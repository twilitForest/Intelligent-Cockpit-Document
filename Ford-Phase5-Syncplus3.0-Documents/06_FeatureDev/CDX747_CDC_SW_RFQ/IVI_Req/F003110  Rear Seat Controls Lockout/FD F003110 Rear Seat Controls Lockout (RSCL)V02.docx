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Rear Seat Controls Lockout</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F003110</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A04C3B8"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6E668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7774F1E0" w:rsidR="00155160" w:rsidRPr="00A45B63" w:rsidRDefault="00A45B63" w:rsidP="00486EC3">
            <w:pPr>
              <w:jc w:val="center"/>
              <w:rPr>
                <w:b/>
              </w:rPr>
            </w:pPr>
            <w:r>
              <w:rPr>
                <w:b/>
              </w:rPr>
              <w:t>6</w:t>
            </w:r>
            <w:r w:rsidR="00155160" w:rsidRPr="00A45B63">
              <w:rPr>
                <w:b/>
              </w:rPr>
              <w:t>.</w:t>
            </w:r>
            <w:r w:rsidR="00360BCC">
              <w:rPr>
                <w:b/>
              </w:rPr>
              <w:t>1</w:t>
            </w:r>
            <w:r w:rsidR="008A33D3">
              <w:rPr>
                <w:b/>
              </w:rPr>
              <w:t>b</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65C01D03" w:rsidR="00486EC3" w:rsidRDefault="008339AF" w:rsidP="005E2010">
            <w:pPr>
              <w:jc w:val="center"/>
              <w:rPr>
                <w:b/>
              </w:rPr>
            </w:pPr>
            <w:r>
              <w:rPr>
                <w:rFonts w:cs="Arial"/>
                <w:b/>
              </w:rPr>
              <w:t>O Beta (</w:t>
            </w:r>
            <w:r w:rsidR="00486EC3">
              <w:rPr>
                <w:rFonts w:cs="Arial"/>
                <w:b/>
              </w:rPr>
              <w:t>20</w:t>
            </w:r>
            <w:r w:rsidR="008A33D3">
              <w:rPr>
                <w:rFonts w:cs="Arial"/>
                <w:b/>
              </w:rPr>
              <w:t>21</w:t>
            </w:r>
            <w:r w:rsidR="008F0646">
              <w:rPr>
                <w:rFonts w:cs="Arial"/>
                <w:b/>
              </w:rPr>
              <w:t>/06/01</w:t>
            </w:r>
            <w:r w:rsidR="00486EC3">
              <w:rPr>
                <w:rFonts w:cs="Arial"/>
                <w:b/>
              </w:rPr>
              <w:t>)</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0AA228F3"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6E6685">
              <w:rPr>
                <w:b/>
                <w:noProof/>
              </w:rPr>
              <w:t>feature_doc_rscl.docx</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Martin Hirschmann</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DDE1DA9"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6E6685" w:rsidRPr="006E668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2021/06/04</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2021/06/04</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40A7390D"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6E6685" w:rsidRPr="006E668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62421670"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6E6685" w:rsidRPr="006E668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498356804"/>
      <w:bookmarkStart w:id="3" w:name="_Toc73710946"/>
      <w:r>
        <w:lastRenderedPageBreak/>
        <w:t>Disclaimer</w:t>
      </w:r>
      <w:bookmarkEnd w:id="2"/>
      <w:bookmarkEnd w:id="3"/>
    </w:p>
    <w:p w14:paraId="3270A571" w14:textId="77777777" w:rsidR="00D808DC" w:rsidRDefault="00D808DC" w:rsidP="00D808DC"/>
    <w:p w14:paraId="2687A849" w14:textId="6F54A00D"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6E6685" w:rsidRPr="006E668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403D666B"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w:t>
      </w:r>
      <w:r w:rsidR="009B0BF0">
        <w:rPr>
          <w:rFonts w:cs="Arial"/>
          <w:b/>
          <w:color w:val="000000"/>
        </w:rPr>
        <w:t>21</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67C02AA0" w:rsidR="00D808DC" w:rsidRDefault="00D808DC" w:rsidP="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439CA73" w14:textId="77777777" w:rsidR="00B128BA" w:rsidRDefault="00B128BA" w:rsidP="00B128BA">
      <w:pPr>
        <w:overflowPunct/>
        <w:textAlignment w:val="auto"/>
        <w:rPr>
          <w:rFonts w:cs="Arial"/>
          <w:b/>
          <w:color w:val="000000"/>
        </w:rPr>
      </w:pPr>
    </w:p>
    <w:p w14:paraId="75BC153E" w14:textId="6EAA3ED8" w:rsidR="00B128BA" w:rsidRPr="00DB51D2" w:rsidRDefault="00B128BA" w:rsidP="00B128BA">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p>
    <w:p w14:paraId="5230368F" w14:textId="77777777" w:rsidR="00B128BA" w:rsidRPr="00106737" w:rsidRDefault="00B128BA" w:rsidP="00D808DC">
      <w:pPr>
        <w:jc w:val="both"/>
        <w:rPr>
          <w:rFonts w:cs="Arial"/>
          <w:i/>
          <w:color w:val="000000"/>
        </w:rPr>
      </w:pP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73710947"/>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118EE33E" w14:textId="60FDB375" w:rsidR="006E6685" w:rsidRDefault="007D1D30">
      <w:pPr>
        <w:pStyle w:val="TOC1"/>
        <w:tabs>
          <w:tab w:val="right" w:leader="dot" w:pos="10173"/>
        </w:tabs>
        <w:rPr>
          <w:rFonts w:asciiTheme="minorHAnsi" w:eastAsiaTheme="minorEastAsia" w:hAnsiTheme="minorHAnsi" w:cstheme="minorBidi"/>
          <w:noProof/>
          <w:sz w:val="22"/>
          <w:szCs w:val="22"/>
          <w:lang w:val="de-DE" w:eastAsia="de-DE"/>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3710946" w:history="1">
        <w:r w:rsidR="006E6685" w:rsidRPr="007C34FA">
          <w:rPr>
            <w:rStyle w:val="Hyperlink"/>
            <w:noProof/>
          </w:rPr>
          <w:t>Disclaimer</w:t>
        </w:r>
        <w:r w:rsidR="006E6685">
          <w:rPr>
            <w:noProof/>
            <w:webHidden/>
          </w:rPr>
          <w:tab/>
        </w:r>
        <w:r w:rsidR="006E6685">
          <w:rPr>
            <w:noProof/>
            <w:webHidden/>
          </w:rPr>
          <w:fldChar w:fldCharType="begin"/>
        </w:r>
        <w:r w:rsidR="006E6685">
          <w:rPr>
            <w:noProof/>
            <w:webHidden/>
          </w:rPr>
          <w:instrText xml:space="preserve"> PAGEREF _Toc73710946 \h </w:instrText>
        </w:r>
        <w:r w:rsidR="006E6685">
          <w:rPr>
            <w:noProof/>
            <w:webHidden/>
          </w:rPr>
        </w:r>
        <w:r w:rsidR="006E6685">
          <w:rPr>
            <w:noProof/>
            <w:webHidden/>
          </w:rPr>
          <w:fldChar w:fldCharType="separate"/>
        </w:r>
        <w:r w:rsidR="006E6685">
          <w:rPr>
            <w:noProof/>
            <w:webHidden/>
          </w:rPr>
          <w:t>2</w:t>
        </w:r>
        <w:r w:rsidR="006E6685">
          <w:rPr>
            <w:noProof/>
            <w:webHidden/>
          </w:rPr>
          <w:fldChar w:fldCharType="end"/>
        </w:r>
      </w:hyperlink>
    </w:p>
    <w:p w14:paraId="31B08962" w14:textId="5824F2FA" w:rsidR="006E6685" w:rsidRDefault="006607EF">
      <w:pPr>
        <w:pStyle w:val="TOC1"/>
        <w:tabs>
          <w:tab w:val="right" w:leader="dot" w:pos="10173"/>
        </w:tabs>
        <w:rPr>
          <w:rFonts w:asciiTheme="minorHAnsi" w:eastAsiaTheme="minorEastAsia" w:hAnsiTheme="minorHAnsi" w:cstheme="minorBidi"/>
          <w:noProof/>
          <w:sz w:val="22"/>
          <w:szCs w:val="22"/>
          <w:lang w:val="de-DE" w:eastAsia="de-DE"/>
        </w:rPr>
      </w:pPr>
      <w:hyperlink w:anchor="_Toc73710947" w:history="1">
        <w:r w:rsidR="006E6685" w:rsidRPr="007C34FA">
          <w:rPr>
            <w:rStyle w:val="Hyperlink"/>
            <w:noProof/>
          </w:rPr>
          <w:t>Contents</w:t>
        </w:r>
        <w:r w:rsidR="006E6685">
          <w:rPr>
            <w:noProof/>
            <w:webHidden/>
          </w:rPr>
          <w:tab/>
        </w:r>
        <w:r w:rsidR="006E6685">
          <w:rPr>
            <w:noProof/>
            <w:webHidden/>
          </w:rPr>
          <w:fldChar w:fldCharType="begin"/>
        </w:r>
        <w:r w:rsidR="006E6685">
          <w:rPr>
            <w:noProof/>
            <w:webHidden/>
          </w:rPr>
          <w:instrText xml:space="preserve"> PAGEREF _Toc73710947 \h </w:instrText>
        </w:r>
        <w:r w:rsidR="006E6685">
          <w:rPr>
            <w:noProof/>
            <w:webHidden/>
          </w:rPr>
        </w:r>
        <w:r w:rsidR="006E6685">
          <w:rPr>
            <w:noProof/>
            <w:webHidden/>
          </w:rPr>
          <w:fldChar w:fldCharType="separate"/>
        </w:r>
        <w:r w:rsidR="006E6685">
          <w:rPr>
            <w:noProof/>
            <w:webHidden/>
          </w:rPr>
          <w:t>3</w:t>
        </w:r>
        <w:r w:rsidR="006E6685">
          <w:rPr>
            <w:noProof/>
            <w:webHidden/>
          </w:rPr>
          <w:fldChar w:fldCharType="end"/>
        </w:r>
      </w:hyperlink>
    </w:p>
    <w:p w14:paraId="5C932F7E" w14:textId="5B13932A"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48" w:history="1">
        <w:r w:rsidR="006E6685" w:rsidRPr="007C34FA">
          <w:rPr>
            <w:rStyle w:val="Hyperlink"/>
            <w:noProof/>
          </w:rPr>
          <w:t>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Introduction</w:t>
        </w:r>
        <w:r w:rsidR="006E6685">
          <w:rPr>
            <w:noProof/>
            <w:webHidden/>
          </w:rPr>
          <w:tab/>
        </w:r>
        <w:r w:rsidR="006E6685">
          <w:rPr>
            <w:noProof/>
            <w:webHidden/>
          </w:rPr>
          <w:fldChar w:fldCharType="begin"/>
        </w:r>
        <w:r w:rsidR="006E6685">
          <w:rPr>
            <w:noProof/>
            <w:webHidden/>
          </w:rPr>
          <w:instrText xml:space="preserve"> PAGEREF _Toc73710948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1591EC23" w14:textId="3F40DFC7" w:rsidR="006E6685" w:rsidRDefault="006607EF">
      <w:pPr>
        <w:pStyle w:val="TOC2"/>
        <w:rPr>
          <w:rFonts w:asciiTheme="minorHAnsi" w:eastAsiaTheme="minorEastAsia" w:hAnsiTheme="minorHAnsi" w:cstheme="minorBidi"/>
          <w:noProof/>
          <w:sz w:val="22"/>
          <w:szCs w:val="22"/>
          <w:lang w:val="de-DE" w:eastAsia="de-DE"/>
        </w:rPr>
      </w:pPr>
      <w:hyperlink w:anchor="_Toc73710949" w:history="1">
        <w:r w:rsidR="006E6685" w:rsidRPr="007C34FA">
          <w:rPr>
            <w:rStyle w:val="Hyperlink"/>
            <w:noProof/>
            <w:lang w:val="en-GB"/>
          </w:rPr>
          <w:t>1.1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Purpose</w:t>
        </w:r>
        <w:r w:rsidR="006E6685">
          <w:rPr>
            <w:noProof/>
            <w:webHidden/>
          </w:rPr>
          <w:tab/>
        </w:r>
        <w:r w:rsidR="006E6685">
          <w:rPr>
            <w:noProof/>
            <w:webHidden/>
          </w:rPr>
          <w:fldChar w:fldCharType="begin"/>
        </w:r>
        <w:r w:rsidR="006E6685">
          <w:rPr>
            <w:noProof/>
            <w:webHidden/>
          </w:rPr>
          <w:instrText xml:space="preserve"> PAGEREF _Toc73710949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1A1CBBC1" w14:textId="76AE141E" w:rsidR="006E6685" w:rsidRDefault="006607EF">
      <w:pPr>
        <w:pStyle w:val="TOC2"/>
        <w:rPr>
          <w:rFonts w:asciiTheme="minorHAnsi" w:eastAsiaTheme="minorEastAsia" w:hAnsiTheme="minorHAnsi" w:cstheme="minorBidi"/>
          <w:noProof/>
          <w:sz w:val="22"/>
          <w:szCs w:val="22"/>
          <w:lang w:val="de-DE" w:eastAsia="de-DE"/>
        </w:rPr>
      </w:pPr>
      <w:hyperlink w:anchor="_Toc73710950" w:history="1">
        <w:r w:rsidR="006E6685" w:rsidRPr="007C34FA">
          <w:rPr>
            <w:rStyle w:val="Hyperlink"/>
            <w:noProof/>
            <w:lang w:val="en-GB"/>
          </w:rPr>
          <w:t>1.2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Scope</w:t>
        </w:r>
        <w:r w:rsidR="006E6685">
          <w:rPr>
            <w:noProof/>
            <w:webHidden/>
          </w:rPr>
          <w:tab/>
        </w:r>
        <w:r w:rsidR="006E6685">
          <w:rPr>
            <w:noProof/>
            <w:webHidden/>
          </w:rPr>
          <w:fldChar w:fldCharType="begin"/>
        </w:r>
        <w:r w:rsidR="006E6685">
          <w:rPr>
            <w:noProof/>
            <w:webHidden/>
          </w:rPr>
          <w:instrText xml:space="preserve"> PAGEREF _Toc73710950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5B5BA810" w14:textId="164C415B" w:rsidR="006E6685" w:rsidRDefault="006607EF">
      <w:pPr>
        <w:pStyle w:val="TOC2"/>
        <w:rPr>
          <w:rFonts w:asciiTheme="minorHAnsi" w:eastAsiaTheme="minorEastAsia" w:hAnsiTheme="minorHAnsi" w:cstheme="minorBidi"/>
          <w:noProof/>
          <w:sz w:val="22"/>
          <w:szCs w:val="22"/>
          <w:lang w:val="de-DE" w:eastAsia="de-DE"/>
        </w:rPr>
      </w:pPr>
      <w:hyperlink w:anchor="_Toc73710951" w:history="1">
        <w:r w:rsidR="006E6685" w:rsidRPr="007C34FA">
          <w:rPr>
            <w:rStyle w:val="Hyperlink"/>
            <w:noProof/>
            <w:lang w:val="en-GB"/>
          </w:rPr>
          <w:t>1.3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Audience</w:t>
        </w:r>
        <w:r w:rsidR="006E6685">
          <w:rPr>
            <w:noProof/>
            <w:webHidden/>
          </w:rPr>
          <w:tab/>
        </w:r>
        <w:r w:rsidR="006E6685">
          <w:rPr>
            <w:noProof/>
            <w:webHidden/>
          </w:rPr>
          <w:fldChar w:fldCharType="begin"/>
        </w:r>
        <w:r w:rsidR="006E6685">
          <w:rPr>
            <w:noProof/>
            <w:webHidden/>
          </w:rPr>
          <w:instrText xml:space="preserve"> PAGEREF _Toc73710951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664B5C8E" w14:textId="72B6CB22"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52" w:history="1">
        <w:r w:rsidR="006E6685" w:rsidRPr="007C34FA">
          <w:rPr>
            <w:rStyle w:val="Hyperlink"/>
            <w:noProof/>
          </w:rPr>
          <w:t>1.3.1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Stakeholder List</w:t>
        </w:r>
        <w:r w:rsidR="006E6685">
          <w:rPr>
            <w:noProof/>
            <w:webHidden/>
          </w:rPr>
          <w:tab/>
        </w:r>
        <w:r w:rsidR="006E6685">
          <w:rPr>
            <w:noProof/>
            <w:webHidden/>
          </w:rPr>
          <w:fldChar w:fldCharType="begin"/>
        </w:r>
        <w:r w:rsidR="006E6685">
          <w:rPr>
            <w:noProof/>
            <w:webHidden/>
          </w:rPr>
          <w:instrText xml:space="preserve"> PAGEREF _Toc73710952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742A9F41" w14:textId="346A72DE" w:rsidR="006E6685" w:rsidRDefault="006607EF">
      <w:pPr>
        <w:pStyle w:val="TOC2"/>
        <w:rPr>
          <w:rFonts w:asciiTheme="minorHAnsi" w:eastAsiaTheme="minorEastAsia" w:hAnsiTheme="minorHAnsi" w:cstheme="minorBidi"/>
          <w:noProof/>
          <w:sz w:val="22"/>
          <w:szCs w:val="22"/>
          <w:lang w:val="de-DE" w:eastAsia="de-DE"/>
        </w:rPr>
      </w:pPr>
      <w:hyperlink w:anchor="_Toc73710953" w:history="1">
        <w:r w:rsidR="006E6685" w:rsidRPr="007C34FA">
          <w:rPr>
            <w:rStyle w:val="Hyperlink"/>
            <w:noProof/>
            <w:lang w:val="en-GB"/>
          </w:rPr>
          <w:t>1.4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Organization</w:t>
        </w:r>
        <w:r w:rsidR="006E6685">
          <w:rPr>
            <w:noProof/>
            <w:webHidden/>
          </w:rPr>
          <w:tab/>
        </w:r>
        <w:r w:rsidR="006E6685">
          <w:rPr>
            <w:noProof/>
            <w:webHidden/>
          </w:rPr>
          <w:fldChar w:fldCharType="begin"/>
        </w:r>
        <w:r w:rsidR="006E6685">
          <w:rPr>
            <w:noProof/>
            <w:webHidden/>
          </w:rPr>
          <w:instrText xml:space="preserve"> PAGEREF _Toc73710953 \h </w:instrText>
        </w:r>
        <w:r w:rsidR="006E6685">
          <w:rPr>
            <w:noProof/>
            <w:webHidden/>
          </w:rPr>
        </w:r>
        <w:r w:rsidR="006E6685">
          <w:rPr>
            <w:noProof/>
            <w:webHidden/>
          </w:rPr>
          <w:fldChar w:fldCharType="separate"/>
        </w:r>
        <w:r w:rsidR="006E6685">
          <w:rPr>
            <w:noProof/>
            <w:webHidden/>
          </w:rPr>
          <w:t>7</w:t>
        </w:r>
        <w:r w:rsidR="006E6685">
          <w:rPr>
            <w:noProof/>
            <w:webHidden/>
          </w:rPr>
          <w:fldChar w:fldCharType="end"/>
        </w:r>
      </w:hyperlink>
    </w:p>
    <w:p w14:paraId="222C817E" w14:textId="637368E0"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54" w:history="1">
        <w:r w:rsidR="006E6685" w:rsidRPr="007C34FA">
          <w:rPr>
            <w:rStyle w:val="Hyperlink"/>
            <w:noProof/>
          </w:rPr>
          <w:t>1.4.1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Context</w:t>
        </w:r>
        <w:r w:rsidR="006E6685">
          <w:rPr>
            <w:noProof/>
            <w:webHidden/>
          </w:rPr>
          <w:tab/>
        </w:r>
        <w:r w:rsidR="006E6685">
          <w:rPr>
            <w:noProof/>
            <w:webHidden/>
          </w:rPr>
          <w:fldChar w:fldCharType="begin"/>
        </w:r>
        <w:r w:rsidR="006E6685">
          <w:rPr>
            <w:noProof/>
            <w:webHidden/>
          </w:rPr>
          <w:instrText xml:space="preserve"> PAGEREF _Toc73710954 \h </w:instrText>
        </w:r>
        <w:r w:rsidR="006E6685">
          <w:rPr>
            <w:noProof/>
            <w:webHidden/>
          </w:rPr>
        </w:r>
        <w:r w:rsidR="006E6685">
          <w:rPr>
            <w:noProof/>
            <w:webHidden/>
          </w:rPr>
          <w:fldChar w:fldCharType="separate"/>
        </w:r>
        <w:r w:rsidR="006E6685">
          <w:rPr>
            <w:noProof/>
            <w:webHidden/>
          </w:rPr>
          <w:t>7</w:t>
        </w:r>
        <w:r w:rsidR="006E6685">
          <w:rPr>
            <w:noProof/>
            <w:webHidden/>
          </w:rPr>
          <w:fldChar w:fldCharType="end"/>
        </w:r>
      </w:hyperlink>
    </w:p>
    <w:p w14:paraId="20708270" w14:textId="4787A111"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55" w:history="1">
        <w:r w:rsidR="006E6685" w:rsidRPr="007C34FA">
          <w:rPr>
            <w:rStyle w:val="Hyperlink"/>
            <w:noProof/>
          </w:rPr>
          <w:t>1.4.2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Structure</w:t>
        </w:r>
        <w:r w:rsidR="006E6685">
          <w:rPr>
            <w:noProof/>
            <w:webHidden/>
          </w:rPr>
          <w:tab/>
        </w:r>
        <w:r w:rsidR="006E6685">
          <w:rPr>
            <w:noProof/>
            <w:webHidden/>
          </w:rPr>
          <w:fldChar w:fldCharType="begin"/>
        </w:r>
        <w:r w:rsidR="006E6685">
          <w:rPr>
            <w:noProof/>
            <w:webHidden/>
          </w:rPr>
          <w:instrText xml:space="preserve"> PAGEREF _Toc73710955 \h </w:instrText>
        </w:r>
        <w:r w:rsidR="006E6685">
          <w:rPr>
            <w:noProof/>
            <w:webHidden/>
          </w:rPr>
        </w:r>
        <w:r w:rsidR="006E6685">
          <w:rPr>
            <w:noProof/>
            <w:webHidden/>
          </w:rPr>
          <w:fldChar w:fldCharType="separate"/>
        </w:r>
        <w:r w:rsidR="006E6685">
          <w:rPr>
            <w:noProof/>
            <w:webHidden/>
          </w:rPr>
          <w:t>7</w:t>
        </w:r>
        <w:r w:rsidR="006E6685">
          <w:rPr>
            <w:noProof/>
            <w:webHidden/>
          </w:rPr>
          <w:fldChar w:fldCharType="end"/>
        </w:r>
      </w:hyperlink>
    </w:p>
    <w:p w14:paraId="1748B6FE" w14:textId="37BF31A7" w:rsidR="006E6685" w:rsidRDefault="006607EF">
      <w:pPr>
        <w:pStyle w:val="TOC2"/>
        <w:rPr>
          <w:rFonts w:asciiTheme="minorHAnsi" w:eastAsiaTheme="minorEastAsia" w:hAnsiTheme="minorHAnsi" w:cstheme="minorBidi"/>
          <w:noProof/>
          <w:sz w:val="22"/>
          <w:szCs w:val="22"/>
          <w:lang w:val="de-DE" w:eastAsia="de-DE"/>
        </w:rPr>
      </w:pPr>
      <w:hyperlink w:anchor="_Toc73710956" w:history="1">
        <w:r w:rsidR="006E6685" w:rsidRPr="007C34FA">
          <w:rPr>
            <w:rStyle w:val="Hyperlink"/>
            <w:noProof/>
            <w:lang w:val="en-GB"/>
          </w:rPr>
          <w:t>1.5</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Document Conventions</w:t>
        </w:r>
        <w:r w:rsidR="006E6685">
          <w:rPr>
            <w:noProof/>
            <w:webHidden/>
          </w:rPr>
          <w:tab/>
        </w:r>
        <w:r w:rsidR="006E6685">
          <w:rPr>
            <w:noProof/>
            <w:webHidden/>
          </w:rPr>
          <w:fldChar w:fldCharType="begin"/>
        </w:r>
        <w:r w:rsidR="006E6685">
          <w:rPr>
            <w:noProof/>
            <w:webHidden/>
          </w:rPr>
          <w:instrText xml:space="preserve"> PAGEREF _Toc73710956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5BA0D981" w14:textId="55CFA50C"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57" w:history="1">
        <w:r w:rsidR="006E6685" w:rsidRPr="007C34FA">
          <w:rPr>
            <w:rStyle w:val="Hyperlink"/>
            <w:iCs/>
            <w:noProof/>
          </w:rPr>
          <w:t>1.5.1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Classification of Chapters</w:t>
        </w:r>
        <w:r w:rsidR="006E6685">
          <w:rPr>
            <w:noProof/>
            <w:webHidden/>
          </w:rPr>
          <w:tab/>
        </w:r>
        <w:r w:rsidR="006E6685">
          <w:rPr>
            <w:noProof/>
            <w:webHidden/>
          </w:rPr>
          <w:fldChar w:fldCharType="begin"/>
        </w:r>
        <w:r w:rsidR="006E6685">
          <w:rPr>
            <w:noProof/>
            <w:webHidden/>
          </w:rPr>
          <w:instrText xml:space="preserve"> PAGEREF _Toc73710957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44C522A6" w14:textId="69F5F011"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58" w:history="1">
        <w:r w:rsidR="006E6685" w:rsidRPr="007C34FA">
          <w:rPr>
            <w:rStyle w:val="Hyperlink"/>
            <w:noProof/>
          </w:rPr>
          <w:t>1.5.2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Requirements Templates</w:t>
        </w:r>
        <w:r w:rsidR="006E6685">
          <w:rPr>
            <w:noProof/>
            <w:webHidden/>
          </w:rPr>
          <w:tab/>
        </w:r>
        <w:r w:rsidR="006E6685">
          <w:rPr>
            <w:noProof/>
            <w:webHidden/>
          </w:rPr>
          <w:fldChar w:fldCharType="begin"/>
        </w:r>
        <w:r w:rsidR="006E6685">
          <w:rPr>
            <w:noProof/>
            <w:webHidden/>
          </w:rPr>
          <w:instrText xml:space="preserve"> PAGEREF _Toc73710958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59CF0CA6" w14:textId="3D937E5E" w:rsidR="006E6685" w:rsidRDefault="006607EF">
      <w:pPr>
        <w:pStyle w:val="TOC2"/>
        <w:rPr>
          <w:rFonts w:asciiTheme="minorHAnsi" w:eastAsiaTheme="minorEastAsia" w:hAnsiTheme="minorHAnsi" w:cstheme="minorBidi"/>
          <w:noProof/>
          <w:sz w:val="22"/>
          <w:szCs w:val="22"/>
          <w:lang w:val="de-DE" w:eastAsia="de-DE"/>
        </w:rPr>
      </w:pPr>
      <w:hyperlink w:anchor="_Toc73710959" w:history="1">
        <w:r w:rsidR="006E6685" w:rsidRPr="007C34FA">
          <w:rPr>
            <w:rStyle w:val="Hyperlink"/>
            <w:noProof/>
            <w:lang w:val="en-GB"/>
          </w:rPr>
          <w:t>1.6</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References</w:t>
        </w:r>
        <w:r w:rsidR="006E6685">
          <w:rPr>
            <w:noProof/>
            <w:webHidden/>
          </w:rPr>
          <w:tab/>
        </w:r>
        <w:r w:rsidR="006E6685">
          <w:rPr>
            <w:noProof/>
            <w:webHidden/>
          </w:rPr>
          <w:fldChar w:fldCharType="begin"/>
        </w:r>
        <w:r w:rsidR="006E6685">
          <w:rPr>
            <w:noProof/>
            <w:webHidden/>
          </w:rPr>
          <w:instrText xml:space="preserve"> PAGEREF _Toc73710959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77252E0B" w14:textId="021919F2"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0" w:history="1">
        <w:r w:rsidR="006E6685" w:rsidRPr="007C34FA">
          <w:rPr>
            <w:rStyle w:val="Hyperlink"/>
            <w:noProof/>
          </w:rPr>
          <w:t>1.6.1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Ford Documents</w:t>
        </w:r>
        <w:r w:rsidR="006E6685">
          <w:rPr>
            <w:noProof/>
            <w:webHidden/>
          </w:rPr>
          <w:tab/>
        </w:r>
        <w:r w:rsidR="006E6685">
          <w:rPr>
            <w:noProof/>
            <w:webHidden/>
          </w:rPr>
          <w:fldChar w:fldCharType="begin"/>
        </w:r>
        <w:r w:rsidR="006E6685">
          <w:rPr>
            <w:noProof/>
            <w:webHidden/>
          </w:rPr>
          <w:instrText xml:space="preserve"> PAGEREF _Toc73710960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686451DB" w14:textId="4CD4ED90"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1" w:history="1">
        <w:r w:rsidR="006E6685" w:rsidRPr="007C34FA">
          <w:rPr>
            <w:rStyle w:val="Hyperlink"/>
            <w:noProof/>
          </w:rPr>
          <w:t>1.6.2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External Documents and Publications</w:t>
        </w:r>
        <w:r w:rsidR="006E6685">
          <w:rPr>
            <w:noProof/>
            <w:webHidden/>
          </w:rPr>
          <w:tab/>
        </w:r>
        <w:r w:rsidR="006E6685">
          <w:rPr>
            <w:noProof/>
            <w:webHidden/>
          </w:rPr>
          <w:fldChar w:fldCharType="begin"/>
        </w:r>
        <w:r w:rsidR="006E6685">
          <w:rPr>
            <w:noProof/>
            <w:webHidden/>
          </w:rPr>
          <w:instrText xml:space="preserve"> PAGEREF _Toc73710961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6BA5341E" w14:textId="6064ECDF" w:rsidR="006E6685" w:rsidRDefault="006607EF">
      <w:pPr>
        <w:pStyle w:val="TOC2"/>
        <w:rPr>
          <w:rFonts w:asciiTheme="minorHAnsi" w:eastAsiaTheme="minorEastAsia" w:hAnsiTheme="minorHAnsi" w:cstheme="minorBidi"/>
          <w:noProof/>
          <w:sz w:val="22"/>
          <w:szCs w:val="22"/>
          <w:lang w:val="de-DE" w:eastAsia="de-DE"/>
        </w:rPr>
      </w:pPr>
      <w:hyperlink w:anchor="_Toc73710962" w:history="1">
        <w:r w:rsidR="006E6685" w:rsidRPr="007C34FA">
          <w:rPr>
            <w:rStyle w:val="Hyperlink"/>
            <w:noProof/>
            <w:lang w:val="en-GB"/>
          </w:rPr>
          <w:t>1.7</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Glossary</w:t>
        </w:r>
        <w:r w:rsidR="006E6685">
          <w:rPr>
            <w:noProof/>
            <w:webHidden/>
          </w:rPr>
          <w:tab/>
        </w:r>
        <w:r w:rsidR="006E6685">
          <w:rPr>
            <w:noProof/>
            <w:webHidden/>
          </w:rPr>
          <w:fldChar w:fldCharType="begin"/>
        </w:r>
        <w:r w:rsidR="006E6685">
          <w:rPr>
            <w:noProof/>
            <w:webHidden/>
          </w:rPr>
          <w:instrText xml:space="preserve"> PAGEREF _Toc73710962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3BCD62E0" w14:textId="16EFBC8B"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3" w:history="1">
        <w:r w:rsidR="006E6685" w:rsidRPr="007C34FA">
          <w:rPr>
            <w:rStyle w:val="Hyperlink"/>
            <w:noProof/>
          </w:rPr>
          <w:t>1.7.1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Definitions</w:t>
        </w:r>
        <w:r w:rsidR="006E6685">
          <w:rPr>
            <w:noProof/>
            <w:webHidden/>
          </w:rPr>
          <w:tab/>
        </w:r>
        <w:r w:rsidR="006E6685">
          <w:rPr>
            <w:noProof/>
            <w:webHidden/>
          </w:rPr>
          <w:fldChar w:fldCharType="begin"/>
        </w:r>
        <w:r w:rsidR="006E6685">
          <w:rPr>
            <w:noProof/>
            <w:webHidden/>
          </w:rPr>
          <w:instrText xml:space="preserve"> PAGEREF _Toc73710963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51570E81" w14:textId="31FDC58F"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4" w:history="1">
        <w:r w:rsidR="006E6685" w:rsidRPr="007C34FA">
          <w:rPr>
            <w:rStyle w:val="Hyperlink"/>
            <w:noProof/>
          </w:rPr>
          <w:t>1.7.2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Abbreviations</w:t>
        </w:r>
        <w:r w:rsidR="006E6685">
          <w:rPr>
            <w:noProof/>
            <w:webHidden/>
          </w:rPr>
          <w:tab/>
        </w:r>
        <w:r w:rsidR="006E6685">
          <w:rPr>
            <w:noProof/>
            <w:webHidden/>
          </w:rPr>
          <w:fldChar w:fldCharType="begin"/>
        </w:r>
        <w:r w:rsidR="006E6685">
          <w:rPr>
            <w:noProof/>
            <w:webHidden/>
          </w:rPr>
          <w:instrText xml:space="preserve"> PAGEREF _Toc73710964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13D4509E" w14:textId="34B57475"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5" w:history="1">
        <w:r w:rsidR="006E6685" w:rsidRPr="007C34FA">
          <w:rPr>
            <w:rStyle w:val="Hyperlink"/>
            <w:noProof/>
          </w:rPr>
          <w:t>1.7.3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Parameters / Values</w:t>
        </w:r>
        <w:r w:rsidR="006E6685">
          <w:rPr>
            <w:noProof/>
            <w:webHidden/>
          </w:rPr>
          <w:tab/>
        </w:r>
        <w:r w:rsidR="006E6685">
          <w:rPr>
            <w:noProof/>
            <w:webHidden/>
          </w:rPr>
          <w:fldChar w:fldCharType="begin"/>
        </w:r>
        <w:r w:rsidR="006E6685">
          <w:rPr>
            <w:noProof/>
            <w:webHidden/>
          </w:rPr>
          <w:instrText xml:space="preserve"> PAGEREF _Toc73710965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53258A80" w14:textId="131B9828"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66" w:history="1">
        <w:r w:rsidR="006E6685" w:rsidRPr="007C34FA">
          <w:rPr>
            <w:rStyle w:val="Hyperlink"/>
            <w:noProof/>
          </w:rPr>
          <w:t>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Overview</w:t>
        </w:r>
        <w:r w:rsidR="006E6685">
          <w:rPr>
            <w:noProof/>
            <w:webHidden/>
          </w:rPr>
          <w:tab/>
        </w:r>
        <w:r w:rsidR="006E6685">
          <w:rPr>
            <w:noProof/>
            <w:webHidden/>
          </w:rPr>
          <w:fldChar w:fldCharType="begin"/>
        </w:r>
        <w:r w:rsidR="006E6685">
          <w:rPr>
            <w:noProof/>
            <w:webHidden/>
          </w:rPr>
          <w:instrText xml:space="preserve"> PAGEREF _Toc73710966 \h </w:instrText>
        </w:r>
        <w:r w:rsidR="006E6685">
          <w:rPr>
            <w:noProof/>
            <w:webHidden/>
          </w:rPr>
        </w:r>
        <w:r w:rsidR="006E6685">
          <w:rPr>
            <w:noProof/>
            <w:webHidden/>
          </w:rPr>
          <w:fldChar w:fldCharType="separate"/>
        </w:r>
        <w:r w:rsidR="006E6685">
          <w:rPr>
            <w:noProof/>
            <w:webHidden/>
          </w:rPr>
          <w:t>10</w:t>
        </w:r>
        <w:r w:rsidR="006E6685">
          <w:rPr>
            <w:noProof/>
            <w:webHidden/>
          </w:rPr>
          <w:fldChar w:fldCharType="end"/>
        </w:r>
      </w:hyperlink>
    </w:p>
    <w:p w14:paraId="623F26D1" w14:textId="59855202" w:rsidR="006E6685" w:rsidRDefault="006607EF">
      <w:pPr>
        <w:pStyle w:val="TOC2"/>
        <w:rPr>
          <w:rFonts w:asciiTheme="minorHAnsi" w:eastAsiaTheme="minorEastAsia" w:hAnsiTheme="minorHAnsi" w:cstheme="minorBidi"/>
          <w:noProof/>
          <w:sz w:val="22"/>
          <w:szCs w:val="22"/>
          <w:lang w:val="de-DE" w:eastAsia="de-DE"/>
        </w:rPr>
      </w:pPr>
      <w:hyperlink w:anchor="_Toc73710967" w:history="1">
        <w:r w:rsidR="006E6685" w:rsidRPr="007C34FA">
          <w:rPr>
            <w:rStyle w:val="Hyperlink"/>
            <w:noProof/>
            <w:lang w:val="en-GB"/>
          </w:rPr>
          <w:t>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Purpose and Description of Feature</w:t>
        </w:r>
        <w:r w:rsidR="006E6685">
          <w:rPr>
            <w:noProof/>
            <w:webHidden/>
          </w:rPr>
          <w:tab/>
        </w:r>
        <w:r w:rsidR="006E6685">
          <w:rPr>
            <w:noProof/>
            <w:webHidden/>
          </w:rPr>
          <w:fldChar w:fldCharType="begin"/>
        </w:r>
        <w:r w:rsidR="006E6685">
          <w:rPr>
            <w:noProof/>
            <w:webHidden/>
          </w:rPr>
          <w:instrText xml:space="preserve"> PAGEREF _Toc73710967 \h </w:instrText>
        </w:r>
        <w:r w:rsidR="006E6685">
          <w:rPr>
            <w:noProof/>
            <w:webHidden/>
          </w:rPr>
        </w:r>
        <w:r w:rsidR="006E6685">
          <w:rPr>
            <w:noProof/>
            <w:webHidden/>
          </w:rPr>
          <w:fldChar w:fldCharType="separate"/>
        </w:r>
        <w:r w:rsidR="006E6685">
          <w:rPr>
            <w:noProof/>
            <w:webHidden/>
          </w:rPr>
          <w:t>10</w:t>
        </w:r>
        <w:r w:rsidR="006E6685">
          <w:rPr>
            <w:noProof/>
            <w:webHidden/>
          </w:rPr>
          <w:fldChar w:fldCharType="end"/>
        </w:r>
      </w:hyperlink>
    </w:p>
    <w:p w14:paraId="2BC1035B" w14:textId="1E384568" w:rsidR="006E6685" w:rsidRDefault="006607EF">
      <w:pPr>
        <w:pStyle w:val="TOC2"/>
        <w:rPr>
          <w:rFonts w:asciiTheme="minorHAnsi" w:eastAsiaTheme="minorEastAsia" w:hAnsiTheme="minorHAnsi" w:cstheme="minorBidi"/>
          <w:noProof/>
          <w:sz w:val="22"/>
          <w:szCs w:val="22"/>
          <w:lang w:val="de-DE" w:eastAsia="de-DE"/>
        </w:rPr>
      </w:pPr>
      <w:hyperlink w:anchor="_Toc73710968" w:history="1">
        <w:r w:rsidR="006E6685" w:rsidRPr="007C34FA">
          <w:rPr>
            <w:rStyle w:val="Hyperlink"/>
            <w:noProof/>
            <w:lang w:val="en-GB"/>
          </w:rPr>
          <w:t>2.2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Variants</w:t>
        </w:r>
        <w:r w:rsidR="006E6685">
          <w:rPr>
            <w:noProof/>
            <w:webHidden/>
          </w:rPr>
          <w:tab/>
        </w:r>
        <w:r w:rsidR="006E6685">
          <w:rPr>
            <w:noProof/>
            <w:webHidden/>
          </w:rPr>
          <w:fldChar w:fldCharType="begin"/>
        </w:r>
        <w:r w:rsidR="006E6685">
          <w:rPr>
            <w:noProof/>
            <w:webHidden/>
          </w:rPr>
          <w:instrText xml:space="preserve"> PAGEREF _Toc73710968 \h </w:instrText>
        </w:r>
        <w:r w:rsidR="006E6685">
          <w:rPr>
            <w:noProof/>
            <w:webHidden/>
          </w:rPr>
        </w:r>
        <w:r w:rsidR="006E6685">
          <w:rPr>
            <w:noProof/>
            <w:webHidden/>
          </w:rPr>
          <w:fldChar w:fldCharType="separate"/>
        </w:r>
        <w:r w:rsidR="006E6685">
          <w:rPr>
            <w:noProof/>
            <w:webHidden/>
          </w:rPr>
          <w:t>10</w:t>
        </w:r>
        <w:r w:rsidR="006E6685">
          <w:rPr>
            <w:noProof/>
            <w:webHidden/>
          </w:rPr>
          <w:fldChar w:fldCharType="end"/>
        </w:r>
      </w:hyperlink>
    </w:p>
    <w:p w14:paraId="26AA9553" w14:textId="235FC29E"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69" w:history="1">
        <w:r w:rsidR="006E6685" w:rsidRPr="007C34FA">
          <w:rPr>
            <w:rStyle w:val="Hyperlink"/>
            <w:noProof/>
          </w:rPr>
          <w:t>2.2.1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Regions &amp; Markets</w:t>
        </w:r>
        <w:r w:rsidR="006E6685">
          <w:rPr>
            <w:noProof/>
            <w:webHidden/>
          </w:rPr>
          <w:tab/>
        </w:r>
        <w:r w:rsidR="006E6685">
          <w:rPr>
            <w:noProof/>
            <w:webHidden/>
          </w:rPr>
          <w:fldChar w:fldCharType="begin"/>
        </w:r>
        <w:r w:rsidR="006E6685">
          <w:rPr>
            <w:noProof/>
            <w:webHidden/>
          </w:rPr>
          <w:instrText xml:space="preserve"> PAGEREF _Toc73710969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792F4DC4" w14:textId="2A788D41" w:rsidR="006E6685" w:rsidRDefault="006607EF">
      <w:pPr>
        <w:pStyle w:val="TOC2"/>
        <w:rPr>
          <w:rFonts w:asciiTheme="minorHAnsi" w:eastAsiaTheme="minorEastAsia" w:hAnsiTheme="minorHAnsi" w:cstheme="minorBidi"/>
          <w:noProof/>
          <w:sz w:val="22"/>
          <w:szCs w:val="22"/>
          <w:lang w:val="de-DE" w:eastAsia="de-DE"/>
        </w:rPr>
      </w:pPr>
      <w:hyperlink w:anchor="_Toc73710970" w:history="1">
        <w:r w:rsidR="006E6685" w:rsidRPr="007C34FA">
          <w:rPr>
            <w:rStyle w:val="Hyperlink"/>
            <w:noProof/>
            <w:lang w:val="en-GB"/>
          </w:rPr>
          <w:t>2.3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Input Requirements/Documents</w:t>
        </w:r>
        <w:r w:rsidR="006E6685">
          <w:rPr>
            <w:noProof/>
            <w:webHidden/>
          </w:rPr>
          <w:tab/>
        </w:r>
        <w:r w:rsidR="006E6685">
          <w:rPr>
            <w:noProof/>
            <w:webHidden/>
          </w:rPr>
          <w:fldChar w:fldCharType="begin"/>
        </w:r>
        <w:r w:rsidR="006E6685">
          <w:rPr>
            <w:noProof/>
            <w:webHidden/>
          </w:rPr>
          <w:instrText xml:space="preserve"> PAGEREF _Toc73710970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26C75662" w14:textId="0EB903ED" w:rsidR="006E6685" w:rsidRDefault="006607EF">
      <w:pPr>
        <w:pStyle w:val="TOC2"/>
        <w:rPr>
          <w:rFonts w:asciiTheme="minorHAnsi" w:eastAsiaTheme="minorEastAsia" w:hAnsiTheme="minorHAnsi" w:cstheme="minorBidi"/>
          <w:noProof/>
          <w:sz w:val="22"/>
          <w:szCs w:val="22"/>
          <w:lang w:val="de-DE" w:eastAsia="de-DE"/>
        </w:rPr>
      </w:pPr>
      <w:hyperlink w:anchor="_Toc73710971" w:history="1">
        <w:r w:rsidR="006E6685" w:rsidRPr="007C34FA">
          <w:rPr>
            <w:rStyle w:val="Hyperlink"/>
            <w:noProof/>
            <w:lang w:val="en-GB"/>
          </w:rPr>
          <w:t>2.4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Lessons Learned</w:t>
        </w:r>
        <w:r w:rsidR="006E6685">
          <w:rPr>
            <w:noProof/>
            <w:webHidden/>
          </w:rPr>
          <w:tab/>
        </w:r>
        <w:r w:rsidR="006E6685">
          <w:rPr>
            <w:noProof/>
            <w:webHidden/>
          </w:rPr>
          <w:fldChar w:fldCharType="begin"/>
        </w:r>
        <w:r w:rsidR="006E6685">
          <w:rPr>
            <w:noProof/>
            <w:webHidden/>
          </w:rPr>
          <w:instrText xml:space="preserve"> PAGEREF _Toc73710971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4849C2F2" w14:textId="7D9944A8" w:rsidR="006E6685" w:rsidRDefault="006607EF">
      <w:pPr>
        <w:pStyle w:val="TOC2"/>
        <w:rPr>
          <w:rFonts w:asciiTheme="minorHAnsi" w:eastAsiaTheme="minorEastAsia" w:hAnsiTheme="minorHAnsi" w:cstheme="minorBidi"/>
          <w:noProof/>
          <w:sz w:val="22"/>
          <w:szCs w:val="22"/>
          <w:lang w:val="de-DE" w:eastAsia="de-DE"/>
        </w:rPr>
      </w:pPr>
      <w:hyperlink w:anchor="_Toc73710972" w:history="1">
        <w:r w:rsidR="006E6685" w:rsidRPr="007C34FA">
          <w:rPr>
            <w:rStyle w:val="Hyperlink"/>
            <w:noProof/>
            <w:lang w:val="en-GB"/>
          </w:rPr>
          <w:t>2.5</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Assumptions</w:t>
        </w:r>
        <w:r w:rsidR="006E6685">
          <w:rPr>
            <w:noProof/>
            <w:webHidden/>
          </w:rPr>
          <w:tab/>
        </w:r>
        <w:r w:rsidR="006E6685">
          <w:rPr>
            <w:noProof/>
            <w:webHidden/>
          </w:rPr>
          <w:fldChar w:fldCharType="begin"/>
        </w:r>
        <w:r w:rsidR="006E6685">
          <w:rPr>
            <w:noProof/>
            <w:webHidden/>
          </w:rPr>
          <w:instrText xml:space="preserve"> PAGEREF _Toc73710972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50C8937B" w14:textId="1C557AE8"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73" w:history="1">
        <w:r w:rsidR="006E6685" w:rsidRPr="007C34FA">
          <w:rPr>
            <w:rStyle w:val="Hyperlink"/>
            <w:noProof/>
          </w:rPr>
          <w:t>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Context</w:t>
        </w:r>
        <w:r w:rsidR="006E6685">
          <w:rPr>
            <w:noProof/>
            <w:webHidden/>
          </w:rPr>
          <w:tab/>
        </w:r>
        <w:r w:rsidR="006E6685">
          <w:rPr>
            <w:noProof/>
            <w:webHidden/>
          </w:rPr>
          <w:fldChar w:fldCharType="begin"/>
        </w:r>
        <w:r w:rsidR="006E6685">
          <w:rPr>
            <w:noProof/>
            <w:webHidden/>
          </w:rPr>
          <w:instrText xml:space="preserve"> PAGEREF _Toc73710973 \h </w:instrText>
        </w:r>
        <w:r w:rsidR="006E6685">
          <w:rPr>
            <w:noProof/>
            <w:webHidden/>
          </w:rPr>
        </w:r>
        <w:r w:rsidR="006E6685">
          <w:rPr>
            <w:noProof/>
            <w:webHidden/>
          </w:rPr>
          <w:fldChar w:fldCharType="separate"/>
        </w:r>
        <w:r w:rsidR="006E6685">
          <w:rPr>
            <w:noProof/>
            <w:webHidden/>
          </w:rPr>
          <w:t>13</w:t>
        </w:r>
        <w:r w:rsidR="006E6685">
          <w:rPr>
            <w:noProof/>
            <w:webHidden/>
          </w:rPr>
          <w:fldChar w:fldCharType="end"/>
        </w:r>
      </w:hyperlink>
    </w:p>
    <w:p w14:paraId="39CEC028" w14:textId="0F332C44" w:rsidR="006E6685" w:rsidRDefault="006607EF">
      <w:pPr>
        <w:pStyle w:val="TOC2"/>
        <w:rPr>
          <w:rFonts w:asciiTheme="minorHAnsi" w:eastAsiaTheme="minorEastAsia" w:hAnsiTheme="minorHAnsi" w:cstheme="minorBidi"/>
          <w:noProof/>
          <w:sz w:val="22"/>
          <w:szCs w:val="22"/>
          <w:lang w:val="de-DE" w:eastAsia="de-DE"/>
        </w:rPr>
      </w:pPr>
      <w:hyperlink w:anchor="_Toc73710974" w:history="1">
        <w:r w:rsidR="006E6685" w:rsidRPr="007C34FA">
          <w:rPr>
            <w:rStyle w:val="Hyperlink"/>
            <w:noProof/>
            <w:lang w:val="en-GB"/>
          </w:rPr>
          <w:t>3.1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Context Diagram</w:t>
        </w:r>
        <w:r w:rsidR="006E6685">
          <w:rPr>
            <w:noProof/>
            <w:webHidden/>
          </w:rPr>
          <w:tab/>
        </w:r>
        <w:r w:rsidR="006E6685">
          <w:rPr>
            <w:noProof/>
            <w:webHidden/>
          </w:rPr>
          <w:fldChar w:fldCharType="begin"/>
        </w:r>
        <w:r w:rsidR="006E6685">
          <w:rPr>
            <w:noProof/>
            <w:webHidden/>
          </w:rPr>
          <w:instrText xml:space="preserve"> PAGEREF _Toc73710974 \h </w:instrText>
        </w:r>
        <w:r w:rsidR="006E6685">
          <w:rPr>
            <w:noProof/>
            <w:webHidden/>
          </w:rPr>
        </w:r>
        <w:r w:rsidR="006E6685">
          <w:rPr>
            <w:noProof/>
            <w:webHidden/>
          </w:rPr>
          <w:fldChar w:fldCharType="separate"/>
        </w:r>
        <w:r w:rsidR="006E6685">
          <w:rPr>
            <w:noProof/>
            <w:webHidden/>
          </w:rPr>
          <w:t>13</w:t>
        </w:r>
        <w:r w:rsidR="006E6685">
          <w:rPr>
            <w:noProof/>
            <w:webHidden/>
          </w:rPr>
          <w:fldChar w:fldCharType="end"/>
        </w:r>
      </w:hyperlink>
    </w:p>
    <w:p w14:paraId="4BAE9CA4" w14:textId="59504C28" w:rsidR="006E6685" w:rsidRDefault="006607EF">
      <w:pPr>
        <w:pStyle w:val="TOC2"/>
        <w:rPr>
          <w:rFonts w:asciiTheme="minorHAnsi" w:eastAsiaTheme="minorEastAsia" w:hAnsiTheme="minorHAnsi" w:cstheme="minorBidi"/>
          <w:noProof/>
          <w:sz w:val="22"/>
          <w:szCs w:val="22"/>
          <w:lang w:val="de-DE" w:eastAsia="de-DE"/>
        </w:rPr>
      </w:pPr>
      <w:hyperlink w:anchor="_Toc73710975" w:history="1">
        <w:r w:rsidR="006E6685" w:rsidRPr="007C34FA">
          <w:rPr>
            <w:rStyle w:val="Hyperlink"/>
            <w:noProof/>
            <w:lang w:val="en-GB"/>
          </w:rPr>
          <w:t>3.2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List of Influences</w:t>
        </w:r>
        <w:r w:rsidR="006E6685">
          <w:rPr>
            <w:noProof/>
            <w:webHidden/>
          </w:rPr>
          <w:tab/>
        </w:r>
        <w:r w:rsidR="006E6685">
          <w:rPr>
            <w:noProof/>
            <w:webHidden/>
          </w:rPr>
          <w:fldChar w:fldCharType="begin"/>
        </w:r>
        <w:r w:rsidR="006E6685">
          <w:rPr>
            <w:noProof/>
            <w:webHidden/>
          </w:rPr>
          <w:instrText xml:space="preserve"> PAGEREF _Toc73710975 \h </w:instrText>
        </w:r>
        <w:r w:rsidR="006E6685">
          <w:rPr>
            <w:noProof/>
            <w:webHidden/>
          </w:rPr>
        </w:r>
        <w:r w:rsidR="006E6685">
          <w:rPr>
            <w:noProof/>
            <w:webHidden/>
          </w:rPr>
          <w:fldChar w:fldCharType="separate"/>
        </w:r>
        <w:r w:rsidR="006E6685">
          <w:rPr>
            <w:noProof/>
            <w:webHidden/>
          </w:rPr>
          <w:t>13</w:t>
        </w:r>
        <w:r w:rsidR="006E6685">
          <w:rPr>
            <w:noProof/>
            <w:webHidden/>
          </w:rPr>
          <w:fldChar w:fldCharType="end"/>
        </w:r>
      </w:hyperlink>
    </w:p>
    <w:p w14:paraId="04BC1ED1" w14:textId="49054CA2"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76" w:history="1">
        <w:r w:rsidR="006E6685" w:rsidRPr="007C34FA">
          <w:rPr>
            <w:rStyle w:val="Hyperlink"/>
            <w:noProof/>
          </w:rPr>
          <w:t>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Modeling</w:t>
        </w:r>
        <w:r w:rsidR="006E6685">
          <w:rPr>
            <w:noProof/>
            <w:webHidden/>
          </w:rPr>
          <w:tab/>
        </w:r>
        <w:r w:rsidR="006E6685">
          <w:rPr>
            <w:noProof/>
            <w:webHidden/>
          </w:rPr>
          <w:fldChar w:fldCharType="begin"/>
        </w:r>
        <w:r w:rsidR="006E6685">
          <w:rPr>
            <w:noProof/>
            <w:webHidden/>
          </w:rPr>
          <w:instrText xml:space="preserve"> PAGEREF _Toc73710976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3FF6E63B" w14:textId="3D4AE4AF" w:rsidR="006E6685" w:rsidRDefault="006607EF">
      <w:pPr>
        <w:pStyle w:val="TOC2"/>
        <w:rPr>
          <w:rFonts w:asciiTheme="minorHAnsi" w:eastAsiaTheme="minorEastAsia" w:hAnsiTheme="minorHAnsi" w:cstheme="minorBidi"/>
          <w:noProof/>
          <w:sz w:val="22"/>
          <w:szCs w:val="22"/>
          <w:lang w:val="de-DE" w:eastAsia="de-DE"/>
        </w:rPr>
      </w:pPr>
      <w:hyperlink w:anchor="_Toc73710977" w:history="1">
        <w:r w:rsidR="006E6685" w:rsidRPr="007C34FA">
          <w:rPr>
            <w:rStyle w:val="Hyperlink"/>
            <w:noProof/>
            <w:lang w:val="en-GB"/>
          </w:rPr>
          <w:t>4.1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Operation Modes and States</w:t>
        </w:r>
        <w:r w:rsidR="006E6685">
          <w:rPr>
            <w:noProof/>
            <w:webHidden/>
          </w:rPr>
          <w:tab/>
        </w:r>
        <w:r w:rsidR="006E6685">
          <w:rPr>
            <w:noProof/>
            <w:webHidden/>
          </w:rPr>
          <w:fldChar w:fldCharType="begin"/>
        </w:r>
        <w:r w:rsidR="006E6685">
          <w:rPr>
            <w:noProof/>
            <w:webHidden/>
          </w:rPr>
          <w:instrText xml:space="preserve"> PAGEREF _Toc73710977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7DEB4903" w14:textId="33AA6BC0" w:rsidR="006E6685" w:rsidRDefault="006607EF">
      <w:pPr>
        <w:pStyle w:val="TOC2"/>
        <w:rPr>
          <w:rFonts w:asciiTheme="minorHAnsi" w:eastAsiaTheme="minorEastAsia" w:hAnsiTheme="minorHAnsi" w:cstheme="minorBidi"/>
          <w:noProof/>
          <w:sz w:val="22"/>
          <w:szCs w:val="22"/>
          <w:lang w:val="de-DE" w:eastAsia="de-DE"/>
        </w:rPr>
      </w:pPr>
      <w:hyperlink w:anchor="_Toc73710978" w:history="1">
        <w:r w:rsidR="006E6685" w:rsidRPr="007C34FA">
          <w:rPr>
            <w:rStyle w:val="Hyperlink"/>
            <w:noProof/>
            <w:lang w:val="en-GB"/>
          </w:rPr>
          <w:t>4.2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Use Cases</w:t>
        </w:r>
        <w:r w:rsidR="006E6685">
          <w:rPr>
            <w:noProof/>
            <w:webHidden/>
          </w:rPr>
          <w:tab/>
        </w:r>
        <w:r w:rsidR="006E6685">
          <w:rPr>
            <w:noProof/>
            <w:webHidden/>
          </w:rPr>
          <w:fldChar w:fldCharType="begin"/>
        </w:r>
        <w:r w:rsidR="006E6685">
          <w:rPr>
            <w:noProof/>
            <w:webHidden/>
          </w:rPr>
          <w:instrText xml:space="preserve"> PAGEREF _Toc73710978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465CE14A" w14:textId="7BC4946F"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79" w:history="1">
        <w:r w:rsidR="006E6685" w:rsidRPr="007C34FA">
          <w:rPr>
            <w:rStyle w:val="Hyperlink"/>
            <w:noProof/>
          </w:rPr>
          <w:t>4.2.1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Use Case Diagram</w:t>
        </w:r>
        <w:r w:rsidR="006E6685">
          <w:rPr>
            <w:noProof/>
            <w:webHidden/>
          </w:rPr>
          <w:tab/>
        </w:r>
        <w:r w:rsidR="006E6685">
          <w:rPr>
            <w:noProof/>
            <w:webHidden/>
          </w:rPr>
          <w:fldChar w:fldCharType="begin"/>
        </w:r>
        <w:r w:rsidR="006E6685">
          <w:rPr>
            <w:noProof/>
            <w:webHidden/>
          </w:rPr>
          <w:instrText xml:space="preserve"> PAGEREF _Toc73710979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743BAE9E" w14:textId="2C2C7C0D"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80" w:history="1">
        <w:r w:rsidR="006E6685" w:rsidRPr="007C34FA">
          <w:rPr>
            <w:rStyle w:val="Hyperlink"/>
            <w:noProof/>
          </w:rPr>
          <w:t>4.2.2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Actors</w:t>
        </w:r>
        <w:r w:rsidR="006E6685">
          <w:rPr>
            <w:noProof/>
            <w:webHidden/>
          </w:rPr>
          <w:tab/>
        </w:r>
        <w:r w:rsidR="006E6685">
          <w:rPr>
            <w:noProof/>
            <w:webHidden/>
          </w:rPr>
          <w:fldChar w:fldCharType="begin"/>
        </w:r>
        <w:r w:rsidR="006E6685">
          <w:rPr>
            <w:noProof/>
            <w:webHidden/>
          </w:rPr>
          <w:instrText xml:space="preserve"> PAGEREF _Toc73710980 \h </w:instrText>
        </w:r>
        <w:r w:rsidR="006E6685">
          <w:rPr>
            <w:noProof/>
            <w:webHidden/>
          </w:rPr>
        </w:r>
        <w:r w:rsidR="006E6685">
          <w:rPr>
            <w:noProof/>
            <w:webHidden/>
          </w:rPr>
          <w:fldChar w:fldCharType="separate"/>
        </w:r>
        <w:r w:rsidR="006E6685">
          <w:rPr>
            <w:noProof/>
            <w:webHidden/>
          </w:rPr>
          <w:t>17</w:t>
        </w:r>
        <w:r w:rsidR="006E6685">
          <w:rPr>
            <w:noProof/>
            <w:webHidden/>
          </w:rPr>
          <w:fldChar w:fldCharType="end"/>
        </w:r>
      </w:hyperlink>
    </w:p>
    <w:p w14:paraId="30A6E254" w14:textId="66361C37"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81" w:history="1">
        <w:r w:rsidR="006E6685" w:rsidRPr="007C34FA">
          <w:rPr>
            <w:rStyle w:val="Hyperlink"/>
            <w:noProof/>
          </w:rPr>
          <w:t>4.2.3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Use Case Descriptions</w:t>
        </w:r>
        <w:r w:rsidR="006E6685">
          <w:rPr>
            <w:noProof/>
            <w:webHidden/>
          </w:rPr>
          <w:tab/>
        </w:r>
        <w:r w:rsidR="006E6685">
          <w:rPr>
            <w:noProof/>
            <w:webHidden/>
          </w:rPr>
          <w:fldChar w:fldCharType="begin"/>
        </w:r>
        <w:r w:rsidR="006E6685">
          <w:rPr>
            <w:noProof/>
            <w:webHidden/>
          </w:rPr>
          <w:instrText xml:space="preserve"> PAGEREF _Toc73710981 \h </w:instrText>
        </w:r>
        <w:r w:rsidR="006E6685">
          <w:rPr>
            <w:noProof/>
            <w:webHidden/>
          </w:rPr>
        </w:r>
        <w:r w:rsidR="006E6685">
          <w:rPr>
            <w:noProof/>
            <w:webHidden/>
          </w:rPr>
          <w:fldChar w:fldCharType="separate"/>
        </w:r>
        <w:r w:rsidR="006E6685">
          <w:rPr>
            <w:noProof/>
            <w:webHidden/>
          </w:rPr>
          <w:t>17</w:t>
        </w:r>
        <w:r w:rsidR="006E6685">
          <w:rPr>
            <w:noProof/>
            <w:webHidden/>
          </w:rPr>
          <w:fldChar w:fldCharType="end"/>
        </w:r>
      </w:hyperlink>
    </w:p>
    <w:p w14:paraId="0D457EF8" w14:textId="46AFDEDB" w:rsidR="006E6685" w:rsidRDefault="006607EF">
      <w:pPr>
        <w:pStyle w:val="TOC2"/>
        <w:rPr>
          <w:rFonts w:asciiTheme="minorHAnsi" w:eastAsiaTheme="minorEastAsia" w:hAnsiTheme="minorHAnsi" w:cstheme="minorBidi"/>
          <w:noProof/>
          <w:sz w:val="22"/>
          <w:szCs w:val="22"/>
          <w:lang w:val="de-DE" w:eastAsia="de-DE"/>
        </w:rPr>
      </w:pPr>
      <w:hyperlink w:anchor="_Toc73710982" w:history="1">
        <w:r w:rsidR="006E6685" w:rsidRPr="007C34FA">
          <w:rPr>
            <w:rStyle w:val="Hyperlink"/>
            <w:noProof/>
            <w:lang w:val="en-GB"/>
          </w:rPr>
          <w:t>4.3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Driving and Operation Scenarios</w:t>
        </w:r>
        <w:r w:rsidR="006E6685">
          <w:rPr>
            <w:noProof/>
            <w:webHidden/>
          </w:rPr>
          <w:tab/>
        </w:r>
        <w:r w:rsidR="006E6685">
          <w:rPr>
            <w:noProof/>
            <w:webHidden/>
          </w:rPr>
          <w:fldChar w:fldCharType="begin"/>
        </w:r>
        <w:r w:rsidR="006E6685">
          <w:rPr>
            <w:noProof/>
            <w:webHidden/>
          </w:rPr>
          <w:instrText xml:space="preserve"> PAGEREF _Toc73710982 \h </w:instrText>
        </w:r>
        <w:r w:rsidR="006E6685">
          <w:rPr>
            <w:noProof/>
            <w:webHidden/>
          </w:rPr>
        </w:r>
        <w:r w:rsidR="006E6685">
          <w:rPr>
            <w:noProof/>
            <w:webHidden/>
          </w:rPr>
          <w:fldChar w:fldCharType="separate"/>
        </w:r>
        <w:r w:rsidR="006E6685">
          <w:rPr>
            <w:noProof/>
            <w:webHidden/>
          </w:rPr>
          <w:t>21</w:t>
        </w:r>
        <w:r w:rsidR="006E6685">
          <w:rPr>
            <w:noProof/>
            <w:webHidden/>
          </w:rPr>
          <w:fldChar w:fldCharType="end"/>
        </w:r>
      </w:hyperlink>
    </w:p>
    <w:p w14:paraId="3E24AA63" w14:textId="669FD5EF" w:rsidR="006E6685" w:rsidRDefault="006607EF">
      <w:pPr>
        <w:pStyle w:val="TOC2"/>
        <w:rPr>
          <w:rFonts w:asciiTheme="minorHAnsi" w:eastAsiaTheme="minorEastAsia" w:hAnsiTheme="minorHAnsi" w:cstheme="minorBidi"/>
          <w:noProof/>
          <w:sz w:val="22"/>
          <w:szCs w:val="22"/>
          <w:lang w:val="de-DE" w:eastAsia="de-DE"/>
        </w:rPr>
      </w:pPr>
      <w:hyperlink w:anchor="_Toc73710983" w:history="1">
        <w:r w:rsidR="006E6685" w:rsidRPr="007C34FA">
          <w:rPr>
            <w:rStyle w:val="Hyperlink"/>
            <w:noProof/>
            <w:lang w:val="en-GB"/>
          </w:rPr>
          <w:t>4.4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Decision Tables</w:t>
        </w:r>
        <w:r w:rsidR="006E6685">
          <w:rPr>
            <w:noProof/>
            <w:webHidden/>
          </w:rPr>
          <w:tab/>
        </w:r>
        <w:r w:rsidR="006E6685">
          <w:rPr>
            <w:noProof/>
            <w:webHidden/>
          </w:rPr>
          <w:fldChar w:fldCharType="begin"/>
        </w:r>
        <w:r w:rsidR="006E6685">
          <w:rPr>
            <w:noProof/>
            <w:webHidden/>
          </w:rPr>
          <w:instrText xml:space="preserve"> PAGEREF _Toc73710983 \h </w:instrText>
        </w:r>
        <w:r w:rsidR="006E6685">
          <w:rPr>
            <w:noProof/>
            <w:webHidden/>
          </w:rPr>
        </w:r>
        <w:r w:rsidR="006E6685">
          <w:rPr>
            <w:noProof/>
            <w:webHidden/>
          </w:rPr>
          <w:fldChar w:fldCharType="separate"/>
        </w:r>
        <w:r w:rsidR="006E6685">
          <w:rPr>
            <w:noProof/>
            <w:webHidden/>
          </w:rPr>
          <w:t>22</w:t>
        </w:r>
        <w:r w:rsidR="006E6685">
          <w:rPr>
            <w:noProof/>
            <w:webHidden/>
          </w:rPr>
          <w:fldChar w:fldCharType="end"/>
        </w:r>
      </w:hyperlink>
    </w:p>
    <w:p w14:paraId="1FA97DF2" w14:textId="68AA914B"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84" w:history="1">
        <w:r w:rsidR="006E6685" w:rsidRPr="007C34FA">
          <w:rPr>
            <w:rStyle w:val="Hyperlink"/>
            <w:noProof/>
          </w:rPr>
          <w:t>5</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Feature Requirements</w:t>
        </w:r>
        <w:r w:rsidR="006E6685">
          <w:rPr>
            <w:noProof/>
            <w:webHidden/>
          </w:rPr>
          <w:tab/>
        </w:r>
        <w:r w:rsidR="006E6685">
          <w:rPr>
            <w:noProof/>
            <w:webHidden/>
          </w:rPr>
          <w:fldChar w:fldCharType="begin"/>
        </w:r>
        <w:r w:rsidR="006E6685">
          <w:rPr>
            <w:noProof/>
            <w:webHidden/>
          </w:rPr>
          <w:instrText xml:space="preserve"> PAGEREF _Toc73710984 \h </w:instrText>
        </w:r>
        <w:r w:rsidR="006E6685">
          <w:rPr>
            <w:noProof/>
            <w:webHidden/>
          </w:rPr>
        </w:r>
        <w:r w:rsidR="006E6685">
          <w:rPr>
            <w:noProof/>
            <w:webHidden/>
          </w:rPr>
          <w:fldChar w:fldCharType="separate"/>
        </w:r>
        <w:r w:rsidR="006E6685">
          <w:rPr>
            <w:noProof/>
            <w:webHidden/>
          </w:rPr>
          <w:t>23</w:t>
        </w:r>
        <w:r w:rsidR="006E6685">
          <w:rPr>
            <w:noProof/>
            <w:webHidden/>
          </w:rPr>
          <w:fldChar w:fldCharType="end"/>
        </w:r>
      </w:hyperlink>
    </w:p>
    <w:p w14:paraId="4451688F" w14:textId="07F2C935" w:rsidR="006E6685" w:rsidRDefault="006607EF">
      <w:pPr>
        <w:pStyle w:val="TOC2"/>
        <w:rPr>
          <w:rFonts w:asciiTheme="minorHAnsi" w:eastAsiaTheme="minorEastAsia" w:hAnsiTheme="minorHAnsi" w:cstheme="minorBidi"/>
          <w:noProof/>
          <w:sz w:val="22"/>
          <w:szCs w:val="22"/>
          <w:lang w:val="de-DE" w:eastAsia="de-DE"/>
        </w:rPr>
      </w:pPr>
      <w:hyperlink w:anchor="_Toc73710985" w:history="1">
        <w:r w:rsidR="006E6685" w:rsidRPr="007C34FA">
          <w:rPr>
            <w:rStyle w:val="Hyperlink"/>
            <w:noProof/>
            <w:lang w:val="en-GB"/>
          </w:rPr>
          <w:t>5.1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Functional Requirements</w:t>
        </w:r>
        <w:r w:rsidR="006E6685">
          <w:rPr>
            <w:noProof/>
            <w:webHidden/>
          </w:rPr>
          <w:tab/>
        </w:r>
        <w:r w:rsidR="006E6685">
          <w:rPr>
            <w:noProof/>
            <w:webHidden/>
          </w:rPr>
          <w:fldChar w:fldCharType="begin"/>
        </w:r>
        <w:r w:rsidR="006E6685">
          <w:rPr>
            <w:noProof/>
            <w:webHidden/>
          </w:rPr>
          <w:instrText xml:space="preserve"> PAGEREF _Toc73710985 \h </w:instrText>
        </w:r>
        <w:r w:rsidR="006E6685">
          <w:rPr>
            <w:noProof/>
            <w:webHidden/>
          </w:rPr>
        </w:r>
        <w:r w:rsidR="006E6685">
          <w:rPr>
            <w:noProof/>
            <w:webHidden/>
          </w:rPr>
          <w:fldChar w:fldCharType="separate"/>
        </w:r>
        <w:r w:rsidR="006E6685">
          <w:rPr>
            <w:noProof/>
            <w:webHidden/>
          </w:rPr>
          <w:t>23</w:t>
        </w:r>
        <w:r w:rsidR="006E6685">
          <w:rPr>
            <w:noProof/>
            <w:webHidden/>
          </w:rPr>
          <w:fldChar w:fldCharType="end"/>
        </w:r>
      </w:hyperlink>
    </w:p>
    <w:p w14:paraId="0224FFE8" w14:textId="5919152B"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86" w:history="1">
        <w:r w:rsidR="006E6685" w:rsidRPr="007C34FA">
          <w:rPr>
            <w:rStyle w:val="Hyperlink"/>
            <w:noProof/>
          </w:rPr>
          <w:t>5.1.1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Error Handling</w:t>
        </w:r>
        <w:r w:rsidR="006E6685">
          <w:rPr>
            <w:noProof/>
            <w:webHidden/>
          </w:rPr>
          <w:tab/>
        </w:r>
        <w:r w:rsidR="006E6685">
          <w:rPr>
            <w:noProof/>
            <w:webHidden/>
          </w:rPr>
          <w:fldChar w:fldCharType="begin"/>
        </w:r>
        <w:r w:rsidR="006E6685">
          <w:rPr>
            <w:noProof/>
            <w:webHidden/>
          </w:rPr>
          <w:instrText xml:space="preserve"> PAGEREF _Toc73710986 \h </w:instrText>
        </w:r>
        <w:r w:rsidR="006E6685">
          <w:rPr>
            <w:noProof/>
            <w:webHidden/>
          </w:rPr>
        </w:r>
        <w:r w:rsidR="006E6685">
          <w:rPr>
            <w:noProof/>
            <w:webHidden/>
          </w:rPr>
          <w:fldChar w:fldCharType="separate"/>
        </w:r>
        <w:r w:rsidR="006E6685">
          <w:rPr>
            <w:noProof/>
            <w:webHidden/>
          </w:rPr>
          <w:t>25</w:t>
        </w:r>
        <w:r w:rsidR="006E6685">
          <w:rPr>
            <w:noProof/>
            <w:webHidden/>
          </w:rPr>
          <w:fldChar w:fldCharType="end"/>
        </w:r>
      </w:hyperlink>
    </w:p>
    <w:p w14:paraId="607A2578" w14:textId="7EE0CECF" w:rsidR="006E6685" w:rsidRDefault="006607EF">
      <w:pPr>
        <w:pStyle w:val="TOC2"/>
        <w:rPr>
          <w:rFonts w:asciiTheme="minorHAnsi" w:eastAsiaTheme="minorEastAsia" w:hAnsiTheme="minorHAnsi" w:cstheme="minorBidi"/>
          <w:noProof/>
          <w:sz w:val="22"/>
          <w:szCs w:val="22"/>
          <w:lang w:val="de-DE" w:eastAsia="de-DE"/>
        </w:rPr>
      </w:pPr>
      <w:hyperlink w:anchor="_Toc73710987" w:history="1">
        <w:r w:rsidR="006E6685" w:rsidRPr="007C34FA">
          <w:rPr>
            <w:rStyle w:val="Hyperlink"/>
            <w:noProof/>
            <w:lang w:val="en-GB"/>
          </w:rPr>
          <w:t>5.2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Non-Functional Requirements</w:t>
        </w:r>
        <w:r w:rsidR="006E6685">
          <w:rPr>
            <w:noProof/>
            <w:webHidden/>
          </w:rPr>
          <w:tab/>
        </w:r>
        <w:r w:rsidR="006E6685">
          <w:rPr>
            <w:noProof/>
            <w:webHidden/>
          </w:rPr>
          <w:fldChar w:fldCharType="begin"/>
        </w:r>
        <w:r w:rsidR="006E6685">
          <w:rPr>
            <w:noProof/>
            <w:webHidden/>
          </w:rPr>
          <w:instrText xml:space="preserve"> PAGEREF _Toc73710987 \h </w:instrText>
        </w:r>
        <w:r w:rsidR="006E6685">
          <w:rPr>
            <w:noProof/>
            <w:webHidden/>
          </w:rPr>
        </w:r>
        <w:r w:rsidR="006E6685">
          <w:rPr>
            <w:noProof/>
            <w:webHidden/>
          </w:rPr>
          <w:fldChar w:fldCharType="separate"/>
        </w:r>
        <w:r w:rsidR="006E6685">
          <w:rPr>
            <w:noProof/>
            <w:webHidden/>
          </w:rPr>
          <w:t>26</w:t>
        </w:r>
        <w:r w:rsidR="006E6685">
          <w:rPr>
            <w:noProof/>
            <w:webHidden/>
          </w:rPr>
          <w:fldChar w:fldCharType="end"/>
        </w:r>
      </w:hyperlink>
    </w:p>
    <w:p w14:paraId="48FC63A8" w14:textId="695D6C0F"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88" w:history="1">
        <w:r w:rsidR="006E6685" w:rsidRPr="007C34FA">
          <w:rPr>
            <w:rStyle w:val="Hyperlink"/>
            <w:noProof/>
          </w:rPr>
          <w:t>5.2.1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Security</w:t>
        </w:r>
        <w:r w:rsidR="006E6685">
          <w:rPr>
            <w:noProof/>
            <w:webHidden/>
          </w:rPr>
          <w:tab/>
        </w:r>
        <w:r w:rsidR="006E6685">
          <w:rPr>
            <w:noProof/>
            <w:webHidden/>
          </w:rPr>
          <w:fldChar w:fldCharType="begin"/>
        </w:r>
        <w:r w:rsidR="006E6685">
          <w:rPr>
            <w:noProof/>
            <w:webHidden/>
          </w:rPr>
          <w:instrText xml:space="preserve"> PAGEREF _Toc73710988 \h </w:instrText>
        </w:r>
        <w:r w:rsidR="006E6685">
          <w:rPr>
            <w:noProof/>
            <w:webHidden/>
          </w:rPr>
        </w:r>
        <w:r w:rsidR="006E6685">
          <w:rPr>
            <w:noProof/>
            <w:webHidden/>
          </w:rPr>
          <w:fldChar w:fldCharType="separate"/>
        </w:r>
        <w:r w:rsidR="006E6685">
          <w:rPr>
            <w:noProof/>
            <w:webHidden/>
          </w:rPr>
          <w:t>26</w:t>
        </w:r>
        <w:r w:rsidR="006E6685">
          <w:rPr>
            <w:noProof/>
            <w:webHidden/>
          </w:rPr>
          <w:fldChar w:fldCharType="end"/>
        </w:r>
      </w:hyperlink>
    </w:p>
    <w:p w14:paraId="15880691" w14:textId="575F59E6"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89" w:history="1">
        <w:r w:rsidR="006E6685" w:rsidRPr="007C34FA">
          <w:rPr>
            <w:rStyle w:val="Hyperlink"/>
            <w:noProof/>
          </w:rPr>
          <w:t>5.2.2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Reliability</w:t>
        </w:r>
        <w:r w:rsidR="006E6685">
          <w:rPr>
            <w:noProof/>
            <w:webHidden/>
          </w:rPr>
          <w:tab/>
        </w:r>
        <w:r w:rsidR="006E6685">
          <w:rPr>
            <w:noProof/>
            <w:webHidden/>
          </w:rPr>
          <w:fldChar w:fldCharType="begin"/>
        </w:r>
        <w:r w:rsidR="006E6685">
          <w:rPr>
            <w:noProof/>
            <w:webHidden/>
          </w:rPr>
          <w:instrText xml:space="preserve"> PAGEREF _Toc73710989 \h </w:instrText>
        </w:r>
        <w:r w:rsidR="006E6685">
          <w:rPr>
            <w:noProof/>
            <w:webHidden/>
          </w:rPr>
        </w:r>
        <w:r w:rsidR="006E6685">
          <w:rPr>
            <w:noProof/>
            <w:webHidden/>
          </w:rPr>
          <w:fldChar w:fldCharType="separate"/>
        </w:r>
        <w:r w:rsidR="006E6685">
          <w:rPr>
            <w:noProof/>
            <w:webHidden/>
          </w:rPr>
          <w:t>26</w:t>
        </w:r>
        <w:r w:rsidR="006E6685">
          <w:rPr>
            <w:noProof/>
            <w:webHidden/>
          </w:rPr>
          <w:fldChar w:fldCharType="end"/>
        </w:r>
      </w:hyperlink>
    </w:p>
    <w:p w14:paraId="1E7096AF" w14:textId="0B01D2B5"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0" w:history="1">
        <w:r w:rsidR="006E6685" w:rsidRPr="007C34FA">
          <w:rPr>
            <w:rStyle w:val="Hyperlink"/>
            <w:noProof/>
          </w:rPr>
          <w:t>5.2.3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Performance</w:t>
        </w:r>
        <w:r w:rsidR="006E6685">
          <w:rPr>
            <w:noProof/>
            <w:webHidden/>
          </w:rPr>
          <w:tab/>
        </w:r>
        <w:r w:rsidR="006E6685">
          <w:rPr>
            <w:noProof/>
            <w:webHidden/>
          </w:rPr>
          <w:fldChar w:fldCharType="begin"/>
        </w:r>
        <w:r w:rsidR="006E6685">
          <w:rPr>
            <w:noProof/>
            <w:webHidden/>
          </w:rPr>
          <w:instrText xml:space="preserve"> PAGEREF _Toc73710990 \h </w:instrText>
        </w:r>
        <w:r w:rsidR="006E6685">
          <w:rPr>
            <w:noProof/>
            <w:webHidden/>
          </w:rPr>
        </w:r>
        <w:r w:rsidR="006E6685">
          <w:rPr>
            <w:noProof/>
            <w:webHidden/>
          </w:rPr>
          <w:fldChar w:fldCharType="separate"/>
        </w:r>
        <w:r w:rsidR="006E6685">
          <w:rPr>
            <w:noProof/>
            <w:webHidden/>
          </w:rPr>
          <w:t>26</w:t>
        </w:r>
        <w:r w:rsidR="006E6685">
          <w:rPr>
            <w:noProof/>
            <w:webHidden/>
          </w:rPr>
          <w:fldChar w:fldCharType="end"/>
        </w:r>
      </w:hyperlink>
    </w:p>
    <w:p w14:paraId="60517F47" w14:textId="161D67BD" w:rsidR="006E6685" w:rsidRDefault="006607EF">
      <w:pPr>
        <w:pStyle w:val="TOC2"/>
        <w:rPr>
          <w:rFonts w:asciiTheme="minorHAnsi" w:eastAsiaTheme="minorEastAsia" w:hAnsiTheme="minorHAnsi" w:cstheme="minorBidi"/>
          <w:noProof/>
          <w:sz w:val="22"/>
          <w:szCs w:val="22"/>
          <w:lang w:val="de-DE" w:eastAsia="de-DE"/>
        </w:rPr>
      </w:pPr>
      <w:hyperlink w:anchor="_Toc73710991" w:history="1">
        <w:r w:rsidR="006E6685" w:rsidRPr="007C34FA">
          <w:rPr>
            <w:rStyle w:val="Hyperlink"/>
            <w:noProof/>
            <w:lang w:val="en-GB"/>
          </w:rPr>
          <w:t>5.3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HMI Requirements</w:t>
        </w:r>
        <w:r w:rsidR="006E6685">
          <w:rPr>
            <w:noProof/>
            <w:webHidden/>
          </w:rPr>
          <w:tab/>
        </w:r>
        <w:r w:rsidR="006E6685">
          <w:rPr>
            <w:noProof/>
            <w:webHidden/>
          </w:rPr>
          <w:fldChar w:fldCharType="begin"/>
        </w:r>
        <w:r w:rsidR="006E6685">
          <w:rPr>
            <w:noProof/>
            <w:webHidden/>
          </w:rPr>
          <w:instrText xml:space="preserve"> PAGEREF _Toc73710991 \h </w:instrText>
        </w:r>
        <w:r w:rsidR="006E6685">
          <w:rPr>
            <w:noProof/>
            <w:webHidden/>
          </w:rPr>
        </w:r>
        <w:r w:rsidR="006E6685">
          <w:rPr>
            <w:noProof/>
            <w:webHidden/>
          </w:rPr>
          <w:fldChar w:fldCharType="separate"/>
        </w:r>
        <w:r w:rsidR="006E6685">
          <w:rPr>
            <w:noProof/>
            <w:webHidden/>
          </w:rPr>
          <w:t>26</w:t>
        </w:r>
        <w:r w:rsidR="006E6685">
          <w:rPr>
            <w:noProof/>
            <w:webHidden/>
          </w:rPr>
          <w:fldChar w:fldCharType="end"/>
        </w:r>
      </w:hyperlink>
    </w:p>
    <w:p w14:paraId="318CC07A" w14:textId="600E03E9" w:rsidR="006E6685" w:rsidRDefault="006607EF">
      <w:pPr>
        <w:pStyle w:val="TOC2"/>
        <w:rPr>
          <w:rFonts w:asciiTheme="minorHAnsi" w:eastAsiaTheme="minorEastAsia" w:hAnsiTheme="minorHAnsi" w:cstheme="minorBidi"/>
          <w:noProof/>
          <w:sz w:val="22"/>
          <w:szCs w:val="22"/>
          <w:lang w:val="de-DE" w:eastAsia="de-DE"/>
        </w:rPr>
      </w:pPr>
      <w:hyperlink w:anchor="_Toc73710992" w:history="1">
        <w:r w:rsidR="006E6685" w:rsidRPr="007C34FA">
          <w:rPr>
            <w:rStyle w:val="Hyperlink"/>
            <w:noProof/>
            <w:lang w:val="en-GB"/>
          </w:rPr>
          <w:t>5.4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Other Requirements</w:t>
        </w:r>
        <w:r w:rsidR="006E6685">
          <w:rPr>
            <w:noProof/>
            <w:webHidden/>
          </w:rPr>
          <w:tab/>
        </w:r>
        <w:r w:rsidR="006E6685">
          <w:rPr>
            <w:noProof/>
            <w:webHidden/>
          </w:rPr>
          <w:fldChar w:fldCharType="begin"/>
        </w:r>
        <w:r w:rsidR="006E6685">
          <w:rPr>
            <w:noProof/>
            <w:webHidden/>
          </w:rPr>
          <w:instrText xml:space="preserve"> PAGEREF _Toc73710992 \h </w:instrText>
        </w:r>
        <w:r w:rsidR="006E6685">
          <w:rPr>
            <w:noProof/>
            <w:webHidden/>
          </w:rPr>
        </w:r>
        <w:r w:rsidR="006E6685">
          <w:rPr>
            <w:noProof/>
            <w:webHidden/>
          </w:rPr>
          <w:fldChar w:fldCharType="separate"/>
        </w:r>
        <w:r w:rsidR="006E6685">
          <w:rPr>
            <w:noProof/>
            <w:webHidden/>
          </w:rPr>
          <w:t>28</w:t>
        </w:r>
        <w:r w:rsidR="006E6685">
          <w:rPr>
            <w:noProof/>
            <w:webHidden/>
          </w:rPr>
          <w:fldChar w:fldCharType="end"/>
        </w:r>
      </w:hyperlink>
    </w:p>
    <w:p w14:paraId="7FC0E18E" w14:textId="0F5D47E7"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3" w:history="1">
        <w:r w:rsidR="006E6685" w:rsidRPr="007C34FA">
          <w:rPr>
            <w:rStyle w:val="Hyperlink"/>
            <w:noProof/>
          </w:rPr>
          <w:t>5.4.1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Design Requirements</w:t>
        </w:r>
        <w:r w:rsidR="006E6685">
          <w:rPr>
            <w:noProof/>
            <w:webHidden/>
          </w:rPr>
          <w:tab/>
        </w:r>
        <w:r w:rsidR="006E6685">
          <w:rPr>
            <w:noProof/>
            <w:webHidden/>
          </w:rPr>
          <w:fldChar w:fldCharType="begin"/>
        </w:r>
        <w:r w:rsidR="006E6685">
          <w:rPr>
            <w:noProof/>
            <w:webHidden/>
          </w:rPr>
          <w:instrText xml:space="preserve"> PAGEREF _Toc73710993 \h </w:instrText>
        </w:r>
        <w:r w:rsidR="006E6685">
          <w:rPr>
            <w:noProof/>
            <w:webHidden/>
          </w:rPr>
        </w:r>
        <w:r w:rsidR="006E6685">
          <w:rPr>
            <w:noProof/>
            <w:webHidden/>
          </w:rPr>
          <w:fldChar w:fldCharType="separate"/>
        </w:r>
        <w:r w:rsidR="006E6685">
          <w:rPr>
            <w:noProof/>
            <w:webHidden/>
          </w:rPr>
          <w:t>28</w:t>
        </w:r>
        <w:r w:rsidR="006E6685">
          <w:rPr>
            <w:noProof/>
            <w:webHidden/>
          </w:rPr>
          <w:fldChar w:fldCharType="end"/>
        </w:r>
      </w:hyperlink>
    </w:p>
    <w:p w14:paraId="259A119A" w14:textId="614AD71E"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4" w:history="1">
        <w:r w:rsidR="006E6685" w:rsidRPr="007C34FA">
          <w:rPr>
            <w:rStyle w:val="Hyperlink"/>
            <w:noProof/>
          </w:rPr>
          <w:t>5.4.2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Manufacturing Requirements</w:t>
        </w:r>
        <w:r w:rsidR="006E6685">
          <w:rPr>
            <w:noProof/>
            <w:webHidden/>
          </w:rPr>
          <w:tab/>
        </w:r>
        <w:r w:rsidR="006E6685">
          <w:rPr>
            <w:noProof/>
            <w:webHidden/>
          </w:rPr>
          <w:fldChar w:fldCharType="begin"/>
        </w:r>
        <w:r w:rsidR="006E6685">
          <w:rPr>
            <w:noProof/>
            <w:webHidden/>
          </w:rPr>
          <w:instrText xml:space="preserve"> PAGEREF _Toc73710994 \h </w:instrText>
        </w:r>
        <w:r w:rsidR="006E6685">
          <w:rPr>
            <w:noProof/>
            <w:webHidden/>
          </w:rPr>
        </w:r>
        <w:r w:rsidR="006E6685">
          <w:rPr>
            <w:noProof/>
            <w:webHidden/>
          </w:rPr>
          <w:fldChar w:fldCharType="separate"/>
        </w:r>
        <w:r w:rsidR="006E6685">
          <w:rPr>
            <w:noProof/>
            <w:webHidden/>
          </w:rPr>
          <w:t>28</w:t>
        </w:r>
        <w:r w:rsidR="006E6685">
          <w:rPr>
            <w:noProof/>
            <w:webHidden/>
          </w:rPr>
          <w:fldChar w:fldCharType="end"/>
        </w:r>
      </w:hyperlink>
    </w:p>
    <w:p w14:paraId="22A21518" w14:textId="69BB6990"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5" w:history="1">
        <w:r w:rsidR="006E6685" w:rsidRPr="007C34FA">
          <w:rPr>
            <w:rStyle w:val="Hyperlink"/>
            <w:noProof/>
          </w:rPr>
          <w:t>5.4.3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Service Requirements</w:t>
        </w:r>
        <w:r w:rsidR="006E6685">
          <w:rPr>
            <w:noProof/>
            <w:webHidden/>
          </w:rPr>
          <w:tab/>
        </w:r>
        <w:r w:rsidR="006E6685">
          <w:rPr>
            <w:noProof/>
            <w:webHidden/>
          </w:rPr>
          <w:fldChar w:fldCharType="begin"/>
        </w:r>
        <w:r w:rsidR="006E6685">
          <w:rPr>
            <w:noProof/>
            <w:webHidden/>
          </w:rPr>
          <w:instrText xml:space="preserve"> PAGEREF _Toc73710995 \h </w:instrText>
        </w:r>
        <w:r w:rsidR="006E6685">
          <w:rPr>
            <w:noProof/>
            <w:webHidden/>
          </w:rPr>
        </w:r>
        <w:r w:rsidR="006E6685">
          <w:rPr>
            <w:noProof/>
            <w:webHidden/>
          </w:rPr>
          <w:fldChar w:fldCharType="separate"/>
        </w:r>
        <w:r w:rsidR="006E6685">
          <w:rPr>
            <w:noProof/>
            <w:webHidden/>
          </w:rPr>
          <w:t>28</w:t>
        </w:r>
        <w:r w:rsidR="006E6685">
          <w:rPr>
            <w:noProof/>
            <w:webHidden/>
          </w:rPr>
          <w:fldChar w:fldCharType="end"/>
        </w:r>
      </w:hyperlink>
    </w:p>
    <w:p w14:paraId="3F0FEC85" w14:textId="54BE9231"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6" w:history="1">
        <w:r w:rsidR="006E6685" w:rsidRPr="007C34FA">
          <w:rPr>
            <w:rStyle w:val="Hyperlink"/>
            <w:noProof/>
          </w:rPr>
          <w:t>5.4.4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After Sales Requirements</w:t>
        </w:r>
        <w:r w:rsidR="006E6685">
          <w:rPr>
            <w:noProof/>
            <w:webHidden/>
          </w:rPr>
          <w:tab/>
        </w:r>
        <w:r w:rsidR="006E6685">
          <w:rPr>
            <w:noProof/>
            <w:webHidden/>
          </w:rPr>
          <w:fldChar w:fldCharType="begin"/>
        </w:r>
        <w:r w:rsidR="006E6685">
          <w:rPr>
            <w:noProof/>
            <w:webHidden/>
          </w:rPr>
          <w:instrText xml:space="preserve"> PAGEREF _Toc73710996 \h </w:instrText>
        </w:r>
        <w:r w:rsidR="006E6685">
          <w:rPr>
            <w:noProof/>
            <w:webHidden/>
          </w:rPr>
        </w:r>
        <w:r w:rsidR="006E6685">
          <w:rPr>
            <w:noProof/>
            <w:webHidden/>
          </w:rPr>
          <w:fldChar w:fldCharType="separate"/>
        </w:r>
        <w:r w:rsidR="006E6685">
          <w:rPr>
            <w:noProof/>
            <w:webHidden/>
          </w:rPr>
          <w:t>29</w:t>
        </w:r>
        <w:r w:rsidR="006E6685">
          <w:rPr>
            <w:noProof/>
            <w:webHidden/>
          </w:rPr>
          <w:fldChar w:fldCharType="end"/>
        </w:r>
      </w:hyperlink>
    </w:p>
    <w:p w14:paraId="60F18A00" w14:textId="57CBB60C"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7" w:history="1">
        <w:r w:rsidR="006E6685" w:rsidRPr="007C34FA">
          <w:rPr>
            <w:rStyle w:val="Hyperlink"/>
            <w:noProof/>
          </w:rPr>
          <w:t>5.4.5</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Process Requirements</w:t>
        </w:r>
        <w:r w:rsidR="006E6685">
          <w:rPr>
            <w:noProof/>
            <w:webHidden/>
          </w:rPr>
          <w:tab/>
        </w:r>
        <w:r w:rsidR="006E6685">
          <w:rPr>
            <w:noProof/>
            <w:webHidden/>
          </w:rPr>
          <w:fldChar w:fldCharType="begin"/>
        </w:r>
        <w:r w:rsidR="006E6685">
          <w:rPr>
            <w:noProof/>
            <w:webHidden/>
          </w:rPr>
          <w:instrText xml:space="preserve"> PAGEREF _Toc73710997 \h </w:instrText>
        </w:r>
        <w:r w:rsidR="006E6685">
          <w:rPr>
            <w:noProof/>
            <w:webHidden/>
          </w:rPr>
        </w:r>
        <w:r w:rsidR="006E6685">
          <w:rPr>
            <w:noProof/>
            <w:webHidden/>
          </w:rPr>
          <w:fldChar w:fldCharType="separate"/>
        </w:r>
        <w:r w:rsidR="006E6685">
          <w:rPr>
            <w:noProof/>
            <w:webHidden/>
          </w:rPr>
          <w:t>29</w:t>
        </w:r>
        <w:r w:rsidR="006E6685">
          <w:rPr>
            <w:noProof/>
            <w:webHidden/>
          </w:rPr>
          <w:fldChar w:fldCharType="end"/>
        </w:r>
      </w:hyperlink>
    </w:p>
    <w:p w14:paraId="2D47FA1E" w14:textId="14EF93A9"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0998" w:history="1">
        <w:r w:rsidR="006E6685" w:rsidRPr="007C34FA">
          <w:rPr>
            <w:rStyle w:val="Hyperlink"/>
            <w:noProof/>
          </w:rPr>
          <w:t>5.4.6</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Uncategorized Requirements</w:t>
        </w:r>
        <w:r w:rsidR="006E6685">
          <w:rPr>
            <w:noProof/>
            <w:webHidden/>
          </w:rPr>
          <w:tab/>
        </w:r>
        <w:r w:rsidR="006E6685">
          <w:rPr>
            <w:noProof/>
            <w:webHidden/>
          </w:rPr>
          <w:fldChar w:fldCharType="begin"/>
        </w:r>
        <w:r w:rsidR="006E6685">
          <w:rPr>
            <w:noProof/>
            <w:webHidden/>
          </w:rPr>
          <w:instrText xml:space="preserve"> PAGEREF _Toc73710998 \h </w:instrText>
        </w:r>
        <w:r w:rsidR="006E6685">
          <w:rPr>
            <w:noProof/>
            <w:webHidden/>
          </w:rPr>
        </w:r>
        <w:r w:rsidR="006E6685">
          <w:rPr>
            <w:noProof/>
            <w:webHidden/>
          </w:rPr>
          <w:fldChar w:fldCharType="separate"/>
        </w:r>
        <w:r w:rsidR="006E6685">
          <w:rPr>
            <w:noProof/>
            <w:webHidden/>
          </w:rPr>
          <w:t>29</w:t>
        </w:r>
        <w:r w:rsidR="006E6685">
          <w:rPr>
            <w:noProof/>
            <w:webHidden/>
          </w:rPr>
          <w:fldChar w:fldCharType="end"/>
        </w:r>
      </w:hyperlink>
    </w:p>
    <w:p w14:paraId="3D531BC1" w14:textId="6F6E99DB"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0999" w:history="1">
        <w:r w:rsidR="006E6685" w:rsidRPr="007C34FA">
          <w:rPr>
            <w:rStyle w:val="Hyperlink"/>
            <w:noProof/>
          </w:rPr>
          <w:t>6</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Functional Safety</w:t>
        </w:r>
        <w:r w:rsidR="006E6685">
          <w:rPr>
            <w:noProof/>
            <w:webHidden/>
          </w:rPr>
          <w:tab/>
        </w:r>
        <w:r w:rsidR="006E6685">
          <w:rPr>
            <w:noProof/>
            <w:webHidden/>
          </w:rPr>
          <w:fldChar w:fldCharType="begin"/>
        </w:r>
        <w:r w:rsidR="006E6685">
          <w:rPr>
            <w:noProof/>
            <w:webHidden/>
          </w:rPr>
          <w:instrText xml:space="preserve"> PAGEREF _Toc73710999 \h </w:instrText>
        </w:r>
        <w:r w:rsidR="006E6685">
          <w:rPr>
            <w:noProof/>
            <w:webHidden/>
          </w:rPr>
        </w:r>
        <w:r w:rsidR="006E6685">
          <w:rPr>
            <w:noProof/>
            <w:webHidden/>
          </w:rPr>
          <w:fldChar w:fldCharType="separate"/>
        </w:r>
        <w:r w:rsidR="006E6685">
          <w:rPr>
            <w:noProof/>
            <w:webHidden/>
          </w:rPr>
          <w:t>31</w:t>
        </w:r>
        <w:r w:rsidR="006E6685">
          <w:rPr>
            <w:noProof/>
            <w:webHidden/>
          </w:rPr>
          <w:fldChar w:fldCharType="end"/>
        </w:r>
      </w:hyperlink>
    </w:p>
    <w:p w14:paraId="385C8033" w14:textId="6ADB5F93" w:rsidR="006E6685" w:rsidRDefault="006607EF">
      <w:pPr>
        <w:pStyle w:val="TOC2"/>
        <w:rPr>
          <w:rFonts w:asciiTheme="minorHAnsi" w:eastAsiaTheme="minorEastAsia" w:hAnsiTheme="minorHAnsi" w:cstheme="minorBidi"/>
          <w:noProof/>
          <w:sz w:val="22"/>
          <w:szCs w:val="22"/>
          <w:lang w:val="de-DE" w:eastAsia="de-DE"/>
        </w:rPr>
      </w:pPr>
      <w:hyperlink w:anchor="_Toc73711000" w:history="1">
        <w:r w:rsidR="006E6685" w:rsidRPr="007C34FA">
          <w:rPr>
            <w:rStyle w:val="Hyperlink"/>
            <w:noProof/>
            <w:lang w:val="en-GB"/>
          </w:rPr>
          <w:t>6.1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System Behaviors for HARA</w:t>
        </w:r>
        <w:r w:rsidR="006E6685">
          <w:rPr>
            <w:noProof/>
            <w:webHidden/>
          </w:rPr>
          <w:tab/>
        </w:r>
        <w:r w:rsidR="006E6685">
          <w:rPr>
            <w:noProof/>
            <w:webHidden/>
          </w:rPr>
          <w:fldChar w:fldCharType="begin"/>
        </w:r>
        <w:r w:rsidR="006E6685">
          <w:rPr>
            <w:noProof/>
            <w:webHidden/>
          </w:rPr>
          <w:instrText xml:space="preserve"> PAGEREF _Toc73711000 \h </w:instrText>
        </w:r>
        <w:r w:rsidR="006E6685">
          <w:rPr>
            <w:noProof/>
            <w:webHidden/>
          </w:rPr>
        </w:r>
        <w:r w:rsidR="006E6685">
          <w:rPr>
            <w:noProof/>
            <w:webHidden/>
          </w:rPr>
          <w:fldChar w:fldCharType="separate"/>
        </w:r>
        <w:r w:rsidR="006E6685">
          <w:rPr>
            <w:noProof/>
            <w:webHidden/>
          </w:rPr>
          <w:t>31</w:t>
        </w:r>
        <w:r w:rsidR="006E6685">
          <w:rPr>
            <w:noProof/>
            <w:webHidden/>
          </w:rPr>
          <w:fldChar w:fldCharType="end"/>
        </w:r>
      </w:hyperlink>
    </w:p>
    <w:p w14:paraId="4FAEEA23" w14:textId="33FA5118" w:rsidR="006E6685" w:rsidRDefault="006607EF">
      <w:pPr>
        <w:pStyle w:val="TOC2"/>
        <w:rPr>
          <w:rFonts w:asciiTheme="minorHAnsi" w:eastAsiaTheme="minorEastAsia" w:hAnsiTheme="minorHAnsi" w:cstheme="minorBidi"/>
          <w:noProof/>
          <w:sz w:val="22"/>
          <w:szCs w:val="22"/>
          <w:lang w:val="de-DE" w:eastAsia="de-DE"/>
        </w:rPr>
      </w:pPr>
      <w:hyperlink w:anchor="_Toc73711001" w:history="1">
        <w:r w:rsidR="006E6685" w:rsidRPr="007C34FA">
          <w:rPr>
            <w:rStyle w:val="Hyperlink"/>
            <w:noProof/>
            <w:lang w:val="en-GB"/>
          </w:rPr>
          <w:t>6.2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Functional Safety Assumptions</w:t>
        </w:r>
        <w:r w:rsidR="006E6685">
          <w:rPr>
            <w:noProof/>
            <w:webHidden/>
          </w:rPr>
          <w:tab/>
        </w:r>
        <w:r w:rsidR="006E6685">
          <w:rPr>
            <w:noProof/>
            <w:webHidden/>
          </w:rPr>
          <w:fldChar w:fldCharType="begin"/>
        </w:r>
        <w:r w:rsidR="006E6685">
          <w:rPr>
            <w:noProof/>
            <w:webHidden/>
          </w:rPr>
          <w:instrText xml:space="preserve"> PAGEREF _Toc73711001 \h </w:instrText>
        </w:r>
        <w:r w:rsidR="006E6685">
          <w:rPr>
            <w:noProof/>
            <w:webHidden/>
          </w:rPr>
        </w:r>
        <w:r w:rsidR="006E6685">
          <w:rPr>
            <w:noProof/>
            <w:webHidden/>
          </w:rPr>
          <w:fldChar w:fldCharType="separate"/>
        </w:r>
        <w:r w:rsidR="006E6685">
          <w:rPr>
            <w:noProof/>
            <w:webHidden/>
          </w:rPr>
          <w:t>31</w:t>
        </w:r>
        <w:r w:rsidR="006E6685">
          <w:rPr>
            <w:noProof/>
            <w:webHidden/>
          </w:rPr>
          <w:fldChar w:fldCharType="end"/>
        </w:r>
      </w:hyperlink>
    </w:p>
    <w:p w14:paraId="045910BE" w14:textId="665E4185" w:rsidR="006E6685" w:rsidRDefault="006607EF">
      <w:pPr>
        <w:pStyle w:val="TOC2"/>
        <w:rPr>
          <w:rFonts w:asciiTheme="minorHAnsi" w:eastAsiaTheme="minorEastAsia" w:hAnsiTheme="minorHAnsi" w:cstheme="minorBidi"/>
          <w:noProof/>
          <w:sz w:val="22"/>
          <w:szCs w:val="22"/>
          <w:lang w:val="de-DE" w:eastAsia="de-DE"/>
        </w:rPr>
      </w:pPr>
      <w:hyperlink w:anchor="_Toc73711002" w:history="1">
        <w:r w:rsidR="006E6685" w:rsidRPr="007C34FA">
          <w:rPr>
            <w:rStyle w:val="Hyperlink"/>
            <w:noProof/>
            <w:lang w:val="en-GB"/>
          </w:rPr>
          <w:t>6.3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Goals</w:t>
        </w:r>
        <w:r w:rsidR="006E6685">
          <w:rPr>
            <w:noProof/>
            <w:webHidden/>
          </w:rPr>
          <w:tab/>
        </w:r>
        <w:r w:rsidR="006E6685">
          <w:rPr>
            <w:noProof/>
            <w:webHidden/>
          </w:rPr>
          <w:fldChar w:fldCharType="begin"/>
        </w:r>
        <w:r w:rsidR="006E6685">
          <w:rPr>
            <w:noProof/>
            <w:webHidden/>
          </w:rPr>
          <w:instrText xml:space="preserve"> PAGEREF _Toc73711002 \h </w:instrText>
        </w:r>
        <w:r w:rsidR="006E6685">
          <w:rPr>
            <w:noProof/>
            <w:webHidden/>
          </w:rPr>
        </w:r>
        <w:r w:rsidR="006E6685">
          <w:rPr>
            <w:noProof/>
            <w:webHidden/>
          </w:rPr>
          <w:fldChar w:fldCharType="separate"/>
        </w:r>
        <w:r w:rsidR="006E6685">
          <w:rPr>
            <w:noProof/>
            <w:webHidden/>
          </w:rPr>
          <w:t>32</w:t>
        </w:r>
        <w:r w:rsidR="006E6685">
          <w:rPr>
            <w:noProof/>
            <w:webHidden/>
          </w:rPr>
          <w:fldChar w:fldCharType="end"/>
        </w:r>
      </w:hyperlink>
    </w:p>
    <w:p w14:paraId="67E3FC33" w14:textId="72111603" w:rsidR="006E6685" w:rsidRDefault="006607EF">
      <w:pPr>
        <w:pStyle w:val="TOC2"/>
        <w:rPr>
          <w:rFonts w:asciiTheme="minorHAnsi" w:eastAsiaTheme="minorEastAsia" w:hAnsiTheme="minorHAnsi" w:cstheme="minorBidi"/>
          <w:noProof/>
          <w:sz w:val="22"/>
          <w:szCs w:val="22"/>
          <w:lang w:val="de-DE" w:eastAsia="de-DE"/>
        </w:rPr>
      </w:pPr>
      <w:hyperlink w:anchor="_Toc73711003" w:history="1">
        <w:r w:rsidR="006E6685" w:rsidRPr="007C34FA">
          <w:rPr>
            <w:rStyle w:val="Hyperlink"/>
            <w:noProof/>
            <w:lang w:val="en-GB"/>
          </w:rPr>
          <w:t>6.4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Functional Safety Requirements</w:t>
        </w:r>
        <w:r w:rsidR="006E6685">
          <w:rPr>
            <w:noProof/>
            <w:webHidden/>
          </w:rPr>
          <w:tab/>
        </w:r>
        <w:r w:rsidR="006E6685">
          <w:rPr>
            <w:noProof/>
            <w:webHidden/>
          </w:rPr>
          <w:fldChar w:fldCharType="begin"/>
        </w:r>
        <w:r w:rsidR="006E6685">
          <w:rPr>
            <w:noProof/>
            <w:webHidden/>
          </w:rPr>
          <w:instrText xml:space="preserve"> PAGEREF _Toc73711003 \h </w:instrText>
        </w:r>
        <w:r w:rsidR="006E6685">
          <w:rPr>
            <w:noProof/>
            <w:webHidden/>
          </w:rPr>
        </w:r>
        <w:r w:rsidR="006E6685">
          <w:rPr>
            <w:noProof/>
            <w:webHidden/>
          </w:rPr>
          <w:fldChar w:fldCharType="separate"/>
        </w:r>
        <w:r w:rsidR="006E6685">
          <w:rPr>
            <w:noProof/>
            <w:webHidden/>
          </w:rPr>
          <w:t>32</w:t>
        </w:r>
        <w:r w:rsidR="006E6685">
          <w:rPr>
            <w:noProof/>
            <w:webHidden/>
          </w:rPr>
          <w:fldChar w:fldCharType="end"/>
        </w:r>
      </w:hyperlink>
    </w:p>
    <w:p w14:paraId="304F0CB1" w14:textId="6119F8DE"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4" w:history="1">
        <w:r w:rsidR="006E6685" w:rsidRPr="007C34FA">
          <w:rPr>
            <w:rStyle w:val="Hyperlink"/>
            <w:noProof/>
          </w:rPr>
          <w:t>6.4.1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 SG1 SG_01: Unintended PCL deactivation shall be prevented</w:t>
        </w:r>
        <w:r w:rsidR="006E6685">
          <w:rPr>
            <w:noProof/>
            <w:webHidden/>
          </w:rPr>
          <w:tab/>
        </w:r>
        <w:r w:rsidR="006E6685">
          <w:rPr>
            <w:noProof/>
            <w:webHidden/>
          </w:rPr>
          <w:fldChar w:fldCharType="begin"/>
        </w:r>
        <w:r w:rsidR="006E6685">
          <w:rPr>
            <w:noProof/>
            <w:webHidden/>
          </w:rPr>
          <w:instrText xml:space="preserve"> PAGEREF _Toc73711004 \h </w:instrText>
        </w:r>
        <w:r w:rsidR="006E6685">
          <w:rPr>
            <w:noProof/>
            <w:webHidden/>
          </w:rPr>
        </w:r>
        <w:r w:rsidR="006E6685">
          <w:rPr>
            <w:noProof/>
            <w:webHidden/>
          </w:rPr>
          <w:fldChar w:fldCharType="separate"/>
        </w:r>
        <w:r w:rsidR="006E6685">
          <w:rPr>
            <w:noProof/>
            <w:webHidden/>
          </w:rPr>
          <w:t>33</w:t>
        </w:r>
        <w:r w:rsidR="006E6685">
          <w:rPr>
            <w:noProof/>
            <w:webHidden/>
          </w:rPr>
          <w:fldChar w:fldCharType="end"/>
        </w:r>
      </w:hyperlink>
    </w:p>
    <w:p w14:paraId="63A6A5CF" w14:textId="7095AD0B"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5" w:history="1">
        <w:r w:rsidR="006E6685" w:rsidRPr="007C34FA">
          <w:rPr>
            <w:rStyle w:val="Hyperlink"/>
            <w:noProof/>
          </w:rPr>
          <w:t>6.4.2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 SG2 SG_02: Ensure Power Child Lock is activated when requested</w:t>
        </w:r>
        <w:r w:rsidR="006E6685">
          <w:rPr>
            <w:noProof/>
            <w:webHidden/>
          </w:rPr>
          <w:tab/>
        </w:r>
        <w:r w:rsidR="006E6685">
          <w:rPr>
            <w:noProof/>
            <w:webHidden/>
          </w:rPr>
          <w:fldChar w:fldCharType="begin"/>
        </w:r>
        <w:r w:rsidR="006E6685">
          <w:rPr>
            <w:noProof/>
            <w:webHidden/>
          </w:rPr>
          <w:instrText xml:space="preserve"> PAGEREF _Toc73711005 \h </w:instrText>
        </w:r>
        <w:r w:rsidR="006E6685">
          <w:rPr>
            <w:noProof/>
            <w:webHidden/>
          </w:rPr>
        </w:r>
        <w:r w:rsidR="006E6685">
          <w:rPr>
            <w:noProof/>
            <w:webHidden/>
          </w:rPr>
          <w:fldChar w:fldCharType="separate"/>
        </w:r>
        <w:r w:rsidR="006E6685">
          <w:rPr>
            <w:noProof/>
            <w:webHidden/>
          </w:rPr>
          <w:t>34</w:t>
        </w:r>
        <w:r w:rsidR="006E6685">
          <w:rPr>
            <w:noProof/>
            <w:webHidden/>
          </w:rPr>
          <w:fldChar w:fldCharType="end"/>
        </w:r>
      </w:hyperlink>
    </w:p>
    <w:p w14:paraId="0B33E94B" w14:textId="77B272C2"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6" w:history="1">
        <w:r w:rsidR="006E6685" w:rsidRPr="007C34FA">
          <w:rPr>
            <w:rStyle w:val="Hyperlink"/>
            <w:noProof/>
          </w:rPr>
          <w:t>6.4.3</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 SG3 SG_03: Ensure Power Child Lock is Activated when Global Lock is Enabled</w:t>
        </w:r>
        <w:r w:rsidR="006E6685">
          <w:rPr>
            <w:noProof/>
            <w:webHidden/>
          </w:rPr>
          <w:tab/>
        </w:r>
        <w:r w:rsidR="006E6685">
          <w:rPr>
            <w:noProof/>
            <w:webHidden/>
          </w:rPr>
          <w:fldChar w:fldCharType="begin"/>
        </w:r>
        <w:r w:rsidR="006E6685">
          <w:rPr>
            <w:noProof/>
            <w:webHidden/>
          </w:rPr>
          <w:instrText xml:space="preserve"> PAGEREF _Toc73711006 \h </w:instrText>
        </w:r>
        <w:r w:rsidR="006E6685">
          <w:rPr>
            <w:noProof/>
            <w:webHidden/>
          </w:rPr>
        </w:r>
        <w:r w:rsidR="006E6685">
          <w:rPr>
            <w:noProof/>
            <w:webHidden/>
          </w:rPr>
          <w:fldChar w:fldCharType="separate"/>
        </w:r>
        <w:r w:rsidR="006E6685">
          <w:rPr>
            <w:noProof/>
            <w:webHidden/>
          </w:rPr>
          <w:t>36</w:t>
        </w:r>
        <w:r w:rsidR="006E6685">
          <w:rPr>
            <w:noProof/>
            <w:webHidden/>
          </w:rPr>
          <w:fldChar w:fldCharType="end"/>
        </w:r>
      </w:hyperlink>
    </w:p>
    <w:p w14:paraId="618995B8" w14:textId="35110154"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7" w:history="1">
        <w:r w:rsidR="006E6685" w:rsidRPr="007C34FA">
          <w:rPr>
            <w:rStyle w:val="Hyperlink"/>
            <w:noProof/>
          </w:rPr>
          <w:t>6.4.4</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 SG4 SG_04: Unintended Power Child Lock deactivation shall be prevented when Global Lock is Enabled</w:t>
        </w:r>
        <w:r w:rsidR="006E6685">
          <w:rPr>
            <w:noProof/>
            <w:webHidden/>
          </w:rPr>
          <w:tab/>
        </w:r>
        <w:r w:rsidR="006E6685">
          <w:rPr>
            <w:noProof/>
            <w:webHidden/>
          </w:rPr>
          <w:fldChar w:fldCharType="begin"/>
        </w:r>
        <w:r w:rsidR="006E6685">
          <w:rPr>
            <w:noProof/>
            <w:webHidden/>
          </w:rPr>
          <w:instrText xml:space="preserve"> PAGEREF _Toc73711007 \h </w:instrText>
        </w:r>
        <w:r w:rsidR="006E6685">
          <w:rPr>
            <w:noProof/>
            <w:webHidden/>
          </w:rPr>
        </w:r>
        <w:r w:rsidR="006E6685">
          <w:rPr>
            <w:noProof/>
            <w:webHidden/>
          </w:rPr>
          <w:fldChar w:fldCharType="separate"/>
        </w:r>
        <w:r w:rsidR="006E6685">
          <w:rPr>
            <w:noProof/>
            <w:webHidden/>
          </w:rPr>
          <w:t>37</w:t>
        </w:r>
        <w:r w:rsidR="006E6685">
          <w:rPr>
            <w:noProof/>
            <w:webHidden/>
          </w:rPr>
          <w:fldChar w:fldCharType="end"/>
        </w:r>
      </w:hyperlink>
    </w:p>
    <w:p w14:paraId="7641ABE0" w14:textId="5E3DC25D"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8" w:history="1">
        <w:r w:rsidR="006E6685" w:rsidRPr="007C34FA">
          <w:rPr>
            <w:rStyle w:val="Hyperlink"/>
            <w:noProof/>
          </w:rPr>
          <w:t>6.4.5</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Safety Goal: SG-002028/A Prevent Hazard (Example)</w:t>
        </w:r>
        <w:r w:rsidR="006E6685">
          <w:rPr>
            <w:noProof/>
            <w:webHidden/>
          </w:rPr>
          <w:tab/>
        </w:r>
        <w:r w:rsidR="006E6685">
          <w:rPr>
            <w:noProof/>
            <w:webHidden/>
          </w:rPr>
          <w:fldChar w:fldCharType="begin"/>
        </w:r>
        <w:r w:rsidR="006E6685">
          <w:rPr>
            <w:noProof/>
            <w:webHidden/>
          </w:rPr>
          <w:instrText xml:space="preserve"> PAGEREF _Toc73711008 \h </w:instrText>
        </w:r>
        <w:r w:rsidR="006E6685">
          <w:rPr>
            <w:noProof/>
            <w:webHidden/>
          </w:rPr>
        </w:r>
        <w:r w:rsidR="006E6685">
          <w:rPr>
            <w:noProof/>
            <w:webHidden/>
          </w:rPr>
          <w:fldChar w:fldCharType="separate"/>
        </w:r>
        <w:r w:rsidR="006E6685">
          <w:rPr>
            <w:noProof/>
            <w:webHidden/>
          </w:rPr>
          <w:t>38</w:t>
        </w:r>
        <w:r w:rsidR="006E6685">
          <w:rPr>
            <w:noProof/>
            <w:webHidden/>
          </w:rPr>
          <w:fldChar w:fldCharType="end"/>
        </w:r>
      </w:hyperlink>
    </w:p>
    <w:p w14:paraId="506BB021" w14:textId="4CD75A1C"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09" w:history="1">
        <w:r w:rsidR="006E6685" w:rsidRPr="007C34FA">
          <w:rPr>
            <w:rStyle w:val="Hyperlink"/>
            <w:noProof/>
          </w:rPr>
          <w:t>6.4.6</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Derivation of Functional Safety Requirements on Assumptions</w:t>
        </w:r>
        <w:r w:rsidR="006E6685">
          <w:rPr>
            <w:noProof/>
            <w:webHidden/>
          </w:rPr>
          <w:tab/>
        </w:r>
        <w:r w:rsidR="006E6685">
          <w:rPr>
            <w:noProof/>
            <w:webHidden/>
          </w:rPr>
          <w:fldChar w:fldCharType="begin"/>
        </w:r>
        <w:r w:rsidR="006E6685">
          <w:rPr>
            <w:noProof/>
            <w:webHidden/>
          </w:rPr>
          <w:instrText xml:space="preserve"> PAGEREF _Toc73711009 \h </w:instrText>
        </w:r>
        <w:r w:rsidR="006E6685">
          <w:rPr>
            <w:noProof/>
            <w:webHidden/>
          </w:rPr>
        </w:r>
        <w:r w:rsidR="006E6685">
          <w:rPr>
            <w:noProof/>
            <w:webHidden/>
          </w:rPr>
          <w:fldChar w:fldCharType="separate"/>
        </w:r>
        <w:r w:rsidR="006E6685">
          <w:rPr>
            <w:noProof/>
            <w:webHidden/>
          </w:rPr>
          <w:t>38</w:t>
        </w:r>
        <w:r w:rsidR="006E6685">
          <w:rPr>
            <w:noProof/>
            <w:webHidden/>
          </w:rPr>
          <w:fldChar w:fldCharType="end"/>
        </w:r>
      </w:hyperlink>
    </w:p>
    <w:p w14:paraId="4E50B04A" w14:textId="6E4C2BCA"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10" w:history="1">
        <w:r w:rsidR="006E6685" w:rsidRPr="007C34FA">
          <w:rPr>
            <w:rStyle w:val="Hyperlink"/>
            <w:noProof/>
          </w:rPr>
          <w:t>6.4.7</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ASIL Decomposition of Functional Safety Requirements</w:t>
        </w:r>
        <w:r w:rsidR="006E6685">
          <w:rPr>
            <w:noProof/>
            <w:webHidden/>
          </w:rPr>
          <w:tab/>
        </w:r>
        <w:r w:rsidR="006E6685">
          <w:rPr>
            <w:noProof/>
            <w:webHidden/>
          </w:rPr>
          <w:fldChar w:fldCharType="begin"/>
        </w:r>
        <w:r w:rsidR="006E6685">
          <w:rPr>
            <w:noProof/>
            <w:webHidden/>
          </w:rPr>
          <w:instrText xml:space="preserve"> PAGEREF _Toc73711010 \h </w:instrText>
        </w:r>
        <w:r w:rsidR="006E6685">
          <w:rPr>
            <w:noProof/>
            <w:webHidden/>
          </w:rPr>
        </w:r>
        <w:r w:rsidR="006E6685">
          <w:rPr>
            <w:noProof/>
            <w:webHidden/>
          </w:rPr>
          <w:fldChar w:fldCharType="separate"/>
        </w:r>
        <w:r w:rsidR="006E6685">
          <w:rPr>
            <w:noProof/>
            <w:webHidden/>
          </w:rPr>
          <w:t>38</w:t>
        </w:r>
        <w:r w:rsidR="006E6685">
          <w:rPr>
            <w:noProof/>
            <w:webHidden/>
          </w:rPr>
          <w:fldChar w:fldCharType="end"/>
        </w:r>
      </w:hyperlink>
    </w:p>
    <w:p w14:paraId="0887D99B" w14:textId="3E8EEA21"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1011" w:history="1">
        <w:r w:rsidR="006E6685" w:rsidRPr="007C34FA">
          <w:rPr>
            <w:rStyle w:val="Hyperlink"/>
            <w:noProof/>
          </w:rPr>
          <w:t>7</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CyberSecurity</w:t>
        </w:r>
        <w:r w:rsidR="006E6685">
          <w:rPr>
            <w:noProof/>
            <w:webHidden/>
          </w:rPr>
          <w:tab/>
        </w:r>
        <w:r w:rsidR="006E6685">
          <w:rPr>
            <w:noProof/>
            <w:webHidden/>
          </w:rPr>
          <w:fldChar w:fldCharType="begin"/>
        </w:r>
        <w:r w:rsidR="006E6685">
          <w:rPr>
            <w:noProof/>
            <w:webHidden/>
          </w:rPr>
          <w:instrText xml:space="preserve"> PAGEREF _Toc73711011 \h </w:instrText>
        </w:r>
        <w:r w:rsidR="006E6685">
          <w:rPr>
            <w:noProof/>
            <w:webHidden/>
          </w:rPr>
        </w:r>
        <w:r w:rsidR="006E6685">
          <w:rPr>
            <w:noProof/>
            <w:webHidden/>
          </w:rPr>
          <w:fldChar w:fldCharType="separate"/>
        </w:r>
        <w:r w:rsidR="006E6685">
          <w:rPr>
            <w:noProof/>
            <w:webHidden/>
          </w:rPr>
          <w:t>39</w:t>
        </w:r>
        <w:r w:rsidR="006E6685">
          <w:rPr>
            <w:noProof/>
            <w:webHidden/>
          </w:rPr>
          <w:fldChar w:fldCharType="end"/>
        </w:r>
      </w:hyperlink>
    </w:p>
    <w:p w14:paraId="5EB3D72A" w14:textId="71B2D235" w:rsidR="006E6685" w:rsidRDefault="006607EF">
      <w:pPr>
        <w:pStyle w:val="TOC2"/>
        <w:rPr>
          <w:rFonts w:asciiTheme="minorHAnsi" w:eastAsiaTheme="minorEastAsia" w:hAnsiTheme="minorHAnsi" w:cstheme="minorBidi"/>
          <w:noProof/>
          <w:sz w:val="22"/>
          <w:szCs w:val="22"/>
          <w:lang w:val="de-DE" w:eastAsia="de-DE"/>
        </w:rPr>
      </w:pPr>
      <w:hyperlink w:anchor="_Toc73711012" w:history="1">
        <w:r w:rsidR="006E6685" w:rsidRPr="007C34FA">
          <w:rPr>
            <w:rStyle w:val="Hyperlink"/>
            <w:noProof/>
            <w:lang w:val="en-GB"/>
          </w:rPr>
          <w:t>7.1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Security Goals</w:t>
        </w:r>
        <w:r w:rsidR="006E6685">
          <w:rPr>
            <w:noProof/>
            <w:webHidden/>
          </w:rPr>
          <w:tab/>
        </w:r>
        <w:r w:rsidR="006E6685">
          <w:rPr>
            <w:noProof/>
            <w:webHidden/>
          </w:rPr>
          <w:fldChar w:fldCharType="begin"/>
        </w:r>
        <w:r w:rsidR="006E6685">
          <w:rPr>
            <w:noProof/>
            <w:webHidden/>
          </w:rPr>
          <w:instrText xml:space="preserve"> PAGEREF _Toc73711012 \h </w:instrText>
        </w:r>
        <w:r w:rsidR="006E6685">
          <w:rPr>
            <w:noProof/>
            <w:webHidden/>
          </w:rPr>
        </w:r>
        <w:r w:rsidR="006E6685">
          <w:rPr>
            <w:noProof/>
            <w:webHidden/>
          </w:rPr>
          <w:fldChar w:fldCharType="separate"/>
        </w:r>
        <w:r w:rsidR="006E6685">
          <w:rPr>
            <w:noProof/>
            <w:webHidden/>
          </w:rPr>
          <w:t>39</w:t>
        </w:r>
        <w:r w:rsidR="006E6685">
          <w:rPr>
            <w:noProof/>
            <w:webHidden/>
          </w:rPr>
          <w:fldChar w:fldCharType="end"/>
        </w:r>
      </w:hyperlink>
    </w:p>
    <w:p w14:paraId="34524784" w14:textId="6F735E55" w:rsidR="006E6685" w:rsidRDefault="006607EF">
      <w:pPr>
        <w:pStyle w:val="TOC2"/>
        <w:rPr>
          <w:rFonts w:asciiTheme="minorHAnsi" w:eastAsiaTheme="minorEastAsia" w:hAnsiTheme="minorHAnsi" w:cstheme="minorBidi"/>
          <w:noProof/>
          <w:sz w:val="22"/>
          <w:szCs w:val="22"/>
          <w:lang w:val="de-DE" w:eastAsia="de-DE"/>
        </w:rPr>
      </w:pPr>
      <w:hyperlink w:anchor="_Toc73711013" w:history="1">
        <w:r w:rsidR="006E6685" w:rsidRPr="007C34FA">
          <w:rPr>
            <w:rStyle w:val="Hyperlink"/>
            <w:noProof/>
            <w:lang w:val="en-GB" w:eastAsia="ar-SA"/>
          </w:rPr>
          <w:t>7.2</w:t>
        </w:r>
        <w:r w:rsidR="006E6685">
          <w:rPr>
            <w:rFonts w:asciiTheme="minorHAnsi" w:eastAsiaTheme="minorEastAsia" w:hAnsiTheme="minorHAnsi" w:cstheme="minorBidi"/>
            <w:noProof/>
            <w:sz w:val="22"/>
            <w:szCs w:val="22"/>
            <w:lang w:val="de-DE" w:eastAsia="de-DE"/>
          </w:rPr>
          <w:tab/>
        </w:r>
        <w:r w:rsidR="006E6685" w:rsidRPr="007C34FA">
          <w:rPr>
            <w:rStyle w:val="Hyperlink"/>
            <w:noProof/>
            <w:lang w:eastAsia="ar-SA"/>
          </w:rPr>
          <w:t>Cybersecurity Requirements</w:t>
        </w:r>
        <w:r w:rsidR="006E6685">
          <w:rPr>
            <w:noProof/>
            <w:webHidden/>
          </w:rPr>
          <w:tab/>
        </w:r>
        <w:r w:rsidR="006E6685">
          <w:rPr>
            <w:noProof/>
            <w:webHidden/>
          </w:rPr>
          <w:fldChar w:fldCharType="begin"/>
        </w:r>
        <w:r w:rsidR="006E6685">
          <w:rPr>
            <w:noProof/>
            <w:webHidden/>
          </w:rPr>
          <w:instrText xml:space="preserve"> PAGEREF _Toc73711013 \h </w:instrText>
        </w:r>
        <w:r w:rsidR="006E6685">
          <w:rPr>
            <w:noProof/>
            <w:webHidden/>
          </w:rPr>
        </w:r>
        <w:r w:rsidR="006E6685">
          <w:rPr>
            <w:noProof/>
            <w:webHidden/>
          </w:rPr>
          <w:fldChar w:fldCharType="separate"/>
        </w:r>
        <w:r w:rsidR="006E6685">
          <w:rPr>
            <w:noProof/>
            <w:webHidden/>
          </w:rPr>
          <w:t>39</w:t>
        </w:r>
        <w:r w:rsidR="006E6685">
          <w:rPr>
            <w:noProof/>
            <w:webHidden/>
          </w:rPr>
          <w:fldChar w:fldCharType="end"/>
        </w:r>
      </w:hyperlink>
    </w:p>
    <w:p w14:paraId="538E63F3" w14:textId="36B1799E"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1014" w:history="1">
        <w:r w:rsidR="006E6685" w:rsidRPr="007C34FA">
          <w:rPr>
            <w:rStyle w:val="Hyperlink"/>
            <w:noProof/>
          </w:rPr>
          <w:t>8</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Architecture</w:t>
        </w:r>
        <w:r w:rsidR="006E6685">
          <w:rPr>
            <w:noProof/>
            <w:webHidden/>
          </w:rPr>
          <w:tab/>
        </w:r>
        <w:r w:rsidR="006E6685">
          <w:rPr>
            <w:noProof/>
            <w:webHidden/>
          </w:rPr>
          <w:fldChar w:fldCharType="begin"/>
        </w:r>
        <w:r w:rsidR="006E6685">
          <w:rPr>
            <w:noProof/>
            <w:webHidden/>
          </w:rPr>
          <w:instrText xml:space="preserve"> PAGEREF _Toc73711014 \h </w:instrText>
        </w:r>
        <w:r w:rsidR="006E6685">
          <w:rPr>
            <w:noProof/>
            <w:webHidden/>
          </w:rPr>
        </w:r>
        <w:r w:rsidR="006E6685">
          <w:rPr>
            <w:noProof/>
            <w:webHidden/>
          </w:rPr>
          <w:fldChar w:fldCharType="separate"/>
        </w:r>
        <w:r w:rsidR="006E6685">
          <w:rPr>
            <w:noProof/>
            <w:webHidden/>
          </w:rPr>
          <w:t>40</w:t>
        </w:r>
        <w:r w:rsidR="006E6685">
          <w:rPr>
            <w:noProof/>
            <w:webHidden/>
          </w:rPr>
          <w:fldChar w:fldCharType="end"/>
        </w:r>
      </w:hyperlink>
    </w:p>
    <w:p w14:paraId="189D48AE" w14:textId="66754285" w:rsidR="006E6685" w:rsidRDefault="006607EF">
      <w:pPr>
        <w:pStyle w:val="TOC2"/>
        <w:rPr>
          <w:rFonts w:asciiTheme="minorHAnsi" w:eastAsiaTheme="minorEastAsia" w:hAnsiTheme="minorHAnsi" w:cstheme="minorBidi"/>
          <w:noProof/>
          <w:sz w:val="22"/>
          <w:szCs w:val="22"/>
          <w:lang w:val="de-DE" w:eastAsia="de-DE"/>
        </w:rPr>
      </w:pPr>
      <w:hyperlink w:anchor="_Toc73711015" w:history="1">
        <w:r w:rsidR="006E6685" w:rsidRPr="007C34FA">
          <w:rPr>
            <w:rStyle w:val="Hyperlink"/>
            <w:noProof/>
            <w:lang w:val="en-GB"/>
          </w:rPr>
          <w:t>8.1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Functional Decomposition</w:t>
        </w:r>
        <w:r w:rsidR="006E6685">
          <w:rPr>
            <w:noProof/>
            <w:webHidden/>
          </w:rPr>
          <w:tab/>
        </w:r>
        <w:r w:rsidR="006E6685">
          <w:rPr>
            <w:noProof/>
            <w:webHidden/>
          </w:rPr>
          <w:fldChar w:fldCharType="begin"/>
        </w:r>
        <w:r w:rsidR="006E6685">
          <w:rPr>
            <w:noProof/>
            <w:webHidden/>
          </w:rPr>
          <w:instrText xml:space="preserve"> PAGEREF _Toc73711015 \h </w:instrText>
        </w:r>
        <w:r w:rsidR="006E6685">
          <w:rPr>
            <w:noProof/>
            <w:webHidden/>
          </w:rPr>
        </w:r>
        <w:r w:rsidR="006E6685">
          <w:rPr>
            <w:noProof/>
            <w:webHidden/>
          </w:rPr>
          <w:fldChar w:fldCharType="separate"/>
        </w:r>
        <w:r w:rsidR="006E6685">
          <w:rPr>
            <w:noProof/>
            <w:webHidden/>
          </w:rPr>
          <w:t>40</w:t>
        </w:r>
        <w:r w:rsidR="006E6685">
          <w:rPr>
            <w:noProof/>
            <w:webHidden/>
          </w:rPr>
          <w:fldChar w:fldCharType="end"/>
        </w:r>
      </w:hyperlink>
    </w:p>
    <w:p w14:paraId="64FA0829" w14:textId="0B381BB2"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16" w:history="1">
        <w:r w:rsidR="006E6685" w:rsidRPr="007C34FA">
          <w:rPr>
            <w:rStyle w:val="Hyperlink"/>
            <w:noProof/>
          </w:rPr>
          <w:t>8.1.1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Functions</w:t>
        </w:r>
        <w:r w:rsidR="006E6685">
          <w:rPr>
            <w:noProof/>
            <w:webHidden/>
          </w:rPr>
          <w:tab/>
        </w:r>
        <w:r w:rsidR="006E6685">
          <w:rPr>
            <w:noProof/>
            <w:webHidden/>
          </w:rPr>
          <w:fldChar w:fldCharType="begin"/>
        </w:r>
        <w:r w:rsidR="006E6685">
          <w:rPr>
            <w:noProof/>
            <w:webHidden/>
          </w:rPr>
          <w:instrText xml:space="preserve"> PAGEREF _Toc73711016 \h </w:instrText>
        </w:r>
        <w:r w:rsidR="006E6685">
          <w:rPr>
            <w:noProof/>
            <w:webHidden/>
          </w:rPr>
        </w:r>
        <w:r w:rsidR="006E6685">
          <w:rPr>
            <w:noProof/>
            <w:webHidden/>
          </w:rPr>
          <w:fldChar w:fldCharType="separate"/>
        </w:r>
        <w:r w:rsidR="006E6685">
          <w:rPr>
            <w:noProof/>
            <w:webHidden/>
          </w:rPr>
          <w:t>43</w:t>
        </w:r>
        <w:r w:rsidR="006E6685">
          <w:rPr>
            <w:noProof/>
            <w:webHidden/>
          </w:rPr>
          <w:fldChar w:fldCharType="end"/>
        </w:r>
      </w:hyperlink>
    </w:p>
    <w:p w14:paraId="6717FBA3" w14:textId="5A07719E" w:rsidR="006E6685" w:rsidRDefault="006607EF">
      <w:pPr>
        <w:pStyle w:val="TOC2"/>
        <w:rPr>
          <w:rFonts w:asciiTheme="minorHAnsi" w:eastAsiaTheme="minorEastAsia" w:hAnsiTheme="minorHAnsi" w:cstheme="minorBidi"/>
          <w:noProof/>
          <w:sz w:val="22"/>
          <w:szCs w:val="22"/>
          <w:lang w:val="de-DE" w:eastAsia="de-DE"/>
        </w:rPr>
      </w:pPr>
      <w:hyperlink w:anchor="_Toc73711017" w:history="1">
        <w:r w:rsidR="006E6685" w:rsidRPr="007C34FA">
          <w:rPr>
            <w:rStyle w:val="Hyperlink"/>
            <w:noProof/>
            <w:lang w:val="en-GB"/>
          </w:rPr>
          <w:t>8.2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Logical Architecture</w:t>
        </w:r>
        <w:r w:rsidR="006E6685">
          <w:rPr>
            <w:noProof/>
            <w:webHidden/>
          </w:rPr>
          <w:tab/>
        </w:r>
        <w:r w:rsidR="006E6685">
          <w:rPr>
            <w:noProof/>
            <w:webHidden/>
          </w:rPr>
          <w:fldChar w:fldCharType="begin"/>
        </w:r>
        <w:r w:rsidR="006E6685">
          <w:rPr>
            <w:noProof/>
            <w:webHidden/>
          </w:rPr>
          <w:instrText xml:space="preserve"> PAGEREF _Toc73711017 \h </w:instrText>
        </w:r>
        <w:r w:rsidR="006E6685">
          <w:rPr>
            <w:noProof/>
            <w:webHidden/>
          </w:rPr>
        </w:r>
        <w:r w:rsidR="006E6685">
          <w:rPr>
            <w:noProof/>
            <w:webHidden/>
          </w:rPr>
          <w:fldChar w:fldCharType="separate"/>
        </w:r>
        <w:r w:rsidR="006E6685">
          <w:rPr>
            <w:noProof/>
            <w:webHidden/>
          </w:rPr>
          <w:t>43</w:t>
        </w:r>
        <w:r w:rsidR="006E6685">
          <w:rPr>
            <w:noProof/>
            <w:webHidden/>
          </w:rPr>
          <w:fldChar w:fldCharType="end"/>
        </w:r>
      </w:hyperlink>
    </w:p>
    <w:p w14:paraId="1E1D87E4" w14:textId="07B8F0B1"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18" w:history="1">
        <w:r w:rsidR="006E6685" w:rsidRPr="007C34FA">
          <w:rPr>
            <w:rStyle w:val="Hyperlink"/>
            <w:noProof/>
          </w:rPr>
          <w:t>8.2.1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Logical Elements</w:t>
        </w:r>
        <w:r w:rsidR="006E6685">
          <w:rPr>
            <w:noProof/>
            <w:webHidden/>
          </w:rPr>
          <w:tab/>
        </w:r>
        <w:r w:rsidR="006E6685">
          <w:rPr>
            <w:noProof/>
            <w:webHidden/>
          </w:rPr>
          <w:fldChar w:fldCharType="begin"/>
        </w:r>
        <w:r w:rsidR="006E6685">
          <w:rPr>
            <w:noProof/>
            <w:webHidden/>
          </w:rPr>
          <w:instrText xml:space="preserve"> PAGEREF _Toc73711018 \h </w:instrText>
        </w:r>
        <w:r w:rsidR="006E6685">
          <w:rPr>
            <w:noProof/>
            <w:webHidden/>
          </w:rPr>
        </w:r>
        <w:r w:rsidR="006E6685">
          <w:rPr>
            <w:noProof/>
            <w:webHidden/>
          </w:rPr>
          <w:fldChar w:fldCharType="separate"/>
        </w:r>
        <w:r w:rsidR="006E6685">
          <w:rPr>
            <w:noProof/>
            <w:webHidden/>
          </w:rPr>
          <w:t>44</w:t>
        </w:r>
        <w:r w:rsidR="006E6685">
          <w:rPr>
            <w:noProof/>
            <w:webHidden/>
          </w:rPr>
          <w:fldChar w:fldCharType="end"/>
        </w:r>
      </w:hyperlink>
    </w:p>
    <w:p w14:paraId="6DF2E9FA" w14:textId="0E6862B2" w:rsidR="006E6685" w:rsidRDefault="006607EF">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73711019" w:history="1">
        <w:r w:rsidR="006E6685" w:rsidRPr="007C34FA">
          <w:rPr>
            <w:rStyle w:val="Hyperlink"/>
            <w:noProof/>
          </w:rPr>
          <w:t>8.2.2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Logical Interfaces</w:t>
        </w:r>
        <w:r w:rsidR="006E6685">
          <w:rPr>
            <w:noProof/>
            <w:webHidden/>
          </w:rPr>
          <w:tab/>
        </w:r>
        <w:r w:rsidR="006E6685">
          <w:rPr>
            <w:noProof/>
            <w:webHidden/>
          </w:rPr>
          <w:fldChar w:fldCharType="begin"/>
        </w:r>
        <w:r w:rsidR="006E6685">
          <w:rPr>
            <w:noProof/>
            <w:webHidden/>
          </w:rPr>
          <w:instrText xml:space="preserve"> PAGEREF _Toc73711019 \h </w:instrText>
        </w:r>
        <w:r w:rsidR="006E6685">
          <w:rPr>
            <w:noProof/>
            <w:webHidden/>
          </w:rPr>
        </w:r>
        <w:r w:rsidR="006E6685">
          <w:rPr>
            <w:noProof/>
            <w:webHidden/>
          </w:rPr>
          <w:fldChar w:fldCharType="separate"/>
        </w:r>
        <w:r w:rsidR="006E6685">
          <w:rPr>
            <w:noProof/>
            <w:webHidden/>
          </w:rPr>
          <w:t>45</w:t>
        </w:r>
        <w:r w:rsidR="006E6685">
          <w:rPr>
            <w:noProof/>
            <w:webHidden/>
          </w:rPr>
          <w:fldChar w:fldCharType="end"/>
        </w:r>
      </w:hyperlink>
    </w:p>
    <w:p w14:paraId="1B0705D9" w14:textId="2853B58F" w:rsidR="006E6685" w:rsidRDefault="006607EF">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73711020" w:history="1">
        <w:r w:rsidR="006E6685" w:rsidRPr="007C34FA">
          <w:rPr>
            <w:rStyle w:val="Hyperlink"/>
            <w:noProof/>
          </w:rPr>
          <w:t>9</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Traceability Matrix</w:t>
        </w:r>
        <w:r w:rsidR="006E6685">
          <w:rPr>
            <w:noProof/>
            <w:webHidden/>
          </w:rPr>
          <w:tab/>
        </w:r>
        <w:r w:rsidR="006E6685">
          <w:rPr>
            <w:noProof/>
            <w:webHidden/>
          </w:rPr>
          <w:fldChar w:fldCharType="begin"/>
        </w:r>
        <w:r w:rsidR="006E6685">
          <w:rPr>
            <w:noProof/>
            <w:webHidden/>
          </w:rPr>
          <w:instrText xml:space="preserve"> PAGEREF _Toc73711020 \h </w:instrText>
        </w:r>
        <w:r w:rsidR="006E6685">
          <w:rPr>
            <w:noProof/>
            <w:webHidden/>
          </w:rPr>
        </w:r>
        <w:r w:rsidR="006E6685">
          <w:rPr>
            <w:noProof/>
            <w:webHidden/>
          </w:rPr>
          <w:fldChar w:fldCharType="separate"/>
        </w:r>
        <w:r w:rsidR="006E6685">
          <w:rPr>
            <w:noProof/>
            <w:webHidden/>
          </w:rPr>
          <w:t>46</w:t>
        </w:r>
        <w:r w:rsidR="006E6685">
          <w:rPr>
            <w:noProof/>
            <w:webHidden/>
          </w:rPr>
          <w:fldChar w:fldCharType="end"/>
        </w:r>
      </w:hyperlink>
    </w:p>
    <w:p w14:paraId="77780A34" w14:textId="577D3A06" w:rsidR="006E6685" w:rsidRDefault="006607EF">
      <w:pPr>
        <w:pStyle w:val="TOC1"/>
        <w:tabs>
          <w:tab w:val="left" w:pos="600"/>
          <w:tab w:val="right" w:leader="dot" w:pos="10173"/>
        </w:tabs>
        <w:rPr>
          <w:rFonts w:asciiTheme="minorHAnsi" w:eastAsiaTheme="minorEastAsia" w:hAnsiTheme="minorHAnsi" w:cstheme="minorBidi"/>
          <w:noProof/>
          <w:sz w:val="22"/>
          <w:szCs w:val="22"/>
          <w:lang w:val="de-DE" w:eastAsia="de-DE"/>
        </w:rPr>
      </w:pPr>
      <w:hyperlink w:anchor="_Toc73711021" w:history="1">
        <w:r w:rsidR="006E6685" w:rsidRPr="007C34FA">
          <w:rPr>
            <w:rStyle w:val="Hyperlink"/>
            <w:noProof/>
          </w:rPr>
          <w:t>10</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Open Concerns</w:t>
        </w:r>
        <w:r w:rsidR="006E6685">
          <w:rPr>
            <w:noProof/>
            <w:webHidden/>
          </w:rPr>
          <w:tab/>
        </w:r>
        <w:r w:rsidR="006E6685">
          <w:rPr>
            <w:noProof/>
            <w:webHidden/>
          </w:rPr>
          <w:fldChar w:fldCharType="begin"/>
        </w:r>
        <w:r w:rsidR="006E6685">
          <w:rPr>
            <w:noProof/>
            <w:webHidden/>
          </w:rPr>
          <w:instrText xml:space="preserve"> PAGEREF _Toc73711021 \h </w:instrText>
        </w:r>
        <w:r w:rsidR="006E6685">
          <w:rPr>
            <w:noProof/>
            <w:webHidden/>
          </w:rPr>
        </w:r>
        <w:r w:rsidR="006E6685">
          <w:rPr>
            <w:noProof/>
            <w:webHidden/>
          </w:rPr>
          <w:fldChar w:fldCharType="separate"/>
        </w:r>
        <w:r w:rsidR="006E6685">
          <w:rPr>
            <w:noProof/>
            <w:webHidden/>
          </w:rPr>
          <w:t>48</w:t>
        </w:r>
        <w:r w:rsidR="006E6685">
          <w:rPr>
            <w:noProof/>
            <w:webHidden/>
          </w:rPr>
          <w:fldChar w:fldCharType="end"/>
        </w:r>
      </w:hyperlink>
    </w:p>
    <w:p w14:paraId="532C6BD1" w14:textId="48AE3E2D" w:rsidR="006E6685" w:rsidRDefault="006607EF">
      <w:pPr>
        <w:pStyle w:val="TOC1"/>
        <w:tabs>
          <w:tab w:val="left" w:pos="600"/>
          <w:tab w:val="right" w:leader="dot" w:pos="10173"/>
        </w:tabs>
        <w:rPr>
          <w:rFonts w:asciiTheme="minorHAnsi" w:eastAsiaTheme="minorEastAsia" w:hAnsiTheme="minorHAnsi" w:cstheme="minorBidi"/>
          <w:noProof/>
          <w:sz w:val="22"/>
          <w:szCs w:val="22"/>
          <w:lang w:val="de-DE" w:eastAsia="de-DE"/>
        </w:rPr>
      </w:pPr>
      <w:hyperlink w:anchor="_Toc73711022" w:history="1">
        <w:r w:rsidR="006E6685" w:rsidRPr="007C34FA">
          <w:rPr>
            <w:rStyle w:val="Hyperlink"/>
            <w:noProof/>
          </w:rPr>
          <w:t>11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Revision History</w:t>
        </w:r>
        <w:r w:rsidR="006E6685">
          <w:rPr>
            <w:noProof/>
            <w:webHidden/>
          </w:rPr>
          <w:tab/>
        </w:r>
        <w:r w:rsidR="006E6685">
          <w:rPr>
            <w:noProof/>
            <w:webHidden/>
          </w:rPr>
          <w:fldChar w:fldCharType="begin"/>
        </w:r>
        <w:r w:rsidR="006E6685">
          <w:rPr>
            <w:noProof/>
            <w:webHidden/>
          </w:rPr>
          <w:instrText xml:space="preserve"> PAGEREF _Toc73711022 \h </w:instrText>
        </w:r>
        <w:r w:rsidR="006E6685">
          <w:rPr>
            <w:noProof/>
            <w:webHidden/>
          </w:rPr>
        </w:r>
        <w:r w:rsidR="006E6685">
          <w:rPr>
            <w:noProof/>
            <w:webHidden/>
          </w:rPr>
          <w:fldChar w:fldCharType="separate"/>
        </w:r>
        <w:r w:rsidR="006E6685">
          <w:rPr>
            <w:noProof/>
            <w:webHidden/>
          </w:rPr>
          <w:t>49</w:t>
        </w:r>
        <w:r w:rsidR="006E6685">
          <w:rPr>
            <w:noProof/>
            <w:webHidden/>
          </w:rPr>
          <w:fldChar w:fldCharType="end"/>
        </w:r>
      </w:hyperlink>
    </w:p>
    <w:p w14:paraId="6A3125BD" w14:textId="09C61C00" w:rsidR="006E6685" w:rsidRDefault="006607EF">
      <w:pPr>
        <w:pStyle w:val="TOC1"/>
        <w:tabs>
          <w:tab w:val="left" w:pos="600"/>
          <w:tab w:val="right" w:leader="dot" w:pos="10173"/>
        </w:tabs>
        <w:rPr>
          <w:rFonts w:asciiTheme="minorHAnsi" w:eastAsiaTheme="minorEastAsia" w:hAnsiTheme="minorHAnsi" w:cstheme="minorBidi"/>
          <w:noProof/>
          <w:sz w:val="22"/>
          <w:szCs w:val="22"/>
          <w:lang w:val="de-DE" w:eastAsia="de-DE"/>
        </w:rPr>
      </w:pPr>
      <w:hyperlink w:anchor="_Toc73711024" w:history="1">
        <w:r w:rsidR="006E6685" w:rsidRPr="007C34FA">
          <w:rPr>
            <w:rStyle w:val="Hyperlink"/>
            <w:noProof/>
          </w:rPr>
          <w:t>12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Appendix</w:t>
        </w:r>
        <w:r w:rsidR="006E6685">
          <w:rPr>
            <w:noProof/>
            <w:webHidden/>
          </w:rPr>
          <w:tab/>
        </w:r>
        <w:r w:rsidR="006E6685">
          <w:rPr>
            <w:noProof/>
            <w:webHidden/>
          </w:rPr>
          <w:fldChar w:fldCharType="begin"/>
        </w:r>
        <w:r w:rsidR="006E6685">
          <w:rPr>
            <w:noProof/>
            <w:webHidden/>
          </w:rPr>
          <w:instrText xml:space="preserve"> PAGEREF _Toc73711024 \h </w:instrText>
        </w:r>
        <w:r w:rsidR="006E6685">
          <w:rPr>
            <w:noProof/>
            <w:webHidden/>
          </w:rPr>
        </w:r>
        <w:r w:rsidR="006E6685">
          <w:rPr>
            <w:noProof/>
            <w:webHidden/>
          </w:rPr>
          <w:fldChar w:fldCharType="separate"/>
        </w:r>
        <w:r w:rsidR="006E6685">
          <w:rPr>
            <w:noProof/>
            <w:webHidden/>
          </w:rPr>
          <w:t>50</w:t>
        </w:r>
        <w:r w:rsidR="006E6685">
          <w:rPr>
            <w:noProof/>
            <w:webHidden/>
          </w:rPr>
          <w:fldChar w:fldCharType="end"/>
        </w:r>
      </w:hyperlink>
    </w:p>
    <w:p w14:paraId="7A81A450" w14:textId="0F302BD0" w:rsidR="006E6685" w:rsidRDefault="006607EF">
      <w:pPr>
        <w:pStyle w:val="TOC2"/>
        <w:rPr>
          <w:rFonts w:asciiTheme="minorHAnsi" w:eastAsiaTheme="minorEastAsia" w:hAnsiTheme="minorHAnsi" w:cstheme="minorBidi"/>
          <w:noProof/>
          <w:sz w:val="22"/>
          <w:szCs w:val="22"/>
          <w:lang w:val="de-DE" w:eastAsia="de-DE"/>
        </w:rPr>
      </w:pPr>
      <w:hyperlink w:anchor="_Toc73711025" w:history="1">
        <w:r w:rsidR="006E6685" w:rsidRPr="007C34FA">
          <w:rPr>
            <w:rStyle w:val="Hyperlink"/>
            <w:noProof/>
            <w:lang w:val="en-GB"/>
          </w:rPr>
          <w:t>12.1</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Definitions</w:t>
        </w:r>
        <w:r w:rsidR="006E6685">
          <w:rPr>
            <w:noProof/>
            <w:webHidden/>
          </w:rPr>
          <w:tab/>
        </w:r>
        <w:r w:rsidR="006E6685">
          <w:rPr>
            <w:noProof/>
            <w:webHidden/>
          </w:rPr>
          <w:fldChar w:fldCharType="begin"/>
        </w:r>
        <w:r w:rsidR="006E6685">
          <w:rPr>
            <w:noProof/>
            <w:webHidden/>
          </w:rPr>
          <w:instrText xml:space="preserve"> PAGEREF _Toc73711025 \h </w:instrText>
        </w:r>
        <w:r w:rsidR="006E6685">
          <w:rPr>
            <w:noProof/>
            <w:webHidden/>
          </w:rPr>
        </w:r>
        <w:r w:rsidR="006E6685">
          <w:rPr>
            <w:noProof/>
            <w:webHidden/>
          </w:rPr>
          <w:fldChar w:fldCharType="separate"/>
        </w:r>
        <w:r w:rsidR="006E6685">
          <w:rPr>
            <w:noProof/>
            <w:webHidden/>
          </w:rPr>
          <w:t>50</w:t>
        </w:r>
        <w:r w:rsidR="006E6685">
          <w:rPr>
            <w:noProof/>
            <w:webHidden/>
          </w:rPr>
          <w:fldChar w:fldCharType="end"/>
        </w:r>
      </w:hyperlink>
    </w:p>
    <w:p w14:paraId="5A899D67" w14:textId="2E282769" w:rsidR="006E6685" w:rsidRDefault="006607EF">
      <w:pPr>
        <w:pStyle w:val="TOC2"/>
        <w:rPr>
          <w:rFonts w:asciiTheme="minorHAnsi" w:eastAsiaTheme="minorEastAsia" w:hAnsiTheme="minorHAnsi" w:cstheme="minorBidi"/>
          <w:noProof/>
          <w:sz w:val="22"/>
          <w:szCs w:val="22"/>
          <w:lang w:val="de-DE" w:eastAsia="de-DE"/>
        </w:rPr>
      </w:pPr>
      <w:hyperlink w:anchor="_Toc73711026" w:history="1">
        <w:r w:rsidR="006E6685" w:rsidRPr="007C34FA">
          <w:rPr>
            <w:rStyle w:val="Hyperlink"/>
            <w:noProof/>
            <w:lang w:val="en-GB"/>
          </w:rPr>
          <w:t>12.2</w:t>
        </w:r>
        <w:r w:rsidR="006E6685">
          <w:rPr>
            <w:rFonts w:asciiTheme="minorHAnsi" w:eastAsiaTheme="minorEastAsia" w:hAnsiTheme="minorHAnsi" w:cstheme="minorBidi"/>
            <w:noProof/>
            <w:sz w:val="22"/>
            <w:szCs w:val="22"/>
            <w:lang w:val="de-DE" w:eastAsia="de-DE"/>
          </w:rPr>
          <w:tab/>
        </w:r>
        <w:r w:rsidR="006E6685" w:rsidRPr="007C34FA">
          <w:rPr>
            <w:rStyle w:val="Hyperlink"/>
            <w:noProof/>
          </w:rPr>
          <w:t>Abbreviations</w:t>
        </w:r>
        <w:r w:rsidR="006E6685">
          <w:rPr>
            <w:noProof/>
            <w:webHidden/>
          </w:rPr>
          <w:tab/>
        </w:r>
        <w:r w:rsidR="006E6685">
          <w:rPr>
            <w:noProof/>
            <w:webHidden/>
          </w:rPr>
          <w:fldChar w:fldCharType="begin"/>
        </w:r>
        <w:r w:rsidR="006E6685">
          <w:rPr>
            <w:noProof/>
            <w:webHidden/>
          </w:rPr>
          <w:instrText xml:space="preserve"> PAGEREF _Toc73711026 \h </w:instrText>
        </w:r>
        <w:r w:rsidR="006E6685">
          <w:rPr>
            <w:noProof/>
            <w:webHidden/>
          </w:rPr>
        </w:r>
        <w:r w:rsidR="006E6685">
          <w:rPr>
            <w:noProof/>
            <w:webHidden/>
          </w:rPr>
          <w:fldChar w:fldCharType="separate"/>
        </w:r>
        <w:r w:rsidR="006E6685">
          <w:rPr>
            <w:noProof/>
            <w:webHidden/>
          </w:rPr>
          <w:t>50</w:t>
        </w:r>
        <w:r w:rsidR="006E6685">
          <w:rPr>
            <w:noProof/>
            <w:webHidden/>
          </w:rPr>
          <w:fldChar w:fldCharType="end"/>
        </w:r>
      </w:hyperlink>
    </w:p>
    <w:p w14:paraId="57D5559E" w14:textId="6C685A7F"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1129C6DB" w14:textId="39E91750" w:rsidR="006E6685" w:rsidRDefault="00D551E4">
      <w:pPr>
        <w:pStyle w:val="TableofFigures"/>
        <w:tabs>
          <w:tab w:val="right" w:leader="dot" w:pos="10173"/>
        </w:tabs>
        <w:rPr>
          <w:rFonts w:asciiTheme="minorHAnsi" w:eastAsiaTheme="minorEastAsia" w:hAnsiTheme="minorHAnsi" w:cstheme="minorBidi"/>
          <w:noProof/>
          <w:sz w:val="22"/>
          <w:szCs w:val="22"/>
          <w:lang w:val="de-DE" w:eastAsia="de-DE"/>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3711027" w:history="1">
        <w:r w:rsidR="006E6685" w:rsidRPr="00786E8A">
          <w:rPr>
            <w:rStyle w:val="Hyperlink"/>
            <w:noProof/>
          </w:rPr>
          <w:t>Figure 2: Rear Seat Controls Lockout</w:t>
        </w:r>
        <w:r w:rsidR="006E6685">
          <w:rPr>
            <w:noProof/>
            <w:webHidden/>
          </w:rPr>
          <w:tab/>
        </w:r>
        <w:r w:rsidR="006E6685">
          <w:rPr>
            <w:noProof/>
            <w:webHidden/>
          </w:rPr>
          <w:fldChar w:fldCharType="begin"/>
        </w:r>
        <w:r w:rsidR="006E6685">
          <w:rPr>
            <w:noProof/>
            <w:webHidden/>
          </w:rPr>
          <w:instrText xml:space="preserve"> PAGEREF _Toc73711027 \h </w:instrText>
        </w:r>
        <w:r w:rsidR="006E6685">
          <w:rPr>
            <w:noProof/>
            <w:webHidden/>
          </w:rPr>
        </w:r>
        <w:r w:rsidR="006E6685">
          <w:rPr>
            <w:noProof/>
            <w:webHidden/>
          </w:rPr>
          <w:fldChar w:fldCharType="separate"/>
        </w:r>
        <w:r w:rsidR="006E6685">
          <w:rPr>
            <w:noProof/>
            <w:webHidden/>
          </w:rPr>
          <w:t>10</w:t>
        </w:r>
        <w:r w:rsidR="006E6685">
          <w:rPr>
            <w:noProof/>
            <w:webHidden/>
          </w:rPr>
          <w:fldChar w:fldCharType="end"/>
        </w:r>
      </w:hyperlink>
    </w:p>
    <w:p w14:paraId="0ABE7F07" w14:textId="1A51B8BC"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28" w:history="1">
        <w:r w:rsidR="006E6685" w:rsidRPr="00786E8A">
          <w:rPr>
            <w:rStyle w:val="Hyperlink"/>
            <w:noProof/>
          </w:rPr>
          <w:t>Figure 4: Context Diagram</w:t>
        </w:r>
        <w:r w:rsidR="006E6685">
          <w:rPr>
            <w:noProof/>
            <w:webHidden/>
          </w:rPr>
          <w:tab/>
        </w:r>
        <w:r w:rsidR="006E6685">
          <w:rPr>
            <w:noProof/>
            <w:webHidden/>
          </w:rPr>
          <w:fldChar w:fldCharType="begin"/>
        </w:r>
        <w:r w:rsidR="006E6685">
          <w:rPr>
            <w:noProof/>
            <w:webHidden/>
          </w:rPr>
          <w:instrText xml:space="preserve"> PAGEREF _Toc73711028 \h </w:instrText>
        </w:r>
        <w:r w:rsidR="006E6685">
          <w:rPr>
            <w:noProof/>
            <w:webHidden/>
          </w:rPr>
        </w:r>
        <w:r w:rsidR="006E6685">
          <w:rPr>
            <w:noProof/>
            <w:webHidden/>
          </w:rPr>
          <w:fldChar w:fldCharType="separate"/>
        </w:r>
        <w:r w:rsidR="006E6685">
          <w:rPr>
            <w:noProof/>
            <w:webHidden/>
          </w:rPr>
          <w:t>13</w:t>
        </w:r>
        <w:r w:rsidR="006E6685">
          <w:rPr>
            <w:noProof/>
            <w:webHidden/>
          </w:rPr>
          <w:fldChar w:fldCharType="end"/>
        </w:r>
      </w:hyperlink>
    </w:p>
    <w:p w14:paraId="491BDD40" w14:textId="6F81E22C"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29" w:history="1">
        <w:r w:rsidR="006E6685" w:rsidRPr="00786E8A">
          <w:rPr>
            <w:rStyle w:val="Hyperlink"/>
            <w:noProof/>
          </w:rPr>
          <w:t>Figure 5: Operation States</w:t>
        </w:r>
        <w:r w:rsidR="006E6685">
          <w:rPr>
            <w:noProof/>
            <w:webHidden/>
          </w:rPr>
          <w:tab/>
        </w:r>
        <w:r w:rsidR="006E6685">
          <w:rPr>
            <w:noProof/>
            <w:webHidden/>
          </w:rPr>
          <w:fldChar w:fldCharType="begin"/>
        </w:r>
        <w:r w:rsidR="006E6685">
          <w:rPr>
            <w:noProof/>
            <w:webHidden/>
          </w:rPr>
          <w:instrText xml:space="preserve"> PAGEREF _Toc73711029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4D03B272" w14:textId="22334EAD"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0" w:history="1">
        <w:r w:rsidR="006E6685" w:rsidRPr="00786E8A">
          <w:rPr>
            <w:rStyle w:val="Hyperlink"/>
            <w:noProof/>
          </w:rPr>
          <w:t>Figure 6: RSCL Use Cases</w:t>
        </w:r>
        <w:r w:rsidR="006E6685">
          <w:rPr>
            <w:noProof/>
            <w:webHidden/>
          </w:rPr>
          <w:tab/>
        </w:r>
        <w:r w:rsidR="006E6685">
          <w:rPr>
            <w:noProof/>
            <w:webHidden/>
          </w:rPr>
          <w:fldChar w:fldCharType="begin"/>
        </w:r>
        <w:r w:rsidR="006E6685">
          <w:rPr>
            <w:noProof/>
            <w:webHidden/>
          </w:rPr>
          <w:instrText xml:space="preserve"> PAGEREF _Toc73711030 \h </w:instrText>
        </w:r>
        <w:r w:rsidR="006E6685">
          <w:rPr>
            <w:noProof/>
            <w:webHidden/>
          </w:rPr>
        </w:r>
        <w:r w:rsidR="006E6685">
          <w:rPr>
            <w:noProof/>
            <w:webHidden/>
          </w:rPr>
          <w:fldChar w:fldCharType="separate"/>
        </w:r>
        <w:r w:rsidR="006E6685">
          <w:rPr>
            <w:noProof/>
            <w:webHidden/>
          </w:rPr>
          <w:t>17</w:t>
        </w:r>
        <w:r w:rsidR="006E6685">
          <w:rPr>
            <w:noProof/>
            <w:webHidden/>
          </w:rPr>
          <w:fldChar w:fldCharType="end"/>
        </w:r>
      </w:hyperlink>
    </w:p>
    <w:p w14:paraId="21E1A339" w14:textId="3A99DE67"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1" w:history="1">
        <w:r w:rsidR="006E6685" w:rsidRPr="00786E8A">
          <w:rPr>
            <w:rStyle w:val="Hyperlink"/>
            <w:noProof/>
          </w:rPr>
          <w:t>Figure 7: SG_01 W&amp;RC – SG_01: Unintended PCL deactivation shall be prevented</w:t>
        </w:r>
        <w:r w:rsidR="006E6685">
          <w:rPr>
            <w:noProof/>
            <w:webHidden/>
          </w:rPr>
          <w:tab/>
        </w:r>
        <w:r w:rsidR="006E6685">
          <w:rPr>
            <w:noProof/>
            <w:webHidden/>
          </w:rPr>
          <w:fldChar w:fldCharType="begin"/>
        </w:r>
        <w:r w:rsidR="006E6685">
          <w:rPr>
            <w:noProof/>
            <w:webHidden/>
          </w:rPr>
          <w:instrText xml:space="preserve"> PAGEREF _Toc73711031 \h </w:instrText>
        </w:r>
        <w:r w:rsidR="006E6685">
          <w:rPr>
            <w:noProof/>
            <w:webHidden/>
          </w:rPr>
        </w:r>
        <w:r w:rsidR="006E6685">
          <w:rPr>
            <w:noProof/>
            <w:webHidden/>
          </w:rPr>
          <w:fldChar w:fldCharType="separate"/>
        </w:r>
        <w:r w:rsidR="006E6685">
          <w:rPr>
            <w:noProof/>
            <w:webHidden/>
          </w:rPr>
          <w:t>34</w:t>
        </w:r>
        <w:r w:rsidR="006E6685">
          <w:rPr>
            <w:noProof/>
            <w:webHidden/>
          </w:rPr>
          <w:fldChar w:fldCharType="end"/>
        </w:r>
      </w:hyperlink>
    </w:p>
    <w:p w14:paraId="683F7315" w14:textId="2D2E76F4"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2" w:history="1">
        <w:r w:rsidR="006E6685" w:rsidRPr="00786E8A">
          <w:rPr>
            <w:rStyle w:val="Hyperlink"/>
            <w:noProof/>
          </w:rPr>
          <w:t>Figure 7: SG02 W&amp;RC – SG_02: Ensure Power Child Lock is activated when requested</w:t>
        </w:r>
        <w:r w:rsidR="006E6685">
          <w:rPr>
            <w:noProof/>
            <w:webHidden/>
          </w:rPr>
          <w:tab/>
        </w:r>
        <w:r w:rsidR="006E6685">
          <w:rPr>
            <w:noProof/>
            <w:webHidden/>
          </w:rPr>
          <w:fldChar w:fldCharType="begin"/>
        </w:r>
        <w:r w:rsidR="006E6685">
          <w:rPr>
            <w:noProof/>
            <w:webHidden/>
          </w:rPr>
          <w:instrText xml:space="preserve"> PAGEREF _Toc73711032 \h </w:instrText>
        </w:r>
        <w:r w:rsidR="006E6685">
          <w:rPr>
            <w:noProof/>
            <w:webHidden/>
          </w:rPr>
        </w:r>
        <w:r w:rsidR="006E6685">
          <w:rPr>
            <w:noProof/>
            <w:webHidden/>
          </w:rPr>
          <w:fldChar w:fldCharType="separate"/>
        </w:r>
        <w:r w:rsidR="006E6685">
          <w:rPr>
            <w:noProof/>
            <w:webHidden/>
          </w:rPr>
          <w:t>36</w:t>
        </w:r>
        <w:r w:rsidR="006E6685">
          <w:rPr>
            <w:noProof/>
            <w:webHidden/>
          </w:rPr>
          <w:fldChar w:fldCharType="end"/>
        </w:r>
      </w:hyperlink>
    </w:p>
    <w:p w14:paraId="652EE15E" w14:textId="633888F5"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3" w:history="1">
        <w:r w:rsidR="006E6685" w:rsidRPr="00786E8A">
          <w:rPr>
            <w:rStyle w:val="Hyperlink"/>
            <w:noProof/>
          </w:rPr>
          <w:t>Figure 7: W&amp;RC #1 Diagram – Prevent Hazard (Example)</w:t>
        </w:r>
        <w:r w:rsidR="006E6685">
          <w:rPr>
            <w:noProof/>
            <w:webHidden/>
          </w:rPr>
          <w:tab/>
        </w:r>
        <w:r w:rsidR="006E6685">
          <w:rPr>
            <w:noProof/>
            <w:webHidden/>
          </w:rPr>
          <w:fldChar w:fldCharType="begin"/>
        </w:r>
        <w:r w:rsidR="006E6685">
          <w:rPr>
            <w:noProof/>
            <w:webHidden/>
          </w:rPr>
          <w:instrText xml:space="preserve"> PAGEREF _Toc73711033 \h </w:instrText>
        </w:r>
        <w:r w:rsidR="006E6685">
          <w:rPr>
            <w:noProof/>
            <w:webHidden/>
          </w:rPr>
        </w:r>
        <w:r w:rsidR="006E6685">
          <w:rPr>
            <w:noProof/>
            <w:webHidden/>
          </w:rPr>
          <w:fldChar w:fldCharType="separate"/>
        </w:r>
        <w:r w:rsidR="006E6685">
          <w:rPr>
            <w:noProof/>
            <w:webHidden/>
          </w:rPr>
          <w:t>38</w:t>
        </w:r>
        <w:r w:rsidR="006E6685">
          <w:rPr>
            <w:noProof/>
            <w:webHidden/>
          </w:rPr>
          <w:fldChar w:fldCharType="end"/>
        </w:r>
      </w:hyperlink>
    </w:p>
    <w:p w14:paraId="5288ACD6" w14:textId="5C5A306B"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4" w:history="1">
        <w:r w:rsidR="006E6685" w:rsidRPr="00786E8A">
          <w:rPr>
            <w:rStyle w:val="Hyperlink"/>
            <w:noProof/>
          </w:rPr>
          <w:t xml:space="preserve">Figure 8: </w:t>
        </w:r>
        <w:r w:rsidR="006E6685" w:rsidRPr="00786E8A">
          <w:rPr>
            <w:rStyle w:val="Hyperlink"/>
            <w:rFonts w:cs="Arial"/>
            <w:noProof/>
          </w:rPr>
          <w:t>Operate RSCL</w:t>
        </w:r>
        <w:r w:rsidR="006E6685">
          <w:rPr>
            <w:noProof/>
            <w:webHidden/>
          </w:rPr>
          <w:tab/>
        </w:r>
        <w:r w:rsidR="006E6685">
          <w:rPr>
            <w:noProof/>
            <w:webHidden/>
          </w:rPr>
          <w:fldChar w:fldCharType="begin"/>
        </w:r>
        <w:r w:rsidR="006E6685">
          <w:rPr>
            <w:noProof/>
            <w:webHidden/>
          </w:rPr>
          <w:instrText xml:space="preserve"> PAGEREF _Toc73711034 \h </w:instrText>
        </w:r>
        <w:r w:rsidR="006E6685">
          <w:rPr>
            <w:noProof/>
            <w:webHidden/>
          </w:rPr>
        </w:r>
        <w:r w:rsidR="006E6685">
          <w:rPr>
            <w:noProof/>
            <w:webHidden/>
          </w:rPr>
          <w:fldChar w:fldCharType="separate"/>
        </w:r>
        <w:r w:rsidR="006E6685">
          <w:rPr>
            <w:noProof/>
            <w:webHidden/>
          </w:rPr>
          <w:t>42</w:t>
        </w:r>
        <w:r w:rsidR="006E6685">
          <w:rPr>
            <w:noProof/>
            <w:webHidden/>
          </w:rPr>
          <w:fldChar w:fldCharType="end"/>
        </w:r>
      </w:hyperlink>
    </w:p>
    <w:p w14:paraId="605B77D7" w14:textId="2D99B34A"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5" w:history="1">
        <w:r w:rsidR="006E6685" w:rsidRPr="00786E8A">
          <w:rPr>
            <w:rStyle w:val="Hyperlink"/>
            <w:noProof/>
          </w:rPr>
          <w:t>Figure 9: Logical Architecture Structure</w:t>
        </w:r>
        <w:r w:rsidR="006E6685">
          <w:rPr>
            <w:noProof/>
            <w:webHidden/>
          </w:rPr>
          <w:tab/>
        </w:r>
        <w:r w:rsidR="006E6685">
          <w:rPr>
            <w:noProof/>
            <w:webHidden/>
          </w:rPr>
          <w:fldChar w:fldCharType="begin"/>
        </w:r>
        <w:r w:rsidR="006E6685">
          <w:rPr>
            <w:noProof/>
            <w:webHidden/>
          </w:rPr>
          <w:instrText xml:space="preserve"> PAGEREF _Toc73711035 \h </w:instrText>
        </w:r>
        <w:r w:rsidR="006E6685">
          <w:rPr>
            <w:noProof/>
            <w:webHidden/>
          </w:rPr>
        </w:r>
        <w:r w:rsidR="006E6685">
          <w:rPr>
            <w:noProof/>
            <w:webHidden/>
          </w:rPr>
          <w:fldChar w:fldCharType="separate"/>
        </w:r>
        <w:r w:rsidR="006E6685">
          <w:rPr>
            <w:noProof/>
            <w:webHidden/>
          </w:rPr>
          <w:t>44</w:t>
        </w:r>
        <w:r w:rsidR="006E6685">
          <w:rPr>
            <w:noProof/>
            <w:webHidden/>
          </w:rPr>
          <w:fldChar w:fldCharType="end"/>
        </w:r>
      </w:hyperlink>
    </w:p>
    <w:p w14:paraId="02AFB9A4" w14:textId="301154BD"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1A771C79" w14:textId="6EEB90AB" w:rsidR="006E6685" w:rsidRDefault="00D551E4">
      <w:pPr>
        <w:pStyle w:val="TableofFigures"/>
        <w:tabs>
          <w:tab w:val="right" w:leader="dot" w:pos="10173"/>
        </w:tabs>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3711036" w:history="1">
        <w:r w:rsidR="006E6685" w:rsidRPr="00630208">
          <w:rPr>
            <w:rStyle w:val="Hyperlink"/>
            <w:noProof/>
          </w:rPr>
          <w:t>Table 1: Features described in this FD</w:t>
        </w:r>
        <w:r w:rsidR="006E6685">
          <w:rPr>
            <w:noProof/>
            <w:webHidden/>
          </w:rPr>
          <w:tab/>
        </w:r>
        <w:r w:rsidR="006E6685">
          <w:rPr>
            <w:noProof/>
            <w:webHidden/>
          </w:rPr>
          <w:fldChar w:fldCharType="begin"/>
        </w:r>
        <w:r w:rsidR="006E6685">
          <w:rPr>
            <w:noProof/>
            <w:webHidden/>
          </w:rPr>
          <w:instrText xml:space="preserve"> PAGEREF _Toc73711036 \h </w:instrText>
        </w:r>
        <w:r w:rsidR="006E6685">
          <w:rPr>
            <w:noProof/>
            <w:webHidden/>
          </w:rPr>
        </w:r>
        <w:r w:rsidR="006E6685">
          <w:rPr>
            <w:noProof/>
            <w:webHidden/>
          </w:rPr>
          <w:fldChar w:fldCharType="separate"/>
        </w:r>
        <w:r w:rsidR="006E6685">
          <w:rPr>
            <w:noProof/>
            <w:webHidden/>
          </w:rPr>
          <w:t>6</w:t>
        </w:r>
        <w:r w:rsidR="006E6685">
          <w:rPr>
            <w:noProof/>
            <w:webHidden/>
          </w:rPr>
          <w:fldChar w:fldCharType="end"/>
        </w:r>
      </w:hyperlink>
    </w:p>
    <w:p w14:paraId="668C0E05" w14:textId="2D587CB6"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7" w:history="1">
        <w:r w:rsidR="006E6685" w:rsidRPr="00630208">
          <w:rPr>
            <w:rStyle w:val="Hyperlink"/>
            <w:noProof/>
          </w:rPr>
          <w:t>Table 4: Ford internal Documents</w:t>
        </w:r>
        <w:r w:rsidR="006E6685">
          <w:rPr>
            <w:noProof/>
            <w:webHidden/>
          </w:rPr>
          <w:tab/>
        </w:r>
        <w:r w:rsidR="006E6685">
          <w:rPr>
            <w:noProof/>
            <w:webHidden/>
          </w:rPr>
          <w:fldChar w:fldCharType="begin"/>
        </w:r>
        <w:r w:rsidR="006E6685">
          <w:rPr>
            <w:noProof/>
            <w:webHidden/>
          </w:rPr>
          <w:instrText xml:space="preserve"> PAGEREF _Toc73711037 \h </w:instrText>
        </w:r>
        <w:r w:rsidR="006E6685">
          <w:rPr>
            <w:noProof/>
            <w:webHidden/>
          </w:rPr>
        </w:r>
        <w:r w:rsidR="006E6685">
          <w:rPr>
            <w:noProof/>
            <w:webHidden/>
          </w:rPr>
          <w:fldChar w:fldCharType="separate"/>
        </w:r>
        <w:r w:rsidR="006E6685">
          <w:rPr>
            <w:noProof/>
            <w:webHidden/>
          </w:rPr>
          <w:t>8</w:t>
        </w:r>
        <w:r w:rsidR="006E6685">
          <w:rPr>
            <w:noProof/>
            <w:webHidden/>
          </w:rPr>
          <w:fldChar w:fldCharType="end"/>
        </w:r>
      </w:hyperlink>
    </w:p>
    <w:p w14:paraId="2602BB45" w14:textId="0DC97733"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8" w:history="1">
        <w:r w:rsidR="006E6685" w:rsidRPr="00630208">
          <w:rPr>
            <w:rStyle w:val="Hyperlink"/>
            <w:noProof/>
          </w:rPr>
          <w:t>Table 6: External documents and publications</w:t>
        </w:r>
        <w:r w:rsidR="006E6685">
          <w:rPr>
            <w:noProof/>
            <w:webHidden/>
          </w:rPr>
          <w:tab/>
        </w:r>
        <w:r w:rsidR="006E6685">
          <w:rPr>
            <w:noProof/>
            <w:webHidden/>
          </w:rPr>
          <w:fldChar w:fldCharType="begin"/>
        </w:r>
        <w:r w:rsidR="006E6685">
          <w:rPr>
            <w:noProof/>
            <w:webHidden/>
          </w:rPr>
          <w:instrText xml:space="preserve"> PAGEREF _Toc73711038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51D71DA8" w14:textId="2A455D47"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39" w:history="1">
        <w:r w:rsidR="006E6685" w:rsidRPr="00630208">
          <w:rPr>
            <w:rStyle w:val="Hyperlink"/>
            <w:noProof/>
          </w:rPr>
          <w:t>Table 8: Parameters / Values used in this document</w:t>
        </w:r>
        <w:r w:rsidR="006E6685">
          <w:rPr>
            <w:noProof/>
            <w:webHidden/>
          </w:rPr>
          <w:tab/>
        </w:r>
        <w:r w:rsidR="006E6685">
          <w:rPr>
            <w:noProof/>
            <w:webHidden/>
          </w:rPr>
          <w:fldChar w:fldCharType="begin"/>
        </w:r>
        <w:r w:rsidR="006E6685">
          <w:rPr>
            <w:noProof/>
            <w:webHidden/>
          </w:rPr>
          <w:instrText xml:space="preserve"> PAGEREF _Toc73711039 \h </w:instrText>
        </w:r>
        <w:r w:rsidR="006E6685">
          <w:rPr>
            <w:noProof/>
            <w:webHidden/>
          </w:rPr>
        </w:r>
        <w:r w:rsidR="006E6685">
          <w:rPr>
            <w:noProof/>
            <w:webHidden/>
          </w:rPr>
          <w:fldChar w:fldCharType="separate"/>
        </w:r>
        <w:r w:rsidR="006E6685">
          <w:rPr>
            <w:noProof/>
            <w:webHidden/>
          </w:rPr>
          <w:t>9</w:t>
        </w:r>
        <w:r w:rsidR="006E6685">
          <w:rPr>
            <w:noProof/>
            <w:webHidden/>
          </w:rPr>
          <w:fldChar w:fldCharType="end"/>
        </w:r>
      </w:hyperlink>
    </w:p>
    <w:p w14:paraId="44999CD5" w14:textId="44099C88"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0" w:history="1">
        <w:r w:rsidR="006E6685" w:rsidRPr="00630208">
          <w:rPr>
            <w:rStyle w:val="Hyperlink"/>
            <w:noProof/>
          </w:rPr>
          <w:t>Table 2: Feature Variants</w:t>
        </w:r>
        <w:r w:rsidR="006E6685">
          <w:rPr>
            <w:noProof/>
            <w:webHidden/>
          </w:rPr>
          <w:tab/>
        </w:r>
        <w:r w:rsidR="006E6685">
          <w:rPr>
            <w:noProof/>
            <w:webHidden/>
          </w:rPr>
          <w:fldChar w:fldCharType="begin"/>
        </w:r>
        <w:r w:rsidR="006E6685">
          <w:rPr>
            <w:noProof/>
            <w:webHidden/>
          </w:rPr>
          <w:instrText xml:space="preserve"> PAGEREF _Toc73711040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5422794F" w14:textId="71EC49FE"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1" w:history="1">
        <w:r w:rsidR="006E6685" w:rsidRPr="00630208">
          <w:rPr>
            <w:rStyle w:val="Hyperlink"/>
            <w:noProof/>
          </w:rPr>
          <w:t>Table 3: Regions &amp; Markets</w:t>
        </w:r>
        <w:r w:rsidR="006E6685">
          <w:rPr>
            <w:noProof/>
            <w:webHidden/>
          </w:rPr>
          <w:tab/>
        </w:r>
        <w:r w:rsidR="006E6685">
          <w:rPr>
            <w:noProof/>
            <w:webHidden/>
          </w:rPr>
          <w:fldChar w:fldCharType="begin"/>
        </w:r>
        <w:r w:rsidR="006E6685">
          <w:rPr>
            <w:noProof/>
            <w:webHidden/>
          </w:rPr>
          <w:instrText xml:space="preserve"> PAGEREF _Toc73711041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4994B50C" w14:textId="1ED66705"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2" w:history="1">
        <w:r w:rsidR="006E6685" w:rsidRPr="00630208">
          <w:rPr>
            <w:rStyle w:val="Hyperlink"/>
            <w:noProof/>
          </w:rPr>
          <w:t>Table 2</w:t>
        </w:r>
        <w:r w:rsidR="006E6685" w:rsidRPr="00630208">
          <w:rPr>
            <w:rStyle w:val="Hyperlink"/>
            <w:noProof/>
          </w:rPr>
          <w:noBreakHyphen/>
          <w:t>1: Input Requirements/Documents</w:t>
        </w:r>
        <w:r w:rsidR="006E6685">
          <w:rPr>
            <w:noProof/>
            <w:webHidden/>
          </w:rPr>
          <w:tab/>
        </w:r>
        <w:r w:rsidR="006E6685">
          <w:rPr>
            <w:noProof/>
            <w:webHidden/>
          </w:rPr>
          <w:fldChar w:fldCharType="begin"/>
        </w:r>
        <w:r w:rsidR="006E6685">
          <w:rPr>
            <w:noProof/>
            <w:webHidden/>
          </w:rPr>
          <w:instrText xml:space="preserve"> PAGEREF _Toc73711042 \h </w:instrText>
        </w:r>
        <w:r w:rsidR="006E6685">
          <w:rPr>
            <w:noProof/>
            <w:webHidden/>
          </w:rPr>
        </w:r>
        <w:r w:rsidR="006E6685">
          <w:rPr>
            <w:noProof/>
            <w:webHidden/>
          </w:rPr>
          <w:fldChar w:fldCharType="separate"/>
        </w:r>
        <w:r w:rsidR="006E6685">
          <w:rPr>
            <w:noProof/>
            <w:webHidden/>
          </w:rPr>
          <w:t>11</w:t>
        </w:r>
        <w:r w:rsidR="006E6685">
          <w:rPr>
            <w:noProof/>
            <w:webHidden/>
          </w:rPr>
          <w:fldChar w:fldCharType="end"/>
        </w:r>
      </w:hyperlink>
    </w:p>
    <w:p w14:paraId="68F27608" w14:textId="47B8D346"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3" w:history="1">
        <w:r w:rsidR="006E6685" w:rsidRPr="00630208">
          <w:rPr>
            <w:rStyle w:val="Hyperlink"/>
            <w:noProof/>
          </w:rPr>
          <w:t>Table 9: List of Influences</w:t>
        </w:r>
        <w:r w:rsidR="006E6685">
          <w:rPr>
            <w:noProof/>
            <w:webHidden/>
          </w:rPr>
          <w:tab/>
        </w:r>
        <w:r w:rsidR="006E6685">
          <w:rPr>
            <w:noProof/>
            <w:webHidden/>
          </w:rPr>
          <w:fldChar w:fldCharType="begin"/>
        </w:r>
        <w:r w:rsidR="006E6685">
          <w:rPr>
            <w:noProof/>
            <w:webHidden/>
          </w:rPr>
          <w:instrText xml:space="preserve"> PAGEREF _Toc73711043 \h </w:instrText>
        </w:r>
        <w:r w:rsidR="006E6685">
          <w:rPr>
            <w:noProof/>
            <w:webHidden/>
          </w:rPr>
        </w:r>
        <w:r w:rsidR="006E6685">
          <w:rPr>
            <w:noProof/>
            <w:webHidden/>
          </w:rPr>
          <w:fldChar w:fldCharType="separate"/>
        </w:r>
        <w:r w:rsidR="006E6685">
          <w:rPr>
            <w:noProof/>
            <w:webHidden/>
          </w:rPr>
          <w:t>15</w:t>
        </w:r>
        <w:r w:rsidR="006E6685">
          <w:rPr>
            <w:noProof/>
            <w:webHidden/>
          </w:rPr>
          <w:fldChar w:fldCharType="end"/>
        </w:r>
      </w:hyperlink>
    </w:p>
    <w:p w14:paraId="38A70798" w14:textId="183B4E8C"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4" w:history="1">
        <w:r w:rsidR="006E6685" w:rsidRPr="00630208">
          <w:rPr>
            <w:rStyle w:val="Hyperlink"/>
            <w:noProof/>
          </w:rPr>
          <w:t>Table 10: Operation Modes and States on Operation States</w:t>
        </w:r>
        <w:r w:rsidR="006E6685">
          <w:rPr>
            <w:noProof/>
            <w:webHidden/>
          </w:rPr>
          <w:tab/>
        </w:r>
        <w:r w:rsidR="006E6685">
          <w:rPr>
            <w:noProof/>
            <w:webHidden/>
          </w:rPr>
          <w:fldChar w:fldCharType="begin"/>
        </w:r>
        <w:r w:rsidR="006E6685">
          <w:rPr>
            <w:noProof/>
            <w:webHidden/>
          </w:rPr>
          <w:instrText xml:space="preserve"> PAGEREF _Toc73711044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7ADB2144" w14:textId="3F66F54E"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5" w:history="1">
        <w:r w:rsidR="006E6685" w:rsidRPr="00630208">
          <w:rPr>
            <w:rStyle w:val="Hyperlink"/>
            <w:noProof/>
          </w:rPr>
          <w:t>Table 11: Transitions between Operation Modes and States on Operation States</w:t>
        </w:r>
        <w:r w:rsidR="006E6685">
          <w:rPr>
            <w:noProof/>
            <w:webHidden/>
          </w:rPr>
          <w:tab/>
        </w:r>
        <w:r w:rsidR="006E6685">
          <w:rPr>
            <w:noProof/>
            <w:webHidden/>
          </w:rPr>
          <w:fldChar w:fldCharType="begin"/>
        </w:r>
        <w:r w:rsidR="006E6685">
          <w:rPr>
            <w:noProof/>
            <w:webHidden/>
          </w:rPr>
          <w:instrText xml:space="preserve"> PAGEREF _Toc73711045 \h </w:instrText>
        </w:r>
        <w:r w:rsidR="006E6685">
          <w:rPr>
            <w:noProof/>
            <w:webHidden/>
          </w:rPr>
        </w:r>
        <w:r w:rsidR="006E6685">
          <w:rPr>
            <w:noProof/>
            <w:webHidden/>
          </w:rPr>
          <w:fldChar w:fldCharType="separate"/>
        </w:r>
        <w:r w:rsidR="006E6685">
          <w:rPr>
            <w:noProof/>
            <w:webHidden/>
          </w:rPr>
          <w:t>16</w:t>
        </w:r>
        <w:r w:rsidR="006E6685">
          <w:rPr>
            <w:noProof/>
            <w:webHidden/>
          </w:rPr>
          <w:fldChar w:fldCharType="end"/>
        </w:r>
      </w:hyperlink>
    </w:p>
    <w:p w14:paraId="43981FBE" w14:textId="24D4E4B4"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6" w:history="1">
        <w:r w:rsidR="006E6685" w:rsidRPr="00630208">
          <w:rPr>
            <w:rStyle w:val="Hyperlink"/>
            <w:noProof/>
          </w:rPr>
          <w:t>Table 12: List of Actors</w:t>
        </w:r>
        <w:r w:rsidR="006E6685">
          <w:rPr>
            <w:noProof/>
            <w:webHidden/>
          </w:rPr>
          <w:tab/>
        </w:r>
        <w:r w:rsidR="006E6685">
          <w:rPr>
            <w:noProof/>
            <w:webHidden/>
          </w:rPr>
          <w:fldChar w:fldCharType="begin"/>
        </w:r>
        <w:r w:rsidR="006E6685">
          <w:rPr>
            <w:noProof/>
            <w:webHidden/>
          </w:rPr>
          <w:instrText xml:space="preserve"> PAGEREF _Toc73711046 \h </w:instrText>
        </w:r>
        <w:r w:rsidR="006E6685">
          <w:rPr>
            <w:noProof/>
            <w:webHidden/>
          </w:rPr>
        </w:r>
        <w:r w:rsidR="006E6685">
          <w:rPr>
            <w:noProof/>
            <w:webHidden/>
          </w:rPr>
          <w:fldChar w:fldCharType="separate"/>
        </w:r>
        <w:r w:rsidR="006E6685">
          <w:rPr>
            <w:noProof/>
            <w:webHidden/>
          </w:rPr>
          <w:t>17</w:t>
        </w:r>
        <w:r w:rsidR="006E6685">
          <w:rPr>
            <w:noProof/>
            <w:webHidden/>
          </w:rPr>
          <w:fldChar w:fldCharType="end"/>
        </w:r>
      </w:hyperlink>
    </w:p>
    <w:p w14:paraId="3E06A78C" w14:textId="62ED5D87"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7" w:history="1">
        <w:r w:rsidR="006E6685" w:rsidRPr="00630208">
          <w:rPr>
            <w:rStyle w:val="Hyperlink"/>
            <w:noProof/>
          </w:rPr>
          <w:t>Table 13: System Behaviors for HARA</w:t>
        </w:r>
        <w:r w:rsidR="006E6685">
          <w:rPr>
            <w:noProof/>
            <w:webHidden/>
          </w:rPr>
          <w:tab/>
        </w:r>
        <w:r w:rsidR="006E6685">
          <w:rPr>
            <w:noProof/>
            <w:webHidden/>
          </w:rPr>
          <w:fldChar w:fldCharType="begin"/>
        </w:r>
        <w:r w:rsidR="006E6685">
          <w:rPr>
            <w:noProof/>
            <w:webHidden/>
          </w:rPr>
          <w:instrText xml:space="preserve"> PAGEREF _Toc73711047 \h </w:instrText>
        </w:r>
        <w:r w:rsidR="006E6685">
          <w:rPr>
            <w:noProof/>
            <w:webHidden/>
          </w:rPr>
        </w:r>
        <w:r w:rsidR="006E6685">
          <w:rPr>
            <w:noProof/>
            <w:webHidden/>
          </w:rPr>
          <w:fldChar w:fldCharType="separate"/>
        </w:r>
        <w:r w:rsidR="006E6685">
          <w:rPr>
            <w:noProof/>
            <w:webHidden/>
          </w:rPr>
          <w:t>31</w:t>
        </w:r>
        <w:r w:rsidR="006E6685">
          <w:rPr>
            <w:noProof/>
            <w:webHidden/>
          </w:rPr>
          <w:fldChar w:fldCharType="end"/>
        </w:r>
      </w:hyperlink>
    </w:p>
    <w:p w14:paraId="20567270" w14:textId="6F086234"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8" w:history="1">
        <w:r w:rsidR="006E6685" w:rsidRPr="00630208">
          <w:rPr>
            <w:rStyle w:val="Hyperlink"/>
            <w:noProof/>
          </w:rPr>
          <w:t>Table 14: Functional Safety Assumptions</w:t>
        </w:r>
        <w:r w:rsidR="006E6685">
          <w:rPr>
            <w:noProof/>
            <w:webHidden/>
          </w:rPr>
          <w:tab/>
        </w:r>
        <w:r w:rsidR="006E6685">
          <w:rPr>
            <w:noProof/>
            <w:webHidden/>
          </w:rPr>
          <w:fldChar w:fldCharType="begin"/>
        </w:r>
        <w:r w:rsidR="006E6685">
          <w:rPr>
            <w:noProof/>
            <w:webHidden/>
          </w:rPr>
          <w:instrText xml:space="preserve"> PAGEREF _Toc73711048 \h </w:instrText>
        </w:r>
        <w:r w:rsidR="006E6685">
          <w:rPr>
            <w:noProof/>
            <w:webHidden/>
          </w:rPr>
        </w:r>
        <w:r w:rsidR="006E6685">
          <w:rPr>
            <w:noProof/>
            <w:webHidden/>
          </w:rPr>
          <w:fldChar w:fldCharType="separate"/>
        </w:r>
        <w:r w:rsidR="006E6685">
          <w:rPr>
            <w:noProof/>
            <w:webHidden/>
          </w:rPr>
          <w:t>32</w:t>
        </w:r>
        <w:r w:rsidR="006E6685">
          <w:rPr>
            <w:noProof/>
            <w:webHidden/>
          </w:rPr>
          <w:fldChar w:fldCharType="end"/>
        </w:r>
      </w:hyperlink>
    </w:p>
    <w:p w14:paraId="2F70FE97" w14:textId="141C87E6"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49" w:history="1">
        <w:r w:rsidR="006E6685" w:rsidRPr="00630208">
          <w:rPr>
            <w:rStyle w:val="Hyperlink"/>
            <w:noProof/>
          </w:rPr>
          <w:t>Table 15: Functional Safety Goals</w:t>
        </w:r>
        <w:r w:rsidR="006E6685">
          <w:rPr>
            <w:noProof/>
            <w:webHidden/>
          </w:rPr>
          <w:tab/>
        </w:r>
        <w:r w:rsidR="006E6685">
          <w:rPr>
            <w:noProof/>
            <w:webHidden/>
          </w:rPr>
          <w:fldChar w:fldCharType="begin"/>
        </w:r>
        <w:r w:rsidR="006E6685">
          <w:rPr>
            <w:noProof/>
            <w:webHidden/>
          </w:rPr>
          <w:instrText xml:space="preserve"> PAGEREF _Toc73711049 \h </w:instrText>
        </w:r>
        <w:r w:rsidR="006E6685">
          <w:rPr>
            <w:noProof/>
            <w:webHidden/>
          </w:rPr>
        </w:r>
        <w:r w:rsidR="006E6685">
          <w:rPr>
            <w:noProof/>
            <w:webHidden/>
          </w:rPr>
          <w:fldChar w:fldCharType="separate"/>
        </w:r>
        <w:r w:rsidR="006E6685">
          <w:rPr>
            <w:noProof/>
            <w:webHidden/>
          </w:rPr>
          <w:t>32</w:t>
        </w:r>
        <w:r w:rsidR="006E6685">
          <w:rPr>
            <w:noProof/>
            <w:webHidden/>
          </w:rPr>
          <w:fldChar w:fldCharType="end"/>
        </w:r>
      </w:hyperlink>
    </w:p>
    <w:p w14:paraId="1CE3C0C6" w14:textId="5F5AF5B9"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0" w:history="1">
        <w:r w:rsidR="006E6685" w:rsidRPr="00630208">
          <w:rPr>
            <w:rStyle w:val="Hyperlink"/>
            <w:noProof/>
          </w:rPr>
          <w:t>Table 18: Cybersecurity Goals</w:t>
        </w:r>
        <w:r w:rsidR="006E6685">
          <w:rPr>
            <w:noProof/>
            <w:webHidden/>
          </w:rPr>
          <w:tab/>
        </w:r>
        <w:r w:rsidR="006E6685">
          <w:rPr>
            <w:noProof/>
            <w:webHidden/>
          </w:rPr>
          <w:fldChar w:fldCharType="begin"/>
        </w:r>
        <w:r w:rsidR="006E6685">
          <w:rPr>
            <w:noProof/>
            <w:webHidden/>
          </w:rPr>
          <w:instrText xml:space="preserve"> PAGEREF _Toc73711050 \h </w:instrText>
        </w:r>
        <w:r w:rsidR="006E6685">
          <w:rPr>
            <w:noProof/>
            <w:webHidden/>
          </w:rPr>
        </w:r>
        <w:r w:rsidR="006E6685">
          <w:rPr>
            <w:noProof/>
            <w:webHidden/>
          </w:rPr>
          <w:fldChar w:fldCharType="separate"/>
        </w:r>
        <w:r w:rsidR="006E6685">
          <w:rPr>
            <w:noProof/>
            <w:webHidden/>
          </w:rPr>
          <w:t>39</w:t>
        </w:r>
        <w:r w:rsidR="006E6685">
          <w:rPr>
            <w:noProof/>
            <w:webHidden/>
          </w:rPr>
          <w:fldChar w:fldCharType="end"/>
        </w:r>
      </w:hyperlink>
    </w:p>
    <w:p w14:paraId="68671E34" w14:textId="30A07763"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1" w:history="1">
        <w:r w:rsidR="006E6685" w:rsidRPr="00630208">
          <w:rPr>
            <w:rStyle w:val="Hyperlink"/>
            <w:noProof/>
          </w:rPr>
          <w:t>Table 16: List of Functions</w:t>
        </w:r>
        <w:r w:rsidR="006E6685">
          <w:rPr>
            <w:noProof/>
            <w:webHidden/>
          </w:rPr>
          <w:tab/>
        </w:r>
        <w:r w:rsidR="006E6685">
          <w:rPr>
            <w:noProof/>
            <w:webHidden/>
          </w:rPr>
          <w:fldChar w:fldCharType="begin"/>
        </w:r>
        <w:r w:rsidR="006E6685">
          <w:rPr>
            <w:noProof/>
            <w:webHidden/>
          </w:rPr>
          <w:instrText xml:space="preserve"> PAGEREF _Toc73711051 \h </w:instrText>
        </w:r>
        <w:r w:rsidR="006E6685">
          <w:rPr>
            <w:noProof/>
            <w:webHidden/>
          </w:rPr>
        </w:r>
        <w:r w:rsidR="006E6685">
          <w:rPr>
            <w:noProof/>
            <w:webHidden/>
          </w:rPr>
          <w:fldChar w:fldCharType="separate"/>
        </w:r>
        <w:r w:rsidR="006E6685">
          <w:rPr>
            <w:noProof/>
            <w:webHidden/>
          </w:rPr>
          <w:t>43</w:t>
        </w:r>
        <w:r w:rsidR="006E6685">
          <w:rPr>
            <w:noProof/>
            <w:webHidden/>
          </w:rPr>
          <w:fldChar w:fldCharType="end"/>
        </w:r>
      </w:hyperlink>
    </w:p>
    <w:p w14:paraId="56FEAC85" w14:textId="43B8CDF2"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2" w:history="1">
        <w:r w:rsidR="006E6685" w:rsidRPr="00630208">
          <w:rPr>
            <w:rStyle w:val="Hyperlink"/>
            <w:noProof/>
          </w:rPr>
          <w:t>Table 19: Logical Elements</w:t>
        </w:r>
        <w:r w:rsidR="006E6685">
          <w:rPr>
            <w:noProof/>
            <w:webHidden/>
          </w:rPr>
          <w:tab/>
        </w:r>
        <w:r w:rsidR="006E6685">
          <w:rPr>
            <w:noProof/>
            <w:webHidden/>
          </w:rPr>
          <w:fldChar w:fldCharType="begin"/>
        </w:r>
        <w:r w:rsidR="006E6685">
          <w:rPr>
            <w:noProof/>
            <w:webHidden/>
          </w:rPr>
          <w:instrText xml:space="preserve"> PAGEREF _Toc73711052 \h </w:instrText>
        </w:r>
        <w:r w:rsidR="006E6685">
          <w:rPr>
            <w:noProof/>
            <w:webHidden/>
          </w:rPr>
        </w:r>
        <w:r w:rsidR="006E6685">
          <w:rPr>
            <w:noProof/>
            <w:webHidden/>
          </w:rPr>
          <w:fldChar w:fldCharType="separate"/>
        </w:r>
        <w:r w:rsidR="006E6685">
          <w:rPr>
            <w:noProof/>
            <w:webHidden/>
          </w:rPr>
          <w:t>45</w:t>
        </w:r>
        <w:r w:rsidR="006E6685">
          <w:rPr>
            <w:noProof/>
            <w:webHidden/>
          </w:rPr>
          <w:fldChar w:fldCharType="end"/>
        </w:r>
      </w:hyperlink>
    </w:p>
    <w:p w14:paraId="032D5F49" w14:textId="0E58E4A0"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3" w:history="1">
        <w:r w:rsidR="006E6685" w:rsidRPr="00630208">
          <w:rPr>
            <w:rStyle w:val="Hyperlink"/>
            <w:noProof/>
          </w:rPr>
          <w:t xml:space="preserve">Table 20: Open Concerns </w:t>
        </w:r>
        <w:r w:rsidR="006E6685" w:rsidRPr="00630208">
          <w:rPr>
            <w:rStyle w:val="Hyperlink"/>
            <w:i/>
            <w:noProof/>
          </w:rPr>
          <w:t>(Not supported by MagicDraw report generation)</w:t>
        </w:r>
        <w:r w:rsidR="006E6685">
          <w:rPr>
            <w:noProof/>
            <w:webHidden/>
          </w:rPr>
          <w:tab/>
        </w:r>
        <w:r w:rsidR="006E6685">
          <w:rPr>
            <w:noProof/>
            <w:webHidden/>
          </w:rPr>
          <w:fldChar w:fldCharType="begin"/>
        </w:r>
        <w:r w:rsidR="006E6685">
          <w:rPr>
            <w:noProof/>
            <w:webHidden/>
          </w:rPr>
          <w:instrText xml:space="preserve"> PAGEREF _Toc73711053 \h </w:instrText>
        </w:r>
        <w:r w:rsidR="006E6685">
          <w:rPr>
            <w:noProof/>
            <w:webHidden/>
          </w:rPr>
        </w:r>
        <w:r w:rsidR="006E6685">
          <w:rPr>
            <w:noProof/>
            <w:webHidden/>
          </w:rPr>
          <w:fldChar w:fldCharType="separate"/>
        </w:r>
        <w:r w:rsidR="006E6685">
          <w:rPr>
            <w:noProof/>
            <w:webHidden/>
          </w:rPr>
          <w:t>48</w:t>
        </w:r>
        <w:r w:rsidR="006E6685">
          <w:rPr>
            <w:noProof/>
            <w:webHidden/>
          </w:rPr>
          <w:fldChar w:fldCharType="end"/>
        </w:r>
      </w:hyperlink>
    </w:p>
    <w:p w14:paraId="7EAD1562" w14:textId="17338087"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4" w:history="1">
        <w:r w:rsidR="006E6685" w:rsidRPr="00630208">
          <w:rPr>
            <w:rStyle w:val="Hyperlink"/>
            <w:noProof/>
          </w:rPr>
          <w:t>Table 21: Definitions used in this document</w:t>
        </w:r>
        <w:r w:rsidR="006E6685">
          <w:rPr>
            <w:noProof/>
            <w:webHidden/>
          </w:rPr>
          <w:tab/>
        </w:r>
        <w:r w:rsidR="006E6685">
          <w:rPr>
            <w:noProof/>
            <w:webHidden/>
          </w:rPr>
          <w:fldChar w:fldCharType="begin"/>
        </w:r>
        <w:r w:rsidR="006E6685">
          <w:rPr>
            <w:noProof/>
            <w:webHidden/>
          </w:rPr>
          <w:instrText xml:space="preserve"> PAGEREF _Toc73711054 \h </w:instrText>
        </w:r>
        <w:r w:rsidR="006E6685">
          <w:rPr>
            <w:noProof/>
            <w:webHidden/>
          </w:rPr>
        </w:r>
        <w:r w:rsidR="006E6685">
          <w:rPr>
            <w:noProof/>
            <w:webHidden/>
          </w:rPr>
          <w:fldChar w:fldCharType="separate"/>
        </w:r>
        <w:r w:rsidR="006E6685">
          <w:rPr>
            <w:noProof/>
            <w:webHidden/>
          </w:rPr>
          <w:t>50</w:t>
        </w:r>
        <w:r w:rsidR="006E6685">
          <w:rPr>
            <w:noProof/>
            <w:webHidden/>
          </w:rPr>
          <w:fldChar w:fldCharType="end"/>
        </w:r>
      </w:hyperlink>
    </w:p>
    <w:p w14:paraId="511A54B4" w14:textId="5EDDA315" w:rsidR="006E6685" w:rsidRDefault="006607EF">
      <w:pPr>
        <w:pStyle w:val="TableofFigures"/>
        <w:tabs>
          <w:tab w:val="right" w:leader="dot" w:pos="10173"/>
        </w:tabs>
        <w:rPr>
          <w:rFonts w:asciiTheme="minorHAnsi" w:eastAsiaTheme="minorEastAsia" w:hAnsiTheme="minorHAnsi" w:cstheme="minorBidi"/>
          <w:noProof/>
          <w:sz w:val="22"/>
          <w:szCs w:val="22"/>
          <w:lang w:val="de-DE" w:eastAsia="de-DE"/>
        </w:rPr>
      </w:pPr>
      <w:hyperlink w:anchor="_Toc73711055" w:history="1">
        <w:r w:rsidR="006E6685" w:rsidRPr="00630208">
          <w:rPr>
            <w:rStyle w:val="Hyperlink"/>
            <w:noProof/>
          </w:rPr>
          <w:t>Table 22: Abbreviations used in this document</w:t>
        </w:r>
        <w:r w:rsidR="006E6685">
          <w:rPr>
            <w:noProof/>
            <w:webHidden/>
          </w:rPr>
          <w:tab/>
        </w:r>
        <w:r w:rsidR="006E6685">
          <w:rPr>
            <w:noProof/>
            <w:webHidden/>
          </w:rPr>
          <w:fldChar w:fldCharType="begin"/>
        </w:r>
        <w:r w:rsidR="006E6685">
          <w:rPr>
            <w:noProof/>
            <w:webHidden/>
          </w:rPr>
          <w:instrText xml:space="preserve"> PAGEREF _Toc73711055 \h </w:instrText>
        </w:r>
        <w:r w:rsidR="006E6685">
          <w:rPr>
            <w:noProof/>
            <w:webHidden/>
          </w:rPr>
        </w:r>
        <w:r w:rsidR="006E6685">
          <w:rPr>
            <w:noProof/>
            <w:webHidden/>
          </w:rPr>
          <w:fldChar w:fldCharType="separate"/>
        </w:r>
        <w:r w:rsidR="006E6685">
          <w:rPr>
            <w:noProof/>
            <w:webHidden/>
          </w:rPr>
          <w:t>52</w:t>
        </w:r>
        <w:r w:rsidR="006E6685">
          <w:rPr>
            <w:noProof/>
            <w:webHidden/>
          </w:rPr>
          <w:fldChar w:fldCharType="end"/>
        </w:r>
      </w:hyperlink>
    </w:p>
    <w:p w14:paraId="0B44C227" w14:textId="7A3050C8" w:rsidR="00D551E4" w:rsidRPr="00E2703A" w:rsidRDefault="00D551E4" w:rsidP="00704B83">
      <w:pPr>
        <w:tabs>
          <w:tab w:val="left" w:pos="2728"/>
        </w:tabs>
      </w:pPr>
      <w:r w:rsidRPr="00E2703A">
        <w:rPr>
          <w:rStyle w:val="Hyperlink"/>
          <w:rFonts w:cs="Arial"/>
          <w:noProof/>
          <w:color w:val="auto"/>
        </w:rPr>
        <w:lastRenderedPageBreak/>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73710948"/>
      <w:r>
        <w:lastRenderedPageBreak/>
        <w:t>Introduction</w:t>
      </w:r>
      <w:bookmarkEnd w:id="8"/>
    </w:p>
    <w:p w14:paraId="0D35CB8C" w14:textId="77777777" w:rsidR="0027671B" w:rsidRDefault="00F173E3" w:rsidP="0027671B">
      <w:pPr>
        <w:pStyle w:val="Heading2"/>
      </w:pPr>
      <w:bookmarkStart w:id="9" w:name="_Toc397081411"/>
      <w:bookmarkStart w:id="10" w:name="_Toc215652128"/>
      <w:bookmarkStart w:id="11" w:name="_Toc73710949"/>
      <w:r>
        <w:t xml:space="preserve">Document </w:t>
      </w:r>
      <w:r w:rsidR="0027671B" w:rsidRPr="007C20FA">
        <w:t>Purpose</w:t>
      </w:r>
      <w:bookmarkEnd w:id="9"/>
      <w:bookmarkEnd w:id="10"/>
      <w:bookmarkEnd w:id="11"/>
    </w:p>
    <w:p w14:paraId="7BE64D0E" w14:textId="77C64347" w:rsidR="009B0BF0" w:rsidRDefault="009B0BF0" w:rsidP="009B0BF0">
      <w:pPr>
        <w:pStyle w:val="BodyText"/>
        <w:ind w:right="142"/>
        <w:jc w:val="both"/>
        <w:rPr>
          <w:rFonts w:cs="Arial"/>
          <w:lang w:val="en-US"/>
        </w:rPr>
      </w:pPr>
      <w:r>
        <w:rPr>
          <w:rFonts w:cs="Arial"/>
          <w:lang w:val="en-US"/>
        </w:rPr>
        <w:t>A</w:t>
      </w:r>
      <w:r w:rsidRPr="001B1565">
        <w:rPr>
          <w:rFonts w:cs="Arial"/>
          <w:lang w:val="en-US"/>
        </w:rPr>
        <w:t xml:space="preserve"> Feature Document (FD) document </w:t>
      </w:r>
      <w:r>
        <w:rPr>
          <w:rFonts w:cs="Arial"/>
          <w:lang w:val="en-US"/>
        </w:rPr>
        <w:t xml:space="preserve">defines a Feature on </w:t>
      </w:r>
      <w:hyperlink r:id="rId15"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D2704E0" w14:textId="77777777" w:rsidR="009B0BF0" w:rsidRDefault="009B0BF0" w:rsidP="009B0BF0">
      <w:pPr>
        <w:pStyle w:val="BodyText"/>
        <w:ind w:right="142"/>
        <w:jc w:val="both"/>
        <w:rPr>
          <w:rFonts w:cs="Arial"/>
          <w:lang w:val="en-US"/>
        </w:rPr>
      </w:pPr>
    </w:p>
    <w:p w14:paraId="6CF2E9B4" w14:textId="0C0FF528" w:rsidR="009B0BF0" w:rsidRDefault="009B0BF0" w:rsidP="009B0BF0">
      <w:pPr>
        <w:overflowPunct/>
        <w:autoSpaceDE/>
        <w:autoSpaceDN/>
        <w:adjustRightInd/>
      </w:pPr>
      <w:r>
        <w:t xml:space="preserve">The FD also serves as an Item Definition as defined by ISO26262 for those features, which follow the Ford Functional Safety process. Refer </w:t>
      </w:r>
      <w:hyperlink r:id="rId16" w:history="1">
        <w:r w:rsidRPr="00FB4286">
          <w:rPr>
            <w:rStyle w:val="Hyperlink"/>
          </w:rPr>
          <w:t>FFSG01.10 Feature Document Guideline</w:t>
        </w:r>
      </w:hyperlink>
      <w:r>
        <w:t xml:space="preserve"> for how to apply the Feature Doc template for Functional Safety.</w:t>
      </w:r>
    </w:p>
    <w:p w14:paraId="4D38A009" w14:textId="77777777" w:rsidR="001B64D2" w:rsidRDefault="00F173E3" w:rsidP="001B64D2">
      <w:pPr>
        <w:pStyle w:val="Heading2"/>
        <w:ind w:left="601" w:hanging="601"/>
      </w:pPr>
      <w:bookmarkStart w:id="12" w:name="_Toc73710950"/>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F003110</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Rear Seat Controls Lockout</w:t>
            </w:r>
          </w:p>
          <w:p w14:paraId="0E3DA0CB" w14:textId="3AEE8FD0" w:rsidR="0021265E" w:rsidRPr="009A20AD" w:rsidRDefault="00617670" w:rsidP="009D2039">
            <w:pPr>
              <w:rPr>
                <w:rFonts w:ascii="Helvetica" w:hAnsi="Helvetica" w:cs="Helvetica"/>
              </w:rPr>
            </w:pPr>
            <w:r>
              <w:rPr>
                <w:rFonts w:ascii="Helvetica" w:hAnsi="Helvetica" w:cs="Helvetica"/>
              </w:rPr>
              <w:t>(Program(s)</w:t>
            </w:r>
            <w:proofErr w:type="gramStart"/>
            <w:r>
              <w:rPr>
                <w:rFonts w:ascii="Helvetica" w:hAnsi="Helvetica" w:cs="Helvetica"/>
              </w:rPr>
              <w:t xml:space="preserve">: </w:t>
            </w:r>
            <w:r w:rsidR="0021265E" w:rsidRPr="009A20AD">
              <w:rPr>
                <w:rFonts w:ascii="Helvetica" w:hAnsi="Helvetica" w:cs="Helvetica"/>
              </w:rPr>
              <w:t>)</w:t>
            </w:r>
            <w:proofErr w:type="gramEnd"/>
          </w:p>
        </w:tc>
        <w:tc>
          <w:tcPr>
            <w:tcW w:w="2556" w:type="dxa"/>
          </w:tcPr>
          <w:p w14:paraId="6EED5317" w14:textId="26FA6C50" w:rsidR="0021265E" w:rsidRDefault="00617670" w:rsidP="009D2039">
            <w:pPr>
              <w:rPr>
                <w:rFonts w:ascii="Helvetica" w:hAnsi="Helvetica" w:cs="Helvetica"/>
              </w:rPr>
            </w:pPr>
            <w:r>
              <w:rPr>
                <w:rFonts w:ascii="Helvetica" w:hAnsi="Helvetica" w:cs="Helvetica"/>
              </w:rPr>
              <w:t>Martin Hirschmann</w:t>
            </w:r>
          </w:p>
        </w:tc>
        <w:tc>
          <w:tcPr>
            <w:tcW w:w="3652" w:type="dxa"/>
          </w:tcPr>
          <w:p w14:paraId="3C845831" w14:textId="77777777" w:rsidR="006A541E" w:rsidRDefault="006A541E"/>
        </w:tc>
      </w:tr>
    </w:tbl>
    <w:p w14:paraId="0CCBB121" w14:textId="2D07834E" w:rsidR="0021265E" w:rsidRDefault="0021265E" w:rsidP="0021265E">
      <w:pPr>
        <w:pStyle w:val="Caption"/>
      </w:pPr>
      <w:bookmarkStart w:id="14" w:name="_Toc73711036"/>
      <w:r w:rsidRPr="001B1565">
        <w:t xml:space="preserve">Table </w:t>
      </w:r>
      <w:r>
        <w:rPr>
          <w:noProof/>
        </w:rPr>
        <w:fldChar w:fldCharType="begin"/>
      </w:r>
      <w:r>
        <w:rPr>
          <w:noProof/>
        </w:rPr>
        <w:instrText xml:space="preserve"> SEQ Table \* ARABIC </w:instrText>
      </w:r>
      <w:r>
        <w:rPr>
          <w:noProof/>
        </w:rPr>
        <w:fldChar w:fldCharType="separate"/>
      </w:r>
      <w:r w:rsidR="006E668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397081412"/>
      <w:bookmarkStart w:id="16" w:name="_Toc73710951"/>
      <w:r>
        <w:t xml:space="preserve">Document </w:t>
      </w:r>
      <w:r w:rsidR="0027671B" w:rsidRPr="007C20FA">
        <w:t>Audience</w:t>
      </w:r>
      <w:bookmarkEnd w:id="15"/>
      <w:bookmarkEnd w:id="16"/>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Martin Hirschmann.</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7" w:name="_Toc456346126"/>
      <w:bookmarkStart w:id="18" w:name="_Toc420397663"/>
      <w:bookmarkStart w:id="19" w:name="_Toc73710952"/>
      <w:r>
        <w:t>Stakeholder List</w:t>
      </w:r>
      <w:bookmarkEnd w:id="17"/>
      <w:bookmarkEnd w:id="18"/>
      <w:bookmarkEnd w:id="19"/>
    </w:p>
    <w:p w14:paraId="7852673E" w14:textId="77777777"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0" w:name="_Toc397081415"/>
            <w:bookmarkStart w:id="21"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 xml:space="preserve">Al </w:t>
            </w:r>
            <w:proofErr w:type="spellStart"/>
            <w:r w:rsidRPr="00661D87">
              <w:rPr>
                <w:rFonts w:ascii="Helvetica" w:hAnsi="Helvetica" w:cs="Helvetica"/>
              </w:rPr>
              <w:t>hayek</w:t>
            </w:r>
            <w:proofErr w:type="spellEnd"/>
            <w:r w:rsidRPr="00661D87">
              <w:rPr>
                <w:rFonts w:ascii="Helvetica" w:hAnsi="Helvetica" w:cs="Helvetica"/>
              </w:rPr>
              <w:t xml:space="preserve">, </w:t>
            </w:r>
            <w:proofErr w:type="spellStart"/>
            <w:r w:rsidRPr="00661D87">
              <w:rPr>
                <w:rFonts w:ascii="Helvetica" w:hAnsi="Helvetica" w:cs="Helvetica"/>
              </w:rPr>
              <w:t>Ibaa</w:t>
            </w:r>
            <w:proofErr w:type="spellEnd"/>
            <w:r w:rsidRPr="00661D87">
              <w:rPr>
                <w:rFonts w:ascii="Helvetica" w:hAnsi="Helvetica" w:cs="Helvetica"/>
              </w:rPr>
              <w:t xml:space="preserve"> (I.)</w:t>
            </w:r>
          </w:p>
        </w:tc>
        <w:tc>
          <w:tcPr>
            <w:tcW w:w="1587" w:type="dxa"/>
            <w:vAlign w:val="center"/>
          </w:tcPr>
          <w:p w14:paraId="3C381AE1" w14:textId="77777777" w:rsidR="006A541E" w:rsidRDefault="006A541E"/>
        </w:tc>
        <w:tc>
          <w:tcPr>
            <w:tcW w:w="2268" w:type="dxa"/>
            <w:vAlign w:val="center"/>
          </w:tcPr>
          <w:p w14:paraId="4F6C03BA" w14:textId="77777777" w:rsidR="006A541E" w:rsidRDefault="006A541E"/>
        </w:tc>
        <w:tc>
          <w:tcPr>
            <w:tcW w:w="1985" w:type="dxa"/>
            <w:vAlign w:val="center"/>
          </w:tcPr>
          <w:p w14:paraId="7DD7D62D" w14:textId="77777777" w:rsidR="006A541E" w:rsidRDefault="006A541E"/>
        </w:tc>
        <w:tc>
          <w:tcPr>
            <w:tcW w:w="1984" w:type="dxa"/>
            <w:vAlign w:val="center"/>
          </w:tcPr>
          <w:p w14:paraId="5C4073DB" w14:textId="77777777" w:rsidR="006A541E" w:rsidRDefault="006A541E"/>
        </w:tc>
      </w:tr>
      <w:tr w:rsidR="00661D87" w:rsidRPr="00661D87" w14:paraId="16B85523" w14:textId="77777777" w:rsidTr="0027596A">
        <w:trPr>
          <w:jc w:val="center"/>
        </w:trPr>
        <w:tc>
          <w:tcPr>
            <w:tcW w:w="2268" w:type="dxa"/>
            <w:vAlign w:val="center"/>
          </w:tcPr>
          <w:p w14:paraId="2FA98DF9" w14:textId="77777777" w:rsidR="00661D87" w:rsidRPr="00661D87" w:rsidRDefault="00661D87" w:rsidP="000216D7">
            <w:pPr>
              <w:jc w:val="center"/>
              <w:rPr>
                <w:rFonts w:ascii="Helvetica" w:hAnsi="Helvetica" w:cs="Helvetica"/>
              </w:rPr>
            </w:pPr>
            <w:r w:rsidRPr="00661D87">
              <w:rPr>
                <w:rFonts w:ascii="Helvetica" w:hAnsi="Helvetica" w:cs="Helvetica"/>
              </w:rPr>
              <w:t>Knight, Warren (W.)</w:t>
            </w:r>
          </w:p>
        </w:tc>
        <w:tc>
          <w:tcPr>
            <w:tcW w:w="1587" w:type="dxa"/>
            <w:vAlign w:val="center"/>
          </w:tcPr>
          <w:p w14:paraId="26FAAD38" w14:textId="6701B18D" w:rsidR="00661D87" w:rsidRPr="00661D87" w:rsidRDefault="00661D87" w:rsidP="000216D7">
            <w:pPr>
              <w:jc w:val="center"/>
              <w:rPr>
                <w:rFonts w:ascii="Helvetica" w:hAnsi="Helvetica" w:cs="Helvetica"/>
              </w:rPr>
            </w:pPr>
            <w:r w:rsidRPr="00661D87">
              <w:rPr>
                <w:rFonts w:ascii="Helvetica" w:hAnsi="Helvetica" w:cs="Helvetica"/>
              </w:rPr>
              <w:t>wknight2@ford.com</w:t>
            </w:r>
          </w:p>
        </w:tc>
        <w:tc>
          <w:tcPr>
            <w:tcW w:w="2268" w:type="dxa"/>
            <w:vAlign w:val="center"/>
          </w:tcPr>
          <w:p w14:paraId="79D40CB1" w14:textId="3430F6E1" w:rsidR="00661D87" w:rsidRPr="00661D87" w:rsidRDefault="00661D87" w:rsidP="000216D7">
            <w:pPr>
              <w:jc w:val="center"/>
              <w:rPr>
                <w:rFonts w:ascii="Helvetica" w:hAnsi="Helvetica" w:cs="Helvetica"/>
              </w:rPr>
            </w:pPr>
            <w:r w:rsidRPr="00661D87">
              <w:rPr>
                <w:rFonts w:ascii="Helvetica" w:hAnsi="Helvetica" w:cs="Helvetica"/>
              </w:rPr>
              <w:t>SV Feature Owner Dunton</w:t>
            </w:r>
          </w:p>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6AF3075D" w14:textId="77777777" w:rsidTr="0027596A">
        <w:trPr>
          <w:jc w:val="center"/>
        </w:trPr>
        <w:tc>
          <w:tcPr>
            <w:tcW w:w="2268" w:type="dxa"/>
            <w:vAlign w:val="center"/>
          </w:tcPr>
          <w:p w14:paraId="38A6E4B9" w14:textId="77777777" w:rsidR="00661D87" w:rsidRPr="00661D87" w:rsidRDefault="00661D87" w:rsidP="000216D7">
            <w:pPr>
              <w:jc w:val="center"/>
              <w:rPr>
                <w:rFonts w:ascii="Helvetica" w:hAnsi="Helvetica" w:cs="Helvetica"/>
              </w:rPr>
            </w:pPr>
            <w:r w:rsidRPr="00661D87">
              <w:rPr>
                <w:rFonts w:ascii="Helvetica" w:hAnsi="Helvetica" w:cs="Helvetica"/>
              </w:rPr>
              <w:t>Cinar, Ahmet (.)</w:t>
            </w:r>
          </w:p>
        </w:tc>
        <w:tc>
          <w:tcPr>
            <w:tcW w:w="1587" w:type="dxa"/>
            <w:vAlign w:val="center"/>
          </w:tcPr>
          <w:p w14:paraId="75A17235" w14:textId="77777777" w:rsidR="00661D87" w:rsidRPr="00661D87" w:rsidRDefault="00661D87" w:rsidP="000216D7">
            <w:pPr>
              <w:jc w:val="center"/>
              <w:rPr>
                <w:rFonts w:ascii="Helvetica" w:hAnsi="Helvetica" w:cs="Helvetica"/>
              </w:rPr>
            </w:pPr>
            <w:r w:rsidRPr="00661D87">
              <w:rPr>
                <w:rFonts w:ascii="Helvetica" w:hAnsi="Helvetica" w:cs="Helvetica"/>
              </w:rPr>
              <w:t>acinar1@ford.com</w:t>
            </w:r>
          </w:p>
        </w:tc>
        <w:tc>
          <w:tcPr>
            <w:tcW w:w="2268" w:type="dxa"/>
            <w:vAlign w:val="center"/>
          </w:tcPr>
          <w:p w14:paraId="4DA755C3" w14:textId="77777777" w:rsidR="00661D87" w:rsidRPr="00661D87" w:rsidRDefault="00661D87" w:rsidP="000216D7">
            <w:pPr>
              <w:jc w:val="center"/>
              <w:rPr>
                <w:rFonts w:ascii="Helvetica" w:hAnsi="Helvetica" w:cs="Helvetica"/>
              </w:rPr>
            </w:pPr>
            <w:r w:rsidRPr="00661D87">
              <w:rPr>
                <w:rFonts w:ascii="Helvetica" w:hAnsi="Helvetica" w:cs="Helvetica"/>
              </w:rPr>
              <w:t>PCL</w:t>
            </w:r>
          </w:p>
        </w:tc>
        <w:tc>
          <w:tcPr>
            <w:tcW w:w="1985" w:type="dxa"/>
            <w:vAlign w:val="center"/>
          </w:tcPr>
          <w:p w14:paraId="2791F315" w14:textId="77777777" w:rsidR="006A541E" w:rsidRDefault="006A541E"/>
        </w:tc>
        <w:tc>
          <w:tcPr>
            <w:tcW w:w="1984" w:type="dxa"/>
            <w:vAlign w:val="center"/>
          </w:tcPr>
          <w:p w14:paraId="25272CEB" w14:textId="77777777" w:rsidR="006A541E" w:rsidRDefault="006A541E"/>
        </w:tc>
      </w:tr>
      <w:tr w:rsidR="00661D87" w:rsidRPr="00661D87" w14:paraId="7D06A678" w14:textId="77777777" w:rsidTr="0027596A">
        <w:trPr>
          <w:jc w:val="center"/>
        </w:trPr>
        <w:tc>
          <w:tcPr>
            <w:tcW w:w="2268" w:type="dxa"/>
            <w:vAlign w:val="center"/>
          </w:tcPr>
          <w:p w14:paraId="086E6C61" w14:textId="77777777" w:rsidR="00661D87" w:rsidRPr="00661D87" w:rsidRDefault="00661D87" w:rsidP="000216D7">
            <w:pPr>
              <w:jc w:val="center"/>
              <w:rPr>
                <w:rFonts w:ascii="Helvetica" w:hAnsi="Helvetica" w:cs="Helvetica"/>
              </w:rPr>
            </w:pPr>
            <w:r w:rsidRPr="00661D87">
              <w:rPr>
                <w:rFonts w:ascii="Helvetica" w:hAnsi="Helvetica" w:cs="Helvetica"/>
              </w:rPr>
              <w:t>Vellaramkalayil, Denney (D.)</w:t>
            </w:r>
          </w:p>
        </w:tc>
        <w:tc>
          <w:tcPr>
            <w:tcW w:w="1587" w:type="dxa"/>
            <w:vAlign w:val="center"/>
          </w:tcPr>
          <w:p w14:paraId="0F4086CE" w14:textId="77777777" w:rsidR="00661D87" w:rsidRPr="00661D87" w:rsidRDefault="00661D87" w:rsidP="000216D7">
            <w:pPr>
              <w:jc w:val="center"/>
              <w:rPr>
                <w:rFonts w:ascii="Helvetica" w:hAnsi="Helvetica" w:cs="Helvetica"/>
              </w:rPr>
            </w:pPr>
            <w:r w:rsidRPr="00661D87">
              <w:rPr>
                <w:rFonts w:ascii="Helvetica" w:hAnsi="Helvetica" w:cs="Helvetica"/>
              </w:rPr>
              <w:t>dvellara@ford.com</w:t>
            </w:r>
          </w:p>
        </w:tc>
        <w:tc>
          <w:tcPr>
            <w:tcW w:w="2268" w:type="dxa"/>
            <w:vAlign w:val="center"/>
          </w:tcPr>
          <w:p w14:paraId="39803DD7" w14:textId="77777777" w:rsidR="00661D87" w:rsidRPr="00661D87" w:rsidRDefault="00661D87" w:rsidP="000216D7">
            <w:pPr>
              <w:jc w:val="center"/>
              <w:rPr>
                <w:rFonts w:ascii="Helvetica" w:hAnsi="Helvetica" w:cs="Helvetica"/>
              </w:rPr>
            </w:pPr>
            <w:r w:rsidRPr="00661D87">
              <w:rPr>
                <w:rFonts w:ascii="Helvetica" w:hAnsi="Helvetica" w:cs="Helvetica"/>
              </w:rPr>
              <w:t>PCL</w:t>
            </w:r>
          </w:p>
        </w:tc>
        <w:tc>
          <w:tcPr>
            <w:tcW w:w="1985" w:type="dxa"/>
            <w:vAlign w:val="center"/>
          </w:tcPr>
          <w:p w14:paraId="07D13301" w14:textId="77777777" w:rsidR="006A541E" w:rsidRDefault="006A541E"/>
        </w:tc>
        <w:tc>
          <w:tcPr>
            <w:tcW w:w="1984" w:type="dxa"/>
            <w:vAlign w:val="center"/>
          </w:tcPr>
          <w:p w14:paraId="7F9E754A" w14:textId="77777777" w:rsidR="006A541E" w:rsidRDefault="006A541E"/>
        </w:tc>
      </w:tr>
      <w:tr w:rsidR="00661D87" w:rsidRPr="00661D87" w14:paraId="13C660A7" w14:textId="77777777" w:rsidTr="0027596A">
        <w:trPr>
          <w:jc w:val="center"/>
        </w:trPr>
        <w:tc>
          <w:tcPr>
            <w:tcW w:w="2268" w:type="dxa"/>
            <w:vAlign w:val="center"/>
          </w:tcPr>
          <w:p w14:paraId="032D3CEA" w14:textId="77777777" w:rsidR="00661D87" w:rsidRPr="00661D87" w:rsidRDefault="00661D87" w:rsidP="000216D7">
            <w:pPr>
              <w:jc w:val="center"/>
              <w:rPr>
                <w:rFonts w:ascii="Helvetica" w:hAnsi="Helvetica" w:cs="Helvetica"/>
              </w:rPr>
            </w:pPr>
            <w:r w:rsidRPr="00661D87">
              <w:rPr>
                <w:rFonts w:ascii="Helvetica" w:hAnsi="Helvetica" w:cs="Helvetica"/>
              </w:rPr>
              <w:t>Williams, Bruce (B.)</w:t>
            </w:r>
          </w:p>
        </w:tc>
        <w:tc>
          <w:tcPr>
            <w:tcW w:w="1587" w:type="dxa"/>
            <w:vAlign w:val="center"/>
          </w:tcPr>
          <w:p w14:paraId="79867F19" w14:textId="77777777" w:rsidR="00661D87" w:rsidRPr="00661D87" w:rsidRDefault="00661D87" w:rsidP="000216D7">
            <w:pPr>
              <w:jc w:val="center"/>
              <w:rPr>
                <w:rFonts w:ascii="Helvetica" w:hAnsi="Helvetica" w:cs="Helvetica"/>
              </w:rPr>
            </w:pPr>
            <w:r w:rsidRPr="00661D87">
              <w:rPr>
                <w:rFonts w:ascii="Helvetica" w:hAnsi="Helvetica" w:cs="Helvetica"/>
              </w:rPr>
              <w:t>bwilli28@ford.com</w:t>
            </w:r>
          </w:p>
        </w:tc>
        <w:tc>
          <w:tcPr>
            <w:tcW w:w="2268" w:type="dxa"/>
            <w:vAlign w:val="center"/>
          </w:tcPr>
          <w:p w14:paraId="37C6D4BA" w14:textId="77777777" w:rsidR="00661D87" w:rsidRPr="00661D87" w:rsidRDefault="00661D87" w:rsidP="000216D7">
            <w:pPr>
              <w:jc w:val="center"/>
              <w:rPr>
                <w:rFonts w:ascii="Helvetica" w:hAnsi="Helvetica" w:cs="Helvetica"/>
              </w:rPr>
            </w:pPr>
            <w:r w:rsidRPr="00661D87">
              <w:rPr>
                <w:rFonts w:ascii="Helvetica" w:hAnsi="Helvetica" w:cs="Helvetica"/>
              </w:rPr>
              <w:t>Senior Core Electrical Architect</w:t>
            </w:r>
          </w:p>
        </w:tc>
        <w:tc>
          <w:tcPr>
            <w:tcW w:w="1985" w:type="dxa"/>
            <w:vAlign w:val="center"/>
          </w:tcPr>
          <w:p w14:paraId="61DBAAAD" w14:textId="77777777" w:rsidR="006A541E" w:rsidRDefault="006A541E"/>
        </w:tc>
        <w:tc>
          <w:tcPr>
            <w:tcW w:w="1984" w:type="dxa"/>
            <w:vAlign w:val="center"/>
          </w:tcPr>
          <w:p w14:paraId="432F9726" w14:textId="77777777" w:rsidR="006A541E" w:rsidRDefault="006A541E"/>
        </w:tc>
      </w:tr>
      <w:tr w:rsidR="00661D87" w:rsidRPr="00661D87" w14:paraId="26D61201" w14:textId="77777777" w:rsidTr="0027596A">
        <w:trPr>
          <w:jc w:val="center"/>
        </w:trPr>
        <w:tc>
          <w:tcPr>
            <w:tcW w:w="2268" w:type="dxa"/>
            <w:vAlign w:val="center"/>
          </w:tcPr>
          <w:p w14:paraId="3C76A3F6" w14:textId="77777777" w:rsidR="00661D87" w:rsidRPr="00661D87" w:rsidRDefault="00661D87" w:rsidP="000216D7">
            <w:pPr>
              <w:jc w:val="center"/>
              <w:rPr>
                <w:rFonts w:ascii="Helvetica" w:hAnsi="Helvetica" w:cs="Helvetica"/>
              </w:rPr>
            </w:pPr>
            <w:r w:rsidRPr="00661D87">
              <w:rPr>
                <w:rFonts w:ascii="Helvetica" w:hAnsi="Helvetica" w:cs="Helvetica"/>
              </w:rPr>
              <w:t>Ahmed, Hanan (H.)</w:t>
            </w:r>
          </w:p>
        </w:tc>
        <w:tc>
          <w:tcPr>
            <w:tcW w:w="1587" w:type="dxa"/>
            <w:vAlign w:val="center"/>
          </w:tcPr>
          <w:p w14:paraId="2E7CDE2C" w14:textId="77777777" w:rsidR="00661D87" w:rsidRPr="00661D87" w:rsidRDefault="00661D87" w:rsidP="000216D7">
            <w:pPr>
              <w:jc w:val="center"/>
              <w:rPr>
                <w:rFonts w:ascii="Helvetica" w:hAnsi="Helvetica" w:cs="Helvetica"/>
              </w:rPr>
            </w:pPr>
            <w:r w:rsidRPr="00661D87">
              <w:rPr>
                <w:rFonts w:ascii="Helvetica" w:hAnsi="Helvetica" w:cs="Helvetica"/>
              </w:rPr>
              <w:t>hahmed6@ford.com</w:t>
            </w:r>
          </w:p>
        </w:tc>
        <w:tc>
          <w:tcPr>
            <w:tcW w:w="2268" w:type="dxa"/>
            <w:vAlign w:val="center"/>
          </w:tcPr>
          <w:p w14:paraId="0764149B" w14:textId="77777777" w:rsidR="00661D87" w:rsidRPr="00661D87" w:rsidRDefault="00661D87" w:rsidP="000216D7">
            <w:pPr>
              <w:jc w:val="center"/>
              <w:rPr>
                <w:rFonts w:ascii="Helvetica" w:hAnsi="Helvetica" w:cs="Helvetica"/>
              </w:rPr>
            </w:pPr>
            <w:r w:rsidRPr="00661D87">
              <w:rPr>
                <w:rFonts w:ascii="Helvetica" w:hAnsi="Helvetica" w:cs="Helvetica"/>
              </w:rPr>
              <w:t>IVIC Basic Design RSCL</w:t>
            </w:r>
          </w:p>
        </w:tc>
        <w:tc>
          <w:tcPr>
            <w:tcW w:w="1985" w:type="dxa"/>
            <w:vAlign w:val="center"/>
          </w:tcPr>
          <w:p w14:paraId="257730E3" w14:textId="77777777" w:rsidR="006A541E" w:rsidRDefault="006A541E"/>
        </w:tc>
        <w:tc>
          <w:tcPr>
            <w:tcW w:w="1984" w:type="dxa"/>
            <w:vAlign w:val="center"/>
          </w:tcPr>
          <w:p w14:paraId="689B3F3E" w14:textId="77777777" w:rsidR="006A541E" w:rsidRDefault="006A541E"/>
        </w:tc>
      </w:tr>
      <w:tr w:rsidR="00661D87" w:rsidRPr="00661D87" w14:paraId="14D5368B" w14:textId="77777777" w:rsidTr="0027596A">
        <w:trPr>
          <w:jc w:val="center"/>
        </w:trPr>
        <w:tc>
          <w:tcPr>
            <w:tcW w:w="2268" w:type="dxa"/>
            <w:vAlign w:val="center"/>
          </w:tcPr>
          <w:p w14:paraId="7D7D7A17" w14:textId="77777777" w:rsidR="00661D87" w:rsidRPr="00661D87" w:rsidRDefault="00661D87" w:rsidP="000216D7">
            <w:pPr>
              <w:jc w:val="center"/>
              <w:rPr>
                <w:rFonts w:ascii="Helvetica" w:hAnsi="Helvetica" w:cs="Helvetica"/>
              </w:rPr>
            </w:pPr>
            <w:r w:rsidRPr="00661D87">
              <w:rPr>
                <w:rFonts w:ascii="Helvetica" w:hAnsi="Helvetica" w:cs="Helvetica"/>
              </w:rPr>
              <w:t>Ricks, John</w:t>
            </w:r>
          </w:p>
        </w:tc>
        <w:tc>
          <w:tcPr>
            <w:tcW w:w="1587" w:type="dxa"/>
            <w:vAlign w:val="center"/>
          </w:tcPr>
          <w:p w14:paraId="51C1BA5E" w14:textId="77777777" w:rsidR="006A541E" w:rsidRDefault="006A541E"/>
        </w:tc>
        <w:tc>
          <w:tcPr>
            <w:tcW w:w="2268" w:type="dxa"/>
            <w:vAlign w:val="center"/>
          </w:tcPr>
          <w:p w14:paraId="1017854A" w14:textId="77777777" w:rsidR="00661D87" w:rsidRPr="00661D87" w:rsidRDefault="00661D87" w:rsidP="000216D7">
            <w:pPr>
              <w:jc w:val="center"/>
              <w:rPr>
                <w:rFonts w:ascii="Helvetica" w:hAnsi="Helvetica" w:cs="Helvetica"/>
              </w:rPr>
            </w:pPr>
            <w:r w:rsidRPr="00661D87">
              <w:rPr>
                <w:rFonts w:ascii="Helvetica" w:hAnsi="Helvetica" w:cs="Helvetica"/>
              </w:rPr>
              <w:t>Core Body Module SW / SV</w:t>
            </w:r>
          </w:p>
        </w:tc>
        <w:tc>
          <w:tcPr>
            <w:tcW w:w="1985" w:type="dxa"/>
            <w:vAlign w:val="center"/>
          </w:tcPr>
          <w:p w14:paraId="716112E4" w14:textId="77777777" w:rsidR="006A541E" w:rsidRDefault="006A541E"/>
        </w:tc>
        <w:tc>
          <w:tcPr>
            <w:tcW w:w="1984" w:type="dxa"/>
            <w:vAlign w:val="center"/>
          </w:tcPr>
          <w:p w14:paraId="341E98B5" w14:textId="77777777" w:rsidR="006A541E" w:rsidRDefault="006A541E"/>
        </w:tc>
      </w:tr>
      <w:tr w:rsidR="00661D87" w:rsidRPr="00661D87" w14:paraId="68CEBE10" w14:textId="77777777" w:rsidTr="0027596A">
        <w:trPr>
          <w:jc w:val="center"/>
        </w:trPr>
        <w:tc>
          <w:tcPr>
            <w:tcW w:w="2268" w:type="dxa"/>
            <w:vAlign w:val="center"/>
          </w:tcPr>
          <w:p w14:paraId="529A1D5B" w14:textId="77777777" w:rsidR="00661D87" w:rsidRPr="00661D87" w:rsidRDefault="00661D87" w:rsidP="000216D7">
            <w:pPr>
              <w:jc w:val="center"/>
              <w:rPr>
                <w:rFonts w:ascii="Helvetica" w:hAnsi="Helvetica" w:cs="Helvetica"/>
              </w:rPr>
            </w:pPr>
            <w:r w:rsidRPr="00661D87">
              <w:rPr>
                <w:rFonts w:ascii="Helvetica" w:hAnsi="Helvetica" w:cs="Helvetica"/>
              </w:rPr>
              <w:t>Chekanov, Anton (A.)</w:t>
            </w:r>
          </w:p>
        </w:tc>
        <w:tc>
          <w:tcPr>
            <w:tcW w:w="1587" w:type="dxa"/>
            <w:vAlign w:val="center"/>
          </w:tcPr>
          <w:p w14:paraId="7D6501FF" w14:textId="77777777" w:rsidR="00661D87" w:rsidRPr="00661D87" w:rsidRDefault="00661D87" w:rsidP="000216D7">
            <w:pPr>
              <w:jc w:val="center"/>
              <w:rPr>
                <w:rFonts w:ascii="Helvetica" w:hAnsi="Helvetica" w:cs="Helvetica"/>
              </w:rPr>
            </w:pPr>
            <w:r w:rsidRPr="00661D87">
              <w:rPr>
                <w:rFonts w:ascii="Helvetica" w:hAnsi="Helvetica" w:cs="Helvetica"/>
              </w:rPr>
              <w:t>achekano@ford.com</w:t>
            </w:r>
          </w:p>
        </w:tc>
        <w:tc>
          <w:tcPr>
            <w:tcW w:w="2268" w:type="dxa"/>
            <w:vAlign w:val="center"/>
          </w:tcPr>
          <w:p w14:paraId="270AA0F4" w14:textId="77777777" w:rsidR="00661D87" w:rsidRPr="00661D87" w:rsidRDefault="00661D87" w:rsidP="000216D7">
            <w:pPr>
              <w:jc w:val="center"/>
              <w:rPr>
                <w:rFonts w:ascii="Helvetica" w:hAnsi="Helvetica" w:cs="Helvetica"/>
              </w:rPr>
            </w:pPr>
            <w:r w:rsidRPr="00661D87">
              <w:rPr>
                <w:rFonts w:ascii="Helvetica" w:hAnsi="Helvetica" w:cs="Helvetica"/>
              </w:rPr>
              <w:t xml:space="preserve">MBSE </w:t>
            </w:r>
            <w:proofErr w:type="spellStart"/>
            <w:r w:rsidRPr="00661D87">
              <w:rPr>
                <w:rFonts w:ascii="Helvetica" w:hAnsi="Helvetica" w:cs="Helvetica"/>
              </w:rPr>
              <w:t>Modeller</w:t>
            </w:r>
            <w:proofErr w:type="spellEnd"/>
          </w:p>
        </w:tc>
        <w:tc>
          <w:tcPr>
            <w:tcW w:w="1985" w:type="dxa"/>
            <w:vAlign w:val="center"/>
          </w:tcPr>
          <w:p w14:paraId="5DCD7A4B"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2ED97E4B"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5487BF73" w14:textId="77777777" w:rsidTr="0027596A">
        <w:trPr>
          <w:jc w:val="center"/>
        </w:trPr>
        <w:tc>
          <w:tcPr>
            <w:tcW w:w="2268" w:type="dxa"/>
            <w:vAlign w:val="center"/>
          </w:tcPr>
          <w:p w14:paraId="5E5E5C34" w14:textId="77777777" w:rsidR="00661D87" w:rsidRPr="00661D87" w:rsidRDefault="00661D87" w:rsidP="000216D7">
            <w:pPr>
              <w:jc w:val="center"/>
              <w:rPr>
                <w:rFonts w:ascii="Helvetica" w:hAnsi="Helvetica" w:cs="Helvetica"/>
              </w:rPr>
            </w:pPr>
            <w:r w:rsidRPr="00661D87">
              <w:rPr>
                <w:rFonts w:ascii="Helvetica" w:hAnsi="Helvetica" w:cs="Helvetica"/>
              </w:rPr>
              <w:t>Reed, Greg (G.)</w:t>
            </w:r>
          </w:p>
        </w:tc>
        <w:tc>
          <w:tcPr>
            <w:tcW w:w="1587" w:type="dxa"/>
            <w:vAlign w:val="center"/>
          </w:tcPr>
          <w:p w14:paraId="65042269" w14:textId="77777777" w:rsidR="00661D87" w:rsidRPr="00661D87" w:rsidRDefault="00661D87" w:rsidP="000216D7">
            <w:pPr>
              <w:jc w:val="center"/>
              <w:rPr>
                <w:rFonts w:ascii="Helvetica" w:hAnsi="Helvetica" w:cs="Helvetica"/>
              </w:rPr>
            </w:pPr>
            <w:r w:rsidRPr="00661D87">
              <w:rPr>
                <w:rFonts w:ascii="Helvetica" w:hAnsi="Helvetica" w:cs="Helvetica"/>
              </w:rPr>
              <w:t>greed29@ford.com</w:t>
            </w:r>
          </w:p>
        </w:tc>
        <w:tc>
          <w:tcPr>
            <w:tcW w:w="2268" w:type="dxa"/>
            <w:vAlign w:val="center"/>
          </w:tcPr>
          <w:p w14:paraId="6AA90915" w14:textId="77777777" w:rsidR="00661D87" w:rsidRPr="00661D87" w:rsidRDefault="00661D87" w:rsidP="000216D7">
            <w:pPr>
              <w:jc w:val="center"/>
              <w:rPr>
                <w:rFonts w:ascii="Helvetica" w:hAnsi="Helvetica" w:cs="Helvetica"/>
              </w:rPr>
            </w:pPr>
            <w:r w:rsidRPr="00661D87">
              <w:rPr>
                <w:rFonts w:ascii="Helvetica" w:hAnsi="Helvetica" w:cs="Helvetica"/>
              </w:rPr>
              <w:t>URC Feature Owner</w:t>
            </w:r>
          </w:p>
        </w:tc>
        <w:tc>
          <w:tcPr>
            <w:tcW w:w="1985" w:type="dxa"/>
            <w:vAlign w:val="center"/>
          </w:tcPr>
          <w:p w14:paraId="71CE5CE4" w14:textId="77777777" w:rsidR="006A541E" w:rsidRDefault="006A541E"/>
        </w:tc>
        <w:tc>
          <w:tcPr>
            <w:tcW w:w="1984" w:type="dxa"/>
            <w:vAlign w:val="center"/>
          </w:tcPr>
          <w:p w14:paraId="14CE971C" w14:textId="77777777" w:rsidR="006A541E" w:rsidRDefault="006A541E"/>
        </w:tc>
      </w:tr>
      <w:tr w:rsidR="00661D87" w:rsidRPr="00661D87" w14:paraId="6D4C7E7C" w14:textId="77777777" w:rsidTr="0027596A">
        <w:trPr>
          <w:jc w:val="center"/>
        </w:trPr>
        <w:tc>
          <w:tcPr>
            <w:tcW w:w="2268" w:type="dxa"/>
            <w:vAlign w:val="center"/>
          </w:tcPr>
          <w:p w14:paraId="76C8740B" w14:textId="77777777" w:rsidR="00661D87" w:rsidRPr="00661D87" w:rsidRDefault="00661D87" w:rsidP="000216D7">
            <w:pPr>
              <w:jc w:val="center"/>
              <w:rPr>
                <w:rFonts w:ascii="Helvetica" w:hAnsi="Helvetica" w:cs="Helvetica"/>
              </w:rPr>
            </w:pPr>
            <w:r w:rsidRPr="00661D87">
              <w:rPr>
                <w:rFonts w:ascii="Helvetica" w:hAnsi="Helvetica" w:cs="Helvetica"/>
              </w:rPr>
              <w:t>Paquette, Robert (R.J.)</w:t>
            </w:r>
          </w:p>
        </w:tc>
        <w:tc>
          <w:tcPr>
            <w:tcW w:w="1587" w:type="dxa"/>
            <w:vAlign w:val="center"/>
          </w:tcPr>
          <w:p w14:paraId="0318BEF7" w14:textId="77777777" w:rsidR="00661D87" w:rsidRPr="00661D87" w:rsidRDefault="00661D87" w:rsidP="000216D7">
            <w:pPr>
              <w:jc w:val="center"/>
              <w:rPr>
                <w:rFonts w:ascii="Helvetica" w:hAnsi="Helvetica" w:cs="Helvetica"/>
              </w:rPr>
            </w:pPr>
            <w:r w:rsidRPr="00661D87">
              <w:rPr>
                <w:rFonts w:ascii="Helvetica" w:hAnsi="Helvetica" w:cs="Helvetica"/>
              </w:rPr>
              <w:t>rpaquet2@ford.com</w:t>
            </w:r>
          </w:p>
        </w:tc>
        <w:tc>
          <w:tcPr>
            <w:tcW w:w="2268" w:type="dxa"/>
            <w:vAlign w:val="center"/>
          </w:tcPr>
          <w:p w14:paraId="6762ABAC" w14:textId="77777777" w:rsidR="00661D87" w:rsidRPr="00661D87" w:rsidRDefault="00661D87" w:rsidP="000216D7">
            <w:pPr>
              <w:jc w:val="center"/>
              <w:rPr>
                <w:rFonts w:ascii="Helvetica" w:hAnsi="Helvetica" w:cs="Helvetica"/>
              </w:rPr>
            </w:pPr>
            <w:r w:rsidRPr="00661D87">
              <w:rPr>
                <w:rFonts w:ascii="Helvetica" w:hAnsi="Helvetica" w:cs="Helvetica"/>
              </w:rPr>
              <w:t>Audio FNA</w:t>
            </w:r>
          </w:p>
        </w:tc>
        <w:tc>
          <w:tcPr>
            <w:tcW w:w="1985" w:type="dxa"/>
            <w:vAlign w:val="center"/>
          </w:tcPr>
          <w:p w14:paraId="4F60CA31" w14:textId="77777777" w:rsidR="006A541E" w:rsidRDefault="006A541E"/>
        </w:tc>
        <w:tc>
          <w:tcPr>
            <w:tcW w:w="1984" w:type="dxa"/>
            <w:vAlign w:val="center"/>
          </w:tcPr>
          <w:p w14:paraId="4F398913" w14:textId="77777777" w:rsidR="006A541E" w:rsidRDefault="006A541E"/>
        </w:tc>
      </w:tr>
      <w:tr w:rsidR="00661D87" w:rsidRPr="00661D87" w14:paraId="39265B5B" w14:textId="77777777" w:rsidTr="0027596A">
        <w:trPr>
          <w:jc w:val="center"/>
        </w:trPr>
        <w:tc>
          <w:tcPr>
            <w:tcW w:w="2268" w:type="dxa"/>
            <w:vAlign w:val="center"/>
          </w:tcPr>
          <w:p w14:paraId="2A9D3A0F" w14:textId="77777777" w:rsidR="00661D87" w:rsidRPr="00661D87" w:rsidRDefault="00661D87" w:rsidP="000216D7">
            <w:pPr>
              <w:jc w:val="center"/>
              <w:rPr>
                <w:rFonts w:ascii="Helvetica" w:hAnsi="Helvetica" w:cs="Helvetica"/>
              </w:rPr>
            </w:pPr>
            <w:r w:rsidRPr="00661D87">
              <w:rPr>
                <w:rFonts w:ascii="Helvetica" w:hAnsi="Helvetica" w:cs="Helvetica"/>
              </w:rPr>
              <w:t>Hirschmann, Martin (M.H.)</w:t>
            </w:r>
          </w:p>
        </w:tc>
        <w:tc>
          <w:tcPr>
            <w:tcW w:w="1587" w:type="dxa"/>
            <w:vAlign w:val="center"/>
          </w:tcPr>
          <w:p w14:paraId="6CC91136" w14:textId="77777777" w:rsidR="00661D87" w:rsidRPr="00661D87" w:rsidRDefault="00661D87" w:rsidP="000216D7">
            <w:pPr>
              <w:jc w:val="center"/>
              <w:rPr>
                <w:rFonts w:ascii="Helvetica" w:hAnsi="Helvetica" w:cs="Helvetica"/>
              </w:rPr>
            </w:pPr>
            <w:r w:rsidRPr="00661D87">
              <w:rPr>
                <w:rFonts w:ascii="Helvetica" w:hAnsi="Helvetica" w:cs="Helvetica"/>
              </w:rPr>
              <w:t>mhirschm@ford.com</w:t>
            </w:r>
          </w:p>
        </w:tc>
        <w:tc>
          <w:tcPr>
            <w:tcW w:w="2268" w:type="dxa"/>
            <w:vAlign w:val="center"/>
          </w:tcPr>
          <w:p w14:paraId="78A6348F" w14:textId="77777777" w:rsidR="00661D87" w:rsidRPr="00661D87" w:rsidRDefault="00661D87" w:rsidP="000216D7">
            <w:pPr>
              <w:jc w:val="center"/>
              <w:rPr>
                <w:rFonts w:ascii="Helvetica" w:hAnsi="Helvetica" w:cs="Helvetica"/>
              </w:rPr>
            </w:pPr>
            <w:r w:rsidRPr="00661D87">
              <w:rPr>
                <w:rFonts w:ascii="Helvetica" w:hAnsi="Helvetica" w:cs="Helvetica"/>
              </w:rPr>
              <w:t>Feature Owner</w:t>
            </w:r>
          </w:p>
        </w:tc>
        <w:tc>
          <w:tcPr>
            <w:tcW w:w="1985" w:type="dxa"/>
            <w:vAlign w:val="center"/>
          </w:tcPr>
          <w:p w14:paraId="1B3B3A2D" w14:textId="77777777" w:rsidR="00661D87" w:rsidRPr="00661D87" w:rsidRDefault="00661D87" w:rsidP="000216D7">
            <w:pPr>
              <w:jc w:val="center"/>
              <w:rPr>
                <w:rFonts w:ascii="Helvetica" w:hAnsi="Helvetica" w:cs="Helvetica"/>
              </w:rPr>
            </w:pPr>
            <w:r w:rsidRPr="00661D87">
              <w:rPr>
                <w:rFonts w:ascii="Helvetica" w:hAnsi="Helvetica" w:cs="Helvetica"/>
              </w:rPr>
              <w:t>Feature Owner</w:t>
            </w:r>
          </w:p>
        </w:tc>
        <w:tc>
          <w:tcPr>
            <w:tcW w:w="1984" w:type="dxa"/>
            <w:vAlign w:val="center"/>
          </w:tcPr>
          <w:p w14:paraId="4A339D4C"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29702E76" w14:textId="77777777" w:rsidTr="0027596A">
        <w:trPr>
          <w:jc w:val="center"/>
        </w:trPr>
        <w:tc>
          <w:tcPr>
            <w:tcW w:w="2268" w:type="dxa"/>
            <w:vAlign w:val="center"/>
          </w:tcPr>
          <w:p w14:paraId="0F8B775F" w14:textId="77777777" w:rsidR="00661D87" w:rsidRPr="00661D87" w:rsidRDefault="00661D87" w:rsidP="000216D7">
            <w:pPr>
              <w:jc w:val="center"/>
              <w:rPr>
                <w:rFonts w:ascii="Helvetica" w:hAnsi="Helvetica" w:cs="Helvetica"/>
              </w:rPr>
            </w:pPr>
            <w:r w:rsidRPr="00661D87">
              <w:rPr>
                <w:rFonts w:ascii="Helvetica" w:hAnsi="Helvetica" w:cs="Helvetica"/>
              </w:rPr>
              <w:t>Steinman, Andrew (A.)</w:t>
            </w:r>
          </w:p>
        </w:tc>
        <w:tc>
          <w:tcPr>
            <w:tcW w:w="1587" w:type="dxa"/>
            <w:vAlign w:val="center"/>
          </w:tcPr>
          <w:p w14:paraId="746F2BA9" w14:textId="77777777" w:rsidR="00661D87" w:rsidRPr="00661D87" w:rsidRDefault="00661D87" w:rsidP="000216D7">
            <w:pPr>
              <w:jc w:val="center"/>
              <w:rPr>
                <w:rFonts w:ascii="Helvetica" w:hAnsi="Helvetica" w:cs="Helvetica"/>
              </w:rPr>
            </w:pPr>
            <w:r w:rsidRPr="00661D87">
              <w:rPr>
                <w:rFonts w:ascii="Helvetica" w:hAnsi="Helvetica" w:cs="Helvetica"/>
              </w:rPr>
              <w:t>asteinm3@ford.com</w:t>
            </w:r>
          </w:p>
        </w:tc>
        <w:tc>
          <w:tcPr>
            <w:tcW w:w="2268" w:type="dxa"/>
            <w:vAlign w:val="center"/>
          </w:tcPr>
          <w:p w14:paraId="67EADC6A" w14:textId="77777777" w:rsidR="00661D87" w:rsidRPr="00661D87" w:rsidRDefault="00661D87" w:rsidP="000216D7">
            <w:pPr>
              <w:jc w:val="center"/>
              <w:rPr>
                <w:rFonts w:ascii="Helvetica" w:hAnsi="Helvetica" w:cs="Helvetica"/>
              </w:rPr>
            </w:pPr>
            <w:r w:rsidRPr="00661D87">
              <w:rPr>
                <w:rFonts w:ascii="Helvetica" w:hAnsi="Helvetica" w:cs="Helvetica"/>
              </w:rPr>
              <w:t>Functional Systems Architect</w:t>
            </w:r>
          </w:p>
        </w:tc>
        <w:tc>
          <w:tcPr>
            <w:tcW w:w="1985" w:type="dxa"/>
            <w:vAlign w:val="center"/>
          </w:tcPr>
          <w:p w14:paraId="3816CF9C" w14:textId="77777777" w:rsidR="006A541E" w:rsidRDefault="006A541E"/>
        </w:tc>
        <w:tc>
          <w:tcPr>
            <w:tcW w:w="1984" w:type="dxa"/>
            <w:vAlign w:val="center"/>
          </w:tcPr>
          <w:p w14:paraId="5E276C3C" w14:textId="77777777" w:rsidR="006A541E" w:rsidRDefault="006A541E"/>
        </w:tc>
      </w:tr>
      <w:tr w:rsidR="00661D87" w:rsidRPr="00661D87" w14:paraId="7E6D1A75" w14:textId="77777777" w:rsidTr="0027596A">
        <w:trPr>
          <w:jc w:val="center"/>
        </w:trPr>
        <w:tc>
          <w:tcPr>
            <w:tcW w:w="2268" w:type="dxa"/>
            <w:vAlign w:val="center"/>
          </w:tcPr>
          <w:p w14:paraId="4FB33796" w14:textId="77777777" w:rsidR="00661D87" w:rsidRPr="00661D87" w:rsidRDefault="00661D87" w:rsidP="000216D7">
            <w:pPr>
              <w:jc w:val="center"/>
              <w:rPr>
                <w:rFonts w:ascii="Helvetica" w:hAnsi="Helvetica" w:cs="Helvetica"/>
              </w:rPr>
            </w:pPr>
            <w:r w:rsidRPr="00661D87">
              <w:rPr>
                <w:rFonts w:ascii="Helvetica" w:hAnsi="Helvetica" w:cs="Helvetica"/>
              </w:rPr>
              <w:t>Struthers, Alec (A.)</w:t>
            </w:r>
          </w:p>
        </w:tc>
        <w:tc>
          <w:tcPr>
            <w:tcW w:w="1587" w:type="dxa"/>
            <w:vAlign w:val="center"/>
          </w:tcPr>
          <w:p w14:paraId="296863B7" w14:textId="77777777" w:rsidR="00661D87" w:rsidRPr="00661D87" w:rsidRDefault="00661D87" w:rsidP="000216D7">
            <w:pPr>
              <w:jc w:val="center"/>
              <w:rPr>
                <w:rFonts w:ascii="Helvetica" w:hAnsi="Helvetica" w:cs="Helvetica"/>
              </w:rPr>
            </w:pPr>
            <w:r w:rsidRPr="00661D87">
              <w:rPr>
                <w:rFonts w:ascii="Helvetica" w:hAnsi="Helvetica" w:cs="Helvetica"/>
              </w:rPr>
              <w:t>astruthe@ford.com</w:t>
            </w:r>
          </w:p>
        </w:tc>
        <w:tc>
          <w:tcPr>
            <w:tcW w:w="2268" w:type="dxa"/>
            <w:vAlign w:val="center"/>
          </w:tcPr>
          <w:p w14:paraId="24C61E60" w14:textId="77777777" w:rsidR="00661D87" w:rsidRPr="00661D87" w:rsidRDefault="00661D87" w:rsidP="000216D7">
            <w:pPr>
              <w:jc w:val="center"/>
              <w:rPr>
                <w:rFonts w:ascii="Helvetica" w:hAnsi="Helvetica" w:cs="Helvetica"/>
              </w:rPr>
            </w:pPr>
            <w:r w:rsidRPr="00661D87">
              <w:rPr>
                <w:rFonts w:ascii="Helvetica" w:hAnsi="Helvetica" w:cs="Helvetica"/>
              </w:rPr>
              <w:t>HMI Supervisor (CIED)</w:t>
            </w:r>
          </w:p>
        </w:tc>
        <w:tc>
          <w:tcPr>
            <w:tcW w:w="1985" w:type="dxa"/>
            <w:vAlign w:val="center"/>
          </w:tcPr>
          <w:p w14:paraId="5F8819DF" w14:textId="77777777" w:rsidR="00661D87" w:rsidRPr="00661D87" w:rsidRDefault="00661D87"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0355676B" w14:textId="77777777" w:rsidR="006A541E" w:rsidRDefault="006A541E"/>
        </w:tc>
      </w:tr>
      <w:tr w:rsidR="00661D87" w:rsidRPr="00661D87" w14:paraId="594612E4" w14:textId="77777777" w:rsidTr="0027596A">
        <w:trPr>
          <w:jc w:val="center"/>
        </w:trPr>
        <w:tc>
          <w:tcPr>
            <w:tcW w:w="2268" w:type="dxa"/>
            <w:vAlign w:val="center"/>
          </w:tcPr>
          <w:p w14:paraId="3A9CE940" w14:textId="77777777" w:rsidR="00661D87" w:rsidRPr="00661D87" w:rsidRDefault="00661D87" w:rsidP="000216D7">
            <w:pPr>
              <w:jc w:val="center"/>
              <w:rPr>
                <w:rFonts w:ascii="Helvetica" w:hAnsi="Helvetica" w:cs="Helvetica"/>
              </w:rPr>
            </w:pPr>
            <w:r w:rsidRPr="00661D87">
              <w:rPr>
                <w:rFonts w:ascii="Helvetica" w:hAnsi="Helvetica" w:cs="Helvetica"/>
              </w:rPr>
              <w:lastRenderedPageBreak/>
              <w:t>Sabri, Ahmad (A.)</w:t>
            </w:r>
          </w:p>
        </w:tc>
        <w:tc>
          <w:tcPr>
            <w:tcW w:w="1587" w:type="dxa"/>
            <w:vAlign w:val="center"/>
          </w:tcPr>
          <w:p w14:paraId="30AD18A3" w14:textId="77777777" w:rsidR="00661D87" w:rsidRPr="00661D87" w:rsidRDefault="00661D87" w:rsidP="000216D7">
            <w:pPr>
              <w:jc w:val="center"/>
              <w:rPr>
                <w:rFonts w:ascii="Helvetica" w:hAnsi="Helvetica" w:cs="Helvetica"/>
              </w:rPr>
            </w:pPr>
            <w:r w:rsidRPr="00661D87">
              <w:rPr>
                <w:rFonts w:ascii="Helvetica" w:hAnsi="Helvetica" w:cs="Helvetica"/>
              </w:rPr>
              <w:t>asabri3@ford.com</w:t>
            </w:r>
          </w:p>
        </w:tc>
        <w:tc>
          <w:tcPr>
            <w:tcW w:w="2268" w:type="dxa"/>
            <w:vAlign w:val="center"/>
          </w:tcPr>
          <w:p w14:paraId="7B96FDA0" w14:textId="77777777" w:rsidR="00661D87" w:rsidRPr="00661D87" w:rsidRDefault="00661D87" w:rsidP="000216D7">
            <w:pPr>
              <w:jc w:val="center"/>
              <w:rPr>
                <w:rFonts w:ascii="Helvetica" w:hAnsi="Helvetica" w:cs="Helvetica"/>
              </w:rPr>
            </w:pPr>
            <w:r w:rsidRPr="00661D87">
              <w:rPr>
                <w:rFonts w:ascii="Helvetica" w:hAnsi="Helvetica" w:cs="Helvetica"/>
              </w:rPr>
              <w:t>Core Body Module SW / SV</w:t>
            </w:r>
          </w:p>
        </w:tc>
        <w:tc>
          <w:tcPr>
            <w:tcW w:w="1985" w:type="dxa"/>
            <w:vAlign w:val="center"/>
          </w:tcPr>
          <w:p w14:paraId="6A8CF036" w14:textId="77777777" w:rsidR="006A541E" w:rsidRDefault="006A541E"/>
        </w:tc>
        <w:tc>
          <w:tcPr>
            <w:tcW w:w="1984" w:type="dxa"/>
            <w:vAlign w:val="center"/>
          </w:tcPr>
          <w:p w14:paraId="3BE84905" w14:textId="77777777" w:rsidR="006A541E" w:rsidRDefault="006A541E"/>
        </w:tc>
      </w:tr>
      <w:tr w:rsidR="00661D87" w:rsidRPr="00661D87" w14:paraId="2E286E25" w14:textId="77777777" w:rsidTr="0027596A">
        <w:trPr>
          <w:jc w:val="center"/>
        </w:trPr>
        <w:tc>
          <w:tcPr>
            <w:tcW w:w="2268" w:type="dxa"/>
            <w:vAlign w:val="center"/>
          </w:tcPr>
          <w:p w14:paraId="704F9901" w14:textId="77777777" w:rsidR="00661D87" w:rsidRPr="00661D87" w:rsidRDefault="00661D87" w:rsidP="000216D7">
            <w:pPr>
              <w:jc w:val="center"/>
              <w:rPr>
                <w:rFonts w:ascii="Helvetica" w:hAnsi="Helvetica" w:cs="Helvetica"/>
              </w:rPr>
            </w:pPr>
            <w:r w:rsidRPr="00661D87">
              <w:rPr>
                <w:rFonts w:ascii="Helvetica" w:hAnsi="Helvetica" w:cs="Helvetica"/>
              </w:rPr>
              <w:t>Goyal, Abhishek (A.)</w:t>
            </w:r>
          </w:p>
        </w:tc>
        <w:tc>
          <w:tcPr>
            <w:tcW w:w="1587" w:type="dxa"/>
            <w:vAlign w:val="center"/>
          </w:tcPr>
          <w:p w14:paraId="38ADB5F2" w14:textId="77777777" w:rsidR="00661D87" w:rsidRPr="00661D87" w:rsidRDefault="00661D87" w:rsidP="000216D7">
            <w:pPr>
              <w:jc w:val="center"/>
              <w:rPr>
                <w:rFonts w:ascii="Helvetica" w:hAnsi="Helvetica" w:cs="Helvetica"/>
              </w:rPr>
            </w:pPr>
            <w:r w:rsidRPr="00661D87">
              <w:rPr>
                <w:rFonts w:ascii="Helvetica" w:hAnsi="Helvetica" w:cs="Helvetica"/>
              </w:rPr>
              <w:t>agoyal11@ford.com</w:t>
            </w:r>
          </w:p>
        </w:tc>
        <w:tc>
          <w:tcPr>
            <w:tcW w:w="2268" w:type="dxa"/>
            <w:vAlign w:val="center"/>
          </w:tcPr>
          <w:p w14:paraId="7B29E50B" w14:textId="77777777" w:rsidR="00661D87" w:rsidRPr="00661D87" w:rsidRDefault="00661D87" w:rsidP="000216D7">
            <w:pPr>
              <w:jc w:val="center"/>
              <w:rPr>
                <w:rFonts w:ascii="Helvetica" w:hAnsi="Helvetica" w:cs="Helvetica"/>
              </w:rPr>
            </w:pPr>
            <w:r w:rsidRPr="00661D87">
              <w:rPr>
                <w:rFonts w:ascii="Helvetica" w:hAnsi="Helvetica" w:cs="Helvetica"/>
              </w:rPr>
              <w:t>RSD Lead (CIED)</w:t>
            </w:r>
          </w:p>
        </w:tc>
        <w:tc>
          <w:tcPr>
            <w:tcW w:w="1985" w:type="dxa"/>
            <w:vAlign w:val="center"/>
          </w:tcPr>
          <w:p w14:paraId="1144D8ED" w14:textId="77777777" w:rsidR="006A541E" w:rsidRDefault="006A541E"/>
        </w:tc>
        <w:tc>
          <w:tcPr>
            <w:tcW w:w="1984" w:type="dxa"/>
            <w:vAlign w:val="center"/>
          </w:tcPr>
          <w:p w14:paraId="1942AE61" w14:textId="77777777" w:rsidR="006A541E" w:rsidRDefault="006A541E"/>
        </w:tc>
      </w:tr>
      <w:tr w:rsidR="00661D87" w:rsidRPr="00661D87" w14:paraId="241C22B2" w14:textId="77777777" w:rsidTr="0027596A">
        <w:trPr>
          <w:jc w:val="center"/>
        </w:trPr>
        <w:tc>
          <w:tcPr>
            <w:tcW w:w="2268" w:type="dxa"/>
            <w:vAlign w:val="center"/>
          </w:tcPr>
          <w:p w14:paraId="6016500A" w14:textId="77777777" w:rsidR="00661D87" w:rsidRPr="00661D87" w:rsidRDefault="00661D87" w:rsidP="000216D7">
            <w:pPr>
              <w:jc w:val="center"/>
              <w:rPr>
                <w:rFonts w:ascii="Helvetica" w:hAnsi="Helvetica" w:cs="Helvetica"/>
              </w:rPr>
            </w:pPr>
            <w:r w:rsidRPr="00661D87">
              <w:rPr>
                <w:rFonts w:ascii="Helvetica" w:hAnsi="Helvetica" w:cs="Helvetica"/>
              </w:rPr>
              <w:t xml:space="preserve">Syed, </w:t>
            </w:r>
            <w:proofErr w:type="spellStart"/>
            <w:r w:rsidRPr="00661D87">
              <w:rPr>
                <w:rFonts w:ascii="Helvetica" w:hAnsi="Helvetica" w:cs="Helvetica"/>
              </w:rPr>
              <w:t>Raheel</w:t>
            </w:r>
            <w:proofErr w:type="spellEnd"/>
            <w:r w:rsidRPr="00661D87">
              <w:rPr>
                <w:rFonts w:ascii="Helvetica" w:hAnsi="Helvetica" w:cs="Helvetica"/>
              </w:rPr>
              <w:t xml:space="preserve"> (R.)</w:t>
            </w:r>
          </w:p>
        </w:tc>
        <w:tc>
          <w:tcPr>
            <w:tcW w:w="1587" w:type="dxa"/>
            <w:vAlign w:val="center"/>
          </w:tcPr>
          <w:p w14:paraId="53097E3A" w14:textId="77777777" w:rsidR="00661D87" w:rsidRPr="00661D87" w:rsidRDefault="00661D87" w:rsidP="000216D7">
            <w:pPr>
              <w:jc w:val="center"/>
              <w:rPr>
                <w:rFonts w:ascii="Helvetica" w:hAnsi="Helvetica" w:cs="Helvetica"/>
              </w:rPr>
            </w:pPr>
            <w:r w:rsidRPr="00661D87">
              <w:rPr>
                <w:rFonts w:ascii="Helvetica" w:hAnsi="Helvetica" w:cs="Helvetica"/>
              </w:rPr>
              <w:t>rsyed6@ford.com</w:t>
            </w:r>
          </w:p>
        </w:tc>
        <w:tc>
          <w:tcPr>
            <w:tcW w:w="2268" w:type="dxa"/>
            <w:vAlign w:val="center"/>
          </w:tcPr>
          <w:p w14:paraId="2E3C54CF" w14:textId="77777777" w:rsidR="00661D87" w:rsidRPr="00661D87" w:rsidRDefault="00661D87" w:rsidP="000216D7">
            <w:pPr>
              <w:jc w:val="center"/>
              <w:rPr>
                <w:rFonts w:ascii="Helvetica" w:hAnsi="Helvetica" w:cs="Helvetica"/>
              </w:rPr>
            </w:pPr>
            <w:r w:rsidRPr="00661D87">
              <w:rPr>
                <w:rFonts w:ascii="Helvetica" w:hAnsi="Helvetica" w:cs="Helvetica"/>
              </w:rPr>
              <w:t>HMI switch lead (CIED)</w:t>
            </w:r>
          </w:p>
        </w:tc>
        <w:tc>
          <w:tcPr>
            <w:tcW w:w="1985" w:type="dxa"/>
            <w:vAlign w:val="center"/>
          </w:tcPr>
          <w:p w14:paraId="5B8E4597" w14:textId="77777777" w:rsidR="006A541E" w:rsidRDefault="006A541E"/>
        </w:tc>
        <w:tc>
          <w:tcPr>
            <w:tcW w:w="1984" w:type="dxa"/>
            <w:vAlign w:val="center"/>
          </w:tcPr>
          <w:p w14:paraId="7C109B20" w14:textId="77777777" w:rsidR="006A541E" w:rsidRDefault="006A541E"/>
        </w:tc>
      </w:tr>
      <w:tr w:rsidR="00661D87" w:rsidRPr="00661D87" w14:paraId="6404B72A" w14:textId="77777777" w:rsidTr="0027596A">
        <w:trPr>
          <w:jc w:val="center"/>
        </w:trPr>
        <w:tc>
          <w:tcPr>
            <w:tcW w:w="2268" w:type="dxa"/>
            <w:vAlign w:val="center"/>
          </w:tcPr>
          <w:p w14:paraId="666BDB1B" w14:textId="77777777" w:rsidR="00661D87" w:rsidRPr="00661D87" w:rsidRDefault="00661D87" w:rsidP="000216D7">
            <w:pPr>
              <w:jc w:val="center"/>
              <w:rPr>
                <w:rFonts w:ascii="Helvetica" w:hAnsi="Helvetica" w:cs="Helvetica"/>
              </w:rPr>
            </w:pPr>
            <w:proofErr w:type="spellStart"/>
            <w:r w:rsidRPr="00661D87">
              <w:rPr>
                <w:rFonts w:ascii="Helvetica" w:hAnsi="Helvetica" w:cs="Helvetica"/>
              </w:rPr>
              <w:t>Trombly</w:t>
            </w:r>
            <w:proofErr w:type="spellEnd"/>
            <w:r w:rsidRPr="00661D87">
              <w:rPr>
                <w:rFonts w:ascii="Helvetica" w:hAnsi="Helvetica" w:cs="Helvetica"/>
              </w:rPr>
              <w:t>, Dennis (D.)</w:t>
            </w:r>
          </w:p>
        </w:tc>
        <w:tc>
          <w:tcPr>
            <w:tcW w:w="1587" w:type="dxa"/>
            <w:vAlign w:val="center"/>
          </w:tcPr>
          <w:p w14:paraId="52C18FD9" w14:textId="77777777" w:rsidR="006A541E" w:rsidRDefault="006A541E"/>
        </w:tc>
        <w:tc>
          <w:tcPr>
            <w:tcW w:w="2268" w:type="dxa"/>
            <w:vAlign w:val="center"/>
          </w:tcPr>
          <w:p w14:paraId="66B84707" w14:textId="77777777" w:rsidR="006A541E" w:rsidRDefault="006A541E"/>
        </w:tc>
        <w:tc>
          <w:tcPr>
            <w:tcW w:w="1985" w:type="dxa"/>
            <w:vAlign w:val="center"/>
          </w:tcPr>
          <w:p w14:paraId="4689D785" w14:textId="77777777" w:rsidR="006A541E" w:rsidRDefault="006A541E"/>
        </w:tc>
        <w:tc>
          <w:tcPr>
            <w:tcW w:w="1984" w:type="dxa"/>
            <w:vAlign w:val="center"/>
          </w:tcPr>
          <w:p w14:paraId="311DEC73" w14:textId="77777777" w:rsidR="006A541E" w:rsidRDefault="006A541E"/>
        </w:tc>
      </w:tr>
      <w:tr w:rsidR="00661D87" w:rsidRPr="00661D87" w14:paraId="7214EA26" w14:textId="77777777" w:rsidTr="0027596A">
        <w:trPr>
          <w:jc w:val="center"/>
        </w:trPr>
        <w:tc>
          <w:tcPr>
            <w:tcW w:w="2268" w:type="dxa"/>
            <w:vAlign w:val="center"/>
          </w:tcPr>
          <w:p w14:paraId="23F3B9B9" w14:textId="77777777" w:rsidR="00661D87" w:rsidRPr="00661D87" w:rsidRDefault="00661D87" w:rsidP="000216D7">
            <w:pPr>
              <w:jc w:val="center"/>
              <w:rPr>
                <w:rFonts w:ascii="Helvetica" w:hAnsi="Helvetica" w:cs="Helvetica"/>
              </w:rPr>
            </w:pPr>
            <w:r w:rsidRPr="00661D87">
              <w:rPr>
                <w:rFonts w:ascii="Helvetica" w:hAnsi="Helvetica" w:cs="Helvetica"/>
              </w:rPr>
              <w:t>Gutowski, Alan (A.)</w:t>
            </w:r>
          </w:p>
        </w:tc>
        <w:tc>
          <w:tcPr>
            <w:tcW w:w="1587" w:type="dxa"/>
            <w:vAlign w:val="center"/>
          </w:tcPr>
          <w:p w14:paraId="5828C486" w14:textId="77777777" w:rsidR="006A541E" w:rsidRDefault="006A541E"/>
        </w:tc>
        <w:tc>
          <w:tcPr>
            <w:tcW w:w="2268" w:type="dxa"/>
            <w:vAlign w:val="center"/>
          </w:tcPr>
          <w:p w14:paraId="2F082C1C" w14:textId="77777777" w:rsidR="006A541E" w:rsidRDefault="006A541E"/>
        </w:tc>
        <w:tc>
          <w:tcPr>
            <w:tcW w:w="1985" w:type="dxa"/>
            <w:vAlign w:val="center"/>
          </w:tcPr>
          <w:p w14:paraId="6791096F" w14:textId="77777777" w:rsidR="006A541E" w:rsidRDefault="006A541E"/>
        </w:tc>
        <w:tc>
          <w:tcPr>
            <w:tcW w:w="1984" w:type="dxa"/>
            <w:vAlign w:val="center"/>
          </w:tcPr>
          <w:p w14:paraId="4223CA4E" w14:textId="77777777" w:rsidR="006A541E" w:rsidRDefault="006A541E"/>
        </w:tc>
      </w:tr>
      <w:tr w:rsidR="00661D87" w:rsidRPr="00661D87" w14:paraId="6A943BD6" w14:textId="77777777" w:rsidTr="0027596A">
        <w:trPr>
          <w:jc w:val="center"/>
        </w:trPr>
        <w:tc>
          <w:tcPr>
            <w:tcW w:w="2268" w:type="dxa"/>
            <w:vAlign w:val="center"/>
          </w:tcPr>
          <w:p w14:paraId="2767AF83" w14:textId="77777777" w:rsidR="00661D87" w:rsidRPr="00661D87" w:rsidRDefault="00661D87" w:rsidP="000216D7">
            <w:pPr>
              <w:jc w:val="center"/>
              <w:rPr>
                <w:rFonts w:ascii="Helvetica" w:hAnsi="Helvetica" w:cs="Helvetica"/>
              </w:rPr>
            </w:pPr>
            <w:r w:rsidRPr="00661D87">
              <w:rPr>
                <w:rFonts w:ascii="Helvetica" w:hAnsi="Helvetica" w:cs="Helvetica"/>
              </w:rPr>
              <w:t>Hillebrand, Georg (G.)</w:t>
            </w:r>
          </w:p>
        </w:tc>
        <w:tc>
          <w:tcPr>
            <w:tcW w:w="1587" w:type="dxa"/>
            <w:vAlign w:val="center"/>
          </w:tcPr>
          <w:p w14:paraId="4FC50A3B" w14:textId="77777777" w:rsidR="00661D87" w:rsidRPr="00661D87" w:rsidRDefault="00661D87" w:rsidP="000216D7">
            <w:pPr>
              <w:jc w:val="center"/>
              <w:rPr>
                <w:rFonts w:ascii="Helvetica" w:hAnsi="Helvetica" w:cs="Helvetica"/>
              </w:rPr>
            </w:pPr>
            <w:r w:rsidRPr="00661D87">
              <w:rPr>
                <w:rFonts w:ascii="Helvetica" w:hAnsi="Helvetica" w:cs="Helvetica"/>
              </w:rPr>
              <w:t>ghilleb2@ford.com</w:t>
            </w:r>
          </w:p>
        </w:tc>
        <w:tc>
          <w:tcPr>
            <w:tcW w:w="2268" w:type="dxa"/>
            <w:vAlign w:val="center"/>
          </w:tcPr>
          <w:p w14:paraId="55266AE0" w14:textId="77777777" w:rsidR="00661D87" w:rsidRPr="00661D87" w:rsidRDefault="00661D87" w:rsidP="000216D7">
            <w:pPr>
              <w:jc w:val="center"/>
              <w:rPr>
                <w:rFonts w:ascii="Helvetica" w:hAnsi="Helvetica" w:cs="Helvetica"/>
              </w:rPr>
            </w:pPr>
            <w:r w:rsidRPr="00661D87">
              <w:rPr>
                <w:rFonts w:ascii="Helvetica" w:hAnsi="Helvetica" w:cs="Helvetica"/>
              </w:rPr>
              <w:t>SV MBSE</w:t>
            </w:r>
          </w:p>
        </w:tc>
        <w:tc>
          <w:tcPr>
            <w:tcW w:w="1985" w:type="dxa"/>
            <w:vAlign w:val="center"/>
          </w:tcPr>
          <w:p w14:paraId="3DDEED5D" w14:textId="77777777" w:rsidR="00661D87" w:rsidRPr="00661D87" w:rsidRDefault="00661D87" w:rsidP="000216D7">
            <w:pPr>
              <w:jc w:val="center"/>
              <w:rPr>
                <w:rFonts w:ascii="Helvetica" w:hAnsi="Helvetica" w:cs="Helvetica"/>
              </w:rPr>
            </w:pPr>
            <w:r w:rsidRPr="00661D87">
              <w:rPr>
                <w:rFonts w:ascii="Helvetica" w:hAnsi="Helvetica" w:cs="Helvetica"/>
              </w:rPr>
              <w:t>Supervisor</w:t>
            </w:r>
          </w:p>
        </w:tc>
        <w:tc>
          <w:tcPr>
            <w:tcW w:w="1984" w:type="dxa"/>
            <w:vAlign w:val="center"/>
          </w:tcPr>
          <w:p w14:paraId="2C44E865"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413D279C" w14:textId="77777777" w:rsidTr="0027596A">
        <w:trPr>
          <w:jc w:val="center"/>
        </w:trPr>
        <w:tc>
          <w:tcPr>
            <w:tcW w:w="2268" w:type="dxa"/>
            <w:vAlign w:val="center"/>
          </w:tcPr>
          <w:p w14:paraId="53C87614" w14:textId="77777777" w:rsidR="00661D87" w:rsidRPr="00661D87" w:rsidRDefault="00661D87" w:rsidP="000216D7">
            <w:pPr>
              <w:jc w:val="center"/>
              <w:rPr>
                <w:rFonts w:ascii="Helvetica" w:hAnsi="Helvetica" w:cs="Helvetica"/>
              </w:rPr>
            </w:pPr>
            <w:r w:rsidRPr="00661D87">
              <w:rPr>
                <w:rFonts w:ascii="Helvetica" w:hAnsi="Helvetica" w:cs="Helvetica"/>
              </w:rPr>
              <w:t>Bogachuk, Marija (M.)</w:t>
            </w:r>
          </w:p>
        </w:tc>
        <w:tc>
          <w:tcPr>
            <w:tcW w:w="1587" w:type="dxa"/>
            <w:vAlign w:val="center"/>
          </w:tcPr>
          <w:p w14:paraId="4C66C856" w14:textId="77777777" w:rsidR="00661D87" w:rsidRPr="00661D87" w:rsidRDefault="00661D87" w:rsidP="000216D7">
            <w:pPr>
              <w:jc w:val="center"/>
              <w:rPr>
                <w:rFonts w:ascii="Helvetica" w:hAnsi="Helvetica" w:cs="Helvetica"/>
              </w:rPr>
            </w:pPr>
            <w:r w:rsidRPr="00661D87">
              <w:rPr>
                <w:rFonts w:ascii="Helvetica" w:hAnsi="Helvetica" w:cs="Helvetica"/>
              </w:rPr>
              <w:t>mbogachu@ford.com</w:t>
            </w:r>
          </w:p>
        </w:tc>
        <w:tc>
          <w:tcPr>
            <w:tcW w:w="2268" w:type="dxa"/>
            <w:vAlign w:val="center"/>
          </w:tcPr>
          <w:p w14:paraId="1E207ABD" w14:textId="77777777" w:rsidR="00661D87" w:rsidRPr="00661D87" w:rsidRDefault="00661D87" w:rsidP="000216D7">
            <w:pPr>
              <w:jc w:val="center"/>
              <w:rPr>
                <w:rFonts w:ascii="Helvetica" w:hAnsi="Helvetica" w:cs="Helvetica"/>
              </w:rPr>
            </w:pPr>
            <w:r w:rsidRPr="00661D87">
              <w:rPr>
                <w:rFonts w:ascii="Helvetica" w:hAnsi="Helvetica" w:cs="Helvetica"/>
              </w:rPr>
              <w:t xml:space="preserve">Systems Engineer VCSE </w:t>
            </w:r>
          </w:p>
        </w:tc>
        <w:tc>
          <w:tcPr>
            <w:tcW w:w="1985" w:type="dxa"/>
            <w:vAlign w:val="center"/>
          </w:tcPr>
          <w:p w14:paraId="5F1162ED" w14:textId="77777777" w:rsidR="006A541E" w:rsidRDefault="006A541E"/>
        </w:tc>
        <w:tc>
          <w:tcPr>
            <w:tcW w:w="1984" w:type="dxa"/>
            <w:vAlign w:val="center"/>
          </w:tcPr>
          <w:p w14:paraId="390CF5C4" w14:textId="77777777" w:rsidR="006A541E" w:rsidRDefault="006A541E"/>
        </w:tc>
      </w:tr>
      <w:tr w:rsidR="00661D87" w:rsidRPr="00661D87" w14:paraId="6FBCFD52" w14:textId="77777777" w:rsidTr="0027596A">
        <w:trPr>
          <w:jc w:val="center"/>
        </w:trPr>
        <w:tc>
          <w:tcPr>
            <w:tcW w:w="2268" w:type="dxa"/>
            <w:vAlign w:val="center"/>
          </w:tcPr>
          <w:p w14:paraId="6225697B" w14:textId="77777777" w:rsidR="00661D87" w:rsidRPr="00661D87" w:rsidRDefault="00661D87" w:rsidP="000216D7">
            <w:pPr>
              <w:jc w:val="center"/>
              <w:rPr>
                <w:rFonts w:ascii="Helvetica" w:hAnsi="Helvetica" w:cs="Helvetica"/>
              </w:rPr>
            </w:pPr>
            <w:r w:rsidRPr="00661D87">
              <w:rPr>
                <w:rFonts w:ascii="Helvetica" w:hAnsi="Helvetica" w:cs="Helvetica"/>
              </w:rPr>
              <w:t xml:space="preserve">van </w:t>
            </w:r>
            <w:proofErr w:type="spellStart"/>
            <w:r w:rsidRPr="00661D87">
              <w:rPr>
                <w:rFonts w:ascii="Helvetica" w:hAnsi="Helvetica" w:cs="Helvetica"/>
              </w:rPr>
              <w:t>Auken</w:t>
            </w:r>
            <w:proofErr w:type="spellEnd"/>
            <w:r w:rsidRPr="00661D87">
              <w:rPr>
                <w:rFonts w:ascii="Helvetica" w:hAnsi="Helvetica" w:cs="Helvetica"/>
              </w:rPr>
              <w:t>, Chris (C.)</w:t>
            </w:r>
          </w:p>
        </w:tc>
        <w:tc>
          <w:tcPr>
            <w:tcW w:w="1587" w:type="dxa"/>
            <w:vAlign w:val="center"/>
          </w:tcPr>
          <w:p w14:paraId="504C7D68" w14:textId="77777777" w:rsidR="006A541E" w:rsidRDefault="006A541E"/>
        </w:tc>
        <w:tc>
          <w:tcPr>
            <w:tcW w:w="2268" w:type="dxa"/>
            <w:vAlign w:val="center"/>
          </w:tcPr>
          <w:p w14:paraId="2173E3F0" w14:textId="77777777" w:rsidR="006A541E" w:rsidRDefault="006A541E"/>
        </w:tc>
        <w:tc>
          <w:tcPr>
            <w:tcW w:w="1985" w:type="dxa"/>
            <w:vAlign w:val="center"/>
          </w:tcPr>
          <w:p w14:paraId="75FC29E7" w14:textId="77777777" w:rsidR="006A541E" w:rsidRDefault="006A541E"/>
        </w:tc>
        <w:tc>
          <w:tcPr>
            <w:tcW w:w="1984" w:type="dxa"/>
            <w:vAlign w:val="center"/>
          </w:tcPr>
          <w:p w14:paraId="65E07A34" w14:textId="77777777" w:rsidR="006A541E" w:rsidRDefault="006A541E"/>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bookmarkStart w:id="22" w:name="_Toc73710953"/>
      <w:r>
        <w:t>Document Organization</w:t>
      </w:r>
      <w:bookmarkEnd w:id="22"/>
    </w:p>
    <w:p w14:paraId="7C1729A1" w14:textId="77777777" w:rsidR="00514EE8" w:rsidRDefault="00514EE8" w:rsidP="00EB673B">
      <w:pPr>
        <w:pStyle w:val="Heading3"/>
        <w:numPr>
          <w:ilvl w:val="2"/>
          <w:numId w:val="9"/>
        </w:numPr>
      </w:pPr>
      <w:bookmarkStart w:id="23" w:name="_Toc519694212"/>
      <w:bookmarkStart w:id="24" w:name="_Toc420397665"/>
      <w:bookmarkStart w:id="25" w:name="_Toc73710954"/>
      <w:r>
        <w:t>Document Context</w:t>
      </w:r>
      <w:bookmarkEnd w:id="23"/>
      <w:bookmarkEnd w:id="24"/>
      <w:bookmarkEnd w:id="25"/>
    </w:p>
    <w:p w14:paraId="1FA4F343" w14:textId="37E07202" w:rsidR="00514EE8" w:rsidRDefault="00514EE8" w:rsidP="00514EE8">
      <w:pPr>
        <w:pStyle w:val="BlockText"/>
        <w:ind w:left="0" w:hanging="11"/>
      </w:pPr>
      <w:r>
        <w:t xml:space="preserve">Refer to the </w:t>
      </w:r>
      <w:hyperlink r:id="rId17" w:history="1">
        <w:r w:rsidRPr="007312EA">
          <w:rPr>
            <w:rStyle w:val="Hyperlink"/>
          </w:rPr>
          <w:t>Specification Structure page</w:t>
        </w:r>
      </w:hyperlink>
      <w:r>
        <w:t xml:space="preserve"> in the </w:t>
      </w:r>
      <w:hyperlink r:id="rId18"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73710955"/>
      <w:r w:rsidRPr="007C20FA">
        <w:t xml:space="preserve">Document </w:t>
      </w:r>
      <w:bookmarkEnd w:id="20"/>
      <w:bookmarkEnd w:id="21"/>
      <w:r w:rsidR="00514EE8">
        <w:t>Structure</w:t>
      </w:r>
      <w:bookmarkEnd w:id="26"/>
    </w:p>
    <w:p w14:paraId="4001D09D" w14:textId="33E13FBD" w:rsidR="0027671B" w:rsidRDefault="0027671B" w:rsidP="0027671B">
      <w:pPr>
        <w:pStyle w:val="BodyText"/>
        <w:ind w:right="142"/>
        <w:rPr>
          <w:rFonts w:cs="Arial"/>
          <w:lang w:val="en-US"/>
        </w:rPr>
      </w:pPr>
      <w:r w:rsidRPr="007C20FA">
        <w:rPr>
          <w:rFonts w:cs="Arial"/>
          <w:lang w:val="en-US"/>
        </w:rPr>
        <w:t>The structure of this document is explained below:</w:t>
      </w:r>
    </w:p>
    <w:p w14:paraId="63570EC0" w14:textId="77777777" w:rsidR="009B0BF0" w:rsidRPr="007C20FA" w:rsidRDefault="009B0BF0" w:rsidP="0027671B">
      <w:pPr>
        <w:pStyle w:val="BodyText"/>
        <w:ind w:right="142"/>
        <w:rPr>
          <w:rFonts w:cs="Arial"/>
          <w:lang w:val="en-US"/>
        </w:rPr>
      </w:pPr>
    </w:p>
    <w:p w14:paraId="6B5EDD29" w14:textId="7D0FF86C" w:rsidR="009B0BF0" w:rsidRPr="007C20FA" w:rsidRDefault="009B0BF0" w:rsidP="009B0BF0">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006E6685">
        <w:rPr>
          <w:rFonts w:cs="Arial"/>
          <w:lang w:val="de-DE"/>
        </w:rPr>
        <w:t>Fehler! Verweisquelle konnte nicht gefunden werden.</w:t>
      </w:r>
      <w:r w:rsidRPr="00126516">
        <w:rPr>
          <w:rFonts w:cs="Arial"/>
          <w:b/>
          <w:bCs/>
          <w:lang w:val="en-US"/>
        </w:rPr>
        <w:fldChar w:fldCharType="end"/>
      </w:r>
      <w:r>
        <w:tab/>
      </w:r>
      <w:r>
        <w:tab/>
      </w:r>
      <w:r w:rsidRPr="007C20FA">
        <w:rPr>
          <w:rFonts w:cs="Arial"/>
          <w:lang w:val="en-US"/>
        </w:rPr>
        <w:t>–</w:t>
      </w:r>
      <w:r>
        <w:rPr>
          <w:rFonts w:cs="Arial"/>
          <w:lang w:val="en-US"/>
        </w:rPr>
        <w:t xml:space="preserve"> </w:t>
      </w:r>
      <w:r>
        <w:tab/>
      </w:r>
      <w:r>
        <w:rPr>
          <w:rFonts w:cs="Arial"/>
          <w:lang w:val="en-US"/>
        </w:rPr>
        <w:t xml:space="preserve">Explains </w:t>
      </w:r>
      <w:r w:rsidRPr="007C20FA">
        <w:rPr>
          <w:rFonts w:cs="Arial"/>
          <w:lang w:val="en-US"/>
        </w:rPr>
        <w:t>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3157523A" w14:textId="3AFFDFFA" w:rsidR="009B0BF0" w:rsidRPr="007C56E9"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tab/>
      </w:r>
      <w:r>
        <w:tab/>
      </w:r>
      <w:r w:rsidRPr="007C20FA">
        <w:rPr>
          <w:rFonts w:cs="Arial"/>
          <w:lang w:val="en-US"/>
        </w:rPr>
        <w:t xml:space="preserve">– </w:t>
      </w:r>
      <w:r>
        <w:tab/>
      </w:r>
      <w:r w:rsidRPr="007C20FA">
        <w:rPr>
          <w:rFonts w:cs="Arial"/>
          <w:lang w:val="en-US"/>
        </w:rPr>
        <w:t xml:space="preserve">States briefly the background </w:t>
      </w:r>
      <w:r>
        <w:rPr>
          <w:rFonts w:cs="Arial"/>
          <w:lang w:val="en-US"/>
        </w:rPr>
        <w:t>and the purpose of the feature</w:t>
      </w:r>
      <w:r>
        <w:rPr>
          <w:rFonts w:cs="Arial"/>
        </w:rPr>
        <w:t xml:space="preserve">, feature variants and corresponding regions and markets. Also includes </w:t>
      </w:r>
      <w:r w:rsidRPr="007C56E9">
        <w:rPr>
          <w:rFonts w:cs="Arial"/>
        </w:rPr>
        <w:t>input requirements, assumptions and constraints.</w:t>
      </w:r>
    </w:p>
    <w:p w14:paraId="7DFA36EF" w14:textId="627DDA95" w:rsidR="009B0BF0" w:rsidRDefault="009B0BF0" w:rsidP="009B0BF0">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006E6685">
        <w:rPr>
          <w:rFonts w:cs="Arial"/>
          <w:lang w:val="de-DE"/>
        </w:rPr>
        <w:t>Fehler! Verweisquelle konnte nicht gefunden werden.</w:t>
      </w:r>
      <w:r>
        <w:rPr>
          <w:rFonts w:cs="Arial"/>
          <w:b/>
          <w:bCs/>
          <w:lang w:val="en-US"/>
        </w:rPr>
        <w:fldChar w:fldCharType="end"/>
      </w:r>
      <w:r w:rsidRPr="007C20FA">
        <w:rPr>
          <w:rFonts w:cs="Arial"/>
          <w:lang w:val="en-US"/>
        </w:rPr>
        <w:t xml:space="preserve"> </w:t>
      </w:r>
      <w:r>
        <w:tab/>
      </w:r>
      <w:r>
        <w:tab/>
      </w:r>
      <w:r w:rsidRPr="007C20FA">
        <w:rPr>
          <w:rFonts w:cs="Arial"/>
          <w:lang w:val="en-US"/>
        </w:rPr>
        <w:t xml:space="preserve">– </w:t>
      </w:r>
      <w:r>
        <w:tab/>
      </w:r>
      <w:r>
        <w:rPr>
          <w:snapToGrid w:val="0"/>
          <w:lang w:val="en-US"/>
        </w:rPr>
        <w:t>describes all external entities, which have an influence on the feature</w:t>
      </w:r>
      <w:r w:rsidRPr="007C20FA">
        <w:rPr>
          <w:snapToGrid w:val="0"/>
          <w:lang w:val="en-US"/>
        </w:rPr>
        <w:t>.</w:t>
      </w:r>
    </w:p>
    <w:p w14:paraId="031A740D"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28E2C8B4" w14:textId="6FC7176C"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006E6685">
        <w:rPr>
          <w:rFonts w:cs="Arial"/>
          <w:lang w:val="de-DE"/>
        </w:rPr>
        <w:t>Fehler! Verweisquelle konnte nicht gefunden werden.</w:t>
      </w:r>
      <w:r>
        <w:rPr>
          <w:rFonts w:cs="Arial"/>
          <w:b/>
          <w:bCs/>
          <w:lang w:val="en-US"/>
        </w:rPr>
        <w:fldChar w:fldCharType="end"/>
      </w:r>
      <w:r w:rsidRPr="007C20FA">
        <w:rPr>
          <w:rFonts w:cs="Arial"/>
          <w:lang w:val="en-US"/>
        </w:rPr>
        <w:t xml:space="preserve"> </w:t>
      </w:r>
      <w:r>
        <w:tab/>
      </w:r>
      <w:r w:rsidRPr="007C20FA">
        <w:rPr>
          <w:rFonts w:cs="Arial"/>
          <w:lang w:val="en-US"/>
        </w:rPr>
        <w:t xml:space="preserve">– </w:t>
      </w:r>
      <w:r>
        <w:tab/>
      </w:r>
      <w:r>
        <w:rPr>
          <w:rFonts w:cs="Arial"/>
          <w:lang w:val="en-US"/>
        </w:rPr>
        <w:t>Contains Use Case, Driving Scenarios, State Charts to</w:t>
      </w:r>
      <w:r w:rsidRPr="007C20FA">
        <w:rPr>
          <w:rFonts w:cs="Arial"/>
          <w:lang w:val="en-US"/>
        </w:rPr>
        <w:t xml:space="preserve"> describ</w:t>
      </w:r>
      <w:r>
        <w:rPr>
          <w:rFonts w:cs="Arial"/>
          <w:lang w:val="en-US"/>
        </w:rPr>
        <w:t>e</w:t>
      </w:r>
      <w:r w:rsidRPr="007C20FA">
        <w:rPr>
          <w:rFonts w:cs="Arial"/>
          <w:lang w:val="en-US"/>
        </w:rPr>
        <w:t xml:space="preserve"> the functional behavior of the feature.</w:t>
      </w:r>
    </w:p>
    <w:p w14:paraId="1F3A5ACA" w14:textId="056F8FB3"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006E6685" w:rsidRPr="006E6685">
        <w:rPr>
          <w:b/>
        </w:rPr>
        <w:t>Feature Requirements</w:t>
      </w:r>
      <w:r w:rsidRPr="007B7C43">
        <w:rPr>
          <w:b/>
        </w:rPr>
        <w:fldChar w:fldCharType="end"/>
      </w:r>
      <w:r w:rsidRPr="007C20FA">
        <w:rPr>
          <w:rFonts w:cs="Arial"/>
          <w:lang w:val="en-US"/>
        </w:rPr>
        <w:t xml:space="preserve"> </w:t>
      </w:r>
      <w:r>
        <w:tab/>
      </w:r>
      <w:r w:rsidRPr="007C20FA">
        <w:rPr>
          <w:rFonts w:cs="Arial"/>
          <w:lang w:val="en-US"/>
        </w:rPr>
        <w:t xml:space="preserve">– </w:t>
      </w:r>
      <w:r>
        <w:tab/>
      </w:r>
      <w:r w:rsidRPr="007C20FA">
        <w:rPr>
          <w:rFonts w:cs="Arial"/>
          <w:lang w:val="en-US"/>
        </w:rPr>
        <w:t>Lists functional and non-functional requirements of the feature.</w:t>
      </w:r>
    </w:p>
    <w:p w14:paraId="1CB9C71C"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1E183AD7" w14:textId="4B5A79D4"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006E6685" w:rsidRPr="006E6685">
        <w:rPr>
          <w:b/>
        </w:rPr>
        <w:t>Functional Safety</w:t>
      </w:r>
      <w:r>
        <w:rPr>
          <w:rFonts w:cs="Arial"/>
          <w:b/>
          <w:bCs/>
          <w:lang w:val="en-US"/>
        </w:rPr>
        <w:fldChar w:fldCharType="end"/>
      </w:r>
      <w:r>
        <w:tab/>
      </w:r>
      <w:r>
        <w:tab/>
      </w:r>
      <w:r w:rsidRPr="007C20FA">
        <w:rPr>
          <w:rFonts w:cs="Arial"/>
          <w:lang w:val="en-US"/>
        </w:rPr>
        <w:t xml:space="preserve">– </w:t>
      </w:r>
      <w:r>
        <w:tab/>
      </w:r>
      <w:r w:rsidRPr="00E635F1">
        <w:rPr>
          <w:rFonts w:cs="Arial"/>
          <w:lang w:val="en-US"/>
        </w:rPr>
        <w:t>Lists System Behaviors</w:t>
      </w:r>
      <w:r>
        <w:rPr>
          <w:rFonts w:cs="Arial"/>
          <w:lang w:val="en-US"/>
        </w:rPr>
        <w:t>,</w:t>
      </w:r>
      <w:r w:rsidRPr="00E635F1">
        <w:rPr>
          <w:rFonts w:cs="Arial"/>
          <w:lang w:val="en-US"/>
        </w:rPr>
        <w:t xml:space="preserve"> Safety Goals </w:t>
      </w:r>
      <w:r>
        <w:rPr>
          <w:rFonts w:cs="Arial"/>
          <w:lang w:val="en-US"/>
        </w:rPr>
        <w:t xml:space="preserve">and Safety Requirements </w:t>
      </w:r>
      <w:r w:rsidRPr="00E635F1">
        <w:rPr>
          <w:rFonts w:cs="Arial"/>
          <w:lang w:val="en-US"/>
        </w:rPr>
        <w:t>of the feature</w:t>
      </w:r>
      <w:r>
        <w:rPr>
          <w:rFonts w:cs="Arial"/>
          <w:lang w:val="en-US"/>
        </w:rPr>
        <w:t>.</w:t>
      </w:r>
    </w:p>
    <w:p w14:paraId="22961064" w14:textId="49DC9B60"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tab/>
      </w:r>
      <w:r w:rsidRPr="007C20FA">
        <w:rPr>
          <w:rFonts w:cs="Arial"/>
          <w:lang w:val="en-US"/>
        </w:rPr>
        <w:t xml:space="preserve"> </w:t>
      </w:r>
      <w:r>
        <w:tab/>
      </w:r>
      <w:r w:rsidRPr="007C20FA">
        <w:rPr>
          <w:rFonts w:cs="Arial"/>
          <w:lang w:val="en-US"/>
        </w:rPr>
        <w:t xml:space="preserve">– </w:t>
      </w:r>
      <w:r>
        <w:tab/>
      </w:r>
      <w:r>
        <w:rPr>
          <w:rFonts w:cs="Arial"/>
          <w:lang w:val="en-US"/>
        </w:rPr>
        <w:t>Lists Security</w:t>
      </w:r>
      <w:r w:rsidRPr="00E635F1">
        <w:rPr>
          <w:rFonts w:cs="Arial"/>
          <w:lang w:val="en-US"/>
        </w:rPr>
        <w:t xml:space="preserve"> Goals </w:t>
      </w:r>
      <w:r>
        <w:rPr>
          <w:rFonts w:cs="Arial"/>
          <w:lang w:val="en-US"/>
        </w:rPr>
        <w:t xml:space="preserve">and Security Requirements </w:t>
      </w:r>
      <w:r w:rsidRPr="00E635F1">
        <w:rPr>
          <w:rFonts w:cs="Arial"/>
          <w:lang w:val="en-US"/>
        </w:rPr>
        <w:t>of the feature</w:t>
      </w:r>
      <w:r>
        <w:rPr>
          <w:rFonts w:cs="Arial"/>
          <w:lang w:val="en-US"/>
        </w:rPr>
        <w:t>.</w:t>
      </w:r>
    </w:p>
    <w:p w14:paraId="71FF8E56" w14:textId="77777777" w:rsidR="009B0BF0" w:rsidRDefault="009B0BF0" w:rsidP="009B0BF0">
      <w:pPr>
        <w:pStyle w:val="BodyText"/>
        <w:tabs>
          <w:tab w:val="clear" w:pos="1134"/>
          <w:tab w:val="clear" w:pos="3402"/>
          <w:tab w:val="left" w:pos="2977"/>
        </w:tabs>
        <w:ind w:left="3261" w:right="142" w:hanging="2693"/>
        <w:jc w:val="both"/>
        <w:rPr>
          <w:rFonts w:cs="Arial"/>
          <w:lang w:val="en-US"/>
        </w:rPr>
      </w:pPr>
    </w:p>
    <w:p w14:paraId="74047A6A" w14:textId="6C227987"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 xml:space="preserve">Shows the coarse architecture, which the feature requirements are deployed to. </w:t>
      </w:r>
      <w:r w:rsidRPr="00423987">
        <w:rPr>
          <w:rFonts w:cs="Arial"/>
          <w:lang w:val="en-US"/>
        </w:rPr>
        <w:t>Describes the elements and the boundary of the feature as well as the decomposition and distribution of associated functions</w:t>
      </w:r>
      <w:r>
        <w:rPr>
          <w:rFonts w:cs="Arial"/>
          <w:lang w:val="en-US"/>
        </w:rPr>
        <w:t>.</w:t>
      </w:r>
    </w:p>
    <w:p w14:paraId="6AD93A67" w14:textId="02F7EAA3"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006E6685" w:rsidRPr="006E6685">
        <w:rPr>
          <w:b/>
        </w:rPr>
        <w:t>Traceability Matrix</w:t>
      </w:r>
      <w:r w:rsidRPr="007B7C43">
        <w:rPr>
          <w:b/>
        </w:rPr>
        <w:fldChar w:fldCharType="end"/>
      </w:r>
      <w:r w:rsidRPr="007C20FA">
        <w:rPr>
          <w:rFonts w:cs="Arial"/>
          <w:lang w:val="en-US"/>
        </w:rPr>
        <w:t xml:space="preserve"> </w:t>
      </w:r>
      <w:r>
        <w:tab/>
      </w:r>
      <w:r w:rsidRPr="007C20FA">
        <w:rPr>
          <w:rFonts w:cs="Arial"/>
          <w:lang w:val="en-US"/>
        </w:rPr>
        <w:t xml:space="preserve">– </w:t>
      </w:r>
      <w:r>
        <w:tab/>
      </w:r>
      <w:r>
        <w:rPr>
          <w:rFonts w:cs="Arial"/>
          <w:lang w:val="en-US"/>
        </w:rPr>
        <w:t xml:space="preserve">Traceability Matrix. </w:t>
      </w:r>
      <w:r>
        <w:rPr>
          <w:rFonts w:cs="Arial"/>
          <w:lang w:val="en-US"/>
        </w:rPr>
        <w:br/>
      </w:r>
    </w:p>
    <w:p w14:paraId="2AA27209" w14:textId="2A2CB3D8"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tab/>
      </w:r>
      <w:r>
        <w:tab/>
      </w:r>
      <w:r w:rsidRPr="007C20FA">
        <w:rPr>
          <w:rFonts w:cs="Arial"/>
          <w:lang w:val="en-US"/>
        </w:rPr>
        <w:t xml:space="preserve">– </w:t>
      </w:r>
      <w:r>
        <w:tab/>
      </w:r>
      <w:r>
        <w:rPr>
          <w:rFonts w:cs="Arial"/>
          <w:lang w:val="en-US"/>
        </w:rPr>
        <w:t xml:space="preserve">List of </w:t>
      </w:r>
      <w:r w:rsidRPr="007C20FA">
        <w:rPr>
          <w:rFonts w:cs="Arial"/>
          <w:lang w:val="en-US"/>
        </w:rPr>
        <w:t xml:space="preserve">Open </w:t>
      </w:r>
      <w:r>
        <w:rPr>
          <w:rFonts w:cs="Arial"/>
          <w:lang w:val="en-US"/>
        </w:rPr>
        <w:t>Concerns</w:t>
      </w:r>
    </w:p>
    <w:p w14:paraId="34FD9D69" w14:textId="77777777" w:rsidR="009B0BF0" w:rsidRPr="007C20FA" w:rsidRDefault="009B0BF0" w:rsidP="009B0BF0">
      <w:pPr>
        <w:pStyle w:val="BodyText"/>
        <w:tabs>
          <w:tab w:val="clear" w:pos="1134"/>
          <w:tab w:val="clear" w:pos="3402"/>
          <w:tab w:val="left" w:pos="2977"/>
        </w:tabs>
        <w:ind w:left="3261" w:right="142" w:hanging="2693"/>
        <w:jc w:val="both"/>
        <w:rPr>
          <w:rFonts w:cs="Arial"/>
          <w:lang w:val="en-US"/>
        </w:rPr>
      </w:pPr>
    </w:p>
    <w:p w14:paraId="008C8C55" w14:textId="343AEA6E" w:rsidR="009B0BF0"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rsidRPr="007C20FA">
        <w:rPr>
          <w:rFonts w:cs="Arial"/>
          <w:lang w:val="en-US"/>
        </w:rPr>
        <w:t xml:space="preserve"> </w:t>
      </w:r>
      <w:r>
        <w:tab/>
      </w:r>
      <w:r>
        <w:tab/>
      </w:r>
      <w:r w:rsidRPr="007C20FA">
        <w:rPr>
          <w:rFonts w:cs="Arial"/>
          <w:lang w:val="en-US"/>
        </w:rPr>
        <w:t xml:space="preserve">– </w:t>
      </w:r>
      <w:r>
        <w:tab/>
      </w:r>
      <w:r>
        <w:rPr>
          <w:rFonts w:cs="Arial"/>
          <w:lang w:val="en-US"/>
        </w:rPr>
        <w:t>Document Change Hi</w:t>
      </w:r>
      <w:r w:rsidRPr="007C20FA">
        <w:rPr>
          <w:rFonts w:cs="Arial"/>
          <w:lang w:val="en-US"/>
        </w:rPr>
        <w:t xml:space="preserve">story including a list of new or modified requirements. The requirements in </w:t>
      </w:r>
      <w:r w:rsidRPr="007C20FA">
        <w:rPr>
          <w:rFonts w:cs="Arial"/>
          <w:lang w:val="en-US"/>
        </w:rPr>
        <w:lastRenderedPageBreak/>
        <w:t>this document are tagged, and this section contains different types of tables listing all, new, or changed requirements by their title and page no.</w:t>
      </w:r>
    </w:p>
    <w:p w14:paraId="2AF03B6C" w14:textId="46471C30" w:rsidR="009B0BF0" w:rsidRPr="007C20FA" w:rsidRDefault="009B0BF0" w:rsidP="009B0BF0">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006E6685">
        <w:rPr>
          <w:bCs/>
          <w:lang w:val="de-DE"/>
        </w:rPr>
        <w:t>Fehler! Verweisquelle konnte nicht gefunden werden.</w:t>
      </w:r>
      <w:r w:rsidRPr="007B7C43">
        <w:rPr>
          <w:b/>
        </w:rPr>
        <w:fldChar w:fldCharType="end"/>
      </w:r>
      <w:r>
        <w:tab/>
      </w:r>
      <w:r>
        <w:tab/>
      </w:r>
      <w:r w:rsidRPr="007C20FA">
        <w:rPr>
          <w:rFonts w:cs="Arial"/>
          <w:lang w:val="en-US"/>
        </w:rPr>
        <w:t xml:space="preserve">–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7" w:name="_Toc73710956"/>
      <w:r>
        <w:t>Document Conventions</w:t>
      </w:r>
      <w:bookmarkEnd w:id="27"/>
    </w:p>
    <w:p w14:paraId="2030C3D6" w14:textId="77777777" w:rsidR="009B0BF0" w:rsidRDefault="009B0BF0" w:rsidP="009B0BF0">
      <w:pPr>
        <w:pStyle w:val="Heading3"/>
        <w:rPr>
          <w:iCs/>
        </w:rPr>
      </w:pPr>
      <w:bookmarkStart w:id="28" w:name="_Toc57194670"/>
      <w:bookmarkStart w:id="29" w:name="_Toc73710957"/>
      <w:bookmarkStart w:id="30" w:name="_Ref402369865"/>
      <w:bookmarkStart w:id="31" w:name="_Toc396825968"/>
      <w:bookmarkStart w:id="32" w:name="_Toc388364620"/>
      <w:r w:rsidRPr="00855283">
        <w:t>Classification of Chapters</w:t>
      </w:r>
      <w:bookmarkEnd w:id="28"/>
      <w:bookmarkEnd w:id="29"/>
    </w:p>
    <w:p w14:paraId="09D59C26" w14:textId="77777777" w:rsidR="009B0BF0" w:rsidRPr="00855283" w:rsidRDefault="009B0BF0" w:rsidP="009B0BF0">
      <w:r>
        <w:t>A chapter is considered mandatory, unless the chapter or its parent chapter(s) are categorized by using the tag:</w:t>
      </w:r>
    </w:p>
    <w:p w14:paraId="62D40225" w14:textId="77777777" w:rsidR="009B0BF0" w:rsidRDefault="009B0BF0" w:rsidP="009B0BF0">
      <w:pPr>
        <w:rPr>
          <w:rStyle w:val="SubtleEmphasis"/>
          <w:b/>
        </w:rPr>
      </w:pPr>
    </w:p>
    <w:p w14:paraId="7A6322F3" w14:textId="77777777" w:rsidR="009B0BF0" w:rsidRDefault="009B0BF0" w:rsidP="009B0BF0">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840B87E" w14:textId="77777777" w:rsidR="009B0BF0" w:rsidRDefault="009B0BF0" w:rsidP="009B0BF0"/>
    <w:p w14:paraId="75F2891F" w14:textId="77777777" w:rsidR="009B0BF0" w:rsidRDefault="009B0BF0" w:rsidP="009B0BF0">
      <w:r>
        <w:t xml:space="preserve">If no requirement/other content is known for a mandatory chapter, leave a statement “Not Applicable” </w:t>
      </w:r>
    </w:p>
    <w:p w14:paraId="748351CF" w14:textId="77777777" w:rsidR="009B0BF0" w:rsidRDefault="009B0BF0" w:rsidP="009B0BF0"/>
    <w:p w14:paraId="6CE67399" w14:textId="77777777" w:rsidR="009B0BF0" w:rsidRDefault="009B0BF0" w:rsidP="009B0BF0">
      <w:r>
        <w:t>Some chapters have a follow certain rules in context of specific Ford processes, e.g. Functional Safety. This is indicated at the beginning of the corresponding chapter by the tags:</w:t>
      </w:r>
    </w:p>
    <w:p w14:paraId="5FEDA918" w14:textId="77777777" w:rsidR="009B0BF0" w:rsidRDefault="009B0BF0" w:rsidP="009B0BF0"/>
    <w:p w14:paraId="3B7CE8F1" w14:textId="77777777" w:rsidR="009B0BF0" w:rsidRDefault="009B0BF0" w:rsidP="009B0BF0">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444EDAE8" w14:textId="0F1E010E" w:rsidR="009B0BF0" w:rsidRPr="009B0BF0" w:rsidRDefault="009B0BF0" w:rsidP="009B0BF0">
      <w:pPr>
        <w:ind w:left="720"/>
        <w:rPr>
          <w:iCs/>
        </w:rPr>
      </w:pPr>
      <w:r>
        <w:rPr>
          <w:rStyle w:val="SubtleEmphasis"/>
          <w:b/>
        </w:rPr>
        <w:t xml:space="preserve">#Cybersecurity: </w:t>
      </w:r>
      <w:r w:rsidRPr="00A02C2C">
        <w:rPr>
          <w:rStyle w:val="SubtleEmphasis"/>
        </w:rPr>
        <w:t>Some process specific explanation</w:t>
      </w:r>
    </w:p>
    <w:p w14:paraId="1BC78ECA" w14:textId="30B90057" w:rsidR="00514EE8" w:rsidRPr="007C20FA" w:rsidRDefault="00514EE8" w:rsidP="00514EE8">
      <w:pPr>
        <w:pStyle w:val="Heading3"/>
      </w:pPr>
      <w:bookmarkStart w:id="33" w:name="_Toc73710958"/>
      <w:r w:rsidRPr="007C20FA">
        <w:t>Requirements Templates</w:t>
      </w:r>
      <w:bookmarkEnd w:id="30"/>
      <w:bookmarkEnd w:id="31"/>
      <w:bookmarkEnd w:id="32"/>
      <w:bookmarkEnd w:id="33"/>
    </w:p>
    <w:p w14:paraId="7FE7FAC8" w14:textId="311146B7" w:rsidR="009B0BF0" w:rsidRPr="008023EE" w:rsidRDefault="009B0BF0" w:rsidP="009B0BF0">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19"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018CC385" w14:textId="77777777" w:rsidR="009B0BF0" w:rsidRDefault="009B0BF0" w:rsidP="009B0BF0">
      <w:pPr>
        <w:rPr>
          <w:rStyle w:val="SubtleEmphasis"/>
          <w:i w:val="0"/>
          <w:color w:val="auto"/>
        </w:rPr>
      </w:pPr>
    </w:p>
    <w:p w14:paraId="10357859" w14:textId="77777777" w:rsidR="009B0BF0" w:rsidRPr="009B0BF0" w:rsidRDefault="009B0BF0" w:rsidP="009B0BF0">
      <w:pPr>
        <w:pStyle w:val="Heading4"/>
        <w:tabs>
          <w:tab w:val="num" w:pos="993"/>
        </w:tabs>
        <w:spacing w:after="60"/>
        <w:ind w:left="993" w:hanging="993"/>
        <w:rPr>
          <w:b/>
          <w:bCs w:val="0"/>
        </w:rPr>
      </w:pPr>
      <w:r w:rsidRPr="009B0BF0">
        <w:rPr>
          <w:b/>
          <w:bCs w:val="0"/>
        </w:rPr>
        <w:t>Requirements Attributes</w:t>
      </w:r>
    </w:p>
    <w:p w14:paraId="6E569631" w14:textId="7ED295D2" w:rsidR="009B0BF0" w:rsidRPr="007C20FA" w:rsidRDefault="009B0BF0" w:rsidP="009B0BF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0" w:history="1">
        <w:r w:rsidRPr="00DE5C04">
          <w:rPr>
            <w:rStyle w:val="Hyperlink"/>
          </w:rPr>
          <w:t>RE Wiki - Requirements Attributes</w:t>
        </w:r>
      </w:hyperlink>
      <w:r w:rsidRPr="007C20FA">
        <w:t>.</w:t>
      </w:r>
    </w:p>
    <w:p w14:paraId="14377309" w14:textId="77777777" w:rsidR="006A34B2" w:rsidRDefault="006A34B2" w:rsidP="006A34B2">
      <w:pPr>
        <w:pStyle w:val="Heading2"/>
      </w:pPr>
      <w:bookmarkStart w:id="34" w:name="_Toc73710959"/>
      <w:r w:rsidRPr="007C20FA">
        <w:t>References</w:t>
      </w:r>
      <w:bookmarkEnd w:id="34"/>
    </w:p>
    <w:p w14:paraId="5E6A4518" w14:textId="77777777" w:rsidR="006A34B2" w:rsidRPr="007C20FA" w:rsidRDefault="006A34B2" w:rsidP="006A34B2">
      <w:pPr>
        <w:pStyle w:val="Heading3"/>
      </w:pPr>
      <w:bookmarkStart w:id="35" w:name="_Toc397081419"/>
      <w:bookmarkStart w:id="36" w:name="_Toc216853727"/>
      <w:bookmarkStart w:id="37" w:name="_Toc73710960"/>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404F2A3A" w14:textId="77777777" w:rsidR="006A541E" w:rsidRDefault="006A541E"/>
        </w:tc>
        <w:tc>
          <w:tcPr>
            <w:tcW w:w="3969" w:type="dxa"/>
          </w:tcPr>
          <w:p w14:paraId="2620E19D" w14:textId="15C5525C" w:rsidR="00AC065F" w:rsidRDefault="00AC065F" w:rsidP="00C1623D">
            <w:r>
              <w:t>FS F000187 Power Child Lock (PCL)</w:t>
            </w:r>
          </w:p>
        </w:tc>
        <w:tc>
          <w:tcPr>
            <w:tcW w:w="1417" w:type="dxa"/>
          </w:tcPr>
          <w:p w14:paraId="673577B4" w14:textId="77777777" w:rsidR="006A34B2" w:rsidRPr="00D410AE" w:rsidRDefault="006A34B2" w:rsidP="00C1623D">
            <w:pPr>
              <w:rPr>
                <w:rFonts w:cs="Arial"/>
              </w:rPr>
            </w:pPr>
          </w:p>
        </w:tc>
        <w:tc>
          <w:tcPr>
            <w:tcW w:w="2269" w:type="dxa"/>
          </w:tcPr>
          <w:p w14:paraId="3813BB3A" w14:textId="77777777" w:rsidR="006A541E" w:rsidRDefault="006A541E"/>
        </w:tc>
        <w:tc>
          <w:tcPr>
            <w:tcW w:w="1133" w:type="dxa"/>
          </w:tcPr>
          <w:p w14:paraId="680276D6" w14:textId="77777777" w:rsidR="006A541E" w:rsidRDefault="006A541E"/>
        </w:tc>
      </w:tr>
      <w:tr w:rsidR="006A34B2" w:rsidRPr="007C20FA" w14:paraId="22D879AC" w14:textId="77777777" w:rsidTr="000216D7">
        <w:trPr>
          <w:trHeight w:val="104"/>
          <w:jc w:val="center"/>
        </w:trPr>
        <w:tc>
          <w:tcPr>
            <w:tcW w:w="1418" w:type="dxa"/>
          </w:tcPr>
          <w:p w14:paraId="4195D69E" w14:textId="77777777" w:rsidR="006A541E" w:rsidRDefault="006A541E"/>
        </w:tc>
        <w:tc>
          <w:tcPr>
            <w:tcW w:w="3969" w:type="dxa"/>
          </w:tcPr>
          <w:p w14:paraId="2C57544D" w14:textId="77777777" w:rsidR="00AC065F" w:rsidRDefault="00AC065F" w:rsidP="00C1623D">
            <w:proofErr w:type="spellStart"/>
            <w:r>
              <w:t>ConOps</w:t>
            </w:r>
            <w:proofErr w:type="spellEnd"/>
            <w:r>
              <w:t xml:space="preserve"> Rear Seat Controls Lockout</w:t>
            </w:r>
          </w:p>
        </w:tc>
        <w:tc>
          <w:tcPr>
            <w:tcW w:w="1417" w:type="dxa"/>
          </w:tcPr>
          <w:p w14:paraId="2D49CCD7" w14:textId="77777777" w:rsidR="006A34B2" w:rsidRPr="00D410AE" w:rsidRDefault="006A34B2" w:rsidP="00C1623D">
            <w:pPr>
              <w:rPr>
                <w:rFonts w:cs="Arial"/>
              </w:rPr>
            </w:pPr>
          </w:p>
        </w:tc>
        <w:tc>
          <w:tcPr>
            <w:tcW w:w="2269" w:type="dxa"/>
          </w:tcPr>
          <w:p w14:paraId="034416CC" w14:textId="77777777" w:rsidR="006A541E" w:rsidRDefault="006A541E"/>
        </w:tc>
        <w:tc>
          <w:tcPr>
            <w:tcW w:w="1133" w:type="dxa"/>
          </w:tcPr>
          <w:p w14:paraId="662B368C" w14:textId="77777777" w:rsidR="006A541E" w:rsidRDefault="006A541E"/>
        </w:tc>
      </w:tr>
      <w:tr w:rsidR="006A34B2" w:rsidRPr="007C20FA" w14:paraId="34559651" w14:textId="77777777" w:rsidTr="000216D7">
        <w:trPr>
          <w:trHeight w:val="104"/>
          <w:jc w:val="center"/>
        </w:trPr>
        <w:tc>
          <w:tcPr>
            <w:tcW w:w="1418" w:type="dxa"/>
          </w:tcPr>
          <w:p w14:paraId="65C079AC" w14:textId="77777777" w:rsidR="006A541E" w:rsidRDefault="006A541E"/>
        </w:tc>
        <w:tc>
          <w:tcPr>
            <w:tcW w:w="3969" w:type="dxa"/>
          </w:tcPr>
          <w:p w14:paraId="2408B28C" w14:textId="77777777" w:rsidR="00AC065F" w:rsidRDefault="00AC065F" w:rsidP="00C1623D">
            <w:r>
              <w:t>Power Child Lock</w:t>
            </w:r>
          </w:p>
        </w:tc>
        <w:tc>
          <w:tcPr>
            <w:tcW w:w="1417" w:type="dxa"/>
          </w:tcPr>
          <w:p w14:paraId="7CB67062" w14:textId="77777777" w:rsidR="006A34B2" w:rsidRPr="00D410AE" w:rsidRDefault="006A34B2" w:rsidP="00C1623D">
            <w:pPr>
              <w:rPr>
                <w:rFonts w:cs="Arial"/>
              </w:rPr>
            </w:pPr>
          </w:p>
        </w:tc>
        <w:tc>
          <w:tcPr>
            <w:tcW w:w="2269" w:type="dxa"/>
          </w:tcPr>
          <w:p w14:paraId="7E026366" w14:textId="77777777" w:rsidR="006A541E" w:rsidRDefault="006A541E"/>
        </w:tc>
        <w:tc>
          <w:tcPr>
            <w:tcW w:w="1133" w:type="dxa"/>
          </w:tcPr>
          <w:p w14:paraId="3CAC2D60" w14:textId="77777777" w:rsidR="006A541E" w:rsidRDefault="006A541E"/>
        </w:tc>
      </w:tr>
      <w:tr w:rsidR="006A34B2" w:rsidRPr="007C20FA" w14:paraId="468C585A" w14:textId="77777777" w:rsidTr="000216D7">
        <w:trPr>
          <w:trHeight w:val="104"/>
          <w:jc w:val="center"/>
        </w:trPr>
        <w:tc>
          <w:tcPr>
            <w:tcW w:w="1418" w:type="dxa"/>
          </w:tcPr>
          <w:p w14:paraId="52745E1E" w14:textId="77777777" w:rsidR="006A541E" w:rsidRDefault="006A541E"/>
        </w:tc>
        <w:tc>
          <w:tcPr>
            <w:tcW w:w="3969" w:type="dxa"/>
          </w:tcPr>
          <w:p w14:paraId="554B83AF" w14:textId="77777777" w:rsidR="00AC065F" w:rsidRDefault="00AC065F" w:rsidP="00C1623D">
            <w:r>
              <w:t>Ford GIS Standard</w:t>
            </w:r>
          </w:p>
        </w:tc>
        <w:tc>
          <w:tcPr>
            <w:tcW w:w="1417" w:type="dxa"/>
          </w:tcPr>
          <w:p w14:paraId="4D07A1CC" w14:textId="77777777" w:rsidR="006A34B2" w:rsidRPr="00D410AE" w:rsidRDefault="006A34B2" w:rsidP="00C1623D">
            <w:pPr>
              <w:rPr>
                <w:rFonts w:cs="Arial"/>
              </w:rPr>
            </w:pPr>
          </w:p>
        </w:tc>
        <w:tc>
          <w:tcPr>
            <w:tcW w:w="2269" w:type="dxa"/>
          </w:tcPr>
          <w:p w14:paraId="38D6E50E" w14:textId="77777777" w:rsidR="006A541E" w:rsidRDefault="006A541E"/>
        </w:tc>
        <w:tc>
          <w:tcPr>
            <w:tcW w:w="1133" w:type="dxa"/>
          </w:tcPr>
          <w:p w14:paraId="271E0AAD" w14:textId="77777777" w:rsidR="006A541E" w:rsidRDefault="006A541E"/>
        </w:tc>
      </w:tr>
    </w:tbl>
    <w:p w14:paraId="7BC04909" w14:textId="38B96639" w:rsidR="006A34B2" w:rsidRPr="006576A8" w:rsidRDefault="006A34B2" w:rsidP="006A34B2">
      <w:pPr>
        <w:pStyle w:val="Caption"/>
      </w:pPr>
      <w:bookmarkStart w:id="38" w:name="_Toc73711037"/>
      <w:r w:rsidRPr="001B1565">
        <w:t xml:space="preserve">Table </w:t>
      </w:r>
      <w:r>
        <w:rPr>
          <w:noProof/>
        </w:rPr>
        <w:fldChar w:fldCharType="begin"/>
      </w:r>
      <w:r>
        <w:rPr>
          <w:noProof/>
        </w:rPr>
        <w:instrText xml:space="preserve"> SEQ Table \* ARABIC </w:instrText>
      </w:r>
      <w:r>
        <w:rPr>
          <w:noProof/>
        </w:rPr>
        <w:fldChar w:fldCharType="separate"/>
      </w:r>
      <w:r w:rsidR="006E6685">
        <w:rPr>
          <w:noProof/>
        </w:rPr>
        <w:t>2</w:t>
      </w:r>
      <w:r>
        <w:rPr>
          <w:noProof/>
        </w:rPr>
        <w:fldChar w:fldCharType="end"/>
      </w:r>
      <w:r w:rsidRPr="001B1565">
        <w:t xml:space="preserve">: </w:t>
      </w:r>
      <w:r>
        <w:t>Ford internal Documents</w:t>
      </w:r>
      <w:bookmarkEnd w:id="38"/>
    </w:p>
    <w:p w14:paraId="4E67D095" w14:textId="77777777" w:rsidR="006A34B2" w:rsidRPr="007C20FA" w:rsidRDefault="006A34B2" w:rsidP="006A34B2">
      <w:pPr>
        <w:pStyle w:val="Heading3"/>
      </w:pPr>
      <w:bookmarkStart w:id="39" w:name="_Toc397081420"/>
      <w:bookmarkStart w:id="40" w:name="_Toc216853729"/>
      <w:bookmarkStart w:id="41" w:name="_Toc215652136"/>
      <w:bookmarkStart w:id="42" w:name="_Toc73710961"/>
      <w:r w:rsidRPr="007C20FA">
        <w:t xml:space="preserve">External </w:t>
      </w:r>
      <w:r>
        <w:t>Documents and P</w:t>
      </w:r>
      <w:r w:rsidRPr="007C20FA">
        <w:t>ublications</w:t>
      </w:r>
      <w:bookmarkEnd w:id="39"/>
      <w:bookmarkEnd w:id="40"/>
      <w:bookmarkEnd w:id="41"/>
      <w:bookmarkEnd w:id="42"/>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112655CE" w14:textId="77777777" w:rsidR="006A541E" w:rsidRDefault="006A541E"/>
        </w:tc>
        <w:tc>
          <w:tcPr>
            <w:tcW w:w="2268" w:type="dxa"/>
          </w:tcPr>
          <w:p w14:paraId="06B682E7" w14:textId="77777777" w:rsidR="006A541E" w:rsidRDefault="006A541E"/>
        </w:tc>
      </w:tr>
      <w:tr w:rsidR="006A34B2" w:rsidRPr="007C20FA" w14:paraId="7AC52656" w14:textId="77777777" w:rsidTr="000216D7">
        <w:trPr>
          <w:trHeight w:val="104"/>
          <w:jc w:val="center"/>
        </w:trPr>
        <w:tc>
          <w:tcPr>
            <w:tcW w:w="1418" w:type="dxa"/>
          </w:tcPr>
          <w:p w14:paraId="22C87AD6"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001D2FF3" w14:textId="77777777" w:rsidR="006A541E" w:rsidRDefault="006A541E"/>
        </w:tc>
      </w:tr>
      <w:tr w:rsidR="006A34B2" w:rsidRPr="007C20FA" w14:paraId="4C5287BE" w14:textId="77777777" w:rsidTr="000216D7">
        <w:trPr>
          <w:trHeight w:val="104"/>
          <w:jc w:val="center"/>
        </w:trPr>
        <w:tc>
          <w:tcPr>
            <w:tcW w:w="1418" w:type="dxa"/>
          </w:tcPr>
          <w:p w14:paraId="785C9FC3" w14:textId="77777777" w:rsidR="006A34B2" w:rsidRPr="00D410AE" w:rsidRDefault="006A34B2" w:rsidP="00C1623D">
            <w:pPr>
              <w:rPr>
                <w:rFonts w:cs="Arial"/>
              </w:rPr>
            </w:pPr>
            <w:r>
              <w:rPr>
                <w:rFonts w:ascii="Helvetica" w:hAnsi="Helvetica" w:cs="Helvetica"/>
              </w:rPr>
              <w:lastRenderedPageBreak/>
              <w:t>UML Testing Profile (UTP), v1.2</w:t>
            </w:r>
          </w:p>
        </w:tc>
        <w:tc>
          <w:tcPr>
            <w:tcW w:w="6520" w:type="dxa"/>
          </w:tcPr>
          <w:p w14:paraId="1469E112" w14:textId="77777777" w:rsidR="006A541E" w:rsidRDefault="006A541E"/>
        </w:tc>
        <w:tc>
          <w:tcPr>
            <w:tcW w:w="2268" w:type="dxa"/>
          </w:tcPr>
          <w:p w14:paraId="3CEC324D" w14:textId="77777777" w:rsidR="006A541E" w:rsidRDefault="006A541E"/>
        </w:tc>
      </w:tr>
      <w:tr w:rsidR="006A34B2" w:rsidRPr="007C20FA" w14:paraId="2FE4A09F" w14:textId="77777777" w:rsidTr="000216D7">
        <w:trPr>
          <w:trHeight w:val="104"/>
          <w:jc w:val="center"/>
        </w:trPr>
        <w:tc>
          <w:tcPr>
            <w:tcW w:w="1418" w:type="dxa"/>
          </w:tcPr>
          <w:p w14:paraId="152E60B6" w14:textId="77777777" w:rsidR="006A34B2" w:rsidRPr="00D410AE" w:rsidRDefault="006A34B2" w:rsidP="00C1623D">
            <w:pPr>
              <w:rPr>
                <w:rFonts w:cs="Arial"/>
              </w:rPr>
            </w:pPr>
            <w:r>
              <w:rPr>
                <w:rFonts w:ascii="Helvetica" w:hAnsi="Helvetica" w:cs="Helvetica"/>
              </w:rPr>
              <w:t>Wikipedia</w:t>
            </w:r>
          </w:p>
        </w:tc>
        <w:tc>
          <w:tcPr>
            <w:tcW w:w="6520" w:type="dxa"/>
          </w:tcPr>
          <w:p w14:paraId="2F40F40B" w14:textId="77777777" w:rsidR="006A541E" w:rsidRDefault="006A541E"/>
        </w:tc>
        <w:tc>
          <w:tcPr>
            <w:tcW w:w="2268" w:type="dxa"/>
          </w:tcPr>
          <w:p w14:paraId="69DF203D" w14:textId="77777777" w:rsidR="006A541E" w:rsidRDefault="006A541E"/>
        </w:tc>
      </w:tr>
    </w:tbl>
    <w:p w14:paraId="097504FE" w14:textId="1EFF0757" w:rsidR="006A34B2" w:rsidRPr="00220CBA" w:rsidRDefault="006A34B2" w:rsidP="006A34B2">
      <w:pPr>
        <w:pStyle w:val="Caption"/>
      </w:pPr>
      <w:bookmarkStart w:id="43" w:name="_Toc73711038"/>
      <w:r w:rsidRPr="001B1565">
        <w:t xml:space="preserve">Table </w:t>
      </w:r>
      <w:r>
        <w:rPr>
          <w:noProof/>
        </w:rPr>
        <w:fldChar w:fldCharType="begin"/>
      </w:r>
      <w:r>
        <w:rPr>
          <w:noProof/>
        </w:rPr>
        <w:instrText xml:space="preserve"> SEQ Table \* ARABIC </w:instrText>
      </w:r>
      <w:r>
        <w:rPr>
          <w:noProof/>
        </w:rPr>
        <w:fldChar w:fldCharType="separate"/>
      </w:r>
      <w:r w:rsidR="006E6685">
        <w:rPr>
          <w:noProof/>
        </w:rPr>
        <w:t>3</w:t>
      </w:r>
      <w:r>
        <w:rPr>
          <w:noProof/>
        </w:rPr>
        <w:fldChar w:fldCharType="end"/>
      </w:r>
      <w:r w:rsidRPr="001B1565">
        <w:t xml:space="preserve">: </w:t>
      </w:r>
      <w:r w:rsidRPr="007C20FA">
        <w:t>External documents and publications</w:t>
      </w:r>
      <w:bookmarkEnd w:id="43"/>
    </w:p>
    <w:p w14:paraId="1ECB9D76" w14:textId="77777777" w:rsidR="006A34B2" w:rsidRDefault="006A34B2" w:rsidP="006A34B2">
      <w:pPr>
        <w:pStyle w:val="Heading2"/>
      </w:pPr>
      <w:bookmarkStart w:id="44" w:name="_Toc73710962"/>
      <w:r>
        <w:t>Glossary</w:t>
      </w:r>
      <w:bookmarkEnd w:id="44"/>
    </w:p>
    <w:p w14:paraId="1D148728" w14:textId="77777777" w:rsidR="006A34B2" w:rsidRDefault="006A34B2" w:rsidP="006A34B2"/>
    <w:p w14:paraId="3791D044" w14:textId="21E9C334" w:rsidR="006A34B2" w:rsidRDefault="006A34B2" w:rsidP="006A34B2">
      <w:r>
        <w:t xml:space="preserve">See </w:t>
      </w:r>
      <w:r>
        <w:fldChar w:fldCharType="begin"/>
      </w:r>
      <w:r>
        <w:instrText xml:space="preserve"> REF _Ref534973481 \h </w:instrText>
      </w:r>
      <w:r>
        <w:fldChar w:fldCharType="separate"/>
      </w:r>
      <w:r w:rsidR="006E6685">
        <w:t>Appendix</w:t>
      </w:r>
      <w:r>
        <w:fldChar w:fldCharType="end"/>
      </w:r>
      <w:r>
        <w:t xml:space="preserve"> for Definitions and Abbreviations.</w:t>
      </w:r>
    </w:p>
    <w:p w14:paraId="53C1D76C" w14:textId="77777777" w:rsidR="00F925C4" w:rsidRDefault="00F925C4" w:rsidP="00F925C4">
      <w:pPr>
        <w:pStyle w:val="Heading3"/>
      </w:pPr>
      <w:bookmarkStart w:id="45" w:name="_Toc57194676"/>
      <w:bookmarkStart w:id="46" w:name="_Toc73710963"/>
      <w:bookmarkStart w:id="47" w:name="_Toc211245116"/>
      <w:bookmarkStart w:id="48" w:name="_Toc500052220"/>
      <w:r w:rsidRPr="007C20FA">
        <w:t>Definitions</w:t>
      </w:r>
      <w:bookmarkEnd w:id="45"/>
      <w:bookmarkEnd w:id="46"/>
    </w:p>
    <w:p w14:paraId="1D90B6CF" w14:textId="21DD1C56" w:rsidR="00F925C4" w:rsidRDefault="00F925C4" w:rsidP="00F925C4">
      <w:pPr>
        <w:pStyle w:val="Heading3"/>
      </w:pPr>
      <w:bookmarkStart w:id="49" w:name="_Toc216768466"/>
      <w:bookmarkStart w:id="50" w:name="_Toc57194677"/>
      <w:bookmarkStart w:id="51" w:name="_Toc397081423"/>
      <w:bookmarkStart w:id="52" w:name="_Toc216841810"/>
      <w:bookmarkStart w:id="53" w:name="_Toc73710964"/>
      <w:r w:rsidRPr="007C20FA">
        <w:t>Abbreviations</w:t>
      </w:r>
      <w:bookmarkEnd w:id="49"/>
      <w:bookmarkEnd w:id="50"/>
      <w:bookmarkEnd w:id="51"/>
      <w:bookmarkEnd w:id="52"/>
      <w:bookmarkEnd w:id="53"/>
    </w:p>
    <w:p w14:paraId="6FEF8629" w14:textId="6089B279" w:rsidR="006A34B2" w:rsidRDefault="006A34B2" w:rsidP="006A34B2">
      <w:pPr>
        <w:pStyle w:val="Heading3"/>
      </w:pPr>
      <w:bookmarkStart w:id="54" w:name="_Toc73710965"/>
      <w:r w:rsidRPr="000F7EE0">
        <w:t>Parameters / Values</w:t>
      </w:r>
      <w:bookmarkEnd w:id="54"/>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221EA778" w:rsidR="006A34B2" w:rsidRDefault="006A34B2" w:rsidP="006A34B2">
      <w:pPr>
        <w:pStyle w:val="Caption"/>
        <w:rPr>
          <w:b w:val="0"/>
          <w:i/>
          <w:color w:val="7F7F7F" w:themeColor="text1" w:themeTint="80"/>
        </w:rPr>
      </w:pPr>
      <w:bookmarkStart w:id="55" w:name="_Toc73711039"/>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6E6685">
        <w:rPr>
          <w:noProof/>
        </w:rPr>
        <w:t>4</w:t>
      </w:r>
      <w:r w:rsidRPr="000F7EE0">
        <w:rPr>
          <w:noProof/>
        </w:rPr>
        <w:fldChar w:fldCharType="end"/>
      </w:r>
      <w:r w:rsidRPr="000F7EE0">
        <w:t>: Parameters / Values used in this document</w:t>
      </w:r>
      <w:bookmarkEnd w:id="47"/>
      <w:bookmarkEnd w:id="48"/>
      <w:bookmarkEnd w:id="55"/>
    </w:p>
    <w:p w14:paraId="18061A35" w14:textId="77777777" w:rsidR="00EB7979" w:rsidRPr="00EB7979" w:rsidRDefault="00EB7979" w:rsidP="00EB7979"/>
    <w:p w14:paraId="7417F7F7" w14:textId="77777777" w:rsidR="0027671B" w:rsidRPr="007C20FA" w:rsidRDefault="00D808DC" w:rsidP="0027671B">
      <w:pPr>
        <w:pStyle w:val="Heading1"/>
      </w:pPr>
      <w:bookmarkStart w:id="56" w:name="_Toc73710966"/>
      <w:r>
        <w:lastRenderedPageBreak/>
        <w:t xml:space="preserve">Feature </w:t>
      </w:r>
      <w:r w:rsidR="005300DD">
        <w:t>Overview</w:t>
      </w:r>
      <w:bookmarkEnd w:id="56"/>
    </w:p>
    <w:p w14:paraId="5690A3A8" w14:textId="77777777" w:rsidR="0027671B" w:rsidRDefault="00CC4DA9" w:rsidP="0027671B">
      <w:pPr>
        <w:pStyle w:val="Heading2"/>
      </w:pPr>
      <w:bookmarkStart w:id="57" w:name="_Toc397081435"/>
      <w:bookmarkStart w:id="58" w:name="_Toc73710967"/>
      <w:r>
        <w:t xml:space="preserve">Purpose and </w:t>
      </w:r>
      <w:r w:rsidR="005300DD">
        <w:t>Description</w:t>
      </w:r>
      <w:r>
        <w:t xml:space="preserve"> of </w:t>
      </w:r>
      <w:r w:rsidRPr="007C20FA">
        <w:t>Feature</w:t>
      </w:r>
      <w:bookmarkEnd w:id="57"/>
      <w:bookmarkEnd w:id="58"/>
    </w:p>
    <w:p w14:paraId="22DBCF57" w14:textId="77777777" w:rsidR="00220CBA" w:rsidRDefault="00220CBA" w:rsidP="00220CBA">
      <w:pPr>
        <w:rPr>
          <w:rFonts w:cs="Arial"/>
        </w:rPr>
      </w:pPr>
    </w:p>
    <w:p w14:paraId="70F2D325" w14:textId="77777777" w:rsidR="006A541E" w:rsidRDefault="00C36918">
      <w:r>
        <w:rPr>
          <w:rFonts w:cs="Arial"/>
        </w:rPr>
        <w:t>The new Rear Seat Controls Lockout feature shall enable removal of the physical lockout buttons from the driver door switch pack and allow the customer to engage / disengage the controls listed below using Center Stack HMI. The Center Stack HMI would allow the rear seat controls to be either locked / unlocked individually or all at once (global). The list of rear seat controls contained in this feature is as follows:</w:t>
      </w:r>
    </w:p>
    <w:p w14:paraId="2E9B150C" w14:textId="77777777" w:rsidR="006A541E" w:rsidRDefault="00C36918">
      <w:r>
        <w:rPr>
          <w:rFonts w:cs="Arial"/>
        </w:rPr>
        <w:t xml:space="preserve"> </w:t>
      </w:r>
    </w:p>
    <w:p w14:paraId="0E8348B3" w14:textId="77777777" w:rsidR="006A541E" w:rsidRDefault="00C36918">
      <w:r>
        <w:rPr>
          <w:rFonts w:cs="Arial"/>
        </w:rPr>
        <w:t xml:space="preserve">- Rear door inner handles </w:t>
      </w:r>
    </w:p>
    <w:p w14:paraId="5D88BE9C" w14:textId="77777777" w:rsidR="006A541E" w:rsidRDefault="00C36918">
      <w:r>
        <w:rPr>
          <w:rFonts w:cs="Arial"/>
        </w:rPr>
        <w:t xml:space="preserve">- Rear window switches </w:t>
      </w:r>
    </w:p>
    <w:p w14:paraId="620560BA" w14:textId="77777777" w:rsidR="006A541E" w:rsidRDefault="00C36918">
      <w:r>
        <w:rPr>
          <w:rFonts w:cs="Arial"/>
        </w:rPr>
        <w:t xml:space="preserve">- Rear audio controls through rear control panel and/or URC </w:t>
      </w:r>
    </w:p>
    <w:p w14:paraId="035CBBA8" w14:textId="77777777" w:rsidR="006A541E" w:rsidRDefault="00C36918">
      <w:r>
        <w:rPr>
          <w:rFonts w:cs="Arial"/>
        </w:rPr>
        <w:t xml:space="preserve">- Rear climate controls through rear control panel and/or URC </w:t>
      </w:r>
    </w:p>
    <w:p w14:paraId="1797C7B8" w14:textId="77777777" w:rsidR="006A541E" w:rsidRDefault="00C36918">
      <w:r>
        <w:rPr>
          <w:rFonts w:cs="Arial"/>
        </w:rPr>
        <w:t xml:space="preserve">- </w:t>
      </w:r>
      <w:r>
        <w:rPr>
          <w:rFonts w:cs="Arial"/>
          <w:color w:val="000000"/>
          <w:shd w:val="clear" w:color="auto" w:fill="FFFFFF"/>
        </w:rPr>
        <w:t>Chauffeur mode</w:t>
      </w:r>
    </w:p>
    <w:p w14:paraId="34D58D59" w14:textId="77777777" w:rsidR="006A541E" w:rsidRDefault="00C36918">
      <w:r>
        <w:rPr>
          <w:rFonts w:cs="Arial"/>
          <w:color w:val="000000"/>
          <w:shd w:val="clear" w:color="auto" w:fill="FFFFFF"/>
        </w:rPr>
        <w:t xml:space="preserve">- URC lockout </w:t>
      </w:r>
    </w:p>
    <w:p w14:paraId="7F9C6F50" w14:textId="77777777" w:rsidR="006A541E" w:rsidRDefault="006A541E"/>
    <w:p w14:paraId="2F67440E" w14:textId="77777777" w:rsidR="006A541E" w:rsidRDefault="00C36918">
      <w:r>
        <w:rPr>
          <w:rFonts w:cs="Arial"/>
        </w:rPr>
        <w:t>NOTE: Global Rear Seat Controls Lockout will always engage / disengage all RSCL features together.</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67898208" wp14:editId="214E5F66">
            <wp:extent cx="5505450" cy="4486275"/>
            <wp:effectExtent l="0" t="0" r="0" b="0"/>
            <wp:docPr id="3" name="Picture 407397326.jpg" descr="407397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7397326.jpg"/>
                    <pic:cNvPicPr/>
                  </pic:nvPicPr>
                  <pic:blipFill>
                    <a:blip r:embed="rId21" cstate="print"/>
                    <a:stretch>
                      <a:fillRect/>
                    </a:stretch>
                  </pic:blipFill>
                  <pic:spPr>
                    <a:xfrm>
                      <a:off x="0" y="0"/>
                      <a:ext cx="5505450" cy="4486275"/>
                    </a:xfrm>
                    <a:prstGeom prst="rect">
                      <a:avLst/>
                    </a:prstGeom>
                  </pic:spPr>
                </pic:pic>
              </a:graphicData>
            </a:graphic>
          </wp:inline>
        </w:drawing>
      </w:r>
    </w:p>
    <w:p w14:paraId="3F96E6EC" w14:textId="1F4DEDA9" w:rsidR="00220CBA" w:rsidRPr="00A074C1" w:rsidRDefault="00220CBA" w:rsidP="00FE4F4B">
      <w:pPr>
        <w:pStyle w:val="Caption"/>
        <w:rPr>
          <w:rFonts w:cs="Arial"/>
        </w:rPr>
      </w:pPr>
      <w:bookmarkStart w:id="59" w:name="_Toc529191290"/>
      <w:bookmarkStart w:id="60" w:name="_Toc73711027"/>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6E6685">
        <w:rPr>
          <w:noProof/>
        </w:rPr>
        <w:t>1</w:t>
      </w:r>
      <w:r w:rsidR="00550F98">
        <w:rPr>
          <w:noProof/>
        </w:rPr>
        <w:fldChar w:fldCharType="end"/>
      </w:r>
      <w:r w:rsidRPr="00563A02">
        <w:t xml:space="preserve">: </w:t>
      </w:r>
      <w:r>
        <w:t>Rear Seat Controls Lockout</w:t>
      </w:r>
      <w:bookmarkEnd w:id="59"/>
      <w:bookmarkEnd w:id="60"/>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61" w:name="_Toc73710968"/>
      <w:r>
        <w:t>Feature Variants</w:t>
      </w:r>
      <w:bookmarkEnd w:id="61"/>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Variant 1</w:t>
            </w:r>
          </w:p>
        </w:tc>
        <w:tc>
          <w:tcPr>
            <w:tcW w:w="5529" w:type="dxa"/>
          </w:tcPr>
          <w:p w14:paraId="27AA8775" w14:textId="77777777" w:rsidR="006A541E" w:rsidRDefault="006A541E"/>
        </w:tc>
        <w:tc>
          <w:tcPr>
            <w:tcW w:w="3260" w:type="dxa"/>
          </w:tcPr>
          <w:p w14:paraId="541B5A16" w14:textId="77777777" w:rsidR="006A541E" w:rsidRDefault="006A541E"/>
        </w:tc>
      </w:tr>
    </w:tbl>
    <w:p w14:paraId="43A96666" w14:textId="3C90F296" w:rsidR="00220CBA" w:rsidRDefault="00220CBA" w:rsidP="00220CBA">
      <w:pPr>
        <w:pStyle w:val="Caption"/>
      </w:pPr>
      <w:bookmarkStart w:id="62" w:name="_Toc529191302"/>
      <w:bookmarkStart w:id="63" w:name="_Toc73711040"/>
      <w:r w:rsidRPr="00E137F9">
        <w:lastRenderedPageBreak/>
        <w:t xml:space="preserve">Table </w:t>
      </w:r>
      <w:r>
        <w:rPr>
          <w:noProof/>
        </w:rPr>
        <w:fldChar w:fldCharType="begin"/>
      </w:r>
      <w:r>
        <w:rPr>
          <w:noProof/>
        </w:rPr>
        <w:instrText xml:space="preserve"> SEQ Table \* ARABIC </w:instrText>
      </w:r>
      <w:r>
        <w:rPr>
          <w:noProof/>
        </w:rPr>
        <w:fldChar w:fldCharType="separate"/>
      </w:r>
      <w:r w:rsidR="006E6685">
        <w:rPr>
          <w:noProof/>
        </w:rPr>
        <w:t>5</w:t>
      </w:r>
      <w:r>
        <w:rPr>
          <w:noProof/>
        </w:rPr>
        <w:fldChar w:fldCharType="end"/>
      </w:r>
      <w:r w:rsidRPr="00E137F9">
        <w:t>: Feature Variants</w:t>
      </w:r>
      <w:bookmarkEnd w:id="62"/>
      <w:bookmarkEnd w:id="63"/>
    </w:p>
    <w:p w14:paraId="30D3FD6B" w14:textId="77777777" w:rsidR="000C0B77" w:rsidRDefault="000C0B77" w:rsidP="004574B4">
      <w:pPr>
        <w:pStyle w:val="Heading3"/>
      </w:pPr>
      <w:bookmarkStart w:id="64" w:name="_Toc73710969"/>
      <w:r>
        <w:t>Regions &amp; Markets</w:t>
      </w:r>
      <w:bookmarkEnd w:id="64"/>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Variant 1</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0934FBB5" w:rsidR="00220CBA" w:rsidRDefault="00220CBA" w:rsidP="00220CBA">
      <w:pPr>
        <w:pStyle w:val="Caption"/>
      </w:pPr>
      <w:bookmarkStart w:id="65" w:name="_Toc529191303"/>
      <w:bookmarkStart w:id="66" w:name="_Toc73711041"/>
      <w:r w:rsidRPr="002F2EAA">
        <w:t xml:space="preserve">Table </w:t>
      </w:r>
      <w:r>
        <w:rPr>
          <w:noProof/>
        </w:rPr>
        <w:fldChar w:fldCharType="begin"/>
      </w:r>
      <w:r>
        <w:rPr>
          <w:noProof/>
        </w:rPr>
        <w:instrText xml:space="preserve"> SEQ Table \* ARABIC </w:instrText>
      </w:r>
      <w:r>
        <w:rPr>
          <w:noProof/>
        </w:rPr>
        <w:fldChar w:fldCharType="separate"/>
      </w:r>
      <w:r w:rsidR="006E6685">
        <w:rPr>
          <w:noProof/>
        </w:rPr>
        <w:t>6</w:t>
      </w:r>
      <w:r>
        <w:rPr>
          <w:noProof/>
        </w:rPr>
        <w:fldChar w:fldCharType="end"/>
      </w:r>
      <w:r w:rsidRPr="002F2EAA">
        <w:t>: Regions &amp; Markets</w:t>
      </w:r>
      <w:bookmarkEnd w:id="65"/>
      <w:bookmarkEnd w:id="66"/>
    </w:p>
    <w:p w14:paraId="19C0F2E2" w14:textId="768734B6" w:rsidR="00741AA6" w:rsidRDefault="000157E2" w:rsidP="00741AA6">
      <w:pPr>
        <w:pStyle w:val="Heading2"/>
      </w:pPr>
      <w:bookmarkStart w:id="67" w:name="_Toc73710970"/>
      <w:r>
        <w:t>Input Requirements</w:t>
      </w:r>
      <w:r w:rsidR="00F925C4">
        <w:t>/Documents</w:t>
      </w:r>
      <w:bookmarkEnd w:id="67"/>
    </w:p>
    <w:p w14:paraId="465C7134" w14:textId="77777777" w:rsidR="00CD2FD6" w:rsidRPr="00DD513D" w:rsidRDefault="00CD2FD6" w:rsidP="00CD2FD6">
      <w:pPr>
        <w:rPr>
          <w:rStyle w:val="SubtleEmphasis"/>
          <w:i w:val="0"/>
          <w:iCs w:val="0"/>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CD2FD6" w:rsidRPr="007C20FA" w14:paraId="6CCE0A7C" w14:textId="77777777" w:rsidTr="002D1DF4">
        <w:trPr>
          <w:trHeight w:val="20"/>
        </w:trPr>
        <w:tc>
          <w:tcPr>
            <w:tcW w:w="1560" w:type="dxa"/>
            <w:shd w:val="clear" w:color="auto" w:fill="D9D9D9" w:themeFill="background1" w:themeFillShade="D9"/>
          </w:tcPr>
          <w:p w14:paraId="636FBB9E" w14:textId="77777777" w:rsidR="00CD2FD6" w:rsidRPr="00B723AB" w:rsidRDefault="00CD2FD6" w:rsidP="002D1DF4">
            <w:pPr>
              <w:rPr>
                <w:rFonts w:ascii="Helvetica" w:hAnsi="Helvetica" w:cs="Helvetica"/>
                <w:b/>
              </w:rPr>
            </w:pPr>
            <w:r w:rsidRPr="00B723AB">
              <w:rPr>
                <w:rFonts w:ascii="Helvetica" w:hAnsi="Helvetica" w:cs="Helvetica"/>
                <w:b/>
              </w:rPr>
              <w:t>Reference</w:t>
            </w:r>
          </w:p>
          <w:p w14:paraId="507D9389" w14:textId="31809927" w:rsidR="00CD2FD6" w:rsidRDefault="00CD2FD6" w:rsidP="002D1DF4">
            <w:pPr>
              <w:rPr>
                <w:rFonts w:ascii="Helvetica" w:hAnsi="Helvetica" w:cs="Helvetica"/>
                <w:sz w:val="16"/>
              </w:rPr>
            </w:pPr>
            <w:r w:rsidRPr="00B574CB">
              <w:rPr>
                <w:rFonts w:ascii="Helvetica" w:hAnsi="Helvetica" w:cs="Helvetica"/>
                <w:sz w:val="16"/>
              </w:rPr>
              <w:t xml:space="preserve">(Reference as listed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006E6685">
              <w:rPr>
                <w:rFonts w:ascii="Helvetica" w:hAnsi="Helvetica" w:cs="Helvetica"/>
                <w:b/>
                <w:bCs/>
                <w:sz w:val="16"/>
                <w:lang w:val="de-DE"/>
              </w:rPr>
              <w:t>Fehler! Verweisquelle konnte nicht gefunden werden.</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7C91C143" w14:textId="77777777" w:rsidR="00CD2FD6" w:rsidRPr="00B723AB" w:rsidRDefault="00CD2FD6" w:rsidP="002D1DF4">
            <w:pPr>
              <w:rPr>
                <w:rFonts w:ascii="Helvetica" w:hAnsi="Helvetica" w:cs="Helvetica"/>
                <w:sz w:val="16"/>
              </w:rPr>
            </w:pPr>
          </w:p>
        </w:tc>
        <w:tc>
          <w:tcPr>
            <w:tcW w:w="2693" w:type="dxa"/>
            <w:shd w:val="clear" w:color="auto" w:fill="D9D9D9" w:themeFill="background1" w:themeFillShade="D9"/>
          </w:tcPr>
          <w:p w14:paraId="7EB02704" w14:textId="77777777" w:rsidR="00CD2FD6" w:rsidRPr="007C20FA" w:rsidRDefault="00CD2FD6" w:rsidP="002D1DF4">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6D5B213" w14:textId="77777777" w:rsidR="00CD2FD6" w:rsidRPr="007C20FA" w:rsidRDefault="00CD2FD6" w:rsidP="002D1DF4">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F1D52DB" w14:textId="77777777" w:rsidR="00CD2FD6" w:rsidRDefault="00CD2FD6" w:rsidP="002D1DF4">
            <w:pPr>
              <w:rPr>
                <w:rFonts w:ascii="Helvetica" w:hAnsi="Helvetica" w:cs="Helvetica"/>
                <w:b/>
              </w:rPr>
            </w:pPr>
            <w:r>
              <w:rPr>
                <w:rFonts w:ascii="Helvetica" w:hAnsi="Helvetica" w:cs="Helvetica"/>
                <w:b/>
              </w:rPr>
              <w:t>Derived Requirement</w:t>
            </w:r>
          </w:p>
          <w:p w14:paraId="730047C3" w14:textId="00E77EC6" w:rsidR="00CD2FD6" w:rsidRPr="00B574CB" w:rsidRDefault="00CD2FD6" w:rsidP="002D1DF4">
            <w:pPr>
              <w:rPr>
                <w:rFonts w:ascii="Helvetica" w:hAnsi="Helvetica" w:cs="Helvetica"/>
              </w:rPr>
            </w:pPr>
            <w:r w:rsidRPr="00B574CB">
              <w:rPr>
                <w:rFonts w:ascii="Helvetica" w:hAnsi="Helvetica" w:cs="Helvetica"/>
                <w:sz w:val="16"/>
              </w:rPr>
              <w:t xml:space="preserve">(optional – reference to requirement in </w:t>
            </w:r>
            <w:proofErr w:type="spellStart"/>
            <w:r w:rsidRPr="00B574CB">
              <w:rPr>
                <w:rFonts w:ascii="Helvetica" w:hAnsi="Helvetica" w:cs="Helvetica"/>
                <w:sz w:val="16"/>
              </w:rPr>
              <w:t>ch.</w:t>
            </w:r>
            <w:proofErr w:type="spellEnd"/>
            <w:r w:rsidRPr="00B574CB">
              <w:rPr>
                <w:rFonts w:ascii="Helvetica" w:hAnsi="Helvetica" w:cs="Helvetica"/>
                <w:sz w:val="16"/>
              </w:rPr>
              <w:t xml:space="preserve">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006E6685">
              <w:rPr>
                <w:rFonts w:ascii="Helvetica" w:hAnsi="Helvetica" w:cs="Helvetica"/>
                <w:b/>
                <w:bCs/>
                <w:sz w:val="16"/>
                <w:lang w:val="de-DE"/>
              </w:rPr>
              <w:t>Fehler! Verweisquelle konnte nicht gefunden werden.</w:t>
            </w:r>
            <w:r>
              <w:rPr>
                <w:rFonts w:ascii="Helvetica" w:hAnsi="Helvetica" w:cs="Helvetica"/>
                <w:sz w:val="16"/>
              </w:rPr>
              <w:fldChar w:fldCharType="end"/>
            </w:r>
            <w:r w:rsidRPr="00B574CB">
              <w:rPr>
                <w:rFonts w:ascii="Helvetica" w:hAnsi="Helvetica" w:cs="Helvetica"/>
                <w:sz w:val="16"/>
              </w:rPr>
              <w:t>”)</w:t>
            </w:r>
          </w:p>
        </w:tc>
      </w:tr>
      <w:tr w:rsidR="005E055E" w:rsidRPr="007C20FA" w14:paraId="23714B0E" w14:textId="77777777" w:rsidTr="002D1DF4">
        <w:trPr>
          <w:trHeight w:val="20"/>
        </w:trPr>
        <w:tc>
          <w:tcPr>
            <w:tcW w:w="10206" w:type="dxa"/>
            <w:gridSpan w:val="4"/>
            <w:shd w:val="clear" w:color="auto" w:fill="F2F2F2" w:themeFill="background1" w:themeFillShade="F2"/>
          </w:tcPr>
          <w:p w14:paraId="3775209F" w14:textId="53A47C76" w:rsidR="005E055E" w:rsidRDefault="005E055E" w:rsidP="005E055E">
            <w:pPr>
              <w:rPr>
                <w:rFonts w:ascii="Helvetica" w:hAnsi="Helvetica" w:cs="Helvetica"/>
                <w:b/>
              </w:rPr>
            </w:pPr>
            <w:r>
              <w:rPr>
                <w:rFonts w:ascii="Helvetica" w:hAnsi="Helvetica" w:cs="Helvetica"/>
                <w:b/>
              </w:rPr>
              <w:t>Attribute Requirements</w:t>
            </w:r>
          </w:p>
        </w:tc>
      </w:tr>
      <w:tr w:rsidR="005E055E" w:rsidRPr="007C20FA" w14:paraId="61313708" w14:textId="77777777" w:rsidTr="002D1DF4">
        <w:trPr>
          <w:trHeight w:val="20"/>
        </w:trPr>
        <w:tc>
          <w:tcPr>
            <w:tcW w:w="1560" w:type="dxa"/>
          </w:tcPr>
          <w:p w14:paraId="385BDBE1" w14:textId="77777777" w:rsidR="006A541E" w:rsidRDefault="006A541E"/>
        </w:tc>
        <w:tc>
          <w:tcPr>
            <w:tcW w:w="2693" w:type="dxa"/>
          </w:tcPr>
          <w:p w14:paraId="49CF68B7" w14:textId="31CEB00F" w:rsidR="005E055E" w:rsidRPr="00D410AE" w:rsidRDefault="005E055E" w:rsidP="005E055E">
            <w:pPr>
              <w:rPr>
                <w:rFonts w:cs="Arial"/>
              </w:rPr>
            </w:pPr>
            <w:r>
              <w:rPr>
                <w:rFonts w:cs="Arial"/>
              </w:rPr>
              <w:t>&lt;Placeholder AR&gt;</w:t>
            </w:r>
          </w:p>
        </w:tc>
        <w:tc>
          <w:tcPr>
            <w:tcW w:w="2693" w:type="dxa"/>
          </w:tcPr>
          <w:p w14:paraId="34F104E1" w14:textId="68B5164C" w:rsidR="005E055E" w:rsidRPr="00D410AE" w:rsidRDefault="005E055E" w:rsidP="005E055E">
            <w:pPr>
              <w:rPr>
                <w:rFonts w:cs="Arial"/>
              </w:rPr>
            </w:pPr>
          </w:p>
        </w:tc>
        <w:tc>
          <w:tcPr>
            <w:tcW w:w="3260" w:type="dxa"/>
          </w:tcPr>
          <w:p w14:paraId="370F1111" w14:textId="77777777" w:rsidR="006A541E" w:rsidRDefault="006A541E"/>
        </w:tc>
      </w:tr>
      <w:tr w:rsidR="005E055E" w:rsidRPr="007C20FA" w14:paraId="1F2A5EE4" w14:textId="77777777" w:rsidTr="002D1DF4">
        <w:trPr>
          <w:trHeight w:val="20"/>
        </w:trPr>
        <w:tc>
          <w:tcPr>
            <w:tcW w:w="10206" w:type="dxa"/>
            <w:gridSpan w:val="4"/>
            <w:shd w:val="clear" w:color="auto" w:fill="F2F2F2" w:themeFill="background1" w:themeFillShade="F2"/>
          </w:tcPr>
          <w:p w14:paraId="0882DB79" w14:textId="77777777" w:rsidR="005E055E" w:rsidRDefault="005E055E" w:rsidP="005E055E">
            <w:pPr>
              <w:rPr>
                <w:rFonts w:ascii="Helvetica" w:hAnsi="Helvetica" w:cs="Helvetica"/>
                <w:b/>
              </w:rPr>
            </w:pPr>
            <w:r>
              <w:rPr>
                <w:rFonts w:ascii="Helvetica" w:hAnsi="Helvetica" w:cs="Helvetica"/>
                <w:b/>
              </w:rPr>
              <w:t>Ford Engineering Standards</w:t>
            </w:r>
          </w:p>
        </w:tc>
      </w:tr>
      <w:tr w:rsidR="005E055E" w:rsidRPr="007C20FA" w14:paraId="5E3F1CB0" w14:textId="77777777" w:rsidTr="002D1DF4">
        <w:trPr>
          <w:trHeight w:val="20"/>
        </w:trPr>
        <w:tc>
          <w:tcPr>
            <w:tcW w:w="1560" w:type="dxa"/>
          </w:tcPr>
          <w:p w14:paraId="37871191" w14:textId="77777777" w:rsidR="005E055E" w:rsidRPr="00D410AE" w:rsidRDefault="005E055E" w:rsidP="005E055E">
            <w:pPr>
              <w:rPr>
                <w:rFonts w:cs="Arial"/>
              </w:rPr>
            </w:pPr>
          </w:p>
        </w:tc>
        <w:tc>
          <w:tcPr>
            <w:tcW w:w="2693" w:type="dxa"/>
          </w:tcPr>
          <w:p w14:paraId="53B9BF1E" w14:textId="77777777" w:rsidR="005E055E" w:rsidRPr="00D410AE" w:rsidRDefault="005E055E" w:rsidP="005E055E">
            <w:pPr>
              <w:rPr>
                <w:rFonts w:cs="Arial"/>
              </w:rPr>
            </w:pPr>
            <w:r>
              <w:rPr>
                <w:rFonts w:cs="Arial"/>
              </w:rPr>
              <w:t>&lt;Example: some SDS (requirement)&gt;</w:t>
            </w:r>
          </w:p>
        </w:tc>
        <w:tc>
          <w:tcPr>
            <w:tcW w:w="2693" w:type="dxa"/>
          </w:tcPr>
          <w:p w14:paraId="17E5BAC4" w14:textId="77777777" w:rsidR="005E055E" w:rsidRPr="00D410AE" w:rsidRDefault="005E055E" w:rsidP="005E055E">
            <w:pPr>
              <w:rPr>
                <w:rFonts w:cs="Arial"/>
              </w:rPr>
            </w:pPr>
          </w:p>
        </w:tc>
        <w:tc>
          <w:tcPr>
            <w:tcW w:w="3260" w:type="dxa"/>
          </w:tcPr>
          <w:p w14:paraId="633AB503" w14:textId="77777777" w:rsidR="005E055E" w:rsidRDefault="005E055E" w:rsidP="005E055E">
            <w:pPr>
              <w:rPr>
                <w:rFonts w:cs="Arial"/>
              </w:rPr>
            </w:pPr>
          </w:p>
        </w:tc>
      </w:tr>
      <w:tr w:rsidR="005E055E" w:rsidRPr="007C20FA" w14:paraId="6278D5C7" w14:textId="77777777" w:rsidTr="002D1DF4">
        <w:trPr>
          <w:trHeight w:val="20"/>
        </w:trPr>
        <w:tc>
          <w:tcPr>
            <w:tcW w:w="10206" w:type="dxa"/>
            <w:gridSpan w:val="4"/>
            <w:shd w:val="clear" w:color="auto" w:fill="F2F2F2" w:themeFill="background1" w:themeFillShade="F2"/>
          </w:tcPr>
          <w:p w14:paraId="36EAA2EB" w14:textId="77777777" w:rsidR="005E055E" w:rsidRPr="006623A0" w:rsidRDefault="005E055E" w:rsidP="005E055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5E055E" w:rsidRPr="007C20FA" w14:paraId="42A01437" w14:textId="77777777" w:rsidTr="002D1DF4">
        <w:trPr>
          <w:trHeight w:val="20"/>
        </w:trPr>
        <w:tc>
          <w:tcPr>
            <w:tcW w:w="1560" w:type="dxa"/>
          </w:tcPr>
          <w:p w14:paraId="580E9A35" w14:textId="77777777" w:rsidR="006A541E" w:rsidRDefault="006A541E"/>
        </w:tc>
        <w:tc>
          <w:tcPr>
            <w:tcW w:w="2693" w:type="dxa"/>
          </w:tcPr>
          <w:p w14:paraId="450BCB8B" w14:textId="77777777" w:rsidR="005E055E" w:rsidRPr="00D410AE" w:rsidRDefault="005E055E" w:rsidP="005E055E">
            <w:pPr>
              <w:rPr>
                <w:rFonts w:cs="Arial"/>
              </w:rPr>
            </w:pPr>
            <w:r>
              <w:rPr>
                <w:rFonts w:cs="Arial"/>
              </w:rPr>
              <w:t>Window Child Lock symbol Reference to ergonomics and ASO</w:t>
            </w:r>
          </w:p>
        </w:tc>
        <w:tc>
          <w:tcPr>
            <w:tcW w:w="2693" w:type="dxa"/>
          </w:tcPr>
          <w:p w14:paraId="708C69A9" w14:textId="77777777" w:rsidR="005E055E" w:rsidRPr="004D0563" w:rsidRDefault="005E055E" w:rsidP="005E055E">
            <w:pPr>
              <w:rPr>
                <w:rFonts w:cs="Arial"/>
              </w:rPr>
            </w:pPr>
            <w:r w:rsidRPr="004D0563">
              <w:rPr>
                <w:rFonts w:cs="Arial"/>
              </w:rPr>
              <w:t xml:space="preserve">The symbol shall comply to ergonomics and ASO </w:t>
            </w:r>
            <w:proofErr w:type="spellStart"/>
            <w:r w:rsidRPr="004D0563">
              <w:rPr>
                <w:rFonts w:cs="Arial"/>
              </w:rPr>
              <w:t>reauirements</w:t>
            </w:r>
            <w:proofErr w:type="spellEnd"/>
          </w:p>
          <w:p w14:paraId="55BE7440" w14:textId="77777777" w:rsidR="005E055E" w:rsidRPr="00D410AE" w:rsidRDefault="005E055E" w:rsidP="005E055E">
            <w:pPr>
              <w:rPr>
                <w:rFonts w:cs="Arial"/>
              </w:rPr>
            </w:pPr>
          </w:p>
        </w:tc>
        <w:tc>
          <w:tcPr>
            <w:tcW w:w="3260" w:type="dxa"/>
          </w:tcPr>
          <w:p w14:paraId="433EC5B6" w14:textId="77777777" w:rsidR="006A541E" w:rsidRDefault="006A541E"/>
        </w:tc>
      </w:tr>
      <w:tr w:rsidR="005E055E" w:rsidRPr="007C20FA" w14:paraId="5E61515A" w14:textId="77777777" w:rsidTr="002D1DF4">
        <w:trPr>
          <w:trHeight w:val="20"/>
        </w:trPr>
        <w:tc>
          <w:tcPr>
            <w:tcW w:w="1560" w:type="dxa"/>
          </w:tcPr>
          <w:p w14:paraId="5A33A484" w14:textId="77777777" w:rsidR="006A541E" w:rsidRDefault="006A541E"/>
        </w:tc>
        <w:tc>
          <w:tcPr>
            <w:tcW w:w="2693" w:type="dxa"/>
          </w:tcPr>
          <w:p w14:paraId="0A3B4E26" w14:textId="77777777" w:rsidR="005E055E" w:rsidRPr="00D410AE" w:rsidRDefault="005E055E" w:rsidP="005E055E">
            <w:pPr>
              <w:rPr>
                <w:rFonts w:cs="Arial"/>
              </w:rPr>
            </w:pPr>
            <w:r>
              <w:rPr>
                <w:rFonts w:cs="Arial"/>
              </w:rPr>
              <w:t>Power Child Lock symbol Reference to ergonomics and ASO</w:t>
            </w:r>
          </w:p>
        </w:tc>
        <w:tc>
          <w:tcPr>
            <w:tcW w:w="2693" w:type="dxa"/>
          </w:tcPr>
          <w:p w14:paraId="2031B464" w14:textId="77777777" w:rsidR="005E055E" w:rsidRPr="004D0563" w:rsidRDefault="005E055E" w:rsidP="005E055E">
            <w:pPr>
              <w:rPr>
                <w:rFonts w:cs="Arial"/>
              </w:rPr>
            </w:pPr>
            <w:r w:rsidRPr="004D0563">
              <w:rPr>
                <w:rFonts w:cs="Arial"/>
              </w:rPr>
              <w:t>The symbol shall comply to ergonomics and ASO requirements</w:t>
            </w:r>
          </w:p>
          <w:p w14:paraId="2DE216BA" w14:textId="77777777" w:rsidR="005E055E" w:rsidRPr="00D410AE" w:rsidRDefault="005E055E" w:rsidP="005E055E">
            <w:pPr>
              <w:rPr>
                <w:rFonts w:cs="Arial"/>
              </w:rPr>
            </w:pPr>
          </w:p>
        </w:tc>
        <w:tc>
          <w:tcPr>
            <w:tcW w:w="3260" w:type="dxa"/>
          </w:tcPr>
          <w:p w14:paraId="558EB277" w14:textId="77777777" w:rsidR="006A541E" w:rsidRDefault="006A541E"/>
        </w:tc>
      </w:tr>
      <w:tr w:rsidR="005E055E" w:rsidRPr="007C20FA" w14:paraId="14B40B19" w14:textId="77777777" w:rsidTr="002D1DF4">
        <w:trPr>
          <w:trHeight w:val="20"/>
        </w:trPr>
        <w:tc>
          <w:tcPr>
            <w:tcW w:w="1560" w:type="dxa"/>
          </w:tcPr>
          <w:p w14:paraId="567AC688" w14:textId="77777777" w:rsidR="006A541E" w:rsidRDefault="006A541E"/>
        </w:tc>
        <w:tc>
          <w:tcPr>
            <w:tcW w:w="2693" w:type="dxa"/>
          </w:tcPr>
          <w:p w14:paraId="3F1F2B45" w14:textId="77777777" w:rsidR="005E055E" w:rsidRPr="00D410AE" w:rsidRDefault="005E055E" w:rsidP="005E055E">
            <w:pPr>
              <w:rPr>
                <w:rFonts w:cs="Arial"/>
              </w:rPr>
            </w:pPr>
            <w:r>
              <w:rPr>
                <w:rFonts w:cs="Arial"/>
              </w:rPr>
              <w:t>Compliance with FMVSS101</w:t>
            </w:r>
          </w:p>
        </w:tc>
        <w:tc>
          <w:tcPr>
            <w:tcW w:w="2693" w:type="dxa"/>
          </w:tcPr>
          <w:p w14:paraId="29CBC412" w14:textId="77777777" w:rsidR="005E055E" w:rsidRPr="004D0563" w:rsidRDefault="005E055E" w:rsidP="005E055E">
            <w:pPr>
              <w:rPr>
                <w:rFonts w:cs="Arial"/>
              </w:rPr>
            </w:pPr>
            <w:r w:rsidRPr="004D0563">
              <w:rPr>
                <w:rFonts w:cs="Arial"/>
              </w:rPr>
              <w:t>The Feature shall comply with FMVSS101.</w:t>
            </w:r>
          </w:p>
          <w:p w14:paraId="092D9D64" w14:textId="77777777" w:rsidR="005E055E" w:rsidRPr="00D410AE" w:rsidRDefault="005E055E" w:rsidP="005E055E">
            <w:pPr>
              <w:rPr>
                <w:rFonts w:cs="Arial"/>
              </w:rPr>
            </w:pPr>
          </w:p>
        </w:tc>
        <w:tc>
          <w:tcPr>
            <w:tcW w:w="3260" w:type="dxa"/>
          </w:tcPr>
          <w:p w14:paraId="35FBB74E" w14:textId="77777777" w:rsidR="006A541E" w:rsidRDefault="006A541E"/>
        </w:tc>
      </w:tr>
      <w:tr w:rsidR="005E055E" w:rsidRPr="007C20FA" w14:paraId="51E9F1E2" w14:textId="77777777" w:rsidTr="002D1DF4">
        <w:trPr>
          <w:trHeight w:val="20"/>
        </w:trPr>
        <w:tc>
          <w:tcPr>
            <w:tcW w:w="10206" w:type="dxa"/>
            <w:gridSpan w:val="4"/>
            <w:shd w:val="clear" w:color="auto" w:fill="F2F2F2" w:themeFill="background1" w:themeFillShade="F2"/>
          </w:tcPr>
          <w:p w14:paraId="3910BB30" w14:textId="77777777" w:rsidR="005E055E" w:rsidRDefault="005E055E" w:rsidP="005E055E">
            <w:pPr>
              <w:rPr>
                <w:rFonts w:ascii="Helvetica" w:hAnsi="Helvetica" w:cs="Helvetica"/>
                <w:b/>
              </w:rPr>
            </w:pPr>
            <w:r>
              <w:rPr>
                <w:rFonts w:ascii="Helvetica" w:hAnsi="Helvetica" w:cs="Helvetica"/>
                <w:b/>
              </w:rPr>
              <w:t>Industry Standards</w:t>
            </w:r>
          </w:p>
        </w:tc>
      </w:tr>
      <w:tr w:rsidR="005E055E" w:rsidRPr="007C20FA" w14:paraId="08D517E2" w14:textId="77777777" w:rsidTr="002D1DF4">
        <w:trPr>
          <w:trHeight w:val="20"/>
        </w:trPr>
        <w:tc>
          <w:tcPr>
            <w:tcW w:w="1560" w:type="dxa"/>
          </w:tcPr>
          <w:p w14:paraId="5A1A76CD" w14:textId="77777777" w:rsidR="006A541E" w:rsidRDefault="006A541E"/>
        </w:tc>
        <w:tc>
          <w:tcPr>
            <w:tcW w:w="2693" w:type="dxa"/>
          </w:tcPr>
          <w:p w14:paraId="437B25DE" w14:textId="77777777" w:rsidR="005E055E" w:rsidRPr="00D410AE" w:rsidRDefault="005E055E" w:rsidP="005E055E">
            <w:pPr>
              <w:rPr>
                <w:rFonts w:cs="Arial"/>
              </w:rPr>
            </w:pPr>
            <w:r>
              <w:rPr>
                <w:rFonts w:cs="Arial"/>
              </w:rPr>
              <w:t>ISO 26262</w:t>
            </w:r>
          </w:p>
        </w:tc>
        <w:tc>
          <w:tcPr>
            <w:tcW w:w="2693" w:type="dxa"/>
          </w:tcPr>
          <w:p w14:paraId="66688046" w14:textId="77777777" w:rsidR="005E055E" w:rsidRPr="004D0563" w:rsidRDefault="005E055E" w:rsidP="005E055E">
            <w:pPr>
              <w:rPr>
                <w:rFonts w:cs="Arial"/>
              </w:rPr>
            </w:pPr>
            <w:r w:rsidRPr="004D0563">
              <w:rPr>
                <w:rFonts w:cs="Arial"/>
              </w:rPr>
              <w:t>The system should be developed according to Ford's implementation of Functional Safety.</w:t>
            </w:r>
          </w:p>
          <w:p w14:paraId="520DFA56" w14:textId="77777777" w:rsidR="005E055E" w:rsidRPr="00D410AE" w:rsidRDefault="005E055E" w:rsidP="005E055E">
            <w:pPr>
              <w:rPr>
                <w:rFonts w:cs="Arial"/>
              </w:rPr>
            </w:pPr>
          </w:p>
        </w:tc>
        <w:tc>
          <w:tcPr>
            <w:tcW w:w="3260" w:type="dxa"/>
          </w:tcPr>
          <w:p w14:paraId="444C8391" w14:textId="77777777" w:rsidR="006A541E" w:rsidRDefault="006A541E"/>
        </w:tc>
      </w:tr>
      <w:tr w:rsidR="005E055E" w:rsidRPr="007C20FA" w14:paraId="104EF804" w14:textId="77777777" w:rsidTr="002D1DF4">
        <w:trPr>
          <w:trHeight w:val="20"/>
        </w:trPr>
        <w:tc>
          <w:tcPr>
            <w:tcW w:w="10206" w:type="dxa"/>
            <w:gridSpan w:val="4"/>
            <w:shd w:val="clear" w:color="auto" w:fill="F2F2F2" w:themeFill="background1" w:themeFillShade="F2"/>
          </w:tcPr>
          <w:p w14:paraId="3A98BB1C" w14:textId="77777777" w:rsidR="005E055E" w:rsidRDefault="005E055E" w:rsidP="005E055E">
            <w:pPr>
              <w:rPr>
                <w:rFonts w:ascii="Helvetica" w:hAnsi="Helvetica" w:cs="Helvetica"/>
                <w:b/>
              </w:rPr>
            </w:pPr>
            <w:r>
              <w:rPr>
                <w:rFonts w:ascii="Helvetica" w:hAnsi="Helvetica" w:cs="Helvetica"/>
                <w:b/>
              </w:rPr>
              <w:t>Other Sources</w:t>
            </w:r>
          </w:p>
        </w:tc>
      </w:tr>
      <w:tr w:rsidR="005E055E" w:rsidRPr="007C20FA" w14:paraId="00CCF55D" w14:textId="77777777" w:rsidTr="002D1DF4">
        <w:trPr>
          <w:trHeight w:val="20"/>
        </w:trPr>
        <w:tc>
          <w:tcPr>
            <w:tcW w:w="1560" w:type="dxa"/>
          </w:tcPr>
          <w:p w14:paraId="46603D7F" w14:textId="77777777" w:rsidR="006A541E" w:rsidRDefault="006A541E"/>
        </w:tc>
        <w:tc>
          <w:tcPr>
            <w:tcW w:w="2693" w:type="dxa"/>
          </w:tcPr>
          <w:p w14:paraId="0E654D9B" w14:textId="77777777" w:rsidR="005E055E" w:rsidRPr="00D410AE" w:rsidRDefault="005E055E" w:rsidP="005E055E">
            <w:pPr>
              <w:rPr>
                <w:rFonts w:cs="Arial"/>
              </w:rPr>
            </w:pPr>
            <w:r>
              <w:rPr>
                <w:rFonts w:cs="Arial"/>
              </w:rPr>
              <w:t>RQT-011411-013585 Power Child Lock</w:t>
            </w:r>
          </w:p>
        </w:tc>
        <w:tc>
          <w:tcPr>
            <w:tcW w:w="2693" w:type="dxa"/>
          </w:tcPr>
          <w:p w14:paraId="5F5EF28C" w14:textId="77777777" w:rsidR="005E055E" w:rsidRPr="004D0563" w:rsidRDefault="005E055E" w:rsidP="005E055E">
            <w:pPr>
              <w:rPr>
                <w:rFonts w:cs="Arial"/>
              </w:rPr>
            </w:pPr>
            <w:r w:rsidRPr="004D0563">
              <w:rPr>
                <w:rFonts w:cs="Arial"/>
              </w:rPr>
              <w:t>SDS PCL</w:t>
            </w:r>
          </w:p>
          <w:p w14:paraId="588BCA63" w14:textId="77777777" w:rsidR="005E055E" w:rsidRPr="00D410AE" w:rsidRDefault="005E055E" w:rsidP="005E055E">
            <w:pPr>
              <w:rPr>
                <w:rFonts w:cs="Arial"/>
              </w:rPr>
            </w:pPr>
          </w:p>
        </w:tc>
        <w:tc>
          <w:tcPr>
            <w:tcW w:w="3260" w:type="dxa"/>
          </w:tcPr>
          <w:p w14:paraId="75241995" w14:textId="77777777" w:rsidR="006A541E" w:rsidRDefault="006A541E"/>
        </w:tc>
      </w:tr>
    </w:tbl>
    <w:p w14:paraId="59031810" w14:textId="29A785EC" w:rsidR="00CD2FD6" w:rsidRDefault="00CD2FD6" w:rsidP="00CD2FD6">
      <w:pPr>
        <w:pStyle w:val="Caption"/>
      </w:pPr>
      <w:bookmarkStart w:id="68" w:name="_Toc35000662"/>
      <w:bookmarkStart w:id="69" w:name="_Toc25321850"/>
      <w:bookmarkStart w:id="70" w:name="_Toc73711042"/>
      <w:r w:rsidRPr="00702453">
        <w:t xml:space="preserve">Table </w:t>
      </w:r>
      <w:r>
        <w:rPr>
          <w:noProof/>
        </w:rPr>
        <w:fldChar w:fldCharType="begin"/>
      </w:r>
      <w:r>
        <w:rPr>
          <w:noProof/>
        </w:rPr>
        <w:instrText xml:space="preserve"> STYLEREF 1 \s </w:instrText>
      </w:r>
      <w:r>
        <w:rPr>
          <w:noProof/>
        </w:rPr>
        <w:fldChar w:fldCharType="separate"/>
      </w:r>
      <w:r w:rsidR="006E6685">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6E6685">
        <w:rPr>
          <w:noProof/>
        </w:rPr>
        <w:t>7</w:t>
      </w:r>
      <w:r>
        <w:rPr>
          <w:noProof/>
        </w:rPr>
        <w:fldChar w:fldCharType="end"/>
      </w:r>
      <w:r w:rsidRPr="00702453">
        <w:t xml:space="preserve">: </w:t>
      </w:r>
      <w:r>
        <w:t>Input Requirements/Documents</w:t>
      </w:r>
      <w:bookmarkEnd w:id="68"/>
      <w:bookmarkEnd w:id="69"/>
      <w:bookmarkEnd w:id="70"/>
    </w:p>
    <w:p w14:paraId="407EAD8D" w14:textId="77777777" w:rsidR="00CD2FD6" w:rsidRPr="00CD2FD6" w:rsidRDefault="00CD2FD6" w:rsidP="00CD2FD6"/>
    <w:p w14:paraId="1C4CA48F" w14:textId="77777777" w:rsidR="003A1067" w:rsidRDefault="003A1067" w:rsidP="00B618BF">
      <w:pPr>
        <w:pStyle w:val="Heading2"/>
      </w:pPr>
      <w:bookmarkStart w:id="71" w:name="_Toc73710971"/>
      <w:r>
        <w:t>Lessons Learned</w:t>
      </w:r>
      <w:bookmarkEnd w:id="71"/>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72"/>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72"/>
      <w:r>
        <w:rPr>
          <w:rStyle w:val="CommentReference"/>
          <w:rFonts w:ascii="Times New Roman" w:hAnsi="Times New Roman"/>
        </w:rPr>
        <w:commentReference w:id="72"/>
      </w:r>
    </w:p>
    <w:p w14:paraId="658591C8" w14:textId="77777777" w:rsidR="00B618BF" w:rsidRDefault="00367469" w:rsidP="00B618BF">
      <w:pPr>
        <w:pStyle w:val="Heading2"/>
      </w:pPr>
      <w:bookmarkStart w:id="73" w:name="_Toc73710972"/>
      <w:r>
        <w:lastRenderedPageBreak/>
        <w:t>Assumptions</w:t>
      </w:r>
      <w:bookmarkEnd w:id="73"/>
    </w:p>
    <w:p w14:paraId="4A229AC7" w14:textId="77777777" w:rsidR="000662FD" w:rsidRDefault="000662FD" w:rsidP="00220CBA"/>
    <w:p w14:paraId="57787C9B" w14:textId="77777777" w:rsidR="00220CBA" w:rsidRDefault="00220CBA" w:rsidP="00220CBA">
      <w:pPr>
        <w:pStyle w:val="RERequirement"/>
      </w:pPr>
      <w:r>
        <w:t xml:space="preserve"> Assumption1</w:t>
      </w:r>
    </w:p>
    <w:p w14:paraId="7D6465EA" w14:textId="77777777" w:rsidR="006A541E" w:rsidRDefault="00C36918">
      <w:r>
        <w:rPr>
          <w:rFonts w:cs="Arial"/>
        </w:rPr>
        <w:t xml:space="preserve">To get the full feature content, the electrical architecture of the program must support the following: </w:t>
      </w:r>
    </w:p>
    <w:p w14:paraId="0FA6B9E5" w14:textId="77777777" w:rsidR="006A541E" w:rsidRDefault="00C36918">
      <w:r>
        <w:rPr>
          <w:rFonts w:cs="Arial"/>
        </w:rPr>
        <w:t xml:space="preserve">-    HMI: Support of </w:t>
      </w:r>
      <w:proofErr w:type="spellStart"/>
      <w:r>
        <w:rPr>
          <w:rFonts w:cs="Arial"/>
        </w:rPr>
        <w:t>softbuttons</w:t>
      </w:r>
      <w:proofErr w:type="spellEnd"/>
      <w:r>
        <w:rPr>
          <w:rFonts w:cs="Arial"/>
        </w:rPr>
        <w:t xml:space="preserve"> </w:t>
      </w:r>
    </w:p>
    <w:p w14:paraId="0A3651A6" w14:textId="77777777" w:rsidR="006A541E" w:rsidRDefault="00C36918">
      <w:r>
        <w:rPr>
          <w:rFonts w:cs="Arial"/>
        </w:rPr>
        <w:t>-    Power Child Lock:  PCL capable rear door latches (e.g. hardwired conventional latches or E-latches).</w:t>
      </w:r>
    </w:p>
    <w:p w14:paraId="60E6FD68" w14:textId="77777777" w:rsidR="006A541E" w:rsidRDefault="00C36918">
      <w:r>
        <w:rPr>
          <w:rFonts w:cs="Arial"/>
        </w:rPr>
        <w:t>Cyber Security required for E-Latches. (PCL rated ASIL A, respective signals rated C</w:t>
      </w:r>
      <w:proofErr w:type="gramStart"/>
      <w:r>
        <w:rPr>
          <w:rFonts w:cs="Arial"/>
        </w:rPr>
        <w:t>2 )</w:t>
      </w:r>
      <w:proofErr w:type="gramEnd"/>
      <w:r>
        <w:rPr>
          <w:rFonts w:cs="Arial"/>
        </w:rPr>
        <w:t xml:space="preserve"> </w:t>
      </w:r>
    </w:p>
    <w:p w14:paraId="18947027" w14:textId="77777777" w:rsidR="006A541E" w:rsidRDefault="00C36918">
      <w:r>
        <w:rPr>
          <w:rFonts w:cs="Arial"/>
        </w:rPr>
        <w:t xml:space="preserve">-    Window Child Lock: window lockout capable rear window switches (e.g. “DCU-controlled one touch up” on rear windows) </w:t>
      </w:r>
    </w:p>
    <w:p w14:paraId="119F34D4" w14:textId="77777777" w:rsidR="006A541E" w:rsidRDefault="00C36918">
      <w:r>
        <w:rPr>
          <w:rFonts w:cs="Arial"/>
        </w:rPr>
        <w:t xml:space="preserve">-    Rear Audio Lock: rear audio lockout capable rear audio panel (e.g. RACM) </w:t>
      </w:r>
    </w:p>
    <w:p w14:paraId="23BA6662" w14:textId="77777777" w:rsidR="006A541E" w:rsidRDefault="00C36918">
      <w:r>
        <w:rPr>
          <w:rFonts w:cs="Arial"/>
        </w:rPr>
        <w:t>-    Rear Climate Lock: rear climate lockout capable rear climate panel (e.g. RHVAC or RACM)</w:t>
      </w:r>
    </w:p>
    <w:p w14:paraId="40F68E60" w14:textId="77777777" w:rsidR="006A541E" w:rsidRDefault="00C36918">
      <w:r>
        <w:rPr>
          <w:rFonts w:cs="Arial"/>
        </w:rPr>
        <w:t xml:space="preserve"> </w:t>
      </w:r>
    </w:p>
    <w:p w14:paraId="4DC0CB5F" w14:textId="77777777" w:rsidR="006A541E" w:rsidRDefault="00C36918">
      <w:r>
        <w:rPr>
          <w:rFonts w:cs="Arial"/>
        </w:rPr>
        <w:t xml:space="preserve">The following build combinations will be supported: </w:t>
      </w:r>
    </w:p>
    <w:p w14:paraId="7846D4D3" w14:textId="77777777" w:rsidR="006A541E" w:rsidRDefault="00C36918">
      <w:r>
        <w:rPr>
          <w:rFonts w:cs="Arial"/>
        </w:rPr>
        <w:t xml:space="preserve"> </w:t>
      </w:r>
    </w:p>
    <w:tbl>
      <w:tblPr>
        <w:tblW w:w="9911" w:type="dxa"/>
        <w:tblInd w:w="13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1"/>
        <w:gridCol w:w="5171"/>
        <w:gridCol w:w="3049"/>
      </w:tblGrid>
      <w:tr w:rsidR="006A541E" w14:paraId="5A2039A1" w14:textId="77777777">
        <w:tc>
          <w:tcPr>
            <w:tcW w:w="1691" w:type="dxa"/>
            <w:tcBorders>
              <w:top w:val="single" w:sz="8" w:space="0" w:color="auto"/>
              <w:left w:val="single" w:sz="8" w:space="0" w:color="auto"/>
              <w:bottom w:val="single" w:sz="8" w:space="0" w:color="auto"/>
              <w:right w:val="single" w:sz="8" w:space="0" w:color="auto"/>
            </w:tcBorders>
            <w:shd w:val="clear" w:color="auto" w:fill="D9D9D9"/>
            <w:vAlign w:val="center"/>
          </w:tcPr>
          <w:p w14:paraId="505F9046" w14:textId="77777777" w:rsidR="006A541E" w:rsidRDefault="00C36918">
            <w:pPr>
              <w:jc w:val="center"/>
            </w:pPr>
            <w:r>
              <w:rPr>
                <w:rFonts w:cs="Arial"/>
                <w:b/>
                <w:bCs/>
              </w:rPr>
              <w:t>Build Combination</w:t>
            </w:r>
          </w:p>
        </w:tc>
        <w:tc>
          <w:tcPr>
            <w:tcW w:w="5170" w:type="dxa"/>
            <w:tcBorders>
              <w:top w:val="single" w:sz="8" w:space="0" w:color="auto"/>
              <w:left w:val="single" w:sz="8" w:space="0" w:color="auto"/>
              <w:bottom w:val="single" w:sz="8" w:space="0" w:color="auto"/>
              <w:right w:val="single" w:sz="8" w:space="0" w:color="auto"/>
            </w:tcBorders>
            <w:shd w:val="clear" w:color="auto" w:fill="D9D9D9"/>
            <w:vAlign w:val="center"/>
          </w:tcPr>
          <w:p w14:paraId="7D2E9D60" w14:textId="77777777" w:rsidR="006A541E" w:rsidRDefault="00C36918">
            <w:pPr>
              <w:jc w:val="center"/>
            </w:pPr>
            <w:r>
              <w:rPr>
                <w:rFonts w:cs="Arial"/>
                <w:b/>
                <w:bCs/>
              </w:rPr>
              <w:t>Variant Description</w:t>
            </w:r>
          </w:p>
        </w:tc>
        <w:tc>
          <w:tcPr>
            <w:tcW w:w="3048" w:type="dxa"/>
            <w:tcBorders>
              <w:top w:val="single" w:sz="8" w:space="0" w:color="auto"/>
              <w:left w:val="single" w:sz="8" w:space="0" w:color="auto"/>
              <w:bottom w:val="single" w:sz="8" w:space="0" w:color="auto"/>
              <w:right w:val="single" w:sz="8" w:space="0" w:color="auto"/>
            </w:tcBorders>
            <w:shd w:val="clear" w:color="auto" w:fill="D9D9D9"/>
            <w:vAlign w:val="center"/>
          </w:tcPr>
          <w:p w14:paraId="005864D0" w14:textId="77777777" w:rsidR="006A541E" w:rsidRDefault="00C36918">
            <w:pPr>
              <w:jc w:val="center"/>
            </w:pPr>
            <w:r>
              <w:rPr>
                <w:rFonts w:cs="Arial"/>
                <w:b/>
                <w:bCs/>
              </w:rPr>
              <w:t>Remarks</w:t>
            </w:r>
          </w:p>
        </w:tc>
      </w:tr>
      <w:tr w:rsidR="006A541E" w14:paraId="5CE723AC" w14:textId="77777777">
        <w:tc>
          <w:tcPr>
            <w:tcW w:w="1691" w:type="dxa"/>
            <w:tcBorders>
              <w:top w:val="single" w:sz="8" w:space="0" w:color="auto"/>
              <w:left w:val="single" w:sz="8" w:space="0" w:color="auto"/>
              <w:bottom w:val="single" w:sz="8" w:space="0" w:color="auto"/>
              <w:right w:val="single" w:sz="8" w:space="0" w:color="auto"/>
            </w:tcBorders>
          </w:tcPr>
          <w:p w14:paraId="214FCCED" w14:textId="77777777" w:rsidR="006A541E" w:rsidRDefault="00C36918">
            <w:r>
              <w:rPr>
                <w:rFonts w:cs="Arial"/>
                <w:b/>
                <w:bCs/>
              </w:rPr>
              <w:t>1</w:t>
            </w:r>
          </w:p>
        </w:tc>
        <w:tc>
          <w:tcPr>
            <w:tcW w:w="5170" w:type="dxa"/>
            <w:tcBorders>
              <w:top w:val="nil"/>
              <w:left w:val="nil"/>
              <w:bottom w:val="single" w:sz="8" w:space="0" w:color="auto"/>
              <w:right w:val="single" w:sz="8" w:space="0" w:color="auto"/>
            </w:tcBorders>
          </w:tcPr>
          <w:p w14:paraId="0D75767E" w14:textId="77777777" w:rsidR="006A541E" w:rsidRDefault="00C36918">
            <w:r>
              <w:rPr>
                <w:rFonts w:cs="Arial"/>
              </w:rPr>
              <w:t>PCL = No</w:t>
            </w:r>
          </w:p>
          <w:p w14:paraId="6E4F83CE" w14:textId="77777777" w:rsidR="006A541E" w:rsidRDefault="00C36918">
            <w:r>
              <w:rPr>
                <w:rFonts w:cs="Arial"/>
              </w:rPr>
              <w:t>WCL = Yes</w:t>
            </w:r>
          </w:p>
          <w:p w14:paraId="7B807356" w14:textId="77777777" w:rsidR="006A541E" w:rsidRDefault="00C36918">
            <w:r>
              <w:rPr>
                <w:rFonts w:cs="Arial"/>
              </w:rPr>
              <w:t>RAL = Yes</w:t>
            </w:r>
          </w:p>
          <w:p w14:paraId="09D5B40A" w14:textId="77777777" w:rsidR="006A541E" w:rsidRDefault="00C36918">
            <w:r>
              <w:rPr>
                <w:rFonts w:cs="Arial"/>
              </w:rPr>
              <w:t>RCL = Yes</w:t>
            </w:r>
          </w:p>
          <w:p w14:paraId="6668989B" w14:textId="77777777" w:rsidR="006A541E" w:rsidRDefault="00C36918">
            <w:r>
              <w:rPr>
                <w:rFonts w:cs="Arial"/>
              </w:rPr>
              <w:t>RAL &amp; RCL triggered only by URC</w:t>
            </w:r>
          </w:p>
        </w:tc>
        <w:tc>
          <w:tcPr>
            <w:tcW w:w="3048" w:type="dxa"/>
            <w:tcBorders>
              <w:top w:val="nil"/>
              <w:left w:val="nil"/>
              <w:bottom w:val="single" w:sz="8" w:space="0" w:color="auto"/>
              <w:right w:val="single" w:sz="8" w:space="0" w:color="auto"/>
            </w:tcBorders>
          </w:tcPr>
          <w:p w14:paraId="55B35C42" w14:textId="77777777" w:rsidR="006A541E" w:rsidRDefault="00C36918">
            <w:r>
              <w:rPr>
                <w:rFonts w:cs="Arial"/>
              </w:rPr>
              <w:t xml:space="preserve"> </w:t>
            </w:r>
          </w:p>
        </w:tc>
      </w:tr>
      <w:tr w:rsidR="006A541E" w14:paraId="74E81DA5" w14:textId="77777777">
        <w:tc>
          <w:tcPr>
            <w:tcW w:w="1691" w:type="dxa"/>
            <w:tcBorders>
              <w:top w:val="single" w:sz="8" w:space="0" w:color="auto"/>
              <w:left w:val="single" w:sz="8" w:space="0" w:color="auto"/>
              <w:bottom w:val="single" w:sz="8" w:space="0" w:color="auto"/>
              <w:right w:val="single" w:sz="8" w:space="0" w:color="auto"/>
            </w:tcBorders>
          </w:tcPr>
          <w:p w14:paraId="2A505334" w14:textId="77777777" w:rsidR="006A541E" w:rsidRDefault="00C36918">
            <w:r>
              <w:rPr>
                <w:rFonts w:cs="Arial"/>
                <w:b/>
                <w:bCs/>
              </w:rPr>
              <w:t>2</w:t>
            </w:r>
          </w:p>
        </w:tc>
        <w:tc>
          <w:tcPr>
            <w:tcW w:w="5170" w:type="dxa"/>
            <w:tcBorders>
              <w:top w:val="nil"/>
              <w:left w:val="nil"/>
              <w:bottom w:val="single" w:sz="8" w:space="0" w:color="auto"/>
              <w:right w:val="single" w:sz="8" w:space="0" w:color="auto"/>
            </w:tcBorders>
          </w:tcPr>
          <w:p w14:paraId="6694C3EF" w14:textId="77777777" w:rsidR="006A541E" w:rsidRDefault="00C36918">
            <w:r>
              <w:rPr>
                <w:rFonts w:cs="Arial"/>
              </w:rPr>
              <w:t>PCL = Yes</w:t>
            </w:r>
          </w:p>
          <w:p w14:paraId="742DA40D" w14:textId="77777777" w:rsidR="006A541E" w:rsidRDefault="00C36918">
            <w:r>
              <w:rPr>
                <w:rFonts w:cs="Arial"/>
              </w:rPr>
              <w:t>WCL = Yes</w:t>
            </w:r>
          </w:p>
          <w:p w14:paraId="15FB8D12" w14:textId="77777777" w:rsidR="006A541E" w:rsidRDefault="00C36918">
            <w:r>
              <w:rPr>
                <w:rFonts w:cs="Arial"/>
              </w:rPr>
              <w:t>RAL = Yes</w:t>
            </w:r>
          </w:p>
          <w:p w14:paraId="6E5FB93D" w14:textId="77777777" w:rsidR="006A541E" w:rsidRDefault="00C36918">
            <w:r>
              <w:rPr>
                <w:rFonts w:cs="Arial"/>
              </w:rPr>
              <w:t>RCL = Yes</w:t>
            </w:r>
          </w:p>
          <w:p w14:paraId="695240DC" w14:textId="77777777" w:rsidR="006A541E" w:rsidRDefault="00C36918">
            <w:r>
              <w:rPr>
                <w:rFonts w:cs="Arial"/>
              </w:rPr>
              <w:t>RAL &amp; RCL triggered only by URC</w:t>
            </w:r>
          </w:p>
        </w:tc>
        <w:tc>
          <w:tcPr>
            <w:tcW w:w="3048" w:type="dxa"/>
            <w:tcBorders>
              <w:top w:val="nil"/>
              <w:left w:val="nil"/>
              <w:bottom w:val="single" w:sz="8" w:space="0" w:color="auto"/>
              <w:right w:val="single" w:sz="8" w:space="0" w:color="auto"/>
            </w:tcBorders>
          </w:tcPr>
          <w:p w14:paraId="138F20C0" w14:textId="77777777" w:rsidR="006A541E" w:rsidRDefault="00C36918">
            <w:r>
              <w:rPr>
                <w:rFonts w:cs="Arial"/>
              </w:rPr>
              <w:t xml:space="preserve"> </w:t>
            </w:r>
          </w:p>
        </w:tc>
      </w:tr>
      <w:tr w:rsidR="006A541E" w14:paraId="2CF34821" w14:textId="77777777">
        <w:tc>
          <w:tcPr>
            <w:tcW w:w="1691" w:type="dxa"/>
            <w:tcBorders>
              <w:top w:val="single" w:sz="8" w:space="0" w:color="auto"/>
              <w:left w:val="single" w:sz="8" w:space="0" w:color="auto"/>
              <w:bottom w:val="single" w:sz="8" w:space="0" w:color="auto"/>
              <w:right w:val="single" w:sz="8" w:space="0" w:color="auto"/>
            </w:tcBorders>
          </w:tcPr>
          <w:p w14:paraId="07C6301E" w14:textId="77777777" w:rsidR="006A541E" w:rsidRDefault="00C36918">
            <w:r>
              <w:rPr>
                <w:rFonts w:cs="Arial"/>
                <w:b/>
                <w:bCs/>
              </w:rPr>
              <w:t>3</w:t>
            </w:r>
          </w:p>
        </w:tc>
        <w:tc>
          <w:tcPr>
            <w:tcW w:w="5170" w:type="dxa"/>
            <w:tcBorders>
              <w:top w:val="nil"/>
              <w:left w:val="nil"/>
              <w:bottom w:val="single" w:sz="8" w:space="0" w:color="auto"/>
              <w:right w:val="single" w:sz="8" w:space="0" w:color="auto"/>
            </w:tcBorders>
          </w:tcPr>
          <w:p w14:paraId="59309509" w14:textId="77777777" w:rsidR="006A541E" w:rsidRDefault="00C36918">
            <w:r>
              <w:rPr>
                <w:rFonts w:cs="Arial"/>
              </w:rPr>
              <w:t>PCL = No</w:t>
            </w:r>
          </w:p>
          <w:p w14:paraId="37D26591" w14:textId="77777777" w:rsidR="006A541E" w:rsidRDefault="00C36918">
            <w:r>
              <w:rPr>
                <w:rFonts w:cs="Arial"/>
              </w:rPr>
              <w:t>WCL = Yes</w:t>
            </w:r>
          </w:p>
          <w:p w14:paraId="1D8F49B7" w14:textId="77777777" w:rsidR="006A541E" w:rsidRDefault="00C36918">
            <w:r>
              <w:rPr>
                <w:rFonts w:cs="Arial"/>
              </w:rPr>
              <w:t>RAL = Yes</w:t>
            </w:r>
          </w:p>
          <w:p w14:paraId="1D0BA363" w14:textId="77777777" w:rsidR="006A541E" w:rsidRDefault="00C36918">
            <w:r>
              <w:rPr>
                <w:rFonts w:cs="Arial"/>
              </w:rPr>
              <w:t>RCL = Yes</w:t>
            </w:r>
          </w:p>
          <w:p w14:paraId="6287BF64" w14:textId="77777777" w:rsidR="006A541E" w:rsidRDefault="00C36918">
            <w:r>
              <w:rPr>
                <w:rFonts w:cs="Arial"/>
              </w:rPr>
              <w:t>RAL &amp; RCL triggered by URC and RACM</w:t>
            </w:r>
          </w:p>
        </w:tc>
        <w:tc>
          <w:tcPr>
            <w:tcW w:w="3048" w:type="dxa"/>
            <w:tcBorders>
              <w:top w:val="nil"/>
              <w:left w:val="nil"/>
              <w:bottom w:val="single" w:sz="8" w:space="0" w:color="auto"/>
              <w:right w:val="single" w:sz="8" w:space="0" w:color="auto"/>
            </w:tcBorders>
          </w:tcPr>
          <w:p w14:paraId="0CC64289" w14:textId="77777777" w:rsidR="006A541E" w:rsidRDefault="00C36918">
            <w:r>
              <w:rPr>
                <w:rFonts w:cs="Arial"/>
              </w:rPr>
              <w:t xml:space="preserve"> </w:t>
            </w:r>
          </w:p>
        </w:tc>
      </w:tr>
      <w:tr w:rsidR="006A541E" w14:paraId="07459E1A" w14:textId="77777777">
        <w:tc>
          <w:tcPr>
            <w:tcW w:w="1691" w:type="dxa"/>
            <w:tcBorders>
              <w:top w:val="single" w:sz="8" w:space="0" w:color="auto"/>
              <w:left w:val="single" w:sz="8" w:space="0" w:color="auto"/>
              <w:bottom w:val="single" w:sz="8" w:space="0" w:color="auto"/>
              <w:right w:val="single" w:sz="8" w:space="0" w:color="auto"/>
            </w:tcBorders>
          </w:tcPr>
          <w:p w14:paraId="0C22E2F9" w14:textId="77777777" w:rsidR="006A541E" w:rsidRDefault="00C36918">
            <w:r>
              <w:rPr>
                <w:rFonts w:cs="Arial"/>
                <w:b/>
                <w:bCs/>
              </w:rPr>
              <w:t>4</w:t>
            </w:r>
          </w:p>
        </w:tc>
        <w:tc>
          <w:tcPr>
            <w:tcW w:w="5170" w:type="dxa"/>
            <w:tcBorders>
              <w:top w:val="nil"/>
              <w:left w:val="nil"/>
              <w:bottom w:val="single" w:sz="8" w:space="0" w:color="auto"/>
              <w:right w:val="single" w:sz="8" w:space="0" w:color="auto"/>
            </w:tcBorders>
          </w:tcPr>
          <w:p w14:paraId="316A1AC9" w14:textId="77777777" w:rsidR="006A541E" w:rsidRDefault="00C36918">
            <w:r>
              <w:rPr>
                <w:rFonts w:cs="Arial"/>
              </w:rPr>
              <w:t>PCL = Yes</w:t>
            </w:r>
          </w:p>
          <w:p w14:paraId="4E9270ED" w14:textId="77777777" w:rsidR="006A541E" w:rsidRDefault="00C36918">
            <w:r>
              <w:rPr>
                <w:rFonts w:cs="Arial"/>
              </w:rPr>
              <w:t>WCL = Yes</w:t>
            </w:r>
          </w:p>
          <w:p w14:paraId="6303211E" w14:textId="77777777" w:rsidR="006A541E" w:rsidRDefault="00C36918">
            <w:r>
              <w:rPr>
                <w:rFonts w:cs="Arial"/>
              </w:rPr>
              <w:t>RAL = Yes</w:t>
            </w:r>
          </w:p>
          <w:p w14:paraId="0A1A60C1" w14:textId="77777777" w:rsidR="006A541E" w:rsidRDefault="00C36918">
            <w:r>
              <w:rPr>
                <w:rFonts w:cs="Arial"/>
              </w:rPr>
              <w:t>RCL = Yes</w:t>
            </w:r>
          </w:p>
          <w:p w14:paraId="30FE9253" w14:textId="77777777" w:rsidR="006A541E" w:rsidRDefault="00C36918">
            <w:r>
              <w:rPr>
                <w:rFonts w:cs="Arial"/>
              </w:rPr>
              <w:t>RAL &amp; RCL triggered by URC and RACM</w:t>
            </w:r>
          </w:p>
        </w:tc>
        <w:tc>
          <w:tcPr>
            <w:tcW w:w="3048" w:type="dxa"/>
            <w:tcBorders>
              <w:top w:val="nil"/>
              <w:left w:val="nil"/>
              <w:bottom w:val="single" w:sz="8" w:space="0" w:color="auto"/>
              <w:right w:val="single" w:sz="8" w:space="0" w:color="auto"/>
            </w:tcBorders>
          </w:tcPr>
          <w:p w14:paraId="31403532" w14:textId="77777777" w:rsidR="006A541E" w:rsidRDefault="00C36918">
            <w:r>
              <w:rPr>
                <w:rFonts w:cs="Arial"/>
              </w:rPr>
              <w:t xml:space="preserve"> </w:t>
            </w:r>
          </w:p>
        </w:tc>
      </w:tr>
      <w:tr w:rsidR="006A541E" w14:paraId="02EEE04F" w14:textId="77777777">
        <w:tc>
          <w:tcPr>
            <w:tcW w:w="1691" w:type="dxa"/>
            <w:tcBorders>
              <w:top w:val="single" w:sz="8" w:space="0" w:color="auto"/>
              <w:left w:val="single" w:sz="8" w:space="0" w:color="auto"/>
              <w:bottom w:val="single" w:sz="8" w:space="0" w:color="auto"/>
              <w:right w:val="single" w:sz="8" w:space="0" w:color="auto"/>
            </w:tcBorders>
          </w:tcPr>
          <w:p w14:paraId="14CF043E" w14:textId="77777777" w:rsidR="006A541E" w:rsidRDefault="00C36918">
            <w:r>
              <w:rPr>
                <w:rFonts w:cs="Arial"/>
                <w:b/>
                <w:bCs/>
              </w:rPr>
              <w:t>5</w:t>
            </w:r>
          </w:p>
        </w:tc>
        <w:tc>
          <w:tcPr>
            <w:tcW w:w="5170" w:type="dxa"/>
            <w:tcBorders>
              <w:top w:val="nil"/>
              <w:left w:val="nil"/>
              <w:bottom w:val="single" w:sz="8" w:space="0" w:color="auto"/>
              <w:right w:val="single" w:sz="8" w:space="0" w:color="auto"/>
            </w:tcBorders>
          </w:tcPr>
          <w:p w14:paraId="64E28C39" w14:textId="77777777" w:rsidR="006A541E" w:rsidRDefault="00C36918">
            <w:r>
              <w:rPr>
                <w:rFonts w:cs="Arial"/>
              </w:rPr>
              <w:t>PCL = No</w:t>
            </w:r>
          </w:p>
          <w:p w14:paraId="622A4E68" w14:textId="77777777" w:rsidR="006A541E" w:rsidRDefault="00C36918">
            <w:r>
              <w:rPr>
                <w:rFonts w:cs="Arial"/>
              </w:rPr>
              <w:t>WCL = Yes</w:t>
            </w:r>
          </w:p>
          <w:p w14:paraId="0C0ED49C" w14:textId="77777777" w:rsidR="006A541E" w:rsidRDefault="00C36918">
            <w:r>
              <w:rPr>
                <w:rFonts w:cs="Arial"/>
              </w:rPr>
              <w:t>RAL = Yes</w:t>
            </w:r>
          </w:p>
          <w:p w14:paraId="2FFF1C92" w14:textId="77777777" w:rsidR="006A541E" w:rsidRDefault="00C36918">
            <w:r>
              <w:rPr>
                <w:rFonts w:cs="Arial"/>
              </w:rPr>
              <w:t>RCL = Yes</w:t>
            </w:r>
          </w:p>
          <w:p w14:paraId="68F7D3D8" w14:textId="77777777" w:rsidR="006A541E" w:rsidRDefault="00C36918">
            <w:r>
              <w:rPr>
                <w:rFonts w:cs="Arial"/>
              </w:rPr>
              <w:t>RAL &amp; RCL triggered by URC and VSP</w:t>
            </w:r>
          </w:p>
        </w:tc>
        <w:tc>
          <w:tcPr>
            <w:tcW w:w="3048" w:type="dxa"/>
            <w:tcBorders>
              <w:top w:val="nil"/>
              <w:left w:val="nil"/>
              <w:bottom w:val="single" w:sz="8" w:space="0" w:color="auto"/>
              <w:right w:val="single" w:sz="8" w:space="0" w:color="auto"/>
            </w:tcBorders>
          </w:tcPr>
          <w:p w14:paraId="0686F843" w14:textId="77777777" w:rsidR="006A541E" w:rsidRDefault="00C36918">
            <w:r>
              <w:rPr>
                <w:rFonts w:cs="Arial"/>
              </w:rPr>
              <w:t xml:space="preserve"> </w:t>
            </w:r>
          </w:p>
        </w:tc>
      </w:tr>
      <w:tr w:rsidR="006A541E" w14:paraId="0306E6BC" w14:textId="77777777">
        <w:tc>
          <w:tcPr>
            <w:tcW w:w="1691" w:type="dxa"/>
            <w:tcBorders>
              <w:top w:val="single" w:sz="8" w:space="0" w:color="auto"/>
              <w:left w:val="single" w:sz="8" w:space="0" w:color="auto"/>
              <w:bottom w:val="single" w:sz="8" w:space="0" w:color="auto"/>
              <w:right w:val="single" w:sz="8" w:space="0" w:color="auto"/>
            </w:tcBorders>
          </w:tcPr>
          <w:p w14:paraId="211FF27F" w14:textId="77777777" w:rsidR="006A541E" w:rsidRDefault="00C36918">
            <w:r>
              <w:rPr>
                <w:rFonts w:cs="Arial"/>
                <w:b/>
                <w:bCs/>
              </w:rPr>
              <w:t>6</w:t>
            </w:r>
          </w:p>
        </w:tc>
        <w:tc>
          <w:tcPr>
            <w:tcW w:w="5170" w:type="dxa"/>
            <w:tcBorders>
              <w:top w:val="nil"/>
              <w:left w:val="nil"/>
              <w:bottom w:val="single" w:sz="8" w:space="0" w:color="auto"/>
              <w:right w:val="single" w:sz="8" w:space="0" w:color="auto"/>
            </w:tcBorders>
          </w:tcPr>
          <w:p w14:paraId="61A6A3AA" w14:textId="77777777" w:rsidR="006A541E" w:rsidRDefault="00C36918">
            <w:r>
              <w:rPr>
                <w:rFonts w:cs="Arial"/>
              </w:rPr>
              <w:t>PCL = Yes</w:t>
            </w:r>
          </w:p>
          <w:p w14:paraId="50E1A412" w14:textId="77777777" w:rsidR="006A541E" w:rsidRDefault="00C36918">
            <w:r>
              <w:rPr>
                <w:rFonts w:cs="Arial"/>
              </w:rPr>
              <w:t>WCL = Yes</w:t>
            </w:r>
          </w:p>
          <w:p w14:paraId="7B603548" w14:textId="77777777" w:rsidR="006A541E" w:rsidRDefault="00C36918">
            <w:r>
              <w:rPr>
                <w:rFonts w:cs="Arial"/>
              </w:rPr>
              <w:t>RAL = Yes</w:t>
            </w:r>
          </w:p>
          <w:p w14:paraId="34E8F6D4" w14:textId="77777777" w:rsidR="006A541E" w:rsidRDefault="00C36918">
            <w:r>
              <w:rPr>
                <w:rFonts w:cs="Arial"/>
              </w:rPr>
              <w:t>RCL = Yes</w:t>
            </w:r>
          </w:p>
          <w:p w14:paraId="6851FD9A" w14:textId="77777777" w:rsidR="006A541E" w:rsidRDefault="00C36918">
            <w:r>
              <w:rPr>
                <w:rFonts w:cs="Arial"/>
              </w:rPr>
              <w:t>RAL &amp; RCL triggered by URC and VSP</w:t>
            </w:r>
          </w:p>
        </w:tc>
        <w:tc>
          <w:tcPr>
            <w:tcW w:w="3048" w:type="dxa"/>
            <w:tcBorders>
              <w:top w:val="nil"/>
              <w:left w:val="nil"/>
              <w:bottom w:val="single" w:sz="8" w:space="0" w:color="auto"/>
              <w:right w:val="single" w:sz="8" w:space="0" w:color="auto"/>
            </w:tcBorders>
          </w:tcPr>
          <w:p w14:paraId="2C7AEDF0" w14:textId="77777777" w:rsidR="006A541E" w:rsidRDefault="00C36918">
            <w:r>
              <w:rPr>
                <w:rFonts w:cs="Arial"/>
              </w:rPr>
              <w:t xml:space="preserve"> </w:t>
            </w:r>
          </w:p>
        </w:tc>
      </w:tr>
      <w:tr w:rsidR="006A541E" w14:paraId="098C3869" w14:textId="77777777">
        <w:tc>
          <w:tcPr>
            <w:tcW w:w="1691" w:type="dxa"/>
            <w:tcBorders>
              <w:top w:val="single" w:sz="8" w:space="0" w:color="auto"/>
              <w:left w:val="single" w:sz="8" w:space="0" w:color="auto"/>
              <w:bottom w:val="single" w:sz="8" w:space="0" w:color="auto"/>
              <w:right w:val="single" w:sz="8" w:space="0" w:color="auto"/>
            </w:tcBorders>
          </w:tcPr>
          <w:p w14:paraId="3ACE65E8" w14:textId="77777777" w:rsidR="006A541E" w:rsidRDefault="00C36918">
            <w:r>
              <w:rPr>
                <w:rFonts w:cs="Arial"/>
                <w:b/>
                <w:bCs/>
              </w:rPr>
              <w:t>7</w:t>
            </w:r>
          </w:p>
        </w:tc>
        <w:tc>
          <w:tcPr>
            <w:tcW w:w="5170" w:type="dxa"/>
            <w:tcBorders>
              <w:top w:val="nil"/>
              <w:left w:val="nil"/>
              <w:bottom w:val="single" w:sz="8" w:space="0" w:color="auto"/>
              <w:right w:val="single" w:sz="8" w:space="0" w:color="auto"/>
            </w:tcBorders>
          </w:tcPr>
          <w:p w14:paraId="1B284430" w14:textId="77777777" w:rsidR="006A541E" w:rsidRDefault="00C36918">
            <w:r>
              <w:rPr>
                <w:rFonts w:cs="Arial"/>
              </w:rPr>
              <w:t>PCL = Yes</w:t>
            </w:r>
          </w:p>
          <w:p w14:paraId="72CC93D1" w14:textId="77777777" w:rsidR="006A541E" w:rsidRDefault="00C36918">
            <w:r>
              <w:rPr>
                <w:rFonts w:cs="Arial"/>
              </w:rPr>
              <w:t>WCL = don't care</w:t>
            </w:r>
          </w:p>
          <w:p w14:paraId="2D4FA37A" w14:textId="77777777" w:rsidR="006A541E" w:rsidRDefault="00C36918">
            <w:r>
              <w:rPr>
                <w:rFonts w:cs="Arial"/>
              </w:rPr>
              <w:t>RAL = No</w:t>
            </w:r>
          </w:p>
          <w:p w14:paraId="633F3E2F" w14:textId="77777777" w:rsidR="006A541E" w:rsidRDefault="00C36918">
            <w:r>
              <w:rPr>
                <w:rFonts w:cs="Arial"/>
              </w:rPr>
              <w:t>RCL = No</w:t>
            </w:r>
          </w:p>
          <w:p w14:paraId="0C417A21" w14:textId="77777777" w:rsidR="006A541E" w:rsidRDefault="00C36918">
            <w:r>
              <w:rPr>
                <w:rFonts w:cs="Arial"/>
              </w:rPr>
              <w:t>Refer to F00187 Power Child Lock</w:t>
            </w:r>
          </w:p>
        </w:tc>
        <w:tc>
          <w:tcPr>
            <w:tcW w:w="3048" w:type="dxa"/>
            <w:tcBorders>
              <w:top w:val="nil"/>
              <w:left w:val="nil"/>
              <w:bottom w:val="single" w:sz="8" w:space="0" w:color="auto"/>
              <w:right w:val="single" w:sz="8" w:space="0" w:color="auto"/>
            </w:tcBorders>
          </w:tcPr>
          <w:p w14:paraId="46F6EA6D" w14:textId="77777777" w:rsidR="006A541E" w:rsidRDefault="00C36918">
            <w:r>
              <w:rPr>
                <w:rFonts w:cs="Arial"/>
              </w:rPr>
              <w:t xml:space="preserve"> </w:t>
            </w:r>
          </w:p>
        </w:tc>
      </w:tr>
    </w:tbl>
    <w:p w14:paraId="635CBB55" w14:textId="77777777" w:rsidR="006A541E" w:rsidRDefault="00C36918">
      <w:r>
        <w:t xml:space="preserve"> </w:t>
      </w:r>
    </w:p>
    <w:tbl>
      <w:tblPr>
        <w:tblW w:w="10098" w:type="dxa"/>
        <w:tblLayout w:type="fixed"/>
        <w:tblCellMar>
          <w:left w:w="0" w:type="dxa"/>
          <w:right w:w="0" w:type="dxa"/>
        </w:tblCellMar>
        <w:tblLook w:val="04A0" w:firstRow="1" w:lastRow="0" w:firstColumn="1" w:lastColumn="0" w:noHBand="0" w:noVBand="1"/>
      </w:tblPr>
      <w:tblGrid>
        <w:gridCol w:w="10098"/>
      </w:tblGrid>
      <w:tr w:rsidR="00ED34A3" w14:paraId="4AA75D32" w14:textId="77777777" w:rsidTr="003571D0">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E808D2" w14:textId="51985318" w:rsidR="00ED34A3" w:rsidRDefault="00ED34A3" w:rsidP="009D2039">
            <w:pPr>
              <w:rPr>
                <w:rFonts w:cs="Arial"/>
                <w:b/>
                <w:bCs/>
                <w:color w:val="BFBFBF"/>
                <w:sz w:val="16"/>
                <w:szCs w:val="16"/>
              </w:rPr>
            </w:pPr>
            <w:r w:rsidRPr="00CB0C8C">
              <w:rPr>
                <w:rFonts w:cs="Arial"/>
                <w:b/>
                <w:bCs/>
                <w:color w:val="7F7F7F" w:themeColor="text1" w:themeTint="80"/>
                <w:sz w:val="16"/>
                <w:szCs w:val="16"/>
              </w:rPr>
              <w:t>Purpose</w:t>
            </w:r>
          </w:p>
        </w:tc>
      </w:tr>
      <w:tr w:rsidR="00ED34A3" w14:paraId="0DDE2924" w14:textId="77777777" w:rsidTr="003571D0">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78B85A4" w14:textId="77777777" w:rsidR="006A541E" w:rsidRDefault="006A541E"/>
        </w:tc>
      </w:tr>
    </w:tbl>
    <w:p w14:paraId="1EDD10AA" w14:textId="77777777" w:rsidR="00220CBA" w:rsidRDefault="00220CBA" w:rsidP="00220CBA"/>
    <w:p w14:paraId="041172D5" w14:textId="77777777" w:rsidR="0027671B" w:rsidRPr="007C20FA" w:rsidRDefault="00D808DC" w:rsidP="0027671B">
      <w:pPr>
        <w:pStyle w:val="Heading1"/>
      </w:pPr>
      <w:bookmarkStart w:id="74" w:name="_Toc73710973"/>
      <w:r>
        <w:lastRenderedPageBreak/>
        <w:t>Feature Context</w:t>
      </w:r>
      <w:bookmarkEnd w:id="74"/>
    </w:p>
    <w:p w14:paraId="2C6F0FE6" w14:textId="77777777" w:rsidR="00CB3F15" w:rsidRDefault="0027671B" w:rsidP="0027671B">
      <w:pPr>
        <w:pStyle w:val="Heading2"/>
      </w:pPr>
      <w:bookmarkStart w:id="75" w:name="_Toc73710974"/>
      <w:r w:rsidRPr="007C20FA">
        <w:t xml:space="preserve">Feature </w:t>
      </w:r>
      <w:r w:rsidR="00CC22B6">
        <w:t>Context</w:t>
      </w:r>
      <w:r w:rsidRPr="007C20FA">
        <w:t xml:space="preserve"> Diagram</w:t>
      </w:r>
      <w:bookmarkEnd w:id="75"/>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6AE9482" wp14:editId="028431DF">
            <wp:extent cx="6466205" cy="4338328"/>
            <wp:effectExtent l="0" t="0" r="0" b="0"/>
            <wp:docPr id="6" name="Picture -1497004632.jpg" descr="-1497004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97004632.jpg"/>
                    <pic:cNvPicPr/>
                  </pic:nvPicPr>
                  <pic:blipFill>
                    <a:blip r:embed="rId22" cstate="print"/>
                    <a:stretch>
                      <a:fillRect/>
                    </a:stretch>
                  </pic:blipFill>
                  <pic:spPr>
                    <a:xfrm>
                      <a:off x="0" y="0"/>
                      <a:ext cx="6466205" cy="4338328"/>
                    </a:xfrm>
                    <a:prstGeom prst="rect">
                      <a:avLst/>
                    </a:prstGeom>
                  </pic:spPr>
                </pic:pic>
              </a:graphicData>
            </a:graphic>
          </wp:inline>
        </w:drawing>
      </w:r>
    </w:p>
    <w:p w14:paraId="1F7ADE5B" w14:textId="56822FDF" w:rsidR="00782814" w:rsidRPr="00955B78" w:rsidRDefault="00782814" w:rsidP="00782814">
      <w:pPr>
        <w:pStyle w:val="Caption"/>
      </w:pPr>
      <w:bookmarkStart w:id="76" w:name="_Toc73711028"/>
      <w:r w:rsidRPr="00041150">
        <w:t xml:space="preserve">Figure </w:t>
      </w:r>
      <w:r>
        <w:rPr>
          <w:noProof/>
        </w:rPr>
        <w:fldChar w:fldCharType="begin"/>
      </w:r>
      <w:r>
        <w:rPr>
          <w:noProof/>
        </w:rPr>
        <w:instrText xml:space="preserve"> SEQ Figure \* ARABIC </w:instrText>
      </w:r>
      <w:r>
        <w:rPr>
          <w:noProof/>
        </w:rPr>
        <w:fldChar w:fldCharType="separate"/>
      </w:r>
      <w:r w:rsidR="006E6685">
        <w:rPr>
          <w:noProof/>
        </w:rPr>
        <w:t>2</w:t>
      </w:r>
      <w:r>
        <w:rPr>
          <w:noProof/>
        </w:rPr>
        <w:fldChar w:fldCharType="end"/>
      </w:r>
      <w:r w:rsidRPr="00041150">
        <w:t>: Context Diagram</w:t>
      </w:r>
      <w:bookmarkEnd w:id="76"/>
    </w:p>
    <w:p w14:paraId="5308FB24" w14:textId="26BCBD06" w:rsidR="00E11755" w:rsidRDefault="00A8754B" w:rsidP="00E11755">
      <w:pPr>
        <w:pStyle w:val="Heading2"/>
        <w:tabs>
          <w:tab w:val="clear" w:pos="718"/>
          <w:tab w:val="left" w:pos="709"/>
        </w:tabs>
        <w:ind w:left="0" w:firstLine="0"/>
      </w:pPr>
      <w:bookmarkStart w:id="77" w:name="_Toc215652143"/>
      <w:bookmarkStart w:id="78" w:name="_Toc73710975"/>
      <w:r>
        <w:t xml:space="preserve">List of </w:t>
      </w:r>
      <w:r w:rsidR="00E33B01">
        <w:t>Influences</w:t>
      </w:r>
      <w:bookmarkEnd w:id="77"/>
      <w:bookmarkEnd w:id="78"/>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Audible Command</w:t>
            </w:r>
          </w:p>
        </w:tc>
        <w:tc>
          <w:tcPr>
            <w:tcW w:w="1871" w:type="dxa"/>
            <w:vAlign w:val="center"/>
          </w:tcPr>
          <w:p w14:paraId="55C84E53" w14:textId="77777777" w:rsidR="009D2039" w:rsidRDefault="009D2039" w:rsidP="009D2039">
            <w:pPr>
              <w:rPr>
                <w:rFonts w:cs="Arial"/>
              </w:rPr>
            </w:pPr>
            <w:r>
              <w:rPr>
                <w:rFonts w:cs="Arial"/>
              </w:rPr>
              <w:t xml:space="preserve">Voice Command </w:t>
            </w:r>
            <w:proofErr w:type="gramStart"/>
            <w:r>
              <w:rPr>
                <w:rFonts w:cs="Arial"/>
              </w:rPr>
              <w:t>To</w:t>
            </w:r>
            <w:proofErr w:type="gramEnd"/>
            <w:r>
              <w:rPr>
                <w:rFonts w:cs="Arial"/>
              </w:rPr>
              <w:t xml:space="preserve"> Rear Seat Controls Lockout</w:t>
            </w:r>
          </w:p>
        </w:tc>
        <w:tc>
          <w:tcPr>
            <w:tcW w:w="6660" w:type="dxa"/>
            <w:vAlign w:val="center"/>
          </w:tcPr>
          <w:p w14:paraId="6FEFEB68" w14:textId="77777777" w:rsidR="009D2039" w:rsidRDefault="009D2039" w:rsidP="009D2039">
            <w:pPr>
              <w:rPr>
                <w:rFonts w:cs="Arial"/>
              </w:rPr>
            </w:pPr>
            <w:r w:rsidRPr="00B04B2A">
              <w:rPr>
                <w:rFonts w:cs="Arial"/>
              </w:rPr>
              <w:t>Driver request for feature status through voice command</w:t>
            </w:r>
          </w:p>
        </w:tc>
      </w:tr>
      <w:tr w:rsidR="009D2039" w:rsidRPr="00717330" w14:paraId="16AF1471" w14:textId="77777777" w:rsidTr="00A654A1">
        <w:trPr>
          <w:jc w:val="center"/>
        </w:trPr>
        <w:tc>
          <w:tcPr>
            <w:tcW w:w="1642" w:type="dxa"/>
            <w:vMerge w:val="restart"/>
            <w:vAlign w:val="center"/>
          </w:tcPr>
          <w:p w14:paraId="3E92D5A5" w14:textId="77777777" w:rsidR="009D2039" w:rsidRDefault="009D2039" w:rsidP="009D2039">
            <w:pPr>
              <w:rPr>
                <w:rFonts w:cs="Arial"/>
              </w:rPr>
            </w:pPr>
            <w:r>
              <w:rPr>
                <w:rFonts w:cs="Arial"/>
              </w:rPr>
              <w:t>Availability/Status</w:t>
            </w:r>
          </w:p>
        </w:tc>
        <w:tc>
          <w:tcPr>
            <w:tcW w:w="1871" w:type="dxa"/>
            <w:vAlign w:val="center"/>
          </w:tcPr>
          <w:p w14:paraId="221AF887" w14:textId="77777777" w:rsidR="009D2039" w:rsidRDefault="009D2039" w:rsidP="009D2039">
            <w:pPr>
              <w:rPr>
                <w:rFonts w:cs="Arial"/>
              </w:rPr>
            </w:pPr>
            <w:r>
              <w:rPr>
                <w:rFonts w:cs="Arial"/>
              </w:rPr>
              <w:t>Rear Seat Controls Lockout To HMI</w:t>
            </w:r>
          </w:p>
        </w:tc>
        <w:tc>
          <w:tcPr>
            <w:tcW w:w="6660" w:type="dxa"/>
            <w:vAlign w:val="center"/>
          </w:tcPr>
          <w:p w14:paraId="7FBD27DC" w14:textId="77777777" w:rsidR="009D2039" w:rsidRDefault="009D2039" w:rsidP="009D2039">
            <w:pPr>
              <w:rPr>
                <w:rFonts w:cs="Arial"/>
              </w:rPr>
            </w:pPr>
            <w:r w:rsidRPr="00B04B2A">
              <w:rPr>
                <w:rFonts w:cs="Arial"/>
              </w:rPr>
              <w:t>Status of RSCL feature</w:t>
            </w:r>
          </w:p>
        </w:tc>
      </w:tr>
      <w:tr w:rsidR="009D2039" w:rsidRPr="00717330" w14:paraId="009947B5" w14:textId="77777777" w:rsidTr="00A654A1">
        <w:trPr>
          <w:jc w:val="center"/>
        </w:trPr>
        <w:tc>
          <w:tcPr>
            <w:tcW w:w="1642" w:type="dxa"/>
            <w:vMerge w:val="restart"/>
            <w:vAlign w:val="center"/>
          </w:tcPr>
          <w:p w14:paraId="55AFEDB8" w14:textId="77777777" w:rsidR="009D2039" w:rsidRDefault="009D2039" w:rsidP="009D2039">
            <w:pPr>
              <w:rPr>
                <w:rFonts w:cs="Arial"/>
              </w:rPr>
            </w:pPr>
            <w:r>
              <w:rPr>
                <w:rFonts w:cs="Arial"/>
              </w:rPr>
              <w:t>BLE Command</w:t>
            </w:r>
          </w:p>
        </w:tc>
        <w:tc>
          <w:tcPr>
            <w:tcW w:w="1871" w:type="dxa"/>
            <w:vAlign w:val="center"/>
          </w:tcPr>
          <w:p w14:paraId="593F8E4C" w14:textId="77777777" w:rsidR="009D2039" w:rsidRDefault="009D2039" w:rsidP="009D2039">
            <w:pPr>
              <w:rPr>
                <w:rFonts w:cs="Arial"/>
              </w:rPr>
            </w:pPr>
            <w:r>
              <w:rPr>
                <w:rFonts w:cs="Arial"/>
              </w:rPr>
              <w:t xml:space="preserve">Ultimate </w:t>
            </w:r>
            <w:proofErr w:type="gramStart"/>
            <w:r>
              <w:rPr>
                <w:rFonts w:cs="Arial"/>
              </w:rPr>
              <w:t>Remote Control</w:t>
            </w:r>
            <w:proofErr w:type="gramEnd"/>
            <w:r>
              <w:rPr>
                <w:rFonts w:cs="Arial"/>
              </w:rPr>
              <w:t xml:space="preserve"> Lockout (URCL) To Rear Seat Controls Lockout</w:t>
            </w:r>
          </w:p>
        </w:tc>
        <w:tc>
          <w:tcPr>
            <w:tcW w:w="6660" w:type="dxa"/>
            <w:vAlign w:val="center"/>
          </w:tcPr>
          <w:p w14:paraId="7642ED5F" w14:textId="77777777" w:rsidR="009D2039" w:rsidRDefault="009D2039" w:rsidP="009D2039">
            <w:pPr>
              <w:rPr>
                <w:rFonts w:cs="Arial"/>
              </w:rPr>
            </w:pPr>
            <w:r w:rsidRPr="00B04B2A">
              <w:rPr>
                <w:rFonts w:cs="Arial"/>
              </w:rPr>
              <w:t>Enable / Disable mobile user to change feature setting</w:t>
            </w:r>
          </w:p>
        </w:tc>
      </w:tr>
      <w:tr w:rsidR="009D2039" w:rsidRPr="00717330" w14:paraId="339BD45C" w14:textId="77777777" w:rsidTr="00A654A1">
        <w:trPr>
          <w:jc w:val="center"/>
        </w:trPr>
        <w:tc>
          <w:tcPr>
            <w:tcW w:w="1642" w:type="dxa"/>
            <w:vMerge w:val="restart"/>
            <w:vAlign w:val="center"/>
          </w:tcPr>
          <w:p w14:paraId="13609757" w14:textId="77777777" w:rsidR="009D2039" w:rsidRDefault="009D2039" w:rsidP="009D2039">
            <w:pPr>
              <w:rPr>
                <w:rFonts w:cs="Arial"/>
              </w:rPr>
            </w:pPr>
            <w:r>
              <w:rPr>
                <w:rFonts w:cs="Arial"/>
              </w:rPr>
              <w:t>Command</w:t>
            </w:r>
          </w:p>
        </w:tc>
        <w:tc>
          <w:tcPr>
            <w:tcW w:w="1871" w:type="dxa"/>
            <w:vAlign w:val="center"/>
          </w:tcPr>
          <w:p w14:paraId="7B9A9B00" w14:textId="77777777" w:rsidR="009D2039" w:rsidRDefault="009D2039" w:rsidP="009D2039">
            <w:pPr>
              <w:rPr>
                <w:rFonts w:cs="Arial"/>
              </w:rPr>
            </w:pPr>
            <w:r>
              <w:rPr>
                <w:rFonts w:cs="Arial"/>
              </w:rPr>
              <w:t xml:space="preserve">Driver </w:t>
            </w:r>
            <w:proofErr w:type="gramStart"/>
            <w:r>
              <w:rPr>
                <w:rFonts w:cs="Arial"/>
              </w:rPr>
              <w:t>To</w:t>
            </w:r>
            <w:proofErr w:type="gramEnd"/>
            <w:r>
              <w:rPr>
                <w:rFonts w:cs="Arial"/>
              </w:rPr>
              <w:t xml:space="preserve"> Rear Seat Controls Lockout</w:t>
            </w:r>
          </w:p>
        </w:tc>
        <w:tc>
          <w:tcPr>
            <w:tcW w:w="6660" w:type="dxa"/>
            <w:vAlign w:val="center"/>
          </w:tcPr>
          <w:p w14:paraId="753955C1" w14:textId="77777777" w:rsidR="009D2039" w:rsidRDefault="009D2039" w:rsidP="009D2039">
            <w:pPr>
              <w:rPr>
                <w:rFonts w:cs="Arial"/>
              </w:rPr>
            </w:pPr>
            <w:r w:rsidRPr="00B04B2A">
              <w:rPr>
                <w:rFonts w:cs="Arial"/>
              </w:rPr>
              <w:t>Driver request for feature status</w:t>
            </w:r>
          </w:p>
        </w:tc>
      </w:tr>
      <w:tr w:rsidR="009D2039" w:rsidRPr="00717330" w14:paraId="4F1DE9B7" w14:textId="77777777" w:rsidTr="00A654A1">
        <w:trPr>
          <w:jc w:val="center"/>
        </w:trPr>
        <w:tc>
          <w:tcPr>
            <w:tcW w:w="1642" w:type="dxa"/>
            <w:vMerge w:val="restart"/>
            <w:vAlign w:val="center"/>
          </w:tcPr>
          <w:p w14:paraId="7C2EA203" w14:textId="77777777" w:rsidR="009D2039" w:rsidRDefault="009D2039" w:rsidP="009D2039">
            <w:pPr>
              <w:rPr>
                <w:rFonts w:cs="Arial"/>
              </w:rPr>
            </w:pPr>
            <w:r>
              <w:rPr>
                <w:rFonts w:cs="Arial"/>
              </w:rPr>
              <w:t>Environmental Conditions</w:t>
            </w:r>
          </w:p>
        </w:tc>
        <w:tc>
          <w:tcPr>
            <w:tcW w:w="1871" w:type="dxa"/>
            <w:vAlign w:val="center"/>
          </w:tcPr>
          <w:p w14:paraId="240A5011" w14:textId="77777777" w:rsidR="009D2039" w:rsidRDefault="009D2039" w:rsidP="009D2039">
            <w:pPr>
              <w:rPr>
                <w:rFonts w:cs="Arial"/>
              </w:rPr>
            </w:pPr>
            <w:r>
              <w:rPr>
                <w:rFonts w:cs="Arial"/>
              </w:rPr>
              <w:t xml:space="preserve">Environment </w:t>
            </w:r>
            <w:proofErr w:type="gramStart"/>
            <w:r>
              <w:rPr>
                <w:rFonts w:cs="Arial"/>
              </w:rPr>
              <w:t>To</w:t>
            </w:r>
            <w:proofErr w:type="gramEnd"/>
            <w:r>
              <w:rPr>
                <w:rFonts w:cs="Arial"/>
              </w:rPr>
              <w:t xml:space="preserve"> Rear Seat Controls Lockout</w:t>
            </w:r>
          </w:p>
        </w:tc>
        <w:tc>
          <w:tcPr>
            <w:tcW w:w="6660" w:type="dxa"/>
            <w:vAlign w:val="center"/>
          </w:tcPr>
          <w:p w14:paraId="3AAE6322" w14:textId="77777777" w:rsidR="009D2039" w:rsidRDefault="009D2039" w:rsidP="009D2039">
            <w:pPr>
              <w:rPr>
                <w:rFonts w:cs="Arial"/>
              </w:rPr>
            </w:pPr>
            <w:r w:rsidRPr="00B04B2A">
              <w:rPr>
                <w:rFonts w:cs="Arial"/>
              </w:rPr>
              <w:t>Environmental conditions must not change status of feature</w:t>
            </w:r>
          </w:p>
        </w:tc>
      </w:tr>
      <w:tr w:rsidR="009D2039" w:rsidRPr="00717330" w14:paraId="45984A5C" w14:textId="77777777" w:rsidTr="00A654A1">
        <w:trPr>
          <w:jc w:val="center"/>
        </w:trPr>
        <w:tc>
          <w:tcPr>
            <w:tcW w:w="1642" w:type="dxa"/>
            <w:vMerge w:val="restart"/>
            <w:vAlign w:val="center"/>
          </w:tcPr>
          <w:p w14:paraId="499BED91" w14:textId="77777777" w:rsidR="009D2039" w:rsidRDefault="009D2039" w:rsidP="009D2039">
            <w:pPr>
              <w:rPr>
                <w:rFonts w:cs="Arial"/>
              </w:rPr>
            </w:pPr>
            <w:r>
              <w:rPr>
                <w:rFonts w:cs="Arial"/>
              </w:rPr>
              <w:t>Feedback</w:t>
            </w:r>
          </w:p>
        </w:tc>
        <w:tc>
          <w:tcPr>
            <w:tcW w:w="1871" w:type="dxa"/>
            <w:vAlign w:val="center"/>
          </w:tcPr>
          <w:p w14:paraId="7DF5B694"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Driver</w:t>
            </w:r>
          </w:p>
        </w:tc>
        <w:tc>
          <w:tcPr>
            <w:tcW w:w="6660" w:type="dxa"/>
            <w:vAlign w:val="center"/>
          </w:tcPr>
          <w:p w14:paraId="566A42FA" w14:textId="77777777" w:rsidR="009D2039" w:rsidRDefault="009D2039" w:rsidP="009D2039">
            <w:pPr>
              <w:rPr>
                <w:rFonts w:cs="Arial"/>
              </w:rPr>
            </w:pPr>
            <w:r w:rsidRPr="00B04B2A">
              <w:rPr>
                <w:rFonts w:cs="Arial"/>
              </w:rPr>
              <w:t>Status of RSCL feature to driver</w:t>
            </w:r>
          </w:p>
        </w:tc>
      </w:tr>
      <w:tr w:rsidR="009D2039" w:rsidRPr="00717330" w14:paraId="1ED2C411" w14:textId="77777777" w:rsidTr="00A654A1">
        <w:trPr>
          <w:jc w:val="center"/>
        </w:trPr>
        <w:tc>
          <w:tcPr>
            <w:tcW w:w="1642" w:type="dxa"/>
            <w:vMerge w:val="restart"/>
            <w:vAlign w:val="center"/>
          </w:tcPr>
          <w:p w14:paraId="7E698795" w14:textId="77777777" w:rsidR="009D2039" w:rsidRDefault="009D2039" w:rsidP="009D2039">
            <w:pPr>
              <w:rPr>
                <w:rFonts w:cs="Arial"/>
              </w:rPr>
            </w:pPr>
            <w:r>
              <w:rPr>
                <w:rFonts w:cs="Arial"/>
              </w:rPr>
              <w:lastRenderedPageBreak/>
              <w:t>Interaction</w:t>
            </w:r>
          </w:p>
        </w:tc>
        <w:tc>
          <w:tcPr>
            <w:tcW w:w="1871" w:type="dxa"/>
            <w:vAlign w:val="center"/>
          </w:tcPr>
          <w:p w14:paraId="31834901" w14:textId="77777777" w:rsidR="009D2039" w:rsidRDefault="009D2039" w:rsidP="009D2039">
            <w:pPr>
              <w:rPr>
                <w:rFonts w:cs="Arial"/>
              </w:rPr>
            </w:pPr>
            <w:r>
              <w:rPr>
                <w:rFonts w:cs="Arial"/>
              </w:rPr>
              <w:t xml:space="preserve">Rear Passenger </w:t>
            </w:r>
            <w:proofErr w:type="gramStart"/>
            <w:r>
              <w:rPr>
                <w:rFonts w:cs="Arial"/>
              </w:rPr>
              <w:t>To</w:t>
            </w:r>
            <w:proofErr w:type="gramEnd"/>
            <w:r>
              <w:rPr>
                <w:rFonts w:cs="Arial"/>
              </w:rPr>
              <w:t xml:space="preserve"> Rear Seat Controls Lockout</w:t>
            </w:r>
          </w:p>
        </w:tc>
        <w:tc>
          <w:tcPr>
            <w:tcW w:w="6660" w:type="dxa"/>
            <w:vAlign w:val="center"/>
          </w:tcPr>
          <w:p w14:paraId="1494782B" w14:textId="77777777" w:rsidR="009D2039" w:rsidRDefault="009D2039" w:rsidP="009D2039">
            <w:pPr>
              <w:rPr>
                <w:rFonts w:cs="Arial"/>
              </w:rPr>
            </w:pPr>
            <w:r w:rsidRPr="00B04B2A">
              <w:rPr>
                <w:rFonts w:cs="Arial"/>
              </w:rPr>
              <w:t>Can interact with the interior door handle, window switch, all rear audio and climate adjuster including URC through rear mobile devices.</w:t>
            </w:r>
          </w:p>
        </w:tc>
      </w:tr>
      <w:tr w:rsidR="009D2039" w:rsidRPr="00717330" w14:paraId="0483FC6E" w14:textId="77777777" w:rsidTr="00A654A1">
        <w:trPr>
          <w:jc w:val="center"/>
        </w:trPr>
        <w:tc>
          <w:tcPr>
            <w:tcW w:w="1642" w:type="dxa"/>
            <w:vMerge w:val="restart"/>
            <w:vAlign w:val="center"/>
          </w:tcPr>
          <w:p w14:paraId="16B88DBB" w14:textId="77777777" w:rsidR="009D2039" w:rsidRDefault="009D2039" w:rsidP="009D2039">
            <w:pPr>
              <w:rPr>
                <w:rFonts w:cs="Arial"/>
              </w:rPr>
            </w:pPr>
            <w:r>
              <w:rPr>
                <w:rFonts w:cs="Arial"/>
              </w:rPr>
              <w:t>Interference</w:t>
            </w:r>
          </w:p>
        </w:tc>
        <w:tc>
          <w:tcPr>
            <w:tcW w:w="1871" w:type="dxa"/>
            <w:vAlign w:val="center"/>
          </w:tcPr>
          <w:p w14:paraId="4121F256" w14:textId="77777777" w:rsidR="009D2039" w:rsidRDefault="009D2039" w:rsidP="009D2039">
            <w:pPr>
              <w:rPr>
                <w:rFonts w:cs="Arial"/>
              </w:rPr>
            </w:pPr>
            <w:r>
              <w:rPr>
                <w:rFonts w:cs="Arial"/>
              </w:rPr>
              <w:t xml:space="preserve">Double Lock </w:t>
            </w:r>
            <w:proofErr w:type="gramStart"/>
            <w:r>
              <w:rPr>
                <w:rFonts w:cs="Arial"/>
              </w:rPr>
              <w:t>To</w:t>
            </w:r>
            <w:proofErr w:type="gramEnd"/>
            <w:r>
              <w:rPr>
                <w:rFonts w:cs="Arial"/>
              </w:rPr>
              <w:t xml:space="preserve"> Rear Seat Controls Lockout</w:t>
            </w:r>
          </w:p>
        </w:tc>
        <w:tc>
          <w:tcPr>
            <w:tcW w:w="6660" w:type="dxa"/>
            <w:vAlign w:val="center"/>
          </w:tcPr>
          <w:p w14:paraId="4E5A97F2" w14:textId="77777777" w:rsidR="009D2039" w:rsidRDefault="009D2039" w:rsidP="009D2039">
            <w:pPr>
              <w:rPr>
                <w:rFonts w:cs="Arial"/>
              </w:rPr>
            </w:pPr>
            <w:r w:rsidRPr="00B04B2A">
              <w:rPr>
                <w:rFonts w:cs="Arial"/>
              </w:rPr>
              <w:t xml:space="preserve">Action of DL and RSCL on rear inner handle must follow defined rules. </w:t>
            </w:r>
          </w:p>
        </w:tc>
      </w:tr>
      <w:tr w:rsidR="009D2039" w:rsidRPr="00717330" w14:paraId="3E914458" w14:textId="77777777" w:rsidTr="00A654A1">
        <w:trPr>
          <w:jc w:val="center"/>
        </w:trPr>
        <w:tc>
          <w:tcPr>
            <w:tcW w:w="1642" w:type="dxa"/>
            <w:vMerge w:val="restart"/>
            <w:vAlign w:val="center"/>
          </w:tcPr>
          <w:p w14:paraId="5677AF72" w14:textId="77777777" w:rsidR="009D2039" w:rsidRDefault="009D2039" w:rsidP="009D2039">
            <w:pPr>
              <w:rPr>
                <w:rFonts w:cs="Arial"/>
              </w:rPr>
            </w:pPr>
            <w:r>
              <w:rPr>
                <w:rFonts w:cs="Arial"/>
              </w:rPr>
              <w:t>Key Command</w:t>
            </w:r>
          </w:p>
        </w:tc>
        <w:tc>
          <w:tcPr>
            <w:tcW w:w="1871" w:type="dxa"/>
            <w:vAlign w:val="center"/>
          </w:tcPr>
          <w:p w14:paraId="48929E0D" w14:textId="77777777" w:rsidR="009D2039" w:rsidRDefault="009D2039" w:rsidP="009D2039">
            <w:pPr>
              <w:rPr>
                <w:rFonts w:cs="Arial"/>
              </w:rPr>
            </w:pPr>
            <w:proofErr w:type="spellStart"/>
            <w:r>
              <w:rPr>
                <w:rFonts w:cs="Arial"/>
              </w:rPr>
              <w:t>myKey</w:t>
            </w:r>
            <w:proofErr w:type="spellEnd"/>
            <w:r>
              <w:rPr>
                <w:rFonts w:cs="Arial"/>
              </w:rPr>
              <w:t xml:space="preserve"> To Rear Seat Controls Lockout</w:t>
            </w:r>
          </w:p>
        </w:tc>
        <w:tc>
          <w:tcPr>
            <w:tcW w:w="6660" w:type="dxa"/>
            <w:vAlign w:val="center"/>
          </w:tcPr>
          <w:p w14:paraId="3BC6394E" w14:textId="77777777" w:rsidR="009D2039" w:rsidRDefault="009D2039" w:rsidP="009D2039">
            <w:pPr>
              <w:rPr>
                <w:rFonts w:cs="Arial"/>
              </w:rPr>
            </w:pPr>
            <w:r w:rsidRPr="00B04B2A">
              <w:rPr>
                <w:rFonts w:cs="Arial"/>
              </w:rPr>
              <w:t>Request feature settings dependent on used key</w:t>
            </w:r>
          </w:p>
        </w:tc>
      </w:tr>
      <w:tr w:rsidR="009D2039" w:rsidRPr="00717330" w14:paraId="22CE09F9" w14:textId="77777777" w:rsidTr="00A654A1">
        <w:trPr>
          <w:jc w:val="center"/>
        </w:trPr>
        <w:tc>
          <w:tcPr>
            <w:tcW w:w="1642" w:type="dxa"/>
            <w:vMerge w:val="restart"/>
            <w:vAlign w:val="center"/>
          </w:tcPr>
          <w:p w14:paraId="65F7CA18" w14:textId="77777777" w:rsidR="009D2039" w:rsidRDefault="009D2039" w:rsidP="009D2039">
            <w:pPr>
              <w:rPr>
                <w:rFonts w:cs="Arial"/>
              </w:rPr>
            </w:pPr>
            <w:r>
              <w:rPr>
                <w:rFonts w:cs="Arial"/>
              </w:rPr>
              <w:t>Manufacturing Settings</w:t>
            </w:r>
          </w:p>
        </w:tc>
        <w:tc>
          <w:tcPr>
            <w:tcW w:w="1871" w:type="dxa"/>
            <w:vAlign w:val="center"/>
          </w:tcPr>
          <w:p w14:paraId="6E10EAA9" w14:textId="77777777" w:rsidR="009D2039" w:rsidRDefault="009D2039" w:rsidP="009D2039">
            <w:pPr>
              <w:rPr>
                <w:rFonts w:cs="Arial"/>
              </w:rPr>
            </w:pPr>
            <w:r>
              <w:rPr>
                <w:rFonts w:cs="Arial"/>
              </w:rPr>
              <w:t xml:space="preserve">Manufacturing </w:t>
            </w:r>
            <w:proofErr w:type="gramStart"/>
            <w:r>
              <w:rPr>
                <w:rFonts w:cs="Arial"/>
              </w:rPr>
              <w:t>To</w:t>
            </w:r>
            <w:proofErr w:type="gramEnd"/>
            <w:r>
              <w:rPr>
                <w:rFonts w:cs="Arial"/>
              </w:rPr>
              <w:t xml:space="preserve"> Rear Seat Controls Lockout</w:t>
            </w:r>
          </w:p>
        </w:tc>
        <w:tc>
          <w:tcPr>
            <w:tcW w:w="6660" w:type="dxa"/>
            <w:vAlign w:val="center"/>
          </w:tcPr>
          <w:p w14:paraId="1A073D79" w14:textId="77777777" w:rsidR="009D2039" w:rsidRDefault="009D2039" w:rsidP="009D2039">
            <w:pPr>
              <w:rPr>
                <w:rFonts w:cs="Arial"/>
              </w:rPr>
            </w:pPr>
            <w:r w:rsidRPr="00B04B2A">
              <w:rPr>
                <w:rFonts w:cs="Arial"/>
              </w:rPr>
              <w:t>Manufacturing can switch on / off feature.</w:t>
            </w:r>
          </w:p>
        </w:tc>
      </w:tr>
      <w:tr w:rsidR="009D2039" w:rsidRPr="00717330" w14:paraId="56013F25" w14:textId="77777777" w:rsidTr="00A654A1">
        <w:trPr>
          <w:jc w:val="center"/>
        </w:trPr>
        <w:tc>
          <w:tcPr>
            <w:tcW w:w="1642" w:type="dxa"/>
            <w:vMerge w:val="restart"/>
            <w:vAlign w:val="center"/>
          </w:tcPr>
          <w:p w14:paraId="55616614" w14:textId="77777777" w:rsidR="009D2039" w:rsidRDefault="009D2039" w:rsidP="009D2039">
            <w:pPr>
              <w:rPr>
                <w:rFonts w:cs="Arial"/>
              </w:rPr>
            </w:pPr>
            <w:r>
              <w:rPr>
                <w:rFonts w:cs="Arial"/>
              </w:rPr>
              <w:t>MSS Feedback</w:t>
            </w:r>
          </w:p>
        </w:tc>
        <w:tc>
          <w:tcPr>
            <w:tcW w:w="1871" w:type="dxa"/>
            <w:vAlign w:val="center"/>
          </w:tcPr>
          <w:p w14:paraId="1495F831"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w:t>
            </w:r>
            <w:proofErr w:type="spellStart"/>
            <w:r>
              <w:rPr>
                <w:rFonts w:cs="Arial"/>
              </w:rPr>
              <w:t>MySeatSpace</w:t>
            </w:r>
            <w:proofErr w:type="spellEnd"/>
          </w:p>
        </w:tc>
        <w:tc>
          <w:tcPr>
            <w:tcW w:w="6660" w:type="dxa"/>
            <w:vAlign w:val="center"/>
          </w:tcPr>
          <w:p w14:paraId="585F2AFE" w14:textId="77777777" w:rsidR="009D2039" w:rsidRDefault="009D2039" w:rsidP="009D2039">
            <w:pPr>
              <w:rPr>
                <w:rFonts w:cs="Arial"/>
              </w:rPr>
            </w:pPr>
            <w:r w:rsidRPr="00B04B2A">
              <w:rPr>
                <w:rFonts w:cs="Arial"/>
              </w:rPr>
              <w:t>Enable / Disable passenger to change feature settings through mobile device or RSE/VSP</w:t>
            </w:r>
          </w:p>
        </w:tc>
      </w:tr>
      <w:tr w:rsidR="009D2039" w:rsidRPr="00717330" w14:paraId="2DBEAD1A" w14:textId="77777777" w:rsidTr="00A654A1">
        <w:trPr>
          <w:jc w:val="center"/>
        </w:trPr>
        <w:tc>
          <w:tcPr>
            <w:tcW w:w="1642" w:type="dxa"/>
            <w:vMerge w:val="restart"/>
            <w:vAlign w:val="center"/>
          </w:tcPr>
          <w:p w14:paraId="08E0455D" w14:textId="77777777" w:rsidR="009D2039" w:rsidRDefault="009D2039" w:rsidP="009D2039">
            <w:pPr>
              <w:rPr>
                <w:rFonts w:cs="Arial"/>
              </w:rPr>
            </w:pPr>
            <w:r>
              <w:rPr>
                <w:rFonts w:cs="Arial"/>
              </w:rPr>
              <w:t>Provide data</w:t>
            </w:r>
          </w:p>
        </w:tc>
        <w:tc>
          <w:tcPr>
            <w:tcW w:w="1871" w:type="dxa"/>
            <w:vAlign w:val="center"/>
          </w:tcPr>
          <w:p w14:paraId="1ED1A8E0"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Data Analytics</w:t>
            </w:r>
          </w:p>
        </w:tc>
        <w:tc>
          <w:tcPr>
            <w:tcW w:w="6660" w:type="dxa"/>
            <w:vAlign w:val="center"/>
          </w:tcPr>
          <w:p w14:paraId="6C4853AB" w14:textId="77777777" w:rsidR="009D2039" w:rsidRDefault="009D2039" w:rsidP="009D2039">
            <w:pPr>
              <w:rPr>
                <w:rFonts w:cs="Arial"/>
              </w:rPr>
            </w:pPr>
            <w:r w:rsidRPr="00B04B2A">
              <w:rPr>
                <w:rFonts w:cs="Arial"/>
              </w:rPr>
              <w:t>Enable Data analytics based on provided signals</w:t>
            </w:r>
          </w:p>
        </w:tc>
      </w:tr>
      <w:tr w:rsidR="009D2039" w:rsidRPr="00717330" w14:paraId="0A8D4B84" w14:textId="77777777" w:rsidTr="00A654A1">
        <w:trPr>
          <w:jc w:val="center"/>
        </w:trPr>
        <w:tc>
          <w:tcPr>
            <w:tcW w:w="1642" w:type="dxa"/>
            <w:vMerge w:val="restart"/>
            <w:vAlign w:val="center"/>
          </w:tcPr>
          <w:p w14:paraId="07037A2B" w14:textId="77777777" w:rsidR="009D2039" w:rsidRDefault="009D2039" w:rsidP="009D2039">
            <w:pPr>
              <w:rPr>
                <w:rFonts w:cs="Arial"/>
              </w:rPr>
            </w:pPr>
            <w:r>
              <w:rPr>
                <w:rFonts w:cs="Arial"/>
              </w:rPr>
              <w:t>Regulations</w:t>
            </w:r>
          </w:p>
        </w:tc>
        <w:tc>
          <w:tcPr>
            <w:tcW w:w="1871" w:type="dxa"/>
            <w:vAlign w:val="center"/>
          </w:tcPr>
          <w:p w14:paraId="2B726E2F" w14:textId="77777777" w:rsidR="009D2039" w:rsidRDefault="009D2039" w:rsidP="009D2039">
            <w:pPr>
              <w:rPr>
                <w:rFonts w:cs="Arial"/>
              </w:rPr>
            </w:pPr>
            <w:r>
              <w:rPr>
                <w:rFonts w:cs="Arial"/>
              </w:rPr>
              <w:t xml:space="preserve">Regulations </w:t>
            </w:r>
            <w:proofErr w:type="gramStart"/>
            <w:r>
              <w:rPr>
                <w:rFonts w:cs="Arial"/>
              </w:rPr>
              <w:t>To</w:t>
            </w:r>
            <w:proofErr w:type="gramEnd"/>
            <w:r>
              <w:rPr>
                <w:rFonts w:cs="Arial"/>
              </w:rPr>
              <w:t xml:space="preserve"> Rear Seat Controls Lockout</w:t>
            </w:r>
          </w:p>
        </w:tc>
        <w:tc>
          <w:tcPr>
            <w:tcW w:w="6660" w:type="dxa"/>
            <w:vAlign w:val="center"/>
          </w:tcPr>
          <w:p w14:paraId="5FF9BB24" w14:textId="77777777" w:rsidR="009D2039" w:rsidRDefault="009D2039" w:rsidP="009D2039">
            <w:pPr>
              <w:rPr>
                <w:rFonts w:cs="Arial"/>
              </w:rPr>
            </w:pPr>
            <w:r w:rsidRPr="00B04B2A">
              <w:rPr>
                <w:rFonts w:cs="Arial"/>
              </w:rPr>
              <w:t>Feature must fulfill all applicable regulations.</w:t>
            </w:r>
          </w:p>
        </w:tc>
      </w:tr>
      <w:tr w:rsidR="009D2039" w:rsidRPr="00717330" w14:paraId="001CA750" w14:textId="77777777" w:rsidTr="00A654A1">
        <w:trPr>
          <w:jc w:val="center"/>
        </w:trPr>
        <w:tc>
          <w:tcPr>
            <w:tcW w:w="1642" w:type="dxa"/>
            <w:vMerge w:val="restart"/>
            <w:vAlign w:val="center"/>
          </w:tcPr>
          <w:p w14:paraId="6996CEF5" w14:textId="77777777" w:rsidR="009D2039" w:rsidRDefault="009D2039" w:rsidP="009D2039">
            <w:pPr>
              <w:rPr>
                <w:rFonts w:cs="Arial"/>
              </w:rPr>
            </w:pPr>
            <w:r>
              <w:rPr>
                <w:rFonts w:cs="Arial"/>
              </w:rPr>
              <w:t>Request PCL De/Activation</w:t>
            </w:r>
          </w:p>
        </w:tc>
        <w:tc>
          <w:tcPr>
            <w:tcW w:w="1871" w:type="dxa"/>
            <w:vAlign w:val="center"/>
          </w:tcPr>
          <w:p w14:paraId="598E7C32"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Power Child Lock</w:t>
            </w:r>
          </w:p>
        </w:tc>
        <w:tc>
          <w:tcPr>
            <w:tcW w:w="6660" w:type="dxa"/>
            <w:vAlign w:val="center"/>
          </w:tcPr>
          <w:p w14:paraId="4A3F7948" w14:textId="77777777" w:rsidR="009D2039" w:rsidRDefault="009D2039" w:rsidP="009D2039">
            <w:pPr>
              <w:rPr>
                <w:rFonts w:cs="Arial"/>
              </w:rPr>
            </w:pPr>
            <w:r w:rsidRPr="00B04B2A">
              <w:rPr>
                <w:rFonts w:cs="Arial"/>
              </w:rPr>
              <w:t>Enable / Disable passenger from using rear inner door handle</w:t>
            </w:r>
          </w:p>
        </w:tc>
      </w:tr>
      <w:tr w:rsidR="009D2039" w:rsidRPr="00717330" w14:paraId="34C4669B" w14:textId="77777777" w:rsidTr="00A654A1">
        <w:trPr>
          <w:jc w:val="center"/>
        </w:trPr>
        <w:tc>
          <w:tcPr>
            <w:tcW w:w="1642" w:type="dxa"/>
            <w:vMerge w:val="restart"/>
            <w:vAlign w:val="center"/>
          </w:tcPr>
          <w:p w14:paraId="664B479B" w14:textId="77777777" w:rsidR="009D2039" w:rsidRDefault="009D2039" w:rsidP="009D2039">
            <w:pPr>
              <w:rPr>
                <w:rFonts w:cs="Arial"/>
              </w:rPr>
            </w:pPr>
            <w:r>
              <w:rPr>
                <w:rFonts w:cs="Arial"/>
              </w:rPr>
              <w:t>Request Rear Audio Controls De/Activation</w:t>
            </w:r>
          </w:p>
        </w:tc>
        <w:tc>
          <w:tcPr>
            <w:tcW w:w="1871" w:type="dxa"/>
            <w:vAlign w:val="center"/>
          </w:tcPr>
          <w:p w14:paraId="7106F134"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Rear Audio Lockout</w:t>
            </w:r>
          </w:p>
        </w:tc>
        <w:tc>
          <w:tcPr>
            <w:tcW w:w="6660" w:type="dxa"/>
            <w:vAlign w:val="center"/>
          </w:tcPr>
          <w:p w14:paraId="326055B2" w14:textId="77777777" w:rsidR="009D2039" w:rsidRDefault="009D2039" w:rsidP="009D2039">
            <w:pPr>
              <w:rPr>
                <w:rFonts w:cs="Arial"/>
              </w:rPr>
            </w:pPr>
            <w:r w:rsidRPr="00B04B2A">
              <w:rPr>
                <w:rFonts w:cs="Arial"/>
              </w:rPr>
              <w:t>Enable / Disable passenger from using rear audio controls</w:t>
            </w:r>
          </w:p>
        </w:tc>
      </w:tr>
      <w:tr w:rsidR="009D2039" w:rsidRPr="00717330" w14:paraId="336A7D75" w14:textId="77777777" w:rsidTr="00A654A1">
        <w:trPr>
          <w:jc w:val="center"/>
        </w:trPr>
        <w:tc>
          <w:tcPr>
            <w:tcW w:w="1642" w:type="dxa"/>
            <w:vMerge w:val="restart"/>
            <w:vAlign w:val="center"/>
          </w:tcPr>
          <w:p w14:paraId="6DA11316" w14:textId="77777777" w:rsidR="009D2039" w:rsidRDefault="009D2039" w:rsidP="009D2039">
            <w:pPr>
              <w:rPr>
                <w:rFonts w:cs="Arial"/>
              </w:rPr>
            </w:pPr>
            <w:r>
              <w:rPr>
                <w:rFonts w:cs="Arial"/>
              </w:rPr>
              <w:t>Request Rear Climate Controls De/Activation</w:t>
            </w:r>
          </w:p>
        </w:tc>
        <w:tc>
          <w:tcPr>
            <w:tcW w:w="1871" w:type="dxa"/>
            <w:vAlign w:val="center"/>
          </w:tcPr>
          <w:p w14:paraId="57661778"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Rear Climate Lockout</w:t>
            </w:r>
          </w:p>
        </w:tc>
        <w:tc>
          <w:tcPr>
            <w:tcW w:w="6660" w:type="dxa"/>
            <w:vAlign w:val="center"/>
          </w:tcPr>
          <w:p w14:paraId="029F46C4" w14:textId="77777777" w:rsidR="009D2039" w:rsidRDefault="009D2039" w:rsidP="009D2039">
            <w:pPr>
              <w:rPr>
                <w:rFonts w:cs="Arial"/>
              </w:rPr>
            </w:pPr>
            <w:r w:rsidRPr="00B04B2A">
              <w:rPr>
                <w:rFonts w:cs="Arial"/>
              </w:rPr>
              <w:t>Enable / Disable passenger from using rear climate controls</w:t>
            </w:r>
          </w:p>
        </w:tc>
      </w:tr>
      <w:tr w:rsidR="009D2039" w:rsidRPr="00717330" w14:paraId="523A2E52" w14:textId="77777777" w:rsidTr="00A654A1">
        <w:trPr>
          <w:jc w:val="center"/>
        </w:trPr>
        <w:tc>
          <w:tcPr>
            <w:tcW w:w="1642" w:type="dxa"/>
            <w:vMerge w:val="restart"/>
            <w:vAlign w:val="center"/>
          </w:tcPr>
          <w:p w14:paraId="175BCA73" w14:textId="77777777" w:rsidR="009D2039" w:rsidRDefault="009D2039" w:rsidP="009D2039">
            <w:pPr>
              <w:rPr>
                <w:rFonts w:cs="Arial"/>
              </w:rPr>
            </w:pPr>
            <w:r>
              <w:rPr>
                <w:rFonts w:cs="Arial"/>
              </w:rPr>
              <w:t xml:space="preserve">Request Rear Window </w:t>
            </w:r>
            <w:proofErr w:type="gramStart"/>
            <w:r>
              <w:rPr>
                <w:rFonts w:cs="Arial"/>
              </w:rPr>
              <w:t>Controls  De</w:t>
            </w:r>
            <w:proofErr w:type="gramEnd"/>
            <w:r>
              <w:rPr>
                <w:rFonts w:cs="Arial"/>
              </w:rPr>
              <w:t>/Activation</w:t>
            </w:r>
          </w:p>
        </w:tc>
        <w:tc>
          <w:tcPr>
            <w:tcW w:w="1871" w:type="dxa"/>
            <w:vAlign w:val="center"/>
          </w:tcPr>
          <w:p w14:paraId="37725932"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Rear Window Lockout</w:t>
            </w:r>
          </w:p>
        </w:tc>
        <w:tc>
          <w:tcPr>
            <w:tcW w:w="6660" w:type="dxa"/>
            <w:vAlign w:val="center"/>
          </w:tcPr>
          <w:p w14:paraId="38D4AE94" w14:textId="77777777" w:rsidR="009D2039" w:rsidRDefault="009D2039" w:rsidP="009D2039">
            <w:pPr>
              <w:rPr>
                <w:rFonts w:cs="Arial"/>
              </w:rPr>
            </w:pPr>
            <w:r w:rsidRPr="00B04B2A">
              <w:rPr>
                <w:rFonts w:cs="Arial"/>
              </w:rPr>
              <w:t>Enable / disable rear passenger from using rear window switch</w:t>
            </w:r>
          </w:p>
        </w:tc>
      </w:tr>
      <w:tr w:rsidR="009D2039" w:rsidRPr="00717330" w14:paraId="715E57F7" w14:textId="77777777" w:rsidTr="00A654A1">
        <w:trPr>
          <w:jc w:val="center"/>
        </w:trPr>
        <w:tc>
          <w:tcPr>
            <w:tcW w:w="1642" w:type="dxa"/>
            <w:vMerge w:val="restart"/>
            <w:vAlign w:val="center"/>
          </w:tcPr>
          <w:p w14:paraId="1D0FCF5E" w14:textId="77777777" w:rsidR="009D2039" w:rsidRDefault="009D2039" w:rsidP="009D2039">
            <w:pPr>
              <w:rPr>
                <w:rFonts w:cs="Arial"/>
              </w:rPr>
            </w:pPr>
            <w:r>
              <w:rPr>
                <w:rFonts w:cs="Arial"/>
              </w:rPr>
              <w:t>Requirements</w:t>
            </w:r>
          </w:p>
        </w:tc>
        <w:tc>
          <w:tcPr>
            <w:tcW w:w="1871" w:type="dxa"/>
            <w:vAlign w:val="center"/>
          </w:tcPr>
          <w:p w14:paraId="0292F8E2" w14:textId="77777777" w:rsidR="009D2039" w:rsidRDefault="009D2039" w:rsidP="009D2039">
            <w:pPr>
              <w:rPr>
                <w:rFonts w:cs="Arial"/>
              </w:rPr>
            </w:pPr>
            <w:r>
              <w:rPr>
                <w:rFonts w:cs="Arial"/>
              </w:rPr>
              <w:t xml:space="preserve">Cyber Security </w:t>
            </w:r>
            <w:proofErr w:type="gramStart"/>
            <w:r>
              <w:rPr>
                <w:rFonts w:cs="Arial"/>
              </w:rPr>
              <w:t>To</w:t>
            </w:r>
            <w:proofErr w:type="gramEnd"/>
            <w:r>
              <w:rPr>
                <w:rFonts w:cs="Arial"/>
              </w:rPr>
              <w:t xml:space="preserve"> Rear Seat Controls Lockout</w:t>
            </w:r>
          </w:p>
        </w:tc>
        <w:tc>
          <w:tcPr>
            <w:tcW w:w="6660" w:type="dxa"/>
            <w:vAlign w:val="center"/>
          </w:tcPr>
          <w:p w14:paraId="5B629E43" w14:textId="77777777" w:rsidR="009D2039" w:rsidRDefault="009D2039" w:rsidP="009D2039">
            <w:pPr>
              <w:rPr>
                <w:rFonts w:cs="Arial"/>
              </w:rPr>
            </w:pPr>
            <w:r w:rsidRPr="00B04B2A">
              <w:rPr>
                <w:rFonts w:cs="Arial"/>
              </w:rPr>
              <w:t>Feature shall fulfill Cyber Security requirements through ECUs.</w:t>
            </w:r>
          </w:p>
        </w:tc>
      </w:tr>
      <w:tr w:rsidR="009D2039" w:rsidRPr="00717330" w14:paraId="714CC449" w14:textId="77777777" w:rsidTr="00A654A1">
        <w:trPr>
          <w:jc w:val="center"/>
        </w:trPr>
        <w:tc>
          <w:tcPr>
            <w:tcW w:w="1642" w:type="dxa"/>
            <w:vMerge w:val="restart"/>
            <w:vAlign w:val="center"/>
          </w:tcPr>
          <w:p w14:paraId="4B619797" w14:textId="77777777" w:rsidR="009D2039" w:rsidRDefault="009D2039" w:rsidP="009D2039">
            <w:pPr>
              <w:rPr>
                <w:rFonts w:cs="Arial"/>
              </w:rPr>
            </w:pPr>
            <w:r>
              <w:rPr>
                <w:rFonts w:cs="Arial"/>
              </w:rPr>
              <w:t>Service Settings</w:t>
            </w:r>
          </w:p>
        </w:tc>
        <w:tc>
          <w:tcPr>
            <w:tcW w:w="1871" w:type="dxa"/>
            <w:vAlign w:val="center"/>
          </w:tcPr>
          <w:p w14:paraId="7A01553E" w14:textId="77777777" w:rsidR="009D2039" w:rsidRDefault="009D2039" w:rsidP="009D2039">
            <w:pPr>
              <w:rPr>
                <w:rFonts w:cs="Arial"/>
              </w:rPr>
            </w:pPr>
            <w:r>
              <w:rPr>
                <w:rFonts w:cs="Arial"/>
              </w:rPr>
              <w:t xml:space="preserve">Service </w:t>
            </w:r>
            <w:proofErr w:type="gramStart"/>
            <w:r>
              <w:rPr>
                <w:rFonts w:cs="Arial"/>
              </w:rPr>
              <w:t>To</w:t>
            </w:r>
            <w:proofErr w:type="gramEnd"/>
            <w:r>
              <w:rPr>
                <w:rFonts w:cs="Arial"/>
              </w:rPr>
              <w:t xml:space="preserve"> Rear Seat Controls Lockout</w:t>
            </w:r>
          </w:p>
        </w:tc>
        <w:tc>
          <w:tcPr>
            <w:tcW w:w="6660" w:type="dxa"/>
            <w:vAlign w:val="center"/>
          </w:tcPr>
          <w:p w14:paraId="2030201D" w14:textId="77777777" w:rsidR="009D2039" w:rsidRDefault="009D2039" w:rsidP="009D2039">
            <w:pPr>
              <w:rPr>
                <w:rFonts w:cs="Arial"/>
              </w:rPr>
            </w:pPr>
            <w:r w:rsidRPr="00B04B2A">
              <w:rPr>
                <w:rFonts w:cs="Arial"/>
              </w:rPr>
              <w:t>Service can switch on / off feature</w:t>
            </w:r>
          </w:p>
        </w:tc>
      </w:tr>
      <w:tr w:rsidR="009D2039" w:rsidRPr="00717330" w14:paraId="031F597D" w14:textId="77777777" w:rsidTr="00A654A1">
        <w:trPr>
          <w:jc w:val="center"/>
        </w:trPr>
        <w:tc>
          <w:tcPr>
            <w:tcW w:w="1642" w:type="dxa"/>
            <w:vMerge w:val="restart"/>
            <w:vAlign w:val="center"/>
          </w:tcPr>
          <w:p w14:paraId="291316DD" w14:textId="77777777" w:rsidR="009D2039" w:rsidRDefault="009D2039" w:rsidP="009D2039">
            <w:pPr>
              <w:rPr>
                <w:rFonts w:cs="Arial"/>
              </w:rPr>
            </w:pPr>
            <w:r>
              <w:rPr>
                <w:rFonts w:cs="Arial"/>
              </w:rPr>
              <w:t>Status</w:t>
            </w:r>
          </w:p>
        </w:tc>
        <w:tc>
          <w:tcPr>
            <w:tcW w:w="1871" w:type="dxa"/>
            <w:vAlign w:val="center"/>
          </w:tcPr>
          <w:p w14:paraId="5C60D6F4"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Rear Passenger</w:t>
            </w:r>
          </w:p>
        </w:tc>
        <w:tc>
          <w:tcPr>
            <w:tcW w:w="6660" w:type="dxa"/>
            <w:vAlign w:val="center"/>
          </w:tcPr>
          <w:p w14:paraId="0A23311A" w14:textId="77777777" w:rsidR="009D2039" w:rsidRDefault="009D2039" w:rsidP="009D2039">
            <w:pPr>
              <w:rPr>
                <w:rFonts w:cs="Arial"/>
              </w:rPr>
            </w:pPr>
            <w:r w:rsidRPr="00B04B2A">
              <w:rPr>
                <w:rFonts w:cs="Arial"/>
              </w:rPr>
              <w:t>Enable / Disable rear customer from using rear seat controls</w:t>
            </w:r>
          </w:p>
        </w:tc>
      </w:tr>
      <w:tr w:rsidR="009D2039" w:rsidRPr="00717330" w14:paraId="599F496A" w14:textId="77777777" w:rsidTr="00A654A1">
        <w:trPr>
          <w:jc w:val="center"/>
        </w:trPr>
        <w:tc>
          <w:tcPr>
            <w:tcW w:w="1642" w:type="dxa"/>
            <w:vMerge w:val="restart"/>
            <w:vAlign w:val="center"/>
          </w:tcPr>
          <w:p w14:paraId="64B8B5DF" w14:textId="77777777" w:rsidR="009D2039" w:rsidRDefault="009D2039" w:rsidP="009D2039">
            <w:pPr>
              <w:rPr>
                <w:rFonts w:cs="Arial"/>
              </w:rPr>
            </w:pPr>
            <w:r>
              <w:rPr>
                <w:rFonts w:cs="Arial"/>
              </w:rPr>
              <w:t>Status PCL</w:t>
            </w:r>
          </w:p>
        </w:tc>
        <w:tc>
          <w:tcPr>
            <w:tcW w:w="1871" w:type="dxa"/>
            <w:vAlign w:val="center"/>
          </w:tcPr>
          <w:p w14:paraId="1D262553" w14:textId="77777777" w:rsidR="009D2039" w:rsidRDefault="009D2039" w:rsidP="009D2039">
            <w:pPr>
              <w:rPr>
                <w:rFonts w:cs="Arial"/>
              </w:rPr>
            </w:pPr>
            <w:r>
              <w:rPr>
                <w:rFonts w:cs="Arial"/>
              </w:rPr>
              <w:t xml:space="preserve">Power Child Lock </w:t>
            </w:r>
            <w:proofErr w:type="gramStart"/>
            <w:r>
              <w:rPr>
                <w:rFonts w:cs="Arial"/>
              </w:rPr>
              <w:t>To</w:t>
            </w:r>
            <w:proofErr w:type="gramEnd"/>
            <w:r>
              <w:rPr>
                <w:rFonts w:cs="Arial"/>
              </w:rPr>
              <w:t xml:space="preserve"> Rear Seat Controls Lockout</w:t>
            </w:r>
          </w:p>
        </w:tc>
        <w:tc>
          <w:tcPr>
            <w:tcW w:w="6660" w:type="dxa"/>
            <w:vAlign w:val="center"/>
          </w:tcPr>
          <w:p w14:paraId="5B72AE8D" w14:textId="77777777" w:rsidR="009D2039" w:rsidRDefault="009D2039" w:rsidP="009D2039">
            <w:pPr>
              <w:rPr>
                <w:rFonts w:cs="Arial"/>
              </w:rPr>
            </w:pPr>
            <w:r w:rsidRPr="00B04B2A">
              <w:rPr>
                <w:rFonts w:cs="Arial"/>
              </w:rPr>
              <w:t>Provide status of PCL</w:t>
            </w:r>
          </w:p>
        </w:tc>
      </w:tr>
      <w:tr w:rsidR="009D2039" w:rsidRPr="00717330" w14:paraId="6C3A37AE" w14:textId="77777777" w:rsidTr="00A654A1">
        <w:trPr>
          <w:jc w:val="center"/>
        </w:trPr>
        <w:tc>
          <w:tcPr>
            <w:tcW w:w="1642" w:type="dxa"/>
            <w:vMerge w:val="restart"/>
            <w:vAlign w:val="center"/>
          </w:tcPr>
          <w:p w14:paraId="4ED03A74" w14:textId="77777777" w:rsidR="009D2039" w:rsidRDefault="009D2039" w:rsidP="009D2039">
            <w:pPr>
              <w:rPr>
                <w:rFonts w:cs="Arial"/>
              </w:rPr>
            </w:pPr>
            <w:r>
              <w:rPr>
                <w:rFonts w:cs="Arial"/>
              </w:rPr>
              <w:t>Status Rear Audio Controls</w:t>
            </w:r>
          </w:p>
        </w:tc>
        <w:tc>
          <w:tcPr>
            <w:tcW w:w="1871" w:type="dxa"/>
            <w:vAlign w:val="center"/>
          </w:tcPr>
          <w:p w14:paraId="255F50E7" w14:textId="77777777" w:rsidR="009D2039" w:rsidRDefault="009D2039" w:rsidP="009D2039">
            <w:pPr>
              <w:rPr>
                <w:rFonts w:cs="Arial"/>
              </w:rPr>
            </w:pPr>
            <w:r>
              <w:rPr>
                <w:rFonts w:cs="Arial"/>
              </w:rPr>
              <w:t xml:space="preserve">Rear Audio Lockout </w:t>
            </w:r>
            <w:proofErr w:type="gramStart"/>
            <w:r>
              <w:rPr>
                <w:rFonts w:cs="Arial"/>
              </w:rPr>
              <w:t>To</w:t>
            </w:r>
            <w:proofErr w:type="gramEnd"/>
            <w:r>
              <w:rPr>
                <w:rFonts w:cs="Arial"/>
              </w:rPr>
              <w:t xml:space="preserve"> Rear Seat Controls Lockout</w:t>
            </w:r>
          </w:p>
        </w:tc>
        <w:tc>
          <w:tcPr>
            <w:tcW w:w="6660" w:type="dxa"/>
            <w:vAlign w:val="center"/>
          </w:tcPr>
          <w:p w14:paraId="54AF82D0" w14:textId="77777777" w:rsidR="009D2039" w:rsidRDefault="009D2039" w:rsidP="009D2039">
            <w:pPr>
              <w:rPr>
                <w:rFonts w:cs="Arial"/>
              </w:rPr>
            </w:pPr>
            <w:r w:rsidRPr="00B04B2A">
              <w:rPr>
                <w:rFonts w:cs="Arial"/>
              </w:rPr>
              <w:t>Provide status of RAL</w:t>
            </w:r>
          </w:p>
        </w:tc>
      </w:tr>
      <w:tr w:rsidR="009D2039" w:rsidRPr="00717330" w14:paraId="775445AB" w14:textId="77777777" w:rsidTr="00A654A1">
        <w:trPr>
          <w:jc w:val="center"/>
        </w:trPr>
        <w:tc>
          <w:tcPr>
            <w:tcW w:w="1642" w:type="dxa"/>
            <w:vMerge w:val="restart"/>
            <w:vAlign w:val="center"/>
          </w:tcPr>
          <w:p w14:paraId="1077116A" w14:textId="77777777" w:rsidR="009D2039" w:rsidRDefault="009D2039" w:rsidP="009D2039">
            <w:pPr>
              <w:rPr>
                <w:rFonts w:cs="Arial"/>
              </w:rPr>
            </w:pPr>
            <w:r>
              <w:rPr>
                <w:rFonts w:cs="Arial"/>
              </w:rPr>
              <w:t>Status Rear Climate Controls</w:t>
            </w:r>
          </w:p>
        </w:tc>
        <w:tc>
          <w:tcPr>
            <w:tcW w:w="1871" w:type="dxa"/>
            <w:vAlign w:val="center"/>
          </w:tcPr>
          <w:p w14:paraId="42E3C515" w14:textId="77777777" w:rsidR="009D2039" w:rsidRDefault="009D2039" w:rsidP="009D2039">
            <w:pPr>
              <w:rPr>
                <w:rFonts w:cs="Arial"/>
              </w:rPr>
            </w:pPr>
            <w:r>
              <w:rPr>
                <w:rFonts w:cs="Arial"/>
              </w:rPr>
              <w:t xml:space="preserve">Rear Climate Lockout </w:t>
            </w:r>
            <w:proofErr w:type="gramStart"/>
            <w:r>
              <w:rPr>
                <w:rFonts w:cs="Arial"/>
              </w:rPr>
              <w:t>To</w:t>
            </w:r>
            <w:proofErr w:type="gramEnd"/>
            <w:r>
              <w:rPr>
                <w:rFonts w:cs="Arial"/>
              </w:rPr>
              <w:t xml:space="preserve"> Rear Seat Controls Lockout</w:t>
            </w:r>
          </w:p>
        </w:tc>
        <w:tc>
          <w:tcPr>
            <w:tcW w:w="6660" w:type="dxa"/>
            <w:vAlign w:val="center"/>
          </w:tcPr>
          <w:p w14:paraId="370C8B99" w14:textId="77777777" w:rsidR="009D2039" w:rsidRDefault="009D2039" w:rsidP="009D2039">
            <w:pPr>
              <w:rPr>
                <w:rFonts w:cs="Arial"/>
              </w:rPr>
            </w:pPr>
            <w:r w:rsidRPr="00B04B2A">
              <w:rPr>
                <w:rFonts w:cs="Arial"/>
              </w:rPr>
              <w:t>Provide status of RCL</w:t>
            </w:r>
          </w:p>
        </w:tc>
      </w:tr>
      <w:tr w:rsidR="009D2039" w:rsidRPr="00717330" w14:paraId="55B1B70D" w14:textId="77777777" w:rsidTr="00A654A1">
        <w:trPr>
          <w:jc w:val="center"/>
        </w:trPr>
        <w:tc>
          <w:tcPr>
            <w:tcW w:w="1642" w:type="dxa"/>
            <w:vMerge w:val="restart"/>
            <w:vAlign w:val="center"/>
          </w:tcPr>
          <w:p w14:paraId="7701B032" w14:textId="77777777" w:rsidR="009D2039" w:rsidRDefault="009D2039" w:rsidP="009D2039">
            <w:pPr>
              <w:rPr>
                <w:rFonts w:cs="Arial"/>
              </w:rPr>
            </w:pPr>
            <w:r>
              <w:rPr>
                <w:rFonts w:cs="Arial"/>
              </w:rPr>
              <w:lastRenderedPageBreak/>
              <w:t>Status Rear Window Controls</w:t>
            </w:r>
          </w:p>
        </w:tc>
        <w:tc>
          <w:tcPr>
            <w:tcW w:w="1871" w:type="dxa"/>
            <w:vAlign w:val="center"/>
          </w:tcPr>
          <w:p w14:paraId="16D170C4" w14:textId="77777777" w:rsidR="009D2039" w:rsidRDefault="009D2039" w:rsidP="009D2039">
            <w:pPr>
              <w:rPr>
                <w:rFonts w:cs="Arial"/>
              </w:rPr>
            </w:pPr>
            <w:r>
              <w:rPr>
                <w:rFonts w:cs="Arial"/>
              </w:rPr>
              <w:t xml:space="preserve">Rear Window Lockout </w:t>
            </w:r>
            <w:proofErr w:type="gramStart"/>
            <w:r>
              <w:rPr>
                <w:rFonts w:cs="Arial"/>
              </w:rPr>
              <w:t>To</w:t>
            </w:r>
            <w:proofErr w:type="gramEnd"/>
            <w:r>
              <w:rPr>
                <w:rFonts w:cs="Arial"/>
              </w:rPr>
              <w:t xml:space="preserve"> Rear Seat Controls Lockout</w:t>
            </w:r>
          </w:p>
        </w:tc>
        <w:tc>
          <w:tcPr>
            <w:tcW w:w="6660" w:type="dxa"/>
            <w:vAlign w:val="center"/>
          </w:tcPr>
          <w:p w14:paraId="7BDFD9C1" w14:textId="77777777" w:rsidR="009D2039" w:rsidRDefault="009D2039" w:rsidP="009D2039">
            <w:pPr>
              <w:rPr>
                <w:rFonts w:cs="Arial"/>
              </w:rPr>
            </w:pPr>
            <w:r w:rsidRPr="00B04B2A">
              <w:rPr>
                <w:rFonts w:cs="Arial"/>
              </w:rPr>
              <w:t>Provide status of RWL</w:t>
            </w:r>
          </w:p>
        </w:tc>
      </w:tr>
      <w:tr w:rsidR="009D2039" w:rsidRPr="00717330" w14:paraId="006017AF" w14:textId="77777777" w:rsidTr="00A654A1">
        <w:trPr>
          <w:jc w:val="center"/>
        </w:trPr>
        <w:tc>
          <w:tcPr>
            <w:tcW w:w="1642" w:type="dxa"/>
            <w:vMerge w:val="restart"/>
            <w:vAlign w:val="center"/>
          </w:tcPr>
          <w:p w14:paraId="1DC843F8" w14:textId="77777777" w:rsidR="009D2039" w:rsidRDefault="009D2039" w:rsidP="009D2039">
            <w:pPr>
              <w:rPr>
                <w:rFonts w:cs="Arial"/>
              </w:rPr>
            </w:pPr>
            <w:r>
              <w:rPr>
                <w:rFonts w:cs="Arial"/>
              </w:rPr>
              <w:t>Store Data</w:t>
            </w:r>
          </w:p>
        </w:tc>
        <w:tc>
          <w:tcPr>
            <w:tcW w:w="1871" w:type="dxa"/>
            <w:vAlign w:val="center"/>
          </w:tcPr>
          <w:p w14:paraId="26E43732"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Cloud Services</w:t>
            </w:r>
          </w:p>
        </w:tc>
        <w:tc>
          <w:tcPr>
            <w:tcW w:w="6660" w:type="dxa"/>
            <w:vAlign w:val="center"/>
          </w:tcPr>
          <w:p w14:paraId="1C263230" w14:textId="77777777" w:rsidR="009D2039" w:rsidRDefault="009D2039" w:rsidP="009D2039">
            <w:pPr>
              <w:rPr>
                <w:rFonts w:cs="Arial"/>
              </w:rPr>
            </w:pPr>
            <w:r w:rsidRPr="00B04B2A">
              <w:rPr>
                <w:rFonts w:cs="Arial"/>
              </w:rPr>
              <w:t>Store data for Data Analytics</w:t>
            </w:r>
          </w:p>
        </w:tc>
      </w:tr>
      <w:tr w:rsidR="009D2039" w:rsidRPr="00717330" w14:paraId="60AA7899" w14:textId="77777777" w:rsidTr="00A654A1">
        <w:trPr>
          <w:jc w:val="center"/>
        </w:trPr>
        <w:tc>
          <w:tcPr>
            <w:tcW w:w="1642" w:type="dxa"/>
            <w:vMerge w:val="restart"/>
            <w:vAlign w:val="center"/>
          </w:tcPr>
          <w:p w14:paraId="0179498D" w14:textId="77777777" w:rsidR="009D2039" w:rsidRDefault="009D2039" w:rsidP="009D2039">
            <w:pPr>
              <w:rPr>
                <w:rFonts w:cs="Arial"/>
              </w:rPr>
            </w:pPr>
            <w:r>
              <w:rPr>
                <w:rFonts w:cs="Arial"/>
              </w:rPr>
              <w:t>Update</w:t>
            </w:r>
          </w:p>
        </w:tc>
        <w:tc>
          <w:tcPr>
            <w:tcW w:w="1871" w:type="dxa"/>
            <w:vAlign w:val="center"/>
          </w:tcPr>
          <w:p w14:paraId="250769D0" w14:textId="77777777" w:rsidR="009D2039" w:rsidRDefault="009D2039" w:rsidP="009D2039">
            <w:pPr>
              <w:rPr>
                <w:rFonts w:cs="Arial"/>
              </w:rPr>
            </w:pPr>
            <w:r>
              <w:rPr>
                <w:rFonts w:cs="Arial"/>
              </w:rPr>
              <w:t xml:space="preserve">Over </w:t>
            </w:r>
            <w:proofErr w:type="gramStart"/>
            <w:r>
              <w:rPr>
                <w:rFonts w:cs="Arial"/>
              </w:rPr>
              <w:t>The</w:t>
            </w:r>
            <w:proofErr w:type="gramEnd"/>
            <w:r>
              <w:rPr>
                <w:rFonts w:cs="Arial"/>
              </w:rPr>
              <w:t xml:space="preserve"> Air Update To Rear Seat Controls Lockout</w:t>
            </w:r>
          </w:p>
        </w:tc>
        <w:tc>
          <w:tcPr>
            <w:tcW w:w="6660" w:type="dxa"/>
            <w:vAlign w:val="center"/>
          </w:tcPr>
          <w:p w14:paraId="28730C45" w14:textId="77777777" w:rsidR="009D2039" w:rsidRDefault="009D2039" w:rsidP="009D2039">
            <w:pPr>
              <w:rPr>
                <w:rFonts w:cs="Arial"/>
              </w:rPr>
            </w:pPr>
            <w:r w:rsidRPr="00B04B2A">
              <w:rPr>
                <w:rFonts w:cs="Arial"/>
              </w:rPr>
              <w:t>Update feature content / cure issues through OTA</w:t>
            </w:r>
          </w:p>
        </w:tc>
      </w:tr>
      <w:tr w:rsidR="009D2039" w:rsidRPr="00717330" w14:paraId="76FEB31A" w14:textId="77777777" w:rsidTr="00A654A1">
        <w:trPr>
          <w:jc w:val="center"/>
        </w:trPr>
        <w:tc>
          <w:tcPr>
            <w:tcW w:w="1642" w:type="dxa"/>
            <w:vMerge w:val="restart"/>
            <w:vAlign w:val="center"/>
          </w:tcPr>
          <w:p w14:paraId="06E17501" w14:textId="77777777" w:rsidR="009D2039" w:rsidRDefault="009D2039" w:rsidP="009D2039">
            <w:pPr>
              <w:rPr>
                <w:rFonts w:cs="Arial"/>
              </w:rPr>
            </w:pPr>
            <w:r>
              <w:rPr>
                <w:rFonts w:cs="Arial"/>
              </w:rPr>
              <w:t>URCL Feedback</w:t>
            </w:r>
          </w:p>
        </w:tc>
        <w:tc>
          <w:tcPr>
            <w:tcW w:w="1871" w:type="dxa"/>
            <w:vAlign w:val="center"/>
          </w:tcPr>
          <w:p w14:paraId="12525EAA" w14:textId="77777777" w:rsidR="009D2039" w:rsidRDefault="009D2039" w:rsidP="009D2039">
            <w:pPr>
              <w:rPr>
                <w:rFonts w:cs="Arial"/>
              </w:rPr>
            </w:pPr>
            <w:r>
              <w:rPr>
                <w:rFonts w:cs="Arial"/>
              </w:rPr>
              <w:t xml:space="preserve">Rear Seat Controls Lockout </w:t>
            </w:r>
            <w:proofErr w:type="gramStart"/>
            <w:r>
              <w:rPr>
                <w:rFonts w:cs="Arial"/>
              </w:rPr>
              <w:t>To</w:t>
            </w:r>
            <w:proofErr w:type="gramEnd"/>
            <w:r>
              <w:rPr>
                <w:rFonts w:cs="Arial"/>
              </w:rPr>
              <w:t xml:space="preserve"> Ultimate Remote Control Lockout (URCL)</w:t>
            </w:r>
          </w:p>
        </w:tc>
        <w:tc>
          <w:tcPr>
            <w:tcW w:w="6660" w:type="dxa"/>
            <w:vAlign w:val="center"/>
          </w:tcPr>
          <w:p w14:paraId="7D06552E" w14:textId="77777777" w:rsidR="009D2039" w:rsidRDefault="009D2039" w:rsidP="009D2039">
            <w:pPr>
              <w:rPr>
                <w:rFonts w:cs="Arial"/>
              </w:rPr>
            </w:pPr>
            <w:r w:rsidRPr="00B04B2A">
              <w:rPr>
                <w:rFonts w:cs="Arial"/>
              </w:rPr>
              <w:t>Enable / Disable mobile user to change feature settings</w:t>
            </w:r>
          </w:p>
        </w:tc>
      </w:tr>
      <w:tr w:rsidR="009D2039" w:rsidRPr="00717330" w14:paraId="58C84929" w14:textId="77777777" w:rsidTr="00A654A1">
        <w:trPr>
          <w:jc w:val="center"/>
        </w:trPr>
        <w:tc>
          <w:tcPr>
            <w:tcW w:w="1642" w:type="dxa"/>
            <w:vMerge w:val="restart"/>
            <w:vAlign w:val="center"/>
          </w:tcPr>
          <w:p w14:paraId="2429F424" w14:textId="77777777" w:rsidR="009D2039" w:rsidRDefault="009D2039" w:rsidP="009D2039">
            <w:pPr>
              <w:rPr>
                <w:rFonts w:cs="Arial"/>
              </w:rPr>
            </w:pPr>
            <w:r>
              <w:rPr>
                <w:rFonts w:cs="Arial"/>
              </w:rPr>
              <w:t>User Settings RSCL</w:t>
            </w:r>
          </w:p>
        </w:tc>
        <w:tc>
          <w:tcPr>
            <w:tcW w:w="1871" w:type="dxa"/>
            <w:vAlign w:val="center"/>
          </w:tcPr>
          <w:p w14:paraId="7887E11E" w14:textId="77777777" w:rsidR="009D2039" w:rsidRDefault="009D2039" w:rsidP="009D2039">
            <w:pPr>
              <w:rPr>
                <w:rFonts w:cs="Arial"/>
              </w:rPr>
            </w:pPr>
            <w:r>
              <w:rPr>
                <w:rFonts w:cs="Arial"/>
              </w:rPr>
              <w:t>HMI To Rear Seat Controls Lockout</w:t>
            </w:r>
          </w:p>
        </w:tc>
        <w:tc>
          <w:tcPr>
            <w:tcW w:w="6660" w:type="dxa"/>
            <w:vAlign w:val="center"/>
          </w:tcPr>
          <w:p w14:paraId="0FD42626" w14:textId="77777777" w:rsidR="009D2039" w:rsidRDefault="009D2039" w:rsidP="009D2039">
            <w:pPr>
              <w:rPr>
                <w:rFonts w:cs="Arial"/>
              </w:rPr>
            </w:pPr>
            <w:r w:rsidRPr="00B04B2A">
              <w:rPr>
                <w:rFonts w:cs="Arial"/>
              </w:rPr>
              <w:t>Arbitrate request for feature status change</w:t>
            </w:r>
          </w:p>
        </w:tc>
      </w:tr>
    </w:tbl>
    <w:p w14:paraId="28D782B7" w14:textId="75B51C13" w:rsidR="009D2039" w:rsidRDefault="009D2039" w:rsidP="009D2039">
      <w:pPr>
        <w:pStyle w:val="Caption"/>
      </w:pPr>
      <w:bookmarkStart w:id="79" w:name="_Toc438470870"/>
      <w:bookmarkStart w:id="80" w:name="_Toc529191304"/>
      <w:bookmarkStart w:id="81" w:name="_Toc73711043"/>
      <w:r w:rsidRPr="00041150">
        <w:t xml:space="preserve">Table </w:t>
      </w:r>
      <w:r>
        <w:rPr>
          <w:noProof/>
        </w:rPr>
        <w:fldChar w:fldCharType="begin"/>
      </w:r>
      <w:r>
        <w:rPr>
          <w:noProof/>
        </w:rPr>
        <w:instrText xml:space="preserve"> SEQ Table \* ARABIC </w:instrText>
      </w:r>
      <w:r>
        <w:rPr>
          <w:noProof/>
        </w:rPr>
        <w:fldChar w:fldCharType="separate"/>
      </w:r>
      <w:r w:rsidR="006E6685">
        <w:rPr>
          <w:noProof/>
        </w:rPr>
        <w:t>8</w:t>
      </w:r>
      <w:r>
        <w:rPr>
          <w:noProof/>
        </w:rPr>
        <w:fldChar w:fldCharType="end"/>
      </w:r>
      <w:r w:rsidRPr="00041150">
        <w:t xml:space="preserve">: List of </w:t>
      </w:r>
      <w:bookmarkEnd w:id="79"/>
      <w:r w:rsidRPr="00041150">
        <w:t>Influences</w:t>
      </w:r>
      <w:bookmarkEnd w:id="80"/>
      <w:bookmarkEnd w:id="81"/>
    </w:p>
    <w:p w14:paraId="724C3246" w14:textId="41B9DF33" w:rsidR="0027671B" w:rsidRDefault="00D808DC" w:rsidP="0027671B">
      <w:pPr>
        <w:pStyle w:val="Heading1"/>
      </w:pPr>
      <w:bookmarkStart w:id="82" w:name="_Toc73710976"/>
      <w:r>
        <w:lastRenderedPageBreak/>
        <w:t>Feature Modeling</w:t>
      </w:r>
      <w:bookmarkEnd w:id="82"/>
    </w:p>
    <w:p w14:paraId="7031AD8C" w14:textId="77777777" w:rsidR="00F25E60" w:rsidRDefault="00F25E60" w:rsidP="00F25E60">
      <w:pPr>
        <w:pStyle w:val="Heading2"/>
      </w:pPr>
      <w:bookmarkStart w:id="83" w:name="_Ref453344424"/>
      <w:bookmarkStart w:id="84" w:name="_Toc73710977"/>
      <w:bookmarkStart w:id="85" w:name="_Toc397081452"/>
      <w:bookmarkStart w:id="86" w:name="_Toc217292214"/>
      <w:bookmarkStart w:id="87" w:name="_Toc215652158"/>
      <w:bookmarkStart w:id="88" w:name="_Toc215652155"/>
      <w:r>
        <w:t>Operation Modes and States</w:t>
      </w:r>
      <w:bookmarkEnd w:id="83"/>
      <w:bookmarkEnd w:id="84"/>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2479E80B" wp14:editId="73C7B208">
            <wp:extent cx="6448425" cy="2514600"/>
            <wp:effectExtent l="0" t="0" r="0" b="0"/>
            <wp:docPr id="8" name="Picture -1359784157.jpg" descr="-135978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59784157.jpg"/>
                    <pic:cNvPicPr/>
                  </pic:nvPicPr>
                  <pic:blipFill>
                    <a:blip r:embed="rId23" cstate="print"/>
                    <a:stretch>
                      <a:fillRect/>
                    </a:stretch>
                  </pic:blipFill>
                  <pic:spPr>
                    <a:xfrm>
                      <a:off x="0" y="0"/>
                      <a:ext cx="6448425" cy="2514600"/>
                    </a:xfrm>
                    <a:prstGeom prst="rect">
                      <a:avLst/>
                    </a:prstGeom>
                  </pic:spPr>
                </pic:pic>
              </a:graphicData>
            </a:graphic>
          </wp:inline>
        </w:drawing>
      </w:r>
    </w:p>
    <w:p w14:paraId="549846E9" w14:textId="5872A872" w:rsidR="009D2039" w:rsidRPr="00041150" w:rsidRDefault="009D2039" w:rsidP="009D2039">
      <w:pPr>
        <w:pStyle w:val="Caption"/>
      </w:pPr>
      <w:bookmarkStart w:id="89" w:name="_Toc73711029"/>
      <w:r w:rsidRPr="00041150">
        <w:t xml:space="preserve">Figure </w:t>
      </w:r>
      <w:r>
        <w:rPr>
          <w:noProof/>
        </w:rPr>
        <w:fldChar w:fldCharType="begin"/>
      </w:r>
      <w:r>
        <w:rPr>
          <w:noProof/>
        </w:rPr>
        <w:instrText xml:space="preserve"> SEQ Figure \* ARABIC </w:instrText>
      </w:r>
      <w:r>
        <w:rPr>
          <w:noProof/>
        </w:rPr>
        <w:fldChar w:fldCharType="separate"/>
      </w:r>
      <w:r w:rsidR="006E6685">
        <w:rPr>
          <w:noProof/>
        </w:rPr>
        <w:t>3</w:t>
      </w:r>
      <w:r>
        <w:rPr>
          <w:noProof/>
        </w:rPr>
        <w:fldChar w:fldCharType="end"/>
      </w:r>
      <w:r w:rsidRPr="00041150">
        <w:t xml:space="preserve">: </w:t>
      </w:r>
      <w:r w:rsidRPr="00574E26">
        <w:t>Operation States</w:t>
      </w:r>
      <w:bookmarkEnd w:id="89"/>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D01A10" w14:paraId="1A559991" w14:textId="77777777" w:rsidTr="00A654A1">
        <w:trPr>
          <w:jc w:val="center"/>
        </w:trPr>
        <w:tc>
          <w:tcPr>
            <w:tcW w:w="1242" w:type="dxa"/>
          </w:tcPr>
          <w:p w14:paraId="557CDFC8" w14:textId="41A3605B" w:rsidR="00D01A10" w:rsidRDefault="00D01A10" w:rsidP="00D01A10">
            <w:pPr>
              <w:tabs>
                <w:tab w:val="left" w:pos="960"/>
              </w:tabs>
            </w:pPr>
            <w:bookmarkStart w:id="90" w:name="_ac212f4cf93bc43e64870b9ea638f202"/>
            <w:r>
              <w:t>RSCL Disabled</w:t>
            </w:r>
            <w:bookmarkEnd w:id="90"/>
          </w:p>
        </w:tc>
        <w:tc>
          <w:tcPr>
            <w:tcW w:w="5812" w:type="dxa"/>
          </w:tcPr>
          <w:p w14:paraId="08739930" w14:textId="77777777" w:rsidR="00D01A10" w:rsidRDefault="00D01A10" w:rsidP="00D01A10">
            <w:r>
              <w:t>Feature not available to customer.</w:t>
            </w:r>
          </w:p>
        </w:tc>
        <w:tc>
          <w:tcPr>
            <w:tcW w:w="3260" w:type="dxa"/>
          </w:tcPr>
          <w:p w14:paraId="16AB7D11" w14:textId="77777777" w:rsidR="006A541E" w:rsidRDefault="006A541E"/>
        </w:tc>
      </w:tr>
      <w:tr w:rsidR="00D01A10" w14:paraId="4BF09F57" w14:textId="77777777" w:rsidTr="00A654A1">
        <w:trPr>
          <w:jc w:val="center"/>
        </w:trPr>
        <w:tc>
          <w:tcPr>
            <w:tcW w:w="1242" w:type="dxa"/>
          </w:tcPr>
          <w:p w14:paraId="4BE9C07A" w14:textId="77777777" w:rsidR="00D01A10" w:rsidRDefault="00D01A10" w:rsidP="00D01A10">
            <w:pPr>
              <w:tabs>
                <w:tab w:val="left" w:pos="960"/>
              </w:tabs>
            </w:pPr>
            <w:bookmarkStart w:id="91" w:name="_0d06c570c14fb1c131762a5a5b3f9330"/>
            <w:r>
              <w:t>RSCL Enabled</w:t>
            </w:r>
            <w:bookmarkEnd w:id="91"/>
          </w:p>
        </w:tc>
        <w:tc>
          <w:tcPr>
            <w:tcW w:w="5812" w:type="dxa"/>
          </w:tcPr>
          <w:p w14:paraId="6189F736" w14:textId="77777777" w:rsidR="00D01A10" w:rsidRDefault="00D01A10" w:rsidP="00D01A10">
            <w:r>
              <w:t>Feature available to customer.</w:t>
            </w:r>
          </w:p>
        </w:tc>
        <w:tc>
          <w:tcPr>
            <w:tcW w:w="3260" w:type="dxa"/>
          </w:tcPr>
          <w:p w14:paraId="04DDCC3B" w14:textId="77777777" w:rsidR="006A541E" w:rsidRDefault="006A541E"/>
        </w:tc>
      </w:tr>
    </w:tbl>
    <w:p w14:paraId="60F11AE7" w14:textId="2B688C92" w:rsidR="009D2039" w:rsidRPr="00041150" w:rsidRDefault="009D2039" w:rsidP="009D2039">
      <w:pPr>
        <w:pStyle w:val="Caption"/>
      </w:pPr>
      <w:bookmarkStart w:id="92" w:name="_Toc73711044"/>
      <w:r w:rsidRPr="00041150">
        <w:t xml:space="preserve">Table </w:t>
      </w:r>
      <w:r>
        <w:rPr>
          <w:noProof/>
        </w:rPr>
        <w:fldChar w:fldCharType="begin"/>
      </w:r>
      <w:r>
        <w:rPr>
          <w:noProof/>
        </w:rPr>
        <w:instrText xml:space="preserve"> SEQ Table \* ARABIC </w:instrText>
      </w:r>
      <w:r>
        <w:rPr>
          <w:noProof/>
        </w:rPr>
        <w:fldChar w:fldCharType="separate"/>
      </w:r>
      <w:r w:rsidR="006E6685">
        <w:rPr>
          <w:noProof/>
        </w:rPr>
        <w:t>9</w:t>
      </w:r>
      <w:r>
        <w:rPr>
          <w:noProof/>
        </w:rPr>
        <w:fldChar w:fldCharType="end"/>
      </w:r>
      <w:r w:rsidRPr="00041150">
        <w:t>: Operation Modes and States</w:t>
      </w:r>
      <w:r>
        <w:t xml:space="preserve"> on </w:t>
      </w:r>
      <w:r w:rsidRPr="00574E26">
        <w:t>Operation States</w:t>
      </w:r>
      <w:bookmarkEnd w:id="92"/>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Start</w:t>
            </w:r>
          </w:p>
          <w:p w14:paraId="2CF6B409" w14:textId="77777777" w:rsidR="00850734" w:rsidRDefault="00850734" w:rsidP="00A92024"/>
        </w:tc>
        <w:tc>
          <w:tcPr>
            <w:tcW w:w="1559" w:type="dxa"/>
          </w:tcPr>
          <w:p w14:paraId="43244FBB" w14:textId="77777777" w:rsidR="00850734" w:rsidRPr="00013390" w:rsidRDefault="00850734" w:rsidP="00A92024">
            <w:r w:rsidRPr="00013390">
              <w:t>RSCL Disabled</w:t>
            </w:r>
          </w:p>
          <w:p w14:paraId="7E9CA27F" w14:textId="77777777" w:rsidR="00850734" w:rsidRPr="00013390" w:rsidRDefault="00850734" w:rsidP="00A92024"/>
        </w:tc>
        <w:tc>
          <w:tcPr>
            <w:tcW w:w="3006" w:type="dxa"/>
          </w:tcPr>
          <w:p w14:paraId="691DB760" w14:textId="77777777" w:rsidR="006A541E" w:rsidRDefault="006A541E"/>
        </w:tc>
        <w:tc>
          <w:tcPr>
            <w:tcW w:w="2552" w:type="dxa"/>
          </w:tcPr>
          <w:p w14:paraId="1A084BAA" w14:textId="77777777" w:rsidR="00850734" w:rsidRDefault="00850734" w:rsidP="00A92024"/>
          <w:p w14:paraId="4B4B6DA8" w14:textId="77777777" w:rsidR="00850734" w:rsidRDefault="00850734" w:rsidP="00A92024"/>
        </w:tc>
      </w:tr>
      <w:tr w:rsidR="00850734" w14:paraId="2D5B1A65" w14:textId="77777777" w:rsidTr="00A654A1">
        <w:trPr>
          <w:jc w:val="center"/>
        </w:trPr>
        <w:tc>
          <w:tcPr>
            <w:tcW w:w="1242" w:type="dxa"/>
          </w:tcPr>
          <w:p w14:paraId="3410D7DC" w14:textId="77777777" w:rsidR="00850734" w:rsidRPr="009D6E77" w:rsidRDefault="00850734" w:rsidP="00A92024">
            <w:r>
              <w:t>T2</w:t>
            </w:r>
          </w:p>
        </w:tc>
        <w:tc>
          <w:tcPr>
            <w:tcW w:w="1701" w:type="dxa"/>
          </w:tcPr>
          <w:p w14:paraId="0535E1AD" w14:textId="77777777" w:rsidR="00850734" w:rsidRPr="00013390" w:rsidRDefault="00850734" w:rsidP="00A92024">
            <w:r w:rsidRPr="00013390">
              <w:t>RSCL Disabled</w:t>
            </w:r>
          </w:p>
          <w:p w14:paraId="7F1F59A6" w14:textId="77777777" w:rsidR="00850734" w:rsidRDefault="00850734" w:rsidP="00A92024"/>
        </w:tc>
        <w:tc>
          <w:tcPr>
            <w:tcW w:w="1559" w:type="dxa"/>
          </w:tcPr>
          <w:p w14:paraId="70BF3129" w14:textId="77777777" w:rsidR="00850734" w:rsidRPr="00013390" w:rsidRDefault="00850734" w:rsidP="00A92024">
            <w:r w:rsidRPr="00013390">
              <w:t>RSCL Enabled</w:t>
            </w:r>
          </w:p>
          <w:p w14:paraId="71CDD579" w14:textId="77777777" w:rsidR="00850734" w:rsidRPr="00013390" w:rsidRDefault="00850734" w:rsidP="00A92024"/>
        </w:tc>
        <w:tc>
          <w:tcPr>
            <w:tcW w:w="3006" w:type="dxa"/>
          </w:tcPr>
          <w:p w14:paraId="1A6C54CB" w14:textId="77777777" w:rsidR="00850734" w:rsidRDefault="00850734" w:rsidP="00850734">
            <w:r>
              <w:t xml:space="preserve">Trigger signal: </w:t>
            </w:r>
            <w:proofErr w:type="spellStart"/>
            <w:r>
              <w:t>EoL</w:t>
            </w:r>
            <w:proofErr w:type="spellEnd"/>
            <w:r>
              <w:t xml:space="preserve"> AND_OR Service Configuration</w:t>
            </w:r>
          </w:p>
          <w:p w14:paraId="21695503" w14:textId="77777777" w:rsidR="00850734" w:rsidRDefault="00850734" w:rsidP="00850734">
            <w:proofErr w:type="spellStart"/>
            <w:r>
              <w:t>SignalEvent</w:t>
            </w:r>
            <w:proofErr w:type="spellEnd"/>
            <w:r>
              <w:t xml:space="preserve"> </w:t>
            </w:r>
            <w:proofErr w:type="spellStart"/>
            <w:r>
              <w:t>EoL</w:t>
            </w:r>
            <w:proofErr w:type="spellEnd"/>
            <w:r>
              <w:t xml:space="preserve"> AND_OR Service Configuration</w:t>
            </w:r>
          </w:p>
        </w:tc>
        <w:tc>
          <w:tcPr>
            <w:tcW w:w="2552" w:type="dxa"/>
          </w:tcPr>
          <w:p w14:paraId="00836C3C" w14:textId="77777777" w:rsidR="00850734" w:rsidRDefault="00850734" w:rsidP="00A92024"/>
          <w:p w14:paraId="4CDBF537" w14:textId="77777777" w:rsidR="00850734" w:rsidRDefault="00850734" w:rsidP="00A92024"/>
        </w:tc>
      </w:tr>
      <w:tr w:rsidR="00850734" w14:paraId="6FD630B4" w14:textId="77777777" w:rsidTr="00A654A1">
        <w:trPr>
          <w:jc w:val="center"/>
        </w:trPr>
        <w:tc>
          <w:tcPr>
            <w:tcW w:w="1242" w:type="dxa"/>
          </w:tcPr>
          <w:p w14:paraId="1B106AB6" w14:textId="77777777" w:rsidR="00850734" w:rsidRPr="009D6E77" w:rsidRDefault="00850734" w:rsidP="00A92024">
            <w:r>
              <w:t>T3</w:t>
            </w:r>
          </w:p>
        </w:tc>
        <w:tc>
          <w:tcPr>
            <w:tcW w:w="1701" w:type="dxa"/>
          </w:tcPr>
          <w:p w14:paraId="5FDA8FAC" w14:textId="77777777" w:rsidR="00850734" w:rsidRPr="00013390" w:rsidRDefault="00850734" w:rsidP="00A92024">
            <w:r w:rsidRPr="00013390">
              <w:t>RSCL Enabled</w:t>
            </w:r>
          </w:p>
          <w:p w14:paraId="5EC6A53B" w14:textId="77777777" w:rsidR="00850734" w:rsidRDefault="00850734" w:rsidP="00A92024"/>
        </w:tc>
        <w:tc>
          <w:tcPr>
            <w:tcW w:w="1559" w:type="dxa"/>
          </w:tcPr>
          <w:p w14:paraId="05BDA9EB" w14:textId="77777777" w:rsidR="00850734" w:rsidRPr="00013390" w:rsidRDefault="00850734" w:rsidP="00A92024">
            <w:r w:rsidRPr="00013390">
              <w:t>RSCL Disabled</w:t>
            </w:r>
          </w:p>
          <w:p w14:paraId="582C5BE9" w14:textId="77777777" w:rsidR="00850734" w:rsidRPr="00013390" w:rsidRDefault="00850734" w:rsidP="00A92024"/>
        </w:tc>
        <w:tc>
          <w:tcPr>
            <w:tcW w:w="3006" w:type="dxa"/>
          </w:tcPr>
          <w:p w14:paraId="38CED4AF" w14:textId="77777777" w:rsidR="00850734" w:rsidRDefault="00850734" w:rsidP="00850734">
            <w:r>
              <w:t xml:space="preserve">Trigger signal: </w:t>
            </w:r>
            <w:proofErr w:type="spellStart"/>
            <w:r>
              <w:t>EoL</w:t>
            </w:r>
            <w:proofErr w:type="spellEnd"/>
            <w:r>
              <w:t xml:space="preserve"> AND_OR Service Configuration</w:t>
            </w:r>
          </w:p>
          <w:p w14:paraId="71C20BA6" w14:textId="77777777" w:rsidR="00850734" w:rsidRDefault="00850734" w:rsidP="00850734">
            <w:proofErr w:type="spellStart"/>
            <w:r>
              <w:t>SignalEvent</w:t>
            </w:r>
            <w:proofErr w:type="spellEnd"/>
            <w:r>
              <w:t xml:space="preserve"> </w:t>
            </w:r>
            <w:proofErr w:type="spellStart"/>
            <w:r>
              <w:t>EoL</w:t>
            </w:r>
            <w:proofErr w:type="spellEnd"/>
            <w:r>
              <w:t xml:space="preserve"> AND_OR Service Configuration</w:t>
            </w:r>
          </w:p>
        </w:tc>
        <w:tc>
          <w:tcPr>
            <w:tcW w:w="2552" w:type="dxa"/>
          </w:tcPr>
          <w:p w14:paraId="3C45C37C" w14:textId="77777777" w:rsidR="00850734" w:rsidRDefault="00850734" w:rsidP="00A92024"/>
          <w:p w14:paraId="5B694057" w14:textId="77777777" w:rsidR="00850734" w:rsidRDefault="00850734" w:rsidP="00A92024"/>
        </w:tc>
      </w:tr>
    </w:tbl>
    <w:p w14:paraId="29603051" w14:textId="31AAC7D2" w:rsidR="009D2039" w:rsidRDefault="009D2039" w:rsidP="00065039">
      <w:pPr>
        <w:pStyle w:val="Caption"/>
      </w:pPr>
      <w:bookmarkStart w:id="93" w:name="_Toc73711045"/>
      <w:r w:rsidRPr="00041150">
        <w:t xml:space="preserve">Table </w:t>
      </w:r>
      <w:r>
        <w:rPr>
          <w:noProof/>
        </w:rPr>
        <w:fldChar w:fldCharType="begin"/>
      </w:r>
      <w:r>
        <w:rPr>
          <w:noProof/>
        </w:rPr>
        <w:instrText xml:space="preserve"> SEQ Table \* ARABIC </w:instrText>
      </w:r>
      <w:r>
        <w:rPr>
          <w:noProof/>
        </w:rPr>
        <w:fldChar w:fldCharType="separate"/>
      </w:r>
      <w:r w:rsidR="006E6685">
        <w:rPr>
          <w:noProof/>
        </w:rPr>
        <w:t>10</w:t>
      </w:r>
      <w:r>
        <w:rPr>
          <w:noProof/>
        </w:rPr>
        <w:fldChar w:fldCharType="end"/>
      </w:r>
      <w:r w:rsidRPr="00041150">
        <w:t>: Transition</w:t>
      </w:r>
      <w:r>
        <w:t>s</w:t>
      </w:r>
      <w:r w:rsidRPr="00041150">
        <w:t xml:space="preserve"> between Operation Modes and States</w:t>
      </w:r>
      <w:r>
        <w:t xml:space="preserve"> on </w:t>
      </w:r>
      <w:r w:rsidRPr="00574E26">
        <w:t>Operation States</w:t>
      </w:r>
      <w:bookmarkEnd w:id="93"/>
    </w:p>
    <w:p w14:paraId="698A3B8D" w14:textId="4B5CD580" w:rsidR="00D87533" w:rsidRDefault="0027671B" w:rsidP="006C5FCA">
      <w:pPr>
        <w:pStyle w:val="Heading2"/>
      </w:pPr>
      <w:bookmarkStart w:id="94" w:name="_Toc73710978"/>
      <w:r w:rsidRPr="007C20FA">
        <w:t>Use Case</w:t>
      </w:r>
      <w:r w:rsidR="00D87533">
        <w:t>s</w:t>
      </w:r>
      <w:bookmarkEnd w:id="94"/>
    </w:p>
    <w:p w14:paraId="4C72F988" w14:textId="77777777" w:rsidR="005D3786" w:rsidRPr="005D3786" w:rsidRDefault="005D3786" w:rsidP="005D3786"/>
    <w:p w14:paraId="71DBB8EF" w14:textId="77777777" w:rsidR="0027671B" w:rsidRDefault="006B1C15" w:rsidP="006B1C15">
      <w:pPr>
        <w:pStyle w:val="Heading3"/>
      </w:pPr>
      <w:bookmarkStart w:id="95" w:name="_Toc73710979"/>
      <w:r>
        <w:t>Use Case</w:t>
      </w:r>
      <w:r w:rsidR="0027671B" w:rsidRPr="007C20FA">
        <w:t xml:space="preserve"> Diagram</w:t>
      </w:r>
      <w:bookmarkEnd w:id="85"/>
      <w:bookmarkEnd w:id="95"/>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4F05CB0D" wp14:editId="2C4B8C2A">
            <wp:extent cx="6466205" cy="4075123"/>
            <wp:effectExtent l="0" t="0" r="0" b="0"/>
            <wp:docPr id="10" name="Picture -630637318.jpg" descr="-630637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637318.jpg"/>
                    <pic:cNvPicPr/>
                  </pic:nvPicPr>
                  <pic:blipFill>
                    <a:blip r:embed="rId24" cstate="print"/>
                    <a:stretch>
                      <a:fillRect/>
                    </a:stretch>
                  </pic:blipFill>
                  <pic:spPr>
                    <a:xfrm>
                      <a:off x="0" y="0"/>
                      <a:ext cx="6466205" cy="4075123"/>
                    </a:xfrm>
                    <a:prstGeom prst="rect">
                      <a:avLst/>
                    </a:prstGeom>
                  </pic:spPr>
                </pic:pic>
              </a:graphicData>
            </a:graphic>
          </wp:inline>
        </w:drawing>
      </w:r>
    </w:p>
    <w:p w14:paraId="13DB8EDF" w14:textId="1764F10B" w:rsidR="009D2039" w:rsidRDefault="009D2039" w:rsidP="009D2039">
      <w:pPr>
        <w:pStyle w:val="Caption"/>
      </w:pPr>
      <w:bookmarkStart w:id="96" w:name="_Toc529191294"/>
      <w:bookmarkStart w:id="97" w:name="_Toc73711030"/>
      <w:r w:rsidRPr="00707E0A">
        <w:t xml:space="preserve">Figure </w:t>
      </w:r>
      <w:r>
        <w:rPr>
          <w:noProof/>
        </w:rPr>
        <w:fldChar w:fldCharType="begin"/>
      </w:r>
      <w:r>
        <w:rPr>
          <w:noProof/>
        </w:rPr>
        <w:instrText xml:space="preserve"> SEQ Figure \* ARABIC </w:instrText>
      </w:r>
      <w:r>
        <w:rPr>
          <w:noProof/>
        </w:rPr>
        <w:fldChar w:fldCharType="separate"/>
      </w:r>
      <w:r w:rsidR="006E6685">
        <w:rPr>
          <w:noProof/>
        </w:rPr>
        <w:t>4</w:t>
      </w:r>
      <w:r>
        <w:rPr>
          <w:noProof/>
        </w:rPr>
        <w:fldChar w:fldCharType="end"/>
      </w:r>
      <w:r w:rsidRPr="00707E0A">
        <w:t xml:space="preserve">: </w:t>
      </w:r>
      <w:bookmarkEnd w:id="96"/>
      <w:r w:rsidRPr="00707E0A">
        <w:t>RSCL Use Cases</w:t>
      </w:r>
      <w:bookmarkEnd w:id="97"/>
    </w:p>
    <w:p w14:paraId="42F5EFA3" w14:textId="77777777" w:rsidR="00500EF7" w:rsidRPr="00500EF7" w:rsidRDefault="00500EF7" w:rsidP="009B212B"/>
    <w:p w14:paraId="39ED54E2" w14:textId="77777777" w:rsidR="00FB2CF2" w:rsidRPr="007C20FA" w:rsidRDefault="00FB2CF2" w:rsidP="006B1C15">
      <w:pPr>
        <w:pStyle w:val="Heading3"/>
      </w:pPr>
      <w:bookmarkStart w:id="98" w:name="_Toc73710980"/>
      <w:bookmarkStart w:id="99" w:name="_Toc397081453"/>
      <w:r w:rsidRPr="007C20FA">
        <w:t>Actors</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Driver</w:t>
            </w:r>
          </w:p>
        </w:tc>
        <w:tc>
          <w:tcPr>
            <w:tcW w:w="6095" w:type="dxa"/>
          </w:tcPr>
          <w:p w14:paraId="26F89FE5" w14:textId="77777777" w:rsidR="009D2039" w:rsidRDefault="009D2039" w:rsidP="009D2039">
            <w:r>
              <w:t>Main customer requesting feature status</w:t>
            </w:r>
          </w:p>
        </w:tc>
      </w:tr>
      <w:tr w:rsidR="009D2039" w:rsidRPr="00E80917" w14:paraId="27C95097" w14:textId="77777777" w:rsidTr="00A654A1">
        <w:trPr>
          <w:jc w:val="center"/>
        </w:trPr>
        <w:tc>
          <w:tcPr>
            <w:tcW w:w="3828" w:type="dxa"/>
          </w:tcPr>
          <w:p w14:paraId="07176733" w14:textId="77777777" w:rsidR="009D2039" w:rsidRDefault="009D2039" w:rsidP="009D2039">
            <w:r>
              <w:t>HMI</w:t>
            </w:r>
          </w:p>
        </w:tc>
        <w:tc>
          <w:tcPr>
            <w:tcW w:w="6095" w:type="dxa"/>
          </w:tcPr>
          <w:p w14:paraId="27DEC21B" w14:textId="77777777" w:rsidR="009D2039" w:rsidRDefault="009D2039" w:rsidP="009D2039">
            <w:r>
              <w:t>Activate / Deactivate feature settings</w:t>
            </w:r>
          </w:p>
        </w:tc>
      </w:tr>
      <w:tr w:rsidR="009D2039" w:rsidRPr="00E80917" w14:paraId="76BCD115" w14:textId="77777777" w:rsidTr="00A654A1">
        <w:trPr>
          <w:jc w:val="center"/>
        </w:trPr>
        <w:tc>
          <w:tcPr>
            <w:tcW w:w="3828" w:type="dxa"/>
          </w:tcPr>
          <w:p w14:paraId="71256EF8" w14:textId="77777777" w:rsidR="009D2039" w:rsidRDefault="009D2039" w:rsidP="009D2039">
            <w:r>
              <w:t>Power Child Lock</w:t>
            </w:r>
          </w:p>
        </w:tc>
        <w:tc>
          <w:tcPr>
            <w:tcW w:w="6095" w:type="dxa"/>
          </w:tcPr>
          <w:p w14:paraId="441F1030" w14:textId="77777777" w:rsidR="009D2039" w:rsidRDefault="009D2039" w:rsidP="009D2039">
            <w:r>
              <w:t>Activate / Deactivate rear door handles</w:t>
            </w:r>
          </w:p>
        </w:tc>
      </w:tr>
      <w:tr w:rsidR="009D2039" w:rsidRPr="00E80917" w14:paraId="022D2028" w14:textId="77777777" w:rsidTr="00A654A1">
        <w:trPr>
          <w:jc w:val="center"/>
        </w:trPr>
        <w:tc>
          <w:tcPr>
            <w:tcW w:w="3828" w:type="dxa"/>
          </w:tcPr>
          <w:p w14:paraId="44AE160E" w14:textId="77777777" w:rsidR="009D2039" w:rsidRDefault="009D2039" w:rsidP="009D2039">
            <w:r>
              <w:t>Rear Audio Lockout</w:t>
            </w:r>
          </w:p>
        </w:tc>
        <w:tc>
          <w:tcPr>
            <w:tcW w:w="6095" w:type="dxa"/>
          </w:tcPr>
          <w:p w14:paraId="6590E1A3" w14:textId="77777777" w:rsidR="009D2039" w:rsidRDefault="009D2039" w:rsidP="009D2039">
            <w:r>
              <w:t>Activate / Deactivate rear audio controls</w:t>
            </w:r>
          </w:p>
        </w:tc>
      </w:tr>
      <w:tr w:rsidR="009D2039" w:rsidRPr="00E80917" w14:paraId="608CD2EA" w14:textId="77777777" w:rsidTr="00A654A1">
        <w:trPr>
          <w:jc w:val="center"/>
        </w:trPr>
        <w:tc>
          <w:tcPr>
            <w:tcW w:w="3828" w:type="dxa"/>
          </w:tcPr>
          <w:p w14:paraId="18374E43" w14:textId="77777777" w:rsidR="009D2039" w:rsidRDefault="009D2039" w:rsidP="009D2039">
            <w:r>
              <w:t>Rear Climate Lockout</w:t>
            </w:r>
          </w:p>
        </w:tc>
        <w:tc>
          <w:tcPr>
            <w:tcW w:w="6095" w:type="dxa"/>
          </w:tcPr>
          <w:p w14:paraId="1CC22EDF" w14:textId="77777777" w:rsidR="009D2039" w:rsidRDefault="009D2039" w:rsidP="009D2039">
            <w:r>
              <w:t>Activate / Deactivate rear climate controls</w:t>
            </w:r>
          </w:p>
        </w:tc>
      </w:tr>
      <w:tr w:rsidR="009D2039" w:rsidRPr="00E80917" w14:paraId="78B375C8" w14:textId="77777777" w:rsidTr="00A654A1">
        <w:trPr>
          <w:jc w:val="center"/>
        </w:trPr>
        <w:tc>
          <w:tcPr>
            <w:tcW w:w="3828" w:type="dxa"/>
          </w:tcPr>
          <w:p w14:paraId="158433CD" w14:textId="77777777" w:rsidR="009D2039" w:rsidRDefault="009D2039" w:rsidP="009D2039">
            <w:r>
              <w:t>Rear Passenger</w:t>
            </w:r>
          </w:p>
        </w:tc>
        <w:tc>
          <w:tcPr>
            <w:tcW w:w="6095" w:type="dxa"/>
          </w:tcPr>
          <w:p w14:paraId="0BC3FC51" w14:textId="77777777" w:rsidR="009D2039" w:rsidRDefault="009D2039" w:rsidP="009D2039">
            <w:r>
              <w:t>Main user of rear seat controls</w:t>
            </w:r>
          </w:p>
        </w:tc>
      </w:tr>
      <w:tr w:rsidR="009D2039" w:rsidRPr="00E80917" w14:paraId="6E7C54F3" w14:textId="77777777" w:rsidTr="00A654A1">
        <w:trPr>
          <w:jc w:val="center"/>
        </w:trPr>
        <w:tc>
          <w:tcPr>
            <w:tcW w:w="3828" w:type="dxa"/>
          </w:tcPr>
          <w:p w14:paraId="17BA6901" w14:textId="77777777" w:rsidR="009D2039" w:rsidRDefault="009D2039" w:rsidP="009D2039">
            <w:r>
              <w:t>Rear Window Lockout</w:t>
            </w:r>
          </w:p>
        </w:tc>
        <w:tc>
          <w:tcPr>
            <w:tcW w:w="6095" w:type="dxa"/>
          </w:tcPr>
          <w:p w14:paraId="655AFBD7" w14:textId="77777777" w:rsidR="009D2039" w:rsidRDefault="009D2039" w:rsidP="009D2039">
            <w:r>
              <w:t>Activate / deactivate rear window controls</w:t>
            </w:r>
          </w:p>
        </w:tc>
      </w:tr>
    </w:tbl>
    <w:p w14:paraId="7A11461F" w14:textId="6010A3A1" w:rsidR="009D2039" w:rsidRDefault="009D2039" w:rsidP="009D2039">
      <w:pPr>
        <w:pStyle w:val="Caption"/>
      </w:pPr>
      <w:bookmarkStart w:id="100" w:name="_Toc529191307"/>
      <w:bookmarkStart w:id="101" w:name="_Toc73711046"/>
      <w:r w:rsidRPr="00041150">
        <w:t xml:space="preserve">Table </w:t>
      </w:r>
      <w:r>
        <w:rPr>
          <w:noProof/>
        </w:rPr>
        <w:fldChar w:fldCharType="begin"/>
      </w:r>
      <w:r>
        <w:rPr>
          <w:noProof/>
        </w:rPr>
        <w:instrText xml:space="preserve"> SEQ Table \* ARABIC </w:instrText>
      </w:r>
      <w:r>
        <w:rPr>
          <w:noProof/>
        </w:rPr>
        <w:fldChar w:fldCharType="separate"/>
      </w:r>
      <w:r w:rsidR="006E6685">
        <w:rPr>
          <w:noProof/>
        </w:rPr>
        <w:t>11</w:t>
      </w:r>
      <w:r>
        <w:rPr>
          <w:noProof/>
        </w:rPr>
        <w:fldChar w:fldCharType="end"/>
      </w:r>
      <w:r w:rsidRPr="00041150">
        <w:t>: List of Actors</w:t>
      </w:r>
      <w:bookmarkEnd w:id="100"/>
      <w:bookmarkEnd w:id="101"/>
    </w:p>
    <w:p w14:paraId="6C8D5502" w14:textId="77777777" w:rsidR="0027671B" w:rsidRDefault="0027671B" w:rsidP="006B1C15">
      <w:pPr>
        <w:pStyle w:val="Heading3"/>
      </w:pPr>
      <w:bookmarkStart w:id="102" w:name="_Toc73710981"/>
      <w:r w:rsidRPr="007C20FA">
        <w:t xml:space="preserve">Use Case </w:t>
      </w:r>
      <w:bookmarkEnd w:id="99"/>
      <w:r w:rsidR="005673EC">
        <w:t>Descriptions</w:t>
      </w:r>
      <w:bookmarkEnd w:id="102"/>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Activate/deactivate RSCL globally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Rear Passenger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2D3D30F" w14:textId="77777777" w:rsidR="00673483" w:rsidRDefault="00673483" w:rsidP="00673483">
            <w:pPr>
              <w:rPr>
                <w:rFonts w:cs="Arial"/>
                <w:color w:val="000000"/>
                <w:szCs w:val="22"/>
              </w:rPr>
            </w:pPr>
            <w:r w:rsidRPr="00240914">
              <w:rPr>
                <w:rFonts w:cs="Arial"/>
                <w:szCs w:val="22"/>
              </w:rPr>
              <w:t>Power Child Lock</w:t>
            </w:r>
          </w:p>
        </w:tc>
      </w:tr>
      <w:tr w:rsidR="00673483" w:rsidRPr="007C20FA" w14:paraId="0285FC46" w14:textId="77777777" w:rsidTr="000A70F7">
        <w:trPr>
          <w:trHeight w:val="255"/>
          <w:jc w:val="center"/>
        </w:trPr>
        <w:tc>
          <w:tcPr>
            <w:tcW w:w="2546" w:type="dxa"/>
            <w:vMerge/>
            <w:shd w:val="clear" w:color="auto" w:fill="D9D9D9" w:themeFill="background1" w:themeFillShade="D9"/>
          </w:tcPr>
          <w:p w14:paraId="0354A5C5" w14:textId="77777777" w:rsidR="00673483" w:rsidRPr="007C20FA" w:rsidRDefault="00673483" w:rsidP="00673483">
            <w:pPr>
              <w:rPr>
                <w:rFonts w:cs="Arial"/>
                <w:b/>
                <w:bCs/>
                <w:color w:val="000000"/>
                <w:szCs w:val="22"/>
              </w:rPr>
            </w:pPr>
          </w:p>
        </w:tc>
        <w:tc>
          <w:tcPr>
            <w:tcW w:w="1560" w:type="dxa"/>
            <w:shd w:val="clear" w:color="auto" w:fill="auto"/>
          </w:tcPr>
          <w:p w14:paraId="6168165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12DBBAE" w14:textId="77777777" w:rsidR="00673483" w:rsidRDefault="00673483" w:rsidP="00673483">
            <w:pPr>
              <w:rPr>
                <w:rFonts w:cs="Arial"/>
                <w:color w:val="000000"/>
                <w:szCs w:val="22"/>
              </w:rPr>
            </w:pPr>
            <w:r w:rsidRPr="00240914">
              <w:rPr>
                <w:rFonts w:cs="Arial"/>
                <w:szCs w:val="22"/>
              </w:rPr>
              <w:t>Rear Audio Lockout</w:t>
            </w:r>
          </w:p>
        </w:tc>
      </w:tr>
      <w:tr w:rsidR="00673483" w:rsidRPr="007C20FA" w14:paraId="742EB97A" w14:textId="77777777" w:rsidTr="000A70F7">
        <w:trPr>
          <w:trHeight w:val="255"/>
          <w:jc w:val="center"/>
        </w:trPr>
        <w:tc>
          <w:tcPr>
            <w:tcW w:w="2546" w:type="dxa"/>
            <w:vMerge/>
            <w:shd w:val="clear" w:color="auto" w:fill="D9D9D9" w:themeFill="background1" w:themeFillShade="D9"/>
          </w:tcPr>
          <w:p w14:paraId="692BB8DB" w14:textId="77777777" w:rsidR="00673483" w:rsidRPr="007C20FA" w:rsidRDefault="00673483" w:rsidP="00673483">
            <w:pPr>
              <w:rPr>
                <w:rFonts w:cs="Arial"/>
                <w:b/>
                <w:bCs/>
                <w:color w:val="000000"/>
                <w:szCs w:val="22"/>
              </w:rPr>
            </w:pPr>
          </w:p>
        </w:tc>
        <w:tc>
          <w:tcPr>
            <w:tcW w:w="1560" w:type="dxa"/>
            <w:shd w:val="clear" w:color="auto" w:fill="auto"/>
          </w:tcPr>
          <w:p w14:paraId="4D5FA8F0"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9E0E7EF" w14:textId="77777777" w:rsidR="00673483" w:rsidRDefault="00673483" w:rsidP="00673483">
            <w:pPr>
              <w:rPr>
                <w:rFonts w:cs="Arial"/>
                <w:color w:val="000000"/>
                <w:szCs w:val="22"/>
              </w:rPr>
            </w:pPr>
            <w:r w:rsidRPr="00240914">
              <w:rPr>
                <w:rFonts w:cs="Arial"/>
                <w:szCs w:val="22"/>
              </w:rPr>
              <w:t>Rear Climate Lockout</w:t>
            </w:r>
          </w:p>
        </w:tc>
      </w:tr>
      <w:tr w:rsidR="00673483" w:rsidRPr="007C20FA" w14:paraId="132606DF" w14:textId="77777777" w:rsidTr="000A70F7">
        <w:trPr>
          <w:trHeight w:val="255"/>
          <w:jc w:val="center"/>
        </w:trPr>
        <w:tc>
          <w:tcPr>
            <w:tcW w:w="2546" w:type="dxa"/>
            <w:vMerge/>
            <w:shd w:val="clear" w:color="auto" w:fill="D9D9D9" w:themeFill="background1" w:themeFillShade="D9"/>
          </w:tcPr>
          <w:p w14:paraId="3F8E6E9D" w14:textId="77777777" w:rsidR="00673483" w:rsidRPr="007C20FA" w:rsidRDefault="00673483" w:rsidP="00673483">
            <w:pPr>
              <w:rPr>
                <w:rFonts w:cs="Arial"/>
                <w:b/>
                <w:bCs/>
                <w:color w:val="000000"/>
                <w:szCs w:val="22"/>
              </w:rPr>
            </w:pPr>
          </w:p>
        </w:tc>
        <w:tc>
          <w:tcPr>
            <w:tcW w:w="1560" w:type="dxa"/>
            <w:shd w:val="clear" w:color="auto" w:fill="auto"/>
          </w:tcPr>
          <w:p w14:paraId="5636491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B9EB8D7" w14:textId="77777777" w:rsidR="00673483" w:rsidRDefault="00673483" w:rsidP="00673483">
            <w:pPr>
              <w:rPr>
                <w:rFonts w:cs="Arial"/>
                <w:color w:val="000000"/>
                <w:szCs w:val="22"/>
              </w:rPr>
            </w:pPr>
            <w:r w:rsidRPr="00240914">
              <w:rPr>
                <w:rFonts w:cs="Arial"/>
                <w:szCs w:val="22"/>
              </w:rPr>
              <w:t>Rear Window Lockout</w:t>
            </w:r>
          </w:p>
        </w:tc>
      </w:tr>
      <w:tr w:rsidR="00673483" w:rsidRPr="007C20FA" w14:paraId="6C79B7E7" w14:textId="77777777" w:rsidTr="000A70F7">
        <w:trPr>
          <w:trHeight w:val="255"/>
          <w:jc w:val="center"/>
        </w:trPr>
        <w:tc>
          <w:tcPr>
            <w:tcW w:w="2546" w:type="dxa"/>
            <w:vMerge/>
            <w:shd w:val="clear" w:color="auto" w:fill="D9D9D9" w:themeFill="background1" w:themeFillShade="D9"/>
          </w:tcPr>
          <w:p w14:paraId="34E248BE" w14:textId="77777777" w:rsidR="00673483" w:rsidRPr="007C20FA" w:rsidRDefault="00673483" w:rsidP="00673483">
            <w:pPr>
              <w:rPr>
                <w:rFonts w:cs="Arial"/>
                <w:b/>
                <w:bCs/>
                <w:color w:val="000000"/>
                <w:szCs w:val="22"/>
              </w:rPr>
            </w:pPr>
          </w:p>
        </w:tc>
        <w:tc>
          <w:tcPr>
            <w:tcW w:w="1560" w:type="dxa"/>
            <w:shd w:val="clear" w:color="auto" w:fill="auto"/>
          </w:tcPr>
          <w:p w14:paraId="680D6F8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67D357C" w14:textId="77777777" w:rsidR="00673483" w:rsidRDefault="00673483" w:rsidP="00673483">
            <w:pPr>
              <w:rPr>
                <w:rFonts w:cs="Arial"/>
                <w:color w:val="000000"/>
                <w:szCs w:val="22"/>
              </w:rPr>
            </w:pPr>
            <w:r w:rsidRPr="00240914">
              <w:rPr>
                <w:rFonts w:cs="Arial"/>
                <w:szCs w:val="22"/>
              </w:rPr>
              <w:t>HMI</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Rear Seat Controls Lockout</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lastRenderedPageBreak/>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The driver activates /deactivates global Rear Seat Controls Lockout feature</w:t>
            </w:r>
          </w:p>
          <w:p w14:paraId="1490FB4D" w14:textId="77777777" w:rsidR="00534199" w:rsidRDefault="00534199" w:rsidP="00534199">
            <w:pPr>
              <w:rPr>
                <w:rFonts w:cs="Arial"/>
                <w:szCs w:val="22"/>
              </w:rPr>
            </w:pPr>
            <w:r>
              <w:rPr>
                <w:rFonts w:cs="Arial"/>
                <w:szCs w:val="22"/>
              </w:rPr>
              <w:t>- PCL (Ability to open the rear doors with the rear inner door handles),</w:t>
            </w:r>
          </w:p>
          <w:p w14:paraId="19057F7C" w14:textId="77777777" w:rsidR="00534199" w:rsidRDefault="00534199" w:rsidP="00534199">
            <w:pPr>
              <w:rPr>
                <w:rFonts w:cs="Arial"/>
                <w:szCs w:val="22"/>
              </w:rPr>
            </w:pPr>
            <w:r>
              <w:rPr>
                <w:rFonts w:cs="Arial"/>
                <w:szCs w:val="22"/>
              </w:rPr>
              <w:t>and</w:t>
            </w:r>
          </w:p>
          <w:p w14:paraId="02F8689B" w14:textId="77777777" w:rsidR="00534199" w:rsidRDefault="00534199" w:rsidP="00534199">
            <w:pPr>
              <w:rPr>
                <w:rFonts w:cs="Arial"/>
                <w:szCs w:val="22"/>
              </w:rPr>
            </w:pPr>
            <w:r>
              <w:rPr>
                <w:rFonts w:cs="Arial"/>
                <w:szCs w:val="22"/>
              </w:rPr>
              <w:t>- WCL (Ability to change the rear window positions with the rear window switch)</w:t>
            </w:r>
          </w:p>
          <w:p w14:paraId="0ED1AA66" w14:textId="77777777" w:rsidR="00534199" w:rsidRDefault="00534199" w:rsidP="00534199">
            <w:pPr>
              <w:rPr>
                <w:rFonts w:cs="Arial"/>
                <w:szCs w:val="22"/>
              </w:rPr>
            </w:pPr>
            <w:r>
              <w:rPr>
                <w:rFonts w:cs="Arial"/>
                <w:szCs w:val="22"/>
              </w:rPr>
              <w:t>and</w:t>
            </w:r>
          </w:p>
          <w:p w14:paraId="1C82C55B" w14:textId="77777777" w:rsidR="00534199" w:rsidRDefault="00534199" w:rsidP="00534199">
            <w:pPr>
              <w:rPr>
                <w:rFonts w:cs="Arial"/>
                <w:szCs w:val="22"/>
              </w:rPr>
            </w:pPr>
            <w:r>
              <w:rPr>
                <w:rFonts w:cs="Arial"/>
                <w:szCs w:val="22"/>
              </w:rPr>
              <w:t>- RAL (Ability to change the audio settings with rear audio controls)</w:t>
            </w:r>
          </w:p>
          <w:p w14:paraId="5FD9E450" w14:textId="77777777" w:rsidR="00534199" w:rsidRDefault="00534199" w:rsidP="00534199">
            <w:pPr>
              <w:rPr>
                <w:rFonts w:cs="Arial"/>
                <w:szCs w:val="22"/>
              </w:rPr>
            </w:pPr>
            <w:r>
              <w:rPr>
                <w:rFonts w:cs="Arial"/>
                <w:szCs w:val="22"/>
              </w:rPr>
              <w:t>and</w:t>
            </w:r>
          </w:p>
          <w:p w14:paraId="4518AA01" w14:textId="77777777" w:rsidR="00534199" w:rsidRDefault="00534199" w:rsidP="00534199">
            <w:pPr>
              <w:rPr>
                <w:rFonts w:cs="Arial"/>
                <w:szCs w:val="22"/>
              </w:rPr>
            </w:pPr>
            <w:r>
              <w:rPr>
                <w:rFonts w:cs="Arial"/>
                <w:szCs w:val="22"/>
              </w:rPr>
              <w:t>- RCL (Ability to change the rear climate settings with rear climate controls)</w:t>
            </w:r>
          </w:p>
          <w:p w14:paraId="5E3EB324" w14:textId="77777777" w:rsidR="00534199" w:rsidRDefault="00534199" w:rsidP="00534199">
            <w:pPr>
              <w:rPr>
                <w:rFonts w:cs="Arial"/>
                <w:szCs w:val="22"/>
              </w:rPr>
            </w:pPr>
            <w:r>
              <w:rPr>
                <w:rFonts w:cs="Arial"/>
                <w:szCs w:val="22"/>
              </w:rPr>
              <w:t>and</w:t>
            </w:r>
          </w:p>
          <w:p w14:paraId="266B508F" w14:textId="77777777" w:rsidR="00534199" w:rsidRDefault="00534199" w:rsidP="00534199">
            <w:pPr>
              <w:rPr>
                <w:rFonts w:cs="Arial"/>
                <w:szCs w:val="22"/>
              </w:rPr>
            </w:pPr>
            <w:r>
              <w:rPr>
                <w:rFonts w:cs="Arial"/>
                <w:szCs w:val="22"/>
              </w:rPr>
              <w:t>- URCL (Ability to change any rear settings with rear linked mobile devices)</w:t>
            </w:r>
          </w:p>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rPr>
              <w:t xml:space="preserve">·        The vehicle is in accessory mode or above (BEV: ready to drive mode) </w:t>
            </w:r>
          </w:p>
          <w:p w14:paraId="7DFE47AD" w14:textId="77777777" w:rsidR="006A541E" w:rsidRDefault="00C36918">
            <w:r>
              <w:rPr>
                <w:rFonts w:cs="Arial"/>
              </w:rPr>
              <w:t xml:space="preserve">·        SYNC is booted (up to 30s after first wake-up trigger) </w:t>
            </w:r>
          </w:p>
          <w:p w14:paraId="1F10ADDD" w14:textId="77777777" w:rsidR="006A541E" w:rsidRDefault="00C36918">
            <w:r>
              <w:rPr>
                <w:rFonts w:cs="Arial"/>
              </w:rPr>
              <w:t xml:space="preserve">·        SYNC screen is active. </w:t>
            </w:r>
          </w:p>
          <w:p w14:paraId="5DEAAE0E" w14:textId="77777777" w:rsidR="006A541E" w:rsidRDefault="00C36918">
            <w:r>
              <w:rPr>
                <w:rFonts w:cs="Arial"/>
              </w:rPr>
              <w:t xml:space="preserve">·        The vehicle can be stationary or in motion </w:t>
            </w:r>
          </w:p>
          <w:p w14:paraId="0F2446D3" w14:textId="77777777" w:rsidR="006A541E" w:rsidRDefault="00C36918">
            <w:r>
              <w:rPr>
                <w:rFonts w:cs="Arial"/>
              </w:rPr>
              <w:t xml:space="preserve">Driver distraction requirements (ASO) determine the maximum number of steps allowed in the SYNC menu while the vehicle is in motion. </w:t>
            </w:r>
          </w:p>
          <w:p w14:paraId="7DBDCA2A" w14:textId="77777777" w:rsidR="006A541E" w:rsidRDefault="00C36918">
            <w:r>
              <w:rPr>
                <w:rFonts w:cs="Arial"/>
              </w:rPr>
              <w:t xml:space="preserve">·        Rear Seat Controls Lockout feature is set in the last state before SYNC was shut off </w:t>
            </w:r>
          </w:p>
          <w:p w14:paraId="7501B254" w14:textId="77777777" w:rsidR="006A541E" w:rsidRDefault="00C36918">
            <w:r>
              <w:rPr>
                <w:rFonts w:cs="Arial"/>
              </w:rPr>
              <w:t>·        SYNC / IPC indicates to driver PCL status by permanently visible sign when activated</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rPr>
              <w:t>Driver uses the SYNC HMI to change the global Rear Seat Controls Lockout setting.</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D233122" w14:textId="77777777" w:rsidR="006A541E" w:rsidRDefault="00C36918">
            <w:r>
              <w:rPr>
                <w:rFonts w:cs="Arial"/>
              </w:rPr>
              <w:t xml:space="preserve">Based on the driver requests the Rear Seat Controls Lockout feature enables/disables </w:t>
            </w:r>
          </w:p>
          <w:p w14:paraId="2A20BF7E" w14:textId="77777777" w:rsidR="006A541E" w:rsidRDefault="00C36918">
            <w:pPr>
              <w:ind w:left="720"/>
            </w:pPr>
            <w:r>
              <w:rPr>
                <w:rFonts w:cs="Arial"/>
              </w:rPr>
              <w:t>-</w:t>
            </w:r>
            <w:r>
              <w:rPr>
                <w:rFonts w:ascii="Times New Roman" w:hAnsi="Times New Roman"/>
                <w:sz w:val="14"/>
                <w:szCs w:val="14"/>
              </w:rPr>
              <w:t xml:space="preserve">        </w:t>
            </w:r>
            <w:r>
              <w:rPr>
                <w:rFonts w:ascii="Times New Roman" w:hAnsi="Times New Roman"/>
              </w:rPr>
              <w:t>PCL</w:t>
            </w:r>
          </w:p>
          <w:p w14:paraId="455F0BF5" w14:textId="77777777" w:rsidR="006A541E" w:rsidRDefault="00C36918">
            <w:pPr>
              <w:ind w:left="720"/>
            </w:pPr>
            <w:r>
              <w:rPr>
                <w:rFonts w:ascii="Times New Roman" w:hAnsi="Times New Roman"/>
              </w:rPr>
              <w:t xml:space="preserve">(interaction with F000186 Double Lock refer to F000187 Power Child Lock)  </w:t>
            </w:r>
          </w:p>
          <w:p w14:paraId="6A5A7EE8" w14:textId="77777777" w:rsidR="006A541E" w:rsidRDefault="00C36918">
            <w:pPr>
              <w:ind w:left="720"/>
            </w:pPr>
            <w:r>
              <w:rPr>
                <w:rFonts w:ascii="Times New Roman" w:hAnsi="Times New Roman"/>
              </w:rPr>
              <w:t>and</w:t>
            </w:r>
          </w:p>
          <w:p w14:paraId="2CC3805F" w14:textId="77777777" w:rsidR="006A541E" w:rsidRDefault="00C36918">
            <w:pPr>
              <w:ind w:left="720"/>
            </w:pPr>
            <w:r>
              <w:rPr>
                <w:rFonts w:cs="Arial"/>
              </w:rPr>
              <w:t>-</w:t>
            </w:r>
            <w:r>
              <w:rPr>
                <w:rFonts w:ascii="Times New Roman" w:hAnsi="Times New Roman"/>
                <w:sz w:val="14"/>
                <w:szCs w:val="14"/>
              </w:rPr>
              <w:t xml:space="preserve">        </w:t>
            </w:r>
            <w:r>
              <w:rPr>
                <w:rFonts w:ascii="Times New Roman" w:hAnsi="Times New Roman"/>
              </w:rPr>
              <w:t xml:space="preserve">WCL </w:t>
            </w:r>
          </w:p>
          <w:p w14:paraId="63207A2D" w14:textId="77777777" w:rsidR="006A541E" w:rsidRDefault="00C36918">
            <w:pPr>
              <w:ind w:left="720"/>
            </w:pPr>
            <w:r>
              <w:rPr>
                <w:rFonts w:ascii="Times New Roman" w:hAnsi="Times New Roman"/>
              </w:rPr>
              <w:t>and</w:t>
            </w:r>
          </w:p>
          <w:p w14:paraId="6FFBFCFE" w14:textId="77777777" w:rsidR="006A541E" w:rsidRDefault="00C36918">
            <w:pPr>
              <w:ind w:left="720"/>
            </w:pPr>
            <w:r>
              <w:rPr>
                <w:rFonts w:cs="Arial"/>
              </w:rPr>
              <w:t>-</w:t>
            </w:r>
            <w:r>
              <w:rPr>
                <w:rFonts w:ascii="Times New Roman" w:hAnsi="Times New Roman"/>
                <w:sz w:val="14"/>
                <w:szCs w:val="14"/>
              </w:rPr>
              <w:t xml:space="preserve">        </w:t>
            </w:r>
            <w:r>
              <w:rPr>
                <w:rFonts w:ascii="Times New Roman" w:hAnsi="Times New Roman"/>
              </w:rPr>
              <w:t xml:space="preserve">RAL </w:t>
            </w:r>
          </w:p>
          <w:p w14:paraId="312584A6" w14:textId="77777777" w:rsidR="006A541E" w:rsidRDefault="00C36918">
            <w:pPr>
              <w:ind w:left="720"/>
            </w:pPr>
            <w:r>
              <w:rPr>
                <w:rFonts w:ascii="Times New Roman" w:hAnsi="Times New Roman"/>
              </w:rPr>
              <w:t>and</w:t>
            </w:r>
          </w:p>
          <w:p w14:paraId="075EAF32" w14:textId="77777777" w:rsidR="006A541E" w:rsidRDefault="00C36918">
            <w:pPr>
              <w:ind w:left="720"/>
            </w:pPr>
            <w:r>
              <w:rPr>
                <w:rFonts w:cs="Arial"/>
              </w:rPr>
              <w:t>-</w:t>
            </w:r>
            <w:r>
              <w:rPr>
                <w:rFonts w:ascii="Times New Roman" w:hAnsi="Times New Roman"/>
                <w:sz w:val="14"/>
                <w:szCs w:val="14"/>
              </w:rPr>
              <w:t xml:space="preserve">        </w:t>
            </w:r>
            <w:r>
              <w:rPr>
                <w:rFonts w:ascii="Times New Roman" w:hAnsi="Times New Roman"/>
              </w:rPr>
              <w:t xml:space="preserve">RCL </w:t>
            </w:r>
          </w:p>
          <w:p w14:paraId="5673D14D" w14:textId="77777777" w:rsidR="006A541E" w:rsidRDefault="00C36918">
            <w:pPr>
              <w:ind w:left="720"/>
            </w:pPr>
            <w:r>
              <w:rPr>
                <w:rFonts w:ascii="Times New Roman" w:hAnsi="Times New Roman"/>
              </w:rPr>
              <w:t>and</w:t>
            </w:r>
          </w:p>
          <w:p w14:paraId="34316365" w14:textId="77777777" w:rsidR="006A541E" w:rsidRDefault="00C36918">
            <w:pPr>
              <w:ind w:left="450"/>
            </w:pPr>
            <w:r>
              <w:rPr>
                <w:rFonts w:cs="Arial"/>
              </w:rPr>
              <w:t>-    URCL</w:t>
            </w:r>
          </w:p>
        </w:tc>
      </w:tr>
      <w:tr w:rsidR="00534199" w:rsidRPr="007C20FA" w14:paraId="01EB9C06" w14:textId="77777777" w:rsidTr="000A70F7">
        <w:trPr>
          <w:trHeight w:val="255"/>
          <w:jc w:val="center"/>
        </w:trPr>
        <w:tc>
          <w:tcPr>
            <w:tcW w:w="2546" w:type="dxa"/>
            <w:vMerge/>
            <w:shd w:val="clear" w:color="auto" w:fill="D9D9D9" w:themeFill="background1" w:themeFillShade="D9"/>
          </w:tcPr>
          <w:p w14:paraId="65BEED29" w14:textId="77777777" w:rsidR="00534199" w:rsidRPr="007C20FA" w:rsidRDefault="00534199" w:rsidP="00534199">
            <w:pPr>
              <w:rPr>
                <w:rFonts w:cs="Arial"/>
                <w:b/>
                <w:bCs/>
                <w:color w:val="000000"/>
                <w:szCs w:val="22"/>
              </w:rPr>
            </w:pPr>
          </w:p>
        </w:tc>
        <w:tc>
          <w:tcPr>
            <w:tcW w:w="1560" w:type="dxa"/>
            <w:shd w:val="clear" w:color="auto" w:fill="auto"/>
          </w:tcPr>
          <w:p w14:paraId="689D2512"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6FA401F2" w14:textId="77777777" w:rsidR="00534199" w:rsidRDefault="00534199" w:rsidP="00534199">
            <w:pPr>
              <w:rPr>
                <w:rFonts w:cs="Arial"/>
                <w:color w:val="000000"/>
                <w:szCs w:val="22"/>
              </w:rPr>
            </w:pPr>
            <w:r>
              <w:rPr>
                <w:rFonts w:cs="Arial"/>
              </w:rPr>
              <w:t>HMI / IPC highlights to the driver that PCL is activated by permanently visible sign.</w:t>
            </w:r>
            <w:r>
              <w:t xml:space="preserve"> </w:t>
            </w:r>
          </w:p>
        </w:tc>
      </w:tr>
      <w:tr w:rsidR="00534199" w:rsidRPr="007C20FA" w14:paraId="464B7D99" w14:textId="77777777" w:rsidTr="000A70F7">
        <w:trPr>
          <w:trHeight w:val="255"/>
          <w:jc w:val="center"/>
        </w:trPr>
        <w:tc>
          <w:tcPr>
            <w:tcW w:w="2546" w:type="dxa"/>
            <w:vMerge/>
            <w:shd w:val="clear" w:color="auto" w:fill="D9D9D9" w:themeFill="background1" w:themeFillShade="D9"/>
          </w:tcPr>
          <w:p w14:paraId="46CD5670" w14:textId="77777777" w:rsidR="00534199" w:rsidRPr="007C20FA" w:rsidRDefault="00534199" w:rsidP="00534199">
            <w:pPr>
              <w:rPr>
                <w:rFonts w:cs="Arial"/>
                <w:b/>
                <w:bCs/>
                <w:color w:val="000000"/>
                <w:szCs w:val="22"/>
              </w:rPr>
            </w:pPr>
          </w:p>
        </w:tc>
        <w:tc>
          <w:tcPr>
            <w:tcW w:w="1560" w:type="dxa"/>
            <w:shd w:val="clear" w:color="auto" w:fill="auto"/>
          </w:tcPr>
          <w:p w14:paraId="4E79F2BC"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762044B" w14:textId="77777777" w:rsidR="00534199" w:rsidRDefault="00534199" w:rsidP="00534199">
            <w:pPr>
              <w:rPr>
                <w:rFonts w:cs="Arial"/>
                <w:color w:val="000000"/>
                <w:szCs w:val="22"/>
              </w:rPr>
            </w:pPr>
            <w:r>
              <w:rPr>
                <w:rFonts w:cs="Arial"/>
              </w:rPr>
              <w:t>Rear window switch LEDs (search light) turn out if WCL is activated.</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91E33F1" w14:textId="77777777" w:rsidR="006A541E" w:rsidRDefault="00C36918">
            <w:r>
              <w:rPr>
                <w:rFonts w:cs="Arial"/>
              </w:rPr>
              <w:t xml:space="preserve">The rear passenger can or can’t </w:t>
            </w:r>
          </w:p>
          <w:p w14:paraId="76BB8AD3" w14:textId="77777777" w:rsidR="006A541E" w:rsidRDefault="00C36918">
            <w:pPr>
              <w:ind w:left="720"/>
            </w:pPr>
            <w:r>
              <w:rPr>
                <w:rFonts w:cs="Arial"/>
              </w:rPr>
              <w:t xml:space="preserve">-        open the rear doors with the rear inner door handles </w:t>
            </w:r>
          </w:p>
          <w:p w14:paraId="13C9BE89" w14:textId="77777777" w:rsidR="006A541E" w:rsidRDefault="00C36918">
            <w:pPr>
              <w:ind w:left="720"/>
            </w:pPr>
            <w:r>
              <w:rPr>
                <w:rFonts w:cs="Arial"/>
              </w:rPr>
              <w:t>and</w:t>
            </w:r>
          </w:p>
          <w:p w14:paraId="3D9F473D" w14:textId="77777777" w:rsidR="006A541E" w:rsidRDefault="00C36918">
            <w:pPr>
              <w:ind w:left="720"/>
            </w:pPr>
            <w:r>
              <w:rPr>
                <w:rFonts w:cs="Arial"/>
              </w:rPr>
              <w:t>-        change the rear window position with the rear window switch</w:t>
            </w:r>
          </w:p>
          <w:p w14:paraId="227CD537" w14:textId="77777777" w:rsidR="006A541E" w:rsidRDefault="00C36918">
            <w:pPr>
              <w:ind w:left="720"/>
            </w:pPr>
            <w:r>
              <w:rPr>
                <w:rFonts w:cs="Arial"/>
              </w:rPr>
              <w:t>and</w:t>
            </w:r>
          </w:p>
          <w:p w14:paraId="2A0C6198" w14:textId="77777777" w:rsidR="006A541E" w:rsidRDefault="00C36918">
            <w:pPr>
              <w:ind w:left="720"/>
            </w:pPr>
            <w:r>
              <w:rPr>
                <w:rFonts w:cs="Arial"/>
              </w:rPr>
              <w:t xml:space="preserve">-         change the audio setting with the rear audio controls </w:t>
            </w:r>
          </w:p>
          <w:p w14:paraId="3808CA0D" w14:textId="77777777" w:rsidR="006A541E" w:rsidRDefault="00C36918">
            <w:pPr>
              <w:ind w:left="720"/>
            </w:pPr>
            <w:r>
              <w:rPr>
                <w:rFonts w:cs="Arial"/>
              </w:rPr>
              <w:t>and</w:t>
            </w:r>
          </w:p>
          <w:p w14:paraId="443C39A7" w14:textId="77777777" w:rsidR="006A541E" w:rsidRDefault="00C36918">
            <w:pPr>
              <w:ind w:left="720"/>
            </w:pPr>
            <w:r>
              <w:rPr>
                <w:rFonts w:cs="Arial"/>
              </w:rPr>
              <w:t xml:space="preserve">-        Change the rear climate settings with the rear climate controls </w:t>
            </w:r>
          </w:p>
          <w:p w14:paraId="557C88D8" w14:textId="77777777" w:rsidR="006A541E" w:rsidRDefault="00C36918">
            <w:pPr>
              <w:ind w:left="720"/>
            </w:pPr>
            <w:r>
              <w:rPr>
                <w:rFonts w:cs="Arial"/>
              </w:rPr>
              <w:t xml:space="preserve">and </w:t>
            </w:r>
          </w:p>
          <w:p w14:paraId="259AA3C2" w14:textId="77777777" w:rsidR="006A541E" w:rsidRDefault="00C36918">
            <w:pPr>
              <w:ind w:left="450"/>
            </w:pPr>
            <w:r>
              <w:rPr>
                <w:rFonts w:cs="Arial"/>
              </w:rPr>
              <w:t>-    Change any rear settings with the rear linked mobile devices</w:t>
            </w:r>
          </w:p>
        </w:tc>
      </w:tr>
    </w:tbl>
    <w:p w14:paraId="3889026C" w14:textId="77777777" w:rsidR="009F1DBF" w:rsidRDefault="009F1DBF" w:rsidP="009D2039"/>
    <w:p w14:paraId="7B2EC4DE" w14:textId="77777777" w:rsidR="00842150" w:rsidRPr="0017445F" w:rsidRDefault="00842150" w:rsidP="00842150">
      <w:pPr>
        <w:pStyle w:val="REUseCase"/>
        <w:shd w:val="clear" w:color="auto" w:fill="F2F2F2" w:themeFill="background1" w:themeFillShade="F2"/>
      </w:pPr>
      <w:r>
        <w:lastRenderedPageBreak/>
        <w:t xml:space="preserve"> Activate/Deactivate RSCL individually</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90167C0" w14:textId="77777777" w:rsidTr="000A70F7">
        <w:trPr>
          <w:trHeight w:val="255"/>
          <w:jc w:val="center"/>
        </w:trPr>
        <w:tc>
          <w:tcPr>
            <w:tcW w:w="2546" w:type="dxa"/>
            <w:vMerge w:val="restart"/>
            <w:shd w:val="clear" w:color="auto" w:fill="D9D9D9" w:themeFill="background1" w:themeFillShade="D9"/>
            <w:hideMark/>
          </w:tcPr>
          <w:p w14:paraId="4C437E78" w14:textId="77777777" w:rsidR="00673483" w:rsidRDefault="00673483" w:rsidP="00673483">
            <w:pPr>
              <w:rPr>
                <w:rFonts w:cs="Arial"/>
                <w:b/>
                <w:bCs/>
                <w:color w:val="000000"/>
                <w:szCs w:val="22"/>
              </w:rPr>
            </w:pPr>
            <w:r w:rsidRPr="007C20FA">
              <w:rPr>
                <w:rFonts w:cs="Arial"/>
                <w:b/>
                <w:bCs/>
                <w:color w:val="000000"/>
                <w:szCs w:val="22"/>
              </w:rPr>
              <w:t>Actors</w:t>
            </w:r>
          </w:p>
          <w:p w14:paraId="5457AB51" w14:textId="77777777" w:rsidR="00673483" w:rsidRPr="00C46391" w:rsidRDefault="00673483" w:rsidP="00673483">
            <w:pPr>
              <w:rPr>
                <w:rFonts w:cs="Arial"/>
                <w:color w:val="000000"/>
                <w:szCs w:val="22"/>
              </w:rPr>
            </w:pPr>
          </w:p>
        </w:tc>
        <w:tc>
          <w:tcPr>
            <w:tcW w:w="1560" w:type="dxa"/>
            <w:shd w:val="clear" w:color="auto" w:fill="auto"/>
          </w:tcPr>
          <w:p w14:paraId="42542794" w14:textId="77777777" w:rsidR="00673483" w:rsidRDefault="00673483" w:rsidP="00673483">
            <w:r>
              <w:t>Primary</w:t>
            </w:r>
          </w:p>
        </w:tc>
        <w:tc>
          <w:tcPr>
            <w:tcW w:w="6208" w:type="dxa"/>
            <w:shd w:val="clear" w:color="auto" w:fill="auto"/>
          </w:tcPr>
          <w:p w14:paraId="317F3AD9"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63D8CC19" w14:textId="77777777" w:rsidTr="000A70F7">
        <w:trPr>
          <w:trHeight w:val="255"/>
          <w:jc w:val="center"/>
        </w:trPr>
        <w:tc>
          <w:tcPr>
            <w:tcW w:w="2546" w:type="dxa"/>
            <w:vMerge/>
            <w:shd w:val="clear" w:color="auto" w:fill="D9D9D9" w:themeFill="background1" w:themeFillShade="D9"/>
          </w:tcPr>
          <w:p w14:paraId="45F6378C" w14:textId="77777777" w:rsidR="00673483" w:rsidRPr="007C20FA" w:rsidRDefault="00673483" w:rsidP="00673483">
            <w:pPr>
              <w:rPr>
                <w:rFonts w:cs="Arial"/>
                <w:b/>
                <w:bCs/>
                <w:color w:val="000000"/>
                <w:szCs w:val="22"/>
              </w:rPr>
            </w:pPr>
          </w:p>
        </w:tc>
        <w:tc>
          <w:tcPr>
            <w:tcW w:w="1560" w:type="dxa"/>
            <w:shd w:val="clear" w:color="auto" w:fill="auto"/>
          </w:tcPr>
          <w:p w14:paraId="11BDC703"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388866B4" w14:textId="77777777" w:rsidR="00673483" w:rsidRDefault="00673483" w:rsidP="00673483">
            <w:pPr>
              <w:rPr>
                <w:rFonts w:cs="Arial"/>
                <w:color w:val="000000"/>
                <w:szCs w:val="22"/>
              </w:rPr>
            </w:pPr>
            <w:r w:rsidRPr="00240914">
              <w:rPr>
                <w:rFonts w:cs="Arial"/>
                <w:szCs w:val="22"/>
              </w:rPr>
              <w:t>Rear Passenger</w:t>
            </w:r>
          </w:p>
        </w:tc>
      </w:tr>
      <w:tr w:rsidR="00673483" w:rsidRPr="007C20FA" w14:paraId="66B5AECF" w14:textId="77777777" w:rsidTr="000A70F7">
        <w:trPr>
          <w:trHeight w:val="255"/>
          <w:jc w:val="center"/>
        </w:trPr>
        <w:tc>
          <w:tcPr>
            <w:tcW w:w="2546" w:type="dxa"/>
            <w:vMerge/>
            <w:shd w:val="clear" w:color="auto" w:fill="D9D9D9" w:themeFill="background1" w:themeFillShade="D9"/>
          </w:tcPr>
          <w:p w14:paraId="0F1ACA94" w14:textId="77777777" w:rsidR="00673483" w:rsidRPr="007C20FA" w:rsidRDefault="00673483" w:rsidP="00673483">
            <w:pPr>
              <w:rPr>
                <w:rFonts w:cs="Arial"/>
                <w:b/>
                <w:bCs/>
                <w:color w:val="000000"/>
                <w:szCs w:val="22"/>
              </w:rPr>
            </w:pPr>
          </w:p>
        </w:tc>
        <w:tc>
          <w:tcPr>
            <w:tcW w:w="1560" w:type="dxa"/>
            <w:shd w:val="clear" w:color="auto" w:fill="auto"/>
          </w:tcPr>
          <w:p w14:paraId="11DA4E0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EF06092" w14:textId="77777777" w:rsidR="00673483" w:rsidRDefault="00673483" w:rsidP="00673483">
            <w:pPr>
              <w:rPr>
                <w:rFonts w:cs="Arial"/>
                <w:color w:val="000000"/>
                <w:szCs w:val="22"/>
              </w:rPr>
            </w:pPr>
            <w:r w:rsidRPr="00240914">
              <w:rPr>
                <w:rFonts w:cs="Arial"/>
                <w:szCs w:val="22"/>
              </w:rPr>
              <w:t>Rear Climate Lockout</w:t>
            </w:r>
          </w:p>
        </w:tc>
      </w:tr>
      <w:tr w:rsidR="00673483" w:rsidRPr="007C20FA" w14:paraId="56F45FBE" w14:textId="77777777" w:rsidTr="000A70F7">
        <w:trPr>
          <w:trHeight w:val="255"/>
          <w:jc w:val="center"/>
        </w:trPr>
        <w:tc>
          <w:tcPr>
            <w:tcW w:w="2546" w:type="dxa"/>
            <w:vMerge/>
            <w:shd w:val="clear" w:color="auto" w:fill="D9D9D9" w:themeFill="background1" w:themeFillShade="D9"/>
          </w:tcPr>
          <w:p w14:paraId="63001915" w14:textId="77777777" w:rsidR="00673483" w:rsidRPr="007C20FA" w:rsidRDefault="00673483" w:rsidP="00673483">
            <w:pPr>
              <w:rPr>
                <w:rFonts w:cs="Arial"/>
                <w:b/>
                <w:bCs/>
                <w:color w:val="000000"/>
                <w:szCs w:val="22"/>
              </w:rPr>
            </w:pPr>
          </w:p>
        </w:tc>
        <w:tc>
          <w:tcPr>
            <w:tcW w:w="1560" w:type="dxa"/>
            <w:shd w:val="clear" w:color="auto" w:fill="auto"/>
          </w:tcPr>
          <w:p w14:paraId="15CF2B5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7BDC9D2" w14:textId="77777777" w:rsidR="00673483" w:rsidRDefault="00673483" w:rsidP="00673483">
            <w:pPr>
              <w:rPr>
                <w:rFonts w:cs="Arial"/>
                <w:color w:val="000000"/>
                <w:szCs w:val="22"/>
              </w:rPr>
            </w:pPr>
            <w:r w:rsidRPr="00240914">
              <w:rPr>
                <w:rFonts w:cs="Arial"/>
                <w:szCs w:val="22"/>
              </w:rPr>
              <w:t>HMI</w:t>
            </w:r>
          </w:p>
        </w:tc>
      </w:tr>
      <w:tr w:rsidR="00673483" w:rsidRPr="007C20FA" w14:paraId="73BE7712" w14:textId="77777777" w:rsidTr="000A70F7">
        <w:trPr>
          <w:trHeight w:val="255"/>
          <w:jc w:val="center"/>
        </w:trPr>
        <w:tc>
          <w:tcPr>
            <w:tcW w:w="2546" w:type="dxa"/>
            <w:vMerge/>
            <w:shd w:val="clear" w:color="auto" w:fill="D9D9D9" w:themeFill="background1" w:themeFillShade="D9"/>
          </w:tcPr>
          <w:p w14:paraId="7809EFC9" w14:textId="77777777" w:rsidR="00673483" w:rsidRPr="007C20FA" w:rsidRDefault="00673483" w:rsidP="00673483">
            <w:pPr>
              <w:rPr>
                <w:rFonts w:cs="Arial"/>
                <w:b/>
                <w:bCs/>
                <w:color w:val="000000"/>
                <w:szCs w:val="22"/>
              </w:rPr>
            </w:pPr>
          </w:p>
        </w:tc>
        <w:tc>
          <w:tcPr>
            <w:tcW w:w="1560" w:type="dxa"/>
            <w:shd w:val="clear" w:color="auto" w:fill="auto"/>
          </w:tcPr>
          <w:p w14:paraId="3040E43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47FBE90" w14:textId="77777777" w:rsidR="00673483" w:rsidRDefault="00673483" w:rsidP="00673483">
            <w:pPr>
              <w:rPr>
                <w:rFonts w:cs="Arial"/>
                <w:color w:val="000000"/>
                <w:szCs w:val="22"/>
              </w:rPr>
            </w:pPr>
            <w:r w:rsidRPr="00240914">
              <w:rPr>
                <w:rFonts w:cs="Arial"/>
                <w:szCs w:val="22"/>
              </w:rPr>
              <w:t>Power Child Lock</w:t>
            </w:r>
          </w:p>
        </w:tc>
      </w:tr>
      <w:tr w:rsidR="00673483" w:rsidRPr="007C20FA" w14:paraId="70B6ECB0" w14:textId="77777777" w:rsidTr="000A70F7">
        <w:trPr>
          <w:trHeight w:val="255"/>
          <w:jc w:val="center"/>
        </w:trPr>
        <w:tc>
          <w:tcPr>
            <w:tcW w:w="2546" w:type="dxa"/>
            <w:vMerge/>
            <w:shd w:val="clear" w:color="auto" w:fill="D9D9D9" w:themeFill="background1" w:themeFillShade="D9"/>
          </w:tcPr>
          <w:p w14:paraId="6CEAE8CB" w14:textId="77777777" w:rsidR="00673483" w:rsidRPr="007C20FA" w:rsidRDefault="00673483" w:rsidP="00673483">
            <w:pPr>
              <w:rPr>
                <w:rFonts w:cs="Arial"/>
                <w:b/>
                <w:bCs/>
                <w:color w:val="000000"/>
                <w:szCs w:val="22"/>
              </w:rPr>
            </w:pPr>
          </w:p>
        </w:tc>
        <w:tc>
          <w:tcPr>
            <w:tcW w:w="1560" w:type="dxa"/>
            <w:shd w:val="clear" w:color="auto" w:fill="auto"/>
          </w:tcPr>
          <w:p w14:paraId="0AF1AC4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46C1036" w14:textId="77777777" w:rsidR="00673483" w:rsidRDefault="00673483" w:rsidP="00673483">
            <w:pPr>
              <w:rPr>
                <w:rFonts w:cs="Arial"/>
                <w:color w:val="000000"/>
                <w:szCs w:val="22"/>
              </w:rPr>
            </w:pPr>
            <w:r w:rsidRPr="00240914">
              <w:rPr>
                <w:rFonts w:cs="Arial"/>
                <w:szCs w:val="22"/>
              </w:rPr>
              <w:t>Rear Audio Lockout</w:t>
            </w:r>
          </w:p>
        </w:tc>
      </w:tr>
      <w:tr w:rsidR="00673483" w:rsidRPr="007C20FA" w14:paraId="6D4A282A" w14:textId="77777777" w:rsidTr="000A70F7">
        <w:trPr>
          <w:trHeight w:val="255"/>
          <w:jc w:val="center"/>
        </w:trPr>
        <w:tc>
          <w:tcPr>
            <w:tcW w:w="2546" w:type="dxa"/>
            <w:vMerge/>
            <w:shd w:val="clear" w:color="auto" w:fill="D9D9D9" w:themeFill="background1" w:themeFillShade="D9"/>
          </w:tcPr>
          <w:p w14:paraId="34A30C8E" w14:textId="77777777" w:rsidR="00673483" w:rsidRPr="007C20FA" w:rsidRDefault="00673483" w:rsidP="00673483">
            <w:pPr>
              <w:rPr>
                <w:rFonts w:cs="Arial"/>
                <w:b/>
                <w:bCs/>
                <w:color w:val="000000"/>
                <w:szCs w:val="22"/>
              </w:rPr>
            </w:pPr>
          </w:p>
        </w:tc>
        <w:tc>
          <w:tcPr>
            <w:tcW w:w="1560" w:type="dxa"/>
            <w:shd w:val="clear" w:color="auto" w:fill="auto"/>
          </w:tcPr>
          <w:p w14:paraId="6E257DB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F550FC1" w14:textId="77777777" w:rsidR="00673483" w:rsidRDefault="00673483" w:rsidP="00673483">
            <w:pPr>
              <w:rPr>
                <w:rFonts w:cs="Arial"/>
                <w:color w:val="000000"/>
                <w:szCs w:val="22"/>
              </w:rPr>
            </w:pPr>
            <w:r w:rsidRPr="00240914">
              <w:rPr>
                <w:rFonts w:cs="Arial"/>
                <w:szCs w:val="22"/>
              </w:rPr>
              <w:t>Rear Window Lockout</w:t>
            </w:r>
          </w:p>
        </w:tc>
      </w:tr>
      <w:tr w:rsidR="00534199" w:rsidRPr="007C20FA" w14:paraId="3F275B07" w14:textId="77777777" w:rsidTr="000A70F7">
        <w:trPr>
          <w:trHeight w:val="255"/>
          <w:jc w:val="center"/>
        </w:trPr>
        <w:tc>
          <w:tcPr>
            <w:tcW w:w="2546" w:type="dxa"/>
            <w:shd w:val="clear" w:color="auto" w:fill="D9D9D9" w:themeFill="background1" w:themeFillShade="D9"/>
          </w:tcPr>
          <w:p w14:paraId="50F3D748"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596C118" w14:textId="77777777" w:rsidR="00534199" w:rsidRDefault="00534199" w:rsidP="00534199">
            <w:pPr>
              <w:rPr>
                <w:rFonts w:cs="Arial"/>
                <w:color w:val="000000"/>
                <w:szCs w:val="22"/>
              </w:rPr>
            </w:pPr>
          </w:p>
        </w:tc>
        <w:tc>
          <w:tcPr>
            <w:tcW w:w="6208" w:type="dxa"/>
            <w:shd w:val="clear" w:color="auto" w:fill="auto"/>
          </w:tcPr>
          <w:p w14:paraId="737A8AAF" w14:textId="77777777" w:rsidR="00534199" w:rsidRDefault="00534199" w:rsidP="00534199">
            <w:pPr>
              <w:rPr>
                <w:rFonts w:cs="Arial"/>
                <w:color w:val="000000"/>
                <w:szCs w:val="22"/>
              </w:rPr>
            </w:pPr>
            <w:r>
              <w:rPr>
                <w:rFonts w:cs="Arial"/>
                <w:color w:val="000000"/>
                <w:szCs w:val="22"/>
              </w:rPr>
              <w:t>Rear Seat Controls Lockout</w:t>
            </w:r>
          </w:p>
        </w:tc>
      </w:tr>
      <w:tr w:rsidR="00534199" w:rsidRPr="007C20FA" w14:paraId="64D4FB36" w14:textId="77777777" w:rsidTr="000A70F7">
        <w:trPr>
          <w:trHeight w:val="255"/>
          <w:jc w:val="center"/>
        </w:trPr>
        <w:tc>
          <w:tcPr>
            <w:tcW w:w="2546" w:type="dxa"/>
            <w:shd w:val="clear" w:color="auto" w:fill="D9D9D9" w:themeFill="background1" w:themeFillShade="D9"/>
            <w:hideMark/>
          </w:tcPr>
          <w:p w14:paraId="63DBF455"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8394416" w14:textId="77777777" w:rsidR="00534199" w:rsidRPr="007C20FA" w:rsidRDefault="00534199" w:rsidP="00534199">
            <w:pPr>
              <w:rPr>
                <w:rFonts w:cs="Arial"/>
                <w:color w:val="000000"/>
                <w:szCs w:val="22"/>
              </w:rPr>
            </w:pPr>
          </w:p>
        </w:tc>
        <w:tc>
          <w:tcPr>
            <w:tcW w:w="6208" w:type="dxa"/>
            <w:shd w:val="clear" w:color="auto" w:fill="auto"/>
          </w:tcPr>
          <w:p w14:paraId="17F5C65A" w14:textId="77777777" w:rsidR="00534199" w:rsidRDefault="00534199" w:rsidP="00534199">
            <w:pPr>
              <w:rPr>
                <w:rFonts w:cs="Arial"/>
                <w:szCs w:val="22"/>
              </w:rPr>
            </w:pPr>
            <w:r>
              <w:rPr>
                <w:rFonts w:cs="Arial"/>
                <w:szCs w:val="22"/>
              </w:rPr>
              <w:t xml:space="preserve">The driver activates /deactivates the following Rear Seat Controls Lockout features individually to disable/enable </w:t>
            </w:r>
          </w:p>
          <w:p w14:paraId="4AC733AD" w14:textId="77777777" w:rsidR="00534199" w:rsidRDefault="00534199" w:rsidP="00534199">
            <w:pPr>
              <w:rPr>
                <w:rFonts w:cs="Arial"/>
                <w:szCs w:val="22"/>
              </w:rPr>
            </w:pPr>
            <w:r>
              <w:rPr>
                <w:rFonts w:cs="Arial"/>
                <w:szCs w:val="22"/>
              </w:rPr>
              <w:t>- PCL (Ability to open the rear doors with the rear inner door handles),</w:t>
            </w:r>
          </w:p>
          <w:p w14:paraId="57164A8A" w14:textId="77777777" w:rsidR="00534199" w:rsidRDefault="00534199" w:rsidP="00534199">
            <w:pPr>
              <w:rPr>
                <w:rFonts w:cs="Arial"/>
                <w:szCs w:val="22"/>
              </w:rPr>
            </w:pPr>
            <w:r>
              <w:rPr>
                <w:rFonts w:cs="Arial"/>
                <w:szCs w:val="22"/>
              </w:rPr>
              <w:t>and/or</w:t>
            </w:r>
          </w:p>
          <w:p w14:paraId="0D36700B" w14:textId="77777777" w:rsidR="00534199" w:rsidRDefault="00534199" w:rsidP="00534199">
            <w:pPr>
              <w:rPr>
                <w:rFonts w:cs="Arial"/>
                <w:szCs w:val="22"/>
              </w:rPr>
            </w:pPr>
            <w:r>
              <w:rPr>
                <w:rFonts w:cs="Arial"/>
                <w:szCs w:val="22"/>
              </w:rPr>
              <w:t>- WCL (Ability to change the rear window positions with the rear window switch)</w:t>
            </w:r>
          </w:p>
          <w:p w14:paraId="7C751CA6" w14:textId="77777777" w:rsidR="00534199" w:rsidRDefault="00534199" w:rsidP="00534199">
            <w:pPr>
              <w:rPr>
                <w:rFonts w:cs="Arial"/>
                <w:szCs w:val="22"/>
              </w:rPr>
            </w:pPr>
            <w:r>
              <w:rPr>
                <w:rFonts w:cs="Arial"/>
                <w:szCs w:val="22"/>
              </w:rPr>
              <w:t>and/or</w:t>
            </w:r>
          </w:p>
          <w:p w14:paraId="33D91786" w14:textId="77777777" w:rsidR="00534199" w:rsidRDefault="00534199" w:rsidP="00534199">
            <w:pPr>
              <w:rPr>
                <w:rFonts w:cs="Arial"/>
                <w:szCs w:val="22"/>
              </w:rPr>
            </w:pPr>
            <w:r>
              <w:rPr>
                <w:rFonts w:cs="Arial"/>
                <w:szCs w:val="22"/>
              </w:rPr>
              <w:t>- RAL (Ability to change the audio settings with rear audio controls)</w:t>
            </w:r>
          </w:p>
          <w:p w14:paraId="2A68360A" w14:textId="77777777" w:rsidR="00534199" w:rsidRDefault="00534199" w:rsidP="00534199">
            <w:pPr>
              <w:rPr>
                <w:rFonts w:cs="Arial"/>
                <w:szCs w:val="22"/>
              </w:rPr>
            </w:pPr>
            <w:r>
              <w:rPr>
                <w:rFonts w:cs="Arial"/>
                <w:szCs w:val="22"/>
              </w:rPr>
              <w:t>and/or</w:t>
            </w:r>
          </w:p>
          <w:p w14:paraId="7AEDE69C" w14:textId="77777777" w:rsidR="00534199" w:rsidRDefault="00534199" w:rsidP="00534199">
            <w:pPr>
              <w:rPr>
                <w:rFonts w:cs="Arial"/>
                <w:szCs w:val="22"/>
              </w:rPr>
            </w:pPr>
            <w:r>
              <w:rPr>
                <w:rFonts w:cs="Arial"/>
                <w:szCs w:val="22"/>
              </w:rPr>
              <w:t>- RCL (Ability to change the rear climate settings with rear climate controls)</w:t>
            </w:r>
          </w:p>
          <w:p w14:paraId="13B4EBBB" w14:textId="77777777" w:rsidR="00534199" w:rsidRDefault="00534199" w:rsidP="00534199">
            <w:pPr>
              <w:rPr>
                <w:rFonts w:cs="Arial"/>
                <w:szCs w:val="22"/>
              </w:rPr>
            </w:pPr>
            <w:r>
              <w:rPr>
                <w:rFonts w:cs="Arial"/>
                <w:szCs w:val="22"/>
              </w:rPr>
              <w:t>and/or</w:t>
            </w:r>
          </w:p>
          <w:p w14:paraId="1EC41E8E" w14:textId="77777777" w:rsidR="00534199" w:rsidRDefault="00534199" w:rsidP="00534199">
            <w:pPr>
              <w:rPr>
                <w:rFonts w:cs="Arial"/>
                <w:szCs w:val="22"/>
              </w:rPr>
            </w:pPr>
            <w:r>
              <w:rPr>
                <w:rFonts w:cs="Arial"/>
                <w:szCs w:val="22"/>
              </w:rPr>
              <w:t>- URCL (Ability to change any rear settings with rear linked mobile devices)</w:t>
            </w:r>
          </w:p>
        </w:tc>
      </w:tr>
      <w:tr w:rsidR="00534199" w:rsidRPr="007C20FA" w14:paraId="3A5C8B6F" w14:textId="77777777" w:rsidTr="000A70F7">
        <w:trPr>
          <w:trHeight w:val="20"/>
          <w:jc w:val="center"/>
        </w:trPr>
        <w:tc>
          <w:tcPr>
            <w:tcW w:w="2546" w:type="dxa"/>
            <w:vMerge w:val="restart"/>
            <w:shd w:val="clear" w:color="auto" w:fill="D9D9D9" w:themeFill="background1" w:themeFillShade="D9"/>
            <w:hideMark/>
          </w:tcPr>
          <w:p w14:paraId="59B627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C106E47"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D6377AD" w14:textId="77777777" w:rsidR="00534199" w:rsidRDefault="00534199" w:rsidP="00534199">
            <w:pPr>
              <w:rPr>
                <w:rFonts w:cs="Arial"/>
                <w:color w:val="000000"/>
                <w:szCs w:val="22"/>
              </w:rPr>
            </w:pPr>
            <w:r>
              <w:rPr>
                <w:rFonts w:cs="Arial"/>
              </w:rPr>
              <w:t xml:space="preserve">·        The vehicle is in accessory mode or above (BEV: ready to drive mode) </w:t>
            </w:r>
          </w:p>
          <w:p w14:paraId="4BF3188A" w14:textId="77777777" w:rsidR="006A541E" w:rsidRDefault="00C36918">
            <w:r>
              <w:rPr>
                <w:rFonts w:cs="Arial"/>
              </w:rPr>
              <w:t xml:space="preserve">·        SYNC is booted (up to 30s after first wake-up trigger) </w:t>
            </w:r>
          </w:p>
          <w:p w14:paraId="4801472A" w14:textId="77777777" w:rsidR="006A541E" w:rsidRDefault="00C36918">
            <w:r>
              <w:rPr>
                <w:rFonts w:cs="Arial"/>
              </w:rPr>
              <w:t xml:space="preserve">·        SYNC screen is active. </w:t>
            </w:r>
          </w:p>
          <w:p w14:paraId="7413F8B6" w14:textId="77777777" w:rsidR="006A541E" w:rsidRDefault="00C36918">
            <w:r>
              <w:rPr>
                <w:rFonts w:cs="Arial"/>
              </w:rPr>
              <w:t xml:space="preserve">·        The vehicle can be stationary or in motion </w:t>
            </w:r>
          </w:p>
          <w:p w14:paraId="3D3951E2" w14:textId="77777777" w:rsidR="006A541E" w:rsidRDefault="00C36918">
            <w:r>
              <w:rPr>
                <w:rFonts w:cs="Arial"/>
              </w:rPr>
              <w:t xml:space="preserve">Driver distraction requirements (ASO) determine the maximum number of steps allowed in the SYNC menu while the vehicle is in motion. </w:t>
            </w:r>
          </w:p>
          <w:p w14:paraId="5B071701" w14:textId="77777777" w:rsidR="006A541E" w:rsidRDefault="00C36918">
            <w:r>
              <w:rPr>
                <w:rFonts w:cs="Arial"/>
              </w:rPr>
              <w:t xml:space="preserve">·        Rear Seat Controls Lockout feature is set in the last state before SYNC was shut off </w:t>
            </w:r>
          </w:p>
          <w:p w14:paraId="3A0A5B47" w14:textId="77777777" w:rsidR="006A541E" w:rsidRDefault="00C36918">
            <w:r>
              <w:rPr>
                <w:rFonts w:cs="Arial"/>
              </w:rPr>
              <w:t>·        SYNC / IPC indicates to driver PCL status by permanently visible sign when activated</w:t>
            </w:r>
          </w:p>
        </w:tc>
      </w:tr>
      <w:tr w:rsidR="00534199" w:rsidRPr="007C20FA" w14:paraId="2DAAD70E" w14:textId="77777777" w:rsidTr="000A70F7">
        <w:trPr>
          <w:trHeight w:val="255"/>
          <w:jc w:val="center"/>
        </w:trPr>
        <w:tc>
          <w:tcPr>
            <w:tcW w:w="2546" w:type="dxa"/>
            <w:vMerge w:val="restart"/>
            <w:shd w:val="clear" w:color="auto" w:fill="D9D9D9" w:themeFill="background1" w:themeFillShade="D9"/>
          </w:tcPr>
          <w:p w14:paraId="0B5DF699"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2EC9F3D2"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49B8786" w14:textId="77777777" w:rsidR="00534199" w:rsidRDefault="00534199" w:rsidP="00534199">
            <w:pPr>
              <w:rPr>
                <w:rFonts w:cs="Arial"/>
                <w:color w:val="000000"/>
                <w:szCs w:val="22"/>
              </w:rPr>
            </w:pPr>
            <w:r>
              <w:rPr>
                <w:rFonts w:cs="Arial"/>
              </w:rPr>
              <w:t>Driver uses the SYNC HMI to change the Rear Seat Controls Lockout settings individually.</w:t>
            </w:r>
          </w:p>
        </w:tc>
      </w:tr>
      <w:tr w:rsidR="00534199" w:rsidRPr="007C20FA" w14:paraId="081C1127" w14:textId="77777777" w:rsidTr="000A70F7">
        <w:trPr>
          <w:trHeight w:val="255"/>
          <w:jc w:val="center"/>
        </w:trPr>
        <w:tc>
          <w:tcPr>
            <w:tcW w:w="2546" w:type="dxa"/>
            <w:vMerge/>
            <w:shd w:val="clear" w:color="auto" w:fill="D9D9D9" w:themeFill="background1" w:themeFillShade="D9"/>
          </w:tcPr>
          <w:p w14:paraId="0E08F07B" w14:textId="77777777" w:rsidR="00534199" w:rsidRPr="007C20FA" w:rsidRDefault="00534199" w:rsidP="00534199">
            <w:pPr>
              <w:rPr>
                <w:rFonts w:cs="Arial"/>
                <w:b/>
                <w:bCs/>
                <w:color w:val="000000"/>
                <w:szCs w:val="22"/>
              </w:rPr>
            </w:pPr>
          </w:p>
        </w:tc>
        <w:tc>
          <w:tcPr>
            <w:tcW w:w="1560" w:type="dxa"/>
            <w:shd w:val="clear" w:color="auto" w:fill="auto"/>
          </w:tcPr>
          <w:p w14:paraId="07FE619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4F2E5ED" w14:textId="77777777" w:rsidR="006A541E" w:rsidRDefault="00C36918">
            <w:r>
              <w:rPr>
                <w:rFonts w:cs="Arial"/>
              </w:rPr>
              <w:t xml:space="preserve">Based on the driver requests the corresponding Rear Seat Controls Lockout feature enables/disables </w:t>
            </w:r>
          </w:p>
          <w:p w14:paraId="356B898B" w14:textId="77777777" w:rsidR="006A541E" w:rsidRDefault="00C36918">
            <w:pPr>
              <w:ind w:left="720"/>
            </w:pPr>
            <w:r>
              <w:rPr>
                <w:rFonts w:cs="Arial"/>
              </w:rPr>
              <w:t xml:space="preserve">-        PCL </w:t>
            </w:r>
          </w:p>
          <w:p w14:paraId="7988682B" w14:textId="77777777" w:rsidR="006A541E" w:rsidRDefault="00C36918">
            <w:pPr>
              <w:ind w:left="720"/>
            </w:pPr>
            <w:r>
              <w:rPr>
                <w:rFonts w:cs="Arial"/>
              </w:rPr>
              <w:t xml:space="preserve">(interaction with F000186 Double Lock refer to F000187 Power Child Lock)   </w:t>
            </w:r>
          </w:p>
          <w:p w14:paraId="01112F30" w14:textId="77777777" w:rsidR="006A541E" w:rsidRDefault="00C36918">
            <w:pPr>
              <w:ind w:left="720"/>
            </w:pPr>
            <w:r>
              <w:rPr>
                <w:rFonts w:cs="Arial"/>
              </w:rPr>
              <w:t xml:space="preserve">and/or </w:t>
            </w:r>
          </w:p>
          <w:p w14:paraId="0B4BF7C4" w14:textId="77777777" w:rsidR="006A541E" w:rsidRDefault="00C36918">
            <w:pPr>
              <w:ind w:left="720"/>
            </w:pPr>
            <w:r>
              <w:rPr>
                <w:rFonts w:cs="Arial"/>
              </w:rPr>
              <w:t xml:space="preserve">-        WCL </w:t>
            </w:r>
          </w:p>
          <w:p w14:paraId="7C6CDDF0" w14:textId="77777777" w:rsidR="006A541E" w:rsidRDefault="00C36918">
            <w:pPr>
              <w:ind w:left="720"/>
            </w:pPr>
            <w:r>
              <w:rPr>
                <w:rFonts w:cs="Arial"/>
              </w:rPr>
              <w:t xml:space="preserve">and/or </w:t>
            </w:r>
          </w:p>
          <w:p w14:paraId="778B2D51" w14:textId="77777777" w:rsidR="006A541E" w:rsidRDefault="00C36918">
            <w:pPr>
              <w:ind w:left="720"/>
            </w:pPr>
            <w:r>
              <w:rPr>
                <w:rFonts w:cs="Arial"/>
              </w:rPr>
              <w:t xml:space="preserve">-        RAL </w:t>
            </w:r>
          </w:p>
          <w:p w14:paraId="31567F07" w14:textId="77777777" w:rsidR="006A541E" w:rsidRDefault="00C36918">
            <w:pPr>
              <w:ind w:left="720"/>
            </w:pPr>
            <w:r>
              <w:rPr>
                <w:rFonts w:cs="Arial"/>
              </w:rPr>
              <w:t xml:space="preserve">and/or </w:t>
            </w:r>
          </w:p>
          <w:p w14:paraId="5E53FA18" w14:textId="77777777" w:rsidR="006A541E" w:rsidRDefault="00C36918">
            <w:pPr>
              <w:ind w:left="720"/>
            </w:pPr>
            <w:r>
              <w:rPr>
                <w:rFonts w:cs="Arial"/>
              </w:rPr>
              <w:t xml:space="preserve">-        RCL </w:t>
            </w:r>
          </w:p>
          <w:p w14:paraId="56AE60A8" w14:textId="77777777" w:rsidR="006A541E" w:rsidRDefault="00C36918">
            <w:pPr>
              <w:ind w:left="720"/>
            </w:pPr>
            <w:r>
              <w:rPr>
                <w:rFonts w:cs="Arial"/>
              </w:rPr>
              <w:t xml:space="preserve">and/or </w:t>
            </w:r>
          </w:p>
          <w:p w14:paraId="7ABEE31F" w14:textId="77777777" w:rsidR="006A541E" w:rsidRDefault="00C36918">
            <w:pPr>
              <w:ind w:left="720"/>
            </w:pPr>
            <w:r>
              <w:rPr>
                <w:rFonts w:cs="Arial"/>
              </w:rPr>
              <w:t>-        URCL</w:t>
            </w:r>
            <w:r>
              <w:rPr>
                <w:rFonts w:ascii="Times New Roman" w:hAnsi="Times New Roman"/>
              </w:rPr>
              <w:t xml:space="preserve"> </w:t>
            </w:r>
          </w:p>
        </w:tc>
      </w:tr>
      <w:tr w:rsidR="00534199" w:rsidRPr="007C20FA" w14:paraId="183C6436" w14:textId="77777777" w:rsidTr="000A70F7">
        <w:trPr>
          <w:trHeight w:val="255"/>
          <w:jc w:val="center"/>
        </w:trPr>
        <w:tc>
          <w:tcPr>
            <w:tcW w:w="2546" w:type="dxa"/>
            <w:vMerge/>
            <w:shd w:val="clear" w:color="auto" w:fill="D9D9D9" w:themeFill="background1" w:themeFillShade="D9"/>
          </w:tcPr>
          <w:p w14:paraId="37CAC66E" w14:textId="77777777" w:rsidR="00534199" w:rsidRPr="007C20FA" w:rsidRDefault="00534199" w:rsidP="00534199">
            <w:pPr>
              <w:rPr>
                <w:rFonts w:cs="Arial"/>
                <w:b/>
                <w:bCs/>
                <w:color w:val="000000"/>
                <w:szCs w:val="22"/>
              </w:rPr>
            </w:pPr>
          </w:p>
        </w:tc>
        <w:tc>
          <w:tcPr>
            <w:tcW w:w="1560" w:type="dxa"/>
            <w:shd w:val="clear" w:color="auto" w:fill="auto"/>
          </w:tcPr>
          <w:p w14:paraId="792B4BD0"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0D08734F" w14:textId="77777777" w:rsidR="006A541E" w:rsidRDefault="00C36918">
            <w:r>
              <w:rPr>
                <w:rFonts w:cs="Arial"/>
              </w:rPr>
              <w:t>HMI / IPC highlights to the driver if PCL is activated by permanently visible sign.</w:t>
            </w:r>
          </w:p>
        </w:tc>
      </w:tr>
      <w:tr w:rsidR="00534199" w:rsidRPr="007C20FA" w14:paraId="35F15F29" w14:textId="77777777" w:rsidTr="000A70F7">
        <w:trPr>
          <w:trHeight w:val="255"/>
          <w:jc w:val="center"/>
        </w:trPr>
        <w:tc>
          <w:tcPr>
            <w:tcW w:w="2546" w:type="dxa"/>
            <w:vMerge/>
            <w:shd w:val="clear" w:color="auto" w:fill="D9D9D9" w:themeFill="background1" w:themeFillShade="D9"/>
          </w:tcPr>
          <w:p w14:paraId="5FDD1C2B" w14:textId="77777777" w:rsidR="00534199" w:rsidRPr="007C20FA" w:rsidRDefault="00534199" w:rsidP="00534199">
            <w:pPr>
              <w:rPr>
                <w:rFonts w:cs="Arial"/>
                <w:b/>
                <w:bCs/>
                <w:color w:val="000000"/>
                <w:szCs w:val="22"/>
              </w:rPr>
            </w:pPr>
          </w:p>
        </w:tc>
        <w:tc>
          <w:tcPr>
            <w:tcW w:w="1560" w:type="dxa"/>
            <w:shd w:val="clear" w:color="auto" w:fill="auto"/>
          </w:tcPr>
          <w:p w14:paraId="408E926F"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38948CFC" w14:textId="77777777" w:rsidR="00534199" w:rsidRDefault="00534199" w:rsidP="00534199">
            <w:pPr>
              <w:rPr>
                <w:rFonts w:cs="Arial"/>
                <w:color w:val="000000"/>
                <w:szCs w:val="22"/>
              </w:rPr>
            </w:pPr>
            <w:r>
              <w:rPr>
                <w:rFonts w:cs="Arial"/>
              </w:rPr>
              <w:t>Rear window switch LEDs (search light) turn out if WCL is activated</w:t>
            </w:r>
            <w:r>
              <w:t xml:space="preserve"> </w:t>
            </w:r>
          </w:p>
        </w:tc>
      </w:tr>
      <w:tr w:rsidR="00534199" w:rsidRPr="007C20FA" w14:paraId="63BCD803" w14:textId="77777777" w:rsidTr="000A70F7">
        <w:trPr>
          <w:trHeight w:val="255"/>
          <w:jc w:val="center"/>
        </w:trPr>
        <w:tc>
          <w:tcPr>
            <w:tcW w:w="2546" w:type="dxa"/>
            <w:vMerge w:val="restart"/>
            <w:shd w:val="clear" w:color="auto" w:fill="D9D9D9" w:themeFill="background1" w:themeFillShade="D9"/>
          </w:tcPr>
          <w:p w14:paraId="07DC89E8"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2A32CE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38FD4B91" w14:textId="77777777" w:rsidR="006A541E" w:rsidRDefault="00C36918">
            <w:r>
              <w:rPr>
                <w:rFonts w:cs="Arial"/>
              </w:rPr>
              <w:t>Based on the driver’s requested Rear Seat Controls Lockout feature settings</w:t>
            </w:r>
          </w:p>
          <w:p w14:paraId="6848CA5F" w14:textId="77777777" w:rsidR="006A541E" w:rsidRDefault="00C36918">
            <w:r>
              <w:rPr>
                <w:rFonts w:cs="Arial"/>
              </w:rPr>
              <w:t xml:space="preserve">the rear passenger can or can’t </w:t>
            </w:r>
          </w:p>
          <w:p w14:paraId="4B889067" w14:textId="77777777" w:rsidR="006A541E" w:rsidRDefault="00C36918">
            <w:pPr>
              <w:ind w:left="720"/>
            </w:pPr>
            <w:r>
              <w:rPr>
                <w:rFonts w:cs="Arial"/>
              </w:rPr>
              <w:lastRenderedPageBreak/>
              <w:t xml:space="preserve">-        open the rear doors with the rear inner door handles </w:t>
            </w:r>
          </w:p>
          <w:p w14:paraId="51189CDA" w14:textId="77777777" w:rsidR="006A541E" w:rsidRDefault="00C36918">
            <w:pPr>
              <w:ind w:left="720"/>
            </w:pPr>
            <w:r>
              <w:rPr>
                <w:rFonts w:cs="Arial"/>
              </w:rPr>
              <w:t>-        and/or</w:t>
            </w:r>
          </w:p>
          <w:p w14:paraId="38464471" w14:textId="77777777" w:rsidR="006A541E" w:rsidRDefault="00C36918">
            <w:pPr>
              <w:ind w:left="720"/>
            </w:pPr>
            <w:r>
              <w:rPr>
                <w:rFonts w:cs="Arial"/>
              </w:rPr>
              <w:t>-        change the rear window position with the rear window switch</w:t>
            </w:r>
          </w:p>
          <w:p w14:paraId="7ABC7671" w14:textId="77777777" w:rsidR="006A541E" w:rsidRDefault="00C36918">
            <w:pPr>
              <w:ind w:left="720"/>
            </w:pPr>
            <w:r>
              <w:rPr>
                <w:rFonts w:cs="Arial"/>
              </w:rPr>
              <w:t>and/or</w:t>
            </w:r>
          </w:p>
          <w:p w14:paraId="2B18D3A0" w14:textId="77777777" w:rsidR="006A541E" w:rsidRDefault="00C36918">
            <w:pPr>
              <w:ind w:left="720"/>
            </w:pPr>
            <w:r>
              <w:rPr>
                <w:rFonts w:cs="Arial"/>
              </w:rPr>
              <w:t xml:space="preserve">-         change the audio setting with the rear audio controls </w:t>
            </w:r>
          </w:p>
          <w:p w14:paraId="727B5D4A" w14:textId="77777777" w:rsidR="006A541E" w:rsidRDefault="00C36918">
            <w:pPr>
              <w:ind w:left="720"/>
            </w:pPr>
            <w:r>
              <w:rPr>
                <w:rFonts w:cs="Arial"/>
              </w:rPr>
              <w:t xml:space="preserve">and/or </w:t>
            </w:r>
          </w:p>
          <w:p w14:paraId="01B6DA9F" w14:textId="77777777" w:rsidR="006A541E" w:rsidRDefault="00C36918">
            <w:pPr>
              <w:ind w:left="720"/>
            </w:pPr>
            <w:r>
              <w:rPr>
                <w:rFonts w:cs="Arial"/>
              </w:rPr>
              <w:t xml:space="preserve">-        Change the rear climate settings with the rear climate controls </w:t>
            </w:r>
          </w:p>
          <w:p w14:paraId="5EEDA741" w14:textId="77777777" w:rsidR="006A541E" w:rsidRDefault="00C36918">
            <w:pPr>
              <w:ind w:left="720"/>
            </w:pPr>
            <w:r>
              <w:rPr>
                <w:rFonts w:cs="Arial"/>
              </w:rPr>
              <w:t xml:space="preserve">and/or </w:t>
            </w:r>
          </w:p>
          <w:p w14:paraId="5E3649DF" w14:textId="77777777" w:rsidR="006A541E" w:rsidRDefault="00C36918">
            <w:pPr>
              <w:ind w:left="720"/>
            </w:pPr>
            <w:r>
              <w:rPr>
                <w:rFonts w:cs="Arial"/>
              </w:rPr>
              <w:t>-        Change any rear settings with the rear linked mobile devices</w:t>
            </w:r>
          </w:p>
        </w:tc>
      </w:tr>
    </w:tbl>
    <w:p w14:paraId="5EB7C96C" w14:textId="77777777" w:rsidR="009F1DBF" w:rsidRDefault="009F1DBF" w:rsidP="009D2039"/>
    <w:p w14:paraId="4BB7285F" w14:textId="77777777" w:rsidR="00842150" w:rsidRPr="0017445F" w:rsidRDefault="00842150" w:rsidP="00842150">
      <w:pPr>
        <w:pStyle w:val="REUseCase"/>
        <w:shd w:val="clear" w:color="auto" w:fill="F2F2F2" w:themeFill="background1" w:themeFillShade="F2"/>
      </w:pPr>
      <w:r>
        <w:t xml:space="preserve"> Activate/Deactivate RSCL after vehicle is switched off</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C4C8CA1" w14:textId="77777777" w:rsidTr="000A70F7">
        <w:trPr>
          <w:trHeight w:val="255"/>
          <w:jc w:val="center"/>
        </w:trPr>
        <w:tc>
          <w:tcPr>
            <w:tcW w:w="2546" w:type="dxa"/>
            <w:vMerge w:val="restart"/>
            <w:shd w:val="clear" w:color="auto" w:fill="D9D9D9" w:themeFill="background1" w:themeFillShade="D9"/>
            <w:hideMark/>
          </w:tcPr>
          <w:p w14:paraId="4C94B32E" w14:textId="77777777" w:rsidR="00673483" w:rsidRDefault="00673483" w:rsidP="00673483">
            <w:pPr>
              <w:rPr>
                <w:rFonts w:cs="Arial"/>
                <w:b/>
                <w:bCs/>
                <w:color w:val="000000"/>
                <w:szCs w:val="22"/>
              </w:rPr>
            </w:pPr>
            <w:r w:rsidRPr="007C20FA">
              <w:rPr>
                <w:rFonts w:cs="Arial"/>
                <w:b/>
                <w:bCs/>
                <w:color w:val="000000"/>
                <w:szCs w:val="22"/>
              </w:rPr>
              <w:t>Actors</w:t>
            </w:r>
          </w:p>
          <w:p w14:paraId="7FAAD069" w14:textId="77777777" w:rsidR="00673483" w:rsidRPr="00C46391" w:rsidRDefault="00673483" w:rsidP="00673483">
            <w:pPr>
              <w:rPr>
                <w:rFonts w:cs="Arial"/>
                <w:color w:val="000000"/>
                <w:szCs w:val="22"/>
              </w:rPr>
            </w:pPr>
          </w:p>
        </w:tc>
        <w:tc>
          <w:tcPr>
            <w:tcW w:w="1560" w:type="dxa"/>
            <w:shd w:val="clear" w:color="auto" w:fill="auto"/>
          </w:tcPr>
          <w:p w14:paraId="570A5124" w14:textId="77777777" w:rsidR="00673483" w:rsidRDefault="00673483" w:rsidP="00673483">
            <w:r>
              <w:t>Primary</w:t>
            </w:r>
          </w:p>
        </w:tc>
        <w:tc>
          <w:tcPr>
            <w:tcW w:w="6208" w:type="dxa"/>
            <w:shd w:val="clear" w:color="auto" w:fill="auto"/>
          </w:tcPr>
          <w:p w14:paraId="41D7BBCD"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2DB019BB" w14:textId="77777777" w:rsidTr="000A70F7">
        <w:trPr>
          <w:trHeight w:val="255"/>
          <w:jc w:val="center"/>
        </w:trPr>
        <w:tc>
          <w:tcPr>
            <w:tcW w:w="2546" w:type="dxa"/>
            <w:vMerge/>
            <w:shd w:val="clear" w:color="auto" w:fill="D9D9D9" w:themeFill="background1" w:themeFillShade="D9"/>
          </w:tcPr>
          <w:p w14:paraId="6FBBB834" w14:textId="77777777" w:rsidR="00673483" w:rsidRPr="007C20FA" w:rsidRDefault="00673483" w:rsidP="00673483">
            <w:pPr>
              <w:rPr>
                <w:rFonts w:cs="Arial"/>
                <w:b/>
                <w:bCs/>
                <w:color w:val="000000"/>
                <w:szCs w:val="22"/>
              </w:rPr>
            </w:pPr>
          </w:p>
        </w:tc>
        <w:tc>
          <w:tcPr>
            <w:tcW w:w="1560" w:type="dxa"/>
            <w:shd w:val="clear" w:color="auto" w:fill="auto"/>
          </w:tcPr>
          <w:p w14:paraId="0F969A2E"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FA590C8" w14:textId="77777777" w:rsidR="00673483" w:rsidRDefault="00673483" w:rsidP="00673483">
            <w:pPr>
              <w:rPr>
                <w:rFonts w:cs="Arial"/>
                <w:color w:val="000000"/>
                <w:szCs w:val="22"/>
              </w:rPr>
            </w:pPr>
            <w:r w:rsidRPr="00240914">
              <w:rPr>
                <w:rFonts w:cs="Arial"/>
                <w:szCs w:val="22"/>
              </w:rPr>
              <w:t>Rear Passenger</w:t>
            </w:r>
          </w:p>
        </w:tc>
      </w:tr>
      <w:tr w:rsidR="00673483" w:rsidRPr="007C20FA" w14:paraId="3ADF2336" w14:textId="77777777" w:rsidTr="000A70F7">
        <w:trPr>
          <w:trHeight w:val="255"/>
          <w:jc w:val="center"/>
        </w:trPr>
        <w:tc>
          <w:tcPr>
            <w:tcW w:w="2546" w:type="dxa"/>
            <w:vMerge/>
            <w:shd w:val="clear" w:color="auto" w:fill="D9D9D9" w:themeFill="background1" w:themeFillShade="D9"/>
          </w:tcPr>
          <w:p w14:paraId="57D7E2F0" w14:textId="77777777" w:rsidR="00673483" w:rsidRPr="007C20FA" w:rsidRDefault="00673483" w:rsidP="00673483">
            <w:pPr>
              <w:rPr>
                <w:rFonts w:cs="Arial"/>
                <w:b/>
                <w:bCs/>
                <w:color w:val="000000"/>
                <w:szCs w:val="22"/>
              </w:rPr>
            </w:pPr>
          </w:p>
        </w:tc>
        <w:tc>
          <w:tcPr>
            <w:tcW w:w="1560" w:type="dxa"/>
            <w:shd w:val="clear" w:color="auto" w:fill="auto"/>
          </w:tcPr>
          <w:p w14:paraId="102A0062"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65D785C" w14:textId="77777777" w:rsidR="00673483" w:rsidRDefault="00673483" w:rsidP="00673483">
            <w:pPr>
              <w:rPr>
                <w:rFonts w:cs="Arial"/>
                <w:color w:val="000000"/>
                <w:szCs w:val="22"/>
              </w:rPr>
            </w:pPr>
            <w:r w:rsidRPr="00240914">
              <w:rPr>
                <w:rFonts w:cs="Arial"/>
                <w:szCs w:val="22"/>
              </w:rPr>
              <w:t>Rear Audio Lockout</w:t>
            </w:r>
          </w:p>
        </w:tc>
      </w:tr>
      <w:tr w:rsidR="00673483" w:rsidRPr="007C20FA" w14:paraId="039D97F4" w14:textId="77777777" w:rsidTr="000A70F7">
        <w:trPr>
          <w:trHeight w:val="255"/>
          <w:jc w:val="center"/>
        </w:trPr>
        <w:tc>
          <w:tcPr>
            <w:tcW w:w="2546" w:type="dxa"/>
            <w:vMerge/>
            <w:shd w:val="clear" w:color="auto" w:fill="D9D9D9" w:themeFill="background1" w:themeFillShade="D9"/>
          </w:tcPr>
          <w:p w14:paraId="1D569487" w14:textId="77777777" w:rsidR="00673483" w:rsidRPr="007C20FA" w:rsidRDefault="00673483" w:rsidP="00673483">
            <w:pPr>
              <w:rPr>
                <w:rFonts w:cs="Arial"/>
                <w:b/>
                <w:bCs/>
                <w:color w:val="000000"/>
                <w:szCs w:val="22"/>
              </w:rPr>
            </w:pPr>
          </w:p>
        </w:tc>
        <w:tc>
          <w:tcPr>
            <w:tcW w:w="1560" w:type="dxa"/>
            <w:shd w:val="clear" w:color="auto" w:fill="auto"/>
          </w:tcPr>
          <w:p w14:paraId="1D8CC49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C5E2AD2" w14:textId="77777777" w:rsidR="00673483" w:rsidRDefault="00673483" w:rsidP="00673483">
            <w:pPr>
              <w:rPr>
                <w:rFonts w:cs="Arial"/>
                <w:color w:val="000000"/>
                <w:szCs w:val="22"/>
              </w:rPr>
            </w:pPr>
            <w:r w:rsidRPr="00240914">
              <w:rPr>
                <w:rFonts w:cs="Arial"/>
                <w:szCs w:val="22"/>
              </w:rPr>
              <w:t>Rear Climate Lockout</w:t>
            </w:r>
          </w:p>
        </w:tc>
      </w:tr>
      <w:tr w:rsidR="00673483" w:rsidRPr="007C20FA" w14:paraId="793E6C74" w14:textId="77777777" w:rsidTr="000A70F7">
        <w:trPr>
          <w:trHeight w:val="255"/>
          <w:jc w:val="center"/>
        </w:trPr>
        <w:tc>
          <w:tcPr>
            <w:tcW w:w="2546" w:type="dxa"/>
            <w:vMerge/>
            <w:shd w:val="clear" w:color="auto" w:fill="D9D9D9" w:themeFill="background1" w:themeFillShade="D9"/>
          </w:tcPr>
          <w:p w14:paraId="4FDB2110" w14:textId="77777777" w:rsidR="00673483" w:rsidRPr="007C20FA" w:rsidRDefault="00673483" w:rsidP="00673483">
            <w:pPr>
              <w:rPr>
                <w:rFonts w:cs="Arial"/>
                <w:b/>
                <w:bCs/>
                <w:color w:val="000000"/>
                <w:szCs w:val="22"/>
              </w:rPr>
            </w:pPr>
          </w:p>
        </w:tc>
        <w:tc>
          <w:tcPr>
            <w:tcW w:w="1560" w:type="dxa"/>
            <w:shd w:val="clear" w:color="auto" w:fill="auto"/>
          </w:tcPr>
          <w:p w14:paraId="24905036"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F61E296" w14:textId="77777777" w:rsidR="00673483" w:rsidRDefault="00673483" w:rsidP="00673483">
            <w:pPr>
              <w:rPr>
                <w:rFonts w:cs="Arial"/>
                <w:color w:val="000000"/>
                <w:szCs w:val="22"/>
              </w:rPr>
            </w:pPr>
            <w:r w:rsidRPr="00240914">
              <w:rPr>
                <w:rFonts w:cs="Arial"/>
                <w:szCs w:val="22"/>
              </w:rPr>
              <w:t>Rear Window Lockout</w:t>
            </w:r>
          </w:p>
        </w:tc>
      </w:tr>
      <w:tr w:rsidR="00673483" w:rsidRPr="007C20FA" w14:paraId="7064D6A0" w14:textId="77777777" w:rsidTr="000A70F7">
        <w:trPr>
          <w:trHeight w:val="255"/>
          <w:jc w:val="center"/>
        </w:trPr>
        <w:tc>
          <w:tcPr>
            <w:tcW w:w="2546" w:type="dxa"/>
            <w:vMerge/>
            <w:shd w:val="clear" w:color="auto" w:fill="D9D9D9" w:themeFill="background1" w:themeFillShade="D9"/>
          </w:tcPr>
          <w:p w14:paraId="6AD3A7C8" w14:textId="77777777" w:rsidR="00673483" w:rsidRPr="007C20FA" w:rsidRDefault="00673483" w:rsidP="00673483">
            <w:pPr>
              <w:rPr>
                <w:rFonts w:cs="Arial"/>
                <w:b/>
                <w:bCs/>
                <w:color w:val="000000"/>
                <w:szCs w:val="22"/>
              </w:rPr>
            </w:pPr>
          </w:p>
        </w:tc>
        <w:tc>
          <w:tcPr>
            <w:tcW w:w="1560" w:type="dxa"/>
            <w:shd w:val="clear" w:color="auto" w:fill="auto"/>
          </w:tcPr>
          <w:p w14:paraId="54D8976B"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1435D624" w14:textId="77777777" w:rsidR="00673483" w:rsidRDefault="00673483" w:rsidP="00673483">
            <w:pPr>
              <w:rPr>
                <w:rFonts w:cs="Arial"/>
                <w:color w:val="000000"/>
                <w:szCs w:val="22"/>
              </w:rPr>
            </w:pPr>
            <w:r w:rsidRPr="00240914">
              <w:rPr>
                <w:rFonts w:cs="Arial"/>
                <w:szCs w:val="22"/>
              </w:rPr>
              <w:t>Power Child Lock</w:t>
            </w:r>
          </w:p>
        </w:tc>
      </w:tr>
      <w:tr w:rsidR="00673483" w:rsidRPr="007C20FA" w14:paraId="52A1DBE3" w14:textId="77777777" w:rsidTr="000A70F7">
        <w:trPr>
          <w:trHeight w:val="255"/>
          <w:jc w:val="center"/>
        </w:trPr>
        <w:tc>
          <w:tcPr>
            <w:tcW w:w="2546" w:type="dxa"/>
            <w:vMerge/>
            <w:shd w:val="clear" w:color="auto" w:fill="D9D9D9" w:themeFill="background1" w:themeFillShade="D9"/>
          </w:tcPr>
          <w:p w14:paraId="678AB720" w14:textId="77777777" w:rsidR="00673483" w:rsidRPr="007C20FA" w:rsidRDefault="00673483" w:rsidP="00673483">
            <w:pPr>
              <w:rPr>
                <w:rFonts w:cs="Arial"/>
                <w:b/>
                <w:bCs/>
                <w:color w:val="000000"/>
                <w:szCs w:val="22"/>
              </w:rPr>
            </w:pPr>
          </w:p>
        </w:tc>
        <w:tc>
          <w:tcPr>
            <w:tcW w:w="1560" w:type="dxa"/>
            <w:shd w:val="clear" w:color="auto" w:fill="auto"/>
          </w:tcPr>
          <w:p w14:paraId="4FA04255"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21D8C72" w14:textId="77777777" w:rsidR="00673483" w:rsidRDefault="00673483" w:rsidP="00673483">
            <w:pPr>
              <w:rPr>
                <w:rFonts w:cs="Arial"/>
                <w:color w:val="000000"/>
                <w:szCs w:val="22"/>
              </w:rPr>
            </w:pPr>
            <w:r w:rsidRPr="00240914">
              <w:rPr>
                <w:rFonts w:cs="Arial"/>
                <w:szCs w:val="22"/>
              </w:rPr>
              <w:t>HMI</w:t>
            </w:r>
          </w:p>
        </w:tc>
      </w:tr>
      <w:tr w:rsidR="00534199" w:rsidRPr="007C20FA" w14:paraId="0F4D29AF" w14:textId="77777777" w:rsidTr="000A70F7">
        <w:trPr>
          <w:trHeight w:val="255"/>
          <w:jc w:val="center"/>
        </w:trPr>
        <w:tc>
          <w:tcPr>
            <w:tcW w:w="2546" w:type="dxa"/>
            <w:shd w:val="clear" w:color="auto" w:fill="D9D9D9" w:themeFill="background1" w:themeFillShade="D9"/>
          </w:tcPr>
          <w:p w14:paraId="267D7194"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357AF3A3" w14:textId="77777777" w:rsidR="00534199" w:rsidRDefault="00534199" w:rsidP="00534199">
            <w:pPr>
              <w:rPr>
                <w:rFonts w:cs="Arial"/>
                <w:color w:val="000000"/>
                <w:szCs w:val="22"/>
              </w:rPr>
            </w:pPr>
          </w:p>
        </w:tc>
        <w:tc>
          <w:tcPr>
            <w:tcW w:w="6208" w:type="dxa"/>
            <w:shd w:val="clear" w:color="auto" w:fill="auto"/>
          </w:tcPr>
          <w:p w14:paraId="48E188E2" w14:textId="77777777" w:rsidR="00534199" w:rsidRDefault="00534199" w:rsidP="00534199">
            <w:pPr>
              <w:rPr>
                <w:rFonts w:cs="Arial"/>
                <w:color w:val="000000"/>
                <w:szCs w:val="22"/>
              </w:rPr>
            </w:pPr>
            <w:r>
              <w:rPr>
                <w:rFonts w:cs="Arial"/>
                <w:color w:val="000000"/>
                <w:szCs w:val="22"/>
              </w:rPr>
              <w:t>Rear Seat Controls Lockout</w:t>
            </w:r>
          </w:p>
        </w:tc>
      </w:tr>
      <w:tr w:rsidR="00534199" w:rsidRPr="007C20FA" w14:paraId="1272B76D" w14:textId="77777777" w:rsidTr="000A70F7">
        <w:trPr>
          <w:trHeight w:val="255"/>
          <w:jc w:val="center"/>
        </w:trPr>
        <w:tc>
          <w:tcPr>
            <w:tcW w:w="2546" w:type="dxa"/>
            <w:shd w:val="clear" w:color="auto" w:fill="D9D9D9" w:themeFill="background1" w:themeFillShade="D9"/>
            <w:hideMark/>
          </w:tcPr>
          <w:p w14:paraId="1E44E16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38853E2" w14:textId="77777777" w:rsidR="00534199" w:rsidRPr="007C20FA" w:rsidRDefault="00534199" w:rsidP="00534199">
            <w:pPr>
              <w:rPr>
                <w:rFonts w:cs="Arial"/>
                <w:color w:val="000000"/>
                <w:szCs w:val="22"/>
              </w:rPr>
            </w:pPr>
          </w:p>
        </w:tc>
        <w:tc>
          <w:tcPr>
            <w:tcW w:w="6208" w:type="dxa"/>
            <w:shd w:val="clear" w:color="auto" w:fill="auto"/>
          </w:tcPr>
          <w:p w14:paraId="3006DDAB" w14:textId="77777777" w:rsidR="00534199" w:rsidRDefault="00534199" w:rsidP="00534199">
            <w:pPr>
              <w:rPr>
                <w:rFonts w:cs="Arial"/>
                <w:szCs w:val="22"/>
              </w:rPr>
            </w:pPr>
            <w:r>
              <w:rPr>
                <w:rFonts w:cs="Arial"/>
                <w:szCs w:val="22"/>
              </w:rPr>
              <w:t>Driver stops the vehicle and turns engine off. SYNC will be active until Delayed Accessory timer times out or driver opens the driver door. Driver can activate / deactivate all Rear Seat Controls globally and individually until SYNC shuts down for one of a.m. reasons.</w:t>
            </w:r>
          </w:p>
        </w:tc>
      </w:tr>
      <w:tr w:rsidR="00534199" w:rsidRPr="007C20FA" w14:paraId="4974E4DC" w14:textId="77777777" w:rsidTr="000A70F7">
        <w:trPr>
          <w:trHeight w:val="20"/>
          <w:jc w:val="center"/>
        </w:trPr>
        <w:tc>
          <w:tcPr>
            <w:tcW w:w="2546" w:type="dxa"/>
            <w:vMerge w:val="restart"/>
            <w:shd w:val="clear" w:color="auto" w:fill="D9D9D9" w:themeFill="background1" w:themeFillShade="D9"/>
            <w:hideMark/>
          </w:tcPr>
          <w:p w14:paraId="55F37CF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90D8ADB"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1794FB2E" w14:textId="77777777" w:rsidR="00534199" w:rsidRDefault="00534199" w:rsidP="00534199">
            <w:pPr>
              <w:rPr>
                <w:rFonts w:cs="Arial"/>
                <w:color w:val="000000"/>
                <w:szCs w:val="22"/>
              </w:rPr>
            </w:pPr>
            <w:r>
              <w:rPr>
                <w:rFonts w:cs="Arial"/>
              </w:rPr>
              <w:t>Engine off, ignition off, SYNC active, RSCL follows Delayed Accessory timer.</w:t>
            </w:r>
          </w:p>
        </w:tc>
      </w:tr>
      <w:tr w:rsidR="00534199" w:rsidRPr="007C20FA" w14:paraId="539C6302" w14:textId="77777777" w:rsidTr="000A70F7">
        <w:trPr>
          <w:trHeight w:val="255"/>
          <w:jc w:val="center"/>
        </w:trPr>
        <w:tc>
          <w:tcPr>
            <w:tcW w:w="2546" w:type="dxa"/>
            <w:vMerge w:val="restart"/>
            <w:shd w:val="clear" w:color="auto" w:fill="D9D9D9" w:themeFill="background1" w:themeFillShade="D9"/>
          </w:tcPr>
          <w:p w14:paraId="247C9AE6"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B4F2E43"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7AEAFD6" w14:textId="77777777" w:rsidR="00534199" w:rsidRDefault="00534199" w:rsidP="00534199">
            <w:pPr>
              <w:rPr>
                <w:rFonts w:cs="Arial"/>
                <w:color w:val="000000"/>
                <w:szCs w:val="22"/>
              </w:rPr>
            </w:pPr>
            <w:r>
              <w:rPr>
                <w:rFonts w:cs="Arial"/>
              </w:rPr>
              <w:t>Driver switches engine and ignition off but leaves driver door closed.</w:t>
            </w:r>
          </w:p>
        </w:tc>
      </w:tr>
      <w:tr w:rsidR="00534199" w:rsidRPr="007C20FA" w14:paraId="67F0018D" w14:textId="77777777" w:rsidTr="000A70F7">
        <w:trPr>
          <w:trHeight w:val="255"/>
          <w:jc w:val="center"/>
        </w:trPr>
        <w:tc>
          <w:tcPr>
            <w:tcW w:w="2546" w:type="dxa"/>
            <w:vMerge/>
            <w:shd w:val="clear" w:color="auto" w:fill="D9D9D9" w:themeFill="background1" w:themeFillShade="D9"/>
          </w:tcPr>
          <w:p w14:paraId="318F1B65" w14:textId="77777777" w:rsidR="00534199" w:rsidRPr="007C20FA" w:rsidRDefault="00534199" w:rsidP="00534199">
            <w:pPr>
              <w:rPr>
                <w:rFonts w:cs="Arial"/>
                <w:b/>
                <w:bCs/>
                <w:color w:val="000000"/>
                <w:szCs w:val="22"/>
              </w:rPr>
            </w:pPr>
          </w:p>
        </w:tc>
        <w:tc>
          <w:tcPr>
            <w:tcW w:w="1560" w:type="dxa"/>
            <w:shd w:val="clear" w:color="auto" w:fill="auto"/>
          </w:tcPr>
          <w:p w14:paraId="5A1AB91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4E3BD1E4" w14:textId="77777777" w:rsidR="00534199" w:rsidRDefault="00534199" w:rsidP="00534199">
            <w:pPr>
              <w:rPr>
                <w:rFonts w:cs="Arial"/>
                <w:color w:val="000000"/>
                <w:szCs w:val="22"/>
              </w:rPr>
            </w:pPr>
            <w:r>
              <w:rPr>
                <w:rFonts w:cs="Arial"/>
              </w:rPr>
              <w:t>Driver changes settings of rear seat controls to on or off</w:t>
            </w:r>
          </w:p>
        </w:tc>
      </w:tr>
      <w:tr w:rsidR="00534199" w:rsidRPr="007C20FA" w14:paraId="3C901D46" w14:textId="77777777" w:rsidTr="000A70F7">
        <w:trPr>
          <w:trHeight w:val="255"/>
          <w:jc w:val="center"/>
        </w:trPr>
        <w:tc>
          <w:tcPr>
            <w:tcW w:w="2546" w:type="dxa"/>
            <w:vMerge/>
            <w:shd w:val="clear" w:color="auto" w:fill="D9D9D9" w:themeFill="background1" w:themeFillShade="D9"/>
          </w:tcPr>
          <w:p w14:paraId="7D78635F" w14:textId="77777777" w:rsidR="00534199" w:rsidRPr="007C20FA" w:rsidRDefault="00534199" w:rsidP="00534199">
            <w:pPr>
              <w:rPr>
                <w:rFonts w:cs="Arial"/>
                <w:b/>
                <w:bCs/>
                <w:color w:val="000000"/>
                <w:szCs w:val="22"/>
              </w:rPr>
            </w:pPr>
          </w:p>
        </w:tc>
        <w:tc>
          <w:tcPr>
            <w:tcW w:w="1560" w:type="dxa"/>
            <w:shd w:val="clear" w:color="auto" w:fill="auto"/>
          </w:tcPr>
          <w:p w14:paraId="0E893BF6"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1CDF700" w14:textId="77777777" w:rsidR="006A541E" w:rsidRDefault="00C36918">
            <w:pPr>
              <w:shd w:val="clear" w:color="auto" w:fill="FFFFFF"/>
            </w:pPr>
            <w:r>
              <w:rPr>
                <w:rFonts w:ascii="-apple-system" w:hAnsi="-apple-system" w:cs="-apple-system"/>
                <w:color w:val="000000"/>
              </w:rPr>
              <w:t>Rear seat controls lockout feature activates / deactivates</w:t>
            </w:r>
          </w:p>
          <w:p w14:paraId="1589A267" w14:textId="77777777" w:rsidR="006A541E" w:rsidRDefault="00C36918">
            <w:pPr>
              <w:numPr>
                <w:ilvl w:val="0"/>
                <w:numId w:val="31"/>
              </w:numPr>
              <w:shd w:val="clear" w:color="auto" w:fill="FFFFFF"/>
            </w:pPr>
            <w:r>
              <w:rPr>
                <w:rFonts w:ascii="-apple-system" w:hAnsi="-apple-system" w:cs="-apple-system"/>
                <w:color w:val="000000"/>
              </w:rPr>
              <w:t>rear door handles / switches (if supported)</w:t>
            </w:r>
          </w:p>
          <w:p w14:paraId="5C28165E" w14:textId="77777777" w:rsidR="006A541E" w:rsidRDefault="00C36918">
            <w:pPr>
              <w:numPr>
                <w:ilvl w:val="0"/>
                <w:numId w:val="31"/>
              </w:numPr>
              <w:shd w:val="clear" w:color="auto" w:fill="FFFFFF"/>
            </w:pPr>
            <w:r>
              <w:rPr>
                <w:rFonts w:ascii="-apple-system" w:hAnsi="-apple-system" w:cs="-apple-system"/>
                <w:color w:val="000000"/>
              </w:rPr>
              <w:t>rear window switches (if supported)</w:t>
            </w:r>
          </w:p>
          <w:p w14:paraId="08EF02E5" w14:textId="77777777" w:rsidR="006A541E" w:rsidRDefault="00C36918">
            <w:pPr>
              <w:numPr>
                <w:ilvl w:val="0"/>
                <w:numId w:val="31"/>
              </w:numPr>
              <w:shd w:val="clear" w:color="auto" w:fill="FFFFFF"/>
            </w:pPr>
            <w:r>
              <w:rPr>
                <w:rFonts w:ascii="-apple-system" w:hAnsi="-apple-system" w:cs="-apple-system"/>
                <w:color w:val="000000"/>
              </w:rPr>
              <w:t>rear audio panel (if supported)</w:t>
            </w:r>
          </w:p>
          <w:p w14:paraId="544ED080" w14:textId="77777777" w:rsidR="006A541E" w:rsidRDefault="00C36918">
            <w:pPr>
              <w:numPr>
                <w:ilvl w:val="0"/>
                <w:numId w:val="31"/>
              </w:numPr>
              <w:shd w:val="clear" w:color="auto" w:fill="FFFFFF"/>
            </w:pPr>
            <w:r>
              <w:rPr>
                <w:rFonts w:ascii="-apple-system" w:hAnsi="-apple-system" w:cs="-apple-system"/>
                <w:color w:val="000000"/>
              </w:rPr>
              <w:t>rear climate panel (if supported)</w:t>
            </w:r>
          </w:p>
          <w:p w14:paraId="6EA19903" w14:textId="77777777" w:rsidR="006A541E" w:rsidRDefault="00C36918">
            <w:pPr>
              <w:numPr>
                <w:ilvl w:val="0"/>
                <w:numId w:val="31"/>
              </w:numPr>
            </w:pPr>
            <w:r>
              <w:t>URC (if supported)</w:t>
            </w:r>
          </w:p>
          <w:p w14:paraId="4877F21D" w14:textId="77777777" w:rsidR="006A541E" w:rsidRDefault="00C36918">
            <w:r>
              <w:t>accordingly.</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7FBFDEFE" w14:textId="77777777" w:rsidR="006A541E" w:rsidRDefault="00C36918">
            <w:r>
              <w:rPr>
                <w:rFonts w:cs="Arial"/>
              </w:rPr>
              <w:t xml:space="preserve">AF1.1 Driver switches engine and ignition off and opens the driver door </w:t>
            </w:r>
          </w:p>
          <w:p w14:paraId="7EDAAAEF" w14:textId="77777777" w:rsidR="006A541E" w:rsidRDefault="00C36918">
            <w:r>
              <w:rPr>
                <w:rFonts w:cs="Arial"/>
              </w:rPr>
              <w:t xml:space="preserve">AF1.2 Sync immediately shuts down </w:t>
            </w:r>
          </w:p>
          <w:p w14:paraId="25DC8BFC" w14:textId="77777777" w:rsidR="006A541E" w:rsidRDefault="00C36918">
            <w:r>
              <w:rPr>
                <w:rFonts w:cs="Arial"/>
              </w:rPr>
              <w:t xml:space="preserve">AF1.3 Driver cannot change settings </w:t>
            </w:r>
          </w:p>
        </w:tc>
      </w:tr>
      <w:tr w:rsidR="00534199" w:rsidRPr="007C20FA" w14:paraId="215F8992" w14:textId="77777777" w:rsidTr="000A70F7">
        <w:trPr>
          <w:trHeight w:val="255"/>
          <w:jc w:val="center"/>
        </w:trPr>
        <w:tc>
          <w:tcPr>
            <w:tcW w:w="2546" w:type="dxa"/>
            <w:vMerge w:val="restart"/>
            <w:shd w:val="clear" w:color="auto" w:fill="D9D9D9" w:themeFill="background1" w:themeFillShade="D9"/>
          </w:tcPr>
          <w:p w14:paraId="18F3117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3FF12685"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ascii="-apple-system" w:hAnsi="-apple-system" w:cs="-apple-system"/>
                <w:color w:val="000000"/>
                <w:shd w:val="clear" w:color="auto" w:fill="FFFFFF"/>
              </w:rPr>
              <w:t>Settings according latest driver input before SYNC shut down.</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R="00BF3DF8" w:rsidRDefault="00BF3DF8" w:rsidP="00E4313B">
      <w:pPr>
        <w:pStyle w:val="Heading2"/>
        <w:sectPr w:rsidR="00BF3DF8" w:rsidSect="00DB513B">
          <w:headerReference w:type="default" r:id="rId25"/>
          <w:footerReference w:type="default" r:id="rId26"/>
          <w:pgSz w:w="11907" w:h="16840" w:code="9"/>
          <w:pgMar w:top="1440" w:right="862" w:bottom="1440" w:left="862" w:header="567" w:footer="737" w:gutter="0"/>
          <w:cols w:space="720"/>
        </w:sectPr>
      </w:pPr>
    </w:p>
    <w:p w14:paraId="254E02FC" w14:textId="7E306934" w:rsidR="00E4313B" w:rsidRDefault="00E4313B" w:rsidP="00E4313B">
      <w:pPr>
        <w:pStyle w:val="Heading2"/>
      </w:pPr>
      <w:bookmarkStart w:id="103" w:name="_Toc73710982"/>
      <w:r>
        <w:lastRenderedPageBreak/>
        <w:t xml:space="preserve">Driving </w:t>
      </w:r>
      <w:r w:rsidR="00F5085D">
        <w:t>and Operati</w:t>
      </w:r>
      <w:r w:rsidR="00EF6AAD">
        <w:t>on</w:t>
      </w:r>
      <w:r w:rsidR="00F5085D">
        <w:t xml:space="preserve"> </w:t>
      </w:r>
      <w:r>
        <w:t>Scenarios</w:t>
      </w:r>
      <w:bookmarkEnd w:id="103"/>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Driving and Operation Scenarios</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694CE3F3" wp14:editId="45D1C010">
            <wp:extent cx="7715250" cy="1438275"/>
            <wp:effectExtent l="0" t="0" r="0" b="0"/>
            <wp:docPr id="12" name="Picture -1757787681.jpg" descr="-1757787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57787681.jpg"/>
                    <pic:cNvPicPr/>
                  </pic:nvPicPr>
                  <pic:blipFill>
                    <a:blip r:embed="rId27" cstate="print"/>
                    <a:stretch>
                      <a:fillRect/>
                    </a:stretch>
                  </pic:blipFill>
                  <pic:spPr>
                    <a:xfrm>
                      <a:off x="0" y="0"/>
                      <a:ext cx="7715250" cy="1438275"/>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104" w:name="_Toc73710983"/>
      <w:r>
        <w:lastRenderedPageBreak/>
        <w:t>Decision Tables</w:t>
      </w:r>
      <w:bookmarkEnd w:id="104"/>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6"/>
      <w:bookmarkEnd w:id="87"/>
      <w:bookmarkEnd w:id="88"/>
    </w:p>
    <w:p w14:paraId="3E872CFE" w14:textId="77777777" w:rsidR="0027671B" w:rsidRDefault="00D808DC" w:rsidP="0027671B">
      <w:pPr>
        <w:pStyle w:val="Heading1"/>
      </w:pPr>
      <w:bookmarkStart w:id="105" w:name="_Toc397081459"/>
      <w:bookmarkStart w:id="106" w:name="_Ref357774543"/>
      <w:bookmarkStart w:id="107" w:name="_Ref300051457"/>
      <w:bookmarkStart w:id="108" w:name="_Toc73710984"/>
      <w:r>
        <w:lastRenderedPageBreak/>
        <w:t>Feature Requirements</w:t>
      </w:r>
      <w:bookmarkEnd w:id="105"/>
      <w:bookmarkEnd w:id="106"/>
      <w:bookmarkEnd w:id="107"/>
      <w:bookmarkEnd w:id="108"/>
    </w:p>
    <w:p w14:paraId="33B3941C" w14:textId="18466643" w:rsidR="0027671B" w:rsidRDefault="0027671B" w:rsidP="00094F0D">
      <w:pPr>
        <w:pStyle w:val="Heading2"/>
      </w:pPr>
      <w:bookmarkStart w:id="109" w:name="_Toc397081466"/>
      <w:bookmarkStart w:id="110" w:name="_Toc73710985"/>
      <w:r w:rsidRPr="007C20FA">
        <w:t>Functional Requirements</w:t>
      </w:r>
      <w:bookmarkEnd w:id="109"/>
      <w:bookmarkEnd w:id="110"/>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11" w:name="_d162103ff14ca67aab69513edc43b8e5"/>
      <w:r>
        <w:t>R_F_RSCL_2</w:t>
      </w:r>
      <w:bookmarkEnd w:id="111"/>
      <w:r>
        <w:t xml:space="preserve"> PCL Behavior in Crash</w:t>
      </w:r>
    </w:p>
    <w:p w14:paraId="2384C72A" w14:textId="77777777" w:rsidR="00E11189" w:rsidRDefault="00E11189" w:rsidP="00E11189">
      <w:pPr>
        <w:rPr>
          <w:rFonts w:cs="Arial"/>
        </w:rPr>
      </w:pPr>
      <w:r>
        <w:t xml:space="preserve">If PCL is supported and </w:t>
      </w:r>
      <w:r>
        <w:rPr>
          <w:rFonts w:cs="Arial"/>
        </w:rPr>
        <w:t xml:space="preserve">If a crash occurs / is detected, RSCL shall not change the state of PCL. </w:t>
      </w:r>
    </w:p>
    <w:p w14:paraId="233DC852" w14:textId="77777777" w:rsidR="006A541E" w:rsidRDefault="006A541E"/>
    <w:p w14:paraId="143AA75E" w14:textId="77777777" w:rsidR="006A541E" w:rsidRDefault="00C36918">
      <w:r>
        <w:rPr>
          <w:rFonts w:cs="Arial"/>
        </w:rPr>
        <w:t xml:space="preserve">That means, </w:t>
      </w:r>
    </w:p>
    <w:p w14:paraId="29336FC1" w14:textId="77777777" w:rsidR="006A541E" w:rsidRDefault="00C36918">
      <w:r>
        <w:rPr>
          <w:rFonts w:cs="Arial"/>
        </w:rPr>
        <w:t xml:space="preserve">• if PCL is activated, it shall prevent the appropriate PCL doors from being opened via interior door handle </w:t>
      </w:r>
    </w:p>
    <w:p w14:paraId="35531834" w14:textId="77777777" w:rsidR="006A541E" w:rsidRDefault="00C36918">
      <w:r>
        <w:rPr>
          <w:rFonts w:cs="Arial"/>
        </w:rPr>
        <w:t>• if PCL is deactivated, it shall not prevent the appropriate PCL doors from being opened via interior door handle.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D45B9B" w14:textId="77777777" w:rsidR="006A541E" w:rsidRDefault="006A541E"/>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B258C" w14:textId="77777777" w:rsidR="006A541E" w:rsidRDefault="006A541E"/>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C3657" w14:textId="77777777" w:rsidR="006A541E" w:rsidRDefault="006A541E"/>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AB2D9"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D7036"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76A1D4" w14:textId="77777777" w:rsidR="006A541E" w:rsidRDefault="006A541E"/>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F4444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AEFA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79625058" w:rsidR="00B3499B" w:rsidRPr="00B3499B" w:rsidRDefault="006607EF" w:rsidP="007C00FA">
            <w:pPr>
              <w:rPr>
                <w:rFonts w:cs="Arial"/>
                <w:bCs/>
                <w:color w:val="808080" w:themeColor="background1" w:themeShade="80"/>
                <w:sz w:val="16"/>
                <w:szCs w:val="14"/>
              </w:rPr>
            </w:pPr>
            <w:hyperlink r:id="rId2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0ED603F5"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7D2B3687" w14:textId="77777777" w:rsidR="00E11189" w:rsidRPr="0017445F" w:rsidRDefault="00E11189" w:rsidP="00E11189">
      <w:pPr>
        <w:pStyle w:val="RERequirement"/>
        <w:shd w:val="clear" w:color="auto" w:fill="F2F2F2" w:themeFill="background1" w:themeFillShade="F2"/>
      </w:pPr>
      <w:bookmarkStart w:id="112" w:name="_b1aad0617e069b50ea422e4f22068831"/>
      <w:r>
        <w:t>R_F_RSCL_3</w:t>
      </w:r>
      <w:bookmarkEnd w:id="112"/>
      <w:r>
        <w:t xml:space="preserve"> Interdependency with Double Lock</w:t>
      </w:r>
    </w:p>
    <w:p w14:paraId="7DD7C430" w14:textId="77777777" w:rsidR="00E11189" w:rsidRDefault="00E11189" w:rsidP="00E11189">
      <w:pPr>
        <w:rPr>
          <w:rFonts w:cs="Arial"/>
        </w:rPr>
      </w:pPr>
      <w:r>
        <w:t>If PCL is supported and already active, a Double Lock deactivation shall have no impact on lock status of Child Locked Doors.</w:t>
      </w:r>
    </w:p>
    <w:p w14:paraId="598E5C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D65C8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6E26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R_F_RSCL_3</w:t>
            </w:r>
          </w:p>
        </w:tc>
      </w:tr>
      <w:tr w:rsidR="00B3499B" w:rsidRPr="00B3499B" w14:paraId="65CBE1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7A7B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AE690" w14:textId="77777777" w:rsidR="006A541E" w:rsidRDefault="006A541E"/>
        </w:tc>
      </w:tr>
      <w:tr w:rsidR="00B3499B" w:rsidRPr="00B3499B" w14:paraId="34FBD7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8A646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3A69DC" w14:textId="77777777" w:rsidR="006A541E" w:rsidRDefault="006A541E"/>
        </w:tc>
      </w:tr>
      <w:tr w:rsidR="00B3499B" w:rsidRPr="00B3499B" w14:paraId="58B320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1FEB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4F2CA" w14:textId="77777777" w:rsidR="006A541E" w:rsidRDefault="006A541E"/>
        </w:tc>
      </w:tr>
      <w:tr w:rsidR="00B3499B" w:rsidRPr="00B3499B" w14:paraId="4DBAC9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0B94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119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4510A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C717E"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2BE8A3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73EE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4C39E"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131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5090A" w14:textId="77777777" w:rsidR="006A541E" w:rsidRDefault="006A541E"/>
        </w:tc>
      </w:tr>
      <w:tr w:rsidR="00B3499B" w:rsidRPr="00B3499B" w14:paraId="422E44F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3B1B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868A3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0F85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3B01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658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6210D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EE9B95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199DD1" w14:textId="43628AB2" w:rsidR="00B3499B" w:rsidRPr="00B3499B" w:rsidRDefault="006607EF" w:rsidP="007C00FA">
            <w:pPr>
              <w:rPr>
                <w:rFonts w:cs="Arial"/>
                <w:bCs/>
                <w:color w:val="808080" w:themeColor="background1" w:themeShade="80"/>
                <w:sz w:val="16"/>
                <w:szCs w:val="14"/>
              </w:rPr>
            </w:pPr>
            <w:hyperlink r:id="rId2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C810B9" w14:textId="69FFFB9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6731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78B1E6" w14:textId="77777777" w:rsidR="006D5A3A" w:rsidRDefault="006D5A3A" w:rsidP="009A277F"/>
    <w:p w14:paraId="2C4D963A" w14:textId="77777777" w:rsidR="00E11189" w:rsidRPr="0017445F" w:rsidRDefault="00E11189" w:rsidP="00E11189">
      <w:pPr>
        <w:pStyle w:val="RERequirement"/>
        <w:shd w:val="clear" w:color="auto" w:fill="F2F2F2" w:themeFill="background1" w:themeFillShade="F2"/>
      </w:pPr>
      <w:bookmarkStart w:id="113" w:name="_48f68b97f9b3deb22462221aeee31432"/>
      <w:r>
        <w:t>R_F_RSCL_4</w:t>
      </w:r>
      <w:bookmarkEnd w:id="113"/>
      <w:r>
        <w:t xml:space="preserve"> Inhibit PCL Activation/Deactivation in Double Lock</w:t>
      </w:r>
    </w:p>
    <w:p w14:paraId="37890876" w14:textId="77777777" w:rsidR="00E11189" w:rsidRDefault="00E11189" w:rsidP="00E11189">
      <w:pPr>
        <w:rPr>
          <w:rFonts w:cs="Arial"/>
        </w:rPr>
      </w:pPr>
      <w:r>
        <w:rPr>
          <w:rFonts w:cs="Arial"/>
        </w:rPr>
        <w:t xml:space="preserve">If </w:t>
      </w:r>
      <w:proofErr w:type="spellStart"/>
      <w:r>
        <w:rPr>
          <w:rFonts w:cs="Arial"/>
        </w:rPr>
        <w:t>PCLis</w:t>
      </w:r>
      <w:proofErr w:type="spellEnd"/>
      <w:r>
        <w:rPr>
          <w:rFonts w:cs="Arial"/>
        </w:rPr>
        <w:t xml:space="preserve"> supported and vehicle is double-locked, RSCL shall ignore any driver request to activate / deactivate PCL</w:t>
      </w:r>
    </w:p>
    <w:p w14:paraId="1F16651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118E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31157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R_F_RSCL_4</w:t>
            </w:r>
          </w:p>
        </w:tc>
      </w:tr>
      <w:tr w:rsidR="00B3499B" w:rsidRPr="00B3499B" w14:paraId="5A02B6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547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CBF45" w14:textId="77777777" w:rsidR="006A541E" w:rsidRDefault="006A541E"/>
        </w:tc>
      </w:tr>
      <w:tr w:rsidR="00B3499B" w:rsidRPr="00B3499B" w14:paraId="3234A5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0FC2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4740B" w14:textId="77777777" w:rsidR="006A541E" w:rsidRDefault="006A541E"/>
        </w:tc>
      </w:tr>
      <w:tr w:rsidR="00B3499B" w:rsidRPr="00B3499B" w14:paraId="4B2483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BD579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5477F" w14:textId="77777777" w:rsidR="006A541E" w:rsidRDefault="006A541E"/>
        </w:tc>
      </w:tr>
      <w:tr w:rsidR="00B3499B" w:rsidRPr="00B3499B" w14:paraId="57484B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BAC8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6A11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DE3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9A80B4"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55FE76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13C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DA8205"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AEF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9B555" w14:textId="77777777" w:rsidR="006A541E" w:rsidRDefault="006A541E"/>
        </w:tc>
      </w:tr>
      <w:tr w:rsidR="00B3499B" w:rsidRPr="00B3499B" w14:paraId="2D6CE7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3C9C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0136B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D70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F3DA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1BDA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59C6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7425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0047F6" w14:textId="1C632D3E" w:rsidR="00B3499B" w:rsidRPr="00B3499B" w:rsidRDefault="006607EF" w:rsidP="007C00FA">
            <w:pPr>
              <w:rPr>
                <w:rFonts w:cs="Arial"/>
                <w:bCs/>
                <w:color w:val="808080" w:themeColor="background1" w:themeShade="80"/>
                <w:sz w:val="16"/>
                <w:szCs w:val="14"/>
              </w:rPr>
            </w:pPr>
            <w:hyperlink r:id="rId3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D59517" w14:textId="24A3171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C55C5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3E021BC" w14:textId="77777777" w:rsidR="006D5A3A" w:rsidRDefault="006D5A3A" w:rsidP="009A277F"/>
    <w:p w14:paraId="187AEFF5" w14:textId="77777777" w:rsidR="00E11189" w:rsidRPr="0017445F" w:rsidRDefault="00E11189" w:rsidP="00E11189">
      <w:pPr>
        <w:pStyle w:val="RERequirement"/>
        <w:shd w:val="clear" w:color="auto" w:fill="F2F2F2" w:themeFill="background1" w:themeFillShade="F2"/>
      </w:pPr>
      <w:bookmarkStart w:id="114" w:name="_bfe225e383a06b9df9b5bb295d7c3a2f"/>
      <w:r>
        <w:t>R_F_RSCL_5</w:t>
      </w:r>
      <w:bookmarkEnd w:id="114"/>
      <w:r>
        <w:t xml:space="preserve"> Exterior Door Handle in Vehicle Locked State</w:t>
      </w:r>
    </w:p>
    <w:p w14:paraId="3F54487F" w14:textId="77777777" w:rsidR="00E11189" w:rsidRDefault="00E11189" w:rsidP="00E11189">
      <w:pPr>
        <w:rPr>
          <w:rFonts w:cs="Arial"/>
        </w:rPr>
      </w:pPr>
      <w:r>
        <w:rPr>
          <w:rFonts w:cs="Arial"/>
        </w:rPr>
        <w:t xml:space="preserve">If </w:t>
      </w:r>
    </w:p>
    <w:p w14:paraId="1F6DF659" w14:textId="77777777" w:rsidR="006A541E" w:rsidRDefault="00C36918">
      <w:r>
        <w:rPr>
          <w:rFonts w:cs="Arial"/>
        </w:rPr>
        <w:t xml:space="preserve">• PCL is activated AND </w:t>
      </w:r>
    </w:p>
    <w:p w14:paraId="58906F60" w14:textId="77777777" w:rsidR="006A541E" w:rsidRDefault="00C36918">
      <w:r>
        <w:rPr>
          <w:rFonts w:cs="Arial"/>
        </w:rPr>
        <w:t xml:space="preserve">• the vehicle is locked, but not double-locked AND </w:t>
      </w:r>
    </w:p>
    <w:p w14:paraId="380D94CF" w14:textId="77777777" w:rsidR="006A541E" w:rsidRDefault="00C36918">
      <w:r>
        <w:rPr>
          <w:rFonts w:cs="Arial"/>
        </w:rPr>
        <w:t xml:space="preserve">• interior door handle of a PCL enabled door is pulled, </w:t>
      </w:r>
    </w:p>
    <w:p w14:paraId="7C12A85B" w14:textId="77777777" w:rsidR="006A541E" w:rsidRDefault="00C36918">
      <w:r>
        <w:rPr>
          <w:rFonts w:cs="Arial"/>
        </w:rPr>
        <w:t xml:space="preserve">RSCL shall enable the corresponding exterior door handle to allow somebody from outside the vehicle to open that door. </w:t>
      </w:r>
    </w:p>
    <w:p w14:paraId="72D19F1F" w14:textId="77777777" w:rsidR="006A541E" w:rsidRDefault="006A541E"/>
    <w:p w14:paraId="6ED25009" w14:textId="77777777" w:rsidR="006A541E" w:rsidRDefault="00C36918">
      <w:r>
        <w:rPr>
          <w:rFonts w:cs="Arial"/>
        </w:rPr>
        <w:t xml:space="preserve">Note: </w:t>
      </w:r>
    </w:p>
    <w:p w14:paraId="15555924" w14:textId="77777777" w:rsidR="006A541E" w:rsidRDefault="00C36918">
      <w:r>
        <w:rPr>
          <w:rFonts w:cs="Arial"/>
        </w:rPr>
        <w:t>In double-lock state an activated PCL shall have no influence on the exterior handle.</w:t>
      </w:r>
    </w:p>
    <w:p w14:paraId="064974E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43F0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6659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R_F_RSCL_5</w:t>
            </w:r>
          </w:p>
        </w:tc>
      </w:tr>
      <w:tr w:rsidR="00B3499B" w:rsidRPr="00B3499B" w14:paraId="577446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74034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D53CB" w14:textId="77777777" w:rsidR="006A541E" w:rsidRDefault="006A541E"/>
        </w:tc>
      </w:tr>
      <w:tr w:rsidR="00B3499B" w:rsidRPr="00B3499B" w14:paraId="729672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B9AA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52E85" w14:textId="77777777" w:rsidR="006A541E" w:rsidRDefault="006A541E"/>
        </w:tc>
      </w:tr>
      <w:tr w:rsidR="00B3499B" w:rsidRPr="00B3499B" w14:paraId="11EDF3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3699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716AF" w14:textId="77777777" w:rsidR="006A541E" w:rsidRDefault="006A541E"/>
        </w:tc>
      </w:tr>
      <w:tr w:rsidR="00B3499B" w:rsidRPr="00B3499B" w14:paraId="669E15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5340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8EC1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542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078C4C"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64676C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928A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9946B"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9F89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BF8DF" w14:textId="77777777" w:rsidR="006A541E" w:rsidRDefault="006A541E"/>
        </w:tc>
      </w:tr>
      <w:tr w:rsidR="00B3499B" w:rsidRPr="00B3499B" w14:paraId="3D344E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CBED3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58144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E8B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6132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9B66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7680B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774D5F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B79820" w14:textId="1FBAAB33" w:rsidR="00B3499B" w:rsidRPr="00B3499B" w:rsidRDefault="006607EF" w:rsidP="007C00FA">
            <w:pPr>
              <w:rPr>
                <w:rFonts w:cs="Arial"/>
                <w:bCs/>
                <w:color w:val="808080" w:themeColor="background1" w:themeShade="80"/>
                <w:sz w:val="16"/>
                <w:szCs w:val="14"/>
              </w:rPr>
            </w:pPr>
            <w:hyperlink r:id="rId3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53CFFB" w14:textId="40922EE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E872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422280" w14:textId="77777777" w:rsidR="006D5A3A" w:rsidRDefault="006D5A3A" w:rsidP="009A277F"/>
    <w:p w14:paraId="1C326F4E" w14:textId="77777777" w:rsidR="00E11189" w:rsidRPr="0017445F" w:rsidRDefault="00E11189" w:rsidP="00E11189">
      <w:pPr>
        <w:pStyle w:val="RERequirement"/>
        <w:shd w:val="clear" w:color="auto" w:fill="F2F2F2" w:themeFill="background1" w:themeFillShade="F2"/>
      </w:pPr>
      <w:bookmarkStart w:id="115" w:name="_57dca1630314eed3e51effdb923a5c56"/>
      <w:r>
        <w:t>R_F_RSCL_6</w:t>
      </w:r>
      <w:bookmarkEnd w:id="115"/>
      <w:r>
        <w:t xml:space="preserve"> Vehicle Mode Dependency</w:t>
      </w:r>
    </w:p>
    <w:p w14:paraId="55E4BEE7" w14:textId="77777777" w:rsidR="006A541E" w:rsidRDefault="00C36918">
      <w:r>
        <w:rPr>
          <w:rFonts w:ascii="-apple-system" w:hAnsi="-apple-system" w:cs="-apple-system"/>
          <w:color w:val="000000"/>
          <w:shd w:val="clear" w:color="auto" w:fill="FFFFFF"/>
        </w:rPr>
        <w:t xml:space="preserve">RSCL shall work in all ignition states. </w:t>
      </w:r>
    </w:p>
    <w:p w14:paraId="437C8D44" w14:textId="77777777" w:rsidR="006A541E" w:rsidRDefault="00C36918">
      <w:r>
        <w:rPr>
          <w:rFonts w:ascii="-apple-system" w:hAnsi="-apple-system" w:cs="-apple-system"/>
          <w:color w:val="000000"/>
          <w:shd w:val="clear" w:color="auto" w:fill="FFFFFF"/>
        </w:rPr>
        <w:t xml:space="preserve">During ignition off RSCL shall work until the driver opens a door or </w:t>
      </w:r>
      <w:proofErr w:type="spellStart"/>
      <w:r>
        <w:rPr>
          <w:rFonts w:ascii="-apple-system" w:hAnsi="-apple-system" w:cs="-apple-system"/>
          <w:color w:val="000000"/>
          <w:shd w:val="clear" w:color="auto" w:fill="FFFFFF"/>
        </w:rPr>
        <w:t>deleayed</w:t>
      </w:r>
      <w:proofErr w:type="spellEnd"/>
      <w:r>
        <w:rPr>
          <w:rFonts w:ascii="-apple-system" w:hAnsi="-apple-system" w:cs="-apple-system"/>
          <w:color w:val="000000"/>
          <w:shd w:val="clear" w:color="auto" w:fill="FFFFFF"/>
        </w:rPr>
        <w:t xml:space="preserve"> accessory timer times out.</w:t>
      </w:r>
    </w:p>
    <w:p w14:paraId="1C445261" w14:textId="77777777" w:rsidR="006A541E" w:rsidRDefault="00C36918">
      <w:r>
        <w:rPr>
          <w:rFonts w:ascii="-apple-system" w:hAnsi="-apple-system" w:cs="-apple-system"/>
          <w:color w:val="000000"/>
          <w:shd w:val="clear" w:color="auto" w:fill="FFFFFF"/>
        </w:rPr>
        <w:t>Settings for locking of rear climate control will not be available as soon as ignition is off.</w:t>
      </w:r>
    </w:p>
    <w:p w14:paraId="0419239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DE2D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61A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R_F_RSCL_6</w:t>
            </w:r>
          </w:p>
        </w:tc>
      </w:tr>
      <w:tr w:rsidR="00B3499B" w:rsidRPr="00B3499B" w14:paraId="72A50F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82F3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A503D" w14:textId="77777777" w:rsidR="006A541E" w:rsidRDefault="006A541E"/>
        </w:tc>
      </w:tr>
      <w:tr w:rsidR="00B3499B" w:rsidRPr="00B3499B" w14:paraId="486AB4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7C57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F9316" w14:textId="77777777" w:rsidR="006A541E" w:rsidRDefault="006A541E"/>
        </w:tc>
      </w:tr>
      <w:tr w:rsidR="00B3499B" w:rsidRPr="00B3499B" w14:paraId="0C8E6C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B740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RSCL shall work in all vehicle modes in which SYNC screen is active.</w:t>
            </w:r>
          </w:p>
        </w:tc>
      </w:tr>
      <w:tr w:rsidR="00B3499B" w:rsidRPr="00B3499B" w14:paraId="079237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FD40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5B268"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2A43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7AF193"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45AC28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80FF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90A54"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DDEBF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1D102" w14:textId="77777777" w:rsidR="006A541E" w:rsidRDefault="006A541E"/>
        </w:tc>
      </w:tr>
      <w:tr w:rsidR="00B3499B" w:rsidRPr="00B3499B" w14:paraId="71CF51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3AF8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C18A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8AD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E680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C9C7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84C9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F6B36B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7F966E" w14:textId="431F5BA5" w:rsidR="00B3499B" w:rsidRPr="00B3499B" w:rsidRDefault="006607EF" w:rsidP="007C00FA">
            <w:pPr>
              <w:rPr>
                <w:rFonts w:cs="Arial"/>
                <w:bCs/>
                <w:color w:val="808080" w:themeColor="background1" w:themeShade="80"/>
                <w:sz w:val="16"/>
                <w:szCs w:val="14"/>
              </w:rPr>
            </w:pPr>
            <w:hyperlink r:id="rId3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ABA9F" w14:textId="2AFE41C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965C9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1F0237" w14:textId="77777777" w:rsidR="006D5A3A" w:rsidRDefault="006D5A3A" w:rsidP="009A277F"/>
    <w:p w14:paraId="73A4DC02" w14:textId="77777777" w:rsidR="00E11189" w:rsidRPr="0017445F" w:rsidRDefault="00E11189" w:rsidP="00E11189">
      <w:pPr>
        <w:pStyle w:val="RERequirement"/>
        <w:shd w:val="clear" w:color="auto" w:fill="F2F2F2" w:themeFill="background1" w:themeFillShade="F2"/>
      </w:pPr>
      <w:bookmarkStart w:id="116" w:name="_dde325f905f72dde8edb17a16b94321f"/>
      <w:r>
        <w:t>R_F_RSCL_23</w:t>
      </w:r>
      <w:bookmarkEnd w:id="116"/>
      <w:r>
        <w:t xml:space="preserve"> PCL activation/deactivation</w:t>
      </w:r>
    </w:p>
    <w:p w14:paraId="16992560" w14:textId="77777777" w:rsidR="00E11189" w:rsidRDefault="00E11189" w:rsidP="00E11189">
      <w:pPr>
        <w:rPr>
          <w:rFonts w:cs="Arial"/>
        </w:rPr>
      </w:pPr>
      <w:r>
        <w:rPr>
          <w:rFonts w:cs="Arial"/>
        </w:rPr>
        <w:t xml:space="preserve">If PCL is supported and </w:t>
      </w:r>
    </w:p>
    <w:p w14:paraId="0C3B960A" w14:textId="77777777" w:rsidR="00E11189" w:rsidRDefault="00E11189" w:rsidP="00E11189">
      <w:pPr>
        <w:rPr>
          <w:rFonts w:cs="Arial"/>
        </w:rPr>
      </w:pPr>
      <w:r>
        <w:rPr>
          <w:rFonts w:cs="Arial"/>
        </w:rPr>
        <w:t>- If user activates PCL via HMI the rear inner door handles shall be disabled,</w:t>
      </w:r>
    </w:p>
    <w:p w14:paraId="64F7C004" w14:textId="77777777" w:rsidR="00E11189" w:rsidRDefault="00E11189" w:rsidP="00E11189">
      <w:pPr>
        <w:rPr>
          <w:rFonts w:cs="Arial"/>
        </w:rPr>
      </w:pPr>
      <w:r>
        <w:rPr>
          <w:rFonts w:cs="Arial"/>
        </w:rPr>
        <w:t>- If user deactivates PCL via HMI the rear inner door handles shall be enabled.</w:t>
      </w:r>
    </w:p>
    <w:p w14:paraId="0F8E571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C7E9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0981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R_F_RSCL_23</w:t>
            </w:r>
          </w:p>
        </w:tc>
      </w:tr>
      <w:tr w:rsidR="00B3499B" w:rsidRPr="00B3499B" w14:paraId="489772B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594F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17E50" w14:textId="77777777" w:rsidR="006A541E" w:rsidRDefault="006A541E"/>
        </w:tc>
      </w:tr>
      <w:tr w:rsidR="00B3499B" w:rsidRPr="00B3499B" w14:paraId="1B002E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8C4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37444" w14:textId="77777777" w:rsidR="006A541E" w:rsidRDefault="006A541E"/>
        </w:tc>
      </w:tr>
      <w:tr w:rsidR="00B3499B" w:rsidRPr="00B3499B" w14:paraId="54EA7B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ADCA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10F72" w14:textId="77777777" w:rsidR="006A541E" w:rsidRDefault="006A541E"/>
        </w:tc>
      </w:tr>
      <w:tr w:rsidR="00B3499B" w:rsidRPr="00B3499B" w14:paraId="7AB2FD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3BD9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C7DF4"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8D36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3077D"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7BA38F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904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51CB7"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5B775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FE1CCC" w14:textId="77777777" w:rsidR="006A541E" w:rsidRDefault="006A541E"/>
        </w:tc>
      </w:tr>
      <w:tr w:rsidR="00B3499B" w:rsidRPr="00B3499B" w14:paraId="47989D7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584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53FF7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B658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2867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E6E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75D5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51DB20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DE1009" w14:textId="772DC7A7" w:rsidR="00B3499B" w:rsidRPr="00B3499B" w:rsidRDefault="006607EF" w:rsidP="007C00FA">
            <w:pPr>
              <w:rPr>
                <w:rFonts w:cs="Arial"/>
                <w:bCs/>
                <w:color w:val="808080" w:themeColor="background1" w:themeShade="80"/>
                <w:sz w:val="16"/>
                <w:szCs w:val="14"/>
              </w:rPr>
            </w:pPr>
            <w:hyperlink r:id="rId3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1A0463" w14:textId="10A9C7C4"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6F8A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427EBF" w14:textId="77777777" w:rsidR="006D5A3A" w:rsidRDefault="006D5A3A" w:rsidP="009A277F"/>
    <w:p w14:paraId="25052993" w14:textId="77777777" w:rsidR="00E11189" w:rsidRPr="0017445F" w:rsidRDefault="00E11189" w:rsidP="00E11189">
      <w:pPr>
        <w:pStyle w:val="RERequirement"/>
        <w:shd w:val="clear" w:color="auto" w:fill="F2F2F2" w:themeFill="background1" w:themeFillShade="F2"/>
      </w:pPr>
      <w:bookmarkStart w:id="117" w:name="_5096379c8733af0427628a8da45a440e"/>
      <w:r>
        <w:t>R_F_RSCL_24</w:t>
      </w:r>
      <w:bookmarkEnd w:id="117"/>
      <w:r>
        <w:t xml:space="preserve"> WCL activation/deactivation</w:t>
      </w:r>
    </w:p>
    <w:p w14:paraId="5218AB1E" w14:textId="77777777" w:rsidR="00E11189" w:rsidRDefault="00E11189" w:rsidP="00E11189">
      <w:pPr>
        <w:rPr>
          <w:rFonts w:cs="Arial"/>
        </w:rPr>
      </w:pPr>
      <w:r>
        <w:rPr>
          <w:rFonts w:cs="Arial"/>
        </w:rPr>
        <w:t xml:space="preserve">If WCL is supported and </w:t>
      </w:r>
    </w:p>
    <w:p w14:paraId="17697904" w14:textId="77777777" w:rsidR="00E11189" w:rsidRDefault="00E11189" w:rsidP="00E11189">
      <w:pPr>
        <w:rPr>
          <w:rFonts w:cs="Arial"/>
        </w:rPr>
      </w:pPr>
      <w:r>
        <w:rPr>
          <w:rFonts w:cs="Arial"/>
        </w:rPr>
        <w:t>- If user activates WCL via HMI the rear window switches shall be disabled,</w:t>
      </w:r>
    </w:p>
    <w:p w14:paraId="44543D22" w14:textId="77777777" w:rsidR="00E11189" w:rsidRDefault="00E11189" w:rsidP="00E11189">
      <w:pPr>
        <w:rPr>
          <w:rFonts w:cs="Arial"/>
        </w:rPr>
      </w:pPr>
      <w:r>
        <w:rPr>
          <w:rFonts w:cs="Arial"/>
        </w:rPr>
        <w:t>- If user deactivates WCL via HMI the rear window switches shall be enabled</w:t>
      </w:r>
    </w:p>
    <w:p w14:paraId="6EBA216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6A685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08DB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R_F_RSCL_24</w:t>
            </w:r>
          </w:p>
        </w:tc>
      </w:tr>
      <w:tr w:rsidR="00B3499B" w:rsidRPr="00B3499B" w14:paraId="62A788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1EC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45618" w14:textId="77777777" w:rsidR="006A541E" w:rsidRDefault="006A541E"/>
        </w:tc>
      </w:tr>
      <w:tr w:rsidR="00B3499B" w:rsidRPr="00B3499B" w14:paraId="24A9BA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33F46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4B251" w14:textId="77777777" w:rsidR="006A541E" w:rsidRDefault="006A541E"/>
        </w:tc>
      </w:tr>
      <w:tr w:rsidR="00B3499B" w:rsidRPr="00B3499B" w14:paraId="74D324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56C2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2632A" w14:textId="77777777" w:rsidR="006A541E" w:rsidRDefault="006A541E"/>
        </w:tc>
      </w:tr>
      <w:tr w:rsidR="00B3499B" w:rsidRPr="00B3499B" w14:paraId="79C508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A6F0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2E9EB"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74859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357B39"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774CB6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D9A71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ACC62"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AF8E9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DF92B" w14:textId="77777777" w:rsidR="006A541E" w:rsidRDefault="006A541E"/>
        </w:tc>
      </w:tr>
      <w:tr w:rsidR="00B3499B" w:rsidRPr="00B3499B" w14:paraId="7F3FDAC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330F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4A3F7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7244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87B0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85E95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5378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A17257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B81E77" w14:textId="5C61635F" w:rsidR="00B3499B" w:rsidRPr="00B3499B" w:rsidRDefault="006607EF" w:rsidP="007C00FA">
            <w:pPr>
              <w:rPr>
                <w:rFonts w:cs="Arial"/>
                <w:bCs/>
                <w:color w:val="808080" w:themeColor="background1" w:themeShade="80"/>
                <w:sz w:val="16"/>
                <w:szCs w:val="14"/>
              </w:rPr>
            </w:pPr>
            <w:hyperlink r:id="rId3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759AE9" w14:textId="0D02BBCD"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C4DB1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05A4D7" w14:textId="77777777" w:rsidR="006D5A3A" w:rsidRDefault="006D5A3A" w:rsidP="009A277F"/>
    <w:p w14:paraId="2491BF1F" w14:textId="77777777" w:rsidR="00E11189" w:rsidRPr="0017445F" w:rsidRDefault="00E11189" w:rsidP="00E11189">
      <w:pPr>
        <w:pStyle w:val="RERequirement"/>
        <w:shd w:val="clear" w:color="auto" w:fill="F2F2F2" w:themeFill="background1" w:themeFillShade="F2"/>
      </w:pPr>
      <w:bookmarkStart w:id="118" w:name="_cf6ae585fd08cf457805455a1e254a27"/>
      <w:r>
        <w:t>R_F_RSCL_25</w:t>
      </w:r>
      <w:bookmarkEnd w:id="118"/>
      <w:r>
        <w:t xml:space="preserve"> RAL activation/deactivation</w:t>
      </w:r>
    </w:p>
    <w:p w14:paraId="065DDB23" w14:textId="77777777" w:rsidR="00E11189" w:rsidRDefault="00E11189" w:rsidP="00E11189">
      <w:pPr>
        <w:rPr>
          <w:rFonts w:cs="Arial"/>
        </w:rPr>
      </w:pPr>
      <w:r>
        <w:rPr>
          <w:rFonts w:cs="Arial"/>
        </w:rPr>
        <w:t xml:space="preserve">If RAL is supported and </w:t>
      </w:r>
    </w:p>
    <w:p w14:paraId="59AC7D25" w14:textId="77777777" w:rsidR="00E11189" w:rsidRDefault="00E11189" w:rsidP="00E11189">
      <w:pPr>
        <w:rPr>
          <w:rFonts w:cs="Arial"/>
        </w:rPr>
      </w:pPr>
      <w:r>
        <w:rPr>
          <w:rFonts w:cs="Arial"/>
        </w:rPr>
        <w:t>- If user activates RAL via HMI the rear audio controls shall be disabled,</w:t>
      </w:r>
    </w:p>
    <w:p w14:paraId="4949CD75" w14:textId="77777777" w:rsidR="00E11189" w:rsidRDefault="00E11189" w:rsidP="00E11189">
      <w:pPr>
        <w:rPr>
          <w:rFonts w:cs="Arial"/>
        </w:rPr>
      </w:pPr>
      <w:r>
        <w:rPr>
          <w:rFonts w:cs="Arial"/>
        </w:rPr>
        <w:t>- If user deactivates RAL via HMI the rear audio controls shall be enabled</w:t>
      </w:r>
    </w:p>
    <w:p w14:paraId="2F5BD34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D710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C41E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R_F_RSCL_25</w:t>
            </w:r>
          </w:p>
        </w:tc>
      </w:tr>
      <w:tr w:rsidR="00B3499B" w:rsidRPr="00B3499B" w14:paraId="7B6CD5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B6E8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ACD8F" w14:textId="77777777" w:rsidR="006A541E" w:rsidRDefault="006A541E"/>
        </w:tc>
      </w:tr>
      <w:tr w:rsidR="00B3499B" w:rsidRPr="00B3499B" w14:paraId="22B507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6335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D3773" w14:textId="77777777" w:rsidR="006A541E" w:rsidRDefault="006A541E"/>
        </w:tc>
      </w:tr>
      <w:tr w:rsidR="00B3499B" w:rsidRPr="00B3499B" w14:paraId="76A8D5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3FF3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38A98" w14:textId="77777777" w:rsidR="006A541E" w:rsidRDefault="006A541E"/>
        </w:tc>
      </w:tr>
      <w:tr w:rsidR="00B3499B" w:rsidRPr="00B3499B" w14:paraId="1219F3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D489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5B420"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FBF4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0B0C2"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50952A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E192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725B0"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D9FD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9B8D9" w14:textId="77777777" w:rsidR="006A541E" w:rsidRDefault="006A541E"/>
        </w:tc>
      </w:tr>
      <w:tr w:rsidR="00B3499B" w:rsidRPr="00B3499B" w14:paraId="1009AC5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C4B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77F84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D0AE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7CF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71FA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1E4F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D4171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4C8D6" w14:textId="3CEB53FB" w:rsidR="00B3499B" w:rsidRPr="00B3499B" w:rsidRDefault="006607EF"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39AE08" w14:textId="458316D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D63F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2A31D3C" w14:textId="77777777" w:rsidR="006D5A3A" w:rsidRDefault="006D5A3A" w:rsidP="009A277F"/>
    <w:p w14:paraId="56A5776A" w14:textId="77777777" w:rsidR="00E11189" w:rsidRPr="0017445F" w:rsidRDefault="00E11189" w:rsidP="00E11189">
      <w:pPr>
        <w:pStyle w:val="RERequirement"/>
        <w:shd w:val="clear" w:color="auto" w:fill="F2F2F2" w:themeFill="background1" w:themeFillShade="F2"/>
      </w:pPr>
      <w:bookmarkStart w:id="119" w:name="_0fa8ca0d38ee3cf9e5935634dce407a4"/>
      <w:r>
        <w:t>R_F_RSCL_26</w:t>
      </w:r>
      <w:bookmarkEnd w:id="119"/>
      <w:r>
        <w:t xml:space="preserve"> RCL activation/deactivation</w:t>
      </w:r>
    </w:p>
    <w:p w14:paraId="24E2F793" w14:textId="77777777" w:rsidR="00E11189" w:rsidRDefault="00E11189" w:rsidP="00E11189">
      <w:pPr>
        <w:rPr>
          <w:rFonts w:cs="Arial"/>
        </w:rPr>
      </w:pPr>
      <w:r>
        <w:rPr>
          <w:rFonts w:cs="Arial"/>
        </w:rPr>
        <w:t xml:space="preserve">If RCL is supported and </w:t>
      </w:r>
    </w:p>
    <w:p w14:paraId="3240829E" w14:textId="77777777" w:rsidR="00E11189" w:rsidRDefault="00E11189" w:rsidP="00E11189">
      <w:pPr>
        <w:rPr>
          <w:rFonts w:cs="Arial"/>
        </w:rPr>
      </w:pPr>
      <w:r>
        <w:rPr>
          <w:rFonts w:cs="Arial"/>
        </w:rPr>
        <w:t>- If user activates RCL via HMI the rear climate controls shall be disabled,</w:t>
      </w:r>
    </w:p>
    <w:p w14:paraId="6FDFB46C" w14:textId="77777777" w:rsidR="00E11189" w:rsidRDefault="00E11189" w:rsidP="00E11189">
      <w:pPr>
        <w:rPr>
          <w:rFonts w:cs="Arial"/>
        </w:rPr>
      </w:pPr>
      <w:r>
        <w:rPr>
          <w:rFonts w:cs="Arial"/>
        </w:rPr>
        <w:t>- If user deactivates RCL via HMI the rear climate controls shall be enabled</w:t>
      </w:r>
    </w:p>
    <w:p w14:paraId="741988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1D3F71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A793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R_F_RSCL_26</w:t>
            </w:r>
          </w:p>
        </w:tc>
      </w:tr>
      <w:tr w:rsidR="00B3499B" w:rsidRPr="00B3499B" w14:paraId="397044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BA0A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4AF92" w14:textId="77777777" w:rsidR="006A541E" w:rsidRDefault="006A541E"/>
        </w:tc>
      </w:tr>
      <w:tr w:rsidR="00B3499B" w:rsidRPr="00B3499B" w14:paraId="4F1A0F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FE52B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7B150" w14:textId="77777777" w:rsidR="006A541E" w:rsidRDefault="006A541E"/>
        </w:tc>
      </w:tr>
      <w:tr w:rsidR="00B3499B" w:rsidRPr="00B3499B" w14:paraId="34BFDF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F69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E5C17" w14:textId="77777777" w:rsidR="006A541E" w:rsidRDefault="006A541E"/>
        </w:tc>
      </w:tr>
      <w:tr w:rsidR="00B3499B" w:rsidRPr="00B3499B" w14:paraId="3BA509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7E3A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45C46"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4B98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3E508D"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1490AD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1399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B1F10"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36E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195E9" w14:textId="77777777" w:rsidR="006A541E" w:rsidRDefault="006A541E"/>
        </w:tc>
      </w:tr>
      <w:tr w:rsidR="00B3499B" w:rsidRPr="00B3499B" w14:paraId="103B59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C26C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77AFF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790E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F290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8547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C844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26348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E86F09" w14:textId="51102D8A" w:rsidR="00B3499B" w:rsidRPr="00B3499B" w:rsidRDefault="006607EF"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8982B" w14:textId="26480006"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F272A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B93B04" w14:textId="77777777" w:rsidR="006D5A3A" w:rsidRDefault="006D5A3A" w:rsidP="009A277F"/>
    <w:p w14:paraId="5A19CF7C" w14:textId="77777777" w:rsidR="00E11189" w:rsidRPr="0017445F" w:rsidRDefault="00E11189" w:rsidP="00E11189">
      <w:pPr>
        <w:pStyle w:val="RERequirement"/>
        <w:shd w:val="clear" w:color="auto" w:fill="F2F2F2" w:themeFill="background1" w:themeFillShade="F2"/>
      </w:pPr>
      <w:bookmarkStart w:id="120" w:name="_ac63861ae9957ca82c3496fd6383b1be"/>
      <w:r>
        <w:t>R_F_RSCL_27</w:t>
      </w:r>
      <w:bookmarkEnd w:id="120"/>
      <w:r>
        <w:t xml:space="preserve"> URCL activation/deactivation</w:t>
      </w:r>
    </w:p>
    <w:p w14:paraId="2B39A961" w14:textId="77777777" w:rsidR="00E11189" w:rsidRDefault="00E11189" w:rsidP="00E11189">
      <w:pPr>
        <w:rPr>
          <w:rFonts w:cs="Arial"/>
        </w:rPr>
      </w:pPr>
      <w:r>
        <w:rPr>
          <w:rFonts w:cs="Arial"/>
        </w:rPr>
        <w:t xml:space="preserve">If URCL is supported and </w:t>
      </w:r>
    </w:p>
    <w:p w14:paraId="5E23C634" w14:textId="77777777" w:rsidR="00E11189" w:rsidRDefault="00E11189" w:rsidP="00E11189">
      <w:pPr>
        <w:rPr>
          <w:rFonts w:cs="Arial"/>
        </w:rPr>
      </w:pPr>
      <w:r>
        <w:rPr>
          <w:rFonts w:cs="Arial"/>
        </w:rPr>
        <w:t>- If user activates URCL via HMI the linked hand-held devices shall be disabled,</w:t>
      </w:r>
    </w:p>
    <w:p w14:paraId="1D779C2C" w14:textId="77777777" w:rsidR="00E11189" w:rsidRDefault="00E11189" w:rsidP="00E11189">
      <w:pPr>
        <w:rPr>
          <w:rFonts w:cs="Arial"/>
        </w:rPr>
      </w:pPr>
      <w:r>
        <w:rPr>
          <w:rFonts w:cs="Arial"/>
        </w:rPr>
        <w:t>- If user deactivates URCL via HMI the linked hand-held devices shall be enabled</w:t>
      </w:r>
    </w:p>
    <w:p w14:paraId="10AF115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D5AA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7EEE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R_F_RSCL_27</w:t>
            </w:r>
          </w:p>
        </w:tc>
      </w:tr>
      <w:tr w:rsidR="00B3499B" w:rsidRPr="00B3499B" w14:paraId="0715DF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656D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F0E56" w14:textId="77777777" w:rsidR="006A541E" w:rsidRDefault="006A541E"/>
        </w:tc>
      </w:tr>
      <w:tr w:rsidR="00B3499B" w:rsidRPr="00B3499B" w14:paraId="3417A5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3E080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7EE8D" w14:textId="77777777" w:rsidR="006A541E" w:rsidRDefault="006A541E"/>
        </w:tc>
      </w:tr>
      <w:tr w:rsidR="00B3499B" w:rsidRPr="00B3499B" w14:paraId="21E289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6A94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8091D" w14:textId="77777777" w:rsidR="006A541E" w:rsidRDefault="006A541E"/>
        </w:tc>
      </w:tr>
      <w:tr w:rsidR="00B3499B" w:rsidRPr="00B3499B" w14:paraId="31FFC9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34F7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CBC22"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A42C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100795"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2E17B8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8EE0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F7561"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6DB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232E7" w14:textId="77777777" w:rsidR="006A541E" w:rsidRDefault="006A541E"/>
        </w:tc>
      </w:tr>
      <w:tr w:rsidR="00B3499B" w:rsidRPr="00B3499B" w14:paraId="43EAE30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97A2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A0930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5FB8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ECDB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6F2E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40257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2B911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1493C8" w14:textId="3335AC17" w:rsidR="00B3499B" w:rsidRPr="00B3499B" w:rsidRDefault="006607EF"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762C63" w14:textId="27784DA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91857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E9BF98" w14:textId="77777777" w:rsidR="006D5A3A" w:rsidRDefault="006D5A3A" w:rsidP="009A277F"/>
    <w:p w14:paraId="0B45D1AA" w14:textId="77777777" w:rsidR="00C703C2" w:rsidRDefault="00C703C2" w:rsidP="00094F0D">
      <w:pPr>
        <w:pStyle w:val="Heading3"/>
      </w:pPr>
      <w:bookmarkStart w:id="121" w:name="_Toc73710986"/>
      <w:r>
        <w:t>Error Handling</w:t>
      </w:r>
      <w:bookmarkEnd w:id="121"/>
    </w:p>
    <w:p w14:paraId="36BD274F" w14:textId="77777777" w:rsidR="007A03E0" w:rsidRDefault="007A03E0" w:rsidP="009A277F"/>
    <w:p w14:paraId="52681ECE" w14:textId="77777777" w:rsidR="00E11189" w:rsidRPr="0017445F" w:rsidRDefault="00E11189" w:rsidP="00E11189">
      <w:pPr>
        <w:pStyle w:val="RERequirement"/>
        <w:shd w:val="clear" w:color="auto" w:fill="F2F2F2" w:themeFill="background1" w:themeFillShade="F2"/>
      </w:pPr>
      <w:bookmarkStart w:id="122" w:name="_8f4387fb5efca4f5cf90ec283a57834b"/>
      <w:r>
        <w:t>R_F_RSCL_7</w:t>
      </w:r>
      <w:bookmarkEnd w:id="122"/>
      <w:r>
        <w:t xml:space="preserve"> Error Message to User</w:t>
      </w:r>
    </w:p>
    <w:p w14:paraId="7F72B6F3" w14:textId="77777777" w:rsidR="006A541E" w:rsidRDefault="00C36918">
      <w:r>
        <w:t>If an error is detected, RSCL shall indicate an error to the user for all supported functionalities:</w:t>
      </w:r>
    </w:p>
    <w:p w14:paraId="6EE17A9E" w14:textId="77777777" w:rsidR="006A541E" w:rsidRDefault="00C36918">
      <w:r>
        <w:t>-    PCL (if supported)</w:t>
      </w:r>
    </w:p>
    <w:p w14:paraId="5B29E06E" w14:textId="77777777" w:rsidR="006A541E" w:rsidRDefault="00C36918">
      <w:r>
        <w:t>-    WCL (if supported)</w:t>
      </w:r>
    </w:p>
    <w:p w14:paraId="7093BE7D" w14:textId="77777777" w:rsidR="006A541E" w:rsidRDefault="00C36918">
      <w:r>
        <w:t>-    RAL (if supported)</w:t>
      </w:r>
    </w:p>
    <w:p w14:paraId="6EFFBC24" w14:textId="77777777" w:rsidR="006A541E" w:rsidRDefault="00C36918">
      <w:r>
        <w:t>-    RCL (if supported)</w:t>
      </w:r>
    </w:p>
    <w:p w14:paraId="63E19F4C" w14:textId="77777777" w:rsidR="006A541E" w:rsidRDefault="00C36918">
      <w:r>
        <w:t>-    URCL (if supported)</w:t>
      </w:r>
    </w:p>
    <w:p w14:paraId="61A907F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1292B3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A2808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R_F_RSCL_7</w:t>
            </w:r>
          </w:p>
        </w:tc>
      </w:tr>
      <w:tr w:rsidR="00B3499B" w:rsidRPr="00B3499B" w14:paraId="013012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C6A1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Aid user in case of faults</w:t>
            </w:r>
          </w:p>
        </w:tc>
      </w:tr>
      <w:tr w:rsidR="00B3499B" w:rsidRPr="00B3499B" w14:paraId="7A904B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1F61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B92EB" w14:textId="77777777" w:rsidR="006A541E" w:rsidRDefault="006A541E"/>
        </w:tc>
      </w:tr>
      <w:tr w:rsidR="00B3499B" w:rsidRPr="00B3499B" w14:paraId="112093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314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EA299" w14:textId="77777777" w:rsidR="006A541E" w:rsidRDefault="006A541E"/>
        </w:tc>
      </w:tr>
      <w:tr w:rsidR="00B3499B" w:rsidRPr="00B3499B" w14:paraId="009E5C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C9B5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180E6"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ACD3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EE89A"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02F9D2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7AF4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CA85E"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73CE1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B69EE1" w14:textId="77777777" w:rsidR="006A541E" w:rsidRDefault="006A541E"/>
        </w:tc>
      </w:tr>
      <w:tr w:rsidR="00B3499B" w:rsidRPr="00B3499B" w14:paraId="2628CBE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29A3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247F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Error Handling</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80548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7B20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6BC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636B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00CF2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228CF9" w14:textId="4D46EBFC" w:rsidR="00B3499B" w:rsidRPr="00B3499B" w:rsidRDefault="006607EF"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86E733" w14:textId="2E15501E"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078F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0BAC96D0" w14:textId="77777777" w:rsidR="00E11189" w:rsidRPr="0017445F" w:rsidRDefault="00E11189" w:rsidP="00E11189">
      <w:pPr>
        <w:pStyle w:val="RERequirement"/>
        <w:shd w:val="clear" w:color="auto" w:fill="F2F2F2" w:themeFill="background1" w:themeFillShade="F2"/>
      </w:pPr>
      <w:bookmarkStart w:id="123" w:name="_4620e3ac3341695e466bc8cca4a13f47"/>
      <w:r>
        <w:lastRenderedPageBreak/>
        <w:t>R_F_RSCL_8</w:t>
      </w:r>
      <w:bookmarkEnd w:id="123"/>
      <w:r>
        <w:t xml:space="preserve"> PCL State Mismatch</w:t>
      </w:r>
    </w:p>
    <w:p w14:paraId="77224E80" w14:textId="77777777" w:rsidR="00E11189" w:rsidRDefault="00E11189" w:rsidP="00E11189">
      <w:pPr>
        <w:rPr>
          <w:rFonts w:cs="Arial"/>
        </w:rPr>
      </w:pPr>
      <w:r>
        <w:t>If PCL is supported, RSCL</w:t>
      </w:r>
      <w:r>
        <w:rPr>
          <w:rFonts w:cs="Arial"/>
        </w:rPr>
        <w:t xml:space="preserve"> shall detect an error, if a mismatch between the user requested activation state and the (actual) activation state of the doors persists for longer than </w:t>
      </w:r>
      <w:proofErr w:type="spellStart"/>
      <w:r>
        <w:rPr>
          <w:rFonts w:cs="Arial"/>
        </w:rPr>
        <w:t>TPclErrorTPclError</w:t>
      </w:r>
      <w:proofErr w:type="spellEnd"/>
      <w:r>
        <w:rPr>
          <w:rFonts w:cs="Arial"/>
        </w:rPr>
        <w:t xml:space="preserve"> shall be tunable in the range of </w:t>
      </w:r>
      <w:proofErr w:type="gramStart"/>
      <w:r>
        <w:rPr>
          <w:rFonts w:cs="Arial"/>
        </w:rPr>
        <w:t>0..</w:t>
      </w:r>
      <w:proofErr w:type="gramEnd"/>
      <w:r>
        <w:rPr>
          <w:rFonts w:cs="Arial"/>
        </w:rPr>
        <w:t>30 sec. Default is 3 sec.</w:t>
      </w:r>
    </w:p>
    <w:p w14:paraId="7A2A81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9520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59D6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R_F_RSCL_8</w:t>
            </w:r>
          </w:p>
        </w:tc>
      </w:tr>
      <w:tr w:rsidR="00B3499B" w:rsidRPr="00B3499B" w14:paraId="5550B3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F9DC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DB475" w14:textId="77777777" w:rsidR="006A541E" w:rsidRDefault="006A541E"/>
        </w:tc>
      </w:tr>
      <w:tr w:rsidR="00B3499B" w:rsidRPr="00B3499B" w14:paraId="0103D8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A2FD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A4131" w14:textId="77777777" w:rsidR="006A541E" w:rsidRDefault="006A541E"/>
        </w:tc>
      </w:tr>
      <w:tr w:rsidR="00B3499B" w:rsidRPr="00B3499B" w14:paraId="16670B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229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520C5" w14:textId="77777777" w:rsidR="006A541E" w:rsidRDefault="006A541E"/>
        </w:tc>
      </w:tr>
      <w:tr w:rsidR="00B3499B" w:rsidRPr="00B3499B" w14:paraId="5228E0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FA4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54C6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706D7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39571"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7C0941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A51A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BD08F"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CC3B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CD4B6" w14:textId="77777777" w:rsidR="006A541E" w:rsidRDefault="006A541E"/>
        </w:tc>
      </w:tr>
      <w:tr w:rsidR="00B3499B" w:rsidRPr="00B3499B" w14:paraId="062295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D4C4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D429A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Error Handling</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F51D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3CBA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957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8172E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1FB64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DFCA1E" w14:textId="02AF4CF2" w:rsidR="00B3499B" w:rsidRPr="00B3499B" w:rsidRDefault="006607EF"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59D33D" w14:textId="6FAB64B8"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9AC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9FCF61" w14:textId="77777777" w:rsidR="006D5A3A" w:rsidRDefault="006D5A3A" w:rsidP="009A277F"/>
    <w:p w14:paraId="7EE38810" w14:textId="77777777" w:rsidR="00E11189" w:rsidRPr="0017445F" w:rsidRDefault="00E11189" w:rsidP="00E11189">
      <w:pPr>
        <w:pStyle w:val="RERequirement"/>
        <w:shd w:val="clear" w:color="auto" w:fill="F2F2F2" w:themeFill="background1" w:themeFillShade="F2"/>
      </w:pPr>
      <w:bookmarkStart w:id="124" w:name="_9bc45d156d081a74f245182daf67312d"/>
      <w:r>
        <w:t>R_F_RSCL_10</w:t>
      </w:r>
      <w:bookmarkEnd w:id="124"/>
      <w:r>
        <w:t xml:space="preserve"> PCL Error Detection</w:t>
      </w:r>
    </w:p>
    <w:p w14:paraId="79E7C71E" w14:textId="77777777" w:rsidR="006A541E" w:rsidRDefault="00C36918">
      <w:r>
        <w:t>RSCL shall detect feature related errors for:</w:t>
      </w:r>
    </w:p>
    <w:p w14:paraId="4BCECD19" w14:textId="77777777" w:rsidR="006A541E" w:rsidRDefault="00C36918">
      <w:r>
        <w:t>-    PCL (if supported)</w:t>
      </w:r>
    </w:p>
    <w:p w14:paraId="579F1405" w14:textId="77777777" w:rsidR="006A541E" w:rsidRDefault="00C36918">
      <w:r>
        <w:t>-    WCL (if supported)</w:t>
      </w:r>
    </w:p>
    <w:p w14:paraId="0CCFD8CA" w14:textId="77777777" w:rsidR="006A541E" w:rsidRDefault="00C36918">
      <w:r>
        <w:t>-    RAL (if supported)</w:t>
      </w:r>
    </w:p>
    <w:p w14:paraId="1CBC701D" w14:textId="77777777" w:rsidR="006A541E" w:rsidRDefault="00C36918">
      <w:r>
        <w:t>-    RCL (if supported)</w:t>
      </w:r>
    </w:p>
    <w:p w14:paraId="0425BAE4" w14:textId="77777777" w:rsidR="006A541E" w:rsidRDefault="00C36918">
      <w:r>
        <w:t>-    URCL (if supported)</w:t>
      </w:r>
    </w:p>
    <w:p w14:paraId="367F72B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CC8C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02DD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R_F_RSCL_10</w:t>
            </w:r>
          </w:p>
        </w:tc>
      </w:tr>
      <w:tr w:rsidR="00B3499B" w:rsidRPr="00B3499B" w14:paraId="179C92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B639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694C30" w14:textId="77777777" w:rsidR="006A541E" w:rsidRDefault="006A541E"/>
        </w:tc>
      </w:tr>
      <w:tr w:rsidR="00B3499B" w:rsidRPr="00B3499B" w14:paraId="43ACEF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A264C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21358" w14:textId="77777777" w:rsidR="006A541E" w:rsidRDefault="006A541E"/>
        </w:tc>
      </w:tr>
      <w:tr w:rsidR="00B3499B" w:rsidRPr="00B3499B" w14:paraId="242522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A09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D8507" w14:textId="77777777" w:rsidR="006A541E" w:rsidRDefault="006A541E"/>
        </w:tc>
      </w:tr>
      <w:tr w:rsidR="00B3499B" w:rsidRPr="00B3499B" w14:paraId="694133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3FFD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AA2E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7B8C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77994E"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52952B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5B10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A84CC"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546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C2BB2" w14:textId="77777777" w:rsidR="006A541E" w:rsidRDefault="006A541E"/>
        </w:tc>
      </w:tr>
      <w:tr w:rsidR="00B3499B" w:rsidRPr="00B3499B" w14:paraId="0039D9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B28D4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E2334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Error Handling</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6393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5E71B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E295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3D11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A10BBC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6CAF61" w14:textId="1D43E447" w:rsidR="00B3499B" w:rsidRPr="00B3499B" w:rsidRDefault="006607EF"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0E85E" w14:textId="6F93433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2F34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FFBFE4" w14:textId="77777777" w:rsidR="006D5A3A" w:rsidRDefault="006D5A3A" w:rsidP="009A277F"/>
    <w:p w14:paraId="75812FD2" w14:textId="77777777" w:rsidR="00B44510" w:rsidRDefault="00B44510">
      <w:pPr>
        <w:pStyle w:val="Heading2"/>
      </w:pPr>
      <w:bookmarkStart w:id="125" w:name="_Toc73710987"/>
      <w:r>
        <w:t>Non</w:t>
      </w:r>
      <w:r w:rsidR="003A1067">
        <w:t>-F</w:t>
      </w:r>
      <w:r>
        <w:t>unctional Requirements</w:t>
      </w:r>
      <w:bookmarkEnd w:id="125"/>
    </w:p>
    <w:p w14:paraId="430F9C8C" w14:textId="59DA37FE" w:rsidR="008759BF" w:rsidRDefault="008759BF" w:rsidP="008759BF">
      <w:pPr>
        <w:pStyle w:val="Heading3"/>
      </w:pPr>
      <w:bookmarkStart w:id="126" w:name="_Toc73710988"/>
      <w:r>
        <w:t>Security</w:t>
      </w:r>
      <w:bookmarkEnd w:id="126"/>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27"/>
      <w:r w:rsidRPr="00D63FB5">
        <w:rPr>
          <w:color w:val="7F7F7F" w:themeColor="text1" w:themeTint="80"/>
        </w:rPr>
        <w:t>No Security Requirements specified.</w:t>
      </w:r>
      <w:commentRangeEnd w:id="127"/>
      <w:r w:rsidRPr="00D63FB5">
        <w:rPr>
          <w:rStyle w:val="CommentReference"/>
          <w:rFonts w:ascii="Times New Roman" w:hAnsi="Times New Roman"/>
          <w:color w:val="7F7F7F" w:themeColor="text1" w:themeTint="80"/>
        </w:rPr>
        <w:commentReference w:id="127"/>
      </w:r>
    </w:p>
    <w:p w14:paraId="0B127ED4" w14:textId="6B74AAE8" w:rsidR="00B61E09" w:rsidRDefault="00B61E09" w:rsidP="00B61E09">
      <w:pPr>
        <w:pStyle w:val="Heading3"/>
      </w:pPr>
      <w:bookmarkStart w:id="128" w:name="_Toc435447962"/>
      <w:bookmarkStart w:id="129" w:name="_Toc73710989"/>
      <w:r>
        <w:t>Reliability</w:t>
      </w:r>
      <w:bookmarkEnd w:id="128"/>
      <w:bookmarkEnd w:id="129"/>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30"/>
      <w:r w:rsidRPr="00D63FB5">
        <w:rPr>
          <w:color w:val="7F7F7F" w:themeColor="text1" w:themeTint="80"/>
        </w:rPr>
        <w:t>No Reliability Requirements specified.</w:t>
      </w:r>
      <w:commentRangeEnd w:id="130"/>
      <w:r>
        <w:rPr>
          <w:rStyle w:val="CommentReference"/>
          <w:rFonts w:ascii="Times New Roman" w:hAnsi="Times New Roman"/>
        </w:rPr>
        <w:commentReference w:id="130"/>
      </w:r>
    </w:p>
    <w:p w14:paraId="3725B76B" w14:textId="409A1180" w:rsidR="007A6479" w:rsidRDefault="007A6479" w:rsidP="007A6479">
      <w:pPr>
        <w:pStyle w:val="Heading3"/>
      </w:pPr>
      <w:bookmarkStart w:id="131" w:name="_Toc73710990"/>
      <w:r>
        <w:t>Performance</w:t>
      </w:r>
      <w:bookmarkEnd w:id="131"/>
    </w:p>
    <w:p w14:paraId="3CFA4788" w14:textId="77777777" w:rsidR="007A6479" w:rsidRDefault="007A6479" w:rsidP="007A6479"/>
    <w:p w14:paraId="04F70F24" w14:textId="5341B8BD" w:rsidR="007A6479" w:rsidRPr="00D63FB5" w:rsidRDefault="007A6479" w:rsidP="007A6479">
      <w:pPr>
        <w:rPr>
          <w:color w:val="7F7F7F" w:themeColor="text1" w:themeTint="80"/>
        </w:rPr>
      </w:pPr>
      <w:commentRangeStart w:id="132"/>
      <w:r w:rsidRPr="00D63FB5">
        <w:rPr>
          <w:color w:val="7F7F7F" w:themeColor="text1" w:themeTint="80"/>
        </w:rPr>
        <w:t xml:space="preserve">No </w:t>
      </w:r>
      <w:r>
        <w:rPr>
          <w:color w:val="7F7F7F" w:themeColor="text1" w:themeTint="80"/>
        </w:rPr>
        <w:t>Performance</w:t>
      </w:r>
      <w:r w:rsidRPr="00D63FB5">
        <w:rPr>
          <w:color w:val="7F7F7F" w:themeColor="text1" w:themeTint="80"/>
        </w:rPr>
        <w:t xml:space="preserve"> Requirements specified.</w:t>
      </w:r>
      <w:commentRangeEnd w:id="132"/>
      <w:r>
        <w:rPr>
          <w:rStyle w:val="CommentReference"/>
          <w:rFonts w:ascii="Times New Roman" w:hAnsi="Times New Roman"/>
        </w:rPr>
        <w:commentReference w:id="132"/>
      </w:r>
    </w:p>
    <w:p w14:paraId="6685D413" w14:textId="77777777" w:rsidR="007A6479" w:rsidRPr="00FE1A48" w:rsidRDefault="007A6479" w:rsidP="009A277F"/>
    <w:p w14:paraId="6CD64E23" w14:textId="77777777" w:rsidR="008759BF" w:rsidRDefault="008759BF" w:rsidP="008759BF">
      <w:pPr>
        <w:pStyle w:val="Heading2"/>
      </w:pPr>
      <w:bookmarkStart w:id="133" w:name="_Toc73710991"/>
      <w:r>
        <w:t>HMI Requirements</w:t>
      </w:r>
      <w:bookmarkEnd w:id="133"/>
    </w:p>
    <w:p w14:paraId="15349C5C" w14:textId="77777777" w:rsidR="007A03E0" w:rsidRDefault="007A03E0" w:rsidP="009A277F"/>
    <w:p w14:paraId="412009C6" w14:textId="77777777" w:rsidR="00E11189" w:rsidRPr="0017445F" w:rsidRDefault="00E11189" w:rsidP="00E11189">
      <w:pPr>
        <w:pStyle w:val="RERequirement"/>
        <w:shd w:val="clear" w:color="auto" w:fill="F2F2F2" w:themeFill="background1" w:themeFillShade="F2"/>
      </w:pPr>
      <w:bookmarkStart w:id="134" w:name="_4cce0fbf8d6e2b28f42967bc95feda71"/>
      <w:r>
        <w:t>R_F_RSCL_11</w:t>
      </w:r>
      <w:bookmarkEnd w:id="134"/>
      <w:r>
        <w:t xml:space="preserve"> Feature Settings/Activation via SYNC HMI</w:t>
      </w:r>
    </w:p>
    <w:p w14:paraId="0523D33D" w14:textId="77777777" w:rsidR="00E11189" w:rsidRDefault="00E11189" w:rsidP="00E11189">
      <w:pPr>
        <w:rPr>
          <w:rFonts w:cs="Arial"/>
        </w:rPr>
      </w:pPr>
      <w:r>
        <w:rPr>
          <w:rFonts w:cs="Arial"/>
        </w:rPr>
        <w:t xml:space="preserve">RSCL shall provide a user interface to allow the user to </w:t>
      </w:r>
    </w:p>
    <w:p w14:paraId="4A6B8AA0" w14:textId="77777777" w:rsidR="00E11189" w:rsidRDefault="00E11189" w:rsidP="00E11189">
      <w:pPr>
        <w:rPr>
          <w:rFonts w:cs="Arial"/>
        </w:rPr>
      </w:pPr>
    </w:p>
    <w:p w14:paraId="1AB1F032" w14:textId="77777777" w:rsidR="00E11189" w:rsidRDefault="00E11189" w:rsidP="00E11189">
      <w:pPr>
        <w:rPr>
          <w:rFonts w:cs="Arial"/>
        </w:rPr>
      </w:pPr>
      <w:r>
        <w:rPr>
          <w:rFonts w:cs="Arial"/>
        </w:rPr>
        <w:t xml:space="preserve">- activate / deactivate </w:t>
      </w:r>
      <w:proofErr w:type="gramStart"/>
      <w:r>
        <w:rPr>
          <w:rFonts w:cs="Arial"/>
        </w:rPr>
        <w:t>all of</w:t>
      </w:r>
      <w:proofErr w:type="gramEnd"/>
      <w:r>
        <w:rPr>
          <w:rFonts w:cs="Arial"/>
        </w:rPr>
        <w:t xml:space="preserve"> the following functionalities (if supported by the vehicle) globally</w:t>
      </w:r>
    </w:p>
    <w:p w14:paraId="3758805C" w14:textId="77777777" w:rsidR="00E11189" w:rsidRDefault="00E11189" w:rsidP="00E11189">
      <w:pPr>
        <w:rPr>
          <w:rFonts w:cs="Arial"/>
        </w:rPr>
      </w:pPr>
      <w:r>
        <w:rPr>
          <w:rFonts w:cs="Arial"/>
        </w:rPr>
        <w:t>•    rear inner door handles</w:t>
      </w:r>
    </w:p>
    <w:p w14:paraId="59412D3A" w14:textId="77777777" w:rsidR="00E11189" w:rsidRDefault="00E11189" w:rsidP="00E11189">
      <w:pPr>
        <w:rPr>
          <w:rFonts w:cs="Arial"/>
        </w:rPr>
      </w:pPr>
      <w:r>
        <w:rPr>
          <w:rFonts w:cs="Arial"/>
        </w:rPr>
        <w:t>•    rear window switches</w:t>
      </w:r>
    </w:p>
    <w:p w14:paraId="3470E1D0" w14:textId="77777777" w:rsidR="00E11189" w:rsidRDefault="00E11189" w:rsidP="00E11189">
      <w:pPr>
        <w:rPr>
          <w:rFonts w:cs="Arial"/>
        </w:rPr>
      </w:pPr>
      <w:r>
        <w:rPr>
          <w:rFonts w:cs="Arial"/>
        </w:rPr>
        <w:lastRenderedPageBreak/>
        <w:t>•    rear audio</w:t>
      </w:r>
    </w:p>
    <w:p w14:paraId="6993B6EF" w14:textId="77777777" w:rsidR="00E11189" w:rsidRDefault="00E11189" w:rsidP="00E11189">
      <w:pPr>
        <w:rPr>
          <w:rFonts w:cs="Arial"/>
        </w:rPr>
      </w:pPr>
      <w:r>
        <w:rPr>
          <w:rFonts w:cs="Arial"/>
        </w:rPr>
        <w:t>•    rear climate settings</w:t>
      </w:r>
    </w:p>
    <w:p w14:paraId="62DDEEE0" w14:textId="77777777" w:rsidR="00E11189" w:rsidRDefault="00E11189" w:rsidP="00E11189">
      <w:pPr>
        <w:rPr>
          <w:rFonts w:cs="Arial"/>
        </w:rPr>
      </w:pPr>
      <w:r>
        <w:rPr>
          <w:rFonts w:cs="Arial"/>
        </w:rPr>
        <w:t>•    URCL</w:t>
      </w:r>
    </w:p>
    <w:p w14:paraId="7721F178" w14:textId="77777777" w:rsidR="00E11189" w:rsidRDefault="00E11189" w:rsidP="00E11189">
      <w:pPr>
        <w:rPr>
          <w:rFonts w:cs="Arial"/>
        </w:rPr>
      </w:pPr>
    </w:p>
    <w:p w14:paraId="6C399096" w14:textId="77777777" w:rsidR="00E11189" w:rsidRDefault="00E11189" w:rsidP="00E11189">
      <w:pPr>
        <w:rPr>
          <w:rFonts w:cs="Arial"/>
        </w:rPr>
      </w:pPr>
      <w:r>
        <w:rPr>
          <w:rFonts w:cs="Arial"/>
        </w:rPr>
        <w:t>and,</w:t>
      </w:r>
    </w:p>
    <w:p w14:paraId="776CBE67" w14:textId="77777777" w:rsidR="00E11189" w:rsidRDefault="00E11189" w:rsidP="00E11189">
      <w:pPr>
        <w:rPr>
          <w:rFonts w:cs="Arial"/>
        </w:rPr>
      </w:pPr>
      <w:r>
        <w:rPr>
          <w:rFonts w:cs="Arial"/>
        </w:rPr>
        <w:t>- activate / deactivate each of the above functionalities (if supported by the vehicle) individually</w:t>
      </w:r>
    </w:p>
    <w:p w14:paraId="21D1759F" w14:textId="77777777" w:rsidR="00E11189" w:rsidRDefault="00E11189" w:rsidP="00E11189">
      <w:pPr>
        <w:rPr>
          <w:rFonts w:cs="Arial"/>
        </w:rPr>
      </w:pPr>
      <w:r>
        <w:rPr>
          <w:rFonts w:cs="Arial"/>
        </w:rPr>
        <w:t>via soft-buttons or voice commands.</w:t>
      </w:r>
    </w:p>
    <w:p w14:paraId="7B9A268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7C29B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4299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R_F_RSCL_11</w:t>
            </w:r>
          </w:p>
        </w:tc>
      </w:tr>
      <w:tr w:rsidR="00B3499B" w:rsidRPr="00B3499B" w14:paraId="477857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A5E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64881" w14:textId="77777777" w:rsidR="006A541E" w:rsidRDefault="006A541E"/>
        </w:tc>
      </w:tr>
      <w:tr w:rsidR="00B3499B" w:rsidRPr="00B3499B" w14:paraId="5A6490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106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62273" w14:textId="77777777" w:rsidR="006A541E" w:rsidRDefault="006A541E"/>
        </w:tc>
      </w:tr>
      <w:tr w:rsidR="00B3499B" w:rsidRPr="00B3499B" w14:paraId="1D2212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5D96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30209" w14:textId="77777777" w:rsidR="006A541E" w:rsidRDefault="006A541E"/>
        </w:tc>
      </w:tr>
      <w:tr w:rsidR="00B3499B" w:rsidRPr="00B3499B" w14:paraId="318320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C7C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F8B0B"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75E61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099417"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010D36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502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BD5A5"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5FC9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5182C" w14:textId="77777777" w:rsidR="006A541E" w:rsidRDefault="006A541E"/>
        </w:tc>
      </w:tr>
      <w:tr w:rsidR="00B3499B" w:rsidRPr="00B3499B" w14:paraId="286815B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A5FB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673E4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D422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6E83A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DF9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826E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0160B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1541F4" w14:textId="7F87AE4F" w:rsidR="00B3499B" w:rsidRPr="00B3499B" w:rsidRDefault="006607EF"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9003E3" w14:textId="1F813DA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1D1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1CE76F46" w14:textId="77777777" w:rsidR="00E11189" w:rsidRPr="0017445F" w:rsidRDefault="00E11189" w:rsidP="00E11189">
      <w:pPr>
        <w:pStyle w:val="RERequirement"/>
        <w:shd w:val="clear" w:color="auto" w:fill="F2F2F2" w:themeFill="background1" w:themeFillShade="F2"/>
      </w:pPr>
      <w:bookmarkStart w:id="135" w:name="_36a3af5be7fb17954a76786092a32b66"/>
      <w:r>
        <w:t>R_F_RSCL_12</w:t>
      </w:r>
      <w:bookmarkEnd w:id="135"/>
      <w:r>
        <w:t xml:space="preserve"> Confirmation of Activation / Deactivation Request</w:t>
      </w:r>
    </w:p>
    <w:p w14:paraId="75A48567" w14:textId="77777777" w:rsidR="00E11189" w:rsidRDefault="00E11189" w:rsidP="00E11189">
      <w:pPr>
        <w:rPr>
          <w:rFonts w:cs="Arial"/>
        </w:rPr>
      </w:pPr>
      <w:r>
        <w:rPr>
          <w:rFonts w:cs="Arial"/>
        </w:rPr>
        <w:t xml:space="preserve">If PCL is supported and a user activates / deactivates PCL, RSCL shall give a visual PCL confirmation to the user within </w:t>
      </w:r>
      <w:proofErr w:type="spellStart"/>
      <w:r>
        <w:rPr>
          <w:rFonts w:cs="Arial"/>
        </w:rPr>
        <w:t>tbd</w:t>
      </w:r>
      <w:proofErr w:type="spellEnd"/>
      <w:r>
        <w:rPr>
          <w:rFonts w:cs="Arial"/>
        </w:rPr>
        <w:t xml:space="preserve"> msec.</w:t>
      </w:r>
    </w:p>
    <w:p w14:paraId="439EAA5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3A512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AABF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R_F_RSCL_12</w:t>
            </w:r>
          </w:p>
        </w:tc>
      </w:tr>
      <w:tr w:rsidR="00B3499B" w:rsidRPr="00B3499B" w14:paraId="66791B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3FE4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E4D5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must be permanently informed about the real PCL status.</w:t>
            </w:r>
          </w:p>
        </w:tc>
      </w:tr>
      <w:tr w:rsidR="00B3499B" w:rsidRPr="00B3499B" w14:paraId="7207D0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299FB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0ED99" w14:textId="77777777" w:rsidR="006A541E" w:rsidRDefault="006A541E"/>
        </w:tc>
      </w:tr>
      <w:tr w:rsidR="00B3499B" w:rsidRPr="00B3499B" w14:paraId="7B9881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CF5CB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48F41" w14:textId="77777777" w:rsidR="006A541E" w:rsidRDefault="006A541E"/>
        </w:tc>
      </w:tr>
      <w:tr w:rsidR="00B3499B" w:rsidRPr="00B3499B" w14:paraId="6C421A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F846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8286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208D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95C98"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487F1C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2D37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84399"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35E83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BA469" w14:textId="77777777" w:rsidR="006A541E" w:rsidRDefault="006A541E"/>
        </w:tc>
      </w:tr>
      <w:tr w:rsidR="00B3499B" w:rsidRPr="00B3499B" w14:paraId="7E7CD3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DB11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00591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679A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5111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EA0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EE068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7ED336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D1E9B2" w14:textId="3C26560E" w:rsidR="00B3499B" w:rsidRPr="00B3499B" w:rsidRDefault="006607EF"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FF14BA" w14:textId="0F877F1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AEC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D99F7B" w14:textId="77777777" w:rsidR="006D5A3A" w:rsidRDefault="006D5A3A" w:rsidP="009A277F"/>
    <w:p w14:paraId="34C7F9D7" w14:textId="77777777" w:rsidR="00E11189" w:rsidRPr="0017445F" w:rsidRDefault="00E11189" w:rsidP="00E11189">
      <w:pPr>
        <w:pStyle w:val="RERequirement"/>
        <w:shd w:val="clear" w:color="auto" w:fill="F2F2F2" w:themeFill="background1" w:themeFillShade="F2"/>
      </w:pPr>
      <w:bookmarkStart w:id="136" w:name="_08b6580f23603a5c8cceb472bf3526df"/>
      <w:r>
        <w:t>R_F_RSCL_13</w:t>
      </w:r>
      <w:bookmarkEnd w:id="136"/>
      <w:r>
        <w:t xml:space="preserve"> Use of symbols</w:t>
      </w:r>
    </w:p>
    <w:p w14:paraId="76C883DF" w14:textId="77777777" w:rsidR="00E11189" w:rsidRDefault="00E11189" w:rsidP="00E11189">
      <w:pPr>
        <w:rPr>
          <w:rFonts w:cs="Arial"/>
        </w:rPr>
      </w:pPr>
      <w:r>
        <w:rPr>
          <w:rFonts w:cs="Arial"/>
        </w:rPr>
        <w:t>Used Symbols for PCL and WCL shall comply to ergonomics and ASO requirements.</w:t>
      </w:r>
    </w:p>
    <w:p w14:paraId="0577E8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BC4F5E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E357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R_F_RSCL_13</w:t>
            </w:r>
          </w:p>
        </w:tc>
      </w:tr>
      <w:tr w:rsidR="00B3499B" w:rsidRPr="00B3499B" w14:paraId="7714E6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9C40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23415" w14:textId="77777777" w:rsidR="006A541E" w:rsidRDefault="006A541E"/>
        </w:tc>
      </w:tr>
      <w:tr w:rsidR="00B3499B" w:rsidRPr="00B3499B" w14:paraId="2EE9D6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B7E5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9C511" w14:textId="77777777" w:rsidR="006A541E" w:rsidRDefault="006A541E"/>
        </w:tc>
      </w:tr>
      <w:tr w:rsidR="00B3499B" w:rsidRPr="00B3499B" w14:paraId="340D96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0DE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51AAF" w14:textId="77777777" w:rsidR="006A541E" w:rsidRDefault="006A541E"/>
        </w:tc>
      </w:tr>
      <w:tr w:rsidR="00B3499B" w:rsidRPr="00B3499B" w14:paraId="35C71E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AC8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AA08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ASO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C244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A92A43"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7CE3DBB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A12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ED0CC"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D149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C2068" w14:textId="77777777" w:rsidR="006A541E" w:rsidRDefault="006A541E"/>
        </w:tc>
      </w:tr>
      <w:tr w:rsidR="00B3499B" w:rsidRPr="00B3499B" w14:paraId="155FB5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0120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718D9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50850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D6FB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278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4BE36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5E35C2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C74804" w14:textId="5C23496E" w:rsidR="00B3499B" w:rsidRPr="00B3499B" w:rsidRDefault="006607EF"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227E38" w14:textId="3D97328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1101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544D64" w14:textId="77777777" w:rsidR="006D5A3A" w:rsidRDefault="006D5A3A" w:rsidP="009A277F"/>
    <w:p w14:paraId="4329D8C2" w14:textId="77777777" w:rsidR="00E11189" w:rsidRPr="0017445F" w:rsidRDefault="00E11189" w:rsidP="00E11189">
      <w:pPr>
        <w:pStyle w:val="RERequirement"/>
        <w:shd w:val="clear" w:color="auto" w:fill="F2F2F2" w:themeFill="background1" w:themeFillShade="F2"/>
      </w:pPr>
      <w:bookmarkStart w:id="137" w:name="_53ad0c589ffea8938a93856b031923e6"/>
      <w:r>
        <w:t>R_F_RSCL_14</w:t>
      </w:r>
      <w:bookmarkEnd w:id="137"/>
      <w:r>
        <w:t xml:space="preserve"> RSCL Status Indication</w:t>
      </w:r>
    </w:p>
    <w:p w14:paraId="376D65BD" w14:textId="77777777" w:rsidR="00E11189" w:rsidRDefault="00E11189" w:rsidP="00E11189">
      <w:pPr>
        <w:rPr>
          <w:rFonts w:cs="Arial"/>
        </w:rPr>
      </w:pPr>
      <w:r>
        <w:rPr>
          <w:rFonts w:cs="Arial"/>
        </w:rPr>
        <w:t>RSCL shall provide a visual status indication via HMI to the user for the activation state of RSCL functionalities.</w:t>
      </w:r>
    </w:p>
    <w:p w14:paraId="7AE4E6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B1C6D0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70F9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R_F_RSCL_14</w:t>
            </w:r>
          </w:p>
        </w:tc>
      </w:tr>
      <w:tr w:rsidR="00B3499B" w:rsidRPr="00B3499B" w14:paraId="43A2E7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FC7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F2473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gramStart"/>
            <w:r w:rsidRPr="00B3499B">
              <w:rPr>
                <w:rFonts w:cs="Arial"/>
                <w:color w:val="000000" w:themeColor="text1"/>
                <w:sz w:val="16"/>
                <w:szCs w:val="14"/>
              </w:rPr>
              <w:t>shall be aware of current feature status at all times</w:t>
            </w:r>
            <w:proofErr w:type="gramEnd"/>
            <w:r w:rsidRPr="00B3499B">
              <w:rPr>
                <w:rFonts w:cs="Arial"/>
                <w:color w:val="000000" w:themeColor="text1"/>
                <w:sz w:val="16"/>
                <w:szCs w:val="14"/>
              </w:rPr>
              <w:t>.</w:t>
            </w:r>
          </w:p>
        </w:tc>
      </w:tr>
      <w:tr w:rsidR="00B3499B" w:rsidRPr="00B3499B" w14:paraId="70A395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883C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94187" w14:textId="77777777" w:rsidR="006A541E" w:rsidRDefault="006A541E"/>
        </w:tc>
      </w:tr>
      <w:tr w:rsidR="00B3499B" w:rsidRPr="00B3499B" w14:paraId="35BE97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1EE2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B0F16" w14:textId="77777777" w:rsidR="006A541E" w:rsidRDefault="006A541E"/>
        </w:tc>
      </w:tr>
      <w:tr w:rsidR="00B3499B" w:rsidRPr="00B3499B" w14:paraId="3E076C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9173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DC4F9"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A4C5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E7A52"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39F140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542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31F630"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E57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3BD899" w14:textId="77777777" w:rsidR="006A541E" w:rsidRDefault="006A541E"/>
        </w:tc>
      </w:tr>
      <w:tr w:rsidR="00B3499B" w:rsidRPr="00B3499B" w14:paraId="401E58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4C2B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FCDB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2AAA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ADBE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429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95BA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196C5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29CB3A" w14:textId="6C7AE572" w:rsidR="00B3499B" w:rsidRPr="00B3499B" w:rsidRDefault="006607EF"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666D33" w14:textId="59A32A5F"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78246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5D44A8" w14:textId="77777777" w:rsidR="006D5A3A" w:rsidRDefault="006D5A3A" w:rsidP="009A277F"/>
    <w:p w14:paraId="701FA3B7" w14:textId="77777777" w:rsidR="00E11189" w:rsidRPr="0017445F" w:rsidRDefault="00E11189" w:rsidP="00E11189">
      <w:pPr>
        <w:pStyle w:val="RERequirement"/>
        <w:shd w:val="clear" w:color="auto" w:fill="F2F2F2" w:themeFill="background1" w:themeFillShade="F2"/>
      </w:pPr>
      <w:bookmarkStart w:id="138" w:name="_f9901c07d43fa09d4c084bbda60ab5d7"/>
      <w:r>
        <w:lastRenderedPageBreak/>
        <w:t>R_F_RSCL_16</w:t>
      </w:r>
      <w:bookmarkEnd w:id="138"/>
      <w:r>
        <w:t xml:space="preserve"> User Notifications II</w:t>
      </w:r>
    </w:p>
    <w:p w14:paraId="08D896A6" w14:textId="77777777" w:rsidR="00E11189" w:rsidRDefault="00E11189" w:rsidP="00E11189">
      <w:pPr>
        <w:rPr>
          <w:rFonts w:cs="Arial"/>
        </w:rPr>
      </w:pPr>
      <w:r>
        <w:rPr>
          <w:rFonts w:cs="Arial"/>
        </w:rPr>
        <w:t xml:space="preserve">In case PCL is not available due to hardware assumptions the customers shall be informed through the SYNC screen, that the vehicle is equipped with manual child lock latches and that they must enable / disable child lock by inserting the mechanical device in the door shut face. </w:t>
      </w:r>
    </w:p>
    <w:p w14:paraId="781818D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FEE0CA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D2B2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R_F_RSCL_16</w:t>
            </w:r>
          </w:p>
        </w:tc>
      </w:tr>
      <w:tr w:rsidR="00B3499B" w:rsidRPr="00B3499B" w14:paraId="2C2FDC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7479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315FAB" w14:textId="77777777" w:rsidR="006A541E" w:rsidRDefault="006A541E"/>
        </w:tc>
      </w:tr>
      <w:tr w:rsidR="00B3499B" w:rsidRPr="00B3499B" w14:paraId="1CD314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5D3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7D996" w14:textId="77777777" w:rsidR="006A541E" w:rsidRDefault="006A541E"/>
        </w:tc>
      </w:tr>
      <w:tr w:rsidR="00B3499B" w:rsidRPr="00B3499B" w14:paraId="499619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AD80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E1C71" w14:textId="77777777" w:rsidR="006A541E" w:rsidRDefault="006A541E"/>
        </w:tc>
      </w:tr>
      <w:tr w:rsidR="00B3499B" w:rsidRPr="00B3499B" w14:paraId="0CEF57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4D020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3F11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Alignment with CIED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475F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F500F"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427AED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BBD3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5C1D7"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A22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8961D4" w14:textId="77777777" w:rsidR="006A541E" w:rsidRDefault="006A541E"/>
        </w:tc>
      </w:tr>
      <w:tr w:rsidR="00B3499B" w:rsidRPr="00B3499B" w14:paraId="3B33163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D537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774C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Requirement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A2F2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F2ED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3C2A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E93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ECD6D0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E7ACFF" w14:textId="639D7173" w:rsidR="00B3499B" w:rsidRPr="00B3499B" w:rsidRDefault="006607EF"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47FE4" w14:textId="170F7ACA"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B0BB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DCA7EB" w14:textId="77777777" w:rsidR="006D5A3A" w:rsidRDefault="006D5A3A" w:rsidP="009A277F"/>
    <w:p w14:paraId="5135D075" w14:textId="23EE425D" w:rsidR="001A180F" w:rsidRPr="001A180F" w:rsidRDefault="008759BF" w:rsidP="001A180F">
      <w:pPr>
        <w:pStyle w:val="Heading2"/>
      </w:pPr>
      <w:bookmarkStart w:id="139" w:name="_Toc435447963"/>
      <w:bookmarkStart w:id="140" w:name="_Toc73710992"/>
      <w:r>
        <w:t>Other Requirements</w:t>
      </w:r>
      <w:bookmarkEnd w:id="139"/>
      <w:bookmarkEnd w:id="140"/>
    </w:p>
    <w:p w14:paraId="188B03CE" w14:textId="77777777" w:rsidR="001A180F" w:rsidRDefault="001A180F" w:rsidP="008759BF">
      <w:pPr>
        <w:pStyle w:val="Heading3"/>
      </w:pPr>
      <w:bookmarkStart w:id="141" w:name="_Toc73710993"/>
      <w:bookmarkStart w:id="142" w:name="_Toc435447964"/>
      <w:r>
        <w:t>Design Requirements</w:t>
      </w:r>
      <w:bookmarkEnd w:id="141"/>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43" w:name="_Toc73710994"/>
      <w:r>
        <w:t>Manufacturing Requirements</w:t>
      </w:r>
      <w:bookmarkEnd w:id="142"/>
      <w:bookmarkEnd w:id="143"/>
    </w:p>
    <w:p w14:paraId="40B251FC" w14:textId="77777777" w:rsidR="007A03E0" w:rsidRDefault="007A03E0" w:rsidP="009A277F"/>
    <w:p w14:paraId="0122BE50" w14:textId="77777777" w:rsidR="00E11189" w:rsidRPr="0017445F" w:rsidRDefault="00E11189" w:rsidP="00E11189">
      <w:pPr>
        <w:pStyle w:val="RERequirement"/>
        <w:shd w:val="clear" w:color="auto" w:fill="F2F2F2" w:themeFill="background1" w:themeFillShade="F2"/>
      </w:pPr>
      <w:bookmarkStart w:id="144" w:name="_7459902ef8b0ecb7c687d159d47748e3"/>
      <w:r>
        <w:t>R_F_RSCL_17</w:t>
      </w:r>
      <w:bookmarkEnd w:id="144"/>
      <w:r>
        <w:t xml:space="preserve"> Enable / Disable RSCL at EOL</w:t>
      </w:r>
    </w:p>
    <w:p w14:paraId="2CEBB1AB" w14:textId="77777777" w:rsidR="006A541E" w:rsidRDefault="00C36918">
      <w:r>
        <w:t>RSCL shall allow to enable and disable the feature in service and End-of-Line.</w:t>
      </w:r>
    </w:p>
    <w:p w14:paraId="690BC636" w14:textId="77777777" w:rsidR="006A541E" w:rsidRDefault="00C36918">
      <w:r>
        <w:t>The supported content of the feature shall be configurable:</w:t>
      </w:r>
    </w:p>
    <w:p w14:paraId="03BFE9D6" w14:textId="77777777" w:rsidR="006A541E" w:rsidRDefault="00C36918">
      <w:pPr>
        <w:numPr>
          <w:ilvl w:val="0"/>
          <w:numId w:val="32"/>
        </w:numPr>
      </w:pPr>
      <w:r>
        <w:t>PCL enable/disable</w:t>
      </w:r>
    </w:p>
    <w:p w14:paraId="747A7B39" w14:textId="77777777" w:rsidR="006A541E" w:rsidRDefault="00C36918">
      <w:pPr>
        <w:numPr>
          <w:ilvl w:val="0"/>
          <w:numId w:val="32"/>
        </w:numPr>
      </w:pPr>
      <w:r>
        <w:t>WCL enable/disable</w:t>
      </w:r>
    </w:p>
    <w:p w14:paraId="19D63AA9" w14:textId="77777777" w:rsidR="006A541E" w:rsidRDefault="00C36918">
      <w:pPr>
        <w:numPr>
          <w:ilvl w:val="0"/>
          <w:numId w:val="32"/>
        </w:numPr>
      </w:pPr>
      <w:r>
        <w:t>RAL enable/disable</w:t>
      </w:r>
    </w:p>
    <w:p w14:paraId="4A953019" w14:textId="77777777" w:rsidR="006A541E" w:rsidRDefault="00C36918">
      <w:pPr>
        <w:numPr>
          <w:ilvl w:val="0"/>
          <w:numId w:val="32"/>
        </w:numPr>
      </w:pPr>
      <w:r>
        <w:t>RCL enable/disable</w:t>
      </w:r>
    </w:p>
    <w:p w14:paraId="58630C97" w14:textId="77777777" w:rsidR="006A541E" w:rsidRDefault="00C36918">
      <w:pPr>
        <w:numPr>
          <w:ilvl w:val="0"/>
          <w:numId w:val="32"/>
        </w:numPr>
      </w:pPr>
      <w:r>
        <w:t>URCL enable/disable</w:t>
      </w:r>
    </w:p>
    <w:p w14:paraId="6AE6F1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B3422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B0E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R_F_RSCL_17</w:t>
            </w:r>
          </w:p>
        </w:tc>
      </w:tr>
      <w:tr w:rsidR="00B3499B" w:rsidRPr="00B3499B" w14:paraId="0CF1CF0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4843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029D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The supported content of the feature shall be configurable dependent on hardware capabilities.</w:t>
            </w:r>
          </w:p>
        </w:tc>
      </w:tr>
      <w:tr w:rsidR="00B3499B" w:rsidRPr="00B3499B" w14:paraId="236722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9F588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3A32A" w14:textId="77777777" w:rsidR="006A541E" w:rsidRDefault="006A541E"/>
        </w:tc>
      </w:tr>
      <w:tr w:rsidR="00B3499B" w:rsidRPr="00B3499B" w14:paraId="6D112B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9E09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A14EB" w14:textId="77777777" w:rsidR="006A541E" w:rsidRDefault="006A541E"/>
        </w:tc>
      </w:tr>
      <w:tr w:rsidR="00B3499B" w:rsidRPr="00B3499B" w14:paraId="1BC7DC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C11A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EFEC7"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0E57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009E2"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68B360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193F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A77D19"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6EB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D7377" w14:textId="77777777" w:rsidR="006A541E" w:rsidRDefault="006A541E"/>
        </w:tc>
      </w:tr>
      <w:tr w:rsidR="00B3499B" w:rsidRPr="00B3499B" w14:paraId="0D7D97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E07F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04C2E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Other Requirement - Manufacturing</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71EB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349A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D2B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9E2C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DE497A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1F68FC" w14:textId="47E665FC" w:rsidR="00B3499B" w:rsidRPr="00B3499B" w:rsidRDefault="006607EF"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0B5385" w14:textId="44695BC1"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8FC77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92FFEB" w14:textId="77777777" w:rsidR="006D5A3A" w:rsidRDefault="006D5A3A" w:rsidP="009A277F"/>
    <w:p w14:paraId="14D9D5AD" w14:textId="77777777" w:rsidR="008759BF" w:rsidRDefault="008759BF" w:rsidP="008759BF">
      <w:pPr>
        <w:pStyle w:val="Heading3"/>
      </w:pPr>
      <w:bookmarkStart w:id="145" w:name="_Toc435447965"/>
      <w:bookmarkStart w:id="146" w:name="_Toc73710995"/>
      <w:r>
        <w:t>Service Requirements</w:t>
      </w:r>
      <w:bookmarkEnd w:id="145"/>
      <w:bookmarkEnd w:id="146"/>
    </w:p>
    <w:p w14:paraId="65F9C0F5" w14:textId="77777777" w:rsidR="007A03E0" w:rsidRDefault="007A03E0" w:rsidP="009A277F"/>
    <w:p w14:paraId="359BD62D" w14:textId="77777777" w:rsidR="00E11189" w:rsidRPr="0017445F" w:rsidRDefault="00E11189" w:rsidP="00E11189">
      <w:pPr>
        <w:pStyle w:val="RERequirement"/>
        <w:shd w:val="clear" w:color="auto" w:fill="F2F2F2" w:themeFill="background1" w:themeFillShade="F2"/>
      </w:pPr>
      <w:bookmarkStart w:id="147" w:name="_d98ebb71c882977303131bad570ab75e"/>
      <w:r>
        <w:t>R_F_RSCL_18</w:t>
      </w:r>
      <w:bookmarkEnd w:id="147"/>
      <w:r>
        <w:t xml:space="preserve"> PCL State Mismatch DTC</w:t>
      </w:r>
    </w:p>
    <w:p w14:paraId="36744404" w14:textId="77777777" w:rsidR="00E11189" w:rsidRDefault="00E11189" w:rsidP="00E11189">
      <w:pPr>
        <w:rPr>
          <w:rFonts w:cs="Arial"/>
        </w:rPr>
      </w:pPr>
      <w:r>
        <w:rPr>
          <w:rFonts w:cs="Arial"/>
        </w:rPr>
        <w:t>If PCL is enabled and RSCL detects a state mismatch error, it shall set a diagnostic DTC for service.</w:t>
      </w:r>
    </w:p>
    <w:p w14:paraId="256230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B1A6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BCA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R_F_RSCL_18</w:t>
            </w:r>
          </w:p>
        </w:tc>
      </w:tr>
      <w:tr w:rsidR="00B3499B" w:rsidRPr="00B3499B" w14:paraId="17318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6210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D0A50" w14:textId="77777777" w:rsidR="006A541E" w:rsidRDefault="006A541E"/>
        </w:tc>
      </w:tr>
      <w:tr w:rsidR="00B3499B" w:rsidRPr="00B3499B" w14:paraId="34A22B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45219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5A119" w14:textId="77777777" w:rsidR="006A541E" w:rsidRDefault="006A541E"/>
        </w:tc>
      </w:tr>
      <w:tr w:rsidR="00B3499B" w:rsidRPr="00B3499B" w14:paraId="3C4807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44A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B1D19" w14:textId="77777777" w:rsidR="006A541E" w:rsidRDefault="006A541E"/>
        </w:tc>
      </w:tr>
      <w:tr w:rsidR="00B3499B" w:rsidRPr="00B3499B" w14:paraId="453E3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7992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B4D0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75DF0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ADEB3"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359FF7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0142B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97C43"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0F40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D8DA5" w14:textId="77777777" w:rsidR="006A541E" w:rsidRDefault="006A541E"/>
        </w:tc>
      </w:tr>
      <w:tr w:rsidR="00B3499B" w:rsidRPr="00B3499B" w14:paraId="183978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65CB0"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7EA37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Other Requirement - Service</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178F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9ACE8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13A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52A2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958B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2A3E3" w14:textId="18F1D8B4" w:rsidR="00B3499B" w:rsidRPr="00B3499B" w:rsidRDefault="006607EF"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63F1E" w14:textId="0E5B665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801AE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A5F9DAF" w14:textId="77777777" w:rsidR="006D5A3A" w:rsidRDefault="006D5A3A" w:rsidP="009A277F"/>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48" w:name="_Toc435447966"/>
      <w:bookmarkStart w:id="149" w:name="_Toc73710996"/>
      <w:r>
        <w:t>After Sales Requirements</w:t>
      </w:r>
      <w:bookmarkEnd w:id="148"/>
      <w:bookmarkEnd w:id="149"/>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50"/>
      <w:r w:rsidRPr="00D63FB5">
        <w:rPr>
          <w:color w:val="7F7F7F" w:themeColor="text1" w:themeTint="80"/>
        </w:rPr>
        <w:t>No After Sales Requirements specified.</w:t>
      </w:r>
      <w:commentRangeEnd w:id="150"/>
      <w:r w:rsidRPr="00D63FB5">
        <w:rPr>
          <w:rStyle w:val="CommentReference"/>
          <w:rFonts w:ascii="Times New Roman" w:hAnsi="Times New Roman"/>
          <w:color w:val="7F7F7F" w:themeColor="text1" w:themeTint="80"/>
        </w:rPr>
        <w:commentReference w:id="150"/>
      </w:r>
    </w:p>
    <w:p w14:paraId="434024FE" w14:textId="044B51A8" w:rsidR="008759BF" w:rsidRDefault="008759BF" w:rsidP="008759BF">
      <w:pPr>
        <w:pStyle w:val="Heading3"/>
      </w:pPr>
      <w:bookmarkStart w:id="151" w:name="_Toc273425167"/>
      <w:bookmarkStart w:id="152" w:name="_Toc435447967"/>
      <w:bookmarkStart w:id="153" w:name="_Toc73710997"/>
      <w:r>
        <w:t xml:space="preserve">Process </w:t>
      </w:r>
      <w:r w:rsidR="00D71A31">
        <w:t>R</w:t>
      </w:r>
      <w:r>
        <w:t>equirements</w:t>
      </w:r>
      <w:bookmarkEnd w:id="151"/>
      <w:bookmarkEnd w:id="152"/>
      <w:bookmarkEnd w:id="153"/>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54"/>
      <w:r w:rsidRPr="00D63FB5">
        <w:rPr>
          <w:color w:val="7F7F7F" w:themeColor="text1" w:themeTint="80"/>
        </w:rPr>
        <w:t>No Process Requirements specified.</w:t>
      </w:r>
      <w:commentRangeEnd w:id="154"/>
      <w:r>
        <w:rPr>
          <w:rStyle w:val="CommentReference"/>
          <w:rFonts w:ascii="Times New Roman" w:hAnsi="Times New Roman"/>
        </w:rPr>
        <w:commentReference w:id="154"/>
      </w:r>
    </w:p>
    <w:p w14:paraId="3A35E746" w14:textId="77777777" w:rsidR="006B31EB" w:rsidRDefault="006B31EB" w:rsidP="006B31EB">
      <w:pPr>
        <w:pStyle w:val="Heading3"/>
      </w:pPr>
      <w:bookmarkStart w:id="155" w:name="_Toc73710998"/>
      <w:r>
        <w:t>Uncategorized Requirements</w:t>
      </w:r>
      <w:bookmarkEnd w:id="155"/>
    </w:p>
    <w:p w14:paraId="4413CED2" w14:textId="77777777" w:rsidR="006B31EB" w:rsidRDefault="006B31EB" w:rsidP="006B31EB"/>
    <w:p w14:paraId="6CFDA360" w14:textId="77777777" w:rsidR="00E11189" w:rsidRPr="0017445F" w:rsidRDefault="00E11189" w:rsidP="00E11189">
      <w:pPr>
        <w:pStyle w:val="RERequirement"/>
        <w:shd w:val="clear" w:color="auto" w:fill="F2F2F2" w:themeFill="background1" w:themeFillShade="F2"/>
      </w:pPr>
      <w:bookmarkStart w:id="156" w:name="_a17594f437519925d700b287b860baeb"/>
      <w:r>
        <w:t>R_F_RSCL_19</w:t>
      </w:r>
      <w:bookmarkEnd w:id="156"/>
      <w:r>
        <w:t xml:space="preserve"> Interdependency with Manual Child Lock</w:t>
      </w:r>
    </w:p>
    <w:p w14:paraId="597195F4" w14:textId="77777777" w:rsidR="00E11189" w:rsidRDefault="00E11189" w:rsidP="00E11189">
      <w:pPr>
        <w:rPr>
          <w:rFonts w:cs="Arial"/>
        </w:rPr>
      </w:pPr>
      <w:r>
        <w:t xml:space="preserve">If PCL is supported, </w:t>
      </w:r>
      <w:proofErr w:type="gramStart"/>
      <w:r>
        <w:rPr>
          <w:rFonts w:cs="Arial"/>
        </w:rPr>
        <w:t>It</w:t>
      </w:r>
      <w:proofErr w:type="gramEnd"/>
      <w:r>
        <w:rPr>
          <w:rFonts w:cs="Arial"/>
        </w:rPr>
        <w:t xml:space="preserve"> shall be ensured by process or by other means, that a vehicle is equipped with either Power Child Lock or Manual Child Lock System – but not both.</w:t>
      </w:r>
    </w:p>
    <w:p w14:paraId="7592AA0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EDBA2F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28A9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R_F_RSCL_19</w:t>
            </w:r>
          </w:p>
        </w:tc>
      </w:tr>
      <w:tr w:rsidR="00B3499B" w:rsidRPr="00B3499B" w14:paraId="46A2AC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089F7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ABD73" w14:textId="77777777" w:rsidR="006A541E" w:rsidRDefault="006A541E"/>
        </w:tc>
      </w:tr>
      <w:tr w:rsidR="00B3499B" w:rsidRPr="00B3499B" w14:paraId="31DF02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B1850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8B1EF" w14:textId="77777777" w:rsidR="006A541E" w:rsidRDefault="006A541E"/>
        </w:tc>
      </w:tr>
      <w:tr w:rsidR="00B3499B" w:rsidRPr="00B3499B" w14:paraId="7BA89F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73B38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BBE764" w14:textId="77777777" w:rsidR="006A541E" w:rsidRDefault="006A541E"/>
        </w:tc>
      </w:tr>
      <w:tr w:rsidR="00B3499B" w:rsidRPr="00B3499B" w14:paraId="049D55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CBA5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63D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FDCE4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DEFD05"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0A0C20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3A77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C435E"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13D6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DD3A22" w14:textId="77777777" w:rsidR="006A541E" w:rsidRDefault="006A541E"/>
        </w:tc>
      </w:tr>
      <w:tr w:rsidR="00B3499B" w:rsidRPr="00B3499B" w14:paraId="5985848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82C9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35F0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1053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173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DCB3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F217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67EA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3A803D" w14:textId="63725C37" w:rsidR="00B3499B" w:rsidRPr="00B3499B" w:rsidRDefault="006607EF"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6A9C2" w14:textId="250E1F9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B4C3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25AB11E9" w14:textId="77777777" w:rsidR="00E11189" w:rsidRPr="0017445F" w:rsidRDefault="00E11189" w:rsidP="00E11189">
      <w:pPr>
        <w:pStyle w:val="RERequirement"/>
        <w:shd w:val="clear" w:color="auto" w:fill="F2F2F2" w:themeFill="background1" w:themeFillShade="F2"/>
      </w:pPr>
      <w:bookmarkStart w:id="157" w:name="_a2cfc732f0454daf4fcc559fcbcdfa61"/>
      <w:r>
        <w:t>R_F_RSCL_20</w:t>
      </w:r>
      <w:bookmarkEnd w:id="157"/>
      <w:r>
        <w:t xml:space="preserve"> Vehicle </w:t>
      </w:r>
      <w:proofErr w:type="spellStart"/>
      <w:r>
        <w:t>Typ</w:t>
      </w:r>
      <w:proofErr w:type="spellEnd"/>
      <w:r>
        <w:t xml:space="preserve"> Limitations</w:t>
      </w:r>
    </w:p>
    <w:p w14:paraId="2EDACC65" w14:textId="77777777" w:rsidR="00E11189" w:rsidRDefault="00E11189" w:rsidP="00E11189">
      <w:pPr>
        <w:rPr>
          <w:rFonts w:cs="Arial"/>
        </w:rPr>
      </w:pPr>
      <w:r>
        <w:rPr>
          <w:rFonts w:cs="Arial"/>
        </w:rPr>
        <w:t>PCL shall not be available in M2 class vehicles.</w:t>
      </w:r>
    </w:p>
    <w:p w14:paraId="1AE013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C1BE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1F3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R_F_RSCL_20</w:t>
            </w:r>
          </w:p>
        </w:tc>
      </w:tr>
      <w:tr w:rsidR="00B3499B" w:rsidRPr="00B3499B" w14:paraId="6BB5D0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BBE94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1361D" w14:textId="77777777" w:rsidR="006A541E" w:rsidRDefault="006A541E"/>
        </w:tc>
      </w:tr>
      <w:tr w:rsidR="00B3499B" w:rsidRPr="00B3499B" w14:paraId="51BE5E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BE3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8ED8E" w14:textId="77777777" w:rsidR="006A541E" w:rsidRDefault="006A541E"/>
        </w:tc>
      </w:tr>
      <w:tr w:rsidR="00B3499B" w:rsidRPr="00B3499B" w14:paraId="0FF47A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65A8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C826E" w14:textId="77777777" w:rsidR="006A541E" w:rsidRDefault="006A541E"/>
        </w:tc>
      </w:tr>
      <w:tr w:rsidR="00B3499B" w:rsidRPr="00B3499B" w14:paraId="02DDD6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BE2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2D98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FD-PCL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D057C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5370E"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4F7005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AF67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E5886"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6F1F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E1A34" w14:textId="77777777" w:rsidR="006A541E" w:rsidRDefault="006A541E"/>
        </w:tc>
      </w:tr>
      <w:tr w:rsidR="00B3499B" w:rsidRPr="00B3499B" w14:paraId="275ED8D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2933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26BBB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D06D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B72F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55A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1ACE0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67A18C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B21C20" w14:textId="29DEA139" w:rsidR="00B3499B" w:rsidRPr="00B3499B" w:rsidRDefault="006607EF"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DFE45" w14:textId="1043A203"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4086A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160E12" w14:textId="77777777" w:rsidR="00B15B4B" w:rsidRDefault="00B15B4B" w:rsidP="006B31EB"/>
    <w:p w14:paraId="2A2698B7" w14:textId="77777777" w:rsidR="00E11189" w:rsidRPr="0017445F" w:rsidRDefault="00E11189" w:rsidP="00E11189">
      <w:pPr>
        <w:pStyle w:val="RERequirement"/>
        <w:shd w:val="clear" w:color="auto" w:fill="F2F2F2" w:themeFill="background1" w:themeFillShade="F2"/>
      </w:pPr>
      <w:bookmarkStart w:id="158" w:name="_1048a570dc291ad16d34f19b5d6cecac"/>
      <w:r>
        <w:t>R_F_RSCL_21</w:t>
      </w:r>
      <w:bookmarkEnd w:id="158"/>
      <w:r>
        <w:t xml:space="preserve"> Feature Enabling Conditions</w:t>
      </w:r>
    </w:p>
    <w:p w14:paraId="25BD6598" w14:textId="77777777" w:rsidR="00E11189" w:rsidRDefault="00E11189" w:rsidP="00E11189">
      <w:pPr>
        <w:rPr>
          <w:rFonts w:cs="Arial"/>
        </w:rPr>
      </w:pPr>
      <w:r>
        <w:rPr>
          <w:rFonts w:cs="Arial"/>
        </w:rPr>
        <w:t>If feature is enabled, it shall be available in accessory mode or above (BEV: ready to drive mode) in the last state before HMI was shut off.</w:t>
      </w:r>
    </w:p>
    <w:p w14:paraId="6DEF4C23" w14:textId="77777777" w:rsidR="00E11189" w:rsidRDefault="00E11189" w:rsidP="00E11189">
      <w:pPr>
        <w:rPr>
          <w:rFonts w:cs="Arial"/>
        </w:rPr>
      </w:pPr>
      <w:r>
        <w:rPr>
          <w:rFonts w:cs="Arial"/>
        </w:rPr>
        <w:t>HMI shall be available in up to 30s after first wake-up trigger (e.g. door open).</w:t>
      </w:r>
    </w:p>
    <w:p w14:paraId="1048C55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C8ADB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760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R_F_RSCL_21</w:t>
            </w:r>
          </w:p>
        </w:tc>
      </w:tr>
      <w:tr w:rsidR="00B3499B" w:rsidRPr="00B3499B" w14:paraId="7BE2C6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E49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D9B7D" w14:textId="77777777" w:rsidR="006A541E" w:rsidRDefault="006A541E"/>
        </w:tc>
      </w:tr>
      <w:tr w:rsidR="00B3499B" w:rsidRPr="00B3499B" w14:paraId="17D8A1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F46F9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ADE22" w14:textId="77777777" w:rsidR="006A541E" w:rsidRDefault="006A541E"/>
        </w:tc>
      </w:tr>
      <w:tr w:rsidR="00B3499B" w:rsidRPr="00B3499B" w14:paraId="492AC4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972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A7156" w14:textId="77777777" w:rsidR="006A541E" w:rsidRDefault="006A541E"/>
        </w:tc>
      </w:tr>
      <w:tr w:rsidR="00B3499B" w:rsidRPr="00B3499B" w14:paraId="58E3A5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C8629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BF03D"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BC07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52A45"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034AC2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4C95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C5968"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EC5F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D971B" w14:textId="77777777" w:rsidR="006A541E" w:rsidRDefault="006A541E"/>
        </w:tc>
      </w:tr>
      <w:tr w:rsidR="00B3499B" w:rsidRPr="00B3499B" w14:paraId="421E652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DEE5A"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4DF227" w14:textId="77777777" w:rsidR="006A541E" w:rsidRDefault="006A541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F8B8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866D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7E84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DEB0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9A162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1B5B71" w14:textId="0DAB122D" w:rsidR="00B3499B" w:rsidRPr="00B3499B" w:rsidRDefault="006607EF"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8FC275" w14:textId="1E6FCFCB"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23FC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50F910" w14:textId="77777777" w:rsidR="00B15B4B" w:rsidRDefault="00B15B4B" w:rsidP="006B31EB"/>
    <w:p w14:paraId="376FB04E" w14:textId="77777777" w:rsidR="00E11189" w:rsidRPr="0017445F" w:rsidRDefault="00E11189" w:rsidP="00E11189">
      <w:pPr>
        <w:pStyle w:val="RERequirement"/>
        <w:shd w:val="clear" w:color="auto" w:fill="F2F2F2" w:themeFill="background1" w:themeFillShade="F2"/>
      </w:pPr>
      <w:bookmarkStart w:id="159" w:name="_e155a7959b3c648ace207ec41b34358d"/>
      <w:r>
        <w:t>R_F_RSCL_22</w:t>
      </w:r>
      <w:bookmarkEnd w:id="159"/>
      <w:r>
        <w:t xml:space="preserve"> PCL Hardware</w:t>
      </w:r>
    </w:p>
    <w:p w14:paraId="52CB83D7" w14:textId="77777777" w:rsidR="00E11189" w:rsidRDefault="00E11189" w:rsidP="00E11189">
      <w:pPr>
        <w:rPr>
          <w:rFonts w:cs="Arial"/>
        </w:rPr>
      </w:pPr>
      <w:r>
        <w:rPr>
          <w:rFonts w:cs="Arial"/>
        </w:rPr>
        <w:t xml:space="preserve">If Power Child Lock is supported PCL capable latches (e.g. hardwired conventional latches or E-latches) are required </w:t>
      </w:r>
    </w:p>
    <w:p w14:paraId="648DB15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42530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90F1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R_F_RSCL_22</w:t>
            </w:r>
          </w:p>
        </w:tc>
      </w:tr>
      <w:tr w:rsidR="00B3499B" w:rsidRPr="00B3499B" w14:paraId="6FCC5A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7AF0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2D398" w14:textId="77777777" w:rsidR="006A541E" w:rsidRDefault="006A541E"/>
        </w:tc>
      </w:tr>
      <w:tr w:rsidR="00B3499B" w:rsidRPr="00B3499B" w14:paraId="22E5BA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B50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FD6F1" w14:textId="77777777" w:rsidR="006A541E" w:rsidRDefault="006A541E"/>
        </w:tc>
      </w:tr>
      <w:tr w:rsidR="00B3499B" w:rsidRPr="00B3499B" w14:paraId="08C4E4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D265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48310" w14:textId="77777777" w:rsidR="006A541E" w:rsidRDefault="006A541E"/>
        </w:tc>
      </w:tr>
      <w:tr w:rsidR="00B3499B" w:rsidRPr="00B3499B" w14:paraId="444614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0FF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8B52E"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BB3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87CBB" w14:textId="77777777" w:rsidR="00B3499B" w:rsidRPr="00B3499B" w:rsidRDefault="00B3499B" w:rsidP="007C00FA">
            <w:pPr>
              <w:ind w:left="141"/>
              <w:rPr>
                <w:rFonts w:cs="Arial"/>
                <w:color w:val="000000" w:themeColor="text1"/>
                <w:sz w:val="16"/>
                <w:szCs w:val="14"/>
              </w:rPr>
            </w:pPr>
            <w:proofErr w:type="spellStart"/>
            <w:r w:rsidRPr="00B3499B">
              <w:rPr>
                <w:rFonts w:cs="Arial"/>
                <w:color w:val="000000" w:themeColor="text1"/>
                <w:sz w:val="16"/>
                <w:szCs w:val="14"/>
              </w:rPr>
              <w:t>M.Hirschmann</w:t>
            </w:r>
            <w:proofErr w:type="spellEnd"/>
            <w:r w:rsidRPr="00B3499B">
              <w:rPr>
                <w:rFonts w:cs="Arial"/>
                <w:color w:val="000000" w:themeColor="text1"/>
                <w:sz w:val="16"/>
                <w:szCs w:val="14"/>
              </w:rPr>
              <w:t xml:space="preserve"> (MHIRSCHM)</w:t>
            </w:r>
          </w:p>
        </w:tc>
      </w:tr>
      <w:tr w:rsidR="00B3499B" w:rsidRPr="00B3499B" w14:paraId="5052FC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A772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9F89F" w14:textId="77777777" w:rsidR="006A541E" w:rsidRDefault="006A541E"/>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03C35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6A3A7F" w14:textId="77777777" w:rsidR="006A541E" w:rsidRDefault="006A541E"/>
        </w:tc>
      </w:tr>
      <w:tr w:rsidR="00B3499B" w:rsidRPr="00B3499B" w14:paraId="3BA54A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D018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505A5C" w14:textId="77777777" w:rsidR="006A541E" w:rsidRDefault="006A541E"/>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7256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1EFA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63A55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B0C5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8422A1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2EF6B0" w14:textId="42836268" w:rsidR="00B3499B" w:rsidRPr="00B3499B" w:rsidRDefault="006607EF"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BA92FB" w14:textId="16F515F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6E668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5873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569D82" w14:textId="77777777" w:rsidR="00B15B4B" w:rsidRDefault="00B15B4B" w:rsidP="006B31EB"/>
    <w:p w14:paraId="1E71419A" w14:textId="77777777" w:rsidR="00B924AD" w:rsidRDefault="00D808DC" w:rsidP="0059666E">
      <w:pPr>
        <w:pStyle w:val="Heading1"/>
      </w:pPr>
      <w:bookmarkStart w:id="160" w:name="_Ref513649109"/>
      <w:bookmarkStart w:id="161" w:name="_Ref513649114"/>
      <w:bookmarkStart w:id="162" w:name="_Toc73710999"/>
      <w:r>
        <w:lastRenderedPageBreak/>
        <w:t>Functional Safety</w:t>
      </w:r>
      <w:bookmarkEnd w:id="160"/>
      <w:bookmarkEnd w:id="161"/>
      <w:bookmarkEnd w:id="162"/>
    </w:p>
    <w:p w14:paraId="4DA338AD" w14:textId="77777777" w:rsidR="00B924AD" w:rsidRDefault="00B924AD" w:rsidP="0059666E">
      <w:pPr>
        <w:pStyle w:val="Heading2"/>
      </w:pPr>
      <w:bookmarkStart w:id="163" w:name="_Toc454970192"/>
      <w:bookmarkStart w:id="164" w:name="_Toc457382175"/>
      <w:bookmarkStart w:id="165" w:name="_Toc73711000"/>
      <w:r>
        <w:t>System Behaviors for HARA</w:t>
      </w:r>
      <w:bookmarkEnd w:id="163"/>
      <w:bookmarkEnd w:id="164"/>
      <w:bookmarkEnd w:id="165"/>
    </w:p>
    <w:p w14:paraId="60F7BE61" w14:textId="77777777" w:rsidR="009A277F" w:rsidRPr="000E3810" w:rsidRDefault="009A277F" w:rsidP="009A277F">
      <w:pPr>
        <w:rPr>
          <w:rFonts w:cs="Arial"/>
          <w:szCs w:val="22"/>
        </w:rPr>
      </w:pPr>
    </w:p>
    <w:tbl>
      <w:tblPr>
        <w:tblStyle w:val="TableGrid"/>
        <w:tblW w:w="10404" w:type="dxa"/>
        <w:jc w:val="center"/>
        <w:tblLayout w:type="fixed"/>
        <w:tblCellMar>
          <w:left w:w="115" w:type="dxa"/>
          <w:right w:w="115" w:type="dxa"/>
        </w:tblCellMar>
        <w:tblLook w:val="0620" w:firstRow="1" w:lastRow="0" w:firstColumn="0" w:lastColumn="0" w:noHBand="1" w:noVBand="1"/>
      </w:tblPr>
      <w:tblGrid>
        <w:gridCol w:w="2628"/>
        <w:gridCol w:w="3888"/>
        <w:gridCol w:w="3888"/>
      </w:tblGrid>
      <w:tr w:rsidR="007423E2" w14:paraId="42ACB90C" w14:textId="3582AE48" w:rsidTr="007423E2">
        <w:trPr>
          <w:trHeight w:val="350"/>
          <w:jc w:val="center"/>
        </w:trPr>
        <w:tc>
          <w:tcPr>
            <w:tcW w:w="2628" w:type="dxa"/>
            <w:shd w:val="clear" w:color="auto" w:fill="D9D9D9" w:themeFill="background1" w:themeFillShade="D9"/>
            <w:vAlign w:val="center"/>
          </w:tcPr>
          <w:p w14:paraId="1B4F863A" w14:textId="77777777" w:rsidR="007423E2" w:rsidRPr="00643D15" w:rsidRDefault="007423E2" w:rsidP="00A8009D">
            <w:pPr>
              <w:jc w:val="center"/>
              <w:rPr>
                <w:b/>
                <w:lang w:val="en-GB"/>
              </w:rPr>
            </w:pPr>
            <w:r w:rsidRPr="00643D15">
              <w:rPr>
                <w:b/>
                <w:lang w:val="en-GB"/>
              </w:rPr>
              <w:t>ID</w:t>
            </w:r>
          </w:p>
        </w:tc>
        <w:tc>
          <w:tcPr>
            <w:tcW w:w="3888" w:type="dxa"/>
            <w:shd w:val="clear" w:color="auto" w:fill="D9D9D9" w:themeFill="background1" w:themeFillShade="D9"/>
            <w:vAlign w:val="center"/>
          </w:tcPr>
          <w:p w14:paraId="54DD23A1" w14:textId="77777777" w:rsidR="007423E2" w:rsidRPr="00643D15" w:rsidRDefault="007423E2" w:rsidP="00A8009D">
            <w:pPr>
              <w:jc w:val="center"/>
              <w:rPr>
                <w:b/>
                <w:lang w:val="en-GB"/>
              </w:rPr>
            </w:pPr>
            <w:r w:rsidRPr="00643D15">
              <w:rPr>
                <w:b/>
                <w:lang w:val="en-GB"/>
              </w:rPr>
              <w:t>Name</w:t>
            </w:r>
          </w:p>
        </w:tc>
        <w:tc>
          <w:tcPr>
            <w:tcW w:w="3888" w:type="dxa"/>
            <w:shd w:val="clear" w:color="auto" w:fill="D9D9D9" w:themeFill="background1" w:themeFillShade="D9"/>
            <w:vAlign w:val="center"/>
          </w:tcPr>
          <w:p w14:paraId="7164CE14" w14:textId="1B16E813" w:rsidR="007423E2" w:rsidRPr="00643D15" w:rsidRDefault="00845297" w:rsidP="007423E2">
            <w:pPr>
              <w:jc w:val="center"/>
              <w:rPr>
                <w:b/>
                <w:lang w:val="en-GB"/>
              </w:rPr>
            </w:pPr>
            <w:r w:rsidRPr="00845297">
              <w:rPr>
                <w:b/>
                <w:lang w:val="en-GB"/>
              </w:rPr>
              <w:t>Description</w:t>
            </w:r>
          </w:p>
        </w:tc>
      </w:tr>
      <w:tr w:rsidR="007423E2" w14:paraId="04410D49" w14:textId="4342D1DF" w:rsidTr="007423E2">
        <w:trPr>
          <w:trHeight w:val="323"/>
          <w:jc w:val="center"/>
        </w:trPr>
        <w:tc>
          <w:tcPr>
            <w:tcW w:w="2628" w:type="dxa"/>
            <w:vAlign w:val="center"/>
          </w:tcPr>
          <w:p w14:paraId="2EE5718C" w14:textId="77777777" w:rsidR="006A541E" w:rsidRDefault="006A541E"/>
        </w:tc>
        <w:tc>
          <w:tcPr>
            <w:tcW w:w="3888" w:type="dxa"/>
            <w:vAlign w:val="center"/>
          </w:tcPr>
          <w:p w14:paraId="7A06971F" w14:textId="77777777" w:rsidR="007423E2" w:rsidRDefault="007423E2" w:rsidP="00A8009D">
            <w:r>
              <w:t>SB10 Disable Global Lock</w:t>
            </w:r>
          </w:p>
          <w:p w14:paraId="53CD40F0" w14:textId="79144BB9" w:rsidR="007423E2" w:rsidRPr="00AC15B9" w:rsidRDefault="007423E2" w:rsidP="00A8009D"/>
        </w:tc>
        <w:tc>
          <w:tcPr>
            <w:tcW w:w="3888" w:type="dxa"/>
          </w:tcPr>
          <w:p w14:paraId="0421D7B0" w14:textId="77777777" w:rsidR="007423E2" w:rsidRPr="007423E2" w:rsidRDefault="007423E2" w:rsidP="007423E2">
            <w:r w:rsidRPr="007423E2">
              <w:t>All supported lockable functionalities will be unlocked.</w:t>
            </w:r>
          </w:p>
        </w:tc>
      </w:tr>
      <w:tr w:rsidR="007423E2" w14:paraId="07D35D4B" w14:textId="77777777" w:rsidTr="007423E2">
        <w:trPr>
          <w:trHeight w:val="323"/>
          <w:jc w:val="center"/>
        </w:trPr>
        <w:tc>
          <w:tcPr>
            <w:tcW w:w="2628" w:type="dxa"/>
            <w:vAlign w:val="center"/>
          </w:tcPr>
          <w:p w14:paraId="3341E24D" w14:textId="77777777" w:rsidR="006A541E" w:rsidRDefault="006A541E"/>
        </w:tc>
        <w:tc>
          <w:tcPr>
            <w:tcW w:w="3888" w:type="dxa"/>
            <w:vAlign w:val="center"/>
          </w:tcPr>
          <w:p w14:paraId="019360AB" w14:textId="77777777" w:rsidR="007423E2" w:rsidRDefault="007423E2" w:rsidP="00A8009D">
            <w:r>
              <w:t>SB06 Disable Rear Audio Lock</w:t>
            </w:r>
          </w:p>
          <w:p w14:paraId="0DF0388C" w14:textId="77777777" w:rsidR="007423E2" w:rsidRPr="00AC15B9" w:rsidRDefault="007423E2" w:rsidP="00A8009D"/>
        </w:tc>
        <w:tc>
          <w:tcPr>
            <w:tcW w:w="3888" w:type="dxa"/>
          </w:tcPr>
          <w:p w14:paraId="53B5FDB8" w14:textId="77777777" w:rsidR="007423E2" w:rsidRPr="007423E2" w:rsidRDefault="007423E2" w:rsidP="007423E2">
            <w:r w:rsidRPr="007423E2">
              <w:t>Lockable rear audio functionalities will be unlocked.</w:t>
            </w:r>
          </w:p>
        </w:tc>
      </w:tr>
      <w:tr w:rsidR="007423E2" w14:paraId="32BCBEB5" w14:textId="77777777" w:rsidTr="007423E2">
        <w:trPr>
          <w:trHeight w:val="323"/>
          <w:jc w:val="center"/>
        </w:trPr>
        <w:tc>
          <w:tcPr>
            <w:tcW w:w="2628" w:type="dxa"/>
            <w:vAlign w:val="center"/>
          </w:tcPr>
          <w:p w14:paraId="52AEAF28" w14:textId="77777777" w:rsidR="006A541E" w:rsidRDefault="006A541E"/>
        </w:tc>
        <w:tc>
          <w:tcPr>
            <w:tcW w:w="3888" w:type="dxa"/>
            <w:vAlign w:val="center"/>
          </w:tcPr>
          <w:p w14:paraId="1282721E" w14:textId="77777777" w:rsidR="007423E2" w:rsidRDefault="007423E2" w:rsidP="00A8009D">
            <w:r>
              <w:t>SB02 Disable Power Child Lock</w:t>
            </w:r>
          </w:p>
          <w:p w14:paraId="3160A18C" w14:textId="77777777" w:rsidR="007423E2" w:rsidRPr="00AC15B9" w:rsidRDefault="007423E2" w:rsidP="00A8009D"/>
        </w:tc>
        <w:tc>
          <w:tcPr>
            <w:tcW w:w="3888" w:type="dxa"/>
          </w:tcPr>
          <w:p w14:paraId="6322379F" w14:textId="77777777" w:rsidR="007423E2" w:rsidRPr="007423E2" w:rsidRDefault="007423E2" w:rsidP="007423E2">
            <w:r w:rsidRPr="007423E2">
              <w:t>Rear inner door handles will be enabled.</w:t>
            </w:r>
          </w:p>
        </w:tc>
      </w:tr>
      <w:tr w:rsidR="007423E2" w14:paraId="02583CFB" w14:textId="77777777" w:rsidTr="007423E2">
        <w:trPr>
          <w:trHeight w:val="323"/>
          <w:jc w:val="center"/>
        </w:trPr>
        <w:tc>
          <w:tcPr>
            <w:tcW w:w="2628" w:type="dxa"/>
            <w:vAlign w:val="center"/>
          </w:tcPr>
          <w:p w14:paraId="0DECE778" w14:textId="77777777" w:rsidR="006A541E" w:rsidRDefault="006A541E"/>
        </w:tc>
        <w:tc>
          <w:tcPr>
            <w:tcW w:w="3888" w:type="dxa"/>
            <w:vAlign w:val="center"/>
          </w:tcPr>
          <w:p w14:paraId="5478A588" w14:textId="77777777" w:rsidR="007423E2" w:rsidRDefault="007423E2" w:rsidP="00A8009D">
            <w:r>
              <w:t xml:space="preserve">SB08 </w:t>
            </w:r>
            <w:proofErr w:type="spellStart"/>
            <w:r>
              <w:t>Diable</w:t>
            </w:r>
            <w:proofErr w:type="spellEnd"/>
            <w:r>
              <w:t xml:space="preserve"> Rear Climate Lock</w:t>
            </w:r>
          </w:p>
          <w:p w14:paraId="3373426D" w14:textId="77777777" w:rsidR="007423E2" w:rsidRPr="00AC15B9" w:rsidRDefault="007423E2" w:rsidP="00A8009D"/>
        </w:tc>
        <w:tc>
          <w:tcPr>
            <w:tcW w:w="3888" w:type="dxa"/>
          </w:tcPr>
          <w:p w14:paraId="67C81847" w14:textId="77777777" w:rsidR="007423E2" w:rsidRPr="007423E2" w:rsidRDefault="007423E2" w:rsidP="007423E2">
            <w:r w:rsidRPr="007423E2">
              <w:t>Lockable rear climate functionalities will be unlocked.</w:t>
            </w:r>
          </w:p>
        </w:tc>
      </w:tr>
      <w:tr w:rsidR="007423E2" w14:paraId="5C1B2D3F" w14:textId="77777777" w:rsidTr="007423E2">
        <w:trPr>
          <w:trHeight w:val="323"/>
          <w:jc w:val="center"/>
        </w:trPr>
        <w:tc>
          <w:tcPr>
            <w:tcW w:w="2628" w:type="dxa"/>
            <w:vAlign w:val="center"/>
          </w:tcPr>
          <w:p w14:paraId="0E280CDA" w14:textId="77777777" w:rsidR="006A541E" w:rsidRDefault="006A541E"/>
        </w:tc>
        <w:tc>
          <w:tcPr>
            <w:tcW w:w="3888" w:type="dxa"/>
            <w:vAlign w:val="center"/>
          </w:tcPr>
          <w:p w14:paraId="3181CC5C" w14:textId="77777777" w:rsidR="007423E2" w:rsidRDefault="007423E2" w:rsidP="00A8009D">
            <w:r>
              <w:t>SB09 Enable Global Lock</w:t>
            </w:r>
          </w:p>
          <w:p w14:paraId="5B89A2A3" w14:textId="77777777" w:rsidR="007423E2" w:rsidRPr="00AC15B9" w:rsidRDefault="007423E2" w:rsidP="00A8009D"/>
        </w:tc>
        <w:tc>
          <w:tcPr>
            <w:tcW w:w="3888" w:type="dxa"/>
          </w:tcPr>
          <w:p w14:paraId="4A31306A" w14:textId="77777777" w:rsidR="007423E2" w:rsidRPr="007423E2" w:rsidRDefault="007423E2" w:rsidP="007423E2">
            <w:r w:rsidRPr="007423E2">
              <w:t>All supported lockable functionalities will be locked.</w:t>
            </w:r>
          </w:p>
        </w:tc>
      </w:tr>
      <w:tr w:rsidR="007423E2" w14:paraId="395E8247" w14:textId="77777777" w:rsidTr="007423E2">
        <w:trPr>
          <w:trHeight w:val="323"/>
          <w:jc w:val="center"/>
        </w:trPr>
        <w:tc>
          <w:tcPr>
            <w:tcW w:w="2628" w:type="dxa"/>
            <w:vAlign w:val="center"/>
          </w:tcPr>
          <w:p w14:paraId="19A3A274" w14:textId="77777777" w:rsidR="006A541E" w:rsidRDefault="006A541E"/>
        </w:tc>
        <w:tc>
          <w:tcPr>
            <w:tcW w:w="3888" w:type="dxa"/>
            <w:vAlign w:val="center"/>
          </w:tcPr>
          <w:p w14:paraId="359C0A71" w14:textId="77777777" w:rsidR="007423E2" w:rsidRDefault="007423E2" w:rsidP="00A8009D">
            <w:r>
              <w:t xml:space="preserve">SB12 Disable </w:t>
            </w:r>
            <w:proofErr w:type="spellStart"/>
            <w:r>
              <w:t>Ultimare</w:t>
            </w:r>
            <w:proofErr w:type="spellEnd"/>
            <w:r>
              <w:t xml:space="preserve"> Remote Control Lock</w:t>
            </w:r>
          </w:p>
          <w:p w14:paraId="3E4963C6" w14:textId="77777777" w:rsidR="007423E2" w:rsidRPr="00AC15B9" w:rsidRDefault="007423E2" w:rsidP="00A8009D"/>
        </w:tc>
        <w:tc>
          <w:tcPr>
            <w:tcW w:w="3888" w:type="dxa"/>
          </w:tcPr>
          <w:p w14:paraId="20856ACA" w14:textId="77777777" w:rsidR="007423E2" w:rsidRPr="007423E2" w:rsidRDefault="007423E2" w:rsidP="007423E2">
            <w:r w:rsidRPr="007423E2">
              <w:t>Rear linked hand held devices will be enabled.</w:t>
            </w:r>
          </w:p>
        </w:tc>
      </w:tr>
      <w:tr w:rsidR="007423E2" w14:paraId="3921226A" w14:textId="77777777" w:rsidTr="007423E2">
        <w:trPr>
          <w:trHeight w:val="323"/>
          <w:jc w:val="center"/>
        </w:trPr>
        <w:tc>
          <w:tcPr>
            <w:tcW w:w="2628" w:type="dxa"/>
            <w:vAlign w:val="center"/>
          </w:tcPr>
          <w:p w14:paraId="79B8AECA" w14:textId="77777777" w:rsidR="006A541E" w:rsidRDefault="006A541E"/>
        </w:tc>
        <w:tc>
          <w:tcPr>
            <w:tcW w:w="3888" w:type="dxa"/>
            <w:vAlign w:val="center"/>
          </w:tcPr>
          <w:p w14:paraId="3D1662C9" w14:textId="77777777" w:rsidR="007423E2" w:rsidRDefault="007423E2" w:rsidP="00A8009D">
            <w:r>
              <w:t>SB01 Enable Power Child Lock</w:t>
            </w:r>
          </w:p>
          <w:p w14:paraId="1ED885F9" w14:textId="77777777" w:rsidR="007423E2" w:rsidRPr="00AC15B9" w:rsidRDefault="007423E2" w:rsidP="00A8009D"/>
        </w:tc>
        <w:tc>
          <w:tcPr>
            <w:tcW w:w="3888" w:type="dxa"/>
          </w:tcPr>
          <w:p w14:paraId="739869D6" w14:textId="77777777" w:rsidR="007423E2" w:rsidRPr="007423E2" w:rsidRDefault="007423E2" w:rsidP="007423E2">
            <w:r w:rsidRPr="007423E2">
              <w:t>Rear inner door handles will be disabled.</w:t>
            </w:r>
          </w:p>
        </w:tc>
      </w:tr>
      <w:tr w:rsidR="007423E2" w14:paraId="791EC632" w14:textId="77777777" w:rsidTr="007423E2">
        <w:trPr>
          <w:trHeight w:val="323"/>
          <w:jc w:val="center"/>
        </w:trPr>
        <w:tc>
          <w:tcPr>
            <w:tcW w:w="2628" w:type="dxa"/>
            <w:vAlign w:val="center"/>
          </w:tcPr>
          <w:p w14:paraId="47321719" w14:textId="77777777" w:rsidR="006A541E" w:rsidRDefault="006A541E"/>
        </w:tc>
        <w:tc>
          <w:tcPr>
            <w:tcW w:w="3888" w:type="dxa"/>
            <w:vAlign w:val="center"/>
          </w:tcPr>
          <w:p w14:paraId="67ACE4B5" w14:textId="77777777" w:rsidR="007423E2" w:rsidRDefault="007423E2" w:rsidP="00A8009D">
            <w:r>
              <w:t>SB05 Enable Rear Audio Lock</w:t>
            </w:r>
          </w:p>
          <w:p w14:paraId="6ECEF0A8" w14:textId="77777777" w:rsidR="007423E2" w:rsidRPr="00AC15B9" w:rsidRDefault="007423E2" w:rsidP="00A8009D"/>
        </w:tc>
        <w:tc>
          <w:tcPr>
            <w:tcW w:w="3888" w:type="dxa"/>
          </w:tcPr>
          <w:p w14:paraId="13F3555E" w14:textId="77777777" w:rsidR="007423E2" w:rsidRPr="007423E2" w:rsidRDefault="007423E2" w:rsidP="007423E2">
            <w:r w:rsidRPr="007423E2">
              <w:t>Lockable rear audio functionalities will be locked.</w:t>
            </w:r>
          </w:p>
        </w:tc>
      </w:tr>
      <w:tr w:rsidR="007423E2" w14:paraId="3666391B" w14:textId="77777777" w:rsidTr="007423E2">
        <w:trPr>
          <w:trHeight w:val="323"/>
          <w:jc w:val="center"/>
        </w:trPr>
        <w:tc>
          <w:tcPr>
            <w:tcW w:w="2628" w:type="dxa"/>
            <w:vAlign w:val="center"/>
          </w:tcPr>
          <w:p w14:paraId="2CA65E35" w14:textId="77777777" w:rsidR="006A541E" w:rsidRDefault="006A541E"/>
        </w:tc>
        <w:tc>
          <w:tcPr>
            <w:tcW w:w="3888" w:type="dxa"/>
            <w:vAlign w:val="center"/>
          </w:tcPr>
          <w:p w14:paraId="0578DC6B" w14:textId="77777777" w:rsidR="007423E2" w:rsidRDefault="007423E2" w:rsidP="00A8009D">
            <w:r>
              <w:t>SB07 Enable Rear Climate Lock</w:t>
            </w:r>
          </w:p>
          <w:p w14:paraId="08AC9B17" w14:textId="77777777" w:rsidR="007423E2" w:rsidRPr="00AC15B9" w:rsidRDefault="007423E2" w:rsidP="00A8009D"/>
        </w:tc>
        <w:tc>
          <w:tcPr>
            <w:tcW w:w="3888" w:type="dxa"/>
          </w:tcPr>
          <w:p w14:paraId="60C666E5" w14:textId="77777777" w:rsidR="007423E2" w:rsidRPr="007423E2" w:rsidRDefault="007423E2" w:rsidP="007423E2">
            <w:r w:rsidRPr="007423E2">
              <w:t>Lockable rear climate functionalities will be locked.</w:t>
            </w:r>
          </w:p>
        </w:tc>
      </w:tr>
      <w:tr w:rsidR="007423E2" w14:paraId="5FB6E451" w14:textId="77777777" w:rsidTr="007423E2">
        <w:trPr>
          <w:trHeight w:val="323"/>
          <w:jc w:val="center"/>
        </w:trPr>
        <w:tc>
          <w:tcPr>
            <w:tcW w:w="2628" w:type="dxa"/>
            <w:vAlign w:val="center"/>
          </w:tcPr>
          <w:p w14:paraId="0AA99974" w14:textId="77777777" w:rsidR="006A541E" w:rsidRDefault="006A541E"/>
        </w:tc>
        <w:tc>
          <w:tcPr>
            <w:tcW w:w="3888" w:type="dxa"/>
            <w:vAlign w:val="center"/>
          </w:tcPr>
          <w:p w14:paraId="2770A60C" w14:textId="77777777" w:rsidR="007423E2" w:rsidRDefault="007423E2" w:rsidP="00A8009D">
            <w:r>
              <w:t>SB04 Disable Rear Window Lock</w:t>
            </w:r>
          </w:p>
          <w:p w14:paraId="279EE8F6" w14:textId="77777777" w:rsidR="007423E2" w:rsidRPr="00AC15B9" w:rsidRDefault="007423E2" w:rsidP="00A8009D"/>
        </w:tc>
        <w:tc>
          <w:tcPr>
            <w:tcW w:w="3888" w:type="dxa"/>
          </w:tcPr>
          <w:p w14:paraId="165BED9A" w14:textId="77777777" w:rsidR="007423E2" w:rsidRPr="007423E2" w:rsidRDefault="007423E2" w:rsidP="007423E2">
            <w:r w:rsidRPr="007423E2">
              <w:t>Rear window switches will be enabled.</w:t>
            </w:r>
          </w:p>
        </w:tc>
      </w:tr>
      <w:tr w:rsidR="007423E2" w14:paraId="70A6A01F" w14:textId="77777777" w:rsidTr="007423E2">
        <w:trPr>
          <w:trHeight w:val="323"/>
          <w:jc w:val="center"/>
        </w:trPr>
        <w:tc>
          <w:tcPr>
            <w:tcW w:w="2628" w:type="dxa"/>
            <w:vAlign w:val="center"/>
          </w:tcPr>
          <w:p w14:paraId="0661DA2F" w14:textId="77777777" w:rsidR="006A541E" w:rsidRDefault="006A541E"/>
        </w:tc>
        <w:tc>
          <w:tcPr>
            <w:tcW w:w="3888" w:type="dxa"/>
            <w:vAlign w:val="center"/>
          </w:tcPr>
          <w:p w14:paraId="72FBFFFB" w14:textId="77777777" w:rsidR="007423E2" w:rsidRDefault="007423E2" w:rsidP="00A8009D">
            <w:r>
              <w:t xml:space="preserve">SB11 Enable </w:t>
            </w:r>
            <w:proofErr w:type="spellStart"/>
            <w:r>
              <w:t>Ultimare</w:t>
            </w:r>
            <w:proofErr w:type="spellEnd"/>
            <w:r>
              <w:t xml:space="preserve"> Remote Control Lock</w:t>
            </w:r>
          </w:p>
          <w:p w14:paraId="48984841" w14:textId="77777777" w:rsidR="007423E2" w:rsidRPr="00AC15B9" w:rsidRDefault="007423E2" w:rsidP="00A8009D"/>
        </w:tc>
        <w:tc>
          <w:tcPr>
            <w:tcW w:w="3888" w:type="dxa"/>
          </w:tcPr>
          <w:p w14:paraId="1518BA0F" w14:textId="77777777" w:rsidR="007423E2" w:rsidRPr="007423E2" w:rsidRDefault="007423E2" w:rsidP="007423E2">
            <w:r w:rsidRPr="007423E2">
              <w:t>Rear linked hand held devices will be disabled.</w:t>
            </w:r>
          </w:p>
        </w:tc>
      </w:tr>
      <w:tr w:rsidR="007423E2" w14:paraId="23863FBC" w14:textId="77777777" w:rsidTr="007423E2">
        <w:trPr>
          <w:trHeight w:val="323"/>
          <w:jc w:val="center"/>
        </w:trPr>
        <w:tc>
          <w:tcPr>
            <w:tcW w:w="2628" w:type="dxa"/>
            <w:vAlign w:val="center"/>
          </w:tcPr>
          <w:p w14:paraId="4359BAD3" w14:textId="77777777" w:rsidR="006A541E" w:rsidRDefault="006A541E"/>
        </w:tc>
        <w:tc>
          <w:tcPr>
            <w:tcW w:w="3888" w:type="dxa"/>
            <w:vAlign w:val="center"/>
          </w:tcPr>
          <w:p w14:paraId="64610A57" w14:textId="77777777" w:rsidR="007423E2" w:rsidRDefault="007423E2" w:rsidP="00A8009D">
            <w:r>
              <w:t>SB03 Enable Rear Window Lock</w:t>
            </w:r>
          </w:p>
          <w:p w14:paraId="79D695B3" w14:textId="77777777" w:rsidR="007423E2" w:rsidRPr="00AC15B9" w:rsidRDefault="007423E2" w:rsidP="00A8009D"/>
        </w:tc>
        <w:tc>
          <w:tcPr>
            <w:tcW w:w="3888" w:type="dxa"/>
          </w:tcPr>
          <w:p w14:paraId="3839FC06" w14:textId="77777777" w:rsidR="007423E2" w:rsidRPr="007423E2" w:rsidRDefault="007423E2" w:rsidP="007423E2">
            <w:r w:rsidRPr="007423E2">
              <w:t>Rear window switches will be disabled.</w:t>
            </w:r>
          </w:p>
        </w:tc>
      </w:tr>
    </w:tbl>
    <w:p w14:paraId="4EA751AE" w14:textId="1E80C6CF" w:rsidR="009A277F" w:rsidRDefault="009A277F" w:rsidP="009A277F">
      <w:pPr>
        <w:pStyle w:val="Caption"/>
      </w:pPr>
      <w:bookmarkStart w:id="166" w:name="_Toc529191308"/>
      <w:bookmarkStart w:id="167" w:name="_Toc73711047"/>
      <w:r w:rsidRPr="00FC63F6">
        <w:t xml:space="preserve">Table </w:t>
      </w:r>
      <w:r>
        <w:rPr>
          <w:noProof/>
        </w:rPr>
        <w:fldChar w:fldCharType="begin"/>
      </w:r>
      <w:r>
        <w:rPr>
          <w:noProof/>
        </w:rPr>
        <w:instrText xml:space="preserve"> SEQ Table \* ARABIC </w:instrText>
      </w:r>
      <w:r>
        <w:rPr>
          <w:noProof/>
        </w:rPr>
        <w:fldChar w:fldCharType="separate"/>
      </w:r>
      <w:r w:rsidR="006E6685">
        <w:rPr>
          <w:noProof/>
        </w:rPr>
        <w:t>12</w:t>
      </w:r>
      <w:r>
        <w:rPr>
          <w:noProof/>
        </w:rPr>
        <w:fldChar w:fldCharType="end"/>
      </w:r>
      <w:r>
        <w:t xml:space="preserve">: </w:t>
      </w:r>
      <w:r w:rsidRPr="00FC63F6">
        <w:t>System Behaviors</w:t>
      </w:r>
      <w:r>
        <w:t xml:space="preserve"> for HARA</w:t>
      </w:r>
      <w:bookmarkEnd w:id="166"/>
      <w:bookmarkEnd w:id="167"/>
    </w:p>
    <w:p w14:paraId="0ECFA891" w14:textId="024FE191" w:rsidR="009A277F" w:rsidRPr="009A277F" w:rsidRDefault="009A277F" w:rsidP="009A277F"/>
    <w:p w14:paraId="75B25187" w14:textId="53ABE429" w:rsidR="00784A0B" w:rsidRPr="00C12D32" w:rsidRDefault="0011065C" w:rsidP="00784A0B">
      <w:pPr>
        <w:pStyle w:val="Heading2"/>
      </w:pPr>
      <w:bookmarkStart w:id="168" w:name="_Ref519952222"/>
      <w:bookmarkStart w:id="169" w:name="_Ref519952229"/>
      <w:bookmarkStart w:id="170" w:name="_Toc73711001"/>
      <w:r>
        <w:rPr>
          <w:rStyle w:val="SubtleEmphasis"/>
          <w:i w:val="0"/>
          <w:color w:val="auto"/>
        </w:rPr>
        <w:t xml:space="preserve">Functional </w:t>
      </w:r>
      <w:r w:rsidR="00784A0B" w:rsidRPr="00C12D32">
        <w:rPr>
          <w:rStyle w:val="SubtleEmphasis"/>
          <w:i w:val="0"/>
          <w:color w:val="auto"/>
        </w:rPr>
        <w:t>Safety Assumptions</w:t>
      </w:r>
      <w:bookmarkEnd w:id="168"/>
      <w:bookmarkEnd w:id="169"/>
      <w:bookmarkEnd w:id="170"/>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A654A1">
        <w:trPr>
          <w:trHeight w:val="521"/>
          <w:jc w:val="center"/>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A654A1">
        <w:trPr>
          <w:trHeight w:val="247"/>
          <w:jc w:val="center"/>
        </w:trPr>
        <w:tc>
          <w:tcPr>
            <w:tcW w:w="1057" w:type="dxa"/>
            <w:vMerge w:val="restart"/>
            <w:shd w:val="clear" w:color="auto" w:fill="auto"/>
          </w:tcPr>
          <w:p w14:paraId="7047C2B2" w14:textId="77777777" w:rsidR="006A541E" w:rsidRDefault="006A541E"/>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24085A5B" w:rsidR="00996F9B" w:rsidRPr="0070553F" w:rsidRDefault="00762011" w:rsidP="00762011">
            <w:bookmarkStart w:id="171" w:name="_b0c45dab67d6fe639d9480a3aa802375"/>
            <w:r w:rsidRPr="00762011">
              <w:t>Rear Passenger is in a physical condition to leave the vehicle</w:t>
            </w:r>
            <w:bookmarkEnd w:id="171"/>
          </w:p>
        </w:tc>
      </w:tr>
      <w:tr w:rsidR="00996F9B" w:rsidRPr="0070553F" w14:paraId="69CA3367" w14:textId="77777777" w:rsidTr="00A654A1">
        <w:trPr>
          <w:trHeight w:val="247"/>
          <w:jc w:val="center"/>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60F1D1A1" w:rsidR="00996F9B" w:rsidRPr="0070553F" w:rsidRDefault="0075003D" w:rsidP="00465E01">
            <w:r>
              <w:t>Rear Passenger is capable to leave the Vehicle on purpose.</w:t>
            </w:r>
          </w:p>
        </w:tc>
      </w:tr>
      <w:tr w:rsidR="00996F9B" w:rsidRPr="0070553F" w14:paraId="7B6D2AC0" w14:textId="77777777" w:rsidTr="00A654A1">
        <w:trPr>
          <w:trHeight w:val="247"/>
          <w:jc w:val="center"/>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666CA5E3" w:rsidR="00996F9B" w:rsidRPr="0070553F" w:rsidRDefault="0075003D" w:rsidP="00465E01">
            <w:r>
              <w:t>Rear Passenger intends to leave the vehicle.</w:t>
            </w:r>
          </w:p>
        </w:tc>
      </w:tr>
      <w:tr w:rsidR="00996F9B" w:rsidRPr="0070553F" w14:paraId="64D96D55" w14:textId="77777777" w:rsidTr="00A654A1">
        <w:trPr>
          <w:trHeight w:val="247"/>
          <w:jc w:val="center"/>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Behavioral</w:t>
            </w:r>
          </w:p>
        </w:tc>
      </w:tr>
      <w:tr w:rsidR="00996F9B" w:rsidRPr="0070553F" w14:paraId="3C881B9D" w14:textId="77777777" w:rsidTr="00A654A1">
        <w:trPr>
          <w:trHeight w:val="247"/>
          <w:jc w:val="center"/>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0C0517BC" w14:textId="77777777" w:rsidR="006A541E" w:rsidRDefault="006A541E"/>
        </w:tc>
      </w:tr>
      <w:tr w:rsidR="00996F9B" w:rsidRPr="0070553F" w14:paraId="664EBB9B" w14:textId="77777777" w:rsidTr="00A654A1">
        <w:trPr>
          <w:trHeight w:val="247"/>
          <w:jc w:val="center"/>
        </w:trPr>
        <w:tc>
          <w:tcPr>
            <w:tcW w:w="1057" w:type="dxa"/>
            <w:vMerge w:val="restart"/>
            <w:shd w:val="clear" w:color="auto" w:fill="auto"/>
          </w:tcPr>
          <w:p w14:paraId="3A6C3E85" w14:textId="77777777" w:rsidR="006A541E" w:rsidRDefault="006A541E"/>
        </w:tc>
        <w:tc>
          <w:tcPr>
            <w:tcW w:w="2160" w:type="dxa"/>
            <w:shd w:val="clear" w:color="auto" w:fill="E0E0E0"/>
          </w:tcPr>
          <w:p w14:paraId="65A74922" w14:textId="77777777" w:rsidR="00996F9B" w:rsidRPr="0070553F" w:rsidRDefault="00996F9B" w:rsidP="00465E01">
            <w:pPr>
              <w:rPr>
                <w:b/>
              </w:rPr>
            </w:pPr>
            <w:r w:rsidRPr="0070553F">
              <w:rPr>
                <w:b/>
                <w:lang w:val="en-GB"/>
              </w:rPr>
              <w:t>Name</w:t>
            </w:r>
          </w:p>
        </w:tc>
        <w:tc>
          <w:tcPr>
            <w:tcW w:w="7018" w:type="dxa"/>
          </w:tcPr>
          <w:p w14:paraId="5DAD8EDE" w14:textId="77777777" w:rsidR="00996F9B" w:rsidRPr="0070553F" w:rsidRDefault="00762011" w:rsidP="00762011">
            <w:bookmarkStart w:id="172" w:name="_f89fe291fcd591f7e728daecd1a1791c"/>
            <w:r w:rsidRPr="00762011">
              <w:t>Rear Passenger is in a physical condition to open door when vehicle is stationary or driving with low speed</w:t>
            </w:r>
            <w:bookmarkEnd w:id="172"/>
          </w:p>
        </w:tc>
      </w:tr>
      <w:tr w:rsidR="00996F9B" w:rsidRPr="0070553F" w14:paraId="4D03DFCD" w14:textId="77777777" w:rsidTr="00A654A1">
        <w:trPr>
          <w:trHeight w:val="247"/>
          <w:jc w:val="center"/>
        </w:trPr>
        <w:tc>
          <w:tcPr>
            <w:tcW w:w="1057" w:type="dxa"/>
            <w:vMerge/>
            <w:shd w:val="clear" w:color="auto" w:fill="auto"/>
          </w:tcPr>
          <w:p w14:paraId="758004CB" w14:textId="77777777" w:rsidR="00996F9B" w:rsidRPr="0070553F" w:rsidRDefault="00996F9B" w:rsidP="00465E01">
            <w:pPr>
              <w:rPr>
                <w:b/>
              </w:rPr>
            </w:pPr>
          </w:p>
        </w:tc>
        <w:tc>
          <w:tcPr>
            <w:tcW w:w="2160" w:type="dxa"/>
            <w:shd w:val="clear" w:color="auto" w:fill="E0E0E0"/>
          </w:tcPr>
          <w:p w14:paraId="4B44D7A2" w14:textId="77777777" w:rsidR="00996F9B" w:rsidRPr="0070553F" w:rsidRDefault="00996F9B" w:rsidP="00465E01">
            <w:pPr>
              <w:rPr>
                <w:b/>
                <w:lang w:val="en-GB"/>
              </w:rPr>
            </w:pPr>
            <w:r w:rsidRPr="0070553F">
              <w:rPr>
                <w:b/>
                <w:lang w:val="en-GB"/>
              </w:rPr>
              <w:t>Description</w:t>
            </w:r>
          </w:p>
        </w:tc>
        <w:tc>
          <w:tcPr>
            <w:tcW w:w="7018" w:type="dxa"/>
          </w:tcPr>
          <w:p w14:paraId="2B112D4E" w14:textId="77777777" w:rsidR="00996F9B" w:rsidRPr="0070553F" w:rsidRDefault="0075003D" w:rsidP="00465E01">
            <w:r>
              <w:t>Rear Passenger is able to open the door and could harm other traffic participants.</w:t>
            </w:r>
          </w:p>
        </w:tc>
      </w:tr>
      <w:tr w:rsidR="00996F9B" w:rsidRPr="0070553F" w14:paraId="1AC205D5" w14:textId="77777777" w:rsidTr="00A654A1">
        <w:trPr>
          <w:trHeight w:val="247"/>
          <w:jc w:val="center"/>
        </w:trPr>
        <w:tc>
          <w:tcPr>
            <w:tcW w:w="1057" w:type="dxa"/>
            <w:vMerge/>
            <w:shd w:val="clear" w:color="auto" w:fill="auto"/>
          </w:tcPr>
          <w:p w14:paraId="28ADACD7" w14:textId="77777777" w:rsidR="00996F9B" w:rsidRPr="0070553F" w:rsidRDefault="00996F9B" w:rsidP="00465E01">
            <w:pPr>
              <w:rPr>
                <w:b/>
              </w:rPr>
            </w:pPr>
          </w:p>
        </w:tc>
        <w:tc>
          <w:tcPr>
            <w:tcW w:w="2160" w:type="dxa"/>
            <w:shd w:val="clear" w:color="auto" w:fill="E0E0E0"/>
          </w:tcPr>
          <w:p w14:paraId="29CC8721" w14:textId="77777777" w:rsidR="00996F9B" w:rsidRPr="0070553F" w:rsidRDefault="00642892" w:rsidP="00465E01">
            <w:pPr>
              <w:rPr>
                <w:b/>
              </w:rPr>
            </w:pPr>
            <w:r w:rsidRPr="0070553F">
              <w:rPr>
                <w:b/>
              </w:rPr>
              <w:t>Purpose</w:t>
            </w:r>
          </w:p>
        </w:tc>
        <w:tc>
          <w:tcPr>
            <w:tcW w:w="7018" w:type="dxa"/>
          </w:tcPr>
          <w:p w14:paraId="2668BA5B" w14:textId="77777777" w:rsidR="00996F9B" w:rsidRPr="0070553F" w:rsidRDefault="0075003D" w:rsidP="00465E01">
            <w:r>
              <w:t>Rear Passenger is physically able to open door and could harm other traffic participants that are passing by the vehicle.</w:t>
            </w:r>
          </w:p>
        </w:tc>
      </w:tr>
      <w:tr w:rsidR="00996F9B" w:rsidRPr="0070553F" w14:paraId="4A7B36D3" w14:textId="77777777" w:rsidTr="00A654A1">
        <w:trPr>
          <w:trHeight w:val="247"/>
          <w:jc w:val="center"/>
        </w:trPr>
        <w:tc>
          <w:tcPr>
            <w:tcW w:w="1057" w:type="dxa"/>
            <w:vMerge/>
            <w:shd w:val="clear" w:color="auto" w:fill="auto"/>
          </w:tcPr>
          <w:p w14:paraId="20668EE1" w14:textId="77777777" w:rsidR="00996F9B" w:rsidRPr="0070553F" w:rsidRDefault="00996F9B" w:rsidP="00465E01">
            <w:pPr>
              <w:rPr>
                <w:b/>
              </w:rPr>
            </w:pPr>
          </w:p>
        </w:tc>
        <w:tc>
          <w:tcPr>
            <w:tcW w:w="2160" w:type="dxa"/>
            <w:shd w:val="clear" w:color="auto" w:fill="E0E0E0"/>
          </w:tcPr>
          <w:p w14:paraId="198400B1" w14:textId="77777777" w:rsidR="00996F9B" w:rsidRPr="0070553F" w:rsidRDefault="00642892" w:rsidP="00465E01">
            <w:pPr>
              <w:rPr>
                <w:b/>
                <w:lang w:val="en-GB"/>
              </w:rPr>
            </w:pPr>
            <w:r w:rsidRPr="0070553F">
              <w:rPr>
                <w:b/>
                <w:lang w:val="en-GB"/>
              </w:rPr>
              <w:t>Category</w:t>
            </w:r>
          </w:p>
        </w:tc>
        <w:tc>
          <w:tcPr>
            <w:tcW w:w="7018" w:type="dxa"/>
          </w:tcPr>
          <w:p w14:paraId="781B4D8E" w14:textId="77777777" w:rsidR="00996F9B" w:rsidRPr="0070553F" w:rsidRDefault="0075003D" w:rsidP="00465E01">
            <w:r>
              <w:t>Behavioral</w:t>
            </w:r>
          </w:p>
        </w:tc>
      </w:tr>
      <w:tr w:rsidR="00996F9B" w:rsidRPr="0070553F" w14:paraId="0953F5B0" w14:textId="77777777" w:rsidTr="00A654A1">
        <w:trPr>
          <w:trHeight w:val="247"/>
          <w:jc w:val="center"/>
        </w:trPr>
        <w:tc>
          <w:tcPr>
            <w:tcW w:w="1057" w:type="dxa"/>
            <w:vMerge/>
            <w:shd w:val="clear" w:color="auto" w:fill="auto"/>
          </w:tcPr>
          <w:p w14:paraId="73F30867" w14:textId="77777777" w:rsidR="00996F9B" w:rsidRPr="0070553F" w:rsidRDefault="00996F9B" w:rsidP="00465E01">
            <w:pPr>
              <w:rPr>
                <w:b/>
              </w:rPr>
            </w:pPr>
          </w:p>
        </w:tc>
        <w:tc>
          <w:tcPr>
            <w:tcW w:w="2160" w:type="dxa"/>
            <w:shd w:val="clear" w:color="auto" w:fill="E0E0E0"/>
          </w:tcPr>
          <w:p w14:paraId="4D9649C2"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19987883" w14:textId="77777777" w:rsidR="006A541E" w:rsidRDefault="006A541E"/>
        </w:tc>
      </w:tr>
      <w:tr w:rsidR="00996F9B" w:rsidRPr="0070553F" w14:paraId="3F1B7003" w14:textId="77777777" w:rsidTr="00A654A1">
        <w:trPr>
          <w:trHeight w:val="247"/>
          <w:jc w:val="center"/>
        </w:trPr>
        <w:tc>
          <w:tcPr>
            <w:tcW w:w="1057" w:type="dxa"/>
            <w:vMerge w:val="restart"/>
            <w:shd w:val="clear" w:color="auto" w:fill="auto"/>
          </w:tcPr>
          <w:p w14:paraId="750507F9" w14:textId="77777777" w:rsidR="006A541E" w:rsidRDefault="006A541E"/>
        </w:tc>
        <w:tc>
          <w:tcPr>
            <w:tcW w:w="2160" w:type="dxa"/>
            <w:shd w:val="clear" w:color="auto" w:fill="E0E0E0"/>
          </w:tcPr>
          <w:p w14:paraId="5D0FCDA5" w14:textId="77777777" w:rsidR="00996F9B" w:rsidRPr="0070553F" w:rsidRDefault="00996F9B" w:rsidP="00465E01">
            <w:pPr>
              <w:rPr>
                <w:b/>
              </w:rPr>
            </w:pPr>
            <w:r w:rsidRPr="0070553F">
              <w:rPr>
                <w:b/>
                <w:lang w:val="en-GB"/>
              </w:rPr>
              <w:t>Name</w:t>
            </w:r>
          </w:p>
        </w:tc>
        <w:tc>
          <w:tcPr>
            <w:tcW w:w="7018" w:type="dxa"/>
          </w:tcPr>
          <w:p w14:paraId="42512C40" w14:textId="77777777" w:rsidR="00996F9B" w:rsidRPr="0070553F" w:rsidRDefault="00762011" w:rsidP="00762011">
            <w:bookmarkStart w:id="173" w:name="_cf44c4eeab7afc671c92a703f14d127c"/>
            <w:r w:rsidRPr="00762011">
              <w:t>Climate Temperatures</w:t>
            </w:r>
            <w:bookmarkEnd w:id="173"/>
          </w:p>
        </w:tc>
      </w:tr>
      <w:tr w:rsidR="00996F9B" w:rsidRPr="0070553F" w14:paraId="077D6EDF" w14:textId="77777777" w:rsidTr="00A654A1">
        <w:trPr>
          <w:trHeight w:val="247"/>
          <w:jc w:val="center"/>
        </w:trPr>
        <w:tc>
          <w:tcPr>
            <w:tcW w:w="1057" w:type="dxa"/>
            <w:vMerge/>
            <w:shd w:val="clear" w:color="auto" w:fill="auto"/>
          </w:tcPr>
          <w:p w14:paraId="1AA4F7FC" w14:textId="77777777" w:rsidR="00996F9B" w:rsidRPr="0070553F" w:rsidRDefault="00996F9B" w:rsidP="00465E01">
            <w:pPr>
              <w:rPr>
                <w:b/>
              </w:rPr>
            </w:pPr>
          </w:p>
        </w:tc>
        <w:tc>
          <w:tcPr>
            <w:tcW w:w="2160" w:type="dxa"/>
            <w:shd w:val="clear" w:color="auto" w:fill="E0E0E0"/>
          </w:tcPr>
          <w:p w14:paraId="45CA50AB" w14:textId="77777777" w:rsidR="00996F9B" w:rsidRPr="0070553F" w:rsidRDefault="00996F9B" w:rsidP="00465E01">
            <w:pPr>
              <w:rPr>
                <w:b/>
                <w:lang w:val="en-GB"/>
              </w:rPr>
            </w:pPr>
            <w:r w:rsidRPr="0070553F">
              <w:rPr>
                <w:b/>
                <w:lang w:val="en-GB"/>
              </w:rPr>
              <w:t>Description</w:t>
            </w:r>
          </w:p>
        </w:tc>
        <w:tc>
          <w:tcPr>
            <w:tcW w:w="7018" w:type="dxa"/>
          </w:tcPr>
          <w:p w14:paraId="7D858CF4" w14:textId="77777777" w:rsidR="00996F9B" w:rsidRPr="0070553F" w:rsidRDefault="0075003D" w:rsidP="00465E01">
            <w:r>
              <w:t>The minimum temperature the control dial can be set to is approx. 15C and the maximum temperature the control dial can be set to is approx. 30C.</w:t>
            </w:r>
          </w:p>
        </w:tc>
      </w:tr>
      <w:tr w:rsidR="00996F9B" w:rsidRPr="0070553F" w14:paraId="351A2A27" w14:textId="77777777" w:rsidTr="00A654A1">
        <w:trPr>
          <w:trHeight w:val="247"/>
          <w:jc w:val="center"/>
        </w:trPr>
        <w:tc>
          <w:tcPr>
            <w:tcW w:w="1057" w:type="dxa"/>
            <w:vMerge/>
            <w:shd w:val="clear" w:color="auto" w:fill="auto"/>
          </w:tcPr>
          <w:p w14:paraId="721308CC" w14:textId="77777777" w:rsidR="00996F9B" w:rsidRPr="0070553F" w:rsidRDefault="00996F9B" w:rsidP="00465E01">
            <w:pPr>
              <w:rPr>
                <w:b/>
              </w:rPr>
            </w:pPr>
          </w:p>
        </w:tc>
        <w:tc>
          <w:tcPr>
            <w:tcW w:w="2160" w:type="dxa"/>
            <w:shd w:val="clear" w:color="auto" w:fill="E0E0E0"/>
          </w:tcPr>
          <w:p w14:paraId="5F456541" w14:textId="77777777" w:rsidR="00996F9B" w:rsidRPr="0070553F" w:rsidRDefault="00642892" w:rsidP="00465E01">
            <w:pPr>
              <w:rPr>
                <w:b/>
              </w:rPr>
            </w:pPr>
            <w:r w:rsidRPr="0070553F">
              <w:rPr>
                <w:b/>
              </w:rPr>
              <w:t>Purpose</w:t>
            </w:r>
          </w:p>
        </w:tc>
        <w:tc>
          <w:tcPr>
            <w:tcW w:w="7018" w:type="dxa"/>
          </w:tcPr>
          <w:p w14:paraId="044A653B" w14:textId="77777777" w:rsidR="00996F9B" w:rsidRPr="0070553F" w:rsidRDefault="0075003D" w:rsidP="00465E01">
            <w:r>
              <w:t>The purpose of this Assumption is for the minimum and maximum temperature (in degrees Celsius) of the rear climate system.</w:t>
            </w:r>
          </w:p>
        </w:tc>
      </w:tr>
      <w:tr w:rsidR="00996F9B" w:rsidRPr="0070553F" w14:paraId="2F929478" w14:textId="77777777" w:rsidTr="00A654A1">
        <w:trPr>
          <w:trHeight w:val="247"/>
          <w:jc w:val="center"/>
        </w:trPr>
        <w:tc>
          <w:tcPr>
            <w:tcW w:w="1057" w:type="dxa"/>
            <w:vMerge/>
            <w:shd w:val="clear" w:color="auto" w:fill="auto"/>
          </w:tcPr>
          <w:p w14:paraId="47CFE9F7" w14:textId="77777777" w:rsidR="00996F9B" w:rsidRPr="0070553F" w:rsidRDefault="00996F9B" w:rsidP="00465E01">
            <w:pPr>
              <w:rPr>
                <w:b/>
              </w:rPr>
            </w:pPr>
          </w:p>
        </w:tc>
        <w:tc>
          <w:tcPr>
            <w:tcW w:w="2160" w:type="dxa"/>
            <w:shd w:val="clear" w:color="auto" w:fill="E0E0E0"/>
          </w:tcPr>
          <w:p w14:paraId="0E4F93BB" w14:textId="77777777" w:rsidR="00996F9B" w:rsidRPr="0070553F" w:rsidRDefault="00642892" w:rsidP="00465E01">
            <w:pPr>
              <w:rPr>
                <w:b/>
                <w:lang w:val="en-GB"/>
              </w:rPr>
            </w:pPr>
            <w:r w:rsidRPr="0070553F">
              <w:rPr>
                <w:b/>
                <w:lang w:val="en-GB"/>
              </w:rPr>
              <w:t>Category</w:t>
            </w:r>
          </w:p>
        </w:tc>
        <w:tc>
          <w:tcPr>
            <w:tcW w:w="7018" w:type="dxa"/>
          </w:tcPr>
          <w:p w14:paraId="1DE32F19" w14:textId="77777777" w:rsidR="00996F9B" w:rsidRPr="0070553F" w:rsidRDefault="0075003D" w:rsidP="00465E01">
            <w:r>
              <w:t>Behavioral</w:t>
            </w:r>
          </w:p>
        </w:tc>
      </w:tr>
      <w:tr w:rsidR="00996F9B" w:rsidRPr="0070553F" w14:paraId="73174BDF" w14:textId="77777777" w:rsidTr="00A654A1">
        <w:trPr>
          <w:trHeight w:val="247"/>
          <w:jc w:val="center"/>
        </w:trPr>
        <w:tc>
          <w:tcPr>
            <w:tcW w:w="1057" w:type="dxa"/>
            <w:vMerge/>
            <w:shd w:val="clear" w:color="auto" w:fill="auto"/>
          </w:tcPr>
          <w:p w14:paraId="255696E3" w14:textId="77777777" w:rsidR="00996F9B" w:rsidRPr="0070553F" w:rsidRDefault="00996F9B" w:rsidP="00465E01">
            <w:pPr>
              <w:rPr>
                <w:b/>
              </w:rPr>
            </w:pPr>
          </w:p>
        </w:tc>
        <w:tc>
          <w:tcPr>
            <w:tcW w:w="2160" w:type="dxa"/>
            <w:shd w:val="clear" w:color="auto" w:fill="E0E0E0"/>
          </w:tcPr>
          <w:p w14:paraId="05E74D66"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1590E7BF" w14:textId="77777777" w:rsidR="006A541E" w:rsidRDefault="006A541E"/>
        </w:tc>
      </w:tr>
    </w:tbl>
    <w:p w14:paraId="701E10DB" w14:textId="030AFFC0" w:rsidR="00ED34A3" w:rsidRDefault="000C2B87" w:rsidP="00F8140A">
      <w:pPr>
        <w:pStyle w:val="Caption"/>
      </w:pPr>
      <w:bookmarkStart w:id="174" w:name="_Toc73711048"/>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6E6685">
        <w:rPr>
          <w:noProof/>
        </w:rPr>
        <w:t>13</w:t>
      </w:r>
      <w:r w:rsidRPr="0070553F">
        <w:rPr>
          <w:noProof/>
        </w:rPr>
        <w:fldChar w:fldCharType="end"/>
      </w:r>
      <w:r w:rsidRPr="0070553F">
        <w:t xml:space="preserve">: Functional Safety </w:t>
      </w:r>
      <w:r>
        <w:t>Assumptions</w:t>
      </w:r>
      <w:bookmarkEnd w:id="174"/>
    </w:p>
    <w:p w14:paraId="6F3CE80B" w14:textId="06D1C40A" w:rsidR="003531D5" w:rsidRDefault="00B924AD" w:rsidP="0059666E">
      <w:pPr>
        <w:pStyle w:val="Heading2"/>
      </w:pPr>
      <w:bookmarkStart w:id="175" w:name="_Ref528759293"/>
      <w:bookmarkStart w:id="176" w:name="_Ref528759292"/>
      <w:bookmarkStart w:id="177" w:name="_Toc73711002"/>
      <w:r w:rsidRPr="0070553F">
        <w:t>Safety Goals</w:t>
      </w:r>
      <w:bookmarkEnd w:id="175"/>
      <w:bookmarkEnd w:id="176"/>
      <w:bookmarkEnd w:id="177"/>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3608F51" w14:textId="473B945C" w:rsidR="00CE3BD6" w:rsidRPr="0070553F" w:rsidRDefault="00F8140A" w:rsidP="00F8140A">
            <w:pPr>
              <w:rPr>
                <w:b/>
              </w:rPr>
            </w:pPr>
            <w:r w:rsidRPr="00F8140A">
              <w:rPr>
                <w:b/>
              </w:rPr>
              <w:t>SG1</w:t>
            </w:r>
          </w:p>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78" w:name="_c2d50f65cd099d71cc4a3b2eabfbc40d"/>
            <w:r>
              <w:t>SG_01: Unintended PCL deactivation shall be prevented</w:t>
            </w:r>
            <w:bookmarkEnd w:id="178"/>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5A690B4" w14:textId="0F1D1D49" w:rsidR="00CE3BD6" w:rsidRPr="0070553F" w:rsidRDefault="00F8140A" w:rsidP="00465E01">
            <w:r>
              <w:t>An unintended deactivation of child safety locks shall be prevented. Child Lock Status shall be maintained and driver shall be informed/warned about PCL Status.</w:t>
            </w:r>
          </w:p>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1F465BFC" w14:textId="7530AADF" w:rsidR="00CE3BD6" w:rsidRPr="0070553F" w:rsidRDefault="00F8140A" w:rsidP="00465E01">
            <w:r>
              <w:t>A</w:t>
            </w:r>
          </w:p>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5FC6A0C5" w14:textId="77777777" w:rsidR="006A541E" w:rsidRDefault="006A541E"/>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6212A205" w14:textId="77777777" w:rsidR="006A541E" w:rsidRDefault="006A541E"/>
        </w:tc>
      </w:tr>
      <w:tr w:rsidR="00CE3BD6" w:rsidRPr="0070553F" w14:paraId="79F8B6F3" w14:textId="77777777" w:rsidTr="00A654A1">
        <w:trPr>
          <w:trHeight w:val="247"/>
          <w:jc w:val="center"/>
        </w:trPr>
        <w:tc>
          <w:tcPr>
            <w:tcW w:w="1057" w:type="dxa"/>
            <w:vMerge w:val="restart"/>
            <w:shd w:val="clear" w:color="auto" w:fill="auto"/>
          </w:tcPr>
          <w:p w14:paraId="7FDE8EB3" w14:textId="77777777" w:rsidR="00CE3BD6" w:rsidRPr="0070553F" w:rsidRDefault="00F8140A" w:rsidP="00F8140A">
            <w:pPr>
              <w:rPr>
                <w:b/>
              </w:rPr>
            </w:pPr>
            <w:r w:rsidRPr="00F8140A">
              <w:rPr>
                <w:b/>
              </w:rPr>
              <w:t>SG2</w:t>
            </w:r>
          </w:p>
        </w:tc>
        <w:tc>
          <w:tcPr>
            <w:tcW w:w="2160" w:type="dxa"/>
            <w:shd w:val="clear" w:color="auto" w:fill="E0E0E0"/>
          </w:tcPr>
          <w:p w14:paraId="18157705" w14:textId="77777777" w:rsidR="00CE3BD6" w:rsidRPr="0070553F" w:rsidRDefault="00CE3BD6" w:rsidP="00465E01">
            <w:pPr>
              <w:rPr>
                <w:b/>
              </w:rPr>
            </w:pPr>
            <w:r w:rsidRPr="0070553F">
              <w:rPr>
                <w:b/>
                <w:lang w:val="en-GB"/>
              </w:rPr>
              <w:t>Goal Name</w:t>
            </w:r>
          </w:p>
        </w:tc>
        <w:tc>
          <w:tcPr>
            <w:tcW w:w="7018" w:type="dxa"/>
            <w:gridSpan w:val="3"/>
          </w:tcPr>
          <w:p w14:paraId="0A83B663" w14:textId="77777777" w:rsidR="00CE3BD6" w:rsidRPr="0070553F" w:rsidRDefault="00EE49F3" w:rsidP="00465E01">
            <w:bookmarkStart w:id="179" w:name="_2f74dab0150c644493bfaf183f77cb80"/>
            <w:r>
              <w:t>SG_02: Ensure Power Child Lock is activated when requested</w:t>
            </w:r>
            <w:bookmarkEnd w:id="179"/>
          </w:p>
        </w:tc>
      </w:tr>
      <w:tr w:rsidR="00CE3BD6" w:rsidRPr="0070553F" w14:paraId="48A80839" w14:textId="77777777" w:rsidTr="00A654A1">
        <w:trPr>
          <w:trHeight w:val="247"/>
          <w:jc w:val="center"/>
        </w:trPr>
        <w:tc>
          <w:tcPr>
            <w:tcW w:w="1057" w:type="dxa"/>
            <w:vMerge/>
            <w:shd w:val="clear" w:color="auto" w:fill="auto"/>
          </w:tcPr>
          <w:p w14:paraId="558F70F4" w14:textId="77777777" w:rsidR="00CE3BD6" w:rsidRPr="0070553F" w:rsidRDefault="00CE3BD6" w:rsidP="00465E01">
            <w:pPr>
              <w:rPr>
                <w:b/>
              </w:rPr>
            </w:pPr>
          </w:p>
        </w:tc>
        <w:tc>
          <w:tcPr>
            <w:tcW w:w="2160" w:type="dxa"/>
            <w:shd w:val="clear" w:color="auto" w:fill="E0E0E0"/>
          </w:tcPr>
          <w:p w14:paraId="7AED1109" w14:textId="77777777" w:rsidR="00CE3BD6" w:rsidRPr="0070553F" w:rsidRDefault="00CE3BD6" w:rsidP="00465E01">
            <w:pPr>
              <w:rPr>
                <w:b/>
                <w:lang w:val="en-GB"/>
              </w:rPr>
            </w:pPr>
            <w:r w:rsidRPr="0070553F">
              <w:rPr>
                <w:b/>
                <w:lang w:val="en-GB"/>
              </w:rPr>
              <w:t>Description</w:t>
            </w:r>
          </w:p>
        </w:tc>
        <w:tc>
          <w:tcPr>
            <w:tcW w:w="7018" w:type="dxa"/>
            <w:gridSpan w:val="3"/>
          </w:tcPr>
          <w:p w14:paraId="73B382A6" w14:textId="77777777" w:rsidR="00CE3BD6" w:rsidRPr="0070553F" w:rsidRDefault="00F8140A" w:rsidP="00465E01">
            <w:r>
              <w:t>Child safety locks shall be activated when requested by driver. Driver shall be informed/warned about PCL Status.</w:t>
            </w:r>
          </w:p>
        </w:tc>
      </w:tr>
      <w:tr w:rsidR="00CE3BD6" w:rsidRPr="0070553F" w14:paraId="3688FC91" w14:textId="77777777" w:rsidTr="00A654A1">
        <w:trPr>
          <w:trHeight w:val="247"/>
          <w:jc w:val="center"/>
        </w:trPr>
        <w:tc>
          <w:tcPr>
            <w:tcW w:w="1057" w:type="dxa"/>
            <w:vMerge/>
            <w:shd w:val="clear" w:color="auto" w:fill="auto"/>
          </w:tcPr>
          <w:p w14:paraId="71505E87" w14:textId="77777777" w:rsidR="00CE3BD6" w:rsidRPr="0070553F" w:rsidRDefault="00CE3BD6" w:rsidP="00465E01">
            <w:pPr>
              <w:rPr>
                <w:b/>
              </w:rPr>
            </w:pPr>
          </w:p>
        </w:tc>
        <w:tc>
          <w:tcPr>
            <w:tcW w:w="2160" w:type="dxa"/>
            <w:shd w:val="clear" w:color="auto" w:fill="E0E0E0"/>
          </w:tcPr>
          <w:p w14:paraId="3347497E" w14:textId="77777777" w:rsidR="00CE3BD6" w:rsidRPr="0070553F" w:rsidRDefault="00CE3BD6" w:rsidP="00465E01">
            <w:pPr>
              <w:rPr>
                <w:b/>
              </w:rPr>
            </w:pPr>
            <w:r w:rsidRPr="0070553F">
              <w:rPr>
                <w:b/>
                <w:lang w:val="en-GB"/>
              </w:rPr>
              <w:t>Safety Goal Concept</w:t>
            </w:r>
          </w:p>
        </w:tc>
        <w:tc>
          <w:tcPr>
            <w:tcW w:w="7018" w:type="dxa"/>
            <w:gridSpan w:val="3"/>
          </w:tcPr>
          <w:p w14:paraId="50DB48B4" w14:textId="77777777" w:rsidR="00154B3F" w:rsidRPr="003B6326" w:rsidRDefault="00154B3F" w:rsidP="00465E01">
            <w:r w:rsidRPr="003B6326">
              <w:t>Safety Goal Concept:</w:t>
            </w:r>
          </w:p>
          <w:p w14:paraId="07810ABE" w14:textId="77777777" w:rsidR="00BB7161" w:rsidRPr="003B6326" w:rsidRDefault="00BB7161" w:rsidP="00465E01"/>
          <w:p w14:paraId="7C85DD55" w14:textId="77777777" w:rsidR="00CE3BD6" w:rsidRPr="003B6326" w:rsidRDefault="00154B3F" w:rsidP="00154B3F">
            <w:r w:rsidRPr="003B6326">
              <w:t>Warning &amp; Recovery Concept:</w:t>
            </w:r>
          </w:p>
        </w:tc>
      </w:tr>
      <w:tr w:rsidR="00CE3BD6" w:rsidRPr="0070553F" w14:paraId="29C35CAF" w14:textId="77777777" w:rsidTr="00A654A1">
        <w:trPr>
          <w:trHeight w:val="247"/>
          <w:jc w:val="center"/>
        </w:trPr>
        <w:tc>
          <w:tcPr>
            <w:tcW w:w="1057" w:type="dxa"/>
            <w:vMerge/>
            <w:shd w:val="clear" w:color="auto" w:fill="auto"/>
          </w:tcPr>
          <w:p w14:paraId="404E15BA" w14:textId="77777777" w:rsidR="00CE3BD6" w:rsidRPr="0070553F" w:rsidRDefault="00CE3BD6" w:rsidP="00465E01">
            <w:pPr>
              <w:rPr>
                <w:b/>
              </w:rPr>
            </w:pPr>
          </w:p>
        </w:tc>
        <w:tc>
          <w:tcPr>
            <w:tcW w:w="2160" w:type="dxa"/>
            <w:shd w:val="clear" w:color="auto" w:fill="E0E0E0"/>
          </w:tcPr>
          <w:p w14:paraId="0EA44C40" w14:textId="77777777" w:rsidR="00CE3BD6" w:rsidRPr="0070553F" w:rsidRDefault="00CE3BD6" w:rsidP="00465E01">
            <w:pPr>
              <w:rPr>
                <w:b/>
                <w:lang w:val="en-GB"/>
              </w:rPr>
            </w:pPr>
            <w:r w:rsidRPr="0070553F">
              <w:rPr>
                <w:b/>
                <w:lang w:val="en-GB"/>
              </w:rPr>
              <w:t>ASIL</w:t>
            </w:r>
          </w:p>
        </w:tc>
        <w:tc>
          <w:tcPr>
            <w:tcW w:w="1726" w:type="dxa"/>
          </w:tcPr>
          <w:p w14:paraId="500DF842" w14:textId="77777777" w:rsidR="00CE3BD6" w:rsidRPr="0070553F" w:rsidRDefault="00F8140A" w:rsidP="00465E01">
            <w:r>
              <w:t>A</w:t>
            </w:r>
          </w:p>
        </w:tc>
        <w:tc>
          <w:tcPr>
            <w:tcW w:w="898" w:type="dxa"/>
            <w:shd w:val="clear" w:color="auto" w:fill="E0E0E0"/>
          </w:tcPr>
          <w:p w14:paraId="42F9E0FB" w14:textId="77777777" w:rsidR="00CE3BD6" w:rsidRPr="0070553F" w:rsidRDefault="00CE3BD6" w:rsidP="00465E01">
            <w:r w:rsidRPr="0070553F">
              <w:rPr>
                <w:b/>
                <w:lang w:val="en-GB"/>
              </w:rPr>
              <w:t>FTTI</w:t>
            </w:r>
          </w:p>
        </w:tc>
        <w:tc>
          <w:tcPr>
            <w:tcW w:w="4394" w:type="dxa"/>
          </w:tcPr>
          <w:p w14:paraId="0738D155" w14:textId="77777777" w:rsidR="006A541E" w:rsidRDefault="006A541E"/>
        </w:tc>
      </w:tr>
      <w:tr w:rsidR="00CE3BD6" w:rsidRPr="0070553F" w14:paraId="789B90AB" w14:textId="77777777" w:rsidTr="00A654A1">
        <w:trPr>
          <w:trHeight w:val="247"/>
          <w:jc w:val="center"/>
        </w:trPr>
        <w:tc>
          <w:tcPr>
            <w:tcW w:w="1057" w:type="dxa"/>
            <w:vMerge/>
            <w:shd w:val="clear" w:color="auto" w:fill="auto"/>
          </w:tcPr>
          <w:p w14:paraId="46C75EE5" w14:textId="77777777" w:rsidR="00CE3BD6" w:rsidRPr="0070553F" w:rsidRDefault="00CE3BD6" w:rsidP="00465E01">
            <w:pPr>
              <w:rPr>
                <w:b/>
              </w:rPr>
            </w:pPr>
          </w:p>
        </w:tc>
        <w:tc>
          <w:tcPr>
            <w:tcW w:w="2160" w:type="dxa"/>
            <w:shd w:val="clear" w:color="auto" w:fill="E0E0E0"/>
          </w:tcPr>
          <w:p w14:paraId="69904F4E" w14:textId="77777777" w:rsidR="00CE3BD6" w:rsidRPr="00C12D32" w:rsidRDefault="00CE3BD6" w:rsidP="00465E01">
            <w:pPr>
              <w:rPr>
                <w:b/>
                <w:lang w:val="en-GB"/>
              </w:rPr>
            </w:pPr>
            <w:r w:rsidRPr="00C12D32">
              <w:rPr>
                <w:b/>
                <w:lang w:val="en-GB"/>
              </w:rPr>
              <w:t>Related FSR IDs</w:t>
            </w:r>
          </w:p>
        </w:tc>
        <w:tc>
          <w:tcPr>
            <w:tcW w:w="7018" w:type="dxa"/>
            <w:gridSpan w:val="3"/>
          </w:tcPr>
          <w:p w14:paraId="603F548D" w14:textId="77777777" w:rsidR="006A541E" w:rsidRDefault="006A541E"/>
        </w:tc>
      </w:tr>
      <w:tr w:rsidR="00CE3BD6" w:rsidRPr="0070553F" w14:paraId="1552AF5F" w14:textId="77777777" w:rsidTr="00A654A1">
        <w:trPr>
          <w:trHeight w:val="247"/>
          <w:jc w:val="center"/>
        </w:trPr>
        <w:tc>
          <w:tcPr>
            <w:tcW w:w="1057" w:type="dxa"/>
            <w:vMerge w:val="restart"/>
            <w:shd w:val="clear" w:color="auto" w:fill="auto"/>
          </w:tcPr>
          <w:p w14:paraId="0309DC19" w14:textId="77777777" w:rsidR="00CE3BD6" w:rsidRPr="0070553F" w:rsidRDefault="00F8140A" w:rsidP="00F8140A">
            <w:pPr>
              <w:rPr>
                <w:b/>
              </w:rPr>
            </w:pPr>
            <w:r w:rsidRPr="00F8140A">
              <w:rPr>
                <w:b/>
              </w:rPr>
              <w:t>SG3</w:t>
            </w:r>
          </w:p>
        </w:tc>
        <w:tc>
          <w:tcPr>
            <w:tcW w:w="2160" w:type="dxa"/>
            <w:shd w:val="clear" w:color="auto" w:fill="E0E0E0"/>
          </w:tcPr>
          <w:p w14:paraId="2C4D54D2" w14:textId="77777777" w:rsidR="00CE3BD6" w:rsidRPr="0070553F" w:rsidRDefault="00CE3BD6" w:rsidP="00465E01">
            <w:pPr>
              <w:rPr>
                <w:b/>
              </w:rPr>
            </w:pPr>
            <w:r w:rsidRPr="0070553F">
              <w:rPr>
                <w:b/>
                <w:lang w:val="en-GB"/>
              </w:rPr>
              <w:t>Goal Name</w:t>
            </w:r>
          </w:p>
        </w:tc>
        <w:tc>
          <w:tcPr>
            <w:tcW w:w="7018" w:type="dxa"/>
            <w:gridSpan w:val="3"/>
          </w:tcPr>
          <w:p w14:paraId="2DBBB670" w14:textId="77777777" w:rsidR="00CE3BD6" w:rsidRPr="0070553F" w:rsidRDefault="00EE49F3" w:rsidP="00465E01">
            <w:bookmarkStart w:id="180" w:name="_76d2dbaa4934d9b08dfb11841d151b49"/>
            <w:r>
              <w:t>SG_03: Ensure Power Child Lock is Activated when Global Lock is Enabled</w:t>
            </w:r>
            <w:bookmarkEnd w:id="180"/>
          </w:p>
        </w:tc>
      </w:tr>
      <w:tr w:rsidR="00CE3BD6" w:rsidRPr="0070553F" w14:paraId="62D92669" w14:textId="77777777" w:rsidTr="00A654A1">
        <w:trPr>
          <w:trHeight w:val="247"/>
          <w:jc w:val="center"/>
        </w:trPr>
        <w:tc>
          <w:tcPr>
            <w:tcW w:w="1057" w:type="dxa"/>
            <w:vMerge/>
            <w:shd w:val="clear" w:color="auto" w:fill="auto"/>
          </w:tcPr>
          <w:p w14:paraId="201E8A55" w14:textId="77777777" w:rsidR="00CE3BD6" w:rsidRPr="0070553F" w:rsidRDefault="00CE3BD6" w:rsidP="00465E01">
            <w:pPr>
              <w:rPr>
                <w:b/>
              </w:rPr>
            </w:pPr>
          </w:p>
        </w:tc>
        <w:tc>
          <w:tcPr>
            <w:tcW w:w="2160" w:type="dxa"/>
            <w:shd w:val="clear" w:color="auto" w:fill="E0E0E0"/>
          </w:tcPr>
          <w:p w14:paraId="4EADA8E8" w14:textId="77777777" w:rsidR="00CE3BD6" w:rsidRPr="0070553F" w:rsidRDefault="00CE3BD6" w:rsidP="00465E01">
            <w:pPr>
              <w:rPr>
                <w:b/>
                <w:lang w:val="en-GB"/>
              </w:rPr>
            </w:pPr>
            <w:r w:rsidRPr="0070553F">
              <w:rPr>
                <w:b/>
                <w:lang w:val="en-GB"/>
              </w:rPr>
              <w:t>Description</w:t>
            </w:r>
          </w:p>
        </w:tc>
        <w:tc>
          <w:tcPr>
            <w:tcW w:w="7018" w:type="dxa"/>
            <w:gridSpan w:val="3"/>
          </w:tcPr>
          <w:p w14:paraId="7735B7CD" w14:textId="77777777" w:rsidR="00CE3BD6" w:rsidRPr="0070553F" w:rsidRDefault="00F8140A" w:rsidP="00465E01">
            <w:r>
              <w:t>Power Child Lock shall be activated when Global Lock is enabled.</w:t>
            </w:r>
          </w:p>
        </w:tc>
      </w:tr>
      <w:tr w:rsidR="00CE3BD6" w:rsidRPr="0070553F" w14:paraId="2CF5D21B" w14:textId="77777777" w:rsidTr="00A654A1">
        <w:trPr>
          <w:trHeight w:val="247"/>
          <w:jc w:val="center"/>
        </w:trPr>
        <w:tc>
          <w:tcPr>
            <w:tcW w:w="1057" w:type="dxa"/>
            <w:vMerge/>
            <w:shd w:val="clear" w:color="auto" w:fill="auto"/>
          </w:tcPr>
          <w:p w14:paraId="3FA37C8F" w14:textId="77777777" w:rsidR="00CE3BD6" w:rsidRPr="0070553F" w:rsidRDefault="00CE3BD6" w:rsidP="00465E01">
            <w:pPr>
              <w:rPr>
                <w:b/>
              </w:rPr>
            </w:pPr>
          </w:p>
        </w:tc>
        <w:tc>
          <w:tcPr>
            <w:tcW w:w="2160" w:type="dxa"/>
            <w:shd w:val="clear" w:color="auto" w:fill="E0E0E0"/>
          </w:tcPr>
          <w:p w14:paraId="7DEE61CC" w14:textId="77777777" w:rsidR="00CE3BD6" w:rsidRPr="0070553F" w:rsidRDefault="00CE3BD6" w:rsidP="00465E01">
            <w:pPr>
              <w:rPr>
                <w:b/>
              </w:rPr>
            </w:pPr>
            <w:r w:rsidRPr="0070553F">
              <w:rPr>
                <w:b/>
                <w:lang w:val="en-GB"/>
              </w:rPr>
              <w:t>Safety Goal Concept</w:t>
            </w:r>
          </w:p>
        </w:tc>
        <w:tc>
          <w:tcPr>
            <w:tcW w:w="7018" w:type="dxa"/>
            <w:gridSpan w:val="3"/>
          </w:tcPr>
          <w:p w14:paraId="3D2AC5DF" w14:textId="77777777" w:rsidR="00154B3F" w:rsidRPr="003B6326" w:rsidRDefault="00154B3F" w:rsidP="00465E01">
            <w:r w:rsidRPr="003B6326">
              <w:t>Safety Goal Concept:</w:t>
            </w:r>
          </w:p>
        </w:tc>
      </w:tr>
      <w:tr w:rsidR="00CE3BD6" w:rsidRPr="0070553F" w14:paraId="1916D304" w14:textId="77777777" w:rsidTr="00A654A1">
        <w:trPr>
          <w:trHeight w:val="247"/>
          <w:jc w:val="center"/>
        </w:trPr>
        <w:tc>
          <w:tcPr>
            <w:tcW w:w="1057" w:type="dxa"/>
            <w:vMerge/>
            <w:shd w:val="clear" w:color="auto" w:fill="auto"/>
          </w:tcPr>
          <w:p w14:paraId="6D8A2455" w14:textId="77777777" w:rsidR="00CE3BD6" w:rsidRPr="0070553F" w:rsidRDefault="00CE3BD6" w:rsidP="00465E01">
            <w:pPr>
              <w:rPr>
                <w:b/>
              </w:rPr>
            </w:pPr>
          </w:p>
        </w:tc>
        <w:tc>
          <w:tcPr>
            <w:tcW w:w="2160" w:type="dxa"/>
            <w:shd w:val="clear" w:color="auto" w:fill="E0E0E0"/>
          </w:tcPr>
          <w:p w14:paraId="67A0B881" w14:textId="77777777" w:rsidR="00CE3BD6" w:rsidRPr="0070553F" w:rsidRDefault="00CE3BD6" w:rsidP="00465E01">
            <w:pPr>
              <w:rPr>
                <w:b/>
                <w:lang w:val="en-GB"/>
              </w:rPr>
            </w:pPr>
            <w:r w:rsidRPr="0070553F">
              <w:rPr>
                <w:b/>
                <w:lang w:val="en-GB"/>
              </w:rPr>
              <w:t>ASIL</w:t>
            </w:r>
          </w:p>
        </w:tc>
        <w:tc>
          <w:tcPr>
            <w:tcW w:w="1726" w:type="dxa"/>
          </w:tcPr>
          <w:p w14:paraId="1BD30ECC" w14:textId="77777777" w:rsidR="00CE3BD6" w:rsidRPr="0070553F" w:rsidRDefault="00F8140A" w:rsidP="00465E01">
            <w:r>
              <w:t>A</w:t>
            </w:r>
          </w:p>
        </w:tc>
        <w:tc>
          <w:tcPr>
            <w:tcW w:w="898" w:type="dxa"/>
            <w:shd w:val="clear" w:color="auto" w:fill="E0E0E0"/>
          </w:tcPr>
          <w:p w14:paraId="0AEB6B19" w14:textId="77777777" w:rsidR="00CE3BD6" w:rsidRPr="0070553F" w:rsidRDefault="00CE3BD6" w:rsidP="00465E01">
            <w:r w:rsidRPr="0070553F">
              <w:rPr>
                <w:b/>
                <w:lang w:val="en-GB"/>
              </w:rPr>
              <w:t>FTTI</w:t>
            </w:r>
          </w:p>
        </w:tc>
        <w:tc>
          <w:tcPr>
            <w:tcW w:w="4394" w:type="dxa"/>
          </w:tcPr>
          <w:p w14:paraId="04786066" w14:textId="77777777" w:rsidR="006A541E" w:rsidRDefault="006A541E"/>
        </w:tc>
      </w:tr>
      <w:tr w:rsidR="00CE3BD6" w:rsidRPr="0070553F" w14:paraId="19EE39DF" w14:textId="77777777" w:rsidTr="00A654A1">
        <w:trPr>
          <w:trHeight w:val="247"/>
          <w:jc w:val="center"/>
        </w:trPr>
        <w:tc>
          <w:tcPr>
            <w:tcW w:w="1057" w:type="dxa"/>
            <w:vMerge/>
            <w:shd w:val="clear" w:color="auto" w:fill="auto"/>
          </w:tcPr>
          <w:p w14:paraId="1BAA0F81" w14:textId="77777777" w:rsidR="00CE3BD6" w:rsidRPr="0070553F" w:rsidRDefault="00CE3BD6" w:rsidP="00465E01">
            <w:pPr>
              <w:rPr>
                <w:b/>
              </w:rPr>
            </w:pPr>
          </w:p>
        </w:tc>
        <w:tc>
          <w:tcPr>
            <w:tcW w:w="2160" w:type="dxa"/>
            <w:shd w:val="clear" w:color="auto" w:fill="E0E0E0"/>
          </w:tcPr>
          <w:p w14:paraId="6621938A" w14:textId="77777777" w:rsidR="00CE3BD6" w:rsidRPr="00C12D32" w:rsidRDefault="00CE3BD6" w:rsidP="00465E01">
            <w:pPr>
              <w:rPr>
                <w:b/>
                <w:lang w:val="en-GB"/>
              </w:rPr>
            </w:pPr>
            <w:r w:rsidRPr="00C12D32">
              <w:rPr>
                <w:b/>
                <w:lang w:val="en-GB"/>
              </w:rPr>
              <w:t>Related FSR IDs</w:t>
            </w:r>
          </w:p>
        </w:tc>
        <w:tc>
          <w:tcPr>
            <w:tcW w:w="7018" w:type="dxa"/>
            <w:gridSpan w:val="3"/>
          </w:tcPr>
          <w:p w14:paraId="31260082" w14:textId="77777777" w:rsidR="006A541E" w:rsidRDefault="006A541E"/>
        </w:tc>
      </w:tr>
      <w:tr w:rsidR="00CE3BD6" w:rsidRPr="0070553F" w14:paraId="0CB035A2" w14:textId="77777777" w:rsidTr="00A654A1">
        <w:trPr>
          <w:trHeight w:val="247"/>
          <w:jc w:val="center"/>
        </w:trPr>
        <w:tc>
          <w:tcPr>
            <w:tcW w:w="1057" w:type="dxa"/>
            <w:vMerge w:val="restart"/>
            <w:shd w:val="clear" w:color="auto" w:fill="auto"/>
          </w:tcPr>
          <w:p w14:paraId="632ECDCB" w14:textId="77777777" w:rsidR="00CE3BD6" w:rsidRPr="0070553F" w:rsidRDefault="00F8140A" w:rsidP="00F8140A">
            <w:pPr>
              <w:rPr>
                <w:b/>
              </w:rPr>
            </w:pPr>
            <w:r w:rsidRPr="00F8140A">
              <w:rPr>
                <w:b/>
              </w:rPr>
              <w:t>SG4</w:t>
            </w:r>
          </w:p>
        </w:tc>
        <w:tc>
          <w:tcPr>
            <w:tcW w:w="2160" w:type="dxa"/>
            <w:shd w:val="clear" w:color="auto" w:fill="E0E0E0"/>
          </w:tcPr>
          <w:p w14:paraId="1599BDEA" w14:textId="77777777" w:rsidR="00CE3BD6" w:rsidRPr="0070553F" w:rsidRDefault="00CE3BD6" w:rsidP="00465E01">
            <w:pPr>
              <w:rPr>
                <w:b/>
              </w:rPr>
            </w:pPr>
            <w:r w:rsidRPr="0070553F">
              <w:rPr>
                <w:b/>
                <w:lang w:val="en-GB"/>
              </w:rPr>
              <w:t>Goal Name</w:t>
            </w:r>
          </w:p>
        </w:tc>
        <w:tc>
          <w:tcPr>
            <w:tcW w:w="7018" w:type="dxa"/>
            <w:gridSpan w:val="3"/>
          </w:tcPr>
          <w:p w14:paraId="46177354" w14:textId="77777777" w:rsidR="00CE3BD6" w:rsidRPr="0070553F" w:rsidRDefault="00EE49F3" w:rsidP="00465E01">
            <w:bookmarkStart w:id="181" w:name="_4780129521636bfbcae431d6b9700769"/>
            <w:r>
              <w:t>SG_04: Unintended Power Child Lock deactivation shall be prevented when Global Lock is Enabled</w:t>
            </w:r>
            <w:bookmarkEnd w:id="181"/>
          </w:p>
        </w:tc>
      </w:tr>
      <w:tr w:rsidR="00CE3BD6" w:rsidRPr="0070553F" w14:paraId="6AE3C380" w14:textId="77777777" w:rsidTr="00A654A1">
        <w:trPr>
          <w:trHeight w:val="247"/>
          <w:jc w:val="center"/>
        </w:trPr>
        <w:tc>
          <w:tcPr>
            <w:tcW w:w="1057" w:type="dxa"/>
            <w:vMerge/>
            <w:shd w:val="clear" w:color="auto" w:fill="auto"/>
          </w:tcPr>
          <w:p w14:paraId="5F0652B4" w14:textId="77777777" w:rsidR="00CE3BD6" w:rsidRPr="0070553F" w:rsidRDefault="00CE3BD6" w:rsidP="00465E01">
            <w:pPr>
              <w:rPr>
                <w:b/>
              </w:rPr>
            </w:pPr>
          </w:p>
        </w:tc>
        <w:tc>
          <w:tcPr>
            <w:tcW w:w="2160" w:type="dxa"/>
            <w:shd w:val="clear" w:color="auto" w:fill="E0E0E0"/>
          </w:tcPr>
          <w:p w14:paraId="109FAED7" w14:textId="77777777" w:rsidR="00CE3BD6" w:rsidRPr="0070553F" w:rsidRDefault="00CE3BD6" w:rsidP="00465E01">
            <w:pPr>
              <w:rPr>
                <w:b/>
                <w:lang w:val="en-GB"/>
              </w:rPr>
            </w:pPr>
            <w:r w:rsidRPr="0070553F">
              <w:rPr>
                <w:b/>
                <w:lang w:val="en-GB"/>
              </w:rPr>
              <w:t>Description</w:t>
            </w:r>
          </w:p>
        </w:tc>
        <w:tc>
          <w:tcPr>
            <w:tcW w:w="7018" w:type="dxa"/>
            <w:gridSpan w:val="3"/>
          </w:tcPr>
          <w:p w14:paraId="590333B6" w14:textId="77777777" w:rsidR="00CE3BD6" w:rsidRPr="0070553F" w:rsidRDefault="00F8140A" w:rsidP="00465E01">
            <w:r>
              <w:t>Power Child Lock deactivation shall be prevented when Global Lock is enabled.</w:t>
            </w:r>
          </w:p>
        </w:tc>
      </w:tr>
      <w:tr w:rsidR="00CE3BD6" w:rsidRPr="0070553F" w14:paraId="19232133" w14:textId="77777777" w:rsidTr="00A654A1">
        <w:trPr>
          <w:trHeight w:val="247"/>
          <w:jc w:val="center"/>
        </w:trPr>
        <w:tc>
          <w:tcPr>
            <w:tcW w:w="1057" w:type="dxa"/>
            <w:vMerge/>
            <w:shd w:val="clear" w:color="auto" w:fill="auto"/>
          </w:tcPr>
          <w:p w14:paraId="3ED00567" w14:textId="77777777" w:rsidR="00CE3BD6" w:rsidRPr="0070553F" w:rsidRDefault="00CE3BD6" w:rsidP="00465E01">
            <w:pPr>
              <w:rPr>
                <w:b/>
              </w:rPr>
            </w:pPr>
          </w:p>
        </w:tc>
        <w:tc>
          <w:tcPr>
            <w:tcW w:w="2160" w:type="dxa"/>
            <w:shd w:val="clear" w:color="auto" w:fill="E0E0E0"/>
          </w:tcPr>
          <w:p w14:paraId="4D6C1CA7" w14:textId="77777777" w:rsidR="00CE3BD6" w:rsidRPr="0070553F" w:rsidRDefault="00CE3BD6" w:rsidP="00465E01">
            <w:pPr>
              <w:rPr>
                <w:b/>
              </w:rPr>
            </w:pPr>
            <w:r w:rsidRPr="0070553F">
              <w:rPr>
                <w:b/>
                <w:lang w:val="en-GB"/>
              </w:rPr>
              <w:t>Safety Goal Concept</w:t>
            </w:r>
          </w:p>
        </w:tc>
        <w:tc>
          <w:tcPr>
            <w:tcW w:w="7018" w:type="dxa"/>
            <w:gridSpan w:val="3"/>
          </w:tcPr>
          <w:p w14:paraId="47942383" w14:textId="77777777" w:rsidR="00154B3F" w:rsidRPr="003B6326" w:rsidRDefault="00154B3F" w:rsidP="00465E01">
            <w:r w:rsidRPr="003B6326">
              <w:t>Safety Goal Concept:</w:t>
            </w:r>
          </w:p>
        </w:tc>
      </w:tr>
      <w:tr w:rsidR="00CE3BD6" w:rsidRPr="0070553F" w14:paraId="030A01AB" w14:textId="77777777" w:rsidTr="00A654A1">
        <w:trPr>
          <w:trHeight w:val="247"/>
          <w:jc w:val="center"/>
        </w:trPr>
        <w:tc>
          <w:tcPr>
            <w:tcW w:w="1057" w:type="dxa"/>
            <w:vMerge/>
            <w:shd w:val="clear" w:color="auto" w:fill="auto"/>
          </w:tcPr>
          <w:p w14:paraId="73BD5560" w14:textId="77777777" w:rsidR="00CE3BD6" w:rsidRPr="0070553F" w:rsidRDefault="00CE3BD6" w:rsidP="00465E01">
            <w:pPr>
              <w:rPr>
                <w:b/>
              </w:rPr>
            </w:pPr>
          </w:p>
        </w:tc>
        <w:tc>
          <w:tcPr>
            <w:tcW w:w="2160" w:type="dxa"/>
            <w:shd w:val="clear" w:color="auto" w:fill="E0E0E0"/>
          </w:tcPr>
          <w:p w14:paraId="41813864" w14:textId="77777777" w:rsidR="00CE3BD6" w:rsidRPr="0070553F" w:rsidRDefault="00CE3BD6" w:rsidP="00465E01">
            <w:pPr>
              <w:rPr>
                <w:b/>
                <w:lang w:val="en-GB"/>
              </w:rPr>
            </w:pPr>
            <w:r w:rsidRPr="0070553F">
              <w:rPr>
                <w:b/>
                <w:lang w:val="en-GB"/>
              </w:rPr>
              <w:t>ASIL</w:t>
            </w:r>
          </w:p>
        </w:tc>
        <w:tc>
          <w:tcPr>
            <w:tcW w:w="1726" w:type="dxa"/>
          </w:tcPr>
          <w:p w14:paraId="155D1931" w14:textId="77777777" w:rsidR="00CE3BD6" w:rsidRPr="0070553F" w:rsidRDefault="00F8140A" w:rsidP="00465E01">
            <w:r>
              <w:t>A</w:t>
            </w:r>
          </w:p>
        </w:tc>
        <w:tc>
          <w:tcPr>
            <w:tcW w:w="898" w:type="dxa"/>
            <w:shd w:val="clear" w:color="auto" w:fill="E0E0E0"/>
          </w:tcPr>
          <w:p w14:paraId="2F9C1D81" w14:textId="77777777" w:rsidR="00CE3BD6" w:rsidRPr="0070553F" w:rsidRDefault="00CE3BD6" w:rsidP="00465E01">
            <w:r w:rsidRPr="0070553F">
              <w:rPr>
                <w:b/>
                <w:lang w:val="en-GB"/>
              </w:rPr>
              <w:t>FTTI</w:t>
            </w:r>
          </w:p>
        </w:tc>
        <w:tc>
          <w:tcPr>
            <w:tcW w:w="4394" w:type="dxa"/>
          </w:tcPr>
          <w:p w14:paraId="1324BA41" w14:textId="77777777" w:rsidR="006A541E" w:rsidRDefault="006A541E"/>
        </w:tc>
      </w:tr>
      <w:tr w:rsidR="00CE3BD6" w:rsidRPr="0070553F" w14:paraId="3EA191C3" w14:textId="77777777" w:rsidTr="00A654A1">
        <w:trPr>
          <w:trHeight w:val="247"/>
          <w:jc w:val="center"/>
        </w:trPr>
        <w:tc>
          <w:tcPr>
            <w:tcW w:w="1057" w:type="dxa"/>
            <w:vMerge/>
            <w:shd w:val="clear" w:color="auto" w:fill="auto"/>
          </w:tcPr>
          <w:p w14:paraId="31EEBD7C" w14:textId="77777777" w:rsidR="00CE3BD6" w:rsidRPr="0070553F" w:rsidRDefault="00CE3BD6" w:rsidP="00465E01">
            <w:pPr>
              <w:rPr>
                <w:b/>
              </w:rPr>
            </w:pPr>
          </w:p>
        </w:tc>
        <w:tc>
          <w:tcPr>
            <w:tcW w:w="2160" w:type="dxa"/>
            <w:shd w:val="clear" w:color="auto" w:fill="E0E0E0"/>
          </w:tcPr>
          <w:p w14:paraId="2EE81903" w14:textId="77777777" w:rsidR="00CE3BD6" w:rsidRPr="00C12D32" w:rsidRDefault="00CE3BD6" w:rsidP="00465E01">
            <w:pPr>
              <w:rPr>
                <w:b/>
                <w:lang w:val="en-GB"/>
              </w:rPr>
            </w:pPr>
            <w:r w:rsidRPr="00C12D32">
              <w:rPr>
                <w:b/>
                <w:lang w:val="en-GB"/>
              </w:rPr>
              <w:t>Related FSR IDs</w:t>
            </w:r>
          </w:p>
        </w:tc>
        <w:tc>
          <w:tcPr>
            <w:tcW w:w="7018" w:type="dxa"/>
            <w:gridSpan w:val="3"/>
          </w:tcPr>
          <w:p w14:paraId="19146634" w14:textId="77777777" w:rsidR="006A541E" w:rsidRDefault="006A541E"/>
        </w:tc>
      </w:tr>
      <w:tr w:rsidR="00CE3BD6" w:rsidRPr="0070553F" w14:paraId="29AE4C02" w14:textId="77777777" w:rsidTr="00A654A1">
        <w:trPr>
          <w:trHeight w:val="247"/>
          <w:jc w:val="center"/>
        </w:trPr>
        <w:tc>
          <w:tcPr>
            <w:tcW w:w="1057" w:type="dxa"/>
            <w:vMerge w:val="restart"/>
            <w:shd w:val="clear" w:color="auto" w:fill="auto"/>
          </w:tcPr>
          <w:p w14:paraId="5761BA82" w14:textId="77777777" w:rsidR="00CE3BD6" w:rsidRPr="0070553F" w:rsidRDefault="00F8140A" w:rsidP="00F8140A">
            <w:pPr>
              <w:rPr>
                <w:b/>
              </w:rPr>
            </w:pPr>
            <w:r w:rsidRPr="00F8140A">
              <w:rPr>
                <w:b/>
              </w:rPr>
              <w:t>SG-002028/A</w:t>
            </w:r>
          </w:p>
        </w:tc>
        <w:tc>
          <w:tcPr>
            <w:tcW w:w="2160" w:type="dxa"/>
            <w:shd w:val="clear" w:color="auto" w:fill="E0E0E0"/>
          </w:tcPr>
          <w:p w14:paraId="5B3CF0CE" w14:textId="77777777" w:rsidR="00CE3BD6" w:rsidRPr="0070553F" w:rsidRDefault="00CE3BD6" w:rsidP="00465E01">
            <w:pPr>
              <w:rPr>
                <w:b/>
              </w:rPr>
            </w:pPr>
            <w:r w:rsidRPr="0070553F">
              <w:rPr>
                <w:b/>
                <w:lang w:val="en-GB"/>
              </w:rPr>
              <w:t>Goal Name</w:t>
            </w:r>
          </w:p>
        </w:tc>
        <w:tc>
          <w:tcPr>
            <w:tcW w:w="7018" w:type="dxa"/>
            <w:gridSpan w:val="3"/>
          </w:tcPr>
          <w:p w14:paraId="4BEEF809" w14:textId="77777777" w:rsidR="00CE3BD6" w:rsidRPr="0070553F" w:rsidRDefault="00EE49F3" w:rsidP="00465E01">
            <w:bookmarkStart w:id="182" w:name="_33dc359c3a931fcf20f117932b20b371"/>
            <w:r>
              <w:t>Prevent Hazard (Example)</w:t>
            </w:r>
            <w:bookmarkEnd w:id="182"/>
          </w:p>
        </w:tc>
      </w:tr>
      <w:tr w:rsidR="00CE3BD6" w:rsidRPr="0070553F" w14:paraId="28E1FCFD" w14:textId="77777777" w:rsidTr="00A654A1">
        <w:trPr>
          <w:trHeight w:val="247"/>
          <w:jc w:val="center"/>
        </w:trPr>
        <w:tc>
          <w:tcPr>
            <w:tcW w:w="1057" w:type="dxa"/>
            <w:vMerge/>
            <w:shd w:val="clear" w:color="auto" w:fill="auto"/>
          </w:tcPr>
          <w:p w14:paraId="1EA6C14B" w14:textId="77777777" w:rsidR="00CE3BD6" w:rsidRPr="0070553F" w:rsidRDefault="00CE3BD6" w:rsidP="00465E01">
            <w:pPr>
              <w:rPr>
                <w:b/>
              </w:rPr>
            </w:pPr>
          </w:p>
        </w:tc>
        <w:tc>
          <w:tcPr>
            <w:tcW w:w="2160" w:type="dxa"/>
            <w:shd w:val="clear" w:color="auto" w:fill="E0E0E0"/>
          </w:tcPr>
          <w:p w14:paraId="7E52288B" w14:textId="77777777" w:rsidR="00CE3BD6" w:rsidRPr="0070553F" w:rsidRDefault="00CE3BD6" w:rsidP="00465E01">
            <w:pPr>
              <w:rPr>
                <w:b/>
                <w:lang w:val="en-GB"/>
              </w:rPr>
            </w:pPr>
            <w:r w:rsidRPr="0070553F">
              <w:rPr>
                <w:b/>
                <w:lang w:val="en-GB"/>
              </w:rPr>
              <w:t>Description</w:t>
            </w:r>
          </w:p>
        </w:tc>
        <w:tc>
          <w:tcPr>
            <w:tcW w:w="7018" w:type="dxa"/>
            <w:gridSpan w:val="3"/>
          </w:tcPr>
          <w:p w14:paraId="30EA5595" w14:textId="77777777" w:rsidR="006A541E" w:rsidRDefault="006A541E"/>
        </w:tc>
      </w:tr>
      <w:tr w:rsidR="00CE3BD6" w:rsidRPr="0070553F" w14:paraId="591E7225" w14:textId="77777777" w:rsidTr="00A654A1">
        <w:trPr>
          <w:trHeight w:val="247"/>
          <w:jc w:val="center"/>
        </w:trPr>
        <w:tc>
          <w:tcPr>
            <w:tcW w:w="1057" w:type="dxa"/>
            <w:vMerge/>
            <w:shd w:val="clear" w:color="auto" w:fill="auto"/>
          </w:tcPr>
          <w:p w14:paraId="00B330CF" w14:textId="77777777" w:rsidR="00CE3BD6" w:rsidRPr="0070553F" w:rsidRDefault="00CE3BD6" w:rsidP="00465E01">
            <w:pPr>
              <w:rPr>
                <w:b/>
              </w:rPr>
            </w:pPr>
          </w:p>
        </w:tc>
        <w:tc>
          <w:tcPr>
            <w:tcW w:w="2160" w:type="dxa"/>
            <w:shd w:val="clear" w:color="auto" w:fill="E0E0E0"/>
          </w:tcPr>
          <w:p w14:paraId="75641FD5" w14:textId="77777777" w:rsidR="00CE3BD6" w:rsidRPr="0070553F" w:rsidRDefault="00CE3BD6" w:rsidP="00465E01">
            <w:pPr>
              <w:rPr>
                <w:b/>
              </w:rPr>
            </w:pPr>
            <w:r w:rsidRPr="0070553F">
              <w:rPr>
                <w:b/>
                <w:lang w:val="en-GB"/>
              </w:rPr>
              <w:t>Safety Goal Concept</w:t>
            </w:r>
          </w:p>
        </w:tc>
        <w:tc>
          <w:tcPr>
            <w:tcW w:w="7018" w:type="dxa"/>
            <w:gridSpan w:val="3"/>
          </w:tcPr>
          <w:p w14:paraId="1D2615C9" w14:textId="77777777" w:rsidR="00CE3BD6" w:rsidRPr="003B6326" w:rsidRDefault="00154B3F" w:rsidP="00154B3F">
            <w:r w:rsidRPr="003B6326">
              <w:t>Warning &amp; Recovery Concept:</w:t>
            </w:r>
          </w:p>
        </w:tc>
      </w:tr>
      <w:tr w:rsidR="00CE3BD6" w:rsidRPr="0070553F" w14:paraId="113844F9" w14:textId="77777777" w:rsidTr="00A654A1">
        <w:trPr>
          <w:trHeight w:val="247"/>
          <w:jc w:val="center"/>
        </w:trPr>
        <w:tc>
          <w:tcPr>
            <w:tcW w:w="1057" w:type="dxa"/>
            <w:vMerge/>
            <w:shd w:val="clear" w:color="auto" w:fill="auto"/>
          </w:tcPr>
          <w:p w14:paraId="000DE324" w14:textId="77777777" w:rsidR="00CE3BD6" w:rsidRPr="0070553F" w:rsidRDefault="00CE3BD6" w:rsidP="00465E01">
            <w:pPr>
              <w:rPr>
                <w:b/>
              </w:rPr>
            </w:pPr>
          </w:p>
        </w:tc>
        <w:tc>
          <w:tcPr>
            <w:tcW w:w="2160" w:type="dxa"/>
            <w:shd w:val="clear" w:color="auto" w:fill="E0E0E0"/>
          </w:tcPr>
          <w:p w14:paraId="2FCF8C8F" w14:textId="77777777" w:rsidR="00CE3BD6" w:rsidRPr="0070553F" w:rsidRDefault="00CE3BD6" w:rsidP="00465E01">
            <w:pPr>
              <w:rPr>
                <w:b/>
                <w:lang w:val="en-GB"/>
              </w:rPr>
            </w:pPr>
            <w:r w:rsidRPr="0070553F">
              <w:rPr>
                <w:b/>
                <w:lang w:val="en-GB"/>
              </w:rPr>
              <w:t>ASIL</w:t>
            </w:r>
          </w:p>
        </w:tc>
        <w:tc>
          <w:tcPr>
            <w:tcW w:w="1726" w:type="dxa"/>
          </w:tcPr>
          <w:p w14:paraId="4850116F" w14:textId="77777777" w:rsidR="006A541E" w:rsidRDefault="006A541E"/>
        </w:tc>
        <w:tc>
          <w:tcPr>
            <w:tcW w:w="898" w:type="dxa"/>
            <w:shd w:val="clear" w:color="auto" w:fill="E0E0E0"/>
          </w:tcPr>
          <w:p w14:paraId="42B99B60" w14:textId="77777777" w:rsidR="00CE3BD6" w:rsidRPr="0070553F" w:rsidRDefault="00CE3BD6" w:rsidP="00465E01">
            <w:r w:rsidRPr="0070553F">
              <w:rPr>
                <w:b/>
                <w:lang w:val="en-GB"/>
              </w:rPr>
              <w:t>FTTI</w:t>
            </w:r>
          </w:p>
        </w:tc>
        <w:tc>
          <w:tcPr>
            <w:tcW w:w="4394" w:type="dxa"/>
          </w:tcPr>
          <w:p w14:paraId="658A99B9" w14:textId="77777777" w:rsidR="006A541E" w:rsidRDefault="006A541E"/>
        </w:tc>
      </w:tr>
      <w:tr w:rsidR="00CE3BD6" w:rsidRPr="0070553F" w14:paraId="6D4E90ED" w14:textId="77777777" w:rsidTr="00A654A1">
        <w:trPr>
          <w:trHeight w:val="247"/>
          <w:jc w:val="center"/>
        </w:trPr>
        <w:tc>
          <w:tcPr>
            <w:tcW w:w="1057" w:type="dxa"/>
            <w:vMerge/>
            <w:shd w:val="clear" w:color="auto" w:fill="auto"/>
          </w:tcPr>
          <w:p w14:paraId="36BAB41D" w14:textId="77777777" w:rsidR="00CE3BD6" w:rsidRPr="0070553F" w:rsidRDefault="00CE3BD6" w:rsidP="00465E01">
            <w:pPr>
              <w:rPr>
                <w:b/>
              </w:rPr>
            </w:pPr>
          </w:p>
        </w:tc>
        <w:tc>
          <w:tcPr>
            <w:tcW w:w="2160" w:type="dxa"/>
            <w:shd w:val="clear" w:color="auto" w:fill="E0E0E0"/>
          </w:tcPr>
          <w:p w14:paraId="339C8418" w14:textId="77777777" w:rsidR="00CE3BD6" w:rsidRPr="00C12D32" w:rsidRDefault="00CE3BD6" w:rsidP="00465E01">
            <w:pPr>
              <w:rPr>
                <w:b/>
                <w:lang w:val="en-GB"/>
              </w:rPr>
            </w:pPr>
            <w:r w:rsidRPr="00C12D32">
              <w:rPr>
                <w:b/>
                <w:lang w:val="en-GB"/>
              </w:rPr>
              <w:t>Related FSR IDs</w:t>
            </w:r>
          </w:p>
        </w:tc>
        <w:tc>
          <w:tcPr>
            <w:tcW w:w="7018" w:type="dxa"/>
            <w:gridSpan w:val="3"/>
          </w:tcPr>
          <w:p w14:paraId="1684521B" w14:textId="77777777" w:rsidR="006A541E" w:rsidRDefault="006A541E"/>
        </w:tc>
      </w:tr>
    </w:tbl>
    <w:p w14:paraId="1BF58486" w14:textId="0197DEBF" w:rsidR="00B55C52" w:rsidRDefault="00B55C52" w:rsidP="00B55C52">
      <w:pPr>
        <w:pStyle w:val="Caption"/>
      </w:pPr>
      <w:bookmarkStart w:id="183" w:name="_Toc450041244"/>
      <w:bookmarkStart w:id="184" w:name="_Toc73711049"/>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6E6685">
        <w:rPr>
          <w:noProof/>
        </w:rPr>
        <w:t>14</w:t>
      </w:r>
      <w:r w:rsidRPr="0070553F">
        <w:rPr>
          <w:noProof/>
        </w:rPr>
        <w:fldChar w:fldCharType="end"/>
      </w:r>
      <w:r w:rsidRPr="0070553F">
        <w:t>: Functional Safety Goals</w:t>
      </w:r>
      <w:bookmarkEnd w:id="183"/>
      <w:bookmarkEnd w:id="184"/>
    </w:p>
    <w:p w14:paraId="06FDCF88" w14:textId="0CBFAD91" w:rsidR="003531D5" w:rsidRDefault="003531D5" w:rsidP="003531D5">
      <w:pPr>
        <w:pStyle w:val="Heading2"/>
      </w:pPr>
      <w:bookmarkStart w:id="185" w:name="_Toc73711003"/>
      <w:r w:rsidRPr="0070553F">
        <w:t>Functional Safety Requirements</w:t>
      </w:r>
      <w:bookmarkEnd w:id="185"/>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bookmarkStart w:id="186" w:name="_Toc73711004"/>
      <w:r>
        <w:rPr>
          <w:rStyle w:val="SubtleEmphasis"/>
          <w:i w:val="0"/>
          <w:iCs w:val="0"/>
          <w:color w:val="000000" w:themeColor="text1"/>
        </w:rPr>
        <w:lastRenderedPageBreak/>
        <w:t>Safety Goal: SG1 SG_01: Unintended PCL deactivation shall be prevented</w:t>
      </w:r>
      <w:bookmarkEnd w:id="186"/>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SG_01: Unintended PCL deactivation shall be prevented</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 xml:space="preserve">Preventing an unintended deactivation of PCL provides driver greater control of rear door while increasing controllability that rear doors remain closed and exposure to hazard is reduced.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An unintended deactivation of child safety locks shall be prevented. Child Lock Status shall be maintained and driver shall be informed/warned about PCL Status.</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1AC1F70A" wp14:editId="1E2EEA37">
            <wp:extent cx="6466205" cy="4512013"/>
            <wp:effectExtent l="0" t="0" r="0" b="0"/>
            <wp:docPr id="14" name="Picture -1086007877.jpg" descr="-1086007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86007877.jpg"/>
                    <pic:cNvPicPr/>
                  </pic:nvPicPr>
                  <pic:blipFill>
                    <a:blip r:embed="rId52" cstate="print"/>
                    <a:stretch>
                      <a:fillRect/>
                    </a:stretch>
                  </pic:blipFill>
                  <pic:spPr>
                    <a:xfrm>
                      <a:off x="0" y="0"/>
                      <a:ext cx="6466205" cy="4512013"/>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87" w:name="_0f487a12c181a3cc5bc6f666964290ce"/>
      <w:r w:rsidRPr="00F311C5">
        <w:rPr>
          <w:szCs w:val="16"/>
        </w:rPr>
        <w:t>SG_01 Concept – SG_01: Unintended PCL deactivation shall be prevented</w:t>
      </w:r>
      <w:bookmarkEnd w:id="187"/>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88" w:name="_Toc503973548"/>
      <w:r w:rsidRPr="00EB2A73">
        <w:t>Warning and Recovery Concept</w:t>
      </w:r>
      <w:bookmarkEnd w:id="188"/>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08DC0093" wp14:editId="7B0EAA8A">
            <wp:extent cx="6466205" cy="7130955"/>
            <wp:effectExtent l="0" t="0" r="0" b="0"/>
            <wp:docPr id="16" name="Picture 436779033.jpg" descr="43677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6779033.jpg"/>
                    <pic:cNvPicPr/>
                  </pic:nvPicPr>
                  <pic:blipFill>
                    <a:blip r:embed="rId53" cstate="print"/>
                    <a:stretch>
                      <a:fillRect/>
                    </a:stretch>
                  </pic:blipFill>
                  <pic:spPr>
                    <a:xfrm>
                      <a:off x="0" y="0"/>
                      <a:ext cx="6466205" cy="7130955"/>
                    </a:xfrm>
                    <a:prstGeom prst="rect">
                      <a:avLst/>
                    </a:prstGeom>
                  </pic:spPr>
                </pic:pic>
              </a:graphicData>
            </a:graphic>
          </wp:inline>
        </w:drawing>
      </w:r>
    </w:p>
    <w:p w14:paraId="665C15F6" w14:textId="3CFCE7BA" w:rsidR="005C155F" w:rsidRDefault="005C155F" w:rsidP="005C155F">
      <w:pPr>
        <w:pStyle w:val="Caption"/>
        <w:spacing w:before="0"/>
      </w:pPr>
      <w:bookmarkStart w:id="189" w:name="_Toc73711031"/>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6E6685">
        <w:rPr>
          <w:noProof/>
        </w:rPr>
        <w:t>5</w:t>
      </w:r>
      <w:r w:rsidR="00EC2A51">
        <w:rPr>
          <w:noProof/>
        </w:rPr>
        <w:fldChar w:fldCharType="end"/>
      </w:r>
      <w:r>
        <w:t xml:space="preserve">: </w:t>
      </w:r>
      <w:bookmarkStart w:id="190" w:name="_cf1f22203f1817076cc6b396181e62d9"/>
      <w:r w:rsidRPr="00D319C2">
        <w:t>SG_01 W&amp;RC – SG_01: Unintended PCL deactivation shall be prevented</w:t>
      </w:r>
      <w:bookmarkEnd w:id="189"/>
      <w:bookmarkEnd w:id="190"/>
    </w:p>
    <w:p w14:paraId="7A1AB9FF" w14:textId="77777777" w:rsidR="005C155F" w:rsidRPr="00E726D6" w:rsidRDefault="005C155F" w:rsidP="005C155F">
      <w:pPr>
        <w:rPr>
          <w:rStyle w:val="SubtleEmphasis"/>
          <w:i w:val="0"/>
          <w:iCs w:val="0"/>
          <w:color w:val="auto"/>
        </w:rPr>
      </w:pPr>
    </w:p>
    <w:p w14:paraId="6E5E6D09" w14:textId="77777777" w:rsidR="003531D5" w:rsidRPr="0070553F" w:rsidRDefault="00A63342" w:rsidP="003531D5">
      <w:pPr>
        <w:pStyle w:val="Heading3"/>
      </w:pPr>
      <w:bookmarkStart w:id="191" w:name="_Toc73711005"/>
      <w:r>
        <w:rPr>
          <w:rStyle w:val="SubtleEmphasis"/>
          <w:i w:val="0"/>
          <w:iCs w:val="0"/>
          <w:color w:val="000000" w:themeColor="text1"/>
        </w:rPr>
        <w:t>Safety Goal: SG2 SG_02: Ensure Power Child Lock is activated when requested</w:t>
      </w:r>
      <w:bookmarkEnd w:id="191"/>
    </w:p>
    <w:p w14:paraId="3789E6C9"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SG_02: Ensure Power Child Lock is activated when requested</w:t>
      </w:r>
    </w:p>
    <w:p w14:paraId="406771E1"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Ensuring activation of PCL when requested provides driver greater control of exposure to hazard</w:t>
      </w:r>
    </w:p>
    <w:p w14:paraId="5B889BCE"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Child safety locks shall be activated when requested by driver. Driver shall be informed/warned about PCL Status.</w:t>
      </w:r>
    </w:p>
    <w:p w14:paraId="22CE0A3A"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556B051F" w14:textId="77777777" w:rsidR="005C155F" w:rsidRDefault="005C155F" w:rsidP="00EB2A73">
      <w:pPr>
        <w:pStyle w:val="Heading4"/>
      </w:pPr>
      <w:r w:rsidRPr="008E4F86">
        <w:lastRenderedPageBreak/>
        <w:t xml:space="preserve">Safety </w:t>
      </w:r>
      <w:r w:rsidR="00C03A7F">
        <w:t xml:space="preserve">Goal </w:t>
      </w:r>
      <w:r w:rsidRPr="008E4F86">
        <w:t>Concept</w:t>
      </w:r>
    </w:p>
    <w:p w14:paraId="05B05CFE" w14:textId="77777777" w:rsidR="005C155F" w:rsidRPr="001578F2" w:rsidRDefault="005C155F" w:rsidP="005C155F">
      <w:pPr>
        <w:rPr>
          <w:rFonts w:cs="Arial"/>
        </w:rPr>
      </w:pPr>
    </w:p>
    <w:p w14:paraId="59EC30DF" w14:textId="77777777" w:rsidR="005C155F" w:rsidRPr="00F15237" w:rsidRDefault="005C155F" w:rsidP="005C155F">
      <w:pPr>
        <w:jc w:val="center"/>
        <w:rPr>
          <w:rFonts w:cs="Arial"/>
        </w:rPr>
      </w:pPr>
      <w:r>
        <w:rPr>
          <w:noProof/>
        </w:rPr>
        <w:drawing>
          <wp:inline distT="0" distB="0" distL="0" distR="0" wp14:anchorId="7CB1779A" wp14:editId="3F46385F">
            <wp:extent cx="6466205" cy="7108759"/>
            <wp:effectExtent l="0" t="0" r="0" b="0"/>
            <wp:docPr id="18" name="Picture 1795477995.jpg" descr="1795477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95477995.jpg"/>
                    <pic:cNvPicPr/>
                  </pic:nvPicPr>
                  <pic:blipFill>
                    <a:blip r:embed="rId54" cstate="print"/>
                    <a:stretch>
                      <a:fillRect/>
                    </a:stretch>
                  </pic:blipFill>
                  <pic:spPr>
                    <a:xfrm>
                      <a:off x="0" y="0"/>
                      <a:ext cx="6466205" cy="7108759"/>
                    </a:xfrm>
                    <a:prstGeom prst="rect">
                      <a:avLst/>
                    </a:prstGeom>
                  </pic:spPr>
                </pic:pic>
              </a:graphicData>
            </a:graphic>
          </wp:inline>
        </w:drawing>
      </w:r>
    </w:p>
    <w:p w14:paraId="551BC87B" w14:textId="77777777" w:rsidR="00C03A7F" w:rsidRDefault="005C155F" w:rsidP="00C03A7F">
      <w:pPr>
        <w:pStyle w:val="Caption"/>
      </w:pPr>
      <w:r w:rsidRPr="00F311C5">
        <w:rPr>
          <w:szCs w:val="16"/>
        </w:rPr>
        <w:t xml:space="preserve">Figure 1: </w:t>
      </w:r>
      <w:bookmarkStart w:id="192" w:name="_0b53f22d59ca589d5a82c45fa31a5485"/>
      <w:r w:rsidRPr="00F311C5">
        <w:rPr>
          <w:szCs w:val="16"/>
        </w:rPr>
        <w:t>SG_02 Concept – SG_02: Ensure Power Child Lock is activated when requested</w:t>
      </w:r>
      <w:bookmarkEnd w:id="192"/>
    </w:p>
    <w:p w14:paraId="25E6FEFC" w14:textId="77777777" w:rsidR="005C155F" w:rsidRPr="003C5714" w:rsidRDefault="005C155F" w:rsidP="005C155F">
      <w:pPr>
        <w:rPr>
          <w:rFonts w:cs="Arial"/>
        </w:rPr>
      </w:pPr>
    </w:p>
    <w:p w14:paraId="29D0DD65"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CCA28FB"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0293155B" w14:textId="77777777" w:rsidR="005C155F" w:rsidRPr="00EB2A73" w:rsidRDefault="005C155F" w:rsidP="00EB2A73">
      <w:pPr>
        <w:pStyle w:val="Heading4"/>
      </w:pPr>
      <w:r w:rsidRPr="00EB2A73">
        <w:lastRenderedPageBreak/>
        <w:t>Warning and Recovery Concept</w:t>
      </w:r>
    </w:p>
    <w:p w14:paraId="5FA6F450" w14:textId="77777777" w:rsidR="005C155F" w:rsidRDefault="005C155F" w:rsidP="005C155F">
      <w:pPr>
        <w:rPr>
          <w:rFonts w:cs="Arial"/>
        </w:rPr>
      </w:pPr>
    </w:p>
    <w:p w14:paraId="22F77A02" w14:textId="77777777" w:rsidR="005C155F" w:rsidRDefault="005C155F" w:rsidP="005C155F">
      <w:pPr>
        <w:spacing w:line="480" w:lineRule="auto"/>
        <w:jc w:val="center"/>
        <w:rPr>
          <w:rFonts w:cs="Arial"/>
        </w:rPr>
      </w:pPr>
      <w:r>
        <w:rPr>
          <w:noProof/>
        </w:rPr>
        <w:drawing>
          <wp:inline distT="0" distB="0" distL="0" distR="0" wp14:anchorId="03ED5DDF" wp14:editId="4436E0D2">
            <wp:extent cx="6466204" cy="1589458"/>
            <wp:effectExtent l="0" t="0" r="0" b="0"/>
            <wp:docPr id="20" name="Picture -347601109.jpg" descr="-34760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47601109.jpg"/>
                    <pic:cNvPicPr/>
                  </pic:nvPicPr>
                  <pic:blipFill>
                    <a:blip r:embed="rId55" cstate="print"/>
                    <a:stretch>
                      <a:fillRect/>
                    </a:stretch>
                  </pic:blipFill>
                  <pic:spPr>
                    <a:xfrm>
                      <a:off x="0" y="0"/>
                      <a:ext cx="6466204" cy="1589458"/>
                    </a:xfrm>
                    <a:prstGeom prst="rect">
                      <a:avLst/>
                    </a:prstGeom>
                  </pic:spPr>
                </pic:pic>
              </a:graphicData>
            </a:graphic>
          </wp:inline>
        </w:drawing>
      </w:r>
    </w:p>
    <w:p w14:paraId="0B105A26" w14:textId="498101C3" w:rsidR="005C155F" w:rsidRDefault="005C155F" w:rsidP="005C155F">
      <w:pPr>
        <w:pStyle w:val="Caption"/>
        <w:spacing w:before="0"/>
      </w:pPr>
      <w:bookmarkStart w:id="193" w:name="_Toc73711032"/>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6E6685">
        <w:rPr>
          <w:noProof/>
        </w:rPr>
        <w:t>6</w:t>
      </w:r>
      <w:r w:rsidR="00EC2A51">
        <w:rPr>
          <w:noProof/>
        </w:rPr>
        <w:fldChar w:fldCharType="end"/>
      </w:r>
      <w:r>
        <w:t xml:space="preserve">: </w:t>
      </w:r>
      <w:bookmarkStart w:id="194" w:name="_dc021b0bd4ac068b972e7ea330038aa7"/>
      <w:r w:rsidRPr="00D319C2">
        <w:t>SG02 W&amp;RC – SG_02: Ensure Power Child Lock is activated when requested</w:t>
      </w:r>
      <w:bookmarkEnd w:id="193"/>
      <w:bookmarkEnd w:id="194"/>
    </w:p>
    <w:p w14:paraId="0D5F18DB" w14:textId="77777777" w:rsidR="005C155F" w:rsidRPr="00E726D6" w:rsidRDefault="005C155F" w:rsidP="005C155F">
      <w:pPr>
        <w:rPr>
          <w:rStyle w:val="SubtleEmphasis"/>
          <w:i w:val="0"/>
          <w:iCs w:val="0"/>
          <w:color w:val="auto"/>
        </w:rPr>
      </w:pPr>
    </w:p>
    <w:p w14:paraId="1449541E" w14:textId="77777777" w:rsidR="003531D5" w:rsidRPr="0070553F" w:rsidRDefault="00A63342" w:rsidP="003531D5">
      <w:pPr>
        <w:pStyle w:val="Heading3"/>
      </w:pPr>
      <w:bookmarkStart w:id="195" w:name="_Toc73711006"/>
      <w:r>
        <w:rPr>
          <w:rStyle w:val="SubtleEmphasis"/>
          <w:i w:val="0"/>
          <w:iCs w:val="0"/>
          <w:color w:val="000000" w:themeColor="text1"/>
        </w:rPr>
        <w:t>Safety Goal: SG3 SG_03: Ensure Power Child Lock is Activated when Global Lock is Enabled</w:t>
      </w:r>
      <w:bookmarkEnd w:id="195"/>
    </w:p>
    <w:p w14:paraId="5C2CAC1C"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SG_03: Ensure Power Child Lock is Activated when Global Lock is Enabled</w:t>
      </w:r>
    </w:p>
    <w:p w14:paraId="38D38444"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Enabling Global Lock also enables Power Child Lock. Ensuring PCL during a Global Locking event mitigates the risk of a rear seat occupant coming into contact with moving parts or other vehicles when exiting the vehicle.</w:t>
      </w:r>
    </w:p>
    <w:p w14:paraId="2585F33B"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Power Child Lock shall be activated when Global Lock is enabled.</w:t>
      </w:r>
    </w:p>
    <w:p w14:paraId="1ED0DFB3"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4E229185" w14:textId="77777777" w:rsidR="005C155F" w:rsidRDefault="005C155F" w:rsidP="00EB2A73">
      <w:pPr>
        <w:pStyle w:val="Heading4"/>
      </w:pPr>
      <w:r w:rsidRPr="008E4F86">
        <w:t xml:space="preserve">Safety </w:t>
      </w:r>
      <w:r w:rsidR="00C03A7F">
        <w:t xml:space="preserve">Goal </w:t>
      </w:r>
      <w:r w:rsidRPr="008E4F86">
        <w:t>Concept</w:t>
      </w:r>
    </w:p>
    <w:p w14:paraId="1F357DB3" w14:textId="77777777" w:rsidR="005C155F" w:rsidRPr="001578F2" w:rsidRDefault="005C155F" w:rsidP="005C155F">
      <w:pPr>
        <w:rPr>
          <w:rFonts w:cs="Arial"/>
        </w:rPr>
      </w:pPr>
    </w:p>
    <w:p w14:paraId="62240275" w14:textId="77777777" w:rsidR="005C155F" w:rsidRPr="00F15237" w:rsidRDefault="005C155F" w:rsidP="005C155F">
      <w:pPr>
        <w:jc w:val="center"/>
        <w:rPr>
          <w:rFonts w:cs="Arial"/>
        </w:rPr>
      </w:pPr>
      <w:r>
        <w:rPr>
          <w:noProof/>
        </w:rPr>
        <w:drawing>
          <wp:inline distT="0" distB="0" distL="0" distR="0" wp14:anchorId="085BA399" wp14:editId="3E9FC6C0">
            <wp:extent cx="6466204" cy="4391522"/>
            <wp:effectExtent l="0" t="0" r="0" b="0"/>
            <wp:docPr id="22" name="Picture -1877501028.jpg" descr="-1877501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77501028.jpg"/>
                    <pic:cNvPicPr/>
                  </pic:nvPicPr>
                  <pic:blipFill>
                    <a:blip r:embed="rId56" cstate="print"/>
                    <a:stretch>
                      <a:fillRect/>
                    </a:stretch>
                  </pic:blipFill>
                  <pic:spPr>
                    <a:xfrm>
                      <a:off x="0" y="0"/>
                      <a:ext cx="6466204" cy="4391522"/>
                    </a:xfrm>
                    <a:prstGeom prst="rect">
                      <a:avLst/>
                    </a:prstGeom>
                  </pic:spPr>
                </pic:pic>
              </a:graphicData>
            </a:graphic>
          </wp:inline>
        </w:drawing>
      </w:r>
    </w:p>
    <w:p w14:paraId="1A7F38D1" w14:textId="77777777" w:rsidR="00C03A7F" w:rsidRDefault="005C155F" w:rsidP="00C03A7F">
      <w:pPr>
        <w:pStyle w:val="Caption"/>
      </w:pPr>
      <w:r w:rsidRPr="00F311C5">
        <w:rPr>
          <w:szCs w:val="16"/>
        </w:rPr>
        <w:lastRenderedPageBreak/>
        <w:t xml:space="preserve">Figure 1: </w:t>
      </w:r>
      <w:bookmarkStart w:id="196" w:name="_cbc804ae85d956cf7a4bfba2c8353e34"/>
      <w:r w:rsidRPr="00F311C5">
        <w:rPr>
          <w:szCs w:val="16"/>
        </w:rPr>
        <w:t>SG_03 Concept – SG_03: Ensure Power Child Lock is Activated when Global Lock is Enabled</w:t>
      </w:r>
      <w:bookmarkEnd w:id="196"/>
    </w:p>
    <w:p w14:paraId="1DB37C80" w14:textId="77777777" w:rsidR="005C155F" w:rsidRPr="003C5714" w:rsidRDefault="005C155F" w:rsidP="005C155F">
      <w:pPr>
        <w:rPr>
          <w:rFonts w:cs="Arial"/>
        </w:rPr>
      </w:pPr>
    </w:p>
    <w:p w14:paraId="09BBF46C"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0A9C9660"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34418AC3" w14:textId="77777777" w:rsidR="005C155F" w:rsidRPr="00EB2A73" w:rsidRDefault="005C155F" w:rsidP="00EB2A73">
      <w:pPr>
        <w:pStyle w:val="Heading4"/>
      </w:pPr>
      <w:r w:rsidRPr="00EB2A73">
        <w:t>Warning and Recovery Concept</w:t>
      </w:r>
    </w:p>
    <w:p w14:paraId="0FA7C248"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517522EC" w14:textId="77777777" w:rsidR="005C155F" w:rsidRPr="00E726D6" w:rsidRDefault="005C155F" w:rsidP="005C155F">
      <w:pPr>
        <w:rPr>
          <w:rStyle w:val="SubtleEmphasis"/>
          <w:i w:val="0"/>
          <w:iCs w:val="0"/>
          <w:color w:val="auto"/>
        </w:rPr>
      </w:pPr>
    </w:p>
    <w:p w14:paraId="15C98789" w14:textId="77777777" w:rsidR="003531D5" w:rsidRPr="0070553F" w:rsidRDefault="00A63342" w:rsidP="003531D5">
      <w:pPr>
        <w:pStyle w:val="Heading3"/>
      </w:pPr>
      <w:bookmarkStart w:id="197" w:name="_Toc73711007"/>
      <w:r>
        <w:rPr>
          <w:rStyle w:val="SubtleEmphasis"/>
          <w:i w:val="0"/>
          <w:iCs w:val="0"/>
          <w:color w:val="000000" w:themeColor="text1"/>
        </w:rPr>
        <w:t>Safety Goal: SG4 SG_04: Unintended Power Child Lock deactivation shall be prevented when Global Lock is Enabled</w:t>
      </w:r>
      <w:bookmarkEnd w:id="197"/>
    </w:p>
    <w:p w14:paraId="6F615767"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SG_04: Unintended Power Child Lock deactivation shall be prevented when Global Lock is Enabled</w:t>
      </w:r>
    </w:p>
    <w:p w14:paraId="0462F2F2" w14:textId="77777777" w:rsidR="005C155F" w:rsidRDefault="005C155F" w:rsidP="005C155F">
      <w:pPr>
        <w:rPr>
          <w:rFonts w:eastAsiaTheme="majorEastAsia" w:cstheme="majorBidi"/>
          <w:bCs/>
          <w:iCs/>
        </w:rPr>
      </w:pPr>
      <w:r>
        <w:rPr>
          <w:rFonts w:eastAsiaTheme="majorEastAsia" w:cstheme="majorBidi"/>
          <w:b/>
          <w:bCs/>
          <w:iCs/>
        </w:rPr>
        <w:t xml:space="preserve">Purpose: </w:t>
      </w:r>
      <w:r w:rsidRPr="00756CD2">
        <w:rPr>
          <w:rFonts w:eastAsiaTheme="majorEastAsia" w:cstheme="majorBidi"/>
          <w:bCs/>
          <w:iCs/>
        </w:rPr>
        <w:t>Preventing Power Child Lock deactivation unintendedly when a Global Locking event occurs will mitigate the risk of a rear seat occupant coming into contact with moving parts or other vehicles by increasing the controllability that the rear doors remain closed.</w:t>
      </w:r>
    </w:p>
    <w:p w14:paraId="630EF060" w14:textId="77777777" w:rsidR="005C155F" w:rsidRDefault="005C155F" w:rsidP="005C155F">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Power Child Lock deactivation shall be prevented when Global Lock is enabled.</w:t>
      </w:r>
    </w:p>
    <w:p w14:paraId="4F287122" w14:textId="77777777" w:rsidR="005C155F" w:rsidRDefault="005C155F" w:rsidP="005C155F">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A</w:t>
      </w:r>
    </w:p>
    <w:p w14:paraId="5D891285" w14:textId="77777777" w:rsidR="005C155F" w:rsidRDefault="005C155F" w:rsidP="00EB2A73">
      <w:pPr>
        <w:pStyle w:val="Heading4"/>
      </w:pPr>
      <w:r w:rsidRPr="008E4F86">
        <w:t xml:space="preserve">Safety </w:t>
      </w:r>
      <w:r w:rsidR="00C03A7F">
        <w:t xml:space="preserve">Goal </w:t>
      </w:r>
      <w:r w:rsidRPr="008E4F86">
        <w:t>Concept</w:t>
      </w:r>
    </w:p>
    <w:p w14:paraId="6E986B1B" w14:textId="77777777" w:rsidR="005C155F" w:rsidRPr="001578F2" w:rsidRDefault="005C155F" w:rsidP="005C155F">
      <w:pPr>
        <w:rPr>
          <w:rFonts w:cs="Arial"/>
        </w:rPr>
      </w:pPr>
    </w:p>
    <w:p w14:paraId="6851CF23" w14:textId="77777777" w:rsidR="005C155F" w:rsidRPr="00F15237" w:rsidRDefault="005C155F" w:rsidP="005C155F">
      <w:pPr>
        <w:jc w:val="center"/>
        <w:rPr>
          <w:rFonts w:cs="Arial"/>
        </w:rPr>
      </w:pPr>
      <w:r>
        <w:rPr>
          <w:noProof/>
        </w:rPr>
        <w:drawing>
          <wp:inline distT="0" distB="0" distL="0" distR="0" wp14:anchorId="12988700" wp14:editId="007FB6EA">
            <wp:extent cx="6466205" cy="4036879"/>
            <wp:effectExtent l="0" t="0" r="0" b="0"/>
            <wp:docPr id="24" name="Picture 1394928767.jpg" descr="139492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94928767.jpg"/>
                    <pic:cNvPicPr/>
                  </pic:nvPicPr>
                  <pic:blipFill>
                    <a:blip r:embed="rId57" cstate="print"/>
                    <a:stretch>
                      <a:fillRect/>
                    </a:stretch>
                  </pic:blipFill>
                  <pic:spPr>
                    <a:xfrm>
                      <a:off x="0" y="0"/>
                      <a:ext cx="6466205" cy="4036879"/>
                    </a:xfrm>
                    <a:prstGeom prst="rect">
                      <a:avLst/>
                    </a:prstGeom>
                  </pic:spPr>
                </pic:pic>
              </a:graphicData>
            </a:graphic>
          </wp:inline>
        </w:drawing>
      </w:r>
    </w:p>
    <w:p w14:paraId="258453F3" w14:textId="77777777" w:rsidR="00C03A7F" w:rsidRDefault="005C155F" w:rsidP="00C03A7F">
      <w:pPr>
        <w:pStyle w:val="Caption"/>
      </w:pPr>
      <w:r w:rsidRPr="00F311C5">
        <w:rPr>
          <w:szCs w:val="16"/>
        </w:rPr>
        <w:t xml:space="preserve">Figure 1: </w:t>
      </w:r>
      <w:bookmarkStart w:id="198" w:name="_255773a7f95f4a37f6f73c2264a61e3f"/>
      <w:r w:rsidRPr="00F311C5">
        <w:rPr>
          <w:szCs w:val="16"/>
        </w:rPr>
        <w:t>SG_04 Concept – SG_04: Unintended Power Child Lock deactivation shall be prevented when Global Lock is Enabled</w:t>
      </w:r>
      <w:bookmarkEnd w:id="198"/>
    </w:p>
    <w:p w14:paraId="609549C6" w14:textId="77777777" w:rsidR="005C155F" w:rsidRPr="003C5714" w:rsidRDefault="005C155F" w:rsidP="005C155F">
      <w:pPr>
        <w:rPr>
          <w:rFonts w:cs="Arial"/>
        </w:rPr>
      </w:pPr>
    </w:p>
    <w:p w14:paraId="5A3C091E"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C36BC15"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6ADA58F4" w14:textId="77777777" w:rsidR="005C155F" w:rsidRPr="00EB2A73" w:rsidRDefault="005C155F" w:rsidP="00EB2A73">
      <w:pPr>
        <w:pStyle w:val="Heading4"/>
      </w:pPr>
      <w:r w:rsidRPr="00EB2A73">
        <w:lastRenderedPageBreak/>
        <w:t>Warning and Recovery Concept</w:t>
      </w:r>
    </w:p>
    <w:p w14:paraId="559374FC" w14:textId="77777777" w:rsidR="005C155F" w:rsidRPr="00C03A7F" w:rsidRDefault="005C155F" w:rsidP="005C155F">
      <w:pPr>
        <w:rPr>
          <w:color w:val="A6A6A6" w:themeColor="background1" w:themeShade="A6"/>
        </w:rPr>
      </w:pPr>
      <w:r w:rsidRPr="00C03A7F">
        <w:rPr>
          <w:color w:val="A6A6A6" w:themeColor="background1" w:themeShade="A6"/>
        </w:rPr>
        <w:t>No Warning and Recovery Concept diagram specified.</w:t>
      </w:r>
    </w:p>
    <w:p w14:paraId="14FBDA91" w14:textId="77777777" w:rsidR="005C155F" w:rsidRPr="00E726D6" w:rsidRDefault="005C155F" w:rsidP="005C155F">
      <w:pPr>
        <w:rPr>
          <w:rStyle w:val="SubtleEmphasis"/>
          <w:i w:val="0"/>
          <w:iCs w:val="0"/>
          <w:color w:val="auto"/>
        </w:rPr>
      </w:pPr>
    </w:p>
    <w:p w14:paraId="1CFC9930" w14:textId="77777777" w:rsidR="003531D5" w:rsidRPr="0070553F" w:rsidRDefault="00A63342" w:rsidP="003531D5">
      <w:pPr>
        <w:pStyle w:val="Heading3"/>
      </w:pPr>
      <w:bookmarkStart w:id="199" w:name="_Toc73711008"/>
      <w:r>
        <w:rPr>
          <w:rStyle w:val="SubtleEmphasis"/>
          <w:i w:val="0"/>
          <w:iCs w:val="0"/>
          <w:color w:val="000000" w:themeColor="text1"/>
        </w:rPr>
        <w:t>Safety Goal: SG-002028/A Prevent Hazard (Example)</w:t>
      </w:r>
      <w:bookmarkEnd w:id="199"/>
    </w:p>
    <w:p w14:paraId="218D75DF"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4AEF9EAA"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5A6B181"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46F48239"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2D348ED0" w14:textId="77777777" w:rsidR="005C155F" w:rsidRDefault="005C155F" w:rsidP="00EB2A73">
      <w:pPr>
        <w:pStyle w:val="Heading4"/>
      </w:pPr>
      <w:r w:rsidRPr="008E4F86">
        <w:t xml:space="preserve">Safety </w:t>
      </w:r>
      <w:r w:rsidR="00C03A7F">
        <w:t xml:space="preserve">Goal </w:t>
      </w:r>
      <w:r w:rsidRPr="008E4F86">
        <w:t>Concept</w:t>
      </w:r>
    </w:p>
    <w:p w14:paraId="6A5B15F4" w14:textId="77777777" w:rsidR="005C155F" w:rsidRPr="00C03A7F" w:rsidRDefault="005C155F" w:rsidP="005C155F">
      <w:pPr>
        <w:rPr>
          <w:rFonts w:cs="Arial"/>
          <w:color w:val="A6A6A6" w:themeColor="background1" w:themeShade="A6"/>
        </w:rPr>
      </w:pPr>
      <w:r w:rsidRPr="00C03A7F">
        <w:rPr>
          <w:rFonts w:cs="Arial"/>
          <w:color w:val="A6A6A6" w:themeColor="background1" w:themeShade="A6"/>
        </w:rPr>
        <w:t>No Safety Goal Concept diagram specified.</w:t>
      </w:r>
    </w:p>
    <w:p w14:paraId="54578DB0" w14:textId="77777777" w:rsidR="005C155F" w:rsidRPr="003C5714" w:rsidRDefault="005C155F" w:rsidP="005C155F">
      <w:pPr>
        <w:rPr>
          <w:rFonts w:cs="Arial"/>
        </w:rPr>
      </w:pPr>
    </w:p>
    <w:p w14:paraId="3DE387C2"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5CDBE9C1"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7BA36781" w14:textId="77777777" w:rsidR="005C155F" w:rsidRPr="00EB2A73" w:rsidRDefault="005C155F" w:rsidP="00EB2A73">
      <w:pPr>
        <w:pStyle w:val="Heading4"/>
      </w:pPr>
      <w:r w:rsidRPr="00EB2A73">
        <w:t>Warning and Recovery Concept</w:t>
      </w:r>
    </w:p>
    <w:p w14:paraId="46C6AA43" w14:textId="77777777" w:rsidR="005C155F" w:rsidRDefault="005C155F" w:rsidP="005C155F">
      <w:pPr>
        <w:rPr>
          <w:rFonts w:cs="Arial"/>
        </w:rPr>
      </w:pPr>
    </w:p>
    <w:p w14:paraId="4E7EA37B" w14:textId="77777777" w:rsidR="005C155F" w:rsidRDefault="005C155F" w:rsidP="005C155F">
      <w:pPr>
        <w:spacing w:line="480" w:lineRule="auto"/>
        <w:jc w:val="center"/>
        <w:rPr>
          <w:rFonts w:cs="Arial"/>
        </w:rPr>
      </w:pPr>
      <w:r>
        <w:rPr>
          <w:noProof/>
        </w:rPr>
        <w:drawing>
          <wp:inline distT="0" distB="0" distL="0" distR="0" wp14:anchorId="3E98CD0E" wp14:editId="06FF65B6">
            <wp:extent cx="3857625" cy="2400300"/>
            <wp:effectExtent l="0" t="0" r="0" b="0"/>
            <wp:docPr id="26" name="Picture 1248450977.jpg" descr="124845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48450977.jpg"/>
                    <pic:cNvPicPr/>
                  </pic:nvPicPr>
                  <pic:blipFill>
                    <a:blip r:embed="rId58" cstate="print"/>
                    <a:stretch>
                      <a:fillRect/>
                    </a:stretch>
                  </pic:blipFill>
                  <pic:spPr>
                    <a:xfrm>
                      <a:off x="0" y="0"/>
                      <a:ext cx="3857625" cy="2400300"/>
                    </a:xfrm>
                    <a:prstGeom prst="rect">
                      <a:avLst/>
                    </a:prstGeom>
                  </pic:spPr>
                </pic:pic>
              </a:graphicData>
            </a:graphic>
          </wp:inline>
        </w:drawing>
      </w:r>
    </w:p>
    <w:p w14:paraId="6B528909" w14:textId="51B1598E" w:rsidR="005C155F" w:rsidRDefault="005C155F" w:rsidP="005C155F">
      <w:pPr>
        <w:pStyle w:val="Caption"/>
        <w:spacing w:before="0"/>
      </w:pPr>
      <w:bookmarkStart w:id="200" w:name="_Toc73711033"/>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6E6685">
        <w:rPr>
          <w:noProof/>
        </w:rPr>
        <w:t>7</w:t>
      </w:r>
      <w:r w:rsidR="00EC2A51">
        <w:rPr>
          <w:noProof/>
        </w:rPr>
        <w:fldChar w:fldCharType="end"/>
      </w:r>
      <w:r>
        <w:t xml:space="preserve">: </w:t>
      </w:r>
      <w:bookmarkStart w:id="201" w:name="_c9fc1c81c3e05f7eef2007d4cb127732"/>
      <w:r w:rsidRPr="00D319C2">
        <w:t>W&amp;RC #1 Diagram – Prevent Hazard (Example)</w:t>
      </w:r>
      <w:bookmarkEnd w:id="200"/>
      <w:bookmarkEnd w:id="201"/>
    </w:p>
    <w:p w14:paraId="04394C0A" w14:textId="606756E1" w:rsidR="00DE4D02" w:rsidRDefault="001917E0" w:rsidP="001917E0">
      <w:pPr>
        <w:pStyle w:val="Heading3"/>
      </w:pPr>
      <w:bookmarkStart w:id="202" w:name="_Toc73711009"/>
      <w:r w:rsidRPr="001917E0">
        <w:t xml:space="preserve">Derivation of </w:t>
      </w:r>
      <w:r w:rsidR="00202356">
        <w:t xml:space="preserve">Functional Safety </w:t>
      </w:r>
      <w:r w:rsidRPr="001917E0">
        <w:t>Requirements on Assumptions</w:t>
      </w:r>
      <w:bookmarkEnd w:id="202"/>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03"/>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03"/>
      <w:r w:rsidR="00332A4B" w:rsidRPr="00C12D32">
        <w:rPr>
          <w:rStyle w:val="CommentReference"/>
          <w:rFonts w:ascii="Times New Roman" w:hAnsi="Times New Roman"/>
        </w:rPr>
        <w:commentReference w:id="203"/>
      </w:r>
    </w:p>
    <w:p w14:paraId="21039223" w14:textId="2AED0D11" w:rsidR="00421A80" w:rsidRPr="00C12D32" w:rsidRDefault="00202356" w:rsidP="0038117F">
      <w:pPr>
        <w:pStyle w:val="Heading3"/>
      </w:pPr>
      <w:bookmarkStart w:id="204" w:name="_Toc73711010"/>
      <w:r>
        <w:t xml:space="preserve">ASIL </w:t>
      </w:r>
      <w:r w:rsidR="00871AE3">
        <w:t>Decomposition of</w:t>
      </w:r>
      <w:r w:rsidR="00421A80" w:rsidRPr="00C12D32">
        <w:t xml:space="preserve"> Functional Safety Requirements</w:t>
      </w:r>
      <w:bookmarkEnd w:id="204"/>
    </w:p>
    <w:p w14:paraId="72C45A2C" w14:textId="77777777" w:rsidR="004123AF" w:rsidRDefault="004123AF" w:rsidP="00D56BC1">
      <w:pPr>
        <w:pStyle w:val="NoSpacing"/>
      </w:pPr>
    </w:p>
    <w:p w14:paraId="5A6316ED" w14:textId="434EFB09" w:rsidR="005E1CC8" w:rsidRDefault="005E1CC8" w:rsidP="00D56BC1">
      <w:pPr>
        <w:pStyle w:val="NoSpacing"/>
        <w:rPr>
          <w:color w:val="A6A6A6" w:themeColor="background1" w:themeShade="A6"/>
        </w:rPr>
      </w:pPr>
      <w:commentRangeStart w:id="205"/>
      <w:r>
        <w:rPr>
          <w:color w:val="A6A6A6" w:themeColor="background1" w:themeShade="A6"/>
        </w:rPr>
        <w:t>No Functional Safety Requirements with ASIL Decompositions specified.</w:t>
      </w:r>
      <w:commentRangeEnd w:id="205"/>
      <w:r>
        <w:rPr>
          <w:rStyle w:val="CommentReference"/>
          <w:rFonts w:ascii="Times New Roman" w:eastAsia="Times New Roman" w:hAnsi="Times New Roman" w:cs="Times New Roman"/>
        </w:rPr>
        <w:commentReference w:id="205"/>
      </w:r>
    </w:p>
    <w:p w14:paraId="072A38F5" w14:textId="77777777" w:rsidR="00115B02" w:rsidRPr="00E9446A" w:rsidRDefault="00115B02" w:rsidP="00115B02">
      <w:pPr>
        <w:pStyle w:val="Heading1"/>
        <w:tabs>
          <w:tab w:val="clear" w:pos="432"/>
        </w:tabs>
      </w:pPr>
      <w:bookmarkStart w:id="206" w:name="_Toc73711011"/>
      <w:r w:rsidRPr="00E9446A">
        <w:lastRenderedPageBreak/>
        <w:t>CyberSecurity</w:t>
      </w:r>
      <w:bookmarkEnd w:id="206"/>
    </w:p>
    <w:p w14:paraId="785359CE" w14:textId="77777777" w:rsidR="00115B02" w:rsidRPr="00E9446A" w:rsidRDefault="00115B02" w:rsidP="00115B02">
      <w:pPr>
        <w:pStyle w:val="Heading2"/>
        <w:tabs>
          <w:tab w:val="clear" w:pos="718"/>
        </w:tabs>
        <w:ind w:left="576" w:hanging="576"/>
      </w:pPr>
      <w:bookmarkStart w:id="207" w:name="_Toc73711012"/>
      <w:r w:rsidRPr="00E9446A">
        <w:t>Security Goals</w:t>
      </w:r>
      <w:bookmarkEnd w:id="207"/>
    </w:p>
    <w:p w14:paraId="113CFA7A" w14:textId="2C2A8BD1" w:rsidR="00115B02" w:rsidRDefault="00115B02" w:rsidP="00115B02">
      <w:pPr>
        <w:rPr>
          <w:lang w:eastAsia="ar-SA"/>
        </w:rPr>
      </w:pPr>
    </w:p>
    <w:p w14:paraId="4296BF02" w14:textId="77777777" w:rsidR="00092389" w:rsidRPr="00770737" w:rsidRDefault="00092389"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51"/>
        <w:gridCol w:w="7784"/>
      </w:tblGrid>
      <w:tr w:rsidR="00115B02" w:rsidRPr="0070553F" w14:paraId="4093CD49" w14:textId="77777777" w:rsidTr="0049372E">
        <w:trPr>
          <w:trHeight w:val="521"/>
        </w:trPr>
        <w:tc>
          <w:tcPr>
            <w:tcW w:w="2451"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7784" w:type="dxa"/>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bl>
    <w:p w14:paraId="6AAD4635" w14:textId="13DF2609" w:rsidR="00115B02" w:rsidRDefault="00115B02" w:rsidP="00115B02">
      <w:pPr>
        <w:pStyle w:val="Caption"/>
      </w:pPr>
      <w:bookmarkStart w:id="208" w:name="_Toc73711050"/>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6E6685">
        <w:rPr>
          <w:noProof/>
        </w:rPr>
        <w:t>15</w:t>
      </w:r>
      <w:r w:rsidRPr="0070553F">
        <w:rPr>
          <w:noProof/>
        </w:rPr>
        <w:fldChar w:fldCharType="end"/>
      </w:r>
      <w:r w:rsidRPr="0070553F">
        <w:t xml:space="preserve">: </w:t>
      </w:r>
      <w:r>
        <w:t>Cybersecurity</w:t>
      </w:r>
      <w:r w:rsidRPr="0070553F">
        <w:t xml:space="preserve"> Goals</w:t>
      </w:r>
      <w:bookmarkEnd w:id="208"/>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bookmarkStart w:id="209" w:name="_Toc73711013"/>
      <w:r>
        <w:rPr>
          <w:lang w:eastAsia="ar-SA"/>
        </w:rPr>
        <w:t>Cybersecurity Requirements</w:t>
      </w:r>
      <w:bookmarkEnd w:id="209"/>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bookmarkStart w:id="210" w:name="_Toc73711014"/>
      <w:r>
        <w:lastRenderedPageBreak/>
        <w:t>Architecture</w:t>
      </w:r>
      <w:bookmarkEnd w:id="210"/>
    </w:p>
    <w:p w14:paraId="08EA3CD0" w14:textId="3019C636" w:rsidR="00D454CF" w:rsidRDefault="00D454CF" w:rsidP="008E02BA">
      <w:pPr>
        <w:pStyle w:val="Heading2"/>
      </w:pPr>
      <w:bookmarkStart w:id="211" w:name="_Toc73711015"/>
      <w:r w:rsidRPr="007C20FA">
        <w:t xml:space="preserve">Functional </w:t>
      </w:r>
      <w:r w:rsidR="0038117F">
        <w:t>Decomposition</w:t>
      </w:r>
      <w:bookmarkEnd w:id="211"/>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lastRenderedPageBreak/>
        <w:drawing>
          <wp:inline distT="0" distB="0" distL="0" distR="0" wp14:anchorId="0EEDAAF9" wp14:editId="4EC4BA3E">
            <wp:extent cx="6363861" cy="9597390"/>
            <wp:effectExtent l="0" t="0" r="0" b="0"/>
            <wp:docPr id="28" name="Picture 845171532.jpg" descr="845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45171532.jpg"/>
                    <pic:cNvPicPr/>
                  </pic:nvPicPr>
                  <pic:blipFill>
                    <a:blip r:embed="rId59" cstate="print"/>
                    <a:stretch>
                      <a:fillRect/>
                    </a:stretch>
                  </pic:blipFill>
                  <pic:spPr>
                    <a:xfrm>
                      <a:off x="0" y="0"/>
                      <a:ext cx="6363861" cy="9597390"/>
                    </a:xfrm>
                    <a:prstGeom prst="rect">
                      <a:avLst/>
                    </a:prstGeom>
                  </pic:spPr>
                </pic:pic>
              </a:graphicData>
            </a:graphic>
          </wp:inline>
        </w:drawing>
      </w:r>
    </w:p>
    <w:p w14:paraId="7EBCFF28" w14:textId="1D374913" w:rsidR="009A277F" w:rsidRDefault="009A277F" w:rsidP="008E02BA">
      <w:pPr>
        <w:pStyle w:val="Caption"/>
      </w:pPr>
      <w:bookmarkStart w:id="212" w:name="_Toc529191295"/>
      <w:bookmarkStart w:id="213" w:name="_Toc73711034"/>
      <w:r w:rsidRPr="00A13A7B">
        <w:lastRenderedPageBreak/>
        <w:t xml:space="preserve">Figure </w:t>
      </w:r>
      <w:r>
        <w:rPr>
          <w:noProof/>
        </w:rPr>
        <w:fldChar w:fldCharType="begin"/>
      </w:r>
      <w:r>
        <w:rPr>
          <w:noProof/>
        </w:rPr>
        <w:instrText xml:space="preserve"> SEQ Figure \* ARABIC </w:instrText>
      </w:r>
      <w:r>
        <w:rPr>
          <w:noProof/>
        </w:rPr>
        <w:fldChar w:fldCharType="separate"/>
      </w:r>
      <w:r w:rsidR="006E6685">
        <w:rPr>
          <w:noProof/>
        </w:rPr>
        <w:t>8</w:t>
      </w:r>
      <w:r>
        <w:rPr>
          <w:noProof/>
        </w:rPr>
        <w:fldChar w:fldCharType="end"/>
      </w:r>
      <w:r w:rsidRPr="00A13A7B">
        <w:t xml:space="preserve">: </w:t>
      </w:r>
      <w:r w:rsidRPr="00574E26">
        <w:rPr>
          <w:rFonts w:cs="Arial"/>
        </w:rPr>
        <w:t>Operate RSCL</w:t>
      </w:r>
      <w:bookmarkEnd w:id="212"/>
      <w:bookmarkEnd w:id="213"/>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07D3FCF4" w:rsidR="00717914" w:rsidRPr="007C20FA" w:rsidRDefault="00717914" w:rsidP="00791140">
      <w:pPr>
        <w:pStyle w:val="Heading3"/>
      </w:pPr>
      <w:bookmarkStart w:id="214" w:name="_Toc73711016"/>
      <w:r w:rsidRPr="007C20FA">
        <w:lastRenderedPageBreak/>
        <w:t>Functions</w:t>
      </w:r>
      <w:bookmarkEnd w:id="214"/>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001666C4" w14:textId="1EDEAB55" w:rsidR="009A277F" w:rsidRDefault="009A277F" w:rsidP="00A8009D">
            <w:r>
              <w:rPr>
                <w:i/>
              </w:rPr>
              <w:t>(activity</w:t>
            </w:r>
            <w:r w:rsidRPr="005E78E8">
              <w:rPr>
                <w:i/>
              </w:rPr>
              <w:t>)</w:t>
            </w:r>
            <w:r w:rsidRPr="00C15D3D">
              <w:t xml:space="preserve"> </w:t>
            </w:r>
            <w:bookmarkStart w:id="215" w:name="_a9a5ba95f14d638d795d5f5b07b8f7ef"/>
            <w:r w:rsidR="004D0E28">
              <w:t>Rear Audio Device Control</w:t>
            </w:r>
            <w:bookmarkEnd w:id="215"/>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Read lock/unlock signal and enable / disable rear audio interfaces for rear passenger. Provide status feedback.</w:t>
            </w:r>
          </w:p>
        </w:tc>
        <w:tc>
          <w:tcPr>
            <w:tcW w:w="2520" w:type="dxa"/>
          </w:tcPr>
          <w:p w14:paraId="68BB12D6" w14:textId="77777777" w:rsidR="006A541E" w:rsidRDefault="006A541E"/>
        </w:tc>
      </w:tr>
      <w:tr w:rsidR="009A277F" w:rsidRPr="00BB0EAC" w14:paraId="5B41C95B" w14:textId="77777777" w:rsidTr="00A654A1">
        <w:trPr>
          <w:jc w:val="center"/>
        </w:trPr>
        <w:tc>
          <w:tcPr>
            <w:tcW w:w="2257" w:type="dxa"/>
          </w:tcPr>
          <w:p w14:paraId="6BCE96D9" w14:textId="77777777" w:rsidR="009A277F" w:rsidRDefault="009A277F" w:rsidP="00A8009D">
            <w:r>
              <w:rPr>
                <w:i/>
              </w:rPr>
              <w:t>(activity</w:t>
            </w:r>
            <w:r w:rsidRPr="005E78E8">
              <w:rPr>
                <w:i/>
              </w:rPr>
              <w:t>)</w:t>
            </w:r>
            <w:r w:rsidRPr="00C15D3D">
              <w:t xml:space="preserve"> </w:t>
            </w:r>
            <w:bookmarkStart w:id="216" w:name="_3eb51774003d6d9796ce508ae4ac6c47"/>
            <w:r w:rsidR="004D0E28">
              <w:t>Rear Climate Device Control</w:t>
            </w:r>
            <w:bookmarkEnd w:id="216"/>
          </w:p>
        </w:tc>
        <w:tc>
          <w:tcPr>
            <w:tcW w:w="5490" w:type="dxa"/>
          </w:tcPr>
          <w:p w14:paraId="6F7DED61" w14:textId="77777777" w:rsidR="009A277F" w:rsidRDefault="009A277F" w:rsidP="00A8009D">
            <w:pPr>
              <w:pStyle w:val="BodyText"/>
              <w:rPr>
                <w:lang w:val="en-US"/>
              </w:rPr>
            </w:pPr>
            <w:r>
              <w:rPr>
                <w:i/>
                <w:lang w:val="en-US"/>
              </w:rPr>
              <w:t>(activity</w:t>
            </w:r>
            <w:r w:rsidRPr="005E78E8">
              <w:rPr>
                <w:i/>
                <w:lang w:val="en-US"/>
              </w:rPr>
              <w:t>)</w:t>
            </w:r>
            <w:r>
              <w:rPr>
                <w:lang w:val="en-US"/>
              </w:rPr>
              <w:t xml:space="preserve"> Read lock/unlock signal and enable / disable rear climate interfaces for rear passenger. Provide status feedback</w:t>
            </w:r>
          </w:p>
        </w:tc>
        <w:tc>
          <w:tcPr>
            <w:tcW w:w="2520" w:type="dxa"/>
          </w:tcPr>
          <w:p w14:paraId="4D088777" w14:textId="77777777" w:rsidR="006A541E" w:rsidRDefault="006A541E"/>
        </w:tc>
      </w:tr>
      <w:tr w:rsidR="009A277F" w:rsidRPr="00BB0EAC" w14:paraId="564614AB" w14:textId="77777777" w:rsidTr="00A654A1">
        <w:trPr>
          <w:jc w:val="center"/>
        </w:trPr>
        <w:tc>
          <w:tcPr>
            <w:tcW w:w="2257" w:type="dxa"/>
          </w:tcPr>
          <w:p w14:paraId="05D67BD5" w14:textId="77777777" w:rsidR="009A277F" w:rsidRDefault="009A277F" w:rsidP="00A8009D">
            <w:r>
              <w:rPr>
                <w:i/>
              </w:rPr>
              <w:t>(activity</w:t>
            </w:r>
            <w:r w:rsidRPr="005E78E8">
              <w:rPr>
                <w:i/>
              </w:rPr>
              <w:t>)</w:t>
            </w:r>
            <w:r w:rsidRPr="00C15D3D">
              <w:t xml:space="preserve"> </w:t>
            </w:r>
            <w:bookmarkStart w:id="217" w:name="_5581a77e52bf6a5967069bf3c04f8368"/>
            <w:r w:rsidR="004D0E28">
              <w:t>Configuration Manager</w:t>
            </w:r>
            <w:bookmarkEnd w:id="217"/>
          </w:p>
        </w:tc>
        <w:tc>
          <w:tcPr>
            <w:tcW w:w="5490" w:type="dxa"/>
          </w:tcPr>
          <w:p w14:paraId="105950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Provides vehicle configuration settings to configure feature logic or functions.</w:t>
            </w:r>
          </w:p>
        </w:tc>
        <w:tc>
          <w:tcPr>
            <w:tcW w:w="2520" w:type="dxa"/>
          </w:tcPr>
          <w:p w14:paraId="4D79D751" w14:textId="77777777" w:rsidR="006A541E" w:rsidRDefault="006A541E"/>
        </w:tc>
      </w:tr>
      <w:tr w:rsidR="009A277F" w:rsidRPr="00BB0EAC" w14:paraId="651DD072" w14:textId="77777777" w:rsidTr="00A654A1">
        <w:trPr>
          <w:jc w:val="center"/>
        </w:trPr>
        <w:tc>
          <w:tcPr>
            <w:tcW w:w="2257" w:type="dxa"/>
          </w:tcPr>
          <w:p w14:paraId="5993C095" w14:textId="77777777" w:rsidR="009A277F" w:rsidRDefault="009A277F" w:rsidP="00A8009D">
            <w:r>
              <w:rPr>
                <w:i/>
              </w:rPr>
              <w:t>(activity</w:t>
            </w:r>
            <w:r w:rsidRPr="005E78E8">
              <w:rPr>
                <w:i/>
              </w:rPr>
              <w:t>)</w:t>
            </w:r>
            <w:r w:rsidRPr="00C15D3D">
              <w:t xml:space="preserve"> </w:t>
            </w:r>
            <w:bookmarkStart w:id="218" w:name="_c14eafdcd56d37343ac0aa4904cf9a24"/>
            <w:r w:rsidR="004D0E28">
              <w:t>RCL Control</w:t>
            </w:r>
            <w:bookmarkEnd w:id="218"/>
          </w:p>
        </w:tc>
        <w:tc>
          <w:tcPr>
            <w:tcW w:w="5490" w:type="dxa"/>
          </w:tcPr>
          <w:p w14:paraId="144FF3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RCL on rear climate controls</w:t>
            </w:r>
          </w:p>
          <w:p w14:paraId="5A3DCB32" w14:textId="77777777" w:rsidR="009A277F" w:rsidRDefault="009A277F" w:rsidP="00A8009D">
            <w:pPr>
              <w:pStyle w:val="BodyText"/>
              <w:rPr>
                <w:lang w:val="en-US"/>
              </w:rPr>
            </w:pPr>
            <w:r>
              <w:rPr>
                <w:lang w:val="en-US"/>
              </w:rPr>
              <w:t>RSCL RCL status feedback</w:t>
            </w:r>
          </w:p>
        </w:tc>
        <w:tc>
          <w:tcPr>
            <w:tcW w:w="2520" w:type="dxa"/>
          </w:tcPr>
          <w:p w14:paraId="0FA91881" w14:textId="77777777" w:rsidR="006A541E" w:rsidRDefault="006A541E"/>
        </w:tc>
      </w:tr>
      <w:tr w:rsidR="009A277F" w:rsidRPr="00BB0EAC" w14:paraId="15763711" w14:textId="77777777" w:rsidTr="00A654A1">
        <w:trPr>
          <w:jc w:val="center"/>
        </w:trPr>
        <w:tc>
          <w:tcPr>
            <w:tcW w:w="2257" w:type="dxa"/>
          </w:tcPr>
          <w:p w14:paraId="43D29F79" w14:textId="77777777" w:rsidR="009A277F" w:rsidRDefault="009A277F" w:rsidP="00A8009D">
            <w:r>
              <w:rPr>
                <w:i/>
              </w:rPr>
              <w:t>(activity</w:t>
            </w:r>
            <w:r w:rsidRPr="005E78E8">
              <w:rPr>
                <w:i/>
              </w:rPr>
              <w:t>)</w:t>
            </w:r>
            <w:r w:rsidRPr="00C15D3D">
              <w:t xml:space="preserve"> </w:t>
            </w:r>
            <w:bookmarkStart w:id="219" w:name="_45b4a4cebbbcadabe89c96d091816fee"/>
            <w:r w:rsidR="004D0E28">
              <w:t>Rear Window Device Control (driver side)</w:t>
            </w:r>
            <w:bookmarkEnd w:id="219"/>
          </w:p>
        </w:tc>
        <w:tc>
          <w:tcPr>
            <w:tcW w:w="5490" w:type="dxa"/>
          </w:tcPr>
          <w:p w14:paraId="023CBAAE" w14:textId="77777777" w:rsidR="009A277F" w:rsidRDefault="009A277F" w:rsidP="00A8009D">
            <w:pPr>
              <w:pStyle w:val="BodyText"/>
              <w:rPr>
                <w:lang w:val="en-US"/>
              </w:rPr>
            </w:pPr>
            <w:r>
              <w:rPr>
                <w:i/>
                <w:lang w:val="en-US"/>
              </w:rPr>
              <w:t>(activity</w:t>
            </w:r>
            <w:r w:rsidRPr="005E78E8">
              <w:rPr>
                <w:i/>
                <w:lang w:val="en-US"/>
              </w:rPr>
              <w:t>)</w:t>
            </w:r>
            <w:r>
              <w:rPr>
                <w:lang w:val="en-US"/>
              </w:rPr>
              <w:t xml:space="preserve"> Enable / Disable rear window position control interface for rear passenger.</w:t>
            </w:r>
          </w:p>
        </w:tc>
        <w:tc>
          <w:tcPr>
            <w:tcW w:w="2520" w:type="dxa"/>
          </w:tcPr>
          <w:p w14:paraId="6ED250E4" w14:textId="77777777" w:rsidR="006A541E" w:rsidRDefault="006A541E"/>
        </w:tc>
      </w:tr>
      <w:tr w:rsidR="009A277F" w:rsidRPr="00BB0EAC" w14:paraId="32F1BF05" w14:textId="77777777" w:rsidTr="00A654A1">
        <w:trPr>
          <w:jc w:val="center"/>
        </w:trPr>
        <w:tc>
          <w:tcPr>
            <w:tcW w:w="2257" w:type="dxa"/>
          </w:tcPr>
          <w:p w14:paraId="732B3182" w14:textId="77777777" w:rsidR="009A277F" w:rsidRDefault="009A277F" w:rsidP="00A8009D">
            <w:r>
              <w:rPr>
                <w:i/>
              </w:rPr>
              <w:t>(activity</w:t>
            </w:r>
            <w:r w:rsidRPr="005E78E8">
              <w:rPr>
                <w:i/>
              </w:rPr>
              <w:t>)</w:t>
            </w:r>
            <w:r w:rsidRPr="00C15D3D">
              <w:t xml:space="preserve"> </w:t>
            </w:r>
            <w:bookmarkStart w:id="220" w:name="_9be09d97e188cf307677fa357f9ac177"/>
            <w:r w:rsidR="004D0E28">
              <w:t>PCL Control</w:t>
            </w:r>
            <w:bookmarkEnd w:id="220"/>
          </w:p>
        </w:tc>
        <w:tc>
          <w:tcPr>
            <w:tcW w:w="5490" w:type="dxa"/>
          </w:tcPr>
          <w:p w14:paraId="5B173A1E"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PCL on rear inner door handles</w:t>
            </w:r>
          </w:p>
          <w:p w14:paraId="251D6E56" w14:textId="77777777" w:rsidR="009A277F" w:rsidRDefault="009A277F" w:rsidP="00A8009D">
            <w:pPr>
              <w:pStyle w:val="BodyText"/>
              <w:rPr>
                <w:lang w:val="en-US"/>
              </w:rPr>
            </w:pPr>
            <w:r>
              <w:rPr>
                <w:lang w:val="en-US"/>
              </w:rPr>
              <w:t>RSCL PCL status feedback</w:t>
            </w:r>
          </w:p>
        </w:tc>
        <w:tc>
          <w:tcPr>
            <w:tcW w:w="2520" w:type="dxa"/>
          </w:tcPr>
          <w:p w14:paraId="751EA01F" w14:textId="77777777" w:rsidR="006A541E" w:rsidRDefault="006A541E"/>
        </w:tc>
      </w:tr>
      <w:tr w:rsidR="009A277F" w:rsidRPr="00BB0EAC" w14:paraId="365E6576" w14:textId="77777777" w:rsidTr="00A654A1">
        <w:trPr>
          <w:jc w:val="center"/>
        </w:trPr>
        <w:tc>
          <w:tcPr>
            <w:tcW w:w="2257" w:type="dxa"/>
          </w:tcPr>
          <w:p w14:paraId="7F3A0319" w14:textId="77777777" w:rsidR="009A277F" w:rsidRDefault="009A277F" w:rsidP="00A8009D">
            <w:r>
              <w:rPr>
                <w:i/>
              </w:rPr>
              <w:t>(activity</w:t>
            </w:r>
            <w:r w:rsidRPr="005E78E8">
              <w:rPr>
                <w:i/>
              </w:rPr>
              <w:t>)</w:t>
            </w:r>
            <w:r w:rsidRPr="00C15D3D">
              <w:t xml:space="preserve"> </w:t>
            </w:r>
            <w:bookmarkStart w:id="221" w:name="_f23b625de6803cc7e64ab1d8a45cf508"/>
            <w:r w:rsidR="004D0E28">
              <w:t>RSCL Control</w:t>
            </w:r>
            <w:bookmarkEnd w:id="221"/>
          </w:p>
        </w:tc>
        <w:tc>
          <w:tcPr>
            <w:tcW w:w="5490" w:type="dxa"/>
          </w:tcPr>
          <w:p w14:paraId="6F95BF94" w14:textId="77777777" w:rsidR="009A277F" w:rsidRDefault="009A277F" w:rsidP="00A8009D">
            <w:pPr>
              <w:pStyle w:val="BodyText"/>
              <w:rPr>
                <w:lang w:val="en-US"/>
              </w:rPr>
            </w:pPr>
            <w:r>
              <w:rPr>
                <w:i/>
                <w:lang w:val="en-US"/>
              </w:rPr>
              <w:t>(activity</w:t>
            </w:r>
            <w:r w:rsidRPr="005E78E8">
              <w:rPr>
                <w:i/>
                <w:lang w:val="en-US"/>
              </w:rPr>
              <w:t>)</w:t>
            </w:r>
            <w:r>
              <w:rPr>
                <w:lang w:val="en-US"/>
              </w:rPr>
              <w:t xml:space="preserve"> Central state management of RSCL feature.</w:t>
            </w:r>
          </w:p>
          <w:p w14:paraId="5EE38760" w14:textId="77777777" w:rsidR="009A277F" w:rsidRDefault="009A277F" w:rsidP="00A8009D">
            <w:pPr>
              <w:pStyle w:val="BodyText"/>
              <w:rPr>
                <w:lang w:val="en-US"/>
              </w:rPr>
            </w:pPr>
            <w:r>
              <w:rPr>
                <w:lang w:val="en-US"/>
              </w:rPr>
              <w:t>Reads RSCL HMI control input  and provides commands / requests for PCL, WCL, RAL, RCL and URCL control.</w:t>
            </w:r>
          </w:p>
        </w:tc>
        <w:tc>
          <w:tcPr>
            <w:tcW w:w="2520" w:type="dxa"/>
          </w:tcPr>
          <w:p w14:paraId="59CD5C65" w14:textId="77777777" w:rsidR="006A541E" w:rsidRDefault="006A541E"/>
        </w:tc>
      </w:tr>
      <w:tr w:rsidR="009A277F" w:rsidRPr="00BB0EAC" w14:paraId="04B3DF9B" w14:textId="77777777" w:rsidTr="00A654A1">
        <w:trPr>
          <w:jc w:val="center"/>
        </w:trPr>
        <w:tc>
          <w:tcPr>
            <w:tcW w:w="2257" w:type="dxa"/>
          </w:tcPr>
          <w:p w14:paraId="5E672061" w14:textId="77777777" w:rsidR="009A277F" w:rsidRDefault="009A277F" w:rsidP="00A8009D">
            <w:r>
              <w:rPr>
                <w:i/>
              </w:rPr>
              <w:t>(activity</w:t>
            </w:r>
            <w:r w:rsidRPr="005E78E8">
              <w:rPr>
                <w:i/>
              </w:rPr>
              <w:t>)</w:t>
            </w:r>
            <w:r w:rsidRPr="00C15D3D">
              <w:t xml:space="preserve"> </w:t>
            </w:r>
            <w:bookmarkStart w:id="222" w:name="_6e1c73a6383ac54e8f0854ff820c8663"/>
            <w:r w:rsidR="004D0E28">
              <w:t>Diagnostics Error Manager</w:t>
            </w:r>
            <w:bookmarkEnd w:id="222"/>
          </w:p>
        </w:tc>
        <w:tc>
          <w:tcPr>
            <w:tcW w:w="5490" w:type="dxa"/>
          </w:tcPr>
          <w:p w14:paraId="35521224" w14:textId="77777777" w:rsidR="009A277F" w:rsidRDefault="009A277F" w:rsidP="00A8009D">
            <w:pPr>
              <w:pStyle w:val="BodyText"/>
              <w:rPr>
                <w:lang w:val="en-US"/>
              </w:rPr>
            </w:pPr>
            <w:r>
              <w:rPr>
                <w:i/>
                <w:lang w:val="en-US"/>
              </w:rPr>
              <w:t>(activity</w:t>
            </w:r>
            <w:r w:rsidRPr="005E78E8">
              <w:rPr>
                <w:i/>
                <w:lang w:val="en-US"/>
              </w:rPr>
              <w:t>)</w:t>
            </w:r>
            <w:r>
              <w:rPr>
                <w:lang w:val="en-US"/>
              </w:rPr>
              <w:t xml:space="preserve"> Handles error information relevant for diagnostics.</w:t>
            </w:r>
          </w:p>
        </w:tc>
        <w:tc>
          <w:tcPr>
            <w:tcW w:w="2520" w:type="dxa"/>
          </w:tcPr>
          <w:p w14:paraId="288EADF2" w14:textId="77777777" w:rsidR="006A541E" w:rsidRDefault="006A541E"/>
        </w:tc>
      </w:tr>
      <w:tr w:rsidR="009A277F" w:rsidRPr="00BB0EAC" w14:paraId="3004743F" w14:textId="77777777" w:rsidTr="00A654A1">
        <w:trPr>
          <w:jc w:val="center"/>
        </w:trPr>
        <w:tc>
          <w:tcPr>
            <w:tcW w:w="2257" w:type="dxa"/>
          </w:tcPr>
          <w:p w14:paraId="0395E3C0" w14:textId="77777777" w:rsidR="009A277F" w:rsidRDefault="009A277F" w:rsidP="00A8009D">
            <w:r>
              <w:rPr>
                <w:i/>
              </w:rPr>
              <w:t>(activity</w:t>
            </w:r>
            <w:r w:rsidRPr="005E78E8">
              <w:rPr>
                <w:i/>
              </w:rPr>
              <w:t>)</w:t>
            </w:r>
            <w:r w:rsidRPr="00C15D3D">
              <w:t xml:space="preserve"> </w:t>
            </w:r>
            <w:bookmarkStart w:id="223" w:name="_e1811b385fca68e8ef351ba28be6bf72"/>
            <w:r w:rsidR="004D0E28">
              <w:t>Rear Window Device Control (passenger side)</w:t>
            </w:r>
            <w:bookmarkEnd w:id="223"/>
          </w:p>
        </w:tc>
        <w:tc>
          <w:tcPr>
            <w:tcW w:w="5490" w:type="dxa"/>
          </w:tcPr>
          <w:p w14:paraId="284EF732" w14:textId="77777777" w:rsidR="006A541E" w:rsidRDefault="006A541E"/>
        </w:tc>
        <w:tc>
          <w:tcPr>
            <w:tcW w:w="2520" w:type="dxa"/>
          </w:tcPr>
          <w:p w14:paraId="786E06B6" w14:textId="77777777" w:rsidR="006A541E" w:rsidRDefault="006A541E"/>
        </w:tc>
      </w:tr>
      <w:tr w:rsidR="009A277F" w:rsidRPr="00BB0EAC" w14:paraId="01FC0CAF" w14:textId="77777777" w:rsidTr="00A654A1">
        <w:trPr>
          <w:jc w:val="center"/>
        </w:trPr>
        <w:tc>
          <w:tcPr>
            <w:tcW w:w="2257" w:type="dxa"/>
          </w:tcPr>
          <w:p w14:paraId="35EC5FBE" w14:textId="77777777" w:rsidR="009A277F" w:rsidRDefault="009A277F" w:rsidP="00A8009D">
            <w:r>
              <w:rPr>
                <w:i/>
              </w:rPr>
              <w:t>(activity</w:t>
            </w:r>
            <w:r w:rsidRPr="005E78E8">
              <w:rPr>
                <w:i/>
              </w:rPr>
              <w:t>)</w:t>
            </w:r>
            <w:r w:rsidRPr="00C15D3D">
              <w:t xml:space="preserve"> </w:t>
            </w:r>
            <w:bookmarkStart w:id="224" w:name="_929f2c94b3eb9da656da4924fbd0d88c"/>
            <w:r w:rsidR="004D0E28">
              <w:t>Voice Command Control</w:t>
            </w:r>
            <w:bookmarkEnd w:id="224"/>
          </w:p>
        </w:tc>
        <w:tc>
          <w:tcPr>
            <w:tcW w:w="5490" w:type="dxa"/>
          </w:tcPr>
          <w:p w14:paraId="4821C11B" w14:textId="77777777" w:rsidR="006A541E" w:rsidRDefault="006A541E"/>
        </w:tc>
        <w:tc>
          <w:tcPr>
            <w:tcW w:w="2520" w:type="dxa"/>
          </w:tcPr>
          <w:p w14:paraId="51FA14C8" w14:textId="77777777" w:rsidR="006A541E" w:rsidRDefault="006A541E"/>
        </w:tc>
      </w:tr>
      <w:tr w:rsidR="009A277F" w:rsidRPr="00BB0EAC" w14:paraId="0FB0CC46" w14:textId="77777777" w:rsidTr="00A654A1">
        <w:trPr>
          <w:jc w:val="center"/>
        </w:trPr>
        <w:tc>
          <w:tcPr>
            <w:tcW w:w="2257" w:type="dxa"/>
          </w:tcPr>
          <w:p w14:paraId="3D7F48C0" w14:textId="77777777" w:rsidR="009A277F" w:rsidRDefault="009A277F" w:rsidP="00A8009D">
            <w:r>
              <w:rPr>
                <w:i/>
              </w:rPr>
              <w:t>(activity</w:t>
            </w:r>
            <w:r w:rsidRPr="005E78E8">
              <w:rPr>
                <w:i/>
              </w:rPr>
              <w:t>)</w:t>
            </w:r>
            <w:r w:rsidRPr="00C15D3D">
              <w:t xml:space="preserve"> </w:t>
            </w:r>
            <w:bookmarkStart w:id="225" w:name="_a4892bffbaed701ab06411e6da1a0cee"/>
            <w:r w:rsidR="004D0E28">
              <w:t>Rear Inner Handle Control left</w:t>
            </w:r>
            <w:bookmarkEnd w:id="225"/>
          </w:p>
        </w:tc>
        <w:tc>
          <w:tcPr>
            <w:tcW w:w="5490" w:type="dxa"/>
          </w:tcPr>
          <w:p w14:paraId="5716C9EA"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w:t>
            </w:r>
            <w:proofErr w:type="spellStart"/>
            <w:r>
              <w:rPr>
                <w:lang w:val="en-US"/>
              </w:rPr>
              <w:t>useability</w:t>
            </w:r>
            <w:proofErr w:type="spellEnd"/>
            <w:r>
              <w:rPr>
                <w:lang w:val="en-US"/>
              </w:rPr>
              <w:t xml:space="preserve"> of rear inner door handles. </w:t>
            </w:r>
          </w:p>
          <w:p w14:paraId="204CF086" w14:textId="77777777" w:rsidR="009A277F" w:rsidRDefault="009A277F" w:rsidP="00A8009D">
            <w:pPr>
              <w:pStyle w:val="BodyText"/>
              <w:rPr>
                <w:lang w:val="en-US"/>
              </w:rPr>
            </w:pPr>
            <w:r>
              <w:rPr>
                <w:lang w:val="en-US"/>
              </w:rPr>
              <w:t>Actual rear inner door handle status feedback.</w:t>
            </w:r>
          </w:p>
        </w:tc>
        <w:tc>
          <w:tcPr>
            <w:tcW w:w="2520" w:type="dxa"/>
          </w:tcPr>
          <w:p w14:paraId="42B40857" w14:textId="77777777" w:rsidR="006A541E" w:rsidRDefault="006A541E"/>
        </w:tc>
      </w:tr>
      <w:tr w:rsidR="009A277F" w:rsidRPr="00BB0EAC" w14:paraId="0F53C577" w14:textId="77777777" w:rsidTr="00A654A1">
        <w:trPr>
          <w:jc w:val="center"/>
        </w:trPr>
        <w:tc>
          <w:tcPr>
            <w:tcW w:w="2257" w:type="dxa"/>
          </w:tcPr>
          <w:p w14:paraId="0C9944AB" w14:textId="77777777" w:rsidR="009A277F" w:rsidRDefault="009A277F" w:rsidP="00A8009D">
            <w:r>
              <w:rPr>
                <w:i/>
              </w:rPr>
              <w:t>(activity</w:t>
            </w:r>
            <w:r w:rsidRPr="005E78E8">
              <w:rPr>
                <w:i/>
              </w:rPr>
              <w:t>)</w:t>
            </w:r>
            <w:r w:rsidRPr="00C15D3D">
              <w:t xml:space="preserve"> </w:t>
            </w:r>
            <w:bookmarkStart w:id="226" w:name="_2cb1ea58cd29339df1bdaa00c47545a7"/>
            <w:r w:rsidR="004D0E28">
              <w:t>RSCL HMI Control</w:t>
            </w:r>
            <w:bookmarkEnd w:id="226"/>
          </w:p>
        </w:tc>
        <w:tc>
          <w:tcPr>
            <w:tcW w:w="5490" w:type="dxa"/>
          </w:tcPr>
          <w:p w14:paraId="6EEC00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Provides HMI controls for RSCL options and converts user input (e.g. physical button press) into logical signals for further processing by RSCL control. </w:t>
            </w:r>
          </w:p>
          <w:p w14:paraId="6ECFB70E" w14:textId="77777777" w:rsidR="009A277F" w:rsidRDefault="009A277F" w:rsidP="00A8009D">
            <w:pPr>
              <w:pStyle w:val="BodyText"/>
              <w:rPr>
                <w:lang w:val="en-US"/>
              </w:rPr>
            </w:pPr>
            <w:r>
              <w:rPr>
                <w:lang w:val="en-US"/>
              </w:rPr>
              <w:t>Provides feedback to the user about feature status.</w:t>
            </w:r>
          </w:p>
        </w:tc>
        <w:tc>
          <w:tcPr>
            <w:tcW w:w="2520" w:type="dxa"/>
          </w:tcPr>
          <w:p w14:paraId="31AE85E7" w14:textId="77777777" w:rsidR="006A541E" w:rsidRDefault="006A541E"/>
        </w:tc>
      </w:tr>
      <w:tr w:rsidR="009A277F" w:rsidRPr="00BB0EAC" w14:paraId="59A3C8B9" w14:textId="77777777" w:rsidTr="00A654A1">
        <w:trPr>
          <w:jc w:val="center"/>
        </w:trPr>
        <w:tc>
          <w:tcPr>
            <w:tcW w:w="2257" w:type="dxa"/>
          </w:tcPr>
          <w:p w14:paraId="1BCB11D7" w14:textId="77777777" w:rsidR="009A277F" w:rsidRDefault="009A277F" w:rsidP="00A8009D">
            <w:r>
              <w:rPr>
                <w:i/>
              </w:rPr>
              <w:t>(activity</w:t>
            </w:r>
            <w:r w:rsidRPr="005E78E8">
              <w:rPr>
                <w:i/>
              </w:rPr>
              <w:t>)</w:t>
            </w:r>
            <w:r w:rsidRPr="00C15D3D">
              <w:t xml:space="preserve"> </w:t>
            </w:r>
            <w:bookmarkStart w:id="227" w:name="_02820824cf4dc57563ecb0786159e80f"/>
            <w:r w:rsidR="004D0E28">
              <w:t>WCL Control</w:t>
            </w:r>
            <w:bookmarkEnd w:id="227"/>
          </w:p>
        </w:tc>
        <w:tc>
          <w:tcPr>
            <w:tcW w:w="5490" w:type="dxa"/>
          </w:tcPr>
          <w:p w14:paraId="58783401"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WCL on rear window switches</w:t>
            </w:r>
          </w:p>
          <w:p w14:paraId="166FEE78" w14:textId="77777777" w:rsidR="009A277F" w:rsidRDefault="009A277F" w:rsidP="00A8009D">
            <w:pPr>
              <w:pStyle w:val="BodyText"/>
              <w:rPr>
                <w:lang w:val="en-US"/>
              </w:rPr>
            </w:pPr>
            <w:r>
              <w:rPr>
                <w:lang w:val="en-US"/>
              </w:rPr>
              <w:t>RSCL WCL status feedback</w:t>
            </w:r>
          </w:p>
        </w:tc>
        <w:tc>
          <w:tcPr>
            <w:tcW w:w="2520" w:type="dxa"/>
          </w:tcPr>
          <w:p w14:paraId="5F1C3ED8" w14:textId="77777777" w:rsidR="006A541E" w:rsidRDefault="006A541E"/>
        </w:tc>
      </w:tr>
      <w:tr w:rsidR="009A277F" w:rsidRPr="00BB0EAC" w14:paraId="51ED9324" w14:textId="77777777" w:rsidTr="00A654A1">
        <w:trPr>
          <w:jc w:val="center"/>
        </w:trPr>
        <w:tc>
          <w:tcPr>
            <w:tcW w:w="2257" w:type="dxa"/>
          </w:tcPr>
          <w:p w14:paraId="7B583C64" w14:textId="77777777" w:rsidR="009A277F" w:rsidRDefault="009A277F" w:rsidP="00A8009D">
            <w:r>
              <w:rPr>
                <w:i/>
              </w:rPr>
              <w:t>(activity</w:t>
            </w:r>
            <w:r w:rsidRPr="005E78E8">
              <w:rPr>
                <w:i/>
              </w:rPr>
              <w:t>)</w:t>
            </w:r>
            <w:r w:rsidRPr="00C15D3D">
              <w:t xml:space="preserve"> </w:t>
            </w:r>
            <w:bookmarkStart w:id="228" w:name="_b116d4f664ed56dd5ecc86b6b900adec"/>
            <w:r w:rsidR="004D0E28">
              <w:t>RAL Control</w:t>
            </w:r>
            <w:bookmarkEnd w:id="228"/>
          </w:p>
        </w:tc>
        <w:tc>
          <w:tcPr>
            <w:tcW w:w="5490" w:type="dxa"/>
          </w:tcPr>
          <w:p w14:paraId="0311CA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RAL on rear audio controls</w:t>
            </w:r>
          </w:p>
          <w:p w14:paraId="5C9A3754" w14:textId="77777777" w:rsidR="009A277F" w:rsidRDefault="009A277F" w:rsidP="00A8009D">
            <w:pPr>
              <w:pStyle w:val="BodyText"/>
              <w:rPr>
                <w:lang w:val="en-US"/>
              </w:rPr>
            </w:pPr>
            <w:r>
              <w:rPr>
                <w:lang w:val="en-US"/>
              </w:rPr>
              <w:t>RSCL RAL status feedback</w:t>
            </w:r>
          </w:p>
        </w:tc>
        <w:tc>
          <w:tcPr>
            <w:tcW w:w="2520" w:type="dxa"/>
          </w:tcPr>
          <w:p w14:paraId="2349667D" w14:textId="77777777" w:rsidR="006A541E" w:rsidRDefault="006A541E"/>
        </w:tc>
      </w:tr>
      <w:tr w:rsidR="009A277F" w:rsidRPr="00BB0EAC" w14:paraId="21DCE65F" w14:textId="77777777" w:rsidTr="00A654A1">
        <w:trPr>
          <w:jc w:val="center"/>
        </w:trPr>
        <w:tc>
          <w:tcPr>
            <w:tcW w:w="2257" w:type="dxa"/>
          </w:tcPr>
          <w:p w14:paraId="22329BBB" w14:textId="77777777" w:rsidR="009A277F" w:rsidRDefault="009A277F" w:rsidP="00A8009D">
            <w:r>
              <w:rPr>
                <w:i/>
              </w:rPr>
              <w:t>(activity</w:t>
            </w:r>
            <w:r w:rsidRPr="005E78E8">
              <w:rPr>
                <w:i/>
              </w:rPr>
              <w:t>)</w:t>
            </w:r>
            <w:r w:rsidRPr="00C15D3D">
              <w:t xml:space="preserve"> </w:t>
            </w:r>
            <w:bookmarkStart w:id="229" w:name="_ed22433d3dbd0d473353f6e39aeccdb4"/>
            <w:r w:rsidR="004D0E28">
              <w:t>Rear Inner Handle Control right</w:t>
            </w:r>
            <w:bookmarkEnd w:id="229"/>
          </w:p>
        </w:tc>
        <w:tc>
          <w:tcPr>
            <w:tcW w:w="5490" w:type="dxa"/>
          </w:tcPr>
          <w:p w14:paraId="0A8D0BA3"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w:t>
            </w:r>
            <w:proofErr w:type="spellStart"/>
            <w:r>
              <w:rPr>
                <w:lang w:val="en-US"/>
              </w:rPr>
              <w:t>useability</w:t>
            </w:r>
            <w:proofErr w:type="spellEnd"/>
            <w:r>
              <w:rPr>
                <w:lang w:val="en-US"/>
              </w:rPr>
              <w:t xml:space="preserve"> of rear inner door handles. </w:t>
            </w:r>
          </w:p>
          <w:p w14:paraId="60041041" w14:textId="77777777" w:rsidR="009A277F" w:rsidRDefault="009A277F" w:rsidP="00A8009D">
            <w:pPr>
              <w:pStyle w:val="BodyText"/>
              <w:rPr>
                <w:lang w:val="en-US"/>
              </w:rPr>
            </w:pPr>
            <w:r>
              <w:rPr>
                <w:lang w:val="en-US"/>
              </w:rPr>
              <w:t>Actual rear inner door handle status feedback.</w:t>
            </w:r>
          </w:p>
        </w:tc>
        <w:tc>
          <w:tcPr>
            <w:tcW w:w="2520" w:type="dxa"/>
          </w:tcPr>
          <w:p w14:paraId="16F0759E" w14:textId="77777777" w:rsidR="006A541E" w:rsidRDefault="006A541E"/>
        </w:tc>
      </w:tr>
      <w:tr w:rsidR="009A277F" w:rsidRPr="00BB0EAC" w14:paraId="4AF13FC4" w14:textId="77777777" w:rsidTr="00A654A1">
        <w:trPr>
          <w:jc w:val="center"/>
        </w:trPr>
        <w:tc>
          <w:tcPr>
            <w:tcW w:w="2257" w:type="dxa"/>
          </w:tcPr>
          <w:p w14:paraId="327E984A" w14:textId="77777777" w:rsidR="009A277F" w:rsidRDefault="009A277F" w:rsidP="00A8009D">
            <w:r>
              <w:rPr>
                <w:i/>
              </w:rPr>
              <w:t>(activity</w:t>
            </w:r>
            <w:r w:rsidRPr="005E78E8">
              <w:rPr>
                <w:i/>
              </w:rPr>
              <w:t>)</w:t>
            </w:r>
            <w:r w:rsidRPr="00C15D3D">
              <w:t xml:space="preserve"> </w:t>
            </w:r>
            <w:bookmarkStart w:id="230" w:name="_ff142edc9a66708940b432f95944b406"/>
            <w:r w:rsidR="004D0E28">
              <w:t>URCL Control</w:t>
            </w:r>
            <w:bookmarkEnd w:id="230"/>
          </w:p>
        </w:tc>
        <w:tc>
          <w:tcPr>
            <w:tcW w:w="5490" w:type="dxa"/>
          </w:tcPr>
          <w:p w14:paraId="3DA51730" w14:textId="77777777" w:rsidR="009A277F" w:rsidRDefault="009A277F" w:rsidP="00A8009D">
            <w:pPr>
              <w:pStyle w:val="BodyText"/>
              <w:rPr>
                <w:lang w:val="en-US"/>
              </w:rPr>
            </w:pPr>
            <w:r>
              <w:rPr>
                <w:i/>
                <w:lang w:val="en-US"/>
              </w:rPr>
              <w:t>(activity</w:t>
            </w:r>
            <w:r w:rsidRPr="005E78E8">
              <w:rPr>
                <w:i/>
                <w:lang w:val="en-US"/>
              </w:rPr>
              <w:t>)</w:t>
            </w:r>
            <w:r>
              <w:rPr>
                <w:lang w:val="en-US"/>
              </w:rPr>
              <w:t xml:space="preserve"> Controls URCL on rear connected mobile devices</w:t>
            </w:r>
          </w:p>
          <w:p w14:paraId="01777125" w14:textId="77777777" w:rsidR="009A277F" w:rsidRDefault="009A277F" w:rsidP="00A8009D">
            <w:pPr>
              <w:pStyle w:val="BodyText"/>
              <w:rPr>
                <w:lang w:val="en-US"/>
              </w:rPr>
            </w:pPr>
            <w:r>
              <w:rPr>
                <w:lang w:val="en-US"/>
              </w:rPr>
              <w:t>RSCL URC status feedback</w:t>
            </w:r>
          </w:p>
        </w:tc>
        <w:tc>
          <w:tcPr>
            <w:tcW w:w="2520" w:type="dxa"/>
          </w:tcPr>
          <w:p w14:paraId="5E3C50B6" w14:textId="77777777" w:rsidR="006A541E" w:rsidRDefault="006A541E"/>
        </w:tc>
      </w:tr>
    </w:tbl>
    <w:p w14:paraId="7C6FC523" w14:textId="00A2D994" w:rsidR="009A277F" w:rsidRDefault="009A277F" w:rsidP="009A277F">
      <w:pPr>
        <w:pStyle w:val="Caption"/>
      </w:pPr>
      <w:bookmarkStart w:id="231" w:name="_Toc529191310"/>
      <w:bookmarkStart w:id="232" w:name="_Toc73711051"/>
      <w:r w:rsidRPr="00A13A7B">
        <w:t xml:space="preserve">Table </w:t>
      </w:r>
      <w:r>
        <w:rPr>
          <w:noProof/>
        </w:rPr>
        <w:fldChar w:fldCharType="begin"/>
      </w:r>
      <w:r>
        <w:rPr>
          <w:noProof/>
        </w:rPr>
        <w:instrText xml:space="preserve"> SEQ Table \* ARABIC </w:instrText>
      </w:r>
      <w:r>
        <w:rPr>
          <w:noProof/>
        </w:rPr>
        <w:fldChar w:fldCharType="separate"/>
      </w:r>
      <w:r w:rsidR="006E6685">
        <w:rPr>
          <w:noProof/>
        </w:rPr>
        <w:t>16</w:t>
      </w:r>
      <w:r>
        <w:rPr>
          <w:noProof/>
        </w:rPr>
        <w:fldChar w:fldCharType="end"/>
      </w:r>
      <w:r w:rsidRPr="00A13A7B">
        <w:t>: List of Functions</w:t>
      </w:r>
      <w:bookmarkEnd w:id="231"/>
      <w:bookmarkEnd w:id="232"/>
    </w:p>
    <w:p w14:paraId="164D9E62" w14:textId="5D77F144" w:rsidR="00534E51" w:rsidRDefault="00534E51" w:rsidP="008E02BA">
      <w:pPr>
        <w:pStyle w:val="Heading2"/>
      </w:pPr>
      <w:bookmarkStart w:id="233" w:name="_Toc73711017"/>
      <w:r>
        <w:t>Logical Architecture</w:t>
      </w:r>
      <w:bookmarkEnd w:id="233"/>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6C29C7AB" wp14:editId="19DDE196">
            <wp:extent cx="6466204" cy="1358007"/>
            <wp:effectExtent l="0" t="0" r="0" b="0"/>
            <wp:docPr id="30" name="Picture -1455456918.jpg" descr="-1455456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55456918.jpg"/>
                    <pic:cNvPicPr/>
                  </pic:nvPicPr>
                  <pic:blipFill>
                    <a:blip r:embed="rId60" cstate="print"/>
                    <a:stretch>
                      <a:fillRect/>
                    </a:stretch>
                  </pic:blipFill>
                  <pic:spPr>
                    <a:xfrm>
                      <a:off x="0" y="0"/>
                      <a:ext cx="6466204" cy="1358007"/>
                    </a:xfrm>
                    <a:prstGeom prst="rect">
                      <a:avLst/>
                    </a:prstGeom>
                  </pic:spPr>
                </pic:pic>
              </a:graphicData>
            </a:graphic>
          </wp:inline>
        </w:drawing>
      </w:r>
    </w:p>
    <w:p w14:paraId="6944007F" w14:textId="12A6CBBD" w:rsidR="00534E51" w:rsidRDefault="00534E51" w:rsidP="008E02BA">
      <w:pPr>
        <w:pStyle w:val="Caption"/>
      </w:pPr>
      <w:bookmarkStart w:id="234" w:name="_Toc73711035"/>
      <w:r w:rsidRPr="00041150">
        <w:lastRenderedPageBreak/>
        <w:t xml:space="preserve">Figure </w:t>
      </w:r>
      <w:r>
        <w:rPr>
          <w:noProof/>
        </w:rPr>
        <w:fldChar w:fldCharType="begin"/>
      </w:r>
      <w:r>
        <w:rPr>
          <w:noProof/>
        </w:rPr>
        <w:instrText xml:space="preserve"> SEQ Figure \* ARABIC </w:instrText>
      </w:r>
      <w:r>
        <w:rPr>
          <w:noProof/>
        </w:rPr>
        <w:fldChar w:fldCharType="separate"/>
      </w:r>
      <w:r w:rsidR="006E6685">
        <w:rPr>
          <w:noProof/>
        </w:rPr>
        <w:t>9</w:t>
      </w:r>
      <w:r>
        <w:rPr>
          <w:noProof/>
        </w:rPr>
        <w:fldChar w:fldCharType="end"/>
      </w:r>
      <w:r w:rsidRPr="00041150">
        <w:t>: Logical Architecture Structure</w:t>
      </w:r>
      <w:bookmarkEnd w:id="234"/>
    </w:p>
    <w:p w14:paraId="0C96AFBE" w14:textId="77777777" w:rsidR="00ED54B8" w:rsidRDefault="00ED54B8" w:rsidP="00ED54B8">
      <w:pPr>
        <w:pStyle w:val="Heading3"/>
      </w:pPr>
      <w:bookmarkStart w:id="235" w:name="_Toc13671997"/>
      <w:bookmarkStart w:id="236" w:name="_Toc73711018"/>
      <w:r>
        <w:t>Logical Elements</w:t>
      </w:r>
      <w:bookmarkEnd w:id="235"/>
      <w:bookmarkEnd w:id="236"/>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24282BDB" w14:textId="77777777" w:rsidR="006A541E" w:rsidRDefault="006A541E"/>
        </w:tc>
        <w:tc>
          <w:tcPr>
            <w:tcW w:w="3610" w:type="dxa"/>
            <w:vAlign w:val="center"/>
          </w:tcPr>
          <w:p w14:paraId="34272862" w14:textId="77777777" w:rsidR="006A541E" w:rsidRDefault="006A541E"/>
        </w:tc>
        <w:tc>
          <w:tcPr>
            <w:tcW w:w="3320" w:type="dxa"/>
            <w:vAlign w:val="center"/>
          </w:tcPr>
          <w:p w14:paraId="5D44F770" w14:textId="77777777" w:rsidR="006A541E" w:rsidRDefault="006A541E"/>
        </w:tc>
        <w:tc>
          <w:tcPr>
            <w:tcW w:w="1530" w:type="dxa"/>
            <w:vAlign w:val="center"/>
          </w:tcPr>
          <w:p w14:paraId="39D57A99" w14:textId="77777777" w:rsidR="006A541E" w:rsidRDefault="006A541E"/>
        </w:tc>
      </w:tr>
      <w:tr w:rsidR="00ED54B8" w:rsidRPr="00717330" w14:paraId="584D6615" w14:textId="77777777" w:rsidTr="00A654A1">
        <w:trPr>
          <w:trHeight w:val="252"/>
          <w:jc w:val="center"/>
        </w:trPr>
        <w:tc>
          <w:tcPr>
            <w:tcW w:w="1777" w:type="dxa"/>
            <w:vAlign w:val="center"/>
          </w:tcPr>
          <w:p w14:paraId="599CAB25" w14:textId="3EADD412" w:rsidR="004217CC" w:rsidRDefault="004217CC" w:rsidP="004217CC">
            <w:pPr>
              <w:rPr>
                <w:rFonts w:ascii="Helvetica" w:hAnsi="Helvetica" w:cs="Helvetica"/>
              </w:rPr>
            </w:pPr>
            <w:r>
              <w:rPr>
                <w:rFonts w:ascii="Helvetica" w:hAnsi="Helvetica" w:cs="Helvetica"/>
              </w:rPr>
              <w:t>Audio Controller</w:t>
            </w:r>
          </w:p>
        </w:tc>
        <w:tc>
          <w:tcPr>
            <w:tcW w:w="3610" w:type="dxa"/>
            <w:vAlign w:val="center"/>
          </w:tcPr>
          <w:p w14:paraId="3D09C578" w14:textId="77777777" w:rsidR="004217CC" w:rsidRDefault="004217CC" w:rsidP="004217CC">
            <w:pPr>
              <w:rPr>
                <w:rFonts w:cs="Arial"/>
              </w:rPr>
            </w:pPr>
            <w:r>
              <w:rPr>
                <w:rFonts w:cs="Arial"/>
              </w:rPr>
              <w:t xml:space="preserve">Unit which controls the audio settings.  </w:t>
            </w:r>
          </w:p>
          <w:p w14:paraId="4DCD2389" w14:textId="77777777" w:rsidR="004217CC" w:rsidRDefault="004217CC" w:rsidP="004217CC">
            <w:pPr>
              <w:rPr>
                <w:rFonts w:cs="Arial"/>
              </w:rPr>
            </w:pPr>
            <w:r>
              <w:rPr>
                <w:rFonts w:cs="Arial"/>
              </w:rPr>
              <w:t>Lock/unlock ability to control rear audio settings by rear passenger.</w:t>
            </w:r>
          </w:p>
        </w:tc>
        <w:tc>
          <w:tcPr>
            <w:tcW w:w="3320" w:type="dxa"/>
            <w:vAlign w:val="center"/>
          </w:tcPr>
          <w:p w14:paraId="4E363238" w14:textId="2F80972A" w:rsidR="001157B1" w:rsidRPr="001157B1" w:rsidRDefault="001157B1" w:rsidP="009A0988">
            <w:pPr>
              <w:pStyle w:val="ListParagraph"/>
              <w:numPr>
                <w:ilvl w:val="0"/>
                <w:numId w:val="22"/>
              </w:numPr>
              <w:ind w:left="169" w:hanging="125"/>
              <w:rPr>
                <w:rFonts w:ascii="Arial" w:hAnsi="Arial"/>
              </w:rPr>
            </w:pPr>
            <w:r w:rsidRPr="001157B1">
              <w:rPr>
                <w:rFonts w:ascii="Arial" w:hAnsi="Arial"/>
              </w:rPr>
              <w:t>RAL Control</w:t>
            </w:r>
          </w:p>
          <w:p w14:paraId="51D9247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Audio Device Control</w:t>
            </w:r>
          </w:p>
        </w:tc>
        <w:tc>
          <w:tcPr>
            <w:tcW w:w="1530" w:type="dxa"/>
            <w:vAlign w:val="center"/>
          </w:tcPr>
          <w:p w14:paraId="125815EA" w14:textId="77777777" w:rsidR="006A541E" w:rsidRDefault="006A541E"/>
        </w:tc>
      </w:tr>
      <w:tr w:rsidR="00ED54B8" w:rsidRPr="00717330" w14:paraId="2D04100E" w14:textId="77777777" w:rsidTr="00A654A1">
        <w:trPr>
          <w:trHeight w:val="252"/>
          <w:jc w:val="center"/>
        </w:trPr>
        <w:tc>
          <w:tcPr>
            <w:tcW w:w="1777" w:type="dxa"/>
            <w:vAlign w:val="center"/>
          </w:tcPr>
          <w:p w14:paraId="2C5216B0" w14:textId="77777777" w:rsidR="004217CC" w:rsidRDefault="004217CC" w:rsidP="004217CC">
            <w:pPr>
              <w:rPr>
                <w:rFonts w:ascii="Helvetica" w:hAnsi="Helvetica" w:cs="Helvetica"/>
              </w:rPr>
            </w:pPr>
            <w:r>
              <w:rPr>
                <w:rFonts w:ascii="Helvetica" w:hAnsi="Helvetica" w:cs="Helvetica"/>
              </w:rPr>
              <w:t>Audio System</w:t>
            </w:r>
          </w:p>
        </w:tc>
        <w:tc>
          <w:tcPr>
            <w:tcW w:w="3610" w:type="dxa"/>
            <w:vAlign w:val="center"/>
          </w:tcPr>
          <w:p w14:paraId="643D165B" w14:textId="77777777" w:rsidR="004217CC" w:rsidRDefault="004217CC" w:rsidP="004217CC">
            <w:pPr>
              <w:rPr>
                <w:rFonts w:cs="Arial"/>
              </w:rPr>
            </w:pPr>
            <w:proofErr w:type="spellStart"/>
            <w:r>
              <w:rPr>
                <w:rFonts w:cs="Arial"/>
              </w:rPr>
              <w:t>Sytem</w:t>
            </w:r>
            <w:proofErr w:type="spellEnd"/>
            <w:r>
              <w:rPr>
                <w:rFonts w:cs="Arial"/>
              </w:rPr>
              <w:t xml:space="preserve"> which contains the Audio controller and the audio interface for the rear passenger</w:t>
            </w:r>
          </w:p>
        </w:tc>
        <w:tc>
          <w:tcPr>
            <w:tcW w:w="3320" w:type="dxa"/>
            <w:vAlign w:val="center"/>
          </w:tcPr>
          <w:p w14:paraId="168F98A6" w14:textId="77777777" w:rsidR="006A541E" w:rsidRDefault="006A541E"/>
        </w:tc>
        <w:tc>
          <w:tcPr>
            <w:tcW w:w="1530" w:type="dxa"/>
            <w:vAlign w:val="center"/>
          </w:tcPr>
          <w:p w14:paraId="1DDFC7E3" w14:textId="77777777" w:rsidR="006A541E" w:rsidRDefault="006A541E"/>
        </w:tc>
      </w:tr>
      <w:tr w:rsidR="00ED54B8" w:rsidRPr="00717330" w14:paraId="2CB60FAA" w14:textId="77777777" w:rsidTr="00A654A1">
        <w:trPr>
          <w:trHeight w:val="252"/>
          <w:jc w:val="center"/>
        </w:trPr>
        <w:tc>
          <w:tcPr>
            <w:tcW w:w="1777" w:type="dxa"/>
            <w:vAlign w:val="center"/>
          </w:tcPr>
          <w:p w14:paraId="0FE8B298" w14:textId="77777777" w:rsidR="004217CC" w:rsidRDefault="004217CC" w:rsidP="004217CC">
            <w:pPr>
              <w:rPr>
                <w:rFonts w:ascii="Helvetica" w:hAnsi="Helvetica" w:cs="Helvetica"/>
              </w:rPr>
            </w:pPr>
            <w:r>
              <w:rPr>
                <w:rFonts w:ascii="Helvetica" w:hAnsi="Helvetica" w:cs="Helvetica"/>
              </w:rPr>
              <w:t>Climate Controller</w:t>
            </w:r>
          </w:p>
        </w:tc>
        <w:tc>
          <w:tcPr>
            <w:tcW w:w="3610" w:type="dxa"/>
            <w:vAlign w:val="center"/>
          </w:tcPr>
          <w:p w14:paraId="6D182BF6" w14:textId="77777777" w:rsidR="004217CC" w:rsidRDefault="004217CC" w:rsidP="004217CC">
            <w:pPr>
              <w:rPr>
                <w:rFonts w:cs="Arial"/>
              </w:rPr>
            </w:pPr>
            <w:r>
              <w:rPr>
                <w:rFonts w:cs="Arial"/>
              </w:rPr>
              <w:t xml:space="preserve">Unit which </w:t>
            </w:r>
            <w:proofErr w:type="spellStart"/>
            <w:r>
              <w:rPr>
                <w:rFonts w:cs="Arial"/>
              </w:rPr>
              <w:t>controlls</w:t>
            </w:r>
            <w:proofErr w:type="spellEnd"/>
            <w:r>
              <w:rPr>
                <w:rFonts w:cs="Arial"/>
              </w:rPr>
              <w:t xml:space="preserve"> the climate settings.</w:t>
            </w:r>
          </w:p>
          <w:p w14:paraId="535B65CA" w14:textId="77777777" w:rsidR="004217CC" w:rsidRDefault="004217CC" w:rsidP="004217CC">
            <w:pPr>
              <w:rPr>
                <w:rFonts w:cs="Arial"/>
              </w:rPr>
            </w:pPr>
            <w:r>
              <w:rPr>
                <w:rFonts w:cs="Arial"/>
              </w:rPr>
              <w:t>Lock/unlock ability to control rear climate settings by rear passenger.</w:t>
            </w:r>
          </w:p>
        </w:tc>
        <w:tc>
          <w:tcPr>
            <w:tcW w:w="3320" w:type="dxa"/>
            <w:vAlign w:val="center"/>
          </w:tcPr>
          <w:p w14:paraId="745CE619"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RCL Control</w:t>
            </w:r>
          </w:p>
          <w:p w14:paraId="2AF4469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Climate Device Control</w:t>
            </w:r>
          </w:p>
        </w:tc>
        <w:tc>
          <w:tcPr>
            <w:tcW w:w="1530" w:type="dxa"/>
            <w:vAlign w:val="center"/>
          </w:tcPr>
          <w:p w14:paraId="7845E6D9" w14:textId="77777777" w:rsidR="006A541E" w:rsidRDefault="006A541E"/>
        </w:tc>
      </w:tr>
      <w:tr w:rsidR="00ED54B8" w:rsidRPr="00717330" w14:paraId="044C1C4A" w14:textId="77777777" w:rsidTr="00A654A1">
        <w:trPr>
          <w:trHeight w:val="252"/>
          <w:jc w:val="center"/>
        </w:trPr>
        <w:tc>
          <w:tcPr>
            <w:tcW w:w="1777" w:type="dxa"/>
            <w:vAlign w:val="center"/>
          </w:tcPr>
          <w:p w14:paraId="5F83B7E9" w14:textId="77777777" w:rsidR="004217CC" w:rsidRDefault="004217CC" w:rsidP="004217CC">
            <w:pPr>
              <w:rPr>
                <w:rFonts w:ascii="Helvetica" w:hAnsi="Helvetica" w:cs="Helvetica"/>
              </w:rPr>
            </w:pPr>
            <w:r>
              <w:rPr>
                <w:rFonts w:ascii="Helvetica" w:hAnsi="Helvetica" w:cs="Helvetica"/>
              </w:rPr>
              <w:t>Climate System</w:t>
            </w:r>
          </w:p>
        </w:tc>
        <w:tc>
          <w:tcPr>
            <w:tcW w:w="3610" w:type="dxa"/>
            <w:vAlign w:val="center"/>
          </w:tcPr>
          <w:p w14:paraId="5B33469A" w14:textId="77777777" w:rsidR="004217CC" w:rsidRDefault="004217CC" w:rsidP="004217CC">
            <w:pPr>
              <w:rPr>
                <w:rFonts w:cs="Arial"/>
              </w:rPr>
            </w:pPr>
            <w:r>
              <w:rPr>
                <w:rFonts w:cs="Arial"/>
              </w:rPr>
              <w:t>System which contains the Climate Controller and the climate interface for the rear passenger</w:t>
            </w:r>
          </w:p>
        </w:tc>
        <w:tc>
          <w:tcPr>
            <w:tcW w:w="3320" w:type="dxa"/>
            <w:vAlign w:val="center"/>
          </w:tcPr>
          <w:p w14:paraId="59285D6E" w14:textId="77777777" w:rsidR="006A541E" w:rsidRDefault="006A541E"/>
        </w:tc>
        <w:tc>
          <w:tcPr>
            <w:tcW w:w="1530" w:type="dxa"/>
            <w:vAlign w:val="center"/>
          </w:tcPr>
          <w:p w14:paraId="7C953CD8" w14:textId="77777777" w:rsidR="006A541E" w:rsidRDefault="006A541E"/>
        </w:tc>
      </w:tr>
      <w:tr w:rsidR="00ED54B8" w:rsidRPr="00717330" w14:paraId="23002297" w14:textId="77777777" w:rsidTr="00A654A1">
        <w:trPr>
          <w:trHeight w:val="252"/>
          <w:jc w:val="center"/>
        </w:trPr>
        <w:tc>
          <w:tcPr>
            <w:tcW w:w="1777" w:type="dxa"/>
            <w:vAlign w:val="center"/>
          </w:tcPr>
          <w:p w14:paraId="76E5F30F" w14:textId="77777777" w:rsidR="004217CC" w:rsidRDefault="004217CC" w:rsidP="004217CC">
            <w:pPr>
              <w:rPr>
                <w:rFonts w:ascii="Helvetica" w:hAnsi="Helvetica" w:cs="Helvetica"/>
              </w:rPr>
            </w:pPr>
            <w:r>
              <w:rPr>
                <w:rFonts w:ascii="Helvetica" w:hAnsi="Helvetica" w:cs="Helvetica"/>
              </w:rPr>
              <w:t>Diagnostics System</w:t>
            </w:r>
          </w:p>
        </w:tc>
        <w:tc>
          <w:tcPr>
            <w:tcW w:w="3610" w:type="dxa"/>
            <w:vAlign w:val="center"/>
          </w:tcPr>
          <w:p w14:paraId="6EAA7EC8" w14:textId="77777777" w:rsidR="006A541E" w:rsidRDefault="006A541E"/>
        </w:tc>
        <w:tc>
          <w:tcPr>
            <w:tcW w:w="3320" w:type="dxa"/>
            <w:vAlign w:val="center"/>
          </w:tcPr>
          <w:p w14:paraId="1DCEB41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Diagnostics Error Manager</w:t>
            </w:r>
          </w:p>
          <w:p w14:paraId="1DDEE24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Configuration Manager</w:t>
            </w:r>
          </w:p>
        </w:tc>
        <w:tc>
          <w:tcPr>
            <w:tcW w:w="1530" w:type="dxa"/>
            <w:vAlign w:val="center"/>
          </w:tcPr>
          <w:p w14:paraId="0A9C233A" w14:textId="77777777" w:rsidR="006A541E" w:rsidRDefault="006A541E"/>
        </w:tc>
      </w:tr>
      <w:tr w:rsidR="00ED54B8" w:rsidRPr="00717330" w14:paraId="02229879" w14:textId="77777777" w:rsidTr="00A654A1">
        <w:trPr>
          <w:trHeight w:val="252"/>
          <w:jc w:val="center"/>
        </w:trPr>
        <w:tc>
          <w:tcPr>
            <w:tcW w:w="1777" w:type="dxa"/>
            <w:vAlign w:val="center"/>
          </w:tcPr>
          <w:p w14:paraId="573BCF60" w14:textId="77777777" w:rsidR="004217CC" w:rsidRDefault="004217CC" w:rsidP="004217CC">
            <w:pPr>
              <w:rPr>
                <w:rFonts w:ascii="Helvetica" w:hAnsi="Helvetica" w:cs="Helvetica"/>
              </w:rPr>
            </w:pPr>
            <w:r>
              <w:rPr>
                <w:rFonts w:ascii="Helvetica" w:hAnsi="Helvetica" w:cs="Helvetica"/>
              </w:rPr>
              <w:t>Door Controller</w:t>
            </w:r>
          </w:p>
        </w:tc>
        <w:tc>
          <w:tcPr>
            <w:tcW w:w="3610" w:type="dxa"/>
            <w:vAlign w:val="center"/>
          </w:tcPr>
          <w:p w14:paraId="2C8F6B85" w14:textId="77777777" w:rsidR="004217CC" w:rsidRDefault="004217CC" w:rsidP="004217CC">
            <w:pPr>
              <w:rPr>
                <w:rFonts w:cs="Arial"/>
              </w:rPr>
            </w:pPr>
            <w:r>
              <w:rPr>
                <w:rFonts w:cs="Arial"/>
              </w:rPr>
              <w:t>Unit which controls the door locking functionalities.</w:t>
            </w:r>
          </w:p>
          <w:p w14:paraId="151C9866" w14:textId="77777777" w:rsidR="004217CC" w:rsidRDefault="004217CC" w:rsidP="004217CC">
            <w:pPr>
              <w:rPr>
                <w:rFonts w:cs="Arial"/>
              </w:rPr>
            </w:pPr>
            <w:r>
              <w:rPr>
                <w:rFonts w:cs="Arial"/>
              </w:rPr>
              <w:t>Lock/unlock ability to control rear inner door handles.</w:t>
            </w:r>
          </w:p>
        </w:tc>
        <w:tc>
          <w:tcPr>
            <w:tcW w:w="3320" w:type="dxa"/>
            <w:vAlign w:val="center"/>
          </w:tcPr>
          <w:p w14:paraId="050F34AF"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PCL Control</w:t>
            </w:r>
          </w:p>
          <w:p w14:paraId="3364D6D2"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Inner Handle Control left</w:t>
            </w:r>
          </w:p>
          <w:p w14:paraId="3E920770"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Inner Handle Control right</w:t>
            </w:r>
          </w:p>
        </w:tc>
        <w:tc>
          <w:tcPr>
            <w:tcW w:w="1530" w:type="dxa"/>
            <w:vAlign w:val="center"/>
          </w:tcPr>
          <w:p w14:paraId="033422AA" w14:textId="77777777" w:rsidR="006A541E" w:rsidRDefault="006A541E"/>
        </w:tc>
      </w:tr>
      <w:tr w:rsidR="00ED54B8" w:rsidRPr="00717330" w14:paraId="719AEB42" w14:textId="77777777" w:rsidTr="00A654A1">
        <w:trPr>
          <w:trHeight w:val="252"/>
          <w:jc w:val="center"/>
        </w:trPr>
        <w:tc>
          <w:tcPr>
            <w:tcW w:w="1777" w:type="dxa"/>
            <w:vAlign w:val="center"/>
          </w:tcPr>
          <w:p w14:paraId="043FFCBB" w14:textId="77777777" w:rsidR="004217CC" w:rsidRDefault="004217CC" w:rsidP="004217CC">
            <w:pPr>
              <w:rPr>
                <w:rFonts w:ascii="Helvetica" w:hAnsi="Helvetica" w:cs="Helvetica"/>
              </w:rPr>
            </w:pPr>
            <w:r>
              <w:rPr>
                <w:rFonts w:ascii="Helvetica" w:hAnsi="Helvetica" w:cs="Helvetica"/>
              </w:rPr>
              <w:t>Door System</w:t>
            </w:r>
          </w:p>
        </w:tc>
        <w:tc>
          <w:tcPr>
            <w:tcW w:w="3610" w:type="dxa"/>
            <w:vAlign w:val="center"/>
          </w:tcPr>
          <w:p w14:paraId="25CF40D6" w14:textId="77777777" w:rsidR="004217CC" w:rsidRDefault="004217CC" w:rsidP="004217CC">
            <w:pPr>
              <w:rPr>
                <w:rFonts w:cs="Arial"/>
              </w:rPr>
            </w:pPr>
            <w:r>
              <w:rPr>
                <w:rFonts w:cs="Arial"/>
              </w:rPr>
              <w:t>System which contains the door controller and the rear inner door handles.</w:t>
            </w:r>
          </w:p>
        </w:tc>
        <w:tc>
          <w:tcPr>
            <w:tcW w:w="3320" w:type="dxa"/>
            <w:vAlign w:val="center"/>
          </w:tcPr>
          <w:p w14:paraId="1AF718B7" w14:textId="77777777" w:rsidR="006A541E" w:rsidRDefault="006A541E"/>
        </w:tc>
        <w:tc>
          <w:tcPr>
            <w:tcW w:w="1530" w:type="dxa"/>
            <w:vAlign w:val="center"/>
          </w:tcPr>
          <w:p w14:paraId="147BEF60" w14:textId="77777777" w:rsidR="006A541E" w:rsidRDefault="006A541E"/>
        </w:tc>
      </w:tr>
      <w:tr w:rsidR="00ED54B8" w:rsidRPr="00717330" w14:paraId="57EC1F2D" w14:textId="77777777" w:rsidTr="00A654A1">
        <w:trPr>
          <w:trHeight w:val="252"/>
          <w:jc w:val="center"/>
        </w:trPr>
        <w:tc>
          <w:tcPr>
            <w:tcW w:w="1777" w:type="dxa"/>
            <w:vAlign w:val="center"/>
          </w:tcPr>
          <w:p w14:paraId="5F404011" w14:textId="77777777" w:rsidR="004217CC" w:rsidRDefault="004217CC" w:rsidP="004217CC">
            <w:pPr>
              <w:rPr>
                <w:rFonts w:ascii="Helvetica" w:hAnsi="Helvetica" w:cs="Helvetica"/>
              </w:rPr>
            </w:pPr>
            <w:r>
              <w:rPr>
                <w:rFonts w:ascii="Helvetica" w:hAnsi="Helvetica" w:cs="Helvetica"/>
              </w:rPr>
              <w:t>Front HMI Controller</w:t>
            </w:r>
          </w:p>
        </w:tc>
        <w:tc>
          <w:tcPr>
            <w:tcW w:w="3610" w:type="dxa"/>
            <w:vAlign w:val="center"/>
          </w:tcPr>
          <w:p w14:paraId="3EE6C2CA" w14:textId="77777777" w:rsidR="004217CC" w:rsidRDefault="004217CC" w:rsidP="004217CC">
            <w:pPr>
              <w:rPr>
                <w:rFonts w:cs="Arial"/>
              </w:rPr>
            </w:pPr>
            <w:r>
              <w:rPr>
                <w:rFonts w:cs="Arial"/>
              </w:rPr>
              <w:t>Unit combining controllers for RSCL feature, HMI and URCL</w:t>
            </w:r>
          </w:p>
        </w:tc>
        <w:tc>
          <w:tcPr>
            <w:tcW w:w="3320" w:type="dxa"/>
            <w:vAlign w:val="center"/>
          </w:tcPr>
          <w:p w14:paraId="35CB877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RSCL HMI Control</w:t>
            </w:r>
          </w:p>
          <w:p w14:paraId="5C18B00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URCL Control</w:t>
            </w:r>
          </w:p>
          <w:p w14:paraId="3A25E78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RSCL Control</w:t>
            </w:r>
          </w:p>
          <w:p w14:paraId="5B3081A8"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Enable RSCL Settings Change</w:t>
            </w:r>
          </w:p>
          <w:p w14:paraId="6EEAF2C7"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Inform Driver of RSCL Status</w:t>
            </w:r>
          </w:p>
          <w:p w14:paraId="4670B9F3"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Voice Command Control</w:t>
            </w:r>
          </w:p>
        </w:tc>
        <w:tc>
          <w:tcPr>
            <w:tcW w:w="1530" w:type="dxa"/>
            <w:vAlign w:val="center"/>
          </w:tcPr>
          <w:p w14:paraId="6D9A6A47" w14:textId="77777777" w:rsidR="006A541E" w:rsidRDefault="006A541E"/>
        </w:tc>
      </w:tr>
      <w:tr w:rsidR="00ED54B8" w:rsidRPr="00717330" w14:paraId="04DA9D99" w14:textId="77777777" w:rsidTr="00A654A1">
        <w:trPr>
          <w:trHeight w:val="252"/>
          <w:jc w:val="center"/>
        </w:trPr>
        <w:tc>
          <w:tcPr>
            <w:tcW w:w="1777" w:type="dxa"/>
            <w:vAlign w:val="center"/>
          </w:tcPr>
          <w:p w14:paraId="1874E514"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5785010A" w14:textId="77777777" w:rsidR="004217CC" w:rsidRDefault="004217CC" w:rsidP="004217CC">
            <w:pPr>
              <w:rPr>
                <w:rFonts w:cs="Arial"/>
              </w:rPr>
            </w:pPr>
            <w:r>
              <w:rPr>
                <w:rFonts w:cs="Arial"/>
              </w:rPr>
              <w:t>System which contains all front HMIs</w:t>
            </w:r>
          </w:p>
        </w:tc>
        <w:tc>
          <w:tcPr>
            <w:tcW w:w="3320" w:type="dxa"/>
            <w:vAlign w:val="center"/>
          </w:tcPr>
          <w:p w14:paraId="2485AF22" w14:textId="77777777" w:rsidR="006A541E" w:rsidRDefault="006A541E"/>
        </w:tc>
        <w:tc>
          <w:tcPr>
            <w:tcW w:w="1530" w:type="dxa"/>
            <w:vAlign w:val="center"/>
          </w:tcPr>
          <w:p w14:paraId="379C5E4E" w14:textId="77777777" w:rsidR="006A541E" w:rsidRDefault="006A541E"/>
        </w:tc>
      </w:tr>
      <w:tr w:rsidR="00ED54B8" w:rsidRPr="00717330" w14:paraId="7DB749DD" w14:textId="77777777" w:rsidTr="00A654A1">
        <w:trPr>
          <w:trHeight w:val="252"/>
          <w:jc w:val="center"/>
        </w:trPr>
        <w:tc>
          <w:tcPr>
            <w:tcW w:w="1777" w:type="dxa"/>
            <w:vAlign w:val="center"/>
          </w:tcPr>
          <w:p w14:paraId="51DCA017" w14:textId="77777777" w:rsidR="004217CC" w:rsidRDefault="004217CC" w:rsidP="004217CC">
            <w:pPr>
              <w:rPr>
                <w:rFonts w:ascii="Helvetica" w:hAnsi="Helvetica" w:cs="Helvetica"/>
              </w:rPr>
            </w:pPr>
            <w:r>
              <w:rPr>
                <w:rFonts w:ascii="Helvetica" w:hAnsi="Helvetica" w:cs="Helvetica"/>
              </w:rPr>
              <w:t>Ignition Status Provider</w:t>
            </w:r>
          </w:p>
        </w:tc>
        <w:tc>
          <w:tcPr>
            <w:tcW w:w="3610" w:type="dxa"/>
            <w:vAlign w:val="center"/>
          </w:tcPr>
          <w:p w14:paraId="17F68453" w14:textId="77777777" w:rsidR="006A541E" w:rsidRDefault="006A541E"/>
        </w:tc>
        <w:tc>
          <w:tcPr>
            <w:tcW w:w="3320" w:type="dxa"/>
            <w:vAlign w:val="center"/>
          </w:tcPr>
          <w:p w14:paraId="673F2231"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Ignition Status</w:t>
            </w:r>
          </w:p>
        </w:tc>
        <w:tc>
          <w:tcPr>
            <w:tcW w:w="1530" w:type="dxa"/>
            <w:vAlign w:val="center"/>
          </w:tcPr>
          <w:p w14:paraId="7C0F9AEC" w14:textId="77777777" w:rsidR="006A541E" w:rsidRDefault="006A541E"/>
        </w:tc>
      </w:tr>
      <w:tr w:rsidR="00ED54B8" w:rsidRPr="00717330" w14:paraId="3A5E73C1" w14:textId="77777777" w:rsidTr="00A654A1">
        <w:trPr>
          <w:trHeight w:val="252"/>
          <w:jc w:val="center"/>
        </w:trPr>
        <w:tc>
          <w:tcPr>
            <w:tcW w:w="1777" w:type="dxa"/>
            <w:vAlign w:val="center"/>
          </w:tcPr>
          <w:p w14:paraId="7B99A67B" w14:textId="77777777" w:rsidR="004217CC" w:rsidRDefault="004217CC" w:rsidP="004217CC">
            <w:pPr>
              <w:rPr>
                <w:rFonts w:ascii="Helvetica" w:hAnsi="Helvetica" w:cs="Helvetica"/>
              </w:rPr>
            </w:pPr>
            <w:r>
              <w:rPr>
                <w:rFonts w:ascii="Helvetica" w:hAnsi="Helvetica" w:cs="Helvetica"/>
              </w:rPr>
              <w:t>Rear Audio Panel</w:t>
            </w:r>
          </w:p>
        </w:tc>
        <w:tc>
          <w:tcPr>
            <w:tcW w:w="3610" w:type="dxa"/>
            <w:vAlign w:val="center"/>
          </w:tcPr>
          <w:p w14:paraId="5094BEFC" w14:textId="77777777" w:rsidR="004217CC" w:rsidRDefault="004217CC" w:rsidP="004217CC">
            <w:pPr>
              <w:rPr>
                <w:rFonts w:cs="Arial"/>
              </w:rPr>
            </w:pPr>
            <w:r>
              <w:rPr>
                <w:rFonts w:cs="Arial"/>
              </w:rPr>
              <w:t>Interface for the rear passenger to change Audio settings</w:t>
            </w:r>
          </w:p>
        </w:tc>
        <w:tc>
          <w:tcPr>
            <w:tcW w:w="3320" w:type="dxa"/>
            <w:vAlign w:val="center"/>
          </w:tcPr>
          <w:p w14:paraId="756F9E96" w14:textId="77777777" w:rsidR="006A541E" w:rsidRDefault="006A541E"/>
        </w:tc>
        <w:tc>
          <w:tcPr>
            <w:tcW w:w="1530" w:type="dxa"/>
            <w:vAlign w:val="center"/>
          </w:tcPr>
          <w:p w14:paraId="5623E6EA" w14:textId="77777777" w:rsidR="006A541E" w:rsidRDefault="006A541E"/>
        </w:tc>
      </w:tr>
      <w:tr w:rsidR="00ED54B8" w:rsidRPr="00717330" w14:paraId="48E56C43" w14:textId="77777777" w:rsidTr="00A654A1">
        <w:trPr>
          <w:trHeight w:val="252"/>
          <w:jc w:val="center"/>
        </w:trPr>
        <w:tc>
          <w:tcPr>
            <w:tcW w:w="1777" w:type="dxa"/>
            <w:vAlign w:val="center"/>
          </w:tcPr>
          <w:p w14:paraId="548B774C" w14:textId="77777777" w:rsidR="004217CC" w:rsidRDefault="004217CC" w:rsidP="004217CC">
            <w:pPr>
              <w:rPr>
                <w:rFonts w:ascii="Helvetica" w:hAnsi="Helvetica" w:cs="Helvetica"/>
              </w:rPr>
            </w:pPr>
            <w:r>
              <w:rPr>
                <w:rFonts w:ascii="Helvetica" w:hAnsi="Helvetica" w:cs="Helvetica"/>
              </w:rPr>
              <w:t>Rear Climate Panel</w:t>
            </w:r>
          </w:p>
        </w:tc>
        <w:tc>
          <w:tcPr>
            <w:tcW w:w="3610" w:type="dxa"/>
            <w:vAlign w:val="center"/>
          </w:tcPr>
          <w:p w14:paraId="056C83B1" w14:textId="77777777" w:rsidR="004217CC" w:rsidRDefault="004217CC" w:rsidP="004217CC">
            <w:pPr>
              <w:rPr>
                <w:rFonts w:cs="Arial"/>
              </w:rPr>
            </w:pPr>
            <w:r>
              <w:rPr>
                <w:rFonts w:cs="Arial"/>
              </w:rPr>
              <w:t>Interface for the rear passenger to change Climate settings</w:t>
            </w:r>
          </w:p>
        </w:tc>
        <w:tc>
          <w:tcPr>
            <w:tcW w:w="3320" w:type="dxa"/>
            <w:vAlign w:val="center"/>
          </w:tcPr>
          <w:p w14:paraId="2F04D20D" w14:textId="77777777" w:rsidR="006A541E" w:rsidRDefault="006A541E"/>
        </w:tc>
        <w:tc>
          <w:tcPr>
            <w:tcW w:w="1530" w:type="dxa"/>
            <w:vAlign w:val="center"/>
          </w:tcPr>
          <w:p w14:paraId="66FB11C4" w14:textId="77777777" w:rsidR="006A541E" w:rsidRDefault="006A541E"/>
        </w:tc>
      </w:tr>
      <w:tr w:rsidR="00ED54B8" w:rsidRPr="00717330" w14:paraId="704D326C" w14:textId="77777777" w:rsidTr="00A654A1">
        <w:trPr>
          <w:trHeight w:val="252"/>
          <w:jc w:val="center"/>
        </w:trPr>
        <w:tc>
          <w:tcPr>
            <w:tcW w:w="1777" w:type="dxa"/>
            <w:vAlign w:val="center"/>
          </w:tcPr>
          <w:p w14:paraId="24771AF0" w14:textId="77777777" w:rsidR="004217CC" w:rsidRDefault="004217CC" w:rsidP="004217CC">
            <w:pPr>
              <w:rPr>
                <w:rFonts w:ascii="Helvetica" w:hAnsi="Helvetica" w:cs="Helvetica"/>
              </w:rPr>
            </w:pPr>
            <w:r>
              <w:rPr>
                <w:rFonts w:ascii="Helvetica" w:hAnsi="Helvetica" w:cs="Helvetica"/>
              </w:rPr>
              <w:t>Rear Inner Door Handles</w:t>
            </w:r>
          </w:p>
        </w:tc>
        <w:tc>
          <w:tcPr>
            <w:tcW w:w="3610" w:type="dxa"/>
            <w:vAlign w:val="center"/>
          </w:tcPr>
          <w:p w14:paraId="08511F70" w14:textId="77777777" w:rsidR="004217CC" w:rsidRDefault="004217CC" w:rsidP="004217CC">
            <w:pPr>
              <w:rPr>
                <w:rFonts w:cs="Arial"/>
              </w:rPr>
            </w:pPr>
            <w:r>
              <w:rPr>
                <w:rFonts w:cs="Arial"/>
              </w:rPr>
              <w:t>Interface for the rear passenger to open the rear doors from inside</w:t>
            </w:r>
          </w:p>
        </w:tc>
        <w:tc>
          <w:tcPr>
            <w:tcW w:w="3320" w:type="dxa"/>
            <w:vAlign w:val="center"/>
          </w:tcPr>
          <w:p w14:paraId="2B2FD2A5" w14:textId="77777777" w:rsidR="006A541E" w:rsidRDefault="006A541E"/>
        </w:tc>
        <w:tc>
          <w:tcPr>
            <w:tcW w:w="1530" w:type="dxa"/>
            <w:vAlign w:val="center"/>
          </w:tcPr>
          <w:p w14:paraId="64B0DE4E" w14:textId="77777777" w:rsidR="006A541E" w:rsidRDefault="006A541E"/>
        </w:tc>
      </w:tr>
      <w:tr w:rsidR="00ED54B8" w:rsidRPr="00717330" w14:paraId="2BC471DC" w14:textId="77777777" w:rsidTr="00A654A1">
        <w:trPr>
          <w:trHeight w:val="252"/>
          <w:jc w:val="center"/>
        </w:trPr>
        <w:tc>
          <w:tcPr>
            <w:tcW w:w="1777" w:type="dxa"/>
            <w:vAlign w:val="center"/>
          </w:tcPr>
          <w:p w14:paraId="5C943C23" w14:textId="77777777" w:rsidR="004217CC" w:rsidRDefault="004217CC" w:rsidP="004217CC">
            <w:pPr>
              <w:rPr>
                <w:rFonts w:ascii="Helvetica" w:hAnsi="Helvetica" w:cs="Helvetica"/>
              </w:rPr>
            </w:pPr>
            <w:r>
              <w:rPr>
                <w:rFonts w:ascii="Helvetica" w:hAnsi="Helvetica" w:cs="Helvetica"/>
              </w:rPr>
              <w:t>Rear Window Switches</w:t>
            </w:r>
          </w:p>
        </w:tc>
        <w:tc>
          <w:tcPr>
            <w:tcW w:w="3610" w:type="dxa"/>
            <w:vAlign w:val="center"/>
          </w:tcPr>
          <w:p w14:paraId="3DD401ED" w14:textId="77777777" w:rsidR="004217CC" w:rsidRDefault="004217CC" w:rsidP="004217CC">
            <w:pPr>
              <w:rPr>
                <w:rFonts w:cs="Arial"/>
              </w:rPr>
            </w:pPr>
            <w:r>
              <w:rPr>
                <w:rFonts w:cs="Arial"/>
              </w:rPr>
              <w:t>Interface for the rear passenger to change the rear window positions.</w:t>
            </w:r>
          </w:p>
        </w:tc>
        <w:tc>
          <w:tcPr>
            <w:tcW w:w="3320" w:type="dxa"/>
            <w:vAlign w:val="center"/>
          </w:tcPr>
          <w:p w14:paraId="095ABA91" w14:textId="77777777" w:rsidR="006A541E" w:rsidRDefault="006A541E"/>
        </w:tc>
        <w:tc>
          <w:tcPr>
            <w:tcW w:w="1530" w:type="dxa"/>
            <w:vAlign w:val="center"/>
          </w:tcPr>
          <w:p w14:paraId="78B3FB81" w14:textId="77777777" w:rsidR="006A541E" w:rsidRDefault="006A541E"/>
        </w:tc>
      </w:tr>
      <w:tr w:rsidR="00ED54B8" w:rsidRPr="00717330" w14:paraId="0EC6125A" w14:textId="77777777" w:rsidTr="00A654A1">
        <w:trPr>
          <w:trHeight w:val="252"/>
          <w:jc w:val="center"/>
        </w:trPr>
        <w:tc>
          <w:tcPr>
            <w:tcW w:w="1777" w:type="dxa"/>
            <w:vAlign w:val="center"/>
          </w:tcPr>
          <w:p w14:paraId="2A50D147" w14:textId="77777777" w:rsidR="004217CC" w:rsidRDefault="004217CC" w:rsidP="004217CC">
            <w:pPr>
              <w:rPr>
                <w:rFonts w:ascii="Helvetica" w:hAnsi="Helvetica" w:cs="Helvetica"/>
              </w:rPr>
            </w:pPr>
            <w:r>
              <w:rPr>
                <w:rFonts w:ascii="Helvetica" w:hAnsi="Helvetica" w:cs="Helvetica"/>
              </w:rPr>
              <w:t>Vehicle</w:t>
            </w:r>
          </w:p>
        </w:tc>
        <w:tc>
          <w:tcPr>
            <w:tcW w:w="3610" w:type="dxa"/>
            <w:vAlign w:val="center"/>
          </w:tcPr>
          <w:p w14:paraId="797947CA" w14:textId="77777777" w:rsidR="006A541E" w:rsidRDefault="006A541E"/>
        </w:tc>
        <w:tc>
          <w:tcPr>
            <w:tcW w:w="3320" w:type="dxa"/>
            <w:vAlign w:val="center"/>
          </w:tcPr>
          <w:p w14:paraId="3CC3F6A9" w14:textId="77777777" w:rsidR="006A541E" w:rsidRDefault="006A541E"/>
        </w:tc>
        <w:tc>
          <w:tcPr>
            <w:tcW w:w="1530" w:type="dxa"/>
            <w:vAlign w:val="center"/>
          </w:tcPr>
          <w:p w14:paraId="44DA88FC" w14:textId="77777777" w:rsidR="006A541E" w:rsidRDefault="006A541E"/>
        </w:tc>
      </w:tr>
      <w:tr w:rsidR="00ED54B8" w:rsidRPr="00717330" w14:paraId="3008DC79" w14:textId="77777777" w:rsidTr="00A654A1">
        <w:trPr>
          <w:trHeight w:val="252"/>
          <w:jc w:val="center"/>
        </w:trPr>
        <w:tc>
          <w:tcPr>
            <w:tcW w:w="1777" w:type="dxa"/>
            <w:vAlign w:val="center"/>
          </w:tcPr>
          <w:p w14:paraId="5FBAC243" w14:textId="77777777" w:rsidR="004217CC" w:rsidRDefault="004217CC" w:rsidP="004217CC">
            <w:pPr>
              <w:rPr>
                <w:rFonts w:ascii="Helvetica" w:hAnsi="Helvetica" w:cs="Helvetica"/>
              </w:rPr>
            </w:pPr>
            <w:r>
              <w:rPr>
                <w:rFonts w:ascii="Helvetica" w:hAnsi="Helvetica" w:cs="Helvetica"/>
              </w:rPr>
              <w:t>Vehicle Lock Status Provider</w:t>
            </w:r>
          </w:p>
        </w:tc>
        <w:tc>
          <w:tcPr>
            <w:tcW w:w="3610" w:type="dxa"/>
            <w:vAlign w:val="center"/>
          </w:tcPr>
          <w:p w14:paraId="1ABB6DB1" w14:textId="77777777" w:rsidR="006A541E" w:rsidRDefault="006A541E"/>
        </w:tc>
        <w:tc>
          <w:tcPr>
            <w:tcW w:w="3320" w:type="dxa"/>
            <w:vAlign w:val="center"/>
          </w:tcPr>
          <w:p w14:paraId="236BE19D"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Provide Vehicle Lock Status</w:t>
            </w:r>
          </w:p>
        </w:tc>
        <w:tc>
          <w:tcPr>
            <w:tcW w:w="1530" w:type="dxa"/>
            <w:vAlign w:val="center"/>
          </w:tcPr>
          <w:p w14:paraId="7CBB145B" w14:textId="77777777" w:rsidR="006A541E" w:rsidRDefault="006A541E"/>
        </w:tc>
      </w:tr>
      <w:tr w:rsidR="00ED54B8" w:rsidRPr="00717330" w14:paraId="2C189E55" w14:textId="77777777" w:rsidTr="00A654A1">
        <w:trPr>
          <w:trHeight w:val="252"/>
          <w:jc w:val="center"/>
        </w:trPr>
        <w:tc>
          <w:tcPr>
            <w:tcW w:w="1777" w:type="dxa"/>
            <w:vAlign w:val="center"/>
          </w:tcPr>
          <w:p w14:paraId="5EFED9B5" w14:textId="77777777" w:rsidR="004217CC" w:rsidRDefault="004217CC" w:rsidP="004217CC">
            <w:pPr>
              <w:rPr>
                <w:rFonts w:ascii="Helvetica" w:hAnsi="Helvetica" w:cs="Helvetica"/>
              </w:rPr>
            </w:pPr>
            <w:r>
              <w:rPr>
                <w:rFonts w:ascii="Helvetica" w:hAnsi="Helvetica" w:cs="Helvetica"/>
              </w:rPr>
              <w:t>Window Controller</w:t>
            </w:r>
          </w:p>
        </w:tc>
        <w:tc>
          <w:tcPr>
            <w:tcW w:w="3610" w:type="dxa"/>
            <w:vAlign w:val="center"/>
          </w:tcPr>
          <w:p w14:paraId="71F2E717" w14:textId="77777777" w:rsidR="004217CC" w:rsidRDefault="004217CC" w:rsidP="004217CC">
            <w:pPr>
              <w:rPr>
                <w:rFonts w:cs="Arial"/>
              </w:rPr>
            </w:pPr>
            <w:r>
              <w:rPr>
                <w:rFonts w:cs="Arial"/>
              </w:rPr>
              <w:t>Unit which controls rear window locking functionalities. Lock/unlock ability to control rear window position with rear window switches.</w:t>
            </w:r>
          </w:p>
        </w:tc>
        <w:tc>
          <w:tcPr>
            <w:tcW w:w="3320" w:type="dxa"/>
            <w:vAlign w:val="center"/>
          </w:tcPr>
          <w:p w14:paraId="0E98649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WCL Control</w:t>
            </w:r>
          </w:p>
          <w:p w14:paraId="07583C8B"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Window Device Control (driver side)</w:t>
            </w:r>
          </w:p>
          <w:p w14:paraId="5F1756BE" w14:textId="77777777" w:rsidR="001157B1" w:rsidRPr="001157B1" w:rsidRDefault="001157B1" w:rsidP="009A0988">
            <w:pPr>
              <w:pStyle w:val="ListParagraph"/>
              <w:numPr>
                <w:ilvl w:val="0"/>
                <w:numId w:val="22"/>
              </w:numPr>
              <w:ind w:left="169" w:hanging="125"/>
              <w:rPr>
                <w:rFonts w:ascii="Arial" w:hAnsi="Arial"/>
              </w:rPr>
            </w:pPr>
            <w:r w:rsidRPr="001157B1">
              <w:rPr>
                <w:rFonts w:ascii="Arial" w:hAnsi="Arial"/>
              </w:rPr>
              <w:t>Rear Window Device Control (passenger side)</w:t>
            </w:r>
          </w:p>
        </w:tc>
        <w:tc>
          <w:tcPr>
            <w:tcW w:w="1530" w:type="dxa"/>
            <w:vAlign w:val="center"/>
          </w:tcPr>
          <w:p w14:paraId="1D67A459" w14:textId="77777777" w:rsidR="006A541E" w:rsidRDefault="006A541E"/>
        </w:tc>
      </w:tr>
      <w:tr w:rsidR="00ED54B8" w:rsidRPr="00717330" w14:paraId="108AC5DC" w14:textId="77777777" w:rsidTr="00A654A1">
        <w:trPr>
          <w:trHeight w:val="252"/>
          <w:jc w:val="center"/>
        </w:trPr>
        <w:tc>
          <w:tcPr>
            <w:tcW w:w="1777" w:type="dxa"/>
            <w:vAlign w:val="center"/>
          </w:tcPr>
          <w:p w14:paraId="477EFEF7" w14:textId="77777777" w:rsidR="004217CC" w:rsidRDefault="004217CC" w:rsidP="004217CC">
            <w:pPr>
              <w:rPr>
                <w:rFonts w:ascii="Helvetica" w:hAnsi="Helvetica" w:cs="Helvetica"/>
              </w:rPr>
            </w:pPr>
            <w:r>
              <w:rPr>
                <w:rFonts w:ascii="Helvetica" w:hAnsi="Helvetica" w:cs="Helvetica"/>
              </w:rPr>
              <w:t>Window System</w:t>
            </w:r>
          </w:p>
        </w:tc>
        <w:tc>
          <w:tcPr>
            <w:tcW w:w="3610" w:type="dxa"/>
            <w:vAlign w:val="center"/>
          </w:tcPr>
          <w:p w14:paraId="6E082CA2" w14:textId="77777777" w:rsidR="004217CC" w:rsidRDefault="004217CC" w:rsidP="004217CC">
            <w:pPr>
              <w:rPr>
                <w:rFonts w:cs="Arial"/>
              </w:rPr>
            </w:pPr>
            <w:r>
              <w:rPr>
                <w:rFonts w:cs="Arial"/>
              </w:rPr>
              <w:t>System which contains the window controller and the window interface for the rear passenger.</w:t>
            </w:r>
          </w:p>
        </w:tc>
        <w:tc>
          <w:tcPr>
            <w:tcW w:w="3320" w:type="dxa"/>
            <w:vAlign w:val="center"/>
          </w:tcPr>
          <w:p w14:paraId="4AA53A10" w14:textId="77777777" w:rsidR="006A541E" w:rsidRDefault="006A541E"/>
        </w:tc>
        <w:tc>
          <w:tcPr>
            <w:tcW w:w="1530" w:type="dxa"/>
            <w:vAlign w:val="center"/>
          </w:tcPr>
          <w:p w14:paraId="3FB1515A" w14:textId="77777777" w:rsidR="006A541E" w:rsidRDefault="006A541E"/>
        </w:tc>
      </w:tr>
    </w:tbl>
    <w:p w14:paraId="00AADB91" w14:textId="744756A5" w:rsidR="00ED54B8" w:rsidRDefault="00ED54B8" w:rsidP="00ED54B8">
      <w:pPr>
        <w:pStyle w:val="Caption"/>
      </w:pPr>
      <w:bookmarkStart w:id="237" w:name="_Toc13672026"/>
      <w:bookmarkStart w:id="238" w:name="_Toc73711052"/>
      <w:r w:rsidRPr="00C75AE5">
        <w:lastRenderedPageBreak/>
        <w:t xml:space="preserve">Table </w:t>
      </w:r>
      <w:r>
        <w:rPr>
          <w:noProof/>
        </w:rPr>
        <w:fldChar w:fldCharType="begin"/>
      </w:r>
      <w:r>
        <w:rPr>
          <w:noProof/>
        </w:rPr>
        <w:instrText xml:space="preserve"> SEQ Table \* ARABIC </w:instrText>
      </w:r>
      <w:r>
        <w:rPr>
          <w:noProof/>
        </w:rPr>
        <w:fldChar w:fldCharType="separate"/>
      </w:r>
      <w:r w:rsidR="006E6685">
        <w:rPr>
          <w:noProof/>
        </w:rPr>
        <w:t>17</w:t>
      </w:r>
      <w:r>
        <w:rPr>
          <w:noProof/>
        </w:rPr>
        <w:fldChar w:fldCharType="end"/>
      </w:r>
      <w:r w:rsidRPr="00C75AE5">
        <w:t xml:space="preserve">: </w:t>
      </w:r>
      <w:r>
        <w:t>Logical Elements</w:t>
      </w:r>
      <w:bookmarkEnd w:id="237"/>
      <w:bookmarkEnd w:id="238"/>
    </w:p>
    <w:p w14:paraId="39635316" w14:textId="77777777" w:rsidR="00534E51" w:rsidRDefault="00534E51" w:rsidP="00791140">
      <w:pPr>
        <w:pStyle w:val="Heading3"/>
      </w:pPr>
      <w:bookmarkStart w:id="239" w:name="_Toc529191280"/>
      <w:bookmarkStart w:id="240" w:name="_Toc73711019"/>
      <w:r>
        <w:t>Logical Interfaces</w:t>
      </w:r>
      <w:bookmarkEnd w:id="239"/>
      <w:bookmarkEnd w:id="240"/>
    </w:p>
    <w:p w14:paraId="3110F5CA" w14:textId="77777777" w:rsidR="0038117F" w:rsidRDefault="0038117F" w:rsidP="0038117F">
      <w:pPr>
        <w:pStyle w:val="Heading1"/>
        <w:tabs>
          <w:tab w:val="clear" w:pos="432"/>
        </w:tabs>
      </w:pPr>
      <w:bookmarkStart w:id="241" w:name="_Toc57194728"/>
      <w:bookmarkStart w:id="242" w:name="_Ref51772645"/>
      <w:bookmarkStart w:id="243" w:name="_Toc73711020"/>
      <w:r>
        <w:lastRenderedPageBreak/>
        <w:t>Traceability Matrix</w:t>
      </w:r>
      <w:bookmarkEnd w:id="241"/>
      <w:bookmarkEnd w:id="242"/>
      <w:bookmarkEnd w:id="243"/>
    </w:p>
    <w:p w14:paraId="066F8388" w14:textId="6EA5D4B1" w:rsidR="0038117F" w:rsidRDefault="0038117F" w:rsidP="0038117F"/>
    <w:p w14:paraId="009BAE95" w14:textId="08A70DFE" w:rsidR="003A6666" w:rsidRPr="00DE0D96" w:rsidRDefault="003A6666" w:rsidP="0038117F">
      <w:r>
        <w:rPr>
          <w:noProof/>
        </w:rPr>
        <w:drawing>
          <wp:inline distT="0" distB="0" distL="0" distR="0" wp14:anchorId="7023F1B5" wp14:editId="2DFCB221">
            <wp:extent cx="6466204" cy="7294555"/>
            <wp:effectExtent l="0" t="0" r="0" b="0"/>
            <wp:docPr id="32" name="Picture -2077261115.jpg" descr="-207726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77261115.jpg"/>
                    <pic:cNvPicPr/>
                  </pic:nvPicPr>
                  <pic:blipFill>
                    <a:blip r:embed="rId61" cstate="print"/>
                    <a:stretch>
                      <a:fillRect/>
                    </a:stretch>
                  </pic:blipFill>
                  <pic:spPr>
                    <a:xfrm>
                      <a:off x="0" y="0"/>
                      <a:ext cx="6466204" cy="7294555"/>
                    </a:xfrm>
                    <a:prstGeom prst="rect">
                      <a:avLst/>
                    </a:prstGeom>
                  </pic:spPr>
                </pic:pic>
              </a:graphicData>
            </a:graphic>
          </wp:inline>
        </w:drawing>
      </w:r>
    </w:p>
    <w:p w14:paraId="0BD07376" w14:textId="77777777" w:rsidR="00851B89" w:rsidRPr="003A6666" w:rsidRDefault="00851B89" w:rsidP="0038117F">
      <w:pPr>
        <w:rPr>
          <w:highlight w:val="yellow"/>
        </w:rPr>
      </w:pPr>
    </w:p>
    <w:p w14:paraId="36D54C6F" w14:textId="77777777" w:rsidR="003A6666" w:rsidRPr="00DE0D96" w:rsidRDefault="003A6666" w:rsidP="0038117F">
      <w:r>
        <w:rPr>
          <w:noProof/>
        </w:rPr>
        <w:lastRenderedPageBreak/>
        <w:drawing>
          <wp:inline distT="0" distB="0" distL="0" distR="0" wp14:anchorId="524A5BC0" wp14:editId="09AEC4B2">
            <wp:extent cx="2809875" cy="1771650"/>
            <wp:effectExtent l="0" t="0" r="0" b="0"/>
            <wp:docPr id="34" name="Picture -1794701017.jpg" descr="-179470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94701017.jpg"/>
                    <pic:cNvPicPr/>
                  </pic:nvPicPr>
                  <pic:blipFill>
                    <a:blip r:embed="rId62" cstate="print"/>
                    <a:stretch>
                      <a:fillRect/>
                    </a:stretch>
                  </pic:blipFill>
                  <pic:spPr>
                    <a:xfrm>
                      <a:off x="0" y="0"/>
                      <a:ext cx="2809875" cy="1771650"/>
                    </a:xfrm>
                    <a:prstGeom prst="rect">
                      <a:avLst/>
                    </a:prstGeom>
                  </pic:spPr>
                </pic:pic>
              </a:graphicData>
            </a:graphic>
          </wp:inline>
        </w:drawing>
      </w:r>
    </w:p>
    <w:p w14:paraId="2FE20B0D" w14:textId="77777777" w:rsidR="00851B89" w:rsidRPr="003A6666" w:rsidRDefault="00851B89" w:rsidP="0038117F">
      <w:pPr>
        <w:rPr>
          <w:highlight w:val="yellow"/>
        </w:rPr>
      </w:pPr>
    </w:p>
    <w:p w14:paraId="00E51815" w14:textId="561EE36E" w:rsidR="00AF3D6B" w:rsidRDefault="00DB513B" w:rsidP="0038117F">
      <w:pPr>
        <w:pStyle w:val="Heading1"/>
        <w:tabs>
          <w:tab w:val="clear" w:pos="432"/>
        </w:tabs>
      </w:pPr>
      <w:bookmarkStart w:id="244" w:name="_Toc73711021"/>
      <w:r>
        <w:lastRenderedPageBreak/>
        <w:t>Open Concerns</w:t>
      </w:r>
      <w:bookmarkEnd w:id="244"/>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31A73C5A" w:rsidR="00AF3D6B" w:rsidRPr="00806157" w:rsidRDefault="004754E9" w:rsidP="004754E9">
      <w:pPr>
        <w:pStyle w:val="Caption"/>
      </w:pPr>
      <w:bookmarkStart w:id="245" w:name="_Toc73711053"/>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6E6685">
        <w:rPr>
          <w:noProof/>
        </w:rPr>
        <w:t>18</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245"/>
    </w:p>
    <w:p w14:paraId="01D9A68E" w14:textId="77777777" w:rsidR="00AF3D6B" w:rsidRPr="007C20FA" w:rsidRDefault="00C4581C" w:rsidP="00F70D52">
      <w:pPr>
        <w:pStyle w:val="Heading1"/>
      </w:pPr>
      <w:bookmarkStart w:id="246" w:name="_Toc73711022"/>
      <w:r>
        <w:lastRenderedPageBreak/>
        <w:t>Revision</w:t>
      </w:r>
      <w:r w:rsidR="00DB513B">
        <w:t xml:space="preserve"> History</w:t>
      </w:r>
      <w:bookmarkEnd w:id="246"/>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247" w:name="_Toc426532436"/>
      <w:bookmarkStart w:id="248" w:name="_Toc426532709"/>
      <w:bookmarkStart w:id="249" w:name="_Toc429735065"/>
      <w:bookmarkStart w:id="250" w:name="_Toc429736056"/>
      <w:bookmarkStart w:id="251" w:name="_Toc429740130"/>
      <w:bookmarkStart w:id="252" w:name="_Toc435105691"/>
      <w:bookmarkStart w:id="253" w:name="_Toc435447975"/>
      <w:bookmarkStart w:id="254" w:name="_Toc446338187"/>
      <w:bookmarkStart w:id="255" w:name="_Toc446338376"/>
      <w:bookmarkStart w:id="256" w:name="_Toc446338442"/>
      <w:bookmarkStart w:id="257" w:name="_Toc446338500"/>
      <w:bookmarkStart w:id="258" w:name="_Toc446401092"/>
      <w:bookmarkStart w:id="259" w:name="_Toc446401345"/>
      <w:bookmarkStart w:id="260" w:name="_Toc446401403"/>
      <w:bookmarkStart w:id="261" w:name="_Toc446403147"/>
      <w:bookmarkStart w:id="262" w:name="_Toc446420100"/>
      <w:bookmarkStart w:id="263" w:name="_Toc446420218"/>
      <w:bookmarkStart w:id="264" w:name="_Toc448921022"/>
      <w:bookmarkStart w:id="265" w:name="_Toc455758197"/>
      <w:bookmarkStart w:id="266" w:name="_Toc455943205"/>
      <w:bookmarkStart w:id="267" w:name="_Toc455943280"/>
      <w:bookmarkStart w:id="268" w:name="_Toc455943355"/>
      <w:bookmarkStart w:id="269" w:name="_Toc455987353"/>
      <w:bookmarkStart w:id="270" w:name="_Toc455987426"/>
      <w:bookmarkStart w:id="271" w:name="_Toc455989378"/>
      <w:bookmarkStart w:id="272" w:name="_Toc456007567"/>
      <w:bookmarkStart w:id="273" w:name="_Toc466873871"/>
      <w:bookmarkStart w:id="274" w:name="_Toc466874038"/>
      <w:bookmarkStart w:id="275" w:name="_Toc471214513"/>
      <w:bookmarkStart w:id="276" w:name="_Toc471216892"/>
      <w:bookmarkStart w:id="277" w:name="_Toc472080263"/>
      <w:bookmarkStart w:id="278" w:name="_Toc472492808"/>
      <w:bookmarkStart w:id="279" w:name="_Toc479868722"/>
      <w:bookmarkStart w:id="280" w:name="_Toc481143298"/>
      <w:bookmarkStart w:id="281" w:name="_Toc498522497"/>
      <w:bookmarkStart w:id="282" w:name="_Toc498523514"/>
      <w:bookmarkStart w:id="283" w:name="_Toc498524039"/>
      <w:bookmarkStart w:id="284" w:name="_Toc513649582"/>
      <w:bookmarkStart w:id="285" w:name="_Toc521186202"/>
      <w:bookmarkStart w:id="286" w:name="_Toc528759264"/>
      <w:bookmarkStart w:id="287" w:name="_Toc528768570"/>
      <w:bookmarkStart w:id="288" w:name="_Toc528770517"/>
      <w:bookmarkStart w:id="289" w:name="_Toc530745390"/>
      <w:bookmarkStart w:id="290" w:name="_Toc531340120"/>
      <w:bookmarkStart w:id="291" w:name="_Toc532390833"/>
      <w:bookmarkStart w:id="292" w:name="_Toc532391139"/>
      <w:bookmarkStart w:id="293" w:name="_Toc534967878"/>
      <w:bookmarkStart w:id="294" w:name="_Toc534967978"/>
      <w:bookmarkStart w:id="295" w:name="_Toc534968078"/>
      <w:bookmarkStart w:id="296" w:name="_Toc534968180"/>
      <w:bookmarkStart w:id="297" w:name="_Toc6307817"/>
      <w:bookmarkStart w:id="298" w:name="_Toc6307952"/>
      <w:bookmarkStart w:id="299" w:name="_Toc6466326"/>
      <w:bookmarkStart w:id="300" w:name="_Toc6466462"/>
      <w:bookmarkStart w:id="301" w:name="_Toc11650685"/>
      <w:bookmarkStart w:id="302" w:name="_Toc12531100"/>
      <w:bookmarkStart w:id="303" w:name="_Toc7371102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38117F" w:rsidRPr="00791DF4" w14:paraId="32BF2E7F" w14:textId="77777777" w:rsidTr="008E1C95">
        <w:trPr>
          <w:hidden/>
        </w:trPr>
        <w:tc>
          <w:tcPr>
            <w:tcW w:w="1027" w:type="dxa"/>
            <w:shd w:val="clear" w:color="auto" w:fill="D9D9D9" w:themeFill="background1" w:themeFillShade="D9"/>
          </w:tcPr>
          <w:p w14:paraId="48F8D194" w14:textId="77777777" w:rsidR="0038117F" w:rsidRPr="00791DF4" w:rsidRDefault="0038117F" w:rsidP="008E1C95">
            <w:pPr>
              <w:pStyle w:val="Caption"/>
              <w:rPr>
                <w:vanish/>
                <w:lang w:val="en-GB"/>
              </w:rPr>
            </w:pPr>
            <w:r w:rsidRPr="00791DF4">
              <w:rPr>
                <w:vanish/>
                <w:lang w:val="en-GB"/>
              </w:rPr>
              <w:t>Version</w:t>
            </w:r>
          </w:p>
        </w:tc>
        <w:tc>
          <w:tcPr>
            <w:tcW w:w="850" w:type="dxa"/>
            <w:shd w:val="clear" w:color="auto" w:fill="D9D9D9" w:themeFill="background1" w:themeFillShade="D9"/>
          </w:tcPr>
          <w:p w14:paraId="0C8CE566" w14:textId="77777777" w:rsidR="0038117F" w:rsidRPr="00791DF4" w:rsidRDefault="0038117F" w:rsidP="008E1C95">
            <w:pPr>
              <w:pStyle w:val="Caption"/>
              <w:rPr>
                <w:vanish/>
                <w:lang w:val="en-GB"/>
              </w:rPr>
            </w:pPr>
            <w:r w:rsidRPr="00791DF4">
              <w:rPr>
                <w:vanish/>
                <w:lang w:val="en-GB"/>
              </w:rPr>
              <w:t>Rev.</w:t>
            </w:r>
          </w:p>
          <w:p w14:paraId="14492A3D" w14:textId="77777777" w:rsidR="0038117F" w:rsidRPr="00791DF4" w:rsidRDefault="0038117F" w:rsidP="008E1C95">
            <w:pPr>
              <w:jc w:val="center"/>
              <w:rPr>
                <w:vanish/>
              </w:rPr>
            </w:pPr>
          </w:p>
        </w:tc>
        <w:tc>
          <w:tcPr>
            <w:tcW w:w="993" w:type="dxa"/>
            <w:shd w:val="clear" w:color="auto" w:fill="D9D9D9" w:themeFill="background1" w:themeFillShade="D9"/>
          </w:tcPr>
          <w:p w14:paraId="55E611C4" w14:textId="77777777" w:rsidR="0038117F" w:rsidRPr="00791DF4" w:rsidRDefault="0038117F" w:rsidP="008E1C95">
            <w:pPr>
              <w:pStyle w:val="Caption"/>
              <w:rPr>
                <w:vanish/>
                <w:lang w:val="en-GB"/>
              </w:rPr>
            </w:pPr>
            <w:r w:rsidRPr="00791DF4">
              <w:rPr>
                <w:vanish/>
                <w:lang w:val="en-GB"/>
              </w:rPr>
              <w:t>Date</w:t>
            </w:r>
          </w:p>
        </w:tc>
        <w:tc>
          <w:tcPr>
            <w:tcW w:w="5669" w:type="dxa"/>
            <w:shd w:val="clear" w:color="auto" w:fill="D9D9D9" w:themeFill="background1" w:themeFillShade="D9"/>
          </w:tcPr>
          <w:p w14:paraId="76448177" w14:textId="77777777" w:rsidR="0038117F" w:rsidRPr="00791DF4" w:rsidRDefault="0038117F" w:rsidP="008E1C95">
            <w:pPr>
              <w:pStyle w:val="Caption"/>
              <w:rPr>
                <w:vanish/>
                <w:lang w:val="en-GB"/>
              </w:rPr>
            </w:pPr>
            <w:r w:rsidRPr="00791DF4">
              <w:rPr>
                <w:vanish/>
                <w:lang w:val="en-GB"/>
              </w:rPr>
              <w:t>Description</w:t>
            </w:r>
          </w:p>
        </w:tc>
        <w:tc>
          <w:tcPr>
            <w:tcW w:w="1667" w:type="dxa"/>
            <w:shd w:val="clear" w:color="auto" w:fill="D9D9D9" w:themeFill="background1" w:themeFillShade="D9"/>
          </w:tcPr>
          <w:p w14:paraId="3D279656" w14:textId="77777777" w:rsidR="0038117F" w:rsidRPr="00791DF4" w:rsidRDefault="0038117F" w:rsidP="008E1C95">
            <w:pPr>
              <w:pStyle w:val="Caption"/>
              <w:rPr>
                <w:vanish/>
                <w:lang w:val="en-GB"/>
              </w:rPr>
            </w:pPr>
            <w:r w:rsidRPr="00791DF4">
              <w:rPr>
                <w:vanish/>
                <w:lang w:val="en-GB"/>
              </w:rPr>
              <w:t>Responsible</w:t>
            </w:r>
          </w:p>
        </w:tc>
      </w:tr>
      <w:tr w:rsidR="0038117F" w:rsidRPr="00791DF4" w14:paraId="35FF2D9F" w14:textId="77777777" w:rsidTr="008E1C95">
        <w:trPr>
          <w:hidden/>
        </w:trPr>
        <w:tc>
          <w:tcPr>
            <w:tcW w:w="1027" w:type="dxa"/>
          </w:tcPr>
          <w:p w14:paraId="6B677C06" w14:textId="77777777" w:rsidR="0038117F" w:rsidRPr="00791DF4" w:rsidRDefault="0038117F" w:rsidP="008E1C95">
            <w:pPr>
              <w:jc w:val="center"/>
              <w:rPr>
                <w:snapToGrid w:val="0"/>
                <w:vanish/>
              </w:rPr>
            </w:pPr>
            <w:r w:rsidRPr="00791DF4">
              <w:rPr>
                <w:snapToGrid w:val="0"/>
                <w:vanish/>
              </w:rPr>
              <w:t>0</w:t>
            </w:r>
          </w:p>
        </w:tc>
        <w:tc>
          <w:tcPr>
            <w:tcW w:w="850" w:type="dxa"/>
          </w:tcPr>
          <w:p w14:paraId="7C0DF3BA" w14:textId="77777777" w:rsidR="0038117F" w:rsidRPr="00791DF4" w:rsidRDefault="0038117F" w:rsidP="008E1C95">
            <w:pPr>
              <w:jc w:val="center"/>
              <w:rPr>
                <w:snapToGrid w:val="0"/>
                <w:vanish/>
              </w:rPr>
            </w:pPr>
            <w:r w:rsidRPr="00791DF4">
              <w:rPr>
                <w:snapToGrid w:val="0"/>
                <w:vanish/>
              </w:rPr>
              <w:t>6</w:t>
            </w:r>
          </w:p>
        </w:tc>
        <w:tc>
          <w:tcPr>
            <w:tcW w:w="993" w:type="dxa"/>
          </w:tcPr>
          <w:p w14:paraId="3E4C2905" w14:textId="77777777" w:rsidR="0038117F" w:rsidRPr="00791DF4" w:rsidRDefault="0038117F" w:rsidP="008E1C95">
            <w:pPr>
              <w:jc w:val="center"/>
              <w:rPr>
                <w:snapToGrid w:val="0"/>
                <w:vanish/>
              </w:rPr>
            </w:pPr>
            <w:r w:rsidRPr="00791DF4">
              <w:rPr>
                <w:snapToGrid w:val="0"/>
                <w:vanish/>
              </w:rPr>
              <w:t>2015-05-26</w:t>
            </w:r>
          </w:p>
        </w:tc>
        <w:tc>
          <w:tcPr>
            <w:tcW w:w="5669" w:type="dxa"/>
          </w:tcPr>
          <w:p w14:paraId="0ACE87CD" w14:textId="77777777" w:rsidR="0038117F" w:rsidRPr="00791DF4" w:rsidRDefault="0038117F" w:rsidP="008E1C95">
            <w:pPr>
              <w:pStyle w:val="ListParagraph"/>
              <w:numPr>
                <w:ilvl w:val="0"/>
                <w:numId w:val="6"/>
              </w:numPr>
              <w:ind w:left="458"/>
              <w:rPr>
                <w:rFonts w:ascii="Arial" w:hAnsi="Arial" w:cs="Arial"/>
                <w:snapToGrid w:val="0"/>
                <w:vanish/>
              </w:rPr>
            </w:pPr>
            <w:r w:rsidRPr="00791DF4">
              <w:rPr>
                <w:rFonts w:ascii="Arial" w:hAnsi="Arial" w:cs="Arial"/>
                <w:snapToGrid w:val="0"/>
                <w:vanish/>
              </w:rPr>
              <w:t>Chapter “Feature Overview”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303C74ED" w14:textId="77777777" w:rsidR="0038117F" w:rsidRPr="00791DF4" w:rsidRDefault="0038117F" w:rsidP="008E1C95">
            <w:pPr>
              <w:pStyle w:val="ListParagraph"/>
              <w:numPr>
                <w:ilvl w:val="0"/>
                <w:numId w:val="6"/>
              </w:numPr>
              <w:ind w:left="458"/>
              <w:rPr>
                <w:rFonts w:cs="Arial"/>
                <w:vanish/>
                <w:color w:val="333333"/>
                <w:sz w:val="21"/>
                <w:szCs w:val="21"/>
              </w:rPr>
            </w:pPr>
            <w:r w:rsidRPr="00791DF4">
              <w:rPr>
                <w:rFonts w:ascii="Arial" w:hAnsi="Arial" w:cs="Arial"/>
                <w:snapToGrid w:val="0"/>
                <w:vanish/>
              </w:rPr>
              <w:t>Chapter “Feature Modeling” divided into 3 subchapter (“Scenarios”, “Use Cases”, “State Machines”) for different modeling methods</w:t>
            </w:r>
          </w:p>
        </w:tc>
        <w:tc>
          <w:tcPr>
            <w:tcW w:w="1667" w:type="dxa"/>
          </w:tcPr>
          <w:p w14:paraId="1A5E7D72" w14:textId="77777777" w:rsidR="0038117F" w:rsidRPr="00791DF4" w:rsidRDefault="0038117F" w:rsidP="008E1C95">
            <w:pPr>
              <w:rPr>
                <w:snapToGrid w:val="0"/>
                <w:vanish/>
              </w:rPr>
            </w:pPr>
            <w:r w:rsidRPr="00791DF4">
              <w:rPr>
                <w:snapToGrid w:val="0"/>
                <w:vanish/>
              </w:rPr>
              <w:t>Jbaden1</w:t>
            </w:r>
          </w:p>
        </w:tc>
      </w:tr>
      <w:tr w:rsidR="0038117F" w:rsidRPr="00791DF4" w14:paraId="47CA0070" w14:textId="77777777" w:rsidTr="008E1C95">
        <w:trPr>
          <w:hidden/>
        </w:trPr>
        <w:tc>
          <w:tcPr>
            <w:tcW w:w="1027" w:type="dxa"/>
          </w:tcPr>
          <w:p w14:paraId="1985F0E0" w14:textId="77777777" w:rsidR="0038117F" w:rsidRPr="00791DF4" w:rsidRDefault="0038117F" w:rsidP="008E1C95">
            <w:pPr>
              <w:jc w:val="center"/>
              <w:rPr>
                <w:snapToGrid w:val="0"/>
                <w:vanish/>
              </w:rPr>
            </w:pPr>
            <w:r w:rsidRPr="00791DF4">
              <w:rPr>
                <w:snapToGrid w:val="0"/>
                <w:vanish/>
              </w:rPr>
              <w:t>0</w:t>
            </w:r>
          </w:p>
        </w:tc>
        <w:tc>
          <w:tcPr>
            <w:tcW w:w="850" w:type="dxa"/>
          </w:tcPr>
          <w:p w14:paraId="4276791F" w14:textId="77777777" w:rsidR="0038117F" w:rsidRPr="00791DF4" w:rsidRDefault="0038117F" w:rsidP="008E1C95">
            <w:pPr>
              <w:jc w:val="center"/>
              <w:rPr>
                <w:snapToGrid w:val="0"/>
                <w:vanish/>
              </w:rPr>
            </w:pPr>
            <w:r w:rsidRPr="00791DF4">
              <w:rPr>
                <w:snapToGrid w:val="0"/>
                <w:vanish/>
              </w:rPr>
              <w:t>7</w:t>
            </w:r>
          </w:p>
        </w:tc>
        <w:tc>
          <w:tcPr>
            <w:tcW w:w="993" w:type="dxa"/>
          </w:tcPr>
          <w:p w14:paraId="5611797F" w14:textId="77777777" w:rsidR="0038117F" w:rsidRPr="00791DF4" w:rsidRDefault="0038117F" w:rsidP="008E1C95">
            <w:pPr>
              <w:jc w:val="center"/>
              <w:rPr>
                <w:snapToGrid w:val="0"/>
                <w:vanish/>
              </w:rPr>
            </w:pPr>
            <w:r w:rsidRPr="00791DF4">
              <w:rPr>
                <w:snapToGrid w:val="0"/>
                <w:vanish/>
              </w:rPr>
              <w:t>2015-05-27</w:t>
            </w:r>
          </w:p>
        </w:tc>
        <w:tc>
          <w:tcPr>
            <w:tcW w:w="5669" w:type="dxa"/>
          </w:tcPr>
          <w:p w14:paraId="776ED1C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of Content updated</w:t>
            </w:r>
          </w:p>
          <w:p w14:paraId="7173AF6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E1D5EC7" w14:textId="77777777" w:rsidR="0038117F" w:rsidRPr="00791DF4" w:rsidRDefault="0038117F" w:rsidP="008E1C95">
            <w:pPr>
              <w:rPr>
                <w:snapToGrid w:val="0"/>
                <w:vanish/>
              </w:rPr>
            </w:pPr>
            <w:r w:rsidRPr="00791DF4">
              <w:rPr>
                <w:snapToGrid w:val="0"/>
                <w:vanish/>
              </w:rPr>
              <w:t>Jbaden1</w:t>
            </w:r>
          </w:p>
        </w:tc>
      </w:tr>
      <w:tr w:rsidR="0038117F" w:rsidRPr="00791DF4" w14:paraId="556C5000" w14:textId="77777777" w:rsidTr="008E1C95">
        <w:trPr>
          <w:hidden/>
        </w:trPr>
        <w:tc>
          <w:tcPr>
            <w:tcW w:w="1027" w:type="dxa"/>
          </w:tcPr>
          <w:p w14:paraId="2B7FA42D" w14:textId="77777777" w:rsidR="0038117F" w:rsidRPr="00791DF4" w:rsidRDefault="0038117F" w:rsidP="008E1C95">
            <w:pPr>
              <w:jc w:val="center"/>
              <w:rPr>
                <w:snapToGrid w:val="0"/>
                <w:vanish/>
              </w:rPr>
            </w:pPr>
            <w:r w:rsidRPr="00791DF4">
              <w:rPr>
                <w:snapToGrid w:val="0"/>
                <w:vanish/>
              </w:rPr>
              <w:t>0</w:t>
            </w:r>
          </w:p>
        </w:tc>
        <w:tc>
          <w:tcPr>
            <w:tcW w:w="850" w:type="dxa"/>
          </w:tcPr>
          <w:p w14:paraId="5ACA23DE" w14:textId="77777777" w:rsidR="0038117F" w:rsidRPr="00791DF4" w:rsidRDefault="0038117F" w:rsidP="008E1C95">
            <w:pPr>
              <w:jc w:val="center"/>
              <w:rPr>
                <w:snapToGrid w:val="0"/>
                <w:vanish/>
              </w:rPr>
            </w:pPr>
            <w:r w:rsidRPr="00791DF4">
              <w:rPr>
                <w:snapToGrid w:val="0"/>
                <w:vanish/>
              </w:rPr>
              <w:t>8</w:t>
            </w:r>
          </w:p>
        </w:tc>
        <w:tc>
          <w:tcPr>
            <w:tcW w:w="993" w:type="dxa"/>
          </w:tcPr>
          <w:p w14:paraId="17CEED78" w14:textId="77777777" w:rsidR="0038117F" w:rsidRPr="00791DF4" w:rsidRDefault="0038117F" w:rsidP="008E1C95">
            <w:pPr>
              <w:jc w:val="center"/>
              <w:rPr>
                <w:snapToGrid w:val="0"/>
                <w:vanish/>
              </w:rPr>
            </w:pPr>
            <w:r w:rsidRPr="00791DF4">
              <w:rPr>
                <w:snapToGrid w:val="0"/>
                <w:vanish/>
              </w:rPr>
              <w:t>2015-07-02</w:t>
            </w:r>
          </w:p>
        </w:tc>
        <w:tc>
          <w:tcPr>
            <w:tcW w:w="5669" w:type="dxa"/>
          </w:tcPr>
          <w:p w14:paraId="7878C4B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4C1ED208" w14:textId="77777777" w:rsidR="0038117F" w:rsidRPr="00791DF4" w:rsidRDefault="0038117F" w:rsidP="008E1C95">
            <w:pPr>
              <w:rPr>
                <w:snapToGrid w:val="0"/>
                <w:vanish/>
              </w:rPr>
            </w:pPr>
            <w:r w:rsidRPr="00791DF4">
              <w:rPr>
                <w:snapToGrid w:val="0"/>
                <w:vanish/>
              </w:rPr>
              <w:t>Alevin7</w:t>
            </w:r>
          </w:p>
        </w:tc>
      </w:tr>
      <w:tr w:rsidR="0038117F" w:rsidRPr="00791DF4" w14:paraId="4C6917F0" w14:textId="77777777" w:rsidTr="008E1C95">
        <w:trPr>
          <w:hidden/>
        </w:trPr>
        <w:tc>
          <w:tcPr>
            <w:tcW w:w="1027" w:type="dxa"/>
          </w:tcPr>
          <w:p w14:paraId="3745FAB3" w14:textId="77777777" w:rsidR="0038117F" w:rsidRPr="00791DF4" w:rsidRDefault="0038117F" w:rsidP="008E1C95">
            <w:pPr>
              <w:jc w:val="center"/>
              <w:rPr>
                <w:snapToGrid w:val="0"/>
                <w:vanish/>
              </w:rPr>
            </w:pPr>
            <w:r w:rsidRPr="00791DF4">
              <w:rPr>
                <w:snapToGrid w:val="0"/>
                <w:vanish/>
              </w:rPr>
              <w:t>0</w:t>
            </w:r>
          </w:p>
        </w:tc>
        <w:tc>
          <w:tcPr>
            <w:tcW w:w="850" w:type="dxa"/>
          </w:tcPr>
          <w:p w14:paraId="12AF71AF" w14:textId="77777777" w:rsidR="0038117F" w:rsidRPr="00791DF4" w:rsidRDefault="0038117F" w:rsidP="008E1C95">
            <w:pPr>
              <w:jc w:val="center"/>
              <w:rPr>
                <w:snapToGrid w:val="0"/>
                <w:vanish/>
              </w:rPr>
            </w:pPr>
            <w:r w:rsidRPr="00791DF4">
              <w:rPr>
                <w:snapToGrid w:val="0"/>
                <w:vanish/>
              </w:rPr>
              <w:t>9</w:t>
            </w:r>
          </w:p>
        </w:tc>
        <w:tc>
          <w:tcPr>
            <w:tcW w:w="993" w:type="dxa"/>
          </w:tcPr>
          <w:p w14:paraId="6FA8F314" w14:textId="77777777" w:rsidR="0038117F" w:rsidRPr="00791DF4" w:rsidRDefault="0038117F" w:rsidP="008E1C95">
            <w:pPr>
              <w:jc w:val="center"/>
              <w:rPr>
                <w:snapToGrid w:val="0"/>
                <w:vanish/>
              </w:rPr>
            </w:pPr>
            <w:r w:rsidRPr="00791DF4">
              <w:rPr>
                <w:snapToGrid w:val="0"/>
                <w:vanish/>
              </w:rPr>
              <w:t>2015-08-04</w:t>
            </w:r>
          </w:p>
        </w:tc>
        <w:tc>
          <w:tcPr>
            <w:tcW w:w="5669" w:type="dxa"/>
          </w:tcPr>
          <w:p w14:paraId="3F82426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added</w:t>
            </w:r>
          </w:p>
          <w:p w14:paraId="033B025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09D502D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4BDBDAE3" w14:textId="77777777" w:rsidR="0038117F" w:rsidRPr="00791DF4" w:rsidRDefault="0038117F" w:rsidP="008E1C95">
            <w:pPr>
              <w:rPr>
                <w:snapToGrid w:val="0"/>
                <w:vanish/>
              </w:rPr>
            </w:pPr>
            <w:r w:rsidRPr="00791DF4">
              <w:rPr>
                <w:snapToGrid w:val="0"/>
                <w:vanish/>
              </w:rPr>
              <w:t>Jbaden1, Awegman1</w:t>
            </w:r>
          </w:p>
        </w:tc>
      </w:tr>
      <w:tr w:rsidR="0038117F" w:rsidRPr="00791DF4" w14:paraId="097C9E2B" w14:textId="77777777" w:rsidTr="008E1C95">
        <w:trPr>
          <w:hidden/>
        </w:trPr>
        <w:tc>
          <w:tcPr>
            <w:tcW w:w="1027" w:type="dxa"/>
          </w:tcPr>
          <w:p w14:paraId="76C828CD" w14:textId="77777777" w:rsidR="0038117F" w:rsidRPr="00791DF4" w:rsidRDefault="0038117F" w:rsidP="008E1C95">
            <w:pPr>
              <w:jc w:val="center"/>
              <w:rPr>
                <w:snapToGrid w:val="0"/>
                <w:vanish/>
              </w:rPr>
            </w:pPr>
            <w:r w:rsidRPr="00791DF4">
              <w:rPr>
                <w:snapToGrid w:val="0"/>
                <w:vanish/>
              </w:rPr>
              <w:t>1</w:t>
            </w:r>
          </w:p>
        </w:tc>
        <w:tc>
          <w:tcPr>
            <w:tcW w:w="850" w:type="dxa"/>
          </w:tcPr>
          <w:p w14:paraId="77D23FC6" w14:textId="77777777" w:rsidR="0038117F" w:rsidRPr="00791DF4" w:rsidRDefault="0038117F" w:rsidP="008E1C95">
            <w:pPr>
              <w:jc w:val="center"/>
              <w:rPr>
                <w:snapToGrid w:val="0"/>
                <w:vanish/>
              </w:rPr>
            </w:pPr>
            <w:r w:rsidRPr="00791DF4">
              <w:rPr>
                <w:snapToGrid w:val="0"/>
                <w:vanish/>
              </w:rPr>
              <w:t>0</w:t>
            </w:r>
          </w:p>
        </w:tc>
        <w:tc>
          <w:tcPr>
            <w:tcW w:w="993" w:type="dxa"/>
          </w:tcPr>
          <w:p w14:paraId="57E58025" w14:textId="77777777" w:rsidR="0038117F" w:rsidRPr="00791DF4" w:rsidRDefault="0038117F" w:rsidP="008E1C95">
            <w:pPr>
              <w:jc w:val="center"/>
              <w:rPr>
                <w:snapToGrid w:val="0"/>
                <w:vanish/>
              </w:rPr>
            </w:pPr>
            <w:r w:rsidRPr="00791DF4">
              <w:rPr>
                <w:snapToGrid w:val="0"/>
                <w:vanish/>
              </w:rPr>
              <w:t>2015-09-11</w:t>
            </w:r>
          </w:p>
        </w:tc>
        <w:tc>
          <w:tcPr>
            <w:tcW w:w="5669" w:type="dxa"/>
          </w:tcPr>
          <w:p w14:paraId="1A71F6F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Section “Feature Variants” reworked</w:t>
            </w:r>
          </w:p>
          <w:p w14:paraId="211C2E4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512958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Heading 2 formatting issues corrected.</w:t>
            </w:r>
          </w:p>
          <w:p w14:paraId="3A38E5D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33D7019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Formatting of attribute table in Notation chapter corrected</w:t>
            </w:r>
          </w:p>
          <w:p w14:paraId="5A63C694"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40C610BB" w14:textId="77777777" w:rsidR="0038117F" w:rsidRPr="00791DF4" w:rsidRDefault="0038117F" w:rsidP="008E1C95">
            <w:pPr>
              <w:rPr>
                <w:snapToGrid w:val="0"/>
                <w:vanish/>
              </w:rPr>
            </w:pPr>
            <w:r w:rsidRPr="00791DF4">
              <w:rPr>
                <w:snapToGrid w:val="0"/>
                <w:vanish/>
              </w:rPr>
              <w:t>Jbaden1</w:t>
            </w:r>
          </w:p>
        </w:tc>
      </w:tr>
      <w:tr w:rsidR="0038117F" w:rsidRPr="00791DF4" w14:paraId="4D04F5DE" w14:textId="77777777" w:rsidTr="008E1C95">
        <w:trPr>
          <w:hidden/>
        </w:trPr>
        <w:tc>
          <w:tcPr>
            <w:tcW w:w="1027" w:type="dxa"/>
          </w:tcPr>
          <w:p w14:paraId="0CCC8EFF" w14:textId="77777777" w:rsidR="0038117F" w:rsidRPr="00791DF4" w:rsidRDefault="0038117F" w:rsidP="008E1C95">
            <w:pPr>
              <w:jc w:val="center"/>
              <w:rPr>
                <w:snapToGrid w:val="0"/>
                <w:vanish/>
              </w:rPr>
            </w:pPr>
            <w:r w:rsidRPr="00791DF4">
              <w:rPr>
                <w:snapToGrid w:val="0"/>
                <w:vanish/>
              </w:rPr>
              <w:t>1</w:t>
            </w:r>
          </w:p>
        </w:tc>
        <w:tc>
          <w:tcPr>
            <w:tcW w:w="850" w:type="dxa"/>
          </w:tcPr>
          <w:p w14:paraId="1E968908" w14:textId="77777777" w:rsidR="0038117F" w:rsidRPr="00791DF4" w:rsidRDefault="0038117F" w:rsidP="008E1C95">
            <w:pPr>
              <w:jc w:val="center"/>
              <w:rPr>
                <w:snapToGrid w:val="0"/>
                <w:vanish/>
              </w:rPr>
            </w:pPr>
            <w:r w:rsidRPr="00791DF4">
              <w:rPr>
                <w:snapToGrid w:val="0"/>
                <w:vanish/>
              </w:rPr>
              <w:t>1</w:t>
            </w:r>
          </w:p>
        </w:tc>
        <w:tc>
          <w:tcPr>
            <w:tcW w:w="993" w:type="dxa"/>
          </w:tcPr>
          <w:p w14:paraId="1013BAD2" w14:textId="77777777" w:rsidR="0038117F" w:rsidRPr="00791DF4" w:rsidRDefault="0038117F" w:rsidP="008E1C95">
            <w:pPr>
              <w:jc w:val="center"/>
              <w:rPr>
                <w:snapToGrid w:val="0"/>
                <w:vanish/>
              </w:rPr>
            </w:pPr>
            <w:r w:rsidRPr="00791DF4">
              <w:rPr>
                <w:snapToGrid w:val="0"/>
                <w:vanish/>
              </w:rPr>
              <w:t>2015-11-16</w:t>
            </w:r>
          </w:p>
        </w:tc>
        <w:tc>
          <w:tcPr>
            <w:tcW w:w="5669" w:type="dxa"/>
          </w:tcPr>
          <w:p w14:paraId="5FF2C5A1"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Table-Styles removed (for smooth VSEM import)</w:t>
            </w:r>
          </w:p>
          <w:p w14:paraId="7F94AC4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05A2AE4A" w14:textId="77777777" w:rsidR="0038117F" w:rsidRPr="00791DF4" w:rsidRDefault="0038117F" w:rsidP="008E1C95">
            <w:pPr>
              <w:rPr>
                <w:snapToGrid w:val="0"/>
                <w:vanish/>
              </w:rPr>
            </w:pPr>
            <w:r w:rsidRPr="00791DF4">
              <w:rPr>
                <w:snapToGrid w:val="0"/>
                <w:vanish/>
              </w:rPr>
              <w:t>Awegman1, jbaden1</w:t>
            </w:r>
          </w:p>
        </w:tc>
      </w:tr>
      <w:tr w:rsidR="0038117F" w:rsidRPr="00791DF4" w14:paraId="07ABF297" w14:textId="77777777" w:rsidTr="008E1C95">
        <w:trPr>
          <w:hidden/>
        </w:trPr>
        <w:tc>
          <w:tcPr>
            <w:tcW w:w="1027" w:type="dxa"/>
          </w:tcPr>
          <w:p w14:paraId="52592D33" w14:textId="77777777" w:rsidR="0038117F" w:rsidRPr="00791DF4" w:rsidRDefault="0038117F" w:rsidP="008E1C95">
            <w:pPr>
              <w:jc w:val="center"/>
              <w:rPr>
                <w:snapToGrid w:val="0"/>
                <w:vanish/>
              </w:rPr>
            </w:pPr>
            <w:r w:rsidRPr="00791DF4">
              <w:rPr>
                <w:snapToGrid w:val="0"/>
                <w:vanish/>
              </w:rPr>
              <w:t>1</w:t>
            </w:r>
          </w:p>
        </w:tc>
        <w:tc>
          <w:tcPr>
            <w:tcW w:w="850" w:type="dxa"/>
          </w:tcPr>
          <w:p w14:paraId="4227D86A" w14:textId="77777777" w:rsidR="0038117F" w:rsidRPr="00791DF4" w:rsidRDefault="0038117F" w:rsidP="008E1C95">
            <w:pPr>
              <w:jc w:val="center"/>
              <w:rPr>
                <w:snapToGrid w:val="0"/>
                <w:vanish/>
              </w:rPr>
            </w:pPr>
            <w:r w:rsidRPr="00791DF4">
              <w:rPr>
                <w:snapToGrid w:val="0"/>
                <w:vanish/>
              </w:rPr>
              <w:t>2</w:t>
            </w:r>
          </w:p>
        </w:tc>
        <w:tc>
          <w:tcPr>
            <w:tcW w:w="993" w:type="dxa"/>
          </w:tcPr>
          <w:p w14:paraId="0DA64103" w14:textId="77777777" w:rsidR="0038117F" w:rsidRPr="00791DF4" w:rsidRDefault="0038117F" w:rsidP="008E1C95">
            <w:pPr>
              <w:jc w:val="center"/>
              <w:rPr>
                <w:snapToGrid w:val="0"/>
                <w:vanish/>
              </w:rPr>
            </w:pPr>
            <w:r w:rsidRPr="00791DF4">
              <w:rPr>
                <w:snapToGrid w:val="0"/>
                <w:vanish/>
              </w:rPr>
              <w:t>2016-02-26</w:t>
            </w:r>
          </w:p>
        </w:tc>
        <w:tc>
          <w:tcPr>
            <w:tcW w:w="5669" w:type="dxa"/>
          </w:tcPr>
          <w:p w14:paraId="3E18D62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59DC434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corrected</w:t>
            </w:r>
          </w:p>
          <w:p w14:paraId="720DBB9A"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13E307B9" w14:textId="77777777" w:rsidR="0038117F" w:rsidRPr="00791DF4" w:rsidRDefault="0038117F" w:rsidP="008E1C95">
            <w:pPr>
              <w:rPr>
                <w:snapToGrid w:val="0"/>
                <w:vanish/>
              </w:rPr>
            </w:pPr>
            <w:r w:rsidRPr="00791DF4">
              <w:rPr>
                <w:snapToGrid w:val="0"/>
                <w:vanish/>
              </w:rPr>
              <w:t>Jbaden1</w:t>
            </w:r>
          </w:p>
        </w:tc>
      </w:tr>
      <w:tr w:rsidR="0038117F" w:rsidRPr="00791DF4" w14:paraId="15445DD6" w14:textId="77777777" w:rsidTr="008E1C95">
        <w:trPr>
          <w:hidden/>
        </w:trPr>
        <w:tc>
          <w:tcPr>
            <w:tcW w:w="1027" w:type="dxa"/>
          </w:tcPr>
          <w:p w14:paraId="6A864F0A" w14:textId="77777777" w:rsidR="0038117F" w:rsidRPr="00791DF4" w:rsidRDefault="0038117F" w:rsidP="008E1C95">
            <w:pPr>
              <w:jc w:val="center"/>
              <w:rPr>
                <w:snapToGrid w:val="0"/>
                <w:vanish/>
              </w:rPr>
            </w:pPr>
            <w:r w:rsidRPr="00791DF4">
              <w:rPr>
                <w:snapToGrid w:val="0"/>
                <w:vanish/>
              </w:rPr>
              <w:t>1</w:t>
            </w:r>
          </w:p>
        </w:tc>
        <w:tc>
          <w:tcPr>
            <w:tcW w:w="850" w:type="dxa"/>
          </w:tcPr>
          <w:p w14:paraId="3D9317B6" w14:textId="77777777" w:rsidR="0038117F" w:rsidRPr="00791DF4" w:rsidRDefault="0038117F" w:rsidP="008E1C95">
            <w:pPr>
              <w:jc w:val="center"/>
              <w:rPr>
                <w:snapToGrid w:val="0"/>
                <w:vanish/>
              </w:rPr>
            </w:pPr>
            <w:r w:rsidRPr="00791DF4">
              <w:rPr>
                <w:snapToGrid w:val="0"/>
                <w:vanish/>
              </w:rPr>
              <w:t>3</w:t>
            </w:r>
          </w:p>
        </w:tc>
        <w:tc>
          <w:tcPr>
            <w:tcW w:w="993" w:type="dxa"/>
          </w:tcPr>
          <w:p w14:paraId="4F017C3B" w14:textId="77777777" w:rsidR="0038117F" w:rsidRPr="00791DF4" w:rsidRDefault="0038117F" w:rsidP="008E1C95">
            <w:pPr>
              <w:jc w:val="center"/>
              <w:rPr>
                <w:snapToGrid w:val="0"/>
                <w:vanish/>
              </w:rPr>
            </w:pPr>
            <w:r w:rsidRPr="00791DF4">
              <w:rPr>
                <w:snapToGrid w:val="0"/>
                <w:vanish/>
              </w:rPr>
              <w:t>2016-02-26</w:t>
            </w:r>
          </w:p>
        </w:tc>
        <w:tc>
          <w:tcPr>
            <w:tcW w:w="5669" w:type="dxa"/>
          </w:tcPr>
          <w:p w14:paraId="0707B87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4E3D0061" w14:textId="77777777" w:rsidR="0038117F" w:rsidRPr="00791DF4" w:rsidRDefault="0038117F" w:rsidP="008E1C95">
            <w:pPr>
              <w:rPr>
                <w:snapToGrid w:val="0"/>
                <w:vanish/>
              </w:rPr>
            </w:pPr>
            <w:r w:rsidRPr="00791DF4">
              <w:rPr>
                <w:snapToGrid w:val="0"/>
                <w:vanish/>
              </w:rPr>
              <w:t>Jbaden1</w:t>
            </w:r>
          </w:p>
        </w:tc>
      </w:tr>
      <w:tr w:rsidR="0038117F" w:rsidRPr="00791DF4" w14:paraId="1504BAAB" w14:textId="77777777" w:rsidTr="008E1C95">
        <w:trPr>
          <w:hidden/>
        </w:trPr>
        <w:tc>
          <w:tcPr>
            <w:tcW w:w="1027" w:type="dxa"/>
          </w:tcPr>
          <w:p w14:paraId="7AD090FD" w14:textId="77777777" w:rsidR="0038117F" w:rsidRPr="00791DF4" w:rsidRDefault="0038117F" w:rsidP="008E1C95">
            <w:pPr>
              <w:jc w:val="center"/>
              <w:rPr>
                <w:snapToGrid w:val="0"/>
                <w:vanish/>
              </w:rPr>
            </w:pPr>
            <w:r w:rsidRPr="00791DF4">
              <w:rPr>
                <w:snapToGrid w:val="0"/>
                <w:vanish/>
              </w:rPr>
              <w:t>1</w:t>
            </w:r>
          </w:p>
        </w:tc>
        <w:tc>
          <w:tcPr>
            <w:tcW w:w="850" w:type="dxa"/>
          </w:tcPr>
          <w:p w14:paraId="2E57273B" w14:textId="77777777" w:rsidR="0038117F" w:rsidRPr="00791DF4" w:rsidRDefault="0038117F" w:rsidP="008E1C95">
            <w:pPr>
              <w:jc w:val="center"/>
              <w:rPr>
                <w:snapToGrid w:val="0"/>
                <w:vanish/>
              </w:rPr>
            </w:pPr>
            <w:r w:rsidRPr="00791DF4">
              <w:rPr>
                <w:snapToGrid w:val="0"/>
                <w:vanish/>
              </w:rPr>
              <w:t>4</w:t>
            </w:r>
          </w:p>
        </w:tc>
        <w:tc>
          <w:tcPr>
            <w:tcW w:w="993" w:type="dxa"/>
          </w:tcPr>
          <w:p w14:paraId="6088DCDF" w14:textId="77777777" w:rsidR="0038117F" w:rsidRPr="00791DF4" w:rsidRDefault="0038117F" w:rsidP="008E1C95">
            <w:pPr>
              <w:jc w:val="center"/>
              <w:rPr>
                <w:snapToGrid w:val="0"/>
                <w:vanish/>
              </w:rPr>
            </w:pPr>
            <w:r w:rsidRPr="00791DF4">
              <w:rPr>
                <w:snapToGrid w:val="0"/>
                <w:vanish/>
              </w:rPr>
              <w:t>2016-03-10</w:t>
            </w:r>
          </w:p>
        </w:tc>
        <w:tc>
          <w:tcPr>
            <w:tcW w:w="5669" w:type="dxa"/>
          </w:tcPr>
          <w:p w14:paraId="7D8E3A1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54567CF6" w14:textId="77777777" w:rsidR="0038117F" w:rsidRPr="00791DF4" w:rsidRDefault="0038117F" w:rsidP="008E1C95">
            <w:pPr>
              <w:rPr>
                <w:snapToGrid w:val="0"/>
                <w:vanish/>
              </w:rPr>
            </w:pPr>
            <w:r w:rsidRPr="00791DF4">
              <w:rPr>
                <w:snapToGrid w:val="0"/>
                <w:vanish/>
              </w:rPr>
              <w:t>Jbaden1</w:t>
            </w:r>
          </w:p>
        </w:tc>
      </w:tr>
      <w:tr w:rsidR="0038117F" w:rsidRPr="00791DF4" w14:paraId="4003B217" w14:textId="77777777" w:rsidTr="008E1C95">
        <w:trPr>
          <w:hidden/>
        </w:trPr>
        <w:tc>
          <w:tcPr>
            <w:tcW w:w="1027" w:type="dxa"/>
          </w:tcPr>
          <w:p w14:paraId="7179E8AB" w14:textId="77777777" w:rsidR="0038117F" w:rsidRPr="00791DF4" w:rsidRDefault="0038117F" w:rsidP="008E1C95">
            <w:pPr>
              <w:jc w:val="center"/>
              <w:rPr>
                <w:snapToGrid w:val="0"/>
                <w:vanish/>
              </w:rPr>
            </w:pPr>
            <w:r w:rsidRPr="00791DF4">
              <w:rPr>
                <w:snapToGrid w:val="0"/>
                <w:vanish/>
              </w:rPr>
              <w:t>1</w:t>
            </w:r>
          </w:p>
        </w:tc>
        <w:tc>
          <w:tcPr>
            <w:tcW w:w="850" w:type="dxa"/>
          </w:tcPr>
          <w:p w14:paraId="6CDFCAF3" w14:textId="77777777" w:rsidR="0038117F" w:rsidRPr="00791DF4" w:rsidRDefault="0038117F" w:rsidP="008E1C95">
            <w:pPr>
              <w:jc w:val="center"/>
              <w:rPr>
                <w:snapToGrid w:val="0"/>
                <w:vanish/>
              </w:rPr>
            </w:pPr>
            <w:r w:rsidRPr="00791DF4">
              <w:rPr>
                <w:snapToGrid w:val="0"/>
                <w:vanish/>
              </w:rPr>
              <w:t>5</w:t>
            </w:r>
          </w:p>
        </w:tc>
        <w:tc>
          <w:tcPr>
            <w:tcW w:w="993" w:type="dxa"/>
          </w:tcPr>
          <w:p w14:paraId="6079BC98" w14:textId="77777777" w:rsidR="0038117F" w:rsidRPr="00791DF4" w:rsidRDefault="0038117F" w:rsidP="008E1C95">
            <w:pPr>
              <w:jc w:val="center"/>
              <w:rPr>
                <w:snapToGrid w:val="0"/>
                <w:vanish/>
              </w:rPr>
            </w:pPr>
            <w:r w:rsidRPr="00791DF4">
              <w:rPr>
                <w:snapToGrid w:val="0"/>
                <w:vanish/>
              </w:rPr>
              <w:t>2016-03-10</w:t>
            </w:r>
          </w:p>
        </w:tc>
        <w:tc>
          <w:tcPr>
            <w:tcW w:w="5669" w:type="dxa"/>
          </w:tcPr>
          <w:p w14:paraId="3944F7D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Footer formatting corrected (Issue 19)</w:t>
            </w:r>
          </w:p>
          <w:p w14:paraId="25E51780"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Results from review with Functional Safety Team incorporated (Issue 20).</w:t>
            </w:r>
          </w:p>
        </w:tc>
        <w:tc>
          <w:tcPr>
            <w:tcW w:w="1667" w:type="dxa"/>
          </w:tcPr>
          <w:p w14:paraId="60C350E8" w14:textId="77777777" w:rsidR="0038117F" w:rsidRPr="00791DF4" w:rsidRDefault="0038117F" w:rsidP="008E1C95">
            <w:pPr>
              <w:rPr>
                <w:snapToGrid w:val="0"/>
                <w:vanish/>
              </w:rPr>
            </w:pPr>
            <w:r w:rsidRPr="00791DF4">
              <w:rPr>
                <w:snapToGrid w:val="0"/>
                <w:vanish/>
              </w:rPr>
              <w:t>jbaden1</w:t>
            </w:r>
          </w:p>
        </w:tc>
      </w:tr>
      <w:tr w:rsidR="0038117F" w:rsidRPr="00791DF4" w14:paraId="0F0F018A" w14:textId="77777777" w:rsidTr="008E1C95">
        <w:trPr>
          <w:hidden/>
        </w:trPr>
        <w:tc>
          <w:tcPr>
            <w:tcW w:w="1027" w:type="dxa"/>
          </w:tcPr>
          <w:p w14:paraId="68D40614" w14:textId="77777777" w:rsidR="0038117F" w:rsidRPr="00791DF4" w:rsidRDefault="0038117F" w:rsidP="008E1C95">
            <w:pPr>
              <w:jc w:val="center"/>
              <w:rPr>
                <w:snapToGrid w:val="0"/>
                <w:vanish/>
              </w:rPr>
            </w:pPr>
            <w:r w:rsidRPr="00791DF4">
              <w:rPr>
                <w:snapToGrid w:val="0"/>
                <w:vanish/>
              </w:rPr>
              <w:t>1</w:t>
            </w:r>
          </w:p>
        </w:tc>
        <w:tc>
          <w:tcPr>
            <w:tcW w:w="850" w:type="dxa"/>
          </w:tcPr>
          <w:p w14:paraId="28FA126C" w14:textId="77777777" w:rsidR="0038117F" w:rsidRPr="00791DF4" w:rsidRDefault="0038117F" w:rsidP="008E1C95">
            <w:pPr>
              <w:jc w:val="center"/>
              <w:rPr>
                <w:snapToGrid w:val="0"/>
                <w:vanish/>
              </w:rPr>
            </w:pPr>
            <w:r w:rsidRPr="00791DF4">
              <w:rPr>
                <w:snapToGrid w:val="0"/>
                <w:vanish/>
              </w:rPr>
              <w:t>6</w:t>
            </w:r>
          </w:p>
        </w:tc>
        <w:tc>
          <w:tcPr>
            <w:tcW w:w="993" w:type="dxa"/>
          </w:tcPr>
          <w:p w14:paraId="1CA174F4" w14:textId="77777777" w:rsidR="0038117F" w:rsidRPr="00791DF4" w:rsidRDefault="0038117F" w:rsidP="008E1C95">
            <w:pPr>
              <w:jc w:val="center"/>
              <w:rPr>
                <w:snapToGrid w:val="0"/>
                <w:vanish/>
              </w:rPr>
            </w:pPr>
            <w:r w:rsidRPr="00791DF4">
              <w:rPr>
                <w:snapToGrid w:val="0"/>
                <w:vanish/>
              </w:rPr>
              <w:t>2016-04-18</w:t>
            </w:r>
          </w:p>
        </w:tc>
        <w:tc>
          <w:tcPr>
            <w:tcW w:w="5669" w:type="dxa"/>
          </w:tcPr>
          <w:p w14:paraId="7910858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09E0C5C0" w14:textId="77777777" w:rsidR="0038117F" w:rsidRPr="00791DF4" w:rsidRDefault="0038117F" w:rsidP="008E1C95">
            <w:pPr>
              <w:rPr>
                <w:snapToGrid w:val="0"/>
                <w:vanish/>
              </w:rPr>
            </w:pPr>
            <w:r w:rsidRPr="00791DF4">
              <w:rPr>
                <w:snapToGrid w:val="0"/>
                <w:vanish/>
              </w:rPr>
              <w:t>Jbaden1</w:t>
            </w:r>
          </w:p>
        </w:tc>
      </w:tr>
      <w:tr w:rsidR="0038117F" w:rsidRPr="00791DF4" w14:paraId="1F5515FF" w14:textId="77777777" w:rsidTr="008E1C95">
        <w:trPr>
          <w:hidden/>
        </w:trPr>
        <w:tc>
          <w:tcPr>
            <w:tcW w:w="1027" w:type="dxa"/>
          </w:tcPr>
          <w:p w14:paraId="4DBAB3BE" w14:textId="77777777" w:rsidR="0038117F" w:rsidRPr="00791DF4" w:rsidRDefault="0038117F" w:rsidP="008E1C95">
            <w:pPr>
              <w:jc w:val="center"/>
              <w:rPr>
                <w:snapToGrid w:val="0"/>
                <w:vanish/>
              </w:rPr>
            </w:pPr>
            <w:r w:rsidRPr="00791DF4">
              <w:rPr>
                <w:snapToGrid w:val="0"/>
                <w:vanish/>
              </w:rPr>
              <w:t>1</w:t>
            </w:r>
          </w:p>
        </w:tc>
        <w:tc>
          <w:tcPr>
            <w:tcW w:w="850" w:type="dxa"/>
          </w:tcPr>
          <w:p w14:paraId="0E8E6B19" w14:textId="77777777" w:rsidR="0038117F" w:rsidRPr="00791DF4" w:rsidRDefault="0038117F" w:rsidP="008E1C95">
            <w:pPr>
              <w:jc w:val="center"/>
              <w:rPr>
                <w:snapToGrid w:val="0"/>
                <w:vanish/>
              </w:rPr>
            </w:pPr>
            <w:r w:rsidRPr="00791DF4">
              <w:rPr>
                <w:snapToGrid w:val="0"/>
                <w:vanish/>
              </w:rPr>
              <w:t>7</w:t>
            </w:r>
          </w:p>
        </w:tc>
        <w:tc>
          <w:tcPr>
            <w:tcW w:w="993" w:type="dxa"/>
          </w:tcPr>
          <w:p w14:paraId="08AF6737" w14:textId="77777777" w:rsidR="0038117F" w:rsidRPr="00791DF4" w:rsidRDefault="0038117F" w:rsidP="008E1C95">
            <w:pPr>
              <w:jc w:val="center"/>
              <w:rPr>
                <w:snapToGrid w:val="0"/>
                <w:vanish/>
              </w:rPr>
            </w:pPr>
            <w:r w:rsidRPr="00791DF4">
              <w:rPr>
                <w:snapToGrid w:val="0"/>
                <w:vanish/>
              </w:rPr>
              <w:t>2016-04-18</w:t>
            </w:r>
          </w:p>
        </w:tc>
        <w:tc>
          <w:tcPr>
            <w:tcW w:w="5669" w:type="dxa"/>
          </w:tcPr>
          <w:p w14:paraId="4C17673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38E0B38E" w14:textId="77777777" w:rsidR="0038117F" w:rsidRPr="00791DF4" w:rsidRDefault="0038117F" w:rsidP="008E1C95">
            <w:pPr>
              <w:rPr>
                <w:snapToGrid w:val="0"/>
                <w:vanish/>
              </w:rPr>
            </w:pPr>
            <w:r w:rsidRPr="00791DF4">
              <w:rPr>
                <w:snapToGrid w:val="0"/>
                <w:vanish/>
              </w:rPr>
              <w:t>Jbaden1</w:t>
            </w:r>
          </w:p>
        </w:tc>
      </w:tr>
      <w:tr w:rsidR="0038117F" w:rsidRPr="00791DF4" w14:paraId="02ACE4E6" w14:textId="77777777" w:rsidTr="008E1C95">
        <w:trPr>
          <w:hidden/>
        </w:trPr>
        <w:tc>
          <w:tcPr>
            <w:tcW w:w="1027" w:type="dxa"/>
          </w:tcPr>
          <w:p w14:paraId="1E398F16" w14:textId="77777777" w:rsidR="0038117F" w:rsidRPr="00791DF4" w:rsidRDefault="0038117F" w:rsidP="008E1C95">
            <w:pPr>
              <w:jc w:val="center"/>
              <w:rPr>
                <w:snapToGrid w:val="0"/>
                <w:vanish/>
              </w:rPr>
            </w:pPr>
            <w:r w:rsidRPr="00791DF4">
              <w:rPr>
                <w:snapToGrid w:val="0"/>
                <w:vanish/>
              </w:rPr>
              <w:t>1</w:t>
            </w:r>
          </w:p>
        </w:tc>
        <w:tc>
          <w:tcPr>
            <w:tcW w:w="850" w:type="dxa"/>
          </w:tcPr>
          <w:p w14:paraId="2133025B" w14:textId="77777777" w:rsidR="0038117F" w:rsidRPr="00791DF4" w:rsidRDefault="0038117F" w:rsidP="008E1C95">
            <w:pPr>
              <w:jc w:val="center"/>
              <w:rPr>
                <w:snapToGrid w:val="0"/>
                <w:vanish/>
              </w:rPr>
            </w:pPr>
            <w:r w:rsidRPr="00791DF4">
              <w:rPr>
                <w:snapToGrid w:val="0"/>
                <w:vanish/>
              </w:rPr>
              <w:t>8</w:t>
            </w:r>
          </w:p>
        </w:tc>
        <w:tc>
          <w:tcPr>
            <w:tcW w:w="993" w:type="dxa"/>
          </w:tcPr>
          <w:p w14:paraId="3CEE1BD9" w14:textId="77777777" w:rsidR="0038117F" w:rsidRPr="00791DF4" w:rsidRDefault="0038117F" w:rsidP="008E1C95">
            <w:pPr>
              <w:jc w:val="center"/>
              <w:rPr>
                <w:snapToGrid w:val="0"/>
                <w:vanish/>
              </w:rPr>
            </w:pPr>
            <w:r w:rsidRPr="00791DF4">
              <w:rPr>
                <w:snapToGrid w:val="0"/>
                <w:vanish/>
              </w:rPr>
              <w:t>2016-04-18</w:t>
            </w:r>
          </w:p>
        </w:tc>
        <w:tc>
          <w:tcPr>
            <w:tcW w:w="5669" w:type="dxa"/>
          </w:tcPr>
          <w:p w14:paraId="15AF35E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7DB422ED" w14:textId="77777777" w:rsidR="0038117F" w:rsidRPr="00791DF4" w:rsidRDefault="0038117F" w:rsidP="008E1C95">
            <w:pPr>
              <w:rPr>
                <w:snapToGrid w:val="0"/>
                <w:vanish/>
              </w:rPr>
            </w:pPr>
            <w:r w:rsidRPr="00791DF4">
              <w:rPr>
                <w:snapToGrid w:val="0"/>
                <w:vanish/>
              </w:rPr>
              <w:t>Jbaden1</w:t>
            </w:r>
          </w:p>
        </w:tc>
      </w:tr>
      <w:tr w:rsidR="0038117F" w:rsidRPr="00791DF4" w14:paraId="2192A465" w14:textId="77777777" w:rsidTr="008E1C95">
        <w:trPr>
          <w:hidden/>
        </w:trPr>
        <w:tc>
          <w:tcPr>
            <w:tcW w:w="1027" w:type="dxa"/>
          </w:tcPr>
          <w:p w14:paraId="3DD5F657" w14:textId="77777777" w:rsidR="0038117F" w:rsidRPr="00791DF4" w:rsidRDefault="0038117F" w:rsidP="008E1C95">
            <w:pPr>
              <w:jc w:val="center"/>
              <w:rPr>
                <w:snapToGrid w:val="0"/>
                <w:vanish/>
              </w:rPr>
            </w:pPr>
            <w:r w:rsidRPr="00791DF4">
              <w:rPr>
                <w:snapToGrid w:val="0"/>
                <w:vanish/>
              </w:rPr>
              <w:t>2</w:t>
            </w:r>
          </w:p>
        </w:tc>
        <w:tc>
          <w:tcPr>
            <w:tcW w:w="850" w:type="dxa"/>
          </w:tcPr>
          <w:p w14:paraId="54583695" w14:textId="77777777" w:rsidR="0038117F" w:rsidRPr="00791DF4" w:rsidRDefault="0038117F" w:rsidP="008E1C95">
            <w:pPr>
              <w:jc w:val="center"/>
              <w:rPr>
                <w:snapToGrid w:val="0"/>
                <w:vanish/>
              </w:rPr>
            </w:pPr>
            <w:r w:rsidRPr="00791DF4">
              <w:rPr>
                <w:snapToGrid w:val="0"/>
                <w:vanish/>
              </w:rPr>
              <w:t>0</w:t>
            </w:r>
          </w:p>
        </w:tc>
        <w:tc>
          <w:tcPr>
            <w:tcW w:w="993" w:type="dxa"/>
          </w:tcPr>
          <w:p w14:paraId="5732CDD7" w14:textId="77777777" w:rsidR="0038117F" w:rsidRPr="00791DF4" w:rsidRDefault="0038117F" w:rsidP="008E1C95">
            <w:pPr>
              <w:jc w:val="center"/>
              <w:rPr>
                <w:snapToGrid w:val="0"/>
                <w:vanish/>
              </w:rPr>
            </w:pPr>
            <w:r w:rsidRPr="00791DF4">
              <w:rPr>
                <w:snapToGrid w:val="0"/>
                <w:vanish/>
              </w:rPr>
              <w:t>2016-05-19</w:t>
            </w:r>
          </w:p>
        </w:tc>
        <w:tc>
          <w:tcPr>
            <w:tcW w:w="5669" w:type="dxa"/>
          </w:tcPr>
          <w:p w14:paraId="530F978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Adapted to Specification_Macros.dotm V2.0</w:t>
            </w:r>
          </w:p>
          <w:p w14:paraId="183521D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960CC83" w14:textId="77777777" w:rsidR="0038117F" w:rsidRPr="00791DF4" w:rsidRDefault="0038117F" w:rsidP="008E1C95">
            <w:pPr>
              <w:rPr>
                <w:snapToGrid w:val="0"/>
                <w:vanish/>
              </w:rPr>
            </w:pPr>
            <w:r w:rsidRPr="00791DF4">
              <w:rPr>
                <w:snapToGrid w:val="0"/>
                <w:vanish/>
              </w:rPr>
              <w:t>Jbaden1</w:t>
            </w:r>
          </w:p>
        </w:tc>
      </w:tr>
      <w:tr w:rsidR="0038117F" w:rsidRPr="00791DF4" w14:paraId="0F590CC9" w14:textId="77777777" w:rsidTr="008E1C95">
        <w:trPr>
          <w:hidden/>
        </w:trPr>
        <w:tc>
          <w:tcPr>
            <w:tcW w:w="1027" w:type="dxa"/>
          </w:tcPr>
          <w:p w14:paraId="11B97243" w14:textId="77777777" w:rsidR="0038117F" w:rsidRPr="00791DF4" w:rsidRDefault="0038117F" w:rsidP="008E1C95">
            <w:pPr>
              <w:jc w:val="center"/>
              <w:rPr>
                <w:snapToGrid w:val="0"/>
                <w:vanish/>
              </w:rPr>
            </w:pPr>
            <w:r w:rsidRPr="00791DF4">
              <w:rPr>
                <w:snapToGrid w:val="0"/>
                <w:vanish/>
              </w:rPr>
              <w:t>2</w:t>
            </w:r>
          </w:p>
        </w:tc>
        <w:tc>
          <w:tcPr>
            <w:tcW w:w="850" w:type="dxa"/>
          </w:tcPr>
          <w:p w14:paraId="12613754" w14:textId="77777777" w:rsidR="0038117F" w:rsidRPr="00791DF4" w:rsidRDefault="0038117F" w:rsidP="008E1C95">
            <w:pPr>
              <w:jc w:val="center"/>
              <w:rPr>
                <w:snapToGrid w:val="0"/>
                <w:vanish/>
              </w:rPr>
            </w:pPr>
            <w:r w:rsidRPr="00791DF4">
              <w:rPr>
                <w:snapToGrid w:val="0"/>
                <w:vanish/>
              </w:rPr>
              <w:t>1</w:t>
            </w:r>
          </w:p>
        </w:tc>
        <w:tc>
          <w:tcPr>
            <w:tcW w:w="993" w:type="dxa"/>
          </w:tcPr>
          <w:p w14:paraId="369453D4" w14:textId="77777777" w:rsidR="0038117F" w:rsidRPr="00791DF4" w:rsidRDefault="0038117F" w:rsidP="008E1C95">
            <w:pPr>
              <w:jc w:val="center"/>
              <w:rPr>
                <w:snapToGrid w:val="0"/>
                <w:vanish/>
              </w:rPr>
            </w:pPr>
            <w:r w:rsidRPr="00791DF4">
              <w:rPr>
                <w:snapToGrid w:val="0"/>
                <w:vanish/>
              </w:rPr>
              <w:t>2016-06-10</w:t>
            </w:r>
          </w:p>
        </w:tc>
        <w:tc>
          <w:tcPr>
            <w:tcW w:w="5669" w:type="dxa"/>
          </w:tcPr>
          <w:p w14:paraId="7360BC5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12624A7" w14:textId="77777777" w:rsidR="0038117F" w:rsidRPr="00791DF4" w:rsidRDefault="0038117F" w:rsidP="008E1C95">
            <w:pPr>
              <w:rPr>
                <w:snapToGrid w:val="0"/>
                <w:vanish/>
              </w:rPr>
            </w:pPr>
            <w:r w:rsidRPr="00791DF4">
              <w:rPr>
                <w:snapToGrid w:val="0"/>
                <w:vanish/>
              </w:rPr>
              <w:t>Jbaden1</w:t>
            </w:r>
          </w:p>
        </w:tc>
      </w:tr>
      <w:tr w:rsidR="0038117F" w:rsidRPr="00791DF4" w14:paraId="3BA0898E" w14:textId="77777777" w:rsidTr="008E1C95">
        <w:trPr>
          <w:hidden/>
        </w:trPr>
        <w:tc>
          <w:tcPr>
            <w:tcW w:w="1027" w:type="dxa"/>
          </w:tcPr>
          <w:p w14:paraId="664C46FF" w14:textId="77777777" w:rsidR="0038117F" w:rsidRPr="00791DF4" w:rsidRDefault="0038117F" w:rsidP="008E1C95">
            <w:pPr>
              <w:jc w:val="center"/>
              <w:rPr>
                <w:snapToGrid w:val="0"/>
                <w:vanish/>
              </w:rPr>
            </w:pPr>
            <w:r w:rsidRPr="00791DF4">
              <w:rPr>
                <w:snapToGrid w:val="0"/>
                <w:vanish/>
              </w:rPr>
              <w:t>2</w:t>
            </w:r>
          </w:p>
        </w:tc>
        <w:tc>
          <w:tcPr>
            <w:tcW w:w="850" w:type="dxa"/>
          </w:tcPr>
          <w:p w14:paraId="174C8586" w14:textId="77777777" w:rsidR="0038117F" w:rsidRPr="00791DF4" w:rsidRDefault="0038117F" w:rsidP="008E1C95">
            <w:pPr>
              <w:jc w:val="center"/>
              <w:rPr>
                <w:snapToGrid w:val="0"/>
                <w:vanish/>
              </w:rPr>
            </w:pPr>
            <w:r w:rsidRPr="00791DF4">
              <w:rPr>
                <w:snapToGrid w:val="0"/>
                <w:vanish/>
              </w:rPr>
              <w:t>2</w:t>
            </w:r>
          </w:p>
        </w:tc>
        <w:tc>
          <w:tcPr>
            <w:tcW w:w="993" w:type="dxa"/>
          </w:tcPr>
          <w:p w14:paraId="6DAB13D5" w14:textId="77777777" w:rsidR="0038117F" w:rsidRPr="00791DF4" w:rsidRDefault="0038117F" w:rsidP="008E1C95">
            <w:pPr>
              <w:jc w:val="center"/>
              <w:rPr>
                <w:snapToGrid w:val="0"/>
                <w:vanish/>
              </w:rPr>
            </w:pPr>
            <w:r w:rsidRPr="00791DF4">
              <w:rPr>
                <w:snapToGrid w:val="0"/>
                <w:vanish/>
              </w:rPr>
              <w:t>2016-07-08</w:t>
            </w:r>
          </w:p>
        </w:tc>
        <w:tc>
          <w:tcPr>
            <w:tcW w:w="5669" w:type="dxa"/>
          </w:tcPr>
          <w:p w14:paraId="5724CE6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Template version added to footer</w:t>
            </w:r>
          </w:p>
          <w:p w14:paraId="3A0E771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Several hints added to the various sections</w:t>
            </w:r>
          </w:p>
          <w:p w14:paraId="57FC9ADB"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Findings from Functional Safety Team incorporated.</w:t>
            </w:r>
          </w:p>
          <w:p w14:paraId="10CD9F0D"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3B5B60E2" w14:textId="77777777" w:rsidR="0038117F" w:rsidRPr="00791DF4" w:rsidRDefault="0038117F" w:rsidP="008E1C95">
            <w:pPr>
              <w:rPr>
                <w:snapToGrid w:val="0"/>
                <w:vanish/>
              </w:rPr>
            </w:pPr>
            <w:r w:rsidRPr="00791DF4">
              <w:rPr>
                <w:snapToGrid w:val="0"/>
                <w:vanish/>
              </w:rPr>
              <w:t>Jbaden1</w:t>
            </w:r>
          </w:p>
        </w:tc>
      </w:tr>
      <w:tr w:rsidR="0038117F" w:rsidRPr="00791DF4" w14:paraId="269A9121" w14:textId="77777777" w:rsidTr="008E1C95">
        <w:trPr>
          <w:hidden/>
        </w:trPr>
        <w:tc>
          <w:tcPr>
            <w:tcW w:w="1027" w:type="dxa"/>
          </w:tcPr>
          <w:p w14:paraId="18C9E30E" w14:textId="77777777" w:rsidR="0038117F" w:rsidRPr="00791DF4" w:rsidRDefault="0038117F" w:rsidP="008E1C95">
            <w:pPr>
              <w:jc w:val="center"/>
              <w:rPr>
                <w:snapToGrid w:val="0"/>
                <w:vanish/>
              </w:rPr>
            </w:pPr>
            <w:r w:rsidRPr="00791DF4">
              <w:rPr>
                <w:snapToGrid w:val="0"/>
                <w:vanish/>
              </w:rPr>
              <w:t>2</w:t>
            </w:r>
          </w:p>
        </w:tc>
        <w:tc>
          <w:tcPr>
            <w:tcW w:w="850" w:type="dxa"/>
          </w:tcPr>
          <w:p w14:paraId="14185B18" w14:textId="77777777" w:rsidR="0038117F" w:rsidRPr="00791DF4" w:rsidRDefault="0038117F" w:rsidP="008E1C95">
            <w:pPr>
              <w:jc w:val="center"/>
              <w:rPr>
                <w:snapToGrid w:val="0"/>
                <w:vanish/>
              </w:rPr>
            </w:pPr>
            <w:r w:rsidRPr="00791DF4">
              <w:rPr>
                <w:snapToGrid w:val="0"/>
                <w:vanish/>
              </w:rPr>
              <w:t>3</w:t>
            </w:r>
          </w:p>
        </w:tc>
        <w:tc>
          <w:tcPr>
            <w:tcW w:w="993" w:type="dxa"/>
          </w:tcPr>
          <w:p w14:paraId="056B5461" w14:textId="77777777" w:rsidR="0038117F" w:rsidRPr="00791DF4" w:rsidRDefault="0038117F" w:rsidP="008E1C95">
            <w:pPr>
              <w:jc w:val="center"/>
              <w:rPr>
                <w:snapToGrid w:val="0"/>
                <w:vanish/>
              </w:rPr>
            </w:pPr>
            <w:r w:rsidRPr="00791DF4">
              <w:rPr>
                <w:snapToGrid w:val="0"/>
                <w:vanish/>
              </w:rPr>
              <w:t>2016-09-21</w:t>
            </w:r>
          </w:p>
        </w:tc>
        <w:tc>
          <w:tcPr>
            <w:tcW w:w="5669" w:type="dxa"/>
          </w:tcPr>
          <w:p w14:paraId="0190CA9C"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tc>
        <w:tc>
          <w:tcPr>
            <w:tcW w:w="1667" w:type="dxa"/>
          </w:tcPr>
          <w:p w14:paraId="2AB96D15" w14:textId="77777777" w:rsidR="0038117F" w:rsidRPr="00791DF4" w:rsidRDefault="0038117F" w:rsidP="008E1C95">
            <w:pPr>
              <w:rPr>
                <w:snapToGrid w:val="0"/>
                <w:vanish/>
              </w:rPr>
            </w:pPr>
            <w:r w:rsidRPr="00791DF4">
              <w:rPr>
                <w:snapToGrid w:val="0"/>
                <w:vanish/>
              </w:rPr>
              <w:t>Jbaden1</w:t>
            </w:r>
          </w:p>
        </w:tc>
      </w:tr>
      <w:tr w:rsidR="0038117F" w:rsidRPr="00791DF4" w14:paraId="3E9CBC9C" w14:textId="77777777" w:rsidTr="008E1C95">
        <w:trPr>
          <w:hidden/>
        </w:trPr>
        <w:tc>
          <w:tcPr>
            <w:tcW w:w="1027" w:type="dxa"/>
          </w:tcPr>
          <w:p w14:paraId="12BE5D72" w14:textId="77777777" w:rsidR="0038117F" w:rsidRPr="00791DF4" w:rsidRDefault="0038117F" w:rsidP="008E1C95">
            <w:pPr>
              <w:jc w:val="center"/>
              <w:rPr>
                <w:snapToGrid w:val="0"/>
                <w:vanish/>
              </w:rPr>
            </w:pPr>
            <w:r w:rsidRPr="00791DF4">
              <w:rPr>
                <w:snapToGrid w:val="0"/>
                <w:vanish/>
              </w:rPr>
              <w:t>2</w:t>
            </w:r>
          </w:p>
        </w:tc>
        <w:tc>
          <w:tcPr>
            <w:tcW w:w="850" w:type="dxa"/>
          </w:tcPr>
          <w:p w14:paraId="2C138DF5" w14:textId="77777777" w:rsidR="0038117F" w:rsidRPr="00791DF4" w:rsidRDefault="0038117F" w:rsidP="008E1C95">
            <w:pPr>
              <w:jc w:val="center"/>
              <w:rPr>
                <w:snapToGrid w:val="0"/>
                <w:vanish/>
              </w:rPr>
            </w:pPr>
            <w:r w:rsidRPr="00791DF4">
              <w:rPr>
                <w:snapToGrid w:val="0"/>
                <w:vanish/>
              </w:rPr>
              <w:t>4</w:t>
            </w:r>
          </w:p>
        </w:tc>
        <w:tc>
          <w:tcPr>
            <w:tcW w:w="993" w:type="dxa"/>
          </w:tcPr>
          <w:p w14:paraId="0539C04B" w14:textId="77777777" w:rsidR="0038117F" w:rsidRPr="00791DF4" w:rsidRDefault="0038117F" w:rsidP="008E1C95">
            <w:pPr>
              <w:jc w:val="center"/>
              <w:rPr>
                <w:snapToGrid w:val="0"/>
                <w:vanish/>
              </w:rPr>
            </w:pPr>
            <w:r w:rsidRPr="00791DF4">
              <w:rPr>
                <w:snapToGrid w:val="0"/>
                <w:vanish/>
              </w:rPr>
              <w:t>2016-11-15</w:t>
            </w:r>
          </w:p>
        </w:tc>
        <w:tc>
          <w:tcPr>
            <w:tcW w:w="5669" w:type="dxa"/>
          </w:tcPr>
          <w:p w14:paraId="1392B5A2"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7E4EC268"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2E84FAF8" w14:textId="77777777" w:rsidR="0038117F" w:rsidRPr="00791DF4" w:rsidRDefault="0038117F" w:rsidP="008E1C95">
            <w:pPr>
              <w:rPr>
                <w:snapToGrid w:val="0"/>
                <w:vanish/>
              </w:rPr>
            </w:pPr>
            <w:r w:rsidRPr="00791DF4">
              <w:rPr>
                <w:snapToGrid w:val="0"/>
                <w:vanish/>
              </w:rPr>
              <w:t>Jbaden1</w:t>
            </w:r>
          </w:p>
        </w:tc>
      </w:tr>
      <w:tr w:rsidR="0038117F" w:rsidRPr="00791DF4" w14:paraId="2B483C29" w14:textId="77777777" w:rsidTr="008E1C95">
        <w:trPr>
          <w:hidden/>
        </w:trPr>
        <w:tc>
          <w:tcPr>
            <w:tcW w:w="1027" w:type="dxa"/>
          </w:tcPr>
          <w:p w14:paraId="1DFC6F36" w14:textId="77777777" w:rsidR="0038117F" w:rsidRPr="00791DF4" w:rsidRDefault="0038117F" w:rsidP="008E1C95">
            <w:pPr>
              <w:jc w:val="center"/>
              <w:rPr>
                <w:snapToGrid w:val="0"/>
                <w:vanish/>
              </w:rPr>
            </w:pPr>
            <w:r w:rsidRPr="00791DF4">
              <w:rPr>
                <w:snapToGrid w:val="0"/>
                <w:vanish/>
              </w:rPr>
              <w:t>3</w:t>
            </w:r>
          </w:p>
        </w:tc>
        <w:tc>
          <w:tcPr>
            <w:tcW w:w="850" w:type="dxa"/>
          </w:tcPr>
          <w:p w14:paraId="7843297B" w14:textId="77777777" w:rsidR="0038117F" w:rsidRPr="00791DF4" w:rsidRDefault="0038117F" w:rsidP="008E1C95">
            <w:pPr>
              <w:jc w:val="center"/>
              <w:rPr>
                <w:snapToGrid w:val="0"/>
                <w:vanish/>
              </w:rPr>
            </w:pPr>
          </w:p>
        </w:tc>
        <w:tc>
          <w:tcPr>
            <w:tcW w:w="993" w:type="dxa"/>
            <w:vMerge w:val="restart"/>
          </w:tcPr>
          <w:p w14:paraId="439B3CBC" w14:textId="77777777" w:rsidR="0038117F" w:rsidRPr="00791DF4" w:rsidRDefault="0038117F" w:rsidP="008E1C95">
            <w:pPr>
              <w:jc w:val="center"/>
              <w:rPr>
                <w:snapToGrid w:val="0"/>
                <w:vanish/>
              </w:rPr>
            </w:pPr>
          </w:p>
        </w:tc>
        <w:tc>
          <w:tcPr>
            <w:tcW w:w="5669" w:type="dxa"/>
            <w:vMerge w:val="restart"/>
          </w:tcPr>
          <w:p w14:paraId="3575C540" w14:textId="77777777" w:rsidR="0038117F" w:rsidRPr="00791DF4" w:rsidRDefault="0038117F" w:rsidP="008E1C95">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021CF0A3" w14:textId="77777777" w:rsidR="0038117F" w:rsidRPr="00791DF4" w:rsidRDefault="0038117F" w:rsidP="008E1C95">
            <w:pPr>
              <w:rPr>
                <w:snapToGrid w:val="0"/>
                <w:vanish/>
              </w:rPr>
            </w:pPr>
          </w:p>
        </w:tc>
      </w:tr>
      <w:tr w:rsidR="0038117F" w:rsidRPr="00791DF4" w14:paraId="5614557D" w14:textId="77777777" w:rsidTr="008E1C95">
        <w:trPr>
          <w:hidden/>
        </w:trPr>
        <w:tc>
          <w:tcPr>
            <w:tcW w:w="1027" w:type="dxa"/>
          </w:tcPr>
          <w:p w14:paraId="0D38CB6A" w14:textId="77777777" w:rsidR="0038117F" w:rsidRPr="00791DF4" w:rsidRDefault="0038117F" w:rsidP="008E1C95">
            <w:pPr>
              <w:jc w:val="center"/>
              <w:rPr>
                <w:snapToGrid w:val="0"/>
                <w:vanish/>
              </w:rPr>
            </w:pPr>
            <w:r w:rsidRPr="00791DF4">
              <w:rPr>
                <w:snapToGrid w:val="0"/>
                <w:vanish/>
              </w:rPr>
              <w:t>4</w:t>
            </w:r>
          </w:p>
        </w:tc>
        <w:tc>
          <w:tcPr>
            <w:tcW w:w="850" w:type="dxa"/>
          </w:tcPr>
          <w:p w14:paraId="56E055CF" w14:textId="77777777" w:rsidR="0038117F" w:rsidRPr="00791DF4" w:rsidRDefault="0038117F" w:rsidP="008E1C95">
            <w:pPr>
              <w:jc w:val="center"/>
              <w:rPr>
                <w:snapToGrid w:val="0"/>
                <w:vanish/>
              </w:rPr>
            </w:pPr>
          </w:p>
        </w:tc>
        <w:tc>
          <w:tcPr>
            <w:tcW w:w="993" w:type="dxa"/>
            <w:vMerge/>
          </w:tcPr>
          <w:p w14:paraId="7748B7CB" w14:textId="77777777" w:rsidR="0038117F" w:rsidRPr="00791DF4" w:rsidRDefault="0038117F" w:rsidP="008E1C95">
            <w:pPr>
              <w:jc w:val="center"/>
              <w:rPr>
                <w:snapToGrid w:val="0"/>
                <w:vanish/>
              </w:rPr>
            </w:pPr>
          </w:p>
        </w:tc>
        <w:tc>
          <w:tcPr>
            <w:tcW w:w="5669" w:type="dxa"/>
            <w:vMerge/>
          </w:tcPr>
          <w:p w14:paraId="3BBFDF88" w14:textId="77777777" w:rsidR="0038117F" w:rsidRPr="00791DF4" w:rsidRDefault="0038117F" w:rsidP="008E1C95">
            <w:pPr>
              <w:pStyle w:val="Header"/>
              <w:numPr>
                <w:ilvl w:val="0"/>
                <w:numId w:val="7"/>
              </w:numPr>
              <w:ind w:left="458"/>
              <w:rPr>
                <w:rFonts w:cs="Arial"/>
                <w:snapToGrid w:val="0"/>
                <w:vanish/>
              </w:rPr>
            </w:pPr>
          </w:p>
        </w:tc>
        <w:tc>
          <w:tcPr>
            <w:tcW w:w="1667" w:type="dxa"/>
            <w:vMerge/>
          </w:tcPr>
          <w:p w14:paraId="4AEF36C1" w14:textId="77777777" w:rsidR="0038117F" w:rsidRPr="00791DF4" w:rsidRDefault="0038117F" w:rsidP="008E1C95">
            <w:pPr>
              <w:rPr>
                <w:snapToGrid w:val="0"/>
                <w:vanish/>
              </w:rPr>
            </w:pPr>
          </w:p>
        </w:tc>
      </w:tr>
      <w:tr w:rsidR="0038117F" w:rsidRPr="00791DF4" w14:paraId="2144ABCA" w14:textId="77777777" w:rsidTr="008E1C95">
        <w:trPr>
          <w:hidden/>
        </w:trPr>
        <w:tc>
          <w:tcPr>
            <w:tcW w:w="1027" w:type="dxa"/>
          </w:tcPr>
          <w:p w14:paraId="65209245" w14:textId="77777777" w:rsidR="0038117F" w:rsidRPr="00791DF4" w:rsidRDefault="0038117F" w:rsidP="008E1C95">
            <w:pPr>
              <w:jc w:val="center"/>
              <w:rPr>
                <w:snapToGrid w:val="0"/>
                <w:vanish/>
              </w:rPr>
            </w:pPr>
            <w:r w:rsidRPr="00791DF4">
              <w:rPr>
                <w:snapToGrid w:val="0"/>
                <w:vanish/>
              </w:rPr>
              <w:t>5</w:t>
            </w:r>
          </w:p>
        </w:tc>
        <w:tc>
          <w:tcPr>
            <w:tcW w:w="850" w:type="dxa"/>
          </w:tcPr>
          <w:p w14:paraId="2D98568E" w14:textId="77777777" w:rsidR="0038117F" w:rsidRPr="00791DF4" w:rsidRDefault="0038117F" w:rsidP="008E1C95">
            <w:pPr>
              <w:jc w:val="center"/>
              <w:rPr>
                <w:snapToGrid w:val="0"/>
                <w:vanish/>
              </w:rPr>
            </w:pPr>
            <w:r w:rsidRPr="00791DF4">
              <w:rPr>
                <w:snapToGrid w:val="0"/>
                <w:vanish/>
              </w:rPr>
              <w:t>0</w:t>
            </w:r>
          </w:p>
        </w:tc>
        <w:tc>
          <w:tcPr>
            <w:tcW w:w="993" w:type="dxa"/>
          </w:tcPr>
          <w:p w14:paraId="483D583B" w14:textId="77777777" w:rsidR="0038117F" w:rsidRPr="00791DF4" w:rsidRDefault="0038117F" w:rsidP="008E1C95">
            <w:pPr>
              <w:jc w:val="center"/>
              <w:rPr>
                <w:snapToGrid w:val="0"/>
                <w:vanish/>
              </w:rPr>
            </w:pPr>
            <w:r w:rsidRPr="00791DF4">
              <w:rPr>
                <w:snapToGrid w:val="0"/>
                <w:vanish/>
              </w:rPr>
              <w:t>2017-01-13</w:t>
            </w:r>
          </w:p>
        </w:tc>
        <w:tc>
          <w:tcPr>
            <w:tcW w:w="5669" w:type="dxa"/>
          </w:tcPr>
          <w:p w14:paraId="746EB6AF"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56633CF3"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SW Unit chapter removed for the time being</w:t>
            </w:r>
          </w:p>
          <w:p w14:paraId="38262D57"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2BA62E22" w14:textId="77777777" w:rsidR="0038117F" w:rsidRPr="00791DF4" w:rsidRDefault="0038117F" w:rsidP="008E1C95">
            <w:pPr>
              <w:rPr>
                <w:snapToGrid w:val="0"/>
                <w:vanish/>
              </w:rPr>
            </w:pPr>
            <w:r w:rsidRPr="00791DF4">
              <w:rPr>
                <w:snapToGrid w:val="0"/>
                <w:vanish/>
              </w:rPr>
              <w:t>Jbaden1</w:t>
            </w:r>
          </w:p>
        </w:tc>
      </w:tr>
      <w:tr w:rsidR="0038117F" w:rsidRPr="00791DF4" w14:paraId="35884C72" w14:textId="77777777" w:rsidTr="008E1C95">
        <w:trPr>
          <w:hidden/>
        </w:trPr>
        <w:tc>
          <w:tcPr>
            <w:tcW w:w="1027" w:type="dxa"/>
          </w:tcPr>
          <w:p w14:paraId="627F2B43" w14:textId="77777777" w:rsidR="0038117F" w:rsidRPr="00791DF4" w:rsidRDefault="0038117F" w:rsidP="008E1C95">
            <w:pPr>
              <w:jc w:val="center"/>
              <w:rPr>
                <w:snapToGrid w:val="0"/>
                <w:vanish/>
              </w:rPr>
            </w:pPr>
            <w:r w:rsidRPr="00791DF4">
              <w:rPr>
                <w:snapToGrid w:val="0"/>
                <w:vanish/>
              </w:rPr>
              <w:t>5</w:t>
            </w:r>
          </w:p>
        </w:tc>
        <w:tc>
          <w:tcPr>
            <w:tcW w:w="850" w:type="dxa"/>
          </w:tcPr>
          <w:p w14:paraId="43ABA319" w14:textId="77777777" w:rsidR="0038117F" w:rsidRPr="00791DF4" w:rsidRDefault="0038117F" w:rsidP="008E1C95">
            <w:pPr>
              <w:jc w:val="center"/>
              <w:rPr>
                <w:snapToGrid w:val="0"/>
                <w:vanish/>
              </w:rPr>
            </w:pPr>
            <w:r w:rsidRPr="00791DF4">
              <w:rPr>
                <w:snapToGrid w:val="0"/>
                <w:vanish/>
              </w:rPr>
              <w:t>1</w:t>
            </w:r>
          </w:p>
        </w:tc>
        <w:tc>
          <w:tcPr>
            <w:tcW w:w="993" w:type="dxa"/>
          </w:tcPr>
          <w:p w14:paraId="2A9CD64B" w14:textId="77777777" w:rsidR="0038117F" w:rsidRPr="00791DF4" w:rsidRDefault="0038117F" w:rsidP="008E1C95">
            <w:pPr>
              <w:jc w:val="center"/>
              <w:rPr>
                <w:snapToGrid w:val="0"/>
                <w:vanish/>
              </w:rPr>
            </w:pPr>
            <w:r w:rsidRPr="00791DF4">
              <w:rPr>
                <w:snapToGrid w:val="0"/>
                <w:vanish/>
              </w:rPr>
              <w:t>2017-01-18</w:t>
            </w:r>
          </w:p>
        </w:tc>
        <w:tc>
          <w:tcPr>
            <w:tcW w:w="5669" w:type="dxa"/>
          </w:tcPr>
          <w:p w14:paraId="5DD5B769"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6AEA31E0" w14:textId="77777777" w:rsidR="0038117F" w:rsidRPr="00791DF4" w:rsidRDefault="0038117F" w:rsidP="008E1C95">
            <w:pPr>
              <w:rPr>
                <w:snapToGrid w:val="0"/>
                <w:vanish/>
              </w:rPr>
            </w:pPr>
            <w:r w:rsidRPr="00791DF4">
              <w:rPr>
                <w:snapToGrid w:val="0"/>
                <w:vanish/>
              </w:rPr>
              <w:t>Jbaden1</w:t>
            </w:r>
          </w:p>
        </w:tc>
      </w:tr>
      <w:tr w:rsidR="0038117F" w:rsidRPr="00791DF4" w14:paraId="34A9224D" w14:textId="77777777" w:rsidTr="008E1C95">
        <w:trPr>
          <w:hidden/>
        </w:trPr>
        <w:tc>
          <w:tcPr>
            <w:tcW w:w="1027" w:type="dxa"/>
          </w:tcPr>
          <w:p w14:paraId="48E984CF" w14:textId="77777777" w:rsidR="0038117F" w:rsidRPr="00791DF4" w:rsidRDefault="0038117F" w:rsidP="008E1C95">
            <w:pPr>
              <w:jc w:val="center"/>
              <w:rPr>
                <w:snapToGrid w:val="0"/>
                <w:vanish/>
              </w:rPr>
            </w:pPr>
            <w:r w:rsidRPr="00791DF4">
              <w:rPr>
                <w:snapToGrid w:val="0"/>
                <w:vanish/>
              </w:rPr>
              <w:t>6</w:t>
            </w:r>
          </w:p>
        </w:tc>
        <w:tc>
          <w:tcPr>
            <w:tcW w:w="850" w:type="dxa"/>
          </w:tcPr>
          <w:p w14:paraId="4198D968" w14:textId="77777777" w:rsidR="0038117F" w:rsidRPr="00791DF4" w:rsidRDefault="0038117F" w:rsidP="008E1C95">
            <w:pPr>
              <w:jc w:val="center"/>
              <w:rPr>
                <w:snapToGrid w:val="0"/>
                <w:vanish/>
              </w:rPr>
            </w:pPr>
            <w:r w:rsidRPr="00791DF4">
              <w:rPr>
                <w:snapToGrid w:val="0"/>
                <w:vanish/>
              </w:rPr>
              <w:t>0</w:t>
            </w:r>
          </w:p>
        </w:tc>
        <w:tc>
          <w:tcPr>
            <w:tcW w:w="993" w:type="dxa"/>
          </w:tcPr>
          <w:p w14:paraId="1FD94D50" w14:textId="77777777" w:rsidR="0038117F" w:rsidRPr="00791DF4" w:rsidRDefault="0038117F" w:rsidP="008E1C95">
            <w:pPr>
              <w:jc w:val="center"/>
              <w:rPr>
                <w:snapToGrid w:val="0"/>
                <w:vanish/>
              </w:rPr>
            </w:pPr>
            <w:r w:rsidRPr="00791DF4">
              <w:rPr>
                <w:snapToGrid w:val="0"/>
                <w:vanish/>
              </w:rPr>
              <w:t>2017-02-03</w:t>
            </w:r>
          </w:p>
        </w:tc>
        <w:tc>
          <w:tcPr>
            <w:tcW w:w="5669" w:type="dxa"/>
          </w:tcPr>
          <w:p w14:paraId="6E77CA6E"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CR48: Chapter 6 renamed from “Safety” to “Functional Safety”. New sub-chapter “Safety” introduced in Non-Functional Requirements section</w:t>
            </w:r>
          </w:p>
        </w:tc>
        <w:tc>
          <w:tcPr>
            <w:tcW w:w="1667" w:type="dxa"/>
          </w:tcPr>
          <w:p w14:paraId="049DCC09" w14:textId="77777777" w:rsidR="0038117F" w:rsidRPr="00791DF4" w:rsidRDefault="0038117F" w:rsidP="008E1C95">
            <w:pPr>
              <w:rPr>
                <w:snapToGrid w:val="0"/>
                <w:vanish/>
              </w:rPr>
            </w:pPr>
            <w:r w:rsidRPr="00791DF4">
              <w:rPr>
                <w:snapToGrid w:val="0"/>
                <w:vanish/>
              </w:rPr>
              <w:t>Jbaden1</w:t>
            </w:r>
          </w:p>
        </w:tc>
      </w:tr>
      <w:tr w:rsidR="0038117F" w:rsidRPr="00791DF4" w14:paraId="47B8857C" w14:textId="77777777" w:rsidTr="008E1C95">
        <w:trPr>
          <w:hidden/>
        </w:trPr>
        <w:tc>
          <w:tcPr>
            <w:tcW w:w="1027" w:type="dxa"/>
          </w:tcPr>
          <w:p w14:paraId="5795C42E" w14:textId="77777777" w:rsidR="0038117F" w:rsidRPr="00791DF4" w:rsidRDefault="0038117F" w:rsidP="008E1C95">
            <w:pPr>
              <w:jc w:val="center"/>
              <w:rPr>
                <w:snapToGrid w:val="0"/>
                <w:vanish/>
              </w:rPr>
            </w:pPr>
            <w:r w:rsidRPr="00791DF4">
              <w:rPr>
                <w:snapToGrid w:val="0"/>
                <w:vanish/>
              </w:rPr>
              <w:t>6</w:t>
            </w:r>
          </w:p>
        </w:tc>
        <w:tc>
          <w:tcPr>
            <w:tcW w:w="850" w:type="dxa"/>
          </w:tcPr>
          <w:p w14:paraId="2793FB3E" w14:textId="77777777" w:rsidR="0038117F" w:rsidRPr="00791DF4" w:rsidRDefault="0038117F" w:rsidP="008E1C95">
            <w:pPr>
              <w:jc w:val="center"/>
              <w:rPr>
                <w:snapToGrid w:val="0"/>
                <w:vanish/>
              </w:rPr>
            </w:pPr>
            <w:r w:rsidRPr="00791DF4">
              <w:rPr>
                <w:snapToGrid w:val="0"/>
                <w:vanish/>
              </w:rPr>
              <w:t>0</w:t>
            </w:r>
          </w:p>
        </w:tc>
        <w:tc>
          <w:tcPr>
            <w:tcW w:w="993" w:type="dxa"/>
          </w:tcPr>
          <w:p w14:paraId="731A4DE4" w14:textId="77777777" w:rsidR="0038117F" w:rsidRPr="00791DF4" w:rsidRDefault="0038117F" w:rsidP="008E1C95">
            <w:pPr>
              <w:jc w:val="center"/>
              <w:rPr>
                <w:snapToGrid w:val="0"/>
                <w:vanish/>
              </w:rPr>
            </w:pPr>
            <w:r w:rsidRPr="00791DF4">
              <w:rPr>
                <w:snapToGrid w:val="0"/>
                <w:vanish/>
              </w:rPr>
              <w:t>2017-04-28</w:t>
            </w:r>
          </w:p>
        </w:tc>
        <w:tc>
          <w:tcPr>
            <w:tcW w:w="5669" w:type="dxa"/>
          </w:tcPr>
          <w:p w14:paraId="532B11E6" w14:textId="77777777" w:rsidR="0038117F" w:rsidRPr="00791DF4" w:rsidRDefault="0038117F" w:rsidP="008E1C95">
            <w:pPr>
              <w:pStyle w:val="Header"/>
              <w:numPr>
                <w:ilvl w:val="0"/>
                <w:numId w:val="7"/>
              </w:numPr>
              <w:ind w:left="458"/>
              <w:rPr>
                <w:rFonts w:cs="Arial"/>
                <w:snapToGrid w:val="0"/>
                <w:vanish/>
              </w:rPr>
            </w:pPr>
            <w:r w:rsidRPr="00791DF4">
              <w:rPr>
                <w:rFonts w:cs="Arial"/>
                <w:snapToGrid w:val="0"/>
                <w:vanish/>
              </w:rPr>
              <w:t>CR7: “RequirementsTraceability” chapter removed</w:t>
            </w:r>
          </w:p>
        </w:tc>
        <w:tc>
          <w:tcPr>
            <w:tcW w:w="1667" w:type="dxa"/>
          </w:tcPr>
          <w:p w14:paraId="365A77F3" w14:textId="77777777" w:rsidR="0038117F" w:rsidRPr="00791DF4" w:rsidRDefault="0038117F" w:rsidP="008E1C95">
            <w:pPr>
              <w:rPr>
                <w:snapToGrid w:val="0"/>
                <w:vanish/>
              </w:rPr>
            </w:pPr>
            <w:r w:rsidRPr="00791DF4">
              <w:rPr>
                <w:snapToGrid w:val="0"/>
                <w:vanish/>
              </w:rPr>
              <w:t>Jbaden1</w:t>
            </w:r>
          </w:p>
        </w:tc>
      </w:tr>
      <w:tr w:rsidR="0038117F" w:rsidRPr="00791DF4" w14:paraId="57D575AA" w14:textId="77777777" w:rsidTr="008E1C95">
        <w:trPr>
          <w:hidden/>
        </w:trPr>
        <w:tc>
          <w:tcPr>
            <w:tcW w:w="1027" w:type="dxa"/>
          </w:tcPr>
          <w:p w14:paraId="0CE5C895" w14:textId="77777777" w:rsidR="0038117F" w:rsidRPr="00791DF4" w:rsidRDefault="0038117F" w:rsidP="008E1C95">
            <w:pPr>
              <w:jc w:val="center"/>
              <w:rPr>
                <w:snapToGrid w:val="0"/>
                <w:vanish/>
              </w:rPr>
            </w:pPr>
            <w:r w:rsidRPr="00791DF4">
              <w:rPr>
                <w:snapToGrid w:val="0"/>
                <w:vanish/>
              </w:rPr>
              <w:t>6</w:t>
            </w:r>
          </w:p>
        </w:tc>
        <w:tc>
          <w:tcPr>
            <w:tcW w:w="850" w:type="dxa"/>
          </w:tcPr>
          <w:p w14:paraId="664CAA22" w14:textId="77777777" w:rsidR="0038117F" w:rsidRPr="00791DF4" w:rsidRDefault="0038117F" w:rsidP="008E1C95">
            <w:pPr>
              <w:jc w:val="center"/>
              <w:rPr>
                <w:snapToGrid w:val="0"/>
                <w:vanish/>
              </w:rPr>
            </w:pPr>
            <w:r w:rsidRPr="00791DF4">
              <w:rPr>
                <w:snapToGrid w:val="0"/>
                <w:vanish/>
              </w:rPr>
              <w:t>0</w:t>
            </w:r>
          </w:p>
        </w:tc>
        <w:tc>
          <w:tcPr>
            <w:tcW w:w="993" w:type="dxa"/>
          </w:tcPr>
          <w:p w14:paraId="2627C86C" w14:textId="77777777" w:rsidR="0038117F" w:rsidRPr="00791DF4" w:rsidRDefault="0038117F" w:rsidP="008E1C95">
            <w:pPr>
              <w:jc w:val="center"/>
              <w:rPr>
                <w:snapToGrid w:val="0"/>
                <w:vanish/>
              </w:rPr>
            </w:pPr>
            <w:r w:rsidRPr="00791DF4">
              <w:rPr>
                <w:snapToGrid w:val="0"/>
                <w:vanish/>
              </w:rPr>
              <w:t>2017-11-15</w:t>
            </w:r>
          </w:p>
        </w:tc>
        <w:tc>
          <w:tcPr>
            <w:tcW w:w="5669" w:type="dxa"/>
          </w:tcPr>
          <w:p w14:paraId="5F40AA8E"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CR32/53: New Cover Sheet + Disclaimer replaces FAP-150 like ones.</w:t>
            </w:r>
          </w:p>
          <w:p w14:paraId="4EDBE2D3"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CR75: Some rewording -&gt; Terminology to Glossary, Notation -&gt; Document Conventions</w:t>
            </w:r>
          </w:p>
          <w:p w14:paraId="64999F4D"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CR49: Rename “Assumptions &amp; Constraints” to “Assumptions”</w:t>
            </w:r>
          </w:p>
          <w:p w14:paraId="74814754"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CR74: Safety Assumptions added to chapter 6.</w:t>
            </w:r>
          </w:p>
          <w:p w14:paraId="1E9A531C"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21731ABC" w14:textId="77777777" w:rsidR="0038117F" w:rsidRPr="00791DF4" w:rsidRDefault="0038117F" w:rsidP="008E1C95">
            <w:pPr>
              <w:rPr>
                <w:snapToGrid w:val="0"/>
                <w:vanish/>
              </w:rPr>
            </w:pPr>
            <w:r w:rsidRPr="00791DF4">
              <w:rPr>
                <w:snapToGrid w:val="0"/>
                <w:vanish/>
              </w:rPr>
              <w:t>Jbaden1</w:t>
            </w:r>
          </w:p>
        </w:tc>
      </w:tr>
      <w:tr w:rsidR="0038117F" w:rsidRPr="00791DF4" w14:paraId="23F19DCA" w14:textId="77777777" w:rsidTr="008E1C95">
        <w:trPr>
          <w:hidden/>
        </w:trPr>
        <w:tc>
          <w:tcPr>
            <w:tcW w:w="1027" w:type="dxa"/>
          </w:tcPr>
          <w:p w14:paraId="330FCCA8" w14:textId="77777777" w:rsidR="0038117F" w:rsidRPr="00791DF4" w:rsidRDefault="0038117F" w:rsidP="008E1C95">
            <w:pPr>
              <w:jc w:val="center"/>
              <w:rPr>
                <w:snapToGrid w:val="0"/>
                <w:vanish/>
              </w:rPr>
            </w:pPr>
            <w:r w:rsidRPr="00791DF4">
              <w:rPr>
                <w:snapToGrid w:val="0"/>
                <w:vanish/>
              </w:rPr>
              <w:t>6</w:t>
            </w:r>
          </w:p>
        </w:tc>
        <w:tc>
          <w:tcPr>
            <w:tcW w:w="850" w:type="dxa"/>
          </w:tcPr>
          <w:p w14:paraId="002B10F7" w14:textId="77777777" w:rsidR="0038117F" w:rsidRPr="00791DF4" w:rsidRDefault="0038117F" w:rsidP="008E1C95">
            <w:pPr>
              <w:jc w:val="center"/>
              <w:rPr>
                <w:snapToGrid w:val="0"/>
                <w:vanish/>
              </w:rPr>
            </w:pPr>
            <w:r w:rsidRPr="00791DF4">
              <w:rPr>
                <w:snapToGrid w:val="0"/>
                <w:vanish/>
              </w:rPr>
              <w:t>0</w:t>
            </w:r>
          </w:p>
        </w:tc>
        <w:tc>
          <w:tcPr>
            <w:tcW w:w="993" w:type="dxa"/>
          </w:tcPr>
          <w:p w14:paraId="0F369599" w14:textId="77777777" w:rsidR="0038117F" w:rsidRPr="00791DF4" w:rsidRDefault="0038117F" w:rsidP="008E1C95">
            <w:pPr>
              <w:jc w:val="center"/>
              <w:rPr>
                <w:snapToGrid w:val="0"/>
                <w:vanish/>
              </w:rPr>
            </w:pPr>
            <w:r w:rsidRPr="00791DF4">
              <w:rPr>
                <w:snapToGrid w:val="0"/>
                <w:vanish/>
              </w:rPr>
              <w:t>2018-01-31</w:t>
            </w:r>
          </w:p>
        </w:tc>
        <w:tc>
          <w:tcPr>
            <w:tcW w:w="5669" w:type="dxa"/>
          </w:tcPr>
          <w:p w14:paraId="3C15B51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CR63: Updated links to Functional Safety Sharepoint</w:t>
            </w:r>
          </w:p>
        </w:tc>
        <w:tc>
          <w:tcPr>
            <w:tcW w:w="1667" w:type="dxa"/>
          </w:tcPr>
          <w:p w14:paraId="27D14FDD" w14:textId="77777777" w:rsidR="0038117F" w:rsidRPr="00791DF4" w:rsidRDefault="0038117F" w:rsidP="008E1C95">
            <w:pPr>
              <w:rPr>
                <w:snapToGrid w:val="0"/>
                <w:vanish/>
              </w:rPr>
            </w:pPr>
            <w:r w:rsidRPr="00791DF4">
              <w:rPr>
                <w:snapToGrid w:val="0"/>
                <w:vanish/>
              </w:rPr>
              <w:t>Jbaden1</w:t>
            </w:r>
          </w:p>
        </w:tc>
      </w:tr>
      <w:tr w:rsidR="0038117F" w:rsidRPr="00791DF4" w14:paraId="5FABDAB8" w14:textId="77777777" w:rsidTr="008E1C95">
        <w:trPr>
          <w:hidden/>
        </w:trPr>
        <w:tc>
          <w:tcPr>
            <w:tcW w:w="1027" w:type="dxa"/>
          </w:tcPr>
          <w:p w14:paraId="073F1352" w14:textId="77777777" w:rsidR="0038117F" w:rsidRPr="00791DF4" w:rsidRDefault="0038117F" w:rsidP="008E1C95">
            <w:pPr>
              <w:jc w:val="center"/>
              <w:rPr>
                <w:snapToGrid w:val="0"/>
                <w:vanish/>
              </w:rPr>
            </w:pPr>
            <w:r w:rsidRPr="00791DF4">
              <w:rPr>
                <w:snapToGrid w:val="0"/>
                <w:vanish/>
              </w:rPr>
              <w:t>6</w:t>
            </w:r>
          </w:p>
        </w:tc>
        <w:tc>
          <w:tcPr>
            <w:tcW w:w="850" w:type="dxa"/>
          </w:tcPr>
          <w:p w14:paraId="19D4E877" w14:textId="77777777" w:rsidR="0038117F" w:rsidRPr="00791DF4" w:rsidRDefault="0038117F" w:rsidP="008E1C95">
            <w:pPr>
              <w:jc w:val="center"/>
              <w:rPr>
                <w:snapToGrid w:val="0"/>
                <w:vanish/>
              </w:rPr>
            </w:pPr>
            <w:r w:rsidRPr="00791DF4">
              <w:rPr>
                <w:snapToGrid w:val="0"/>
                <w:vanish/>
              </w:rPr>
              <w:t>0</w:t>
            </w:r>
          </w:p>
        </w:tc>
        <w:tc>
          <w:tcPr>
            <w:tcW w:w="993" w:type="dxa"/>
          </w:tcPr>
          <w:p w14:paraId="17E6CF23" w14:textId="77777777" w:rsidR="0038117F" w:rsidRPr="00791DF4" w:rsidRDefault="0038117F" w:rsidP="008E1C95">
            <w:pPr>
              <w:jc w:val="center"/>
              <w:rPr>
                <w:snapToGrid w:val="0"/>
                <w:vanish/>
              </w:rPr>
            </w:pPr>
            <w:r w:rsidRPr="00791DF4">
              <w:rPr>
                <w:snapToGrid w:val="0"/>
                <w:vanish/>
              </w:rPr>
              <w:t>2018-07-24</w:t>
            </w:r>
          </w:p>
        </w:tc>
        <w:tc>
          <w:tcPr>
            <w:tcW w:w="5669" w:type="dxa"/>
          </w:tcPr>
          <w:p w14:paraId="0CA52425"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CR69: Add FSR to FeatureDoc</w:t>
            </w:r>
          </w:p>
          <w:p w14:paraId="36685C49" w14:textId="77777777" w:rsidR="0038117F" w:rsidRPr="00791DF4" w:rsidRDefault="0038117F" w:rsidP="008E1C95">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5CA922E0" w14:textId="77777777" w:rsidR="0038117F" w:rsidRPr="00791DF4" w:rsidRDefault="0038117F" w:rsidP="008E1C95">
            <w:pPr>
              <w:rPr>
                <w:snapToGrid w:val="0"/>
                <w:vanish/>
              </w:rPr>
            </w:pPr>
            <w:r w:rsidRPr="00791DF4">
              <w:rPr>
                <w:snapToGrid w:val="0"/>
                <w:vanish/>
              </w:rPr>
              <w:t>Jbaden1</w:t>
            </w:r>
          </w:p>
        </w:tc>
      </w:tr>
      <w:tr w:rsidR="0038117F" w:rsidRPr="00791DF4" w14:paraId="59AC66F2" w14:textId="77777777" w:rsidTr="008E1C95">
        <w:trPr>
          <w:hidden/>
        </w:trPr>
        <w:tc>
          <w:tcPr>
            <w:tcW w:w="1027" w:type="dxa"/>
          </w:tcPr>
          <w:p w14:paraId="5EF29B89" w14:textId="77777777" w:rsidR="0038117F" w:rsidRPr="00791DF4" w:rsidRDefault="0038117F" w:rsidP="008E1C95">
            <w:pPr>
              <w:jc w:val="center"/>
              <w:rPr>
                <w:snapToGrid w:val="0"/>
                <w:vanish/>
              </w:rPr>
            </w:pPr>
            <w:r w:rsidRPr="00791DF4">
              <w:rPr>
                <w:snapToGrid w:val="0"/>
                <w:vanish/>
              </w:rPr>
              <w:t>6</w:t>
            </w:r>
          </w:p>
        </w:tc>
        <w:tc>
          <w:tcPr>
            <w:tcW w:w="850" w:type="dxa"/>
          </w:tcPr>
          <w:p w14:paraId="1C45B6AE" w14:textId="77777777" w:rsidR="0038117F" w:rsidRPr="00791DF4" w:rsidRDefault="0038117F" w:rsidP="008E1C95">
            <w:pPr>
              <w:jc w:val="center"/>
              <w:rPr>
                <w:snapToGrid w:val="0"/>
                <w:vanish/>
              </w:rPr>
            </w:pPr>
            <w:r w:rsidRPr="00791DF4">
              <w:rPr>
                <w:snapToGrid w:val="0"/>
                <w:vanish/>
              </w:rPr>
              <w:t>0</w:t>
            </w:r>
          </w:p>
        </w:tc>
        <w:tc>
          <w:tcPr>
            <w:tcW w:w="993" w:type="dxa"/>
          </w:tcPr>
          <w:p w14:paraId="397DF7DE" w14:textId="77777777" w:rsidR="0038117F" w:rsidRPr="00791DF4" w:rsidRDefault="0038117F" w:rsidP="008E1C95">
            <w:pPr>
              <w:jc w:val="center"/>
              <w:rPr>
                <w:snapToGrid w:val="0"/>
                <w:vanish/>
              </w:rPr>
            </w:pPr>
            <w:r w:rsidRPr="00791DF4">
              <w:rPr>
                <w:snapToGrid w:val="0"/>
                <w:vanish/>
              </w:rPr>
              <w:t>2018-08-06</w:t>
            </w:r>
          </w:p>
        </w:tc>
        <w:tc>
          <w:tcPr>
            <w:tcW w:w="5669" w:type="dxa"/>
          </w:tcPr>
          <w:p w14:paraId="309AE481" w14:textId="77777777" w:rsidR="0038117F" w:rsidRPr="00791DF4" w:rsidRDefault="0038117F" w:rsidP="008E1C95">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413CEF12" w14:textId="77777777" w:rsidR="0038117F" w:rsidRPr="00791DF4" w:rsidRDefault="0038117F" w:rsidP="008E1C95">
            <w:pPr>
              <w:rPr>
                <w:snapToGrid w:val="0"/>
                <w:vanish/>
              </w:rPr>
            </w:pPr>
            <w:r w:rsidRPr="00791DF4">
              <w:rPr>
                <w:snapToGrid w:val="0"/>
                <w:vanish/>
              </w:rPr>
              <w:t>Jbaden1</w:t>
            </w:r>
          </w:p>
        </w:tc>
      </w:tr>
      <w:tr w:rsidR="0038117F" w:rsidRPr="00791DF4" w14:paraId="63BBF85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5F630D9"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BCD3FF"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371D84FA" w14:textId="77777777" w:rsidR="0038117F" w:rsidRPr="00791DF4" w:rsidRDefault="0038117F" w:rsidP="008E1C95">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02832C29"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7D41E35A" w14:textId="77777777" w:rsidR="0038117F" w:rsidRPr="00791DF4" w:rsidRDefault="0038117F" w:rsidP="008E1C95">
            <w:pPr>
              <w:rPr>
                <w:snapToGrid w:val="0"/>
                <w:vanish/>
              </w:rPr>
            </w:pPr>
            <w:r w:rsidRPr="00791DF4">
              <w:rPr>
                <w:snapToGrid w:val="0"/>
                <w:vanish/>
              </w:rPr>
              <w:t>Jbaden1</w:t>
            </w:r>
          </w:p>
        </w:tc>
      </w:tr>
      <w:tr w:rsidR="0038117F" w:rsidRPr="00791DF4" w14:paraId="4E443A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D323FA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C19A2D"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5D449161" w14:textId="77777777" w:rsidR="0038117F" w:rsidRPr="00791DF4" w:rsidRDefault="0038117F" w:rsidP="008E1C95">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2A8A18B2"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0EE23211"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New subsections “Functional Safety Requirements, (Decomposed) FSRs and Parameters / Values</w:t>
            </w:r>
          </w:p>
          <w:p w14:paraId="16A78202" w14:textId="77777777" w:rsidR="0038117F" w:rsidRPr="00791DF4" w:rsidRDefault="0038117F" w:rsidP="008E1C95">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3333334F" w14:textId="77777777" w:rsidR="0038117F" w:rsidRPr="00791DF4" w:rsidRDefault="0038117F" w:rsidP="008E1C95">
            <w:pPr>
              <w:rPr>
                <w:snapToGrid w:val="0"/>
                <w:vanish/>
              </w:rPr>
            </w:pPr>
            <w:r w:rsidRPr="00791DF4">
              <w:rPr>
                <w:snapToGrid w:val="0"/>
                <w:vanish/>
              </w:rPr>
              <w:t>Jbaden1</w:t>
            </w:r>
          </w:p>
        </w:tc>
      </w:tr>
      <w:tr w:rsidR="0038117F" w:rsidRPr="00791DF4" w14:paraId="5077DAB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A8395C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152BF7" w14:textId="77777777" w:rsidR="0038117F" w:rsidRPr="00791DF4" w:rsidRDefault="0038117F" w:rsidP="008E1C95">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445934" w14:textId="77777777" w:rsidR="0038117F" w:rsidRPr="00791DF4" w:rsidRDefault="0038117F" w:rsidP="008E1C95">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211EFBC1"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FSR template removed, now as a 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CACE91D" w14:textId="77777777" w:rsidR="0038117F" w:rsidRPr="00791DF4" w:rsidRDefault="0038117F" w:rsidP="008E1C95">
            <w:pPr>
              <w:rPr>
                <w:snapToGrid w:val="0"/>
                <w:vanish/>
              </w:rPr>
            </w:pPr>
            <w:r w:rsidRPr="00791DF4">
              <w:rPr>
                <w:snapToGrid w:val="0"/>
                <w:vanish/>
              </w:rPr>
              <w:t>Jbaden1</w:t>
            </w:r>
          </w:p>
        </w:tc>
      </w:tr>
      <w:tr w:rsidR="0038117F" w:rsidRPr="00791DF4" w14:paraId="5C51417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0FA9BB"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EF2453" w14:textId="77777777" w:rsidR="0038117F" w:rsidRPr="00791DF4" w:rsidRDefault="0038117F" w:rsidP="008E1C95">
            <w:pPr>
              <w:jc w:val="center"/>
              <w:rPr>
                <w:snapToGrid w:val="0"/>
                <w:vanish/>
              </w:rPr>
            </w:pPr>
            <w:r w:rsidRPr="00791DF4">
              <w:rPr>
                <w:snapToGrid w:val="0"/>
                <w:vanish/>
              </w:rPr>
              <w:t>0a</w:t>
            </w:r>
          </w:p>
        </w:tc>
        <w:tc>
          <w:tcPr>
            <w:tcW w:w="993" w:type="dxa"/>
            <w:tcBorders>
              <w:top w:val="single" w:sz="4" w:space="0" w:color="auto"/>
              <w:left w:val="single" w:sz="4" w:space="0" w:color="auto"/>
              <w:bottom w:val="single" w:sz="4" w:space="0" w:color="auto"/>
              <w:right w:val="single" w:sz="4" w:space="0" w:color="auto"/>
            </w:tcBorders>
          </w:tcPr>
          <w:p w14:paraId="2151899A" w14:textId="77777777" w:rsidR="0038117F" w:rsidRPr="00791DF4" w:rsidRDefault="0038117F" w:rsidP="008E1C95">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50189FC0" w14:textId="77777777" w:rsidR="0038117F" w:rsidRPr="00791DF4" w:rsidRDefault="0038117F" w:rsidP="008E1C95">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5BB57B8A" w14:textId="77777777" w:rsidR="0038117F" w:rsidRPr="00791DF4" w:rsidRDefault="0038117F" w:rsidP="008E1C95">
            <w:pPr>
              <w:rPr>
                <w:snapToGrid w:val="0"/>
                <w:vanish/>
              </w:rPr>
            </w:pPr>
            <w:r w:rsidRPr="00791DF4">
              <w:rPr>
                <w:snapToGrid w:val="0"/>
                <w:vanish/>
              </w:rPr>
              <w:t>Jbaden1</w:t>
            </w:r>
          </w:p>
        </w:tc>
      </w:tr>
      <w:tr w:rsidR="0038117F" w:rsidRPr="00791DF4" w14:paraId="7721CC55"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4492E0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777411" w14:textId="77777777" w:rsidR="0038117F" w:rsidRPr="00791DF4" w:rsidRDefault="0038117F" w:rsidP="008E1C95">
            <w:pPr>
              <w:jc w:val="center"/>
              <w:rPr>
                <w:snapToGrid w:val="0"/>
                <w:vanish/>
              </w:rPr>
            </w:pPr>
            <w:r w:rsidRPr="00791DF4">
              <w:rPr>
                <w:snapToGrid w:val="0"/>
                <w:vanish/>
              </w:rPr>
              <w:t>0b</w:t>
            </w:r>
          </w:p>
        </w:tc>
        <w:tc>
          <w:tcPr>
            <w:tcW w:w="993" w:type="dxa"/>
            <w:tcBorders>
              <w:top w:val="single" w:sz="4" w:space="0" w:color="auto"/>
              <w:left w:val="single" w:sz="4" w:space="0" w:color="auto"/>
              <w:bottom w:val="single" w:sz="4" w:space="0" w:color="auto"/>
              <w:right w:val="single" w:sz="4" w:space="0" w:color="auto"/>
            </w:tcBorders>
          </w:tcPr>
          <w:p w14:paraId="5FACB2D9" w14:textId="77777777" w:rsidR="0038117F" w:rsidRPr="00791DF4" w:rsidRDefault="0038117F" w:rsidP="008E1C95">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7F5626A4"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27154C6D" w14:textId="77777777" w:rsidR="0038117F" w:rsidRPr="00791DF4" w:rsidRDefault="0038117F" w:rsidP="008E1C95">
            <w:pPr>
              <w:rPr>
                <w:snapToGrid w:val="0"/>
                <w:vanish/>
              </w:rPr>
            </w:pPr>
            <w:r w:rsidRPr="00791DF4">
              <w:rPr>
                <w:snapToGrid w:val="0"/>
                <w:vanish/>
              </w:rPr>
              <w:t>Jbaden1</w:t>
            </w:r>
          </w:p>
        </w:tc>
      </w:tr>
      <w:tr w:rsidR="0038117F" w:rsidRPr="00791DF4" w14:paraId="63626A8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6A8D7C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66BEEA5"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AF36F7" w14:textId="77777777" w:rsidR="0038117F" w:rsidRPr="00791DF4" w:rsidRDefault="0038117F" w:rsidP="008E1C9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4DDC617E" w14:textId="77777777" w:rsidR="0038117F" w:rsidRPr="00791DF4" w:rsidRDefault="0038117F" w:rsidP="0038117F">
            <w:pPr>
              <w:pStyle w:val="Header"/>
              <w:numPr>
                <w:ilvl w:val="0"/>
                <w:numId w:val="7"/>
              </w:numPr>
              <w:ind w:left="453"/>
              <w:textAlignment w:val="auto"/>
              <w:rPr>
                <w:rFonts w:cs="Arial"/>
                <w:snapToGrid w:val="0"/>
                <w:vanish/>
              </w:rPr>
            </w:pPr>
            <w:r w:rsidRPr="00791DF4">
              <w:rPr>
                <w:rFonts w:cs="Arial"/>
                <w:snapToGrid w:val="0"/>
                <w:vanish/>
              </w:rPr>
              <w:t>Chapter “Decomposed FSRs” renamed to “ASIL Decomposition of Functional Safety Requirements”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A950EB8" w14:textId="77777777" w:rsidR="0038117F" w:rsidRPr="00791DF4" w:rsidRDefault="0038117F" w:rsidP="008E1C95">
            <w:pPr>
              <w:rPr>
                <w:snapToGrid w:val="0"/>
                <w:vanish/>
              </w:rPr>
            </w:pPr>
            <w:r w:rsidRPr="00791DF4">
              <w:rPr>
                <w:snapToGrid w:val="0"/>
                <w:vanish/>
              </w:rPr>
              <w:t>Jbaden1</w:t>
            </w:r>
          </w:p>
        </w:tc>
      </w:tr>
      <w:tr w:rsidR="0038117F" w:rsidRPr="00791DF4" w14:paraId="7371551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9EAEE3"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FA82A7B"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1729FBB" w14:textId="77777777" w:rsidR="0038117F" w:rsidRPr="00791DF4" w:rsidRDefault="0038117F" w:rsidP="008E1C95">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256683C1"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68D94D24" w14:textId="77777777" w:rsidR="0038117F" w:rsidRPr="00791DF4" w:rsidRDefault="0038117F" w:rsidP="008E1C95">
            <w:pPr>
              <w:rPr>
                <w:snapToGrid w:val="0"/>
                <w:vanish/>
              </w:rPr>
            </w:pPr>
            <w:r w:rsidRPr="00791DF4">
              <w:rPr>
                <w:snapToGrid w:val="0"/>
                <w:vanish/>
              </w:rPr>
              <w:t>Jbaden1</w:t>
            </w:r>
          </w:p>
        </w:tc>
      </w:tr>
      <w:tr w:rsidR="0038117F" w:rsidRPr="00791DF4" w14:paraId="1DABC82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DAA1B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77A7FE3"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188E6DB" w14:textId="77777777" w:rsidR="0038117F" w:rsidRPr="00791DF4" w:rsidRDefault="0038117F" w:rsidP="008E1C95">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1C0D2CAA"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 xml:space="preserve">“Input Requirements” section modified (table approach as for the other RE templates). </w:t>
            </w:r>
          </w:p>
          <w:p w14:paraId="407725B6" w14:textId="77777777" w:rsidR="0038117F" w:rsidRPr="00791DF4" w:rsidRDefault="0038117F" w:rsidP="008E1C95">
            <w:pPr>
              <w:pStyle w:val="Header"/>
              <w:numPr>
                <w:ilvl w:val="0"/>
                <w:numId w:val="7"/>
              </w:numPr>
              <w:ind w:left="453"/>
              <w:textAlignment w:val="auto"/>
              <w:rPr>
                <w:rFonts w:cs="Arial"/>
                <w:snapToGrid w:val="0"/>
                <w:vanish/>
              </w:rPr>
            </w:pPr>
            <w:r w:rsidRPr="00791DF4">
              <w:rPr>
                <w:rFonts w:cs="Arial"/>
                <w:snapToGrid w:val="0"/>
                <w:vanish/>
              </w:rPr>
              <w:t>“References” and “Glossary” chapter moved to the “Introduction” chapter.</w:t>
            </w:r>
          </w:p>
        </w:tc>
        <w:tc>
          <w:tcPr>
            <w:tcW w:w="1667" w:type="dxa"/>
            <w:tcBorders>
              <w:top w:val="single" w:sz="4" w:space="0" w:color="auto"/>
              <w:left w:val="single" w:sz="4" w:space="0" w:color="auto"/>
              <w:bottom w:val="single" w:sz="4" w:space="0" w:color="auto"/>
              <w:right w:val="single" w:sz="4" w:space="0" w:color="auto"/>
            </w:tcBorders>
          </w:tcPr>
          <w:p w14:paraId="35EE9A8C" w14:textId="77777777" w:rsidR="0038117F" w:rsidRPr="00791DF4" w:rsidRDefault="0038117F" w:rsidP="008E1C95">
            <w:pPr>
              <w:rPr>
                <w:snapToGrid w:val="0"/>
                <w:vanish/>
              </w:rPr>
            </w:pPr>
            <w:r w:rsidRPr="00791DF4">
              <w:rPr>
                <w:snapToGrid w:val="0"/>
                <w:vanish/>
              </w:rPr>
              <w:t>Jbaden1</w:t>
            </w:r>
          </w:p>
        </w:tc>
      </w:tr>
      <w:tr w:rsidR="0038117F" w:rsidRPr="00791DF4" w14:paraId="249422B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29303D"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2C925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5F6E8F4"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6C5387D8"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5B8F53F1" w14:textId="77777777" w:rsidR="0038117F" w:rsidRPr="00791DF4" w:rsidRDefault="0038117F" w:rsidP="008E1C95">
            <w:pPr>
              <w:rPr>
                <w:snapToGrid w:val="0"/>
                <w:vanish/>
              </w:rPr>
            </w:pPr>
            <w:r w:rsidRPr="00791DF4">
              <w:rPr>
                <w:snapToGrid w:val="0"/>
                <w:vanish/>
              </w:rPr>
              <w:t>Jbaden1</w:t>
            </w:r>
          </w:p>
        </w:tc>
      </w:tr>
      <w:tr w:rsidR="0038117F" w:rsidRPr="00791DF4" w14:paraId="4704B53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2056C7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5203B0D"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40861F50" w14:textId="77777777" w:rsidR="0038117F" w:rsidRPr="00791DF4" w:rsidRDefault="0038117F" w:rsidP="008E1C95">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746C25BD"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Subsection “Error Handling” removed form chapter “Feature Requirements”-&gt;”Functional Requirements” (teams are free to create their own substructure of that section). Note tells author not to forget about error handling.</w:t>
            </w:r>
          </w:p>
          <w:p w14:paraId="73F0B027"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Hint for chapter “Feature Variants” improved reworded upon request from Functional Safety Team.</w:t>
            </w:r>
          </w:p>
        </w:tc>
        <w:tc>
          <w:tcPr>
            <w:tcW w:w="1667" w:type="dxa"/>
            <w:tcBorders>
              <w:top w:val="single" w:sz="4" w:space="0" w:color="auto"/>
              <w:left w:val="single" w:sz="4" w:space="0" w:color="auto"/>
              <w:bottom w:val="single" w:sz="4" w:space="0" w:color="auto"/>
              <w:right w:val="single" w:sz="4" w:space="0" w:color="auto"/>
            </w:tcBorders>
          </w:tcPr>
          <w:p w14:paraId="73A2C8F8" w14:textId="77777777" w:rsidR="0038117F" w:rsidRPr="00791DF4" w:rsidRDefault="0038117F" w:rsidP="008E1C95">
            <w:pPr>
              <w:rPr>
                <w:snapToGrid w:val="0"/>
                <w:vanish/>
              </w:rPr>
            </w:pPr>
            <w:r w:rsidRPr="00791DF4">
              <w:rPr>
                <w:snapToGrid w:val="0"/>
                <w:vanish/>
              </w:rPr>
              <w:t>Jbaden1</w:t>
            </w:r>
          </w:p>
        </w:tc>
      </w:tr>
      <w:tr w:rsidR="0038117F" w:rsidRPr="00791DF4" w14:paraId="338D8BA2"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AA9318A"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7DE28D6"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0D1924D" w14:textId="77777777" w:rsidR="0038117F" w:rsidRPr="00791DF4" w:rsidRDefault="0038117F" w:rsidP="008E1C95">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12E677C8" w14:textId="77C32049"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63" w:history="1">
              <w:r w:rsidRPr="00791DF4">
                <w:rPr>
                  <w:rStyle w:val="Hyperlink"/>
                  <w:rFonts w:cs="Arial"/>
                  <w:snapToGrid w:val="0"/>
                  <w:vanish/>
                </w:rPr>
                <w:t>with Ford copyright guidelines</w:t>
              </w:r>
            </w:hyperlink>
            <w:r w:rsidRPr="00791DF4">
              <w:rPr>
                <w:rFonts w:cs="Arial"/>
                <w:snapToGrid w:val="0"/>
                <w:vanish/>
              </w:rPr>
              <w:t>)</w:t>
            </w:r>
          </w:p>
          <w:p w14:paraId="2E8DE509"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149858A6" w14:textId="77777777" w:rsidR="0038117F" w:rsidRPr="00791DF4" w:rsidRDefault="0038117F" w:rsidP="008E1C95">
            <w:pPr>
              <w:rPr>
                <w:snapToGrid w:val="0"/>
                <w:vanish/>
              </w:rPr>
            </w:pPr>
            <w:r w:rsidRPr="00791DF4">
              <w:rPr>
                <w:snapToGrid w:val="0"/>
                <w:vanish/>
              </w:rPr>
              <w:t>Jbaden1</w:t>
            </w:r>
          </w:p>
        </w:tc>
      </w:tr>
      <w:tr w:rsidR="0038117F" w:rsidRPr="00791DF4" w14:paraId="3EF98E57"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8328996"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5D5212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C649619" w14:textId="77777777" w:rsidR="0038117F" w:rsidRPr="00791DF4" w:rsidRDefault="0038117F" w:rsidP="008E1C95">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39DF363E"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4330B76C" w14:textId="77777777" w:rsidR="0038117F" w:rsidRPr="00791DF4" w:rsidRDefault="0038117F" w:rsidP="008E1C95">
            <w:pPr>
              <w:rPr>
                <w:snapToGrid w:val="0"/>
                <w:vanish/>
              </w:rPr>
            </w:pPr>
            <w:r w:rsidRPr="00791DF4">
              <w:rPr>
                <w:snapToGrid w:val="0"/>
                <w:vanish/>
              </w:rPr>
              <w:t>Jbaden1</w:t>
            </w:r>
          </w:p>
        </w:tc>
      </w:tr>
      <w:tr w:rsidR="0038117F" w:rsidRPr="00791DF4" w14:paraId="5859AE0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D66CDC"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B1AF1C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03BB93C1" w14:textId="77777777" w:rsidR="0038117F" w:rsidRPr="00791DF4" w:rsidRDefault="0038117F" w:rsidP="008E1C95">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4E2008D6" w14:textId="77777777" w:rsidR="0038117F" w:rsidRPr="00791DF4" w:rsidRDefault="0038117F" w:rsidP="008E1C95">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DFFDCA6" w14:textId="77777777" w:rsidR="0038117F" w:rsidRDefault="0038117F" w:rsidP="008E1C95">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1BC09D28"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4759BAA2" w14:textId="77777777" w:rsidR="0038117F" w:rsidRPr="00791DF4" w:rsidRDefault="0038117F" w:rsidP="008E1C95">
            <w:pPr>
              <w:rPr>
                <w:snapToGrid w:val="0"/>
                <w:vanish/>
              </w:rPr>
            </w:pPr>
            <w:r w:rsidRPr="00791DF4">
              <w:rPr>
                <w:snapToGrid w:val="0"/>
                <w:vanish/>
              </w:rPr>
              <w:t>Jbaden1</w:t>
            </w:r>
          </w:p>
        </w:tc>
      </w:tr>
      <w:tr w:rsidR="0038117F" w:rsidRPr="00791DF4" w14:paraId="40039DFD"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376C9FF"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2FE19F"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AEF947C" w14:textId="77777777" w:rsidR="0038117F" w:rsidRPr="00791DF4" w:rsidRDefault="0038117F" w:rsidP="008E1C95">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04203F7A" w14:textId="77777777" w:rsidR="0038117F" w:rsidRPr="00791DF4" w:rsidRDefault="0038117F" w:rsidP="008E1C95">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642FEA7C" w14:textId="77777777" w:rsidR="0038117F" w:rsidRPr="00DE200B" w:rsidRDefault="0038117F" w:rsidP="008E1C95">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D43759C" w14:textId="77777777" w:rsidR="0038117F" w:rsidRPr="00791DF4" w:rsidRDefault="0038117F" w:rsidP="008E1C95">
            <w:pPr>
              <w:rPr>
                <w:snapToGrid w:val="0"/>
                <w:vanish/>
              </w:rPr>
            </w:pPr>
            <w:r w:rsidRPr="00791DF4">
              <w:rPr>
                <w:snapToGrid w:val="0"/>
                <w:vanish/>
              </w:rPr>
              <w:t>Jbaden1</w:t>
            </w:r>
          </w:p>
        </w:tc>
      </w:tr>
      <w:tr w:rsidR="0038117F" w:rsidRPr="00791DF4" w14:paraId="55AA0B2E"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5D0D53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9084D0" w14:textId="77777777" w:rsidR="0038117F" w:rsidRPr="00791DF4" w:rsidRDefault="0038117F" w:rsidP="008E1C9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E43CD45" w14:textId="77777777" w:rsidR="0038117F" w:rsidRPr="00791DF4" w:rsidRDefault="0038117F" w:rsidP="008E1C9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A26A24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272BC825" w14:textId="77777777" w:rsidR="0038117F" w:rsidRPr="00791DF4" w:rsidRDefault="0038117F" w:rsidP="008E1C95">
            <w:pPr>
              <w:rPr>
                <w:snapToGrid w:val="0"/>
                <w:vanish/>
              </w:rPr>
            </w:pPr>
            <w:r w:rsidRPr="00791DF4">
              <w:rPr>
                <w:snapToGrid w:val="0"/>
                <w:vanish/>
              </w:rPr>
              <w:t>Jbaden1</w:t>
            </w:r>
          </w:p>
        </w:tc>
      </w:tr>
      <w:tr w:rsidR="0038117F" w:rsidRPr="00791DF4" w14:paraId="07A82029"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77BD872"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2B8D77"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2DEF867"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4EEC7004" w14:textId="77777777" w:rsidR="0038117F" w:rsidRDefault="0038117F" w:rsidP="008E1C95">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5F92392B" w14:textId="77777777" w:rsidR="0038117F" w:rsidRPr="00791DF4" w:rsidRDefault="0038117F" w:rsidP="008E1C95">
            <w:pPr>
              <w:rPr>
                <w:snapToGrid w:val="0"/>
                <w:vanish/>
              </w:rPr>
            </w:pPr>
            <w:r w:rsidRPr="00791DF4">
              <w:rPr>
                <w:snapToGrid w:val="0"/>
                <w:vanish/>
              </w:rPr>
              <w:t>Jbaden1</w:t>
            </w:r>
          </w:p>
        </w:tc>
      </w:tr>
      <w:tr w:rsidR="0038117F" w:rsidRPr="00791DF4" w14:paraId="1032751C"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E669D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76FF46"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92BF3AD"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4630061E" w14:textId="77777777" w:rsidR="0038117F" w:rsidRDefault="0038117F" w:rsidP="008E1C95">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B6797AC" w14:textId="77777777" w:rsidR="0038117F" w:rsidRPr="00791DF4" w:rsidRDefault="0038117F" w:rsidP="008E1C95">
            <w:pPr>
              <w:rPr>
                <w:snapToGrid w:val="0"/>
                <w:vanish/>
              </w:rPr>
            </w:pPr>
            <w:r w:rsidRPr="00791DF4">
              <w:rPr>
                <w:snapToGrid w:val="0"/>
                <w:vanish/>
              </w:rPr>
              <w:t>Jbaden1</w:t>
            </w:r>
          </w:p>
        </w:tc>
      </w:tr>
      <w:tr w:rsidR="0038117F" w:rsidRPr="00791DF4" w14:paraId="19F1D6F0"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C35B8E"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39C531E" w14:textId="77777777" w:rsidR="0038117F" w:rsidRPr="00791DF4"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F2D7B8B"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5EE94E93" w14:textId="77777777" w:rsidR="0038117F" w:rsidRPr="00B27A78" w:rsidRDefault="0038117F" w:rsidP="008E1C95">
            <w:pPr>
              <w:pStyle w:val="Header"/>
              <w:numPr>
                <w:ilvl w:val="0"/>
                <w:numId w:val="7"/>
              </w:numPr>
              <w:ind w:left="429"/>
              <w:textAlignment w:val="auto"/>
              <w:rPr>
                <w:snapToGrid w:val="0"/>
                <w:vanish/>
              </w:rPr>
            </w:pPr>
            <w:r>
              <w:rPr>
                <w:snapToGrid w:val="0"/>
                <w:vanish/>
              </w:rPr>
              <w:t>Chapter “</w:t>
            </w:r>
            <w:r w:rsidRPr="00B27A78">
              <w:rPr>
                <w:snapToGrid w:val="0"/>
                <w:vanish/>
              </w:rPr>
              <w:t>Cloud Connectivity Data Analytics Requirements</w:t>
            </w:r>
            <w:r>
              <w:rPr>
                <w:snapToGrid w:val="0"/>
                <w:vanish/>
              </w:rPr>
              <w:t>” added upon request by D. Crockett/J. Rawlings</w:t>
            </w:r>
          </w:p>
        </w:tc>
        <w:tc>
          <w:tcPr>
            <w:tcW w:w="1667" w:type="dxa"/>
            <w:tcBorders>
              <w:top w:val="single" w:sz="4" w:space="0" w:color="auto"/>
              <w:left w:val="single" w:sz="4" w:space="0" w:color="auto"/>
              <w:bottom w:val="single" w:sz="4" w:space="0" w:color="auto"/>
              <w:right w:val="single" w:sz="4" w:space="0" w:color="auto"/>
            </w:tcBorders>
          </w:tcPr>
          <w:p w14:paraId="37783764" w14:textId="77777777" w:rsidR="0038117F" w:rsidRPr="00791DF4" w:rsidRDefault="0038117F" w:rsidP="008E1C95">
            <w:pPr>
              <w:rPr>
                <w:snapToGrid w:val="0"/>
                <w:vanish/>
              </w:rPr>
            </w:pPr>
            <w:r>
              <w:rPr>
                <w:snapToGrid w:val="0"/>
                <w:vanish/>
              </w:rPr>
              <w:t>Jbaden1</w:t>
            </w:r>
          </w:p>
        </w:tc>
      </w:tr>
      <w:tr w:rsidR="0038117F" w:rsidRPr="00791DF4" w14:paraId="597705CB"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CF8655"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616037" w14:textId="77777777" w:rsidR="0038117F" w:rsidRDefault="0038117F" w:rsidP="008E1C95">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BB50934"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5B2EE6F5" w14:textId="77777777" w:rsidR="0038117F" w:rsidRDefault="0038117F" w:rsidP="008E1C95">
            <w:pPr>
              <w:pStyle w:val="Header"/>
              <w:numPr>
                <w:ilvl w:val="0"/>
                <w:numId w:val="7"/>
              </w:numPr>
              <w:ind w:left="429"/>
              <w:textAlignment w:val="auto"/>
              <w:rPr>
                <w:snapToGrid w:val="0"/>
                <w:vanish/>
              </w:rPr>
            </w:pPr>
            <w:r>
              <w:rPr>
                <w:snapToGrid w:val="0"/>
                <w:vanish/>
              </w:rPr>
              <w:t>Missing doc property “LatestSigMappingID” and “LatestAisInterfaceID” added</w:t>
            </w:r>
          </w:p>
          <w:p w14:paraId="315F2164" w14:textId="77777777" w:rsidR="0038117F" w:rsidRDefault="0038117F" w:rsidP="008E1C95">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2990D1BF" w14:textId="77777777" w:rsidR="0038117F" w:rsidRDefault="0038117F" w:rsidP="008E1C95">
            <w:pPr>
              <w:pStyle w:val="Header"/>
              <w:numPr>
                <w:ilvl w:val="0"/>
                <w:numId w:val="7"/>
              </w:numPr>
              <w:ind w:left="429"/>
              <w:textAlignment w:val="auto"/>
              <w:rPr>
                <w:snapToGrid w:val="0"/>
                <w:vanish/>
              </w:rPr>
            </w:pPr>
            <w:r>
              <w:rPr>
                <w:snapToGrid w:val="0"/>
                <w:vanish/>
              </w:rPr>
              <w:t>Version numbering re-initialized as 0.1</w:t>
            </w:r>
          </w:p>
          <w:p w14:paraId="33CB4CC0" w14:textId="77777777" w:rsidR="0038117F" w:rsidRDefault="0038117F" w:rsidP="008E1C95">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194C3CB7" w14:textId="77777777" w:rsidR="0038117F" w:rsidRDefault="0038117F" w:rsidP="008E1C95">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1CC1FF97" w14:textId="77777777" w:rsidR="0038117F" w:rsidRDefault="0038117F" w:rsidP="008E1C95">
            <w:pPr>
              <w:rPr>
                <w:snapToGrid w:val="0"/>
                <w:vanish/>
              </w:rPr>
            </w:pPr>
            <w:r>
              <w:rPr>
                <w:snapToGrid w:val="0"/>
                <w:vanish/>
              </w:rPr>
              <w:t>Jbaden1</w:t>
            </w:r>
          </w:p>
        </w:tc>
      </w:tr>
      <w:tr w:rsidR="0038117F" w:rsidRPr="00791DF4" w14:paraId="4557108A"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6261097" w14:textId="77777777" w:rsidR="0038117F" w:rsidRPr="00791DF4" w:rsidRDefault="0038117F" w:rsidP="008E1C9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75483"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A51EF65" w14:textId="77777777" w:rsidR="0038117F" w:rsidRPr="00791DF4" w:rsidRDefault="0038117F" w:rsidP="008E1C95">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1459CC50" w14:textId="77777777" w:rsidR="0038117F" w:rsidRDefault="0038117F" w:rsidP="008E1C95">
            <w:pPr>
              <w:pStyle w:val="Header"/>
              <w:numPr>
                <w:ilvl w:val="0"/>
                <w:numId w:val="7"/>
              </w:numPr>
              <w:ind w:left="429"/>
              <w:textAlignment w:val="auto"/>
              <w:rPr>
                <w:snapToGrid w:val="0"/>
                <w:vanish/>
              </w:rPr>
            </w:pPr>
            <w:r>
              <w:rPr>
                <w:snapToGrid w:val="0"/>
                <w:vanish/>
              </w:rPr>
              <w:t xml:space="preserve">Chapter “Functional Architecture” renamed to “Functional Decomposition” </w:t>
            </w:r>
          </w:p>
          <w:p w14:paraId="53FFCBA3" w14:textId="77777777" w:rsidR="0038117F" w:rsidRDefault="0038117F" w:rsidP="008E1C95">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7341D5C" w14:textId="77777777" w:rsidR="0038117F" w:rsidRDefault="0038117F" w:rsidP="008E1C95">
            <w:pPr>
              <w:rPr>
                <w:snapToGrid w:val="0"/>
                <w:vanish/>
              </w:rPr>
            </w:pPr>
            <w:r>
              <w:rPr>
                <w:snapToGrid w:val="0"/>
                <w:vanish/>
              </w:rPr>
              <w:t>Jbaden1</w:t>
            </w:r>
          </w:p>
        </w:tc>
      </w:tr>
      <w:tr w:rsidR="0038117F" w:rsidRPr="00791DF4" w14:paraId="441E11A4"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82247DD" w14:textId="77777777" w:rsidR="0038117F" w:rsidRPr="00791DF4" w:rsidRDefault="0038117F" w:rsidP="008E1C95">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62BB8F0" w14:textId="77777777" w:rsidR="0038117F" w:rsidRDefault="0038117F" w:rsidP="008E1C95">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66285E3" w14:textId="77777777" w:rsidR="0038117F" w:rsidRPr="00791DF4" w:rsidRDefault="0038117F" w:rsidP="008E1C95">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CB71FDF" w14:textId="77777777" w:rsidR="0038117F" w:rsidRDefault="0038117F" w:rsidP="008E1C95">
            <w:pPr>
              <w:pStyle w:val="Header"/>
              <w:numPr>
                <w:ilvl w:val="0"/>
                <w:numId w:val="7"/>
              </w:numPr>
              <w:ind w:left="429"/>
              <w:textAlignment w:val="auto"/>
              <w:rPr>
                <w:snapToGrid w:val="0"/>
                <w:vanish/>
              </w:rPr>
            </w:pPr>
            <w:r>
              <w:rPr>
                <w:snapToGrid w:val="0"/>
                <w:vanish/>
              </w:rPr>
              <w:t>CR31: 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084E6FA7" w14:textId="77777777" w:rsidR="0038117F" w:rsidRDefault="0038117F" w:rsidP="008E1C95">
            <w:pPr>
              <w:rPr>
                <w:snapToGrid w:val="0"/>
                <w:vanish/>
              </w:rPr>
            </w:pPr>
            <w:r>
              <w:rPr>
                <w:snapToGrid w:val="0"/>
                <w:vanish/>
              </w:rPr>
              <w:t>Jbaden1</w:t>
            </w:r>
          </w:p>
        </w:tc>
      </w:tr>
      <w:tr w:rsidR="0038117F" w:rsidRPr="00791DF4" w14:paraId="668949FF"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0978E5A"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13D015D"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C6A317C" w14:textId="77777777" w:rsidR="0038117F" w:rsidRPr="007325EC" w:rsidRDefault="0038117F" w:rsidP="008E1C95">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10F9670C" w14:textId="13BA7753" w:rsidR="0038117F" w:rsidRPr="007325EC" w:rsidRDefault="0038117F" w:rsidP="008E1C95">
            <w:pPr>
              <w:pStyle w:val="Header"/>
              <w:numPr>
                <w:ilvl w:val="0"/>
                <w:numId w:val="7"/>
              </w:numPr>
              <w:ind w:left="429"/>
              <w:textAlignment w:val="auto"/>
              <w:rPr>
                <w:snapToGrid w:val="0"/>
                <w:vanish/>
              </w:rPr>
            </w:pPr>
            <w:r w:rsidRPr="007325EC">
              <w:rPr>
                <w:snapToGrid w:val="0"/>
                <w:vanish/>
              </w:rPr>
              <w:t xml:space="preserve">CR28: Alignment to </w:t>
            </w:r>
            <w:hyperlink r:id="rId64"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Classification of Chapters</w:t>
            </w:r>
            <w:r w:rsidRPr="007325EC">
              <w:rPr>
                <w:vanish/>
              </w:rPr>
              <w:t>” added</w:t>
            </w:r>
            <w:r>
              <w:rPr>
                <w:vanish/>
              </w:rPr>
              <w:t>. “Active Tilt Control” Example in section “Logical Architecture” updated based on input from HARA training.</w:t>
            </w:r>
          </w:p>
        </w:tc>
        <w:tc>
          <w:tcPr>
            <w:tcW w:w="1667" w:type="dxa"/>
            <w:tcBorders>
              <w:top w:val="single" w:sz="4" w:space="0" w:color="auto"/>
              <w:left w:val="single" w:sz="4" w:space="0" w:color="auto"/>
              <w:bottom w:val="single" w:sz="4" w:space="0" w:color="auto"/>
              <w:right w:val="single" w:sz="4" w:space="0" w:color="auto"/>
            </w:tcBorders>
          </w:tcPr>
          <w:p w14:paraId="4AF2FAB8" w14:textId="77777777" w:rsidR="0038117F" w:rsidRPr="007325EC" w:rsidRDefault="0038117F" w:rsidP="008E1C95">
            <w:pPr>
              <w:rPr>
                <w:snapToGrid w:val="0"/>
                <w:vanish/>
              </w:rPr>
            </w:pPr>
            <w:r w:rsidRPr="007325EC">
              <w:rPr>
                <w:snapToGrid w:val="0"/>
                <w:vanish/>
              </w:rPr>
              <w:t>Jbaden1</w:t>
            </w:r>
          </w:p>
        </w:tc>
      </w:tr>
      <w:tr w:rsidR="0038117F" w:rsidRPr="00791DF4" w14:paraId="42495226" w14:textId="77777777" w:rsidTr="008E1C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BE89DB8" w14:textId="77777777" w:rsidR="0038117F" w:rsidRPr="007325EC" w:rsidRDefault="0038117F" w:rsidP="008E1C95">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5F76CC4" w14:textId="77777777" w:rsidR="0038117F" w:rsidRPr="007325EC" w:rsidRDefault="0038117F" w:rsidP="008E1C95">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60147BA2" w14:textId="77777777" w:rsidR="0038117F" w:rsidRPr="007325EC" w:rsidRDefault="0038117F" w:rsidP="008E1C95">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0CD7ED4A" w14:textId="77777777" w:rsidR="0038117F" w:rsidRDefault="0038117F" w:rsidP="008E1C95">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B6F7E3" w14:textId="77777777" w:rsidR="0038117F" w:rsidRPr="007325EC" w:rsidRDefault="0038117F" w:rsidP="008E1C95">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tcBorders>
              <w:top w:val="single" w:sz="4" w:space="0" w:color="auto"/>
              <w:left w:val="single" w:sz="4" w:space="0" w:color="auto"/>
              <w:bottom w:val="single" w:sz="4" w:space="0" w:color="auto"/>
              <w:right w:val="single" w:sz="4" w:space="0" w:color="auto"/>
            </w:tcBorders>
          </w:tcPr>
          <w:p w14:paraId="5050AEA8" w14:textId="77777777" w:rsidR="0038117F" w:rsidRPr="007325EC" w:rsidRDefault="0038117F" w:rsidP="008E1C95">
            <w:pPr>
              <w:rPr>
                <w:snapToGrid w:val="0"/>
                <w:vanish/>
              </w:rPr>
            </w:pPr>
            <w:r w:rsidRPr="007325EC">
              <w:rPr>
                <w:snapToGrid w:val="0"/>
                <w:vanish/>
              </w:rPr>
              <w:t>Jbaden1</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04" w:name="_Ref534973481"/>
      <w:bookmarkStart w:id="305" w:name="_Ref534973472"/>
      <w:bookmarkStart w:id="306" w:name="_Toc73711024"/>
      <w:r>
        <w:lastRenderedPageBreak/>
        <w:t>Appendix</w:t>
      </w:r>
      <w:bookmarkEnd w:id="304"/>
      <w:bookmarkEnd w:id="305"/>
      <w:bookmarkEnd w:id="306"/>
    </w:p>
    <w:p w14:paraId="5F17EF8F" w14:textId="77777777" w:rsidR="007B6779" w:rsidRDefault="007B6779" w:rsidP="007B6779">
      <w:pPr>
        <w:pStyle w:val="Heading2"/>
      </w:pPr>
      <w:bookmarkStart w:id="307" w:name="_Definitions"/>
      <w:bookmarkStart w:id="308" w:name="_Toc529191288"/>
      <w:bookmarkStart w:id="309" w:name="_Toc73711025"/>
      <w:bookmarkEnd w:id="307"/>
      <w:r>
        <w:t>Definitions</w:t>
      </w:r>
      <w:bookmarkEnd w:id="308"/>
      <w:bookmarkEnd w:id="309"/>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ABS_EBB</w:t>
            </w:r>
          </w:p>
        </w:tc>
        <w:tc>
          <w:tcPr>
            <w:tcW w:w="8222" w:type="dxa"/>
          </w:tcPr>
          <w:p w14:paraId="7B9857E2" w14:textId="77777777" w:rsidR="007B6779" w:rsidRDefault="007B6779" w:rsidP="00A8009D">
            <w:r>
              <w:t>Brake Module on FD CAN</w:t>
            </w:r>
          </w:p>
        </w:tc>
      </w:tr>
      <w:tr w:rsidR="007B6779" w:rsidRPr="007C20FA" w14:paraId="540F6F42" w14:textId="77777777" w:rsidTr="00A654A1">
        <w:trPr>
          <w:jc w:val="center"/>
        </w:trPr>
        <w:tc>
          <w:tcPr>
            <w:tcW w:w="2268" w:type="dxa"/>
          </w:tcPr>
          <w:p w14:paraId="0DCECB91" w14:textId="77777777" w:rsidR="007B6779" w:rsidRPr="007C20FA" w:rsidRDefault="007B6779" w:rsidP="00A8009D">
            <w:r>
              <w:t>Door Configuration</w:t>
            </w:r>
          </w:p>
        </w:tc>
        <w:tc>
          <w:tcPr>
            <w:tcW w:w="8222" w:type="dxa"/>
          </w:tcPr>
          <w:p w14:paraId="516424FC" w14:textId="77777777" w:rsidR="007B6779" w:rsidRDefault="007B6779" w:rsidP="00A8009D">
            <w:r>
              <w:t>The door configuration defines, which subset of PCL capable doors is actually PCL enabled for the Feature.</w:t>
            </w:r>
          </w:p>
          <w:p w14:paraId="09EBB0F1" w14:textId="77777777" w:rsidR="007B6779" w:rsidRDefault="007B6779" w:rsidP="00A8009D"/>
          <w:p w14:paraId="31EFB56A" w14:textId="77777777" w:rsidR="007B6779" w:rsidRDefault="007B6779" w:rsidP="00A8009D">
            <w:r>
              <w:t>Based on body style and other factors, the door configurations shown in can be defined for PCL.</w:t>
            </w:r>
          </w:p>
        </w:tc>
      </w:tr>
      <w:tr w:rsidR="007B6779" w:rsidRPr="007C20FA" w14:paraId="24B8504C" w14:textId="77777777" w:rsidTr="00A654A1">
        <w:trPr>
          <w:jc w:val="center"/>
        </w:trPr>
        <w:tc>
          <w:tcPr>
            <w:tcW w:w="2268" w:type="dxa"/>
          </w:tcPr>
          <w:p w14:paraId="6F2C2951" w14:textId="77777777" w:rsidR="007B6779" w:rsidRPr="007C20FA" w:rsidRDefault="007B6779" w:rsidP="00A8009D">
            <w:r>
              <w:t>High speed</w:t>
            </w:r>
          </w:p>
        </w:tc>
        <w:tc>
          <w:tcPr>
            <w:tcW w:w="8222" w:type="dxa"/>
          </w:tcPr>
          <w:p w14:paraId="0C39E950" w14:textId="77777777" w:rsidR="007B6779" w:rsidRDefault="007B6779" w:rsidP="00A8009D">
            <w:r>
              <w:t>Approximately more than 52 mph (83 kph)</w:t>
            </w:r>
          </w:p>
        </w:tc>
      </w:tr>
      <w:tr w:rsidR="007B6779" w:rsidRPr="007C20FA" w14:paraId="227AC91B" w14:textId="77777777" w:rsidTr="00A654A1">
        <w:trPr>
          <w:jc w:val="center"/>
        </w:trPr>
        <w:tc>
          <w:tcPr>
            <w:tcW w:w="2268" w:type="dxa"/>
          </w:tcPr>
          <w:p w14:paraId="4DED29DB" w14:textId="77777777" w:rsidR="007B6779" w:rsidRPr="007C20FA" w:rsidRDefault="007B6779" w:rsidP="00A8009D">
            <w:r>
              <w:t>Low speed</w:t>
            </w:r>
          </w:p>
        </w:tc>
        <w:tc>
          <w:tcPr>
            <w:tcW w:w="8222" w:type="dxa"/>
          </w:tcPr>
          <w:p w14:paraId="1E6BA3E2" w14:textId="77777777" w:rsidR="007B6779" w:rsidRDefault="007B6779" w:rsidP="00A8009D">
            <w:r>
              <w:t xml:space="preserve">Approximately 12 to 36 mph (19 to 58 kph ) </w:t>
            </w:r>
          </w:p>
        </w:tc>
      </w:tr>
      <w:tr w:rsidR="007B6779" w:rsidRPr="007C20FA" w14:paraId="4858F7E9" w14:textId="77777777" w:rsidTr="00A654A1">
        <w:trPr>
          <w:jc w:val="center"/>
        </w:trPr>
        <w:tc>
          <w:tcPr>
            <w:tcW w:w="2268" w:type="dxa"/>
          </w:tcPr>
          <w:p w14:paraId="5B81C688" w14:textId="77777777" w:rsidR="007B6779" w:rsidRPr="007C20FA" w:rsidRDefault="007B6779" w:rsidP="00A8009D">
            <w:r>
              <w:t>Medium speed</w:t>
            </w:r>
          </w:p>
        </w:tc>
        <w:tc>
          <w:tcPr>
            <w:tcW w:w="8222" w:type="dxa"/>
          </w:tcPr>
          <w:p w14:paraId="1CAA3250" w14:textId="77777777" w:rsidR="007B6779" w:rsidRDefault="007B6779" w:rsidP="00A8009D">
            <w:r>
              <w:t>Approximately 36 mph to 52 mph (58 to 83 kph)</w:t>
            </w:r>
          </w:p>
        </w:tc>
      </w:tr>
      <w:tr w:rsidR="007B6779" w:rsidRPr="007C20FA" w14:paraId="4F3E1FC7" w14:textId="77777777" w:rsidTr="00A654A1">
        <w:trPr>
          <w:jc w:val="center"/>
        </w:trPr>
        <w:tc>
          <w:tcPr>
            <w:tcW w:w="2268" w:type="dxa"/>
          </w:tcPr>
          <w:p w14:paraId="182B7F1D" w14:textId="77777777" w:rsidR="007B6779" w:rsidRPr="007C20FA" w:rsidRDefault="007B6779" w:rsidP="00A8009D">
            <w:r>
              <w:t>PCL enabled Door</w:t>
            </w:r>
          </w:p>
        </w:tc>
        <w:tc>
          <w:tcPr>
            <w:tcW w:w="8222" w:type="dxa"/>
          </w:tcPr>
          <w:p w14:paraId="57B82A5D" w14:textId="77777777" w:rsidR="007B6779" w:rsidRDefault="007B6779" w:rsidP="00A8009D">
            <w:r>
              <w:t xml:space="preserve">For those vehicle doors, which have lock mechanisms capable to support PCL, the PCL functionality may be enabled or disabled by service / </w:t>
            </w:r>
            <w:proofErr w:type="spellStart"/>
            <w:r>
              <w:t>EoL</w:t>
            </w:r>
            <w:proofErr w:type="spellEnd"/>
            <w:r>
              <w:t xml:space="preserve"> (and optionally by the user). If for such a door PCL functionality is enabled, it is said to be a PCL enabled door. </w:t>
            </w:r>
          </w:p>
        </w:tc>
      </w:tr>
      <w:tr w:rsidR="007B6779" w:rsidRPr="007C20FA" w14:paraId="6788BC44" w14:textId="77777777" w:rsidTr="00A654A1">
        <w:trPr>
          <w:jc w:val="center"/>
        </w:trPr>
        <w:tc>
          <w:tcPr>
            <w:tcW w:w="2268" w:type="dxa"/>
          </w:tcPr>
          <w:p w14:paraId="1D560803" w14:textId="77777777" w:rsidR="007B6779" w:rsidRPr="007C20FA" w:rsidRDefault="007B6779" w:rsidP="00A8009D">
            <w:r>
              <w:t>term</w:t>
            </w:r>
          </w:p>
        </w:tc>
        <w:tc>
          <w:tcPr>
            <w:tcW w:w="8222" w:type="dxa"/>
          </w:tcPr>
          <w:p w14:paraId="087E1217" w14:textId="77777777" w:rsidR="007B6779" w:rsidRDefault="007B6779" w:rsidP="00A8009D">
            <w:r>
              <w:t>A representation of a Concept expressed in Natural Language.  In the vocabulary of a Domain of Discourse a term enables common understanding of domain concepts.</w:t>
            </w:r>
          </w:p>
        </w:tc>
      </w:tr>
      <w:tr w:rsidR="007B6779" w:rsidRPr="007C20FA" w14:paraId="3142146C" w14:textId="77777777" w:rsidTr="00A654A1">
        <w:trPr>
          <w:jc w:val="center"/>
        </w:trPr>
        <w:tc>
          <w:tcPr>
            <w:tcW w:w="2268" w:type="dxa"/>
          </w:tcPr>
          <w:p w14:paraId="03AB7A96" w14:textId="77777777" w:rsidR="007B6779" w:rsidRPr="007C20FA" w:rsidRDefault="007B6779" w:rsidP="00A8009D">
            <w:r>
              <w:t>term glossary</w:t>
            </w:r>
          </w:p>
        </w:tc>
        <w:tc>
          <w:tcPr>
            <w:tcW w:w="8222" w:type="dxa"/>
          </w:tcPr>
          <w:p w14:paraId="648A85F6" w14:textId="77777777" w:rsidR="007B6779" w:rsidRDefault="007B6779" w:rsidP="00A8009D">
            <w:r>
              <w:t>A term glossary is a table of agreed upon definitions for terms used in project development that may provide clarity or avoid confusion to stakeholders.</w:t>
            </w:r>
          </w:p>
        </w:tc>
      </w:tr>
      <w:tr w:rsidR="007B6779" w:rsidRPr="007C20FA" w14:paraId="3C26DDB0" w14:textId="77777777" w:rsidTr="00A654A1">
        <w:trPr>
          <w:jc w:val="center"/>
        </w:trPr>
        <w:tc>
          <w:tcPr>
            <w:tcW w:w="2268" w:type="dxa"/>
          </w:tcPr>
          <w:p w14:paraId="4F1635D8" w14:textId="77777777" w:rsidR="007B6779" w:rsidRPr="007C20FA" w:rsidRDefault="007B6779" w:rsidP="00A8009D">
            <w:r>
              <w:t>Very Low Speed</w:t>
            </w:r>
          </w:p>
        </w:tc>
        <w:tc>
          <w:tcPr>
            <w:tcW w:w="8222" w:type="dxa"/>
          </w:tcPr>
          <w:p w14:paraId="221C8BAB" w14:textId="77777777" w:rsidR="007B6779" w:rsidRDefault="007B6779" w:rsidP="00A8009D">
            <w:r>
              <w:t>Approximately 0 to 12 mph (0 to 19 kph)</w:t>
            </w:r>
          </w:p>
        </w:tc>
      </w:tr>
    </w:tbl>
    <w:p w14:paraId="608A9B07" w14:textId="50877262" w:rsidR="007B6779" w:rsidRDefault="007B6779" w:rsidP="007B6779">
      <w:pPr>
        <w:pStyle w:val="Caption"/>
      </w:pPr>
      <w:bookmarkStart w:id="310" w:name="_Toc529191315"/>
      <w:bookmarkStart w:id="311" w:name="_Toc73711054"/>
      <w:r w:rsidRPr="000662CE">
        <w:t xml:space="preserve">Table </w:t>
      </w:r>
      <w:r>
        <w:rPr>
          <w:noProof/>
        </w:rPr>
        <w:fldChar w:fldCharType="begin"/>
      </w:r>
      <w:r>
        <w:rPr>
          <w:noProof/>
        </w:rPr>
        <w:instrText xml:space="preserve"> SEQ Table \* ARABIC </w:instrText>
      </w:r>
      <w:r>
        <w:rPr>
          <w:noProof/>
        </w:rPr>
        <w:fldChar w:fldCharType="separate"/>
      </w:r>
      <w:r w:rsidR="006E6685">
        <w:rPr>
          <w:noProof/>
        </w:rPr>
        <w:t>19</w:t>
      </w:r>
      <w:r>
        <w:rPr>
          <w:noProof/>
        </w:rPr>
        <w:fldChar w:fldCharType="end"/>
      </w:r>
      <w:r w:rsidRPr="000662CE">
        <w:t>: Definitions used in this document</w:t>
      </w:r>
      <w:bookmarkEnd w:id="310"/>
      <w:bookmarkEnd w:id="311"/>
    </w:p>
    <w:p w14:paraId="135741B8" w14:textId="5363023F" w:rsidR="006B25AF" w:rsidRDefault="007B6779" w:rsidP="000C365A">
      <w:pPr>
        <w:pStyle w:val="Heading2"/>
      </w:pPr>
      <w:bookmarkStart w:id="312" w:name="_Abbreviations"/>
      <w:bookmarkStart w:id="313" w:name="_Toc529191289"/>
      <w:bookmarkStart w:id="314" w:name="_Toc73711026"/>
      <w:bookmarkEnd w:id="312"/>
      <w:r>
        <w:t>Abbreviations</w:t>
      </w:r>
      <w:bookmarkEnd w:id="313"/>
      <w:bookmarkEnd w:id="314"/>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ACCM</w:t>
            </w:r>
          </w:p>
        </w:tc>
        <w:tc>
          <w:tcPr>
            <w:tcW w:w="9214" w:type="dxa"/>
          </w:tcPr>
          <w:p w14:paraId="06A93F23" w14:textId="77777777" w:rsidR="007B6779" w:rsidRDefault="007B6779" w:rsidP="00A8009D">
            <w:r>
              <w:t>Air Conditioning Control Module (HV compressor)</w:t>
            </w:r>
          </w:p>
        </w:tc>
      </w:tr>
      <w:tr w:rsidR="007B6779" w:rsidRPr="007C20FA" w14:paraId="7FB03E98" w14:textId="77777777" w:rsidTr="00A654A1">
        <w:trPr>
          <w:jc w:val="center"/>
        </w:trPr>
        <w:tc>
          <w:tcPr>
            <w:tcW w:w="1276" w:type="dxa"/>
          </w:tcPr>
          <w:p w14:paraId="3A13761D" w14:textId="77777777" w:rsidR="007B6779" w:rsidRPr="007C20FA" w:rsidRDefault="007B6779" w:rsidP="00A8009D">
            <w:pPr>
              <w:ind w:right="142"/>
              <w:rPr>
                <w:rFonts w:cs="Arial"/>
                <w:snapToGrid w:val="0"/>
              </w:rPr>
            </w:pPr>
            <w:r>
              <w:t>AGS</w:t>
            </w:r>
          </w:p>
        </w:tc>
        <w:tc>
          <w:tcPr>
            <w:tcW w:w="9214" w:type="dxa"/>
          </w:tcPr>
          <w:p w14:paraId="17A713D3" w14:textId="77777777" w:rsidR="007B6779" w:rsidRDefault="007B6779" w:rsidP="00A8009D">
            <w:r>
              <w:t>Active Grill Shutter - ECM_HEV</w:t>
            </w:r>
          </w:p>
        </w:tc>
      </w:tr>
      <w:tr w:rsidR="007B6779" w:rsidRPr="007C20FA" w14:paraId="1438DFEC" w14:textId="77777777" w:rsidTr="00A654A1">
        <w:trPr>
          <w:jc w:val="center"/>
        </w:trPr>
        <w:tc>
          <w:tcPr>
            <w:tcW w:w="1276" w:type="dxa"/>
          </w:tcPr>
          <w:p w14:paraId="275E4F39" w14:textId="77777777" w:rsidR="007B6779" w:rsidRPr="007C20FA" w:rsidRDefault="007B6779" w:rsidP="00A8009D">
            <w:pPr>
              <w:ind w:right="142"/>
              <w:rPr>
                <w:rFonts w:cs="Arial"/>
                <w:snapToGrid w:val="0"/>
              </w:rPr>
            </w:pPr>
            <w:r>
              <w:t>AHCM_PTC</w:t>
            </w:r>
          </w:p>
        </w:tc>
        <w:tc>
          <w:tcPr>
            <w:tcW w:w="9214" w:type="dxa"/>
          </w:tcPr>
          <w:p w14:paraId="6811F6E0" w14:textId="77777777" w:rsidR="007B6779" w:rsidRDefault="007B6779" w:rsidP="00A8009D">
            <w:r>
              <w:t>Aux Heater Control Mod - PTC Heater (Gen IV)</w:t>
            </w:r>
          </w:p>
        </w:tc>
      </w:tr>
      <w:tr w:rsidR="007B6779" w:rsidRPr="007C20FA" w14:paraId="6C240F1C" w14:textId="77777777" w:rsidTr="00A654A1">
        <w:trPr>
          <w:jc w:val="center"/>
        </w:trPr>
        <w:tc>
          <w:tcPr>
            <w:tcW w:w="1276" w:type="dxa"/>
          </w:tcPr>
          <w:p w14:paraId="64F30D77" w14:textId="77777777" w:rsidR="007B6779" w:rsidRPr="007C20FA" w:rsidRDefault="007B6779" w:rsidP="00A8009D">
            <w:pPr>
              <w:ind w:right="142"/>
              <w:rPr>
                <w:rFonts w:cs="Arial"/>
                <w:snapToGrid w:val="0"/>
              </w:rPr>
            </w:pPr>
            <w:proofErr w:type="spellStart"/>
            <w:r>
              <w:t>Amb</w:t>
            </w:r>
            <w:proofErr w:type="spellEnd"/>
            <w:r>
              <w:t>. Lt. Zn A</w:t>
            </w:r>
          </w:p>
        </w:tc>
        <w:tc>
          <w:tcPr>
            <w:tcW w:w="9214" w:type="dxa"/>
          </w:tcPr>
          <w:p w14:paraId="5B5878ED" w14:textId="77777777" w:rsidR="007B6779" w:rsidRDefault="007B6779" w:rsidP="00A8009D">
            <w:r>
              <w:t>Ambient Lighting Zone A (BCM Gen 2)</w:t>
            </w:r>
          </w:p>
        </w:tc>
      </w:tr>
      <w:tr w:rsidR="007B6779" w:rsidRPr="007C20FA" w14:paraId="54038D28" w14:textId="77777777" w:rsidTr="00A654A1">
        <w:trPr>
          <w:jc w:val="center"/>
        </w:trPr>
        <w:tc>
          <w:tcPr>
            <w:tcW w:w="1276" w:type="dxa"/>
          </w:tcPr>
          <w:p w14:paraId="3E649E68" w14:textId="77777777" w:rsidR="007B6779" w:rsidRPr="007C20FA" w:rsidRDefault="007B6779" w:rsidP="00A8009D">
            <w:pPr>
              <w:ind w:right="142"/>
              <w:rPr>
                <w:rFonts w:cs="Arial"/>
                <w:snapToGrid w:val="0"/>
              </w:rPr>
            </w:pPr>
            <w:proofErr w:type="spellStart"/>
            <w:r>
              <w:t>Amb</w:t>
            </w:r>
            <w:proofErr w:type="spellEnd"/>
            <w:r>
              <w:t>. Lt. Zn B</w:t>
            </w:r>
          </w:p>
        </w:tc>
        <w:tc>
          <w:tcPr>
            <w:tcW w:w="9214" w:type="dxa"/>
          </w:tcPr>
          <w:p w14:paraId="351DD1BA" w14:textId="77777777" w:rsidR="007B6779" w:rsidRDefault="007B6779" w:rsidP="00A8009D">
            <w:r>
              <w:t>Ambient Lighting Zone B (BCM Gen 2)</w:t>
            </w:r>
          </w:p>
        </w:tc>
      </w:tr>
      <w:tr w:rsidR="007B6779" w:rsidRPr="007C20FA" w14:paraId="1156EF52" w14:textId="77777777" w:rsidTr="00A654A1">
        <w:trPr>
          <w:jc w:val="center"/>
        </w:trPr>
        <w:tc>
          <w:tcPr>
            <w:tcW w:w="1276" w:type="dxa"/>
          </w:tcPr>
          <w:p w14:paraId="274B2767" w14:textId="77777777" w:rsidR="007B6779" w:rsidRPr="007C20FA" w:rsidRDefault="007B6779" w:rsidP="00A8009D">
            <w:pPr>
              <w:ind w:right="142"/>
              <w:rPr>
                <w:rFonts w:cs="Arial"/>
                <w:snapToGrid w:val="0"/>
              </w:rPr>
            </w:pPr>
            <w:r>
              <w:t>APIM</w:t>
            </w:r>
          </w:p>
        </w:tc>
        <w:tc>
          <w:tcPr>
            <w:tcW w:w="9214" w:type="dxa"/>
          </w:tcPr>
          <w:p w14:paraId="0933552A" w14:textId="77777777" w:rsidR="007B6779" w:rsidRDefault="007B6779" w:rsidP="00A8009D">
            <w:proofErr w:type="spellStart"/>
            <w:r>
              <w:t>Axuillary</w:t>
            </w:r>
            <w:proofErr w:type="spellEnd"/>
            <w:r>
              <w:t xml:space="preserve"> Protocol Interface Module (Sync Gen 4.2) with Cluster</w:t>
            </w:r>
          </w:p>
        </w:tc>
      </w:tr>
      <w:tr w:rsidR="007B6779" w:rsidRPr="007C20FA" w14:paraId="719FA472" w14:textId="77777777" w:rsidTr="00A654A1">
        <w:trPr>
          <w:jc w:val="center"/>
        </w:trPr>
        <w:tc>
          <w:tcPr>
            <w:tcW w:w="1276" w:type="dxa"/>
          </w:tcPr>
          <w:p w14:paraId="4F27E611" w14:textId="77777777" w:rsidR="007B6779" w:rsidRPr="007C20FA" w:rsidRDefault="007B6779" w:rsidP="00A8009D">
            <w:pPr>
              <w:ind w:right="142"/>
              <w:rPr>
                <w:rFonts w:cs="Arial"/>
                <w:snapToGrid w:val="0"/>
              </w:rPr>
            </w:pPr>
            <w:r>
              <w:t>ATCM</w:t>
            </w:r>
          </w:p>
        </w:tc>
        <w:tc>
          <w:tcPr>
            <w:tcW w:w="9214" w:type="dxa"/>
          </w:tcPr>
          <w:p w14:paraId="48B20CBE" w14:textId="77777777" w:rsidR="007B6779" w:rsidRDefault="007B6779" w:rsidP="00A8009D">
            <w:r>
              <w:t>All Terrain Control Module</w:t>
            </w:r>
          </w:p>
        </w:tc>
      </w:tr>
      <w:tr w:rsidR="007B6779" w:rsidRPr="007C20FA" w14:paraId="00A2A19B" w14:textId="77777777" w:rsidTr="00A654A1">
        <w:trPr>
          <w:jc w:val="center"/>
        </w:trPr>
        <w:tc>
          <w:tcPr>
            <w:tcW w:w="1276" w:type="dxa"/>
          </w:tcPr>
          <w:p w14:paraId="147497F0" w14:textId="77777777" w:rsidR="007B6779" w:rsidRPr="007C20FA" w:rsidRDefault="007B6779" w:rsidP="00A8009D">
            <w:pPr>
              <w:ind w:right="142"/>
              <w:rPr>
                <w:rFonts w:cs="Arial"/>
                <w:snapToGrid w:val="0"/>
              </w:rPr>
            </w:pPr>
            <w:r>
              <w:t>AWD_DLCM</w:t>
            </w:r>
          </w:p>
        </w:tc>
        <w:tc>
          <w:tcPr>
            <w:tcW w:w="9214" w:type="dxa"/>
          </w:tcPr>
          <w:p w14:paraId="57F582AA" w14:textId="77777777" w:rsidR="007B6779" w:rsidRDefault="007B6779" w:rsidP="00A8009D">
            <w:r>
              <w:t>All Wheel Drive Driveline Control Module</w:t>
            </w:r>
          </w:p>
        </w:tc>
      </w:tr>
      <w:tr w:rsidR="007B6779" w:rsidRPr="007C20FA" w14:paraId="29AC3945" w14:textId="77777777" w:rsidTr="00A654A1">
        <w:trPr>
          <w:jc w:val="center"/>
        </w:trPr>
        <w:tc>
          <w:tcPr>
            <w:tcW w:w="1276" w:type="dxa"/>
          </w:tcPr>
          <w:p w14:paraId="7A1E75B8" w14:textId="77777777" w:rsidR="007B6779" w:rsidRPr="007C20FA" w:rsidRDefault="007B6779" w:rsidP="00A8009D">
            <w:pPr>
              <w:ind w:right="142"/>
              <w:rPr>
                <w:rFonts w:cs="Arial"/>
                <w:snapToGrid w:val="0"/>
              </w:rPr>
            </w:pPr>
            <w:r>
              <w:t>BCM</w:t>
            </w:r>
          </w:p>
        </w:tc>
        <w:tc>
          <w:tcPr>
            <w:tcW w:w="9214" w:type="dxa"/>
          </w:tcPr>
          <w:p w14:paraId="7D971FCF" w14:textId="77777777" w:rsidR="007B6779" w:rsidRDefault="007B6779" w:rsidP="00A8009D">
            <w:r>
              <w:t>Body Control Module Modified Gen3</w:t>
            </w:r>
          </w:p>
        </w:tc>
      </w:tr>
      <w:tr w:rsidR="007B6779" w:rsidRPr="007C20FA" w14:paraId="140F3E8C" w14:textId="77777777" w:rsidTr="00A654A1">
        <w:trPr>
          <w:jc w:val="center"/>
        </w:trPr>
        <w:tc>
          <w:tcPr>
            <w:tcW w:w="1276" w:type="dxa"/>
          </w:tcPr>
          <w:p w14:paraId="4F1DC34A" w14:textId="77777777" w:rsidR="007B6779" w:rsidRPr="007C20FA" w:rsidRDefault="007B6779" w:rsidP="00A8009D">
            <w:pPr>
              <w:ind w:right="142"/>
              <w:rPr>
                <w:rFonts w:cs="Arial"/>
                <w:snapToGrid w:val="0"/>
              </w:rPr>
            </w:pPr>
            <w:r>
              <w:t>BCMC_CPDB</w:t>
            </w:r>
          </w:p>
        </w:tc>
        <w:tc>
          <w:tcPr>
            <w:tcW w:w="9214" w:type="dxa"/>
          </w:tcPr>
          <w:p w14:paraId="43D9C2B4" w14:textId="77777777" w:rsidR="007B6779" w:rsidRDefault="007B6779" w:rsidP="00A8009D">
            <w:r>
              <w:t>CAN PDB</w:t>
            </w:r>
          </w:p>
        </w:tc>
      </w:tr>
      <w:tr w:rsidR="007B6779" w:rsidRPr="007C20FA" w14:paraId="14036E03" w14:textId="77777777" w:rsidTr="00A654A1">
        <w:trPr>
          <w:jc w:val="center"/>
        </w:trPr>
        <w:tc>
          <w:tcPr>
            <w:tcW w:w="1276" w:type="dxa"/>
          </w:tcPr>
          <w:p w14:paraId="27DF3B75" w14:textId="77777777" w:rsidR="007B6779" w:rsidRPr="007C20FA" w:rsidRDefault="007B6779" w:rsidP="00A8009D">
            <w:pPr>
              <w:ind w:right="142"/>
              <w:rPr>
                <w:rFonts w:cs="Arial"/>
                <w:snapToGrid w:val="0"/>
              </w:rPr>
            </w:pPr>
            <w:r>
              <w:t>BCMD_IPDB</w:t>
            </w:r>
          </w:p>
        </w:tc>
        <w:tc>
          <w:tcPr>
            <w:tcW w:w="9214" w:type="dxa"/>
          </w:tcPr>
          <w:p w14:paraId="39F8ACA1" w14:textId="77777777" w:rsidR="007B6779" w:rsidRDefault="007B6779" w:rsidP="00A8009D">
            <w:r>
              <w:t>CAN PDB</w:t>
            </w:r>
          </w:p>
        </w:tc>
      </w:tr>
      <w:tr w:rsidR="007B6779" w:rsidRPr="007C20FA" w14:paraId="77D564BB" w14:textId="77777777" w:rsidTr="00A654A1">
        <w:trPr>
          <w:jc w:val="center"/>
        </w:trPr>
        <w:tc>
          <w:tcPr>
            <w:tcW w:w="1276" w:type="dxa"/>
          </w:tcPr>
          <w:p w14:paraId="62A0348A" w14:textId="77777777" w:rsidR="007B6779" w:rsidRPr="007C20FA" w:rsidRDefault="007B6779" w:rsidP="00A8009D">
            <w:pPr>
              <w:ind w:right="142"/>
              <w:rPr>
                <w:rFonts w:cs="Arial"/>
                <w:snapToGrid w:val="0"/>
              </w:rPr>
            </w:pPr>
            <w:r>
              <w:t>BECM</w:t>
            </w:r>
          </w:p>
        </w:tc>
        <w:tc>
          <w:tcPr>
            <w:tcW w:w="9214" w:type="dxa"/>
          </w:tcPr>
          <w:p w14:paraId="370C8EF7" w14:textId="77777777" w:rsidR="007B6779" w:rsidRDefault="007B6779" w:rsidP="00A8009D">
            <w:r>
              <w:t>Battery Electric Charging Module (Gen IV)</w:t>
            </w:r>
          </w:p>
        </w:tc>
      </w:tr>
      <w:tr w:rsidR="007B6779" w:rsidRPr="007C20FA" w14:paraId="7BF2854D" w14:textId="77777777" w:rsidTr="00A654A1">
        <w:trPr>
          <w:jc w:val="center"/>
        </w:trPr>
        <w:tc>
          <w:tcPr>
            <w:tcW w:w="1276" w:type="dxa"/>
          </w:tcPr>
          <w:p w14:paraId="50865351" w14:textId="77777777" w:rsidR="007B6779" w:rsidRPr="007C20FA" w:rsidRDefault="007B6779" w:rsidP="00A8009D">
            <w:pPr>
              <w:ind w:right="142"/>
              <w:rPr>
                <w:rFonts w:cs="Arial"/>
                <w:snapToGrid w:val="0"/>
              </w:rPr>
            </w:pPr>
            <w:r>
              <w:t>BISG</w:t>
            </w:r>
          </w:p>
        </w:tc>
        <w:tc>
          <w:tcPr>
            <w:tcW w:w="9214" w:type="dxa"/>
          </w:tcPr>
          <w:p w14:paraId="4C372E28" w14:textId="77777777" w:rsidR="007B6779" w:rsidRDefault="007B6779" w:rsidP="00A8009D">
            <w:r>
              <w:t>Belt Integrated Starter / Generator</w:t>
            </w:r>
          </w:p>
        </w:tc>
      </w:tr>
      <w:tr w:rsidR="007B6779" w:rsidRPr="007C20FA" w14:paraId="7E6232CA" w14:textId="77777777" w:rsidTr="00A654A1">
        <w:trPr>
          <w:jc w:val="center"/>
        </w:trPr>
        <w:tc>
          <w:tcPr>
            <w:tcW w:w="1276" w:type="dxa"/>
          </w:tcPr>
          <w:p w14:paraId="21F0D3D6" w14:textId="77777777" w:rsidR="007B6779" w:rsidRPr="007C20FA" w:rsidRDefault="007B6779" w:rsidP="00A8009D">
            <w:pPr>
              <w:ind w:right="142"/>
              <w:rPr>
                <w:rFonts w:cs="Arial"/>
                <w:snapToGrid w:val="0"/>
              </w:rPr>
            </w:pPr>
            <w:r>
              <w:t>BLEAM</w:t>
            </w:r>
          </w:p>
        </w:tc>
        <w:tc>
          <w:tcPr>
            <w:tcW w:w="9214" w:type="dxa"/>
          </w:tcPr>
          <w:p w14:paraId="2EFB6BC5" w14:textId="77777777" w:rsidR="007B6779" w:rsidRDefault="007B6779" w:rsidP="00A8009D">
            <w:r>
              <w:t>Blue Tooth Antenna Module</w:t>
            </w:r>
          </w:p>
        </w:tc>
      </w:tr>
      <w:tr w:rsidR="007B6779" w:rsidRPr="007C20FA" w14:paraId="5F600412" w14:textId="77777777" w:rsidTr="00A654A1">
        <w:trPr>
          <w:jc w:val="center"/>
        </w:trPr>
        <w:tc>
          <w:tcPr>
            <w:tcW w:w="1276" w:type="dxa"/>
          </w:tcPr>
          <w:p w14:paraId="18436180" w14:textId="77777777" w:rsidR="007B6779" w:rsidRPr="007C20FA" w:rsidRDefault="007B6779" w:rsidP="00A8009D">
            <w:pPr>
              <w:ind w:right="142"/>
              <w:rPr>
                <w:rFonts w:cs="Arial"/>
                <w:snapToGrid w:val="0"/>
              </w:rPr>
            </w:pPr>
            <w:r>
              <w:t>BLEM2</w:t>
            </w:r>
          </w:p>
        </w:tc>
        <w:tc>
          <w:tcPr>
            <w:tcW w:w="9214" w:type="dxa"/>
          </w:tcPr>
          <w:p w14:paraId="6C00378D" w14:textId="77777777" w:rsidR="007B6779" w:rsidRDefault="007B6779" w:rsidP="00A8009D">
            <w:r>
              <w:t>Bluetooth Low Energy Module (FNV2)</w:t>
            </w:r>
          </w:p>
        </w:tc>
      </w:tr>
      <w:tr w:rsidR="007B6779" w:rsidRPr="007C20FA" w14:paraId="7FC4F39C" w14:textId="77777777" w:rsidTr="00A654A1">
        <w:trPr>
          <w:jc w:val="center"/>
        </w:trPr>
        <w:tc>
          <w:tcPr>
            <w:tcW w:w="1276" w:type="dxa"/>
          </w:tcPr>
          <w:p w14:paraId="01891D74" w14:textId="77777777" w:rsidR="007B6779" w:rsidRPr="007C20FA" w:rsidRDefault="007B6779" w:rsidP="00A8009D">
            <w:pPr>
              <w:ind w:right="142"/>
              <w:rPr>
                <w:rFonts w:cs="Arial"/>
                <w:snapToGrid w:val="0"/>
              </w:rPr>
            </w:pPr>
            <w:r>
              <w:t>BMS1</w:t>
            </w:r>
          </w:p>
        </w:tc>
        <w:tc>
          <w:tcPr>
            <w:tcW w:w="9214" w:type="dxa"/>
          </w:tcPr>
          <w:p w14:paraId="043BA8BC" w14:textId="77777777" w:rsidR="007B6779" w:rsidRDefault="007B6779" w:rsidP="00A8009D">
            <w:r>
              <w:t>Battery Management System (BCM Gen 2)</w:t>
            </w:r>
          </w:p>
        </w:tc>
      </w:tr>
      <w:tr w:rsidR="007B6779" w:rsidRPr="007C20FA" w14:paraId="1BB8F011" w14:textId="77777777" w:rsidTr="00A654A1">
        <w:trPr>
          <w:jc w:val="center"/>
        </w:trPr>
        <w:tc>
          <w:tcPr>
            <w:tcW w:w="1276" w:type="dxa"/>
          </w:tcPr>
          <w:p w14:paraId="41C29FAA" w14:textId="77777777" w:rsidR="007B6779" w:rsidRPr="007C20FA" w:rsidRDefault="007B6779" w:rsidP="00A8009D">
            <w:pPr>
              <w:ind w:right="142"/>
              <w:rPr>
                <w:rFonts w:cs="Arial"/>
                <w:snapToGrid w:val="0"/>
              </w:rPr>
            </w:pPr>
            <w:r>
              <w:t>BMS2</w:t>
            </w:r>
          </w:p>
        </w:tc>
        <w:tc>
          <w:tcPr>
            <w:tcW w:w="9214" w:type="dxa"/>
          </w:tcPr>
          <w:p w14:paraId="62741E3D" w14:textId="77777777" w:rsidR="007B6779" w:rsidRDefault="007B6779" w:rsidP="00A8009D">
            <w:r>
              <w:t>Battery Management System (BCM Gen 2)</w:t>
            </w:r>
          </w:p>
        </w:tc>
      </w:tr>
      <w:tr w:rsidR="007B6779" w:rsidRPr="007C20FA" w14:paraId="51E8203F" w14:textId="77777777" w:rsidTr="00A654A1">
        <w:trPr>
          <w:jc w:val="center"/>
        </w:trPr>
        <w:tc>
          <w:tcPr>
            <w:tcW w:w="1276" w:type="dxa"/>
          </w:tcPr>
          <w:p w14:paraId="20DE70DA" w14:textId="77777777" w:rsidR="007B6779" w:rsidRPr="007C20FA" w:rsidRDefault="007B6779" w:rsidP="00A8009D">
            <w:pPr>
              <w:ind w:right="142"/>
              <w:rPr>
                <w:rFonts w:cs="Arial"/>
                <w:snapToGrid w:val="0"/>
              </w:rPr>
            </w:pPr>
            <w:r>
              <w:t>CMR_DSMC</w:t>
            </w:r>
          </w:p>
        </w:tc>
        <w:tc>
          <w:tcPr>
            <w:tcW w:w="9214" w:type="dxa"/>
          </w:tcPr>
          <w:p w14:paraId="109C2946" w14:textId="77777777" w:rsidR="007B6779" w:rsidRDefault="007B6779" w:rsidP="00A8009D">
            <w:r>
              <w:t>Driver Status Monitor Camera</w:t>
            </w:r>
          </w:p>
        </w:tc>
      </w:tr>
      <w:tr w:rsidR="007B6779" w:rsidRPr="007C20FA" w14:paraId="762E251C" w14:textId="77777777" w:rsidTr="00A654A1">
        <w:trPr>
          <w:jc w:val="center"/>
        </w:trPr>
        <w:tc>
          <w:tcPr>
            <w:tcW w:w="1276" w:type="dxa"/>
          </w:tcPr>
          <w:p w14:paraId="5129E51B" w14:textId="77777777" w:rsidR="007B6779" w:rsidRPr="007C20FA" w:rsidRDefault="007B6779" w:rsidP="00A8009D">
            <w:pPr>
              <w:ind w:right="142"/>
              <w:rPr>
                <w:rFonts w:cs="Arial"/>
                <w:snapToGrid w:val="0"/>
              </w:rPr>
            </w:pPr>
            <w:r>
              <w:t>CSI</w:t>
            </w:r>
          </w:p>
        </w:tc>
        <w:tc>
          <w:tcPr>
            <w:tcW w:w="9214" w:type="dxa"/>
          </w:tcPr>
          <w:p w14:paraId="4F471CF1" w14:textId="77777777" w:rsidR="007B6779" w:rsidRDefault="007B6779" w:rsidP="00A8009D">
            <w:r>
              <w:t>Charge Status Indicator</w:t>
            </w:r>
          </w:p>
        </w:tc>
      </w:tr>
      <w:tr w:rsidR="007B6779" w:rsidRPr="007C20FA" w14:paraId="58042116" w14:textId="77777777" w:rsidTr="00A654A1">
        <w:trPr>
          <w:jc w:val="center"/>
        </w:trPr>
        <w:tc>
          <w:tcPr>
            <w:tcW w:w="1276" w:type="dxa"/>
          </w:tcPr>
          <w:p w14:paraId="6352A206" w14:textId="77777777" w:rsidR="007B6779" w:rsidRPr="007C20FA" w:rsidRDefault="007B6779" w:rsidP="00A8009D">
            <w:pPr>
              <w:ind w:right="142"/>
              <w:rPr>
                <w:rFonts w:cs="Arial"/>
                <w:snapToGrid w:val="0"/>
              </w:rPr>
            </w:pPr>
            <w:r>
              <w:t>CSM 1</w:t>
            </w:r>
          </w:p>
        </w:tc>
        <w:tc>
          <w:tcPr>
            <w:tcW w:w="9214" w:type="dxa"/>
          </w:tcPr>
          <w:p w14:paraId="741EADF2" w14:textId="77777777" w:rsidR="007B6779" w:rsidRDefault="007B6779" w:rsidP="00A8009D">
            <w:r>
              <w:t>Combined Sensor Module (BCM Gen 2)</w:t>
            </w:r>
          </w:p>
        </w:tc>
      </w:tr>
      <w:tr w:rsidR="007B6779" w:rsidRPr="007C20FA" w14:paraId="5B87D7EE" w14:textId="77777777" w:rsidTr="00A654A1">
        <w:trPr>
          <w:jc w:val="center"/>
        </w:trPr>
        <w:tc>
          <w:tcPr>
            <w:tcW w:w="1276" w:type="dxa"/>
          </w:tcPr>
          <w:p w14:paraId="317632B8" w14:textId="77777777" w:rsidR="007B6779" w:rsidRPr="007C20FA" w:rsidRDefault="007B6779" w:rsidP="00A8009D">
            <w:pPr>
              <w:ind w:right="142"/>
              <w:rPr>
                <w:rFonts w:cs="Arial"/>
                <w:snapToGrid w:val="0"/>
              </w:rPr>
            </w:pPr>
            <w:r>
              <w:t>CSM 2</w:t>
            </w:r>
          </w:p>
        </w:tc>
        <w:tc>
          <w:tcPr>
            <w:tcW w:w="9214" w:type="dxa"/>
          </w:tcPr>
          <w:p w14:paraId="1E847BA3" w14:textId="77777777" w:rsidR="007B6779" w:rsidRDefault="007B6779" w:rsidP="00A8009D">
            <w:r>
              <w:t>Combined Sensor Module (BCM Gen 2)</w:t>
            </w:r>
          </w:p>
        </w:tc>
      </w:tr>
      <w:tr w:rsidR="007B6779" w:rsidRPr="007C20FA" w14:paraId="1FC4085D" w14:textId="77777777" w:rsidTr="00A654A1">
        <w:trPr>
          <w:jc w:val="center"/>
        </w:trPr>
        <w:tc>
          <w:tcPr>
            <w:tcW w:w="1276" w:type="dxa"/>
          </w:tcPr>
          <w:p w14:paraId="0573BCC0" w14:textId="77777777" w:rsidR="007B6779" w:rsidRPr="007C20FA" w:rsidRDefault="007B6779" w:rsidP="00A8009D">
            <w:pPr>
              <w:ind w:right="142"/>
              <w:rPr>
                <w:rFonts w:cs="Arial"/>
                <w:snapToGrid w:val="0"/>
              </w:rPr>
            </w:pPr>
            <w:r>
              <w:lastRenderedPageBreak/>
              <w:t>DCAC Inverter</w:t>
            </w:r>
          </w:p>
        </w:tc>
        <w:tc>
          <w:tcPr>
            <w:tcW w:w="9214" w:type="dxa"/>
          </w:tcPr>
          <w:p w14:paraId="441CCBD2" w14:textId="77777777" w:rsidR="007B6779" w:rsidRDefault="007B6779" w:rsidP="00A8009D">
            <w:r>
              <w:t>DCAC Inverter (BCM Gen 2)</w:t>
            </w:r>
          </w:p>
        </w:tc>
      </w:tr>
      <w:tr w:rsidR="007B6779" w:rsidRPr="007C20FA" w14:paraId="4AB5B185" w14:textId="77777777" w:rsidTr="00A654A1">
        <w:trPr>
          <w:jc w:val="center"/>
        </w:trPr>
        <w:tc>
          <w:tcPr>
            <w:tcW w:w="1276" w:type="dxa"/>
          </w:tcPr>
          <w:p w14:paraId="3E819FCB" w14:textId="77777777" w:rsidR="007B6779" w:rsidRPr="007C20FA" w:rsidRDefault="007B6779" w:rsidP="00A8009D">
            <w:pPr>
              <w:ind w:right="142"/>
              <w:rPr>
                <w:rFonts w:cs="Arial"/>
                <w:snapToGrid w:val="0"/>
              </w:rPr>
            </w:pPr>
            <w:r>
              <w:t>DCACA_HEV</w:t>
            </w:r>
          </w:p>
        </w:tc>
        <w:tc>
          <w:tcPr>
            <w:tcW w:w="9214" w:type="dxa"/>
          </w:tcPr>
          <w:p w14:paraId="0DDBF794" w14:textId="77777777" w:rsidR="007B6779" w:rsidRDefault="007B6779" w:rsidP="00A8009D">
            <w:r>
              <w:t>AC to DC Converter for Power to the Box</w:t>
            </w:r>
          </w:p>
        </w:tc>
      </w:tr>
      <w:tr w:rsidR="007B6779" w:rsidRPr="007C20FA" w14:paraId="058CB267" w14:textId="77777777" w:rsidTr="00A654A1">
        <w:trPr>
          <w:jc w:val="center"/>
        </w:trPr>
        <w:tc>
          <w:tcPr>
            <w:tcW w:w="1276" w:type="dxa"/>
          </w:tcPr>
          <w:p w14:paraId="37682378" w14:textId="77777777" w:rsidR="007B6779" w:rsidRPr="007C20FA" w:rsidRDefault="007B6779" w:rsidP="00A8009D">
            <w:pPr>
              <w:ind w:right="142"/>
              <w:rPr>
                <w:rFonts w:cs="Arial"/>
                <w:snapToGrid w:val="0"/>
              </w:rPr>
            </w:pPr>
            <w:r>
              <w:t>DCDC_HEV</w:t>
            </w:r>
          </w:p>
        </w:tc>
        <w:tc>
          <w:tcPr>
            <w:tcW w:w="9214" w:type="dxa"/>
          </w:tcPr>
          <w:p w14:paraId="31257881" w14:textId="77777777" w:rsidR="007B6779" w:rsidRDefault="007B6779" w:rsidP="00A8009D">
            <w:r>
              <w:t>DCDC Converter (FNV2)</w:t>
            </w:r>
          </w:p>
        </w:tc>
      </w:tr>
      <w:tr w:rsidR="007B6779" w:rsidRPr="007C20FA" w14:paraId="25BCD62B" w14:textId="77777777" w:rsidTr="00A654A1">
        <w:trPr>
          <w:jc w:val="center"/>
        </w:trPr>
        <w:tc>
          <w:tcPr>
            <w:tcW w:w="1276" w:type="dxa"/>
          </w:tcPr>
          <w:p w14:paraId="01A4BC1D" w14:textId="77777777" w:rsidR="007B6779" w:rsidRPr="007C20FA" w:rsidRDefault="007B6779" w:rsidP="00A8009D">
            <w:pPr>
              <w:ind w:right="142"/>
              <w:rPr>
                <w:rFonts w:cs="Arial"/>
                <w:snapToGrid w:val="0"/>
              </w:rPr>
            </w:pPr>
            <w:r>
              <w:t>DCMR_ERAD {11}</w:t>
            </w:r>
          </w:p>
        </w:tc>
        <w:tc>
          <w:tcPr>
            <w:tcW w:w="9214" w:type="dxa"/>
          </w:tcPr>
          <w:p w14:paraId="27D15BD6" w14:textId="77777777" w:rsidR="007B6779" w:rsidRDefault="007B6779" w:rsidP="00A8009D">
            <w:r>
              <w:t>Electric Rear Axle Drive</w:t>
            </w:r>
          </w:p>
        </w:tc>
      </w:tr>
      <w:tr w:rsidR="007B6779" w:rsidRPr="007C20FA" w14:paraId="17C9C439" w14:textId="77777777" w:rsidTr="00A654A1">
        <w:trPr>
          <w:jc w:val="center"/>
        </w:trPr>
        <w:tc>
          <w:tcPr>
            <w:tcW w:w="1276" w:type="dxa"/>
          </w:tcPr>
          <w:p w14:paraId="58710227" w14:textId="77777777" w:rsidR="007B6779" w:rsidRPr="007C20FA" w:rsidRDefault="007B6779" w:rsidP="00A8009D">
            <w:pPr>
              <w:ind w:right="142"/>
              <w:rPr>
                <w:rFonts w:cs="Arial"/>
                <w:snapToGrid w:val="0"/>
              </w:rPr>
            </w:pPr>
            <w:r>
              <w:t>DDM</w:t>
            </w:r>
          </w:p>
        </w:tc>
        <w:tc>
          <w:tcPr>
            <w:tcW w:w="9214" w:type="dxa"/>
          </w:tcPr>
          <w:p w14:paraId="026C8227" w14:textId="77777777" w:rsidR="007B6779" w:rsidRDefault="007B6779" w:rsidP="00A8009D">
            <w:r>
              <w:t>Driver Door Module</w:t>
            </w:r>
          </w:p>
        </w:tc>
      </w:tr>
      <w:tr w:rsidR="007B6779" w:rsidRPr="007C20FA" w14:paraId="574E8444" w14:textId="77777777" w:rsidTr="00A654A1">
        <w:trPr>
          <w:jc w:val="center"/>
        </w:trPr>
        <w:tc>
          <w:tcPr>
            <w:tcW w:w="1276" w:type="dxa"/>
          </w:tcPr>
          <w:p w14:paraId="32797F13" w14:textId="77777777" w:rsidR="007B6779" w:rsidRPr="007C20FA" w:rsidRDefault="007B6779" w:rsidP="00A8009D">
            <w:pPr>
              <w:ind w:right="142"/>
              <w:rPr>
                <w:rFonts w:cs="Arial"/>
                <w:snapToGrid w:val="0"/>
              </w:rPr>
            </w:pPr>
            <w:r>
              <w:t>DDS</w:t>
            </w:r>
          </w:p>
        </w:tc>
        <w:tc>
          <w:tcPr>
            <w:tcW w:w="9214" w:type="dxa"/>
          </w:tcPr>
          <w:p w14:paraId="7A0CC780" w14:textId="77777777" w:rsidR="007B6779" w:rsidRDefault="007B6779" w:rsidP="00A8009D">
            <w:r>
              <w:t>Driver Door Switch</w:t>
            </w:r>
          </w:p>
        </w:tc>
      </w:tr>
      <w:tr w:rsidR="007B6779" w:rsidRPr="007C20FA" w14:paraId="6A2E68DA" w14:textId="77777777" w:rsidTr="00A654A1">
        <w:trPr>
          <w:jc w:val="center"/>
        </w:trPr>
        <w:tc>
          <w:tcPr>
            <w:tcW w:w="1276" w:type="dxa"/>
          </w:tcPr>
          <w:p w14:paraId="7A350DD3" w14:textId="77777777" w:rsidR="007B6779" w:rsidRPr="007C20FA" w:rsidRDefault="007B6779" w:rsidP="00A8009D">
            <w:pPr>
              <w:ind w:right="142"/>
              <w:rPr>
                <w:rFonts w:cs="Arial"/>
                <w:snapToGrid w:val="0"/>
              </w:rPr>
            </w:pPr>
            <w:r>
              <w:t>DSM</w:t>
            </w:r>
          </w:p>
        </w:tc>
        <w:tc>
          <w:tcPr>
            <w:tcW w:w="9214" w:type="dxa"/>
          </w:tcPr>
          <w:p w14:paraId="606051C9" w14:textId="77777777" w:rsidR="007B6779" w:rsidRDefault="007B6779" w:rsidP="00A8009D">
            <w:r>
              <w:t>Driver Seat Module</w:t>
            </w:r>
          </w:p>
        </w:tc>
      </w:tr>
      <w:tr w:rsidR="007B6779" w:rsidRPr="007C20FA" w14:paraId="70E9A101" w14:textId="77777777" w:rsidTr="00A654A1">
        <w:trPr>
          <w:jc w:val="center"/>
        </w:trPr>
        <w:tc>
          <w:tcPr>
            <w:tcW w:w="1276" w:type="dxa"/>
          </w:tcPr>
          <w:p w14:paraId="1179756D" w14:textId="77777777" w:rsidR="007B6779" w:rsidRPr="007C20FA" w:rsidRDefault="007B6779" w:rsidP="00A8009D">
            <w:pPr>
              <w:ind w:right="142"/>
              <w:rPr>
                <w:rFonts w:cs="Arial"/>
                <w:snapToGrid w:val="0"/>
              </w:rPr>
            </w:pPr>
            <w:r>
              <w:t>DSP</w:t>
            </w:r>
          </w:p>
        </w:tc>
        <w:tc>
          <w:tcPr>
            <w:tcW w:w="9214" w:type="dxa"/>
          </w:tcPr>
          <w:p w14:paraId="7B9A7E3B" w14:textId="77777777" w:rsidR="007B6779" w:rsidRDefault="007B6779" w:rsidP="00A8009D">
            <w:r>
              <w:t>Digital Signal Processor</w:t>
            </w:r>
          </w:p>
        </w:tc>
      </w:tr>
      <w:tr w:rsidR="007B6779" w:rsidRPr="007C20FA" w14:paraId="33AAA0C8" w14:textId="77777777" w:rsidTr="00A654A1">
        <w:trPr>
          <w:jc w:val="center"/>
        </w:trPr>
        <w:tc>
          <w:tcPr>
            <w:tcW w:w="1276" w:type="dxa"/>
          </w:tcPr>
          <w:p w14:paraId="4DD2A211" w14:textId="77777777" w:rsidR="007B6779" w:rsidRPr="007C20FA" w:rsidRDefault="007B6779" w:rsidP="00A8009D">
            <w:pPr>
              <w:ind w:right="142"/>
              <w:rPr>
                <w:rFonts w:cs="Arial"/>
                <w:snapToGrid w:val="0"/>
              </w:rPr>
            </w:pPr>
            <w:r>
              <w:t>ECM_HEV {12,13}</w:t>
            </w:r>
          </w:p>
        </w:tc>
        <w:tc>
          <w:tcPr>
            <w:tcW w:w="9214" w:type="dxa"/>
          </w:tcPr>
          <w:p w14:paraId="24A04603" w14:textId="77777777" w:rsidR="007B6779" w:rsidRDefault="007B6779" w:rsidP="00A8009D">
            <w:r>
              <w:t xml:space="preserve">Engine Control Module for </w:t>
            </w:r>
            <w:proofErr w:type="spellStart"/>
            <w:r>
              <w:t>xEV</w:t>
            </w:r>
            <w:proofErr w:type="spellEnd"/>
            <w:r>
              <w:t xml:space="preserve"> (w PT Subnet)</w:t>
            </w:r>
          </w:p>
        </w:tc>
      </w:tr>
      <w:tr w:rsidR="007B6779" w:rsidRPr="007C20FA" w14:paraId="75AD7B7B" w14:textId="77777777" w:rsidTr="00A654A1">
        <w:trPr>
          <w:jc w:val="center"/>
        </w:trPr>
        <w:tc>
          <w:tcPr>
            <w:tcW w:w="1276" w:type="dxa"/>
          </w:tcPr>
          <w:p w14:paraId="33E6DB45" w14:textId="77777777" w:rsidR="007B6779" w:rsidRPr="007C20FA" w:rsidRDefault="007B6779" w:rsidP="00A8009D">
            <w:pPr>
              <w:ind w:right="142"/>
              <w:rPr>
                <w:rFonts w:cs="Arial"/>
                <w:snapToGrid w:val="0"/>
              </w:rPr>
            </w:pPr>
            <w:r>
              <w:t>ECM_HEV {12, 13}</w:t>
            </w:r>
          </w:p>
        </w:tc>
        <w:tc>
          <w:tcPr>
            <w:tcW w:w="9214" w:type="dxa"/>
          </w:tcPr>
          <w:p w14:paraId="3A76ABE6" w14:textId="77777777" w:rsidR="007B6779" w:rsidRDefault="007B6779" w:rsidP="00A8009D">
            <w:r>
              <w:t xml:space="preserve">Engine Control Module for </w:t>
            </w:r>
            <w:proofErr w:type="spellStart"/>
            <w:r>
              <w:t>xEV</w:t>
            </w:r>
            <w:proofErr w:type="spellEnd"/>
            <w:r>
              <w:t xml:space="preserve"> (w PT Subnet)</w:t>
            </w:r>
          </w:p>
        </w:tc>
      </w:tr>
      <w:tr w:rsidR="007B6779" w:rsidRPr="007C20FA" w14:paraId="69C27352" w14:textId="77777777" w:rsidTr="00A654A1">
        <w:trPr>
          <w:jc w:val="center"/>
        </w:trPr>
        <w:tc>
          <w:tcPr>
            <w:tcW w:w="1276" w:type="dxa"/>
          </w:tcPr>
          <w:p w14:paraId="1B67113A" w14:textId="77777777" w:rsidR="007B6779" w:rsidRPr="007C20FA" w:rsidRDefault="007B6779" w:rsidP="00A8009D">
            <w:pPr>
              <w:ind w:right="142"/>
              <w:rPr>
                <w:rFonts w:cs="Arial"/>
                <w:snapToGrid w:val="0"/>
              </w:rPr>
            </w:pPr>
            <w:r>
              <w:t>ESCL</w:t>
            </w:r>
          </w:p>
        </w:tc>
        <w:tc>
          <w:tcPr>
            <w:tcW w:w="9214" w:type="dxa"/>
          </w:tcPr>
          <w:p w14:paraId="5C0C9524" w14:textId="77777777" w:rsidR="007B6779" w:rsidRDefault="007B6779" w:rsidP="00A8009D">
            <w:r>
              <w:t>Electronic Steering Column Lock (BCM Gen 2)</w:t>
            </w:r>
          </w:p>
        </w:tc>
      </w:tr>
      <w:tr w:rsidR="007B6779" w:rsidRPr="007C20FA" w14:paraId="2ACED7B5" w14:textId="77777777" w:rsidTr="00A654A1">
        <w:trPr>
          <w:jc w:val="center"/>
        </w:trPr>
        <w:tc>
          <w:tcPr>
            <w:tcW w:w="1276" w:type="dxa"/>
          </w:tcPr>
          <w:p w14:paraId="63CF0A8C" w14:textId="77777777" w:rsidR="007B6779" w:rsidRPr="007C20FA" w:rsidRDefault="007B6779" w:rsidP="00A8009D">
            <w:pPr>
              <w:ind w:right="142"/>
              <w:rPr>
                <w:rFonts w:cs="Arial"/>
                <w:snapToGrid w:val="0"/>
              </w:rPr>
            </w:pPr>
            <w:r>
              <w:t>FTCM</w:t>
            </w:r>
          </w:p>
        </w:tc>
        <w:tc>
          <w:tcPr>
            <w:tcW w:w="9214" w:type="dxa"/>
          </w:tcPr>
          <w:p w14:paraId="18D47D12" w14:textId="77777777" w:rsidR="007B6779" w:rsidRDefault="007B6779" w:rsidP="00A8009D">
            <w:r>
              <w:t>Front Trunk Release Module</w:t>
            </w:r>
          </w:p>
        </w:tc>
      </w:tr>
      <w:tr w:rsidR="007B6779" w:rsidRPr="007C20FA" w14:paraId="0CD2BE34" w14:textId="77777777" w:rsidTr="00A654A1">
        <w:trPr>
          <w:jc w:val="center"/>
        </w:trPr>
        <w:tc>
          <w:tcPr>
            <w:tcW w:w="1276" w:type="dxa"/>
          </w:tcPr>
          <w:p w14:paraId="5C360F1F" w14:textId="77777777" w:rsidR="007B6779" w:rsidRPr="007C20FA" w:rsidRDefault="007B6779" w:rsidP="00A8009D">
            <w:pPr>
              <w:ind w:right="142"/>
              <w:rPr>
                <w:rFonts w:cs="Arial"/>
                <w:snapToGrid w:val="0"/>
              </w:rPr>
            </w:pPr>
            <w:r>
              <w:t>FUS1</w:t>
            </w:r>
          </w:p>
        </w:tc>
        <w:tc>
          <w:tcPr>
            <w:tcW w:w="9214" w:type="dxa"/>
          </w:tcPr>
          <w:p w14:paraId="20EF0655" w14:textId="77777777" w:rsidR="007B6779" w:rsidRDefault="007B6779" w:rsidP="00A8009D">
            <w:r>
              <w:t>Front Ultrasonic Sensor 1</w:t>
            </w:r>
          </w:p>
        </w:tc>
      </w:tr>
      <w:tr w:rsidR="007B6779" w:rsidRPr="007C20FA" w14:paraId="64B3918D" w14:textId="77777777" w:rsidTr="00A654A1">
        <w:trPr>
          <w:jc w:val="center"/>
        </w:trPr>
        <w:tc>
          <w:tcPr>
            <w:tcW w:w="1276" w:type="dxa"/>
          </w:tcPr>
          <w:p w14:paraId="0BD783C5" w14:textId="77777777" w:rsidR="007B6779" w:rsidRPr="007C20FA" w:rsidRDefault="007B6779" w:rsidP="00A8009D">
            <w:pPr>
              <w:ind w:right="142"/>
              <w:rPr>
                <w:rFonts w:cs="Arial"/>
                <w:snapToGrid w:val="0"/>
              </w:rPr>
            </w:pPr>
            <w:r>
              <w:t>FUS2</w:t>
            </w:r>
          </w:p>
        </w:tc>
        <w:tc>
          <w:tcPr>
            <w:tcW w:w="9214" w:type="dxa"/>
          </w:tcPr>
          <w:p w14:paraId="65E6DCDA" w14:textId="77777777" w:rsidR="007B6779" w:rsidRDefault="007B6779" w:rsidP="00A8009D">
            <w:r>
              <w:t>Front Ultrasonic Sensor 2</w:t>
            </w:r>
          </w:p>
        </w:tc>
      </w:tr>
      <w:tr w:rsidR="007B6779" w:rsidRPr="007C20FA" w14:paraId="2BC870C7" w14:textId="77777777" w:rsidTr="00A654A1">
        <w:trPr>
          <w:jc w:val="center"/>
        </w:trPr>
        <w:tc>
          <w:tcPr>
            <w:tcW w:w="1276" w:type="dxa"/>
          </w:tcPr>
          <w:p w14:paraId="57E3BFD0" w14:textId="77777777" w:rsidR="007B6779" w:rsidRPr="007C20FA" w:rsidRDefault="007B6779" w:rsidP="00A8009D">
            <w:pPr>
              <w:ind w:right="142"/>
              <w:rPr>
                <w:rFonts w:cs="Arial"/>
                <w:snapToGrid w:val="0"/>
              </w:rPr>
            </w:pPr>
            <w:r>
              <w:t>FUS3</w:t>
            </w:r>
          </w:p>
        </w:tc>
        <w:tc>
          <w:tcPr>
            <w:tcW w:w="9214" w:type="dxa"/>
          </w:tcPr>
          <w:p w14:paraId="5742767D" w14:textId="77777777" w:rsidR="007B6779" w:rsidRDefault="007B6779" w:rsidP="00A8009D">
            <w:r>
              <w:t>Front Ultrasonic Sensor 3</w:t>
            </w:r>
          </w:p>
        </w:tc>
      </w:tr>
      <w:tr w:rsidR="007B6779" w:rsidRPr="007C20FA" w14:paraId="5C0B2528" w14:textId="77777777" w:rsidTr="00A654A1">
        <w:trPr>
          <w:jc w:val="center"/>
        </w:trPr>
        <w:tc>
          <w:tcPr>
            <w:tcW w:w="1276" w:type="dxa"/>
          </w:tcPr>
          <w:p w14:paraId="439B5431" w14:textId="77777777" w:rsidR="007B6779" w:rsidRPr="007C20FA" w:rsidRDefault="007B6779" w:rsidP="00A8009D">
            <w:pPr>
              <w:ind w:right="142"/>
              <w:rPr>
                <w:rFonts w:cs="Arial"/>
                <w:snapToGrid w:val="0"/>
              </w:rPr>
            </w:pPr>
            <w:r>
              <w:t>FUS4</w:t>
            </w:r>
          </w:p>
        </w:tc>
        <w:tc>
          <w:tcPr>
            <w:tcW w:w="9214" w:type="dxa"/>
          </w:tcPr>
          <w:p w14:paraId="38F9A3BC" w14:textId="77777777" w:rsidR="007B6779" w:rsidRDefault="007B6779" w:rsidP="00A8009D">
            <w:r>
              <w:t>Front Ultrasonic Sensor 4</w:t>
            </w:r>
          </w:p>
        </w:tc>
      </w:tr>
      <w:tr w:rsidR="007B6779" w:rsidRPr="007C20FA" w14:paraId="529D8466" w14:textId="77777777" w:rsidTr="00A654A1">
        <w:trPr>
          <w:jc w:val="center"/>
        </w:trPr>
        <w:tc>
          <w:tcPr>
            <w:tcW w:w="1276" w:type="dxa"/>
          </w:tcPr>
          <w:p w14:paraId="329D62C6" w14:textId="77777777" w:rsidR="007B6779" w:rsidRPr="007C20FA" w:rsidRDefault="007B6779" w:rsidP="00A8009D">
            <w:pPr>
              <w:ind w:right="142"/>
              <w:rPr>
                <w:rFonts w:cs="Arial"/>
                <w:snapToGrid w:val="0"/>
              </w:rPr>
            </w:pPr>
            <w:r>
              <w:t>GSM {13}</w:t>
            </w:r>
          </w:p>
        </w:tc>
        <w:tc>
          <w:tcPr>
            <w:tcW w:w="9214" w:type="dxa"/>
          </w:tcPr>
          <w:p w14:paraId="5AE30757" w14:textId="77777777" w:rsidR="007B6779" w:rsidRDefault="007B6779" w:rsidP="00A8009D">
            <w:r>
              <w:t>Gear Shift Module (w/ PT subnet)</w:t>
            </w:r>
          </w:p>
        </w:tc>
      </w:tr>
      <w:tr w:rsidR="007B6779" w:rsidRPr="007C20FA" w14:paraId="17D73F64" w14:textId="77777777" w:rsidTr="00A654A1">
        <w:trPr>
          <w:jc w:val="center"/>
        </w:trPr>
        <w:tc>
          <w:tcPr>
            <w:tcW w:w="1276" w:type="dxa"/>
          </w:tcPr>
          <w:p w14:paraId="7FED1731" w14:textId="77777777" w:rsidR="007B6779" w:rsidRPr="007C20FA" w:rsidRDefault="007B6779" w:rsidP="00A8009D">
            <w:pPr>
              <w:ind w:right="142"/>
              <w:rPr>
                <w:rFonts w:cs="Arial"/>
                <w:snapToGrid w:val="0"/>
              </w:rPr>
            </w:pPr>
            <w:r>
              <w:t>HCM (</w:t>
            </w:r>
            <w:proofErr w:type="spellStart"/>
            <w:r>
              <w:t>Lvl</w:t>
            </w:r>
            <w:proofErr w:type="spellEnd"/>
            <w:r>
              <w:t>) V</w:t>
            </w:r>
          </w:p>
        </w:tc>
        <w:tc>
          <w:tcPr>
            <w:tcW w:w="9214" w:type="dxa"/>
          </w:tcPr>
          <w:p w14:paraId="459FA059" w14:textId="77777777" w:rsidR="007B6779" w:rsidRDefault="007B6779" w:rsidP="00A8009D">
            <w:r>
              <w:t>Headlamp Control Module (Leveling)</w:t>
            </w:r>
          </w:p>
        </w:tc>
      </w:tr>
      <w:tr w:rsidR="007B6779" w:rsidRPr="007C20FA" w14:paraId="4581FF0A" w14:textId="77777777" w:rsidTr="00A654A1">
        <w:trPr>
          <w:jc w:val="center"/>
        </w:trPr>
        <w:tc>
          <w:tcPr>
            <w:tcW w:w="1276" w:type="dxa"/>
          </w:tcPr>
          <w:p w14:paraId="37A796A0" w14:textId="77777777" w:rsidR="007B6779" w:rsidRPr="007C20FA" w:rsidRDefault="007B6779" w:rsidP="00A8009D">
            <w:pPr>
              <w:ind w:right="142"/>
              <w:rPr>
                <w:rFonts w:cs="Arial"/>
                <w:snapToGrid w:val="0"/>
              </w:rPr>
            </w:pPr>
            <w:r>
              <w:t>HVAC_RCCM</w:t>
            </w:r>
          </w:p>
        </w:tc>
        <w:tc>
          <w:tcPr>
            <w:tcW w:w="9214" w:type="dxa"/>
          </w:tcPr>
          <w:p w14:paraId="334A53EA" w14:textId="77777777" w:rsidR="007B6779" w:rsidRDefault="007B6779" w:rsidP="00A8009D">
            <w:r>
              <w:t>HVAC control module (standalone)</w:t>
            </w:r>
          </w:p>
        </w:tc>
      </w:tr>
      <w:tr w:rsidR="007B6779" w:rsidRPr="007C20FA" w14:paraId="75B179F1" w14:textId="77777777" w:rsidTr="00A654A1">
        <w:trPr>
          <w:jc w:val="center"/>
        </w:trPr>
        <w:tc>
          <w:tcPr>
            <w:tcW w:w="1276" w:type="dxa"/>
          </w:tcPr>
          <w:p w14:paraId="272203F7" w14:textId="77777777" w:rsidR="007B6779" w:rsidRPr="007C20FA" w:rsidRDefault="007B6779" w:rsidP="00A8009D">
            <w:pPr>
              <w:ind w:right="142"/>
              <w:rPr>
                <w:rFonts w:cs="Arial"/>
                <w:snapToGrid w:val="0"/>
              </w:rPr>
            </w:pPr>
            <w:r>
              <w:t>IPMA (ADAS) {3,4,5}</w:t>
            </w:r>
          </w:p>
        </w:tc>
        <w:tc>
          <w:tcPr>
            <w:tcW w:w="9214" w:type="dxa"/>
          </w:tcPr>
          <w:p w14:paraId="5EFEF2B2" w14:textId="77777777" w:rsidR="007B6779" w:rsidRDefault="007B6779" w:rsidP="00A8009D">
            <w:r>
              <w:t>Image Processing Module A (ADAS)</w:t>
            </w:r>
          </w:p>
        </w:tc>
      </w:tr>
      <w:tr w:rsidR="007B6779" w:rsidRPr="007C20FA" w14:paraId="286BAFAC" w14:textId="77777777" w:rsidTr="00A654A1">
        <w:trPr>
          <w:jc w:val="center"/>
        </w:trPr>
        <w:tc>
          <w:tcPr>
            <w:tcW w:w="1276" w:type="dxa"/>
          </w:tcPr>
          <w:p w14:paraId="34A0063E" w14:textId="77777777" w:rsidR="007B6779" w:rsidRPr="007C20FA" w:rsidRDefault="007B6779" w:rsidP="00A8009D">
            <w:pPr>
              <w:ind w:right="142"/>
              <w:rPr>
                <w:rFonts w:cs="Arial"/>
                <w:snapToGrid w:val="0"/>
              </w:rPr>
            </w:pPr>
            <w:r>
              <w:t>LHM-LMP {14}</w:t>
            </w:r>
          </w:p>
        </w:tc>
        <w:tc>
          <w:tcPr>
            <w:tcW w:w="9214" w:type="dxa"/>
          </w:tcPr>
          <w:p w14:paraId="7A1C3D61" w14:textId="77777777" w:rsidR="007B6779" w:rsidRDefault="007B6779" w:rsidP="00A8009D">
            <w:r>
              <w:t>Lamp, Left Headlight Module</w:t>
            </w:r>
          </w:p>
        </w:tc>
      </w:tr>
      <w:tr w:rsidR="007B6779" w:rsidRPr="007C20FA" w14:paraId="05583C17" w14:textId="77777777" w:rsidTr="00A654A1">
        <w:trPr>
          <w:jc w:val="center"/>
        </w:trPr>
        <w:tc>
          <w:tcPr>
            <w:tcW w:w="1276" w:type="dxa"/>
          </w:tcPr>
          <w:p w14:paraId="463F0FA8" w14:textId="77777777" w:rsidR="007B6779" w:rsidRPr="007C20FA" w:rsidRDefault="007B6779" w:rsidP="00A8009D">
            <w:pPr>
              <w:ind w:right="142"/>
              <w:rPr>
                <w:rFonts w:cs="Arial"/>
                <w:snapToGrid w:val="0"/>
              </w:rPr>
            </w:pPr>
            <w:r>
              <w:t>LHM-MTR {14}</w:t>
            </w:r>
          </w:p>
        </w:tc>
        <w:tc>
          <w:tcPr>
            <w:tcW w:w="9214" w:type="dxa"/>
          </w:tcPr>
          <w:p w14:paraId="7C488661" w14:textId="77777777" w:rsidR="007B6779" w:rsidRDefault="007B6779" w:rsidP="00A8009D">
            <w:r>
              <w:t>Motor, Left Headlight Module</w:t>
            </w:r>
          </w:p>
        </w:tc>
      </w:tr>
      <w:tr w:rsidR="007B6779" w:rsidRPr="007C20FA" w14:paraId="151B6F46" w14:textId="77777777" w:rsidTr="00A654A1">
        <w:trPr>
          <w:jc w:val="center"/>
        </w:trPr>
        <w:tc>
          <w:tcPr>
            <w:tcW w:w="1276" w:type="dxa"/>
          </w:tcPr>
          <w:p w14:paraId="2505F3C8" w14:textId="77777777" w:rsidR="007B6779" w:rsidRPr="007C20FA" w:rsidRDefault="007B6779" w:rsidP="00A8009D">
            <w:pPr>
              <w:ind w:right="142"/>
              <w:rPr>
                <w:rFonts w:cs="Arial"/>
                <w:snapToGrid w:val="0"/>
              </w:rPr>
            </w:pPr>
            <w:r>
              <w:t>LRR_F</w:t>
            </w:r>
          </w:p>
        </w:tc>
        <w:tc>
          <w:tcPr>
            <w:tcW w:w="9214" w:type="dxa"/>
          </w:tcPr>
          <w:p w14:paraId="706606B0" w14:textId="77777777" w:rsidR="007B6779" w:rsidRDefault="007B6779" w:rsidP="00A8009D">
            <w:r>
              <w:t>Long Range Radar - Front</w:t>
            </w:r>
          </w:p>
        </w:tc>
      </w:tr>
      <w:tr w:rsidR="007B6779" w:rsidRPr="007C20FA" w14:paraId="3DE478A8" w14:textId="77777777" w:rsidTr="00A654A1">
        <w:trPr>
          <w:jc w:val="center"/>
        </w:trPr>
        <w:tc>
          <w:tcPr>
            <w:tcW w:w="1276" w:type="dxa"/>
          </w:tcPr>
          <w:p w14:paraId="5888821B" w14:textId="77777777" w:rsidR="007B6779" w:rsidRPr="007C20FA" w:rsidRDefault="007B6779" w:rsidP="00A8009D">
            <w:pPr>
              <w:ind w:right="142"/>
              <w:rPr>
                <w:rFonts w:cs="Arial"/>
                <w:snapToGrid w:val="0"/>
              </w:rPr>
            </w:pPr>
            <w:r>
              <w:t>LSM</w:t>
            </w:r>
          </w:p>
        </w:tc>
        <w:tc>
          <w:tcPr>
            <w:tcW w:w="9214" w:type="dxa"/>
          </w:tcPr>
          <w:p w14:paraId="07F43010" w14:textId="77777777" w:rsidR="007B6779" w:rsidRDefault="007B6779" w:rsidP="00A8009D">
            <w:r>
              <w:t>Light Switch Module (headlamps)</w:t>
            </w:r>
          </w:p>
        </w:tc>
      </w:tr>
      <w:tr w:rsidR="007B6779" w:rsidRPr="007C20FA" w14:paraId="5AB62D08" w14:textId="77777777" w:rsidTr="00A654A1">
        <w:trPr>
          <w:jc w:val="center"/>
        </w:trPr>
        <w:tc>
          <w:tcPr>
            <w:tcW w:w="1276" w:type="dxa"/>
          </w:tcPr>
          <w:p w14:paraId="00F58A45" w14:textId="77777777" w:rsidR="007B6779" w:rsidRPr="007C20FA" w:rsidRDefault="007B6779" w:rsidP="00A8009D">
            <w:pPr>
              <w:ind w:right="142"/>
              <w:rPr>
                <w:rFonts w:cs="Arial"/>
                <w:snapToGrid w:val="0"/>
              </w:rPr>
            </w:pPr>
            <w:r>
              <w:t>OBCC</w:t>
            </w:r>
          </w:p>
        </w:tc>
        <w:tc>
          <w:tcPr>
            <w:tcW w:w="9214" w:type="dxa"/>
          </w:tcPr>
          <w:p w14:paraId="66C6263F" w14:textId="77777777" w:rsidR="007B6779" w:rsidRDefault="007B6779" w:rsidP="00A8009D">
            <w:r>
              <w:t>Off-Board Charge Controller</w:t>
            </w:r>
          </w:p>
        </w:tc>
      </w:tr>
      <w:tr w:rsidR="007B6779" w:rsidRPr="007C20FA" w14:paraId="5E393774" w14:textId="77777777" w:rsidTr="00A654A1">
        <w:trPr>
          <w:jc w:val="center"/>
        </w:trPr>
        <w:tc>
          <w:tcPr>
            <w:tcW w:w="1276" w:type="dxa"/>
          </w:tcPr>
          <w:p w14:paraId="19EA71A9" w14:textId="77777777" w:rsidR="007B6779" w:rsidRPr="007C20FA" w:rsidRDefault="007B6779" w:rsidP="00A8009D">
            <w:pPr>
              <w:ind w:right="142"/>
              <w:rPr>
                <w:rFonts w:cs="Arial"/>
                <w:snapToGrid w:val="0"/>
              </w:rPr>
            </w:pPr>
            <w:r>
              <w:t>OCS</w:t>
            </w:r>
          </w:p>
        </w:tc>
        <w:tc>
          <w:tcPr>
            <w:tcW w:w="9214" w:type="dxa"/>
          </w:tcPr>
          <w:p w14:paraId="52172D7F" w14:textId="77777777" w:rsidR="007B6779" w:rsidRDefault="007B6779" w:rsidP="00A8009D">
            <w:r>
              <w:t>Occupant Classification Sensor (restraints)</w:t>
            </w:r>
          </w:p>
        </w:tc>
      </w:tr>
      <w:tr w:rsidR="007B6779" w:rsidRPr="007C20FA" w14:paraId="1C69F8F5" w14:textId="77777777" w:rsidTr="00A654A1">
        <w:trPr>
          <w:jc w:val="center"/>
        </w:trPr>
        <w:tc>
          <w:tcPr>
            <w:tcW w:w="1276" w:type="dxa"/>
          </w:tcPr>
          <w:p w14:paraId="54114092" w14:textId="77777777" w:rsidR="007B6779" w:rsidRPr="007C20FA" w:rsidRDefault="007B6779" w:rsidP="00A8009D">
            <w:pPr>
              <w:ind w:right="142"/>
              <w:rPr>
                <w:rFonts w:cs="Arial"/>
                <w:snapToGrid w:val="0"/>
              </w:rPr>
            </w:pPr>
            <w:r>
              <w:t>PACM</w:t>
            </w:r>
          </w:p>
        </w:tc>
        <w:tc>
          <w:tcPr>
            <w:tcW w:w="9214" w:type="dxa"/>
          </w:tcPr>
          <w:p w14:paraId="34E6FC4D" w14:textId="77777777" w:rsidR="007B6779" w:rsidRDefault="007B6779" w:rsidP="00A8009D">
            <w:r>
              <w:t>Pedestrian Alert Control Module</w:t>
            </w:r>
          </w:p>
        </w:tc>
      </w:tr>
      <w:tr w:rsidR="007B6779" w:rsidRPr="007C20FA" w14:paraId="2267A367" w14:textId="77777777" w:rsidTr="00A654A1">
        <w:trPr>
          <w:jc w:val="center"/>
        </w:trPr>
        <w:tc>
          <w:tcPr>
            <w:tcW w:w="1276" w:type="dxa"/>
          </w:tcPr>
          <w:p w14:paraId="28808075" w14:textId="77777777" w:rsidR="007B6779" w:rsidRPr="007C20FA" w:rsidRDefault="007B6779" w:rsidP="00A8009D">
            <w:pPr>
              <w:ind w:right="142"/>
              <w:rPr>
                <w:rFonts w:cs="Arial"/>
                <w:snapToGrid w:val="0"/>
              </w:rPr>
            </w:pPr>
            <w:r>
              <w:t>PATS</w:t>
            </w:r>
          </w:p>
        </w:tc>
        <w:tc>
          <w:tcPr>
            <w:tcW w:w="9214" w:type="dxa"/>
          </w:tcPr>
          <w:p w14:paraId="64CCDDD8" w14:textId="77777777" w:rsidR="007B6779" w:rsidRDefault="007B6779" w:rsidP="00A8009D">
            <w:r>
              <w:t>Passive Anti-theft immobilizer (BCM Gen 2)</w:t>
            </w:r>
          </w:p>
        </w:tc>
      </w:tr>
      <w:tr w:rsidR="007B6779" w:rsidRPr="007C20FA" w14:paraId="03F80668" w14:textId="77777777" w:rsidTr="00A654A1">
        <w:trPr>
          <w:jc w:val="center"/>
        </w:trPr>
        <w:tc>
          <w:tcPr>
            <w:tcW w:w="1276" w:type="dxa"/>
          </w:tcPr>
          <w:p w14:paraId="7CF46A86" w14:textId="77777777" w:rsidR="007B6779" w:rsidRPr="007C20FA" w:rsidRDefault="007B6779" w:rsidP="00A8009D">
            <w:pPr>
              <w:ind w:right="142"/>
              <w:rPr>
                <w:rFonts w:cs="Arial"/>
                <w:snapToGrid w:val="0"/>
              </w:rPr>
            </w:pPr>
            <w:r>
              <w:t>PCL</w:t>
            </w:r>
          </w:p>
        </w:tc>
        <w:tc>
          <w:tcPr>
            <w:tcW w:w="9214" w:type="dxa"/>
          </w:tcPr>
          <w:p w14:paraId="47A79B27" w14:textId="77777777" w:rsidR="007B6779" w:rsidRDefault="007B6779" w:rsidP="00A8009D">
            <w:r>
              <w:t>Power Child Lock</w:t>
            </w:r>
          </w:p>
        </w:tc>
      </w:tr>
      <w:tr w:rsidR="007B6779" w:rsidRPr="007C20FA" w14:paraId="04EB5F3E" w14:textId="77777777" w:rsidTr="00A654A1">
        <w:trPr>
          <w:jc w:val="center"/>
        </w:trPr>
        <w:tc>
          <w:tcPr>
            <w:tcW w:w="1276" w:type="dxa"/>
          </w:tcPr>
          <w:p w14:paraId="5D1A7216" w14:textId="77777777" w:rsidR="007B6779" w:rsidRPr="007C20FA" w:rsidRDefault="007B6779" w:rsidP="00A8009D">
            <w:pPr>
              <w:ind w:right="142"/>
              <w:rPr>
                <w:rFonts w:cs="Arial"/>
                <w:snapToGrid w:val="0"/>
              </w:rPr>
            </w:pPr>
            <w:r>
              <w:t>PDM</w:t>
            </w:r>
          </w:p>
        </w:tc>
        <w:tc>
          <w:tcPr>
            <w:tcW w:w="9214" w:type="dxa"/>
          </w:tcPr>
          <w:p w14:paraId="5A979992" w14:textId="77777777" w:rsidR="007B6779" w:rsidRDefault="007B6779" w:rsidP="00A8009D">
            <w:r>
              <w:t xml:space="preserve">Door Module, Passenger </w:t>
            </w:r>
          </w:p>
        </w:tc>
      </w:tr>
      <w:tr w:rsidR="007B6779" w:rsidRPr="007C20FA" w14:paraId="4BBCCC90" w14:textId="77777777" w:rsidTr="00A654A1">
        <w:trPr>
          <w:jc w:val="center"/>
        </w:trPr>
        <w:tc>
          <w:tcPr>
            <w:tcW w:w="1276" w:type="dxa"/>
          </w:tcPr>
          <w:p w14:paraId="54B181E6" w14:textId="77777777" w:rsidR="007B6779" w:rsidRPr="007C20FA" w:rsidRDefault="007B6779" w:rsidP="00A8009D">
            <w:pPr>
              <w:ind w:right="142"/>
              <w:rPr>
                <w:rFonts w:cs="Arial"/>
                <w:snapToGrid w:val="0"/>
              </w:rPr>
            </w:pPr>
            <w:r>
              <w:t>PSCM</w:t>
            </w:r>
          </w:p>
        </w:tc>
        <w:tc>
          <w:tcPr>
            <w:tcW w:w="9214" w:type="dxa"/>
          </w:tcPr>
          <w:p w14:paraId="38D12D1F" w14:textId="77777777" w:rsidR="007B6779" w:rsidRDefault="007B6779" w:rsidP="00A8009D">
            <w:r>
              <w:t>Electric Power Assist Steering (FNV2)</w:t>
            </w:r>
          </w:p>
        </w:tc>
      </w:tr>
      <w:tr w:rsidR="007B6779" w:rsidRPr="007C20FA" w14:paraId="333784E2" w14:textId="77777777" w:rsidTr="00A654A1">
        <w:trPr>
          <w:jc w:val="center"/>
        </w:trPr>
        <w:tc>
          <w:tcPr>
            <w:tcW w:w="1276" w:type="dxa"/>
          </w:tcPr>
          <w:p w14:paraId="25008309" w14:textId="77777777" w:rsidR="007B6779" w:rsidRPr="007C20FA" w:rsidRDefault="007B6779" w:rsidP="00A8009D">
            <w:pPr>
              <w:ind w:right="142"/>
              <w:rPr>
                <w:rFonts w:cs="Arial"/>
                <w:snapToGrid w:val="0"/>
              </w:rPr>
            </w:pPr>
            <w:r>
              <w:t>RACM</w:t>
            </w:r>
          </w:p>
        </w:tc>
        <w:tc>
          <w:tcPr>
            <w:tcW w:w="9214" w:type="dxa"/>
          </w:tcPr>
          <w:p w14:paraId="1FAFB821" w14:textId="77777777" w:rsidR="007B6779" w:rsidRDefault="007B6779" w:rsidP="00A8009D">
            <w:r>
              <w:t>Rear Audio Control Module A</w:t>
            </w:r>
          </w:p>
        </w:tc>
      </w:tr>
      <w:tr w:rsidR="007B6779" w:rsidRPr="007C20FA" w14:paraId="73DFAAFF" w14:textId="77777777" w:rsidTr="00A654A1">
        <w:trPr>
          <w:jc w:val="center"/>
        </w:trPr>
        <w:tc>
          <w:tcPr>
            <w:tcW w:w="1276" w:type="dxa"/>
          </w:tcPr>
          <w:p w14:paraId="73F1A319" w14:textId="77777777" w:rsidR="007B6779" w:rsidRPr="007C20FA" w:rsidRDefault="007B6779" w:rsidP="00A8009D">
            <w:pPr>
              <w:ind w:right="142"/>
              <w:rPr>
                <w:rFonts w:cs="Arial"/>
                <w:snapToGrid w:val="0"/>
              </w:rPr>
            </w:pPr>
            <w:r>
              <w:t>RAL</w:t>
            </w:r>
          </w:p>
        </w:tc>
        <w:tc>
          <w:tcPr>
            <w:tcW w:w="9214" w:type="dxa"/>
          </w:tcPr>
          <w:p w14:paraId="180ADD7C" w14:textId="77777777" w:rsidR="007B6779" w:rsidRDefault="007B6779" w:rsidP="00A8009D">
            <w:r>
              <w:t>Rear Audio Lock</w:t>
            </w:r>
          </w:p>
        </w:tc>
      </w:tr>
      <w:tr w:rsidR="007B6779" w:rsidRPr="007C20FA" w14:paraId="5E0E07E6" w14:textId="77777777" w:rsidTr="00A654A1">
        <w:trPr>
          <w:jc w:val="center"/>
        </w:trPr>
        <w:tc>
          <w:tcPr>
            <w:tcW w:w="1276" w:type="dxa"/>
          </w:tcPr>
          <w:p w14:paraId="66AFE761" w14:textId="77777777" w:rsidR="007B6779" w:rsidRPr="007C20FA" w:rsidRDefault="007B6779" w:rsidP="00A8009D">
            <w:pPr>
              <w:ind w:right="142"/>
              <w:rPr>
                <w:rFonts w:cs="Arial"/>
                <w:snapToGrid w:val="0"/>
              </w:rPr>
            </w:pPr>
            <w:r>
              <w:t>RCL</w:t>
            </w:r>
          </w:p>
        </w:tc>
        <w:tc>
          <w:tcPr>
            <w:tcW w:w="9214" w:type="dxa"/>
          </w:tcPr>
          <w:p w14:paraId="054C6010" w14:textId="77777777" w:rsidR="007B6779" w:rsidRDefault="007B6779" w:rsidP="00A8009D">
            <w:r>
              <w:t>Rear Climate Lock</w:t>
            </w:r>
          </w:p>
        </w:tc>
      </w:tr>
      <w:tr w:rsidR="007B6779" w:rsidRPr="007C20FA" w14:paraId="0A540197" w14:textId="77777777" w:rsidTr="00A654A1">
        <w:trPr>
          <w:jc w:val="center"/>
        </w:trPr>
        <w:tc>
          <w:tcPr>
            <w:tcW w:w="1276" w:type="dxa"/>
          </w:tcPr>
          <w:p w14:paraId="5B51E456" w14:textId="77777777" w:rsidR="007B6779" w:rsidRPr="007C20FA" w:rsidRDefault="007B6779" w:rsidP="00A8009D">
            <w:pPr>
              <w:ind w:right="142"/>
              <w:rPr>
                <w:rFonts w:cs="Arial"/>
                <w:snapToGrid w:val="0"/>
              </w:rPr>
            </w:pPr>
            <w:r>
              <w:t>RCM</w:t>
            </w:r>
          </w:p>
        </w:tc>
        <w:tc>
          <w:tcPr>
            <w:tcW w:w="9214" w:type="dxa"/>
          </w:tcPr>
          <w:p w14:paraId="6FB192A7" w14:textId="77777777" w:rsidR="007B6779" w:rsidRDefault="007B6779" w:rsidP="00A8009D">
            <w:r>
              <w:t>Restraints Control Module (FNV3) on FD</w:t>
            </w:r>
          </w:p>
        </w:tc>
      </w:tr>
      <w:tr w:rsidR="007B6779" w:rsidRPr="007C20FA" w14:paraId="6043487B" w14:textId="77777777" w:rsidTr="00A654A1">
        <w:trPr>
          <w:jc w:val="center"/>
        </w:trPr>
        <w:tc>
          <w:tcPr>
            <w:tcW w:w="1276" w:type="dxa"/>
          </w:tcPr>
          <w:p w14:paraId="53CDA724" w14:textId="77777777" w:rsidR="007B6779" w:rsidRPr="007C20FA" w:rsidRDefault="007B6779" w:rsidP="00A8009D">
            <w:pPr>
              <w:ind w:right="142"/>
              <w:rPr>
                <w:rFonts w:cs="Arial"/>
                <w:snapToGrid w:val="0"/>
              </w:rPr>
            </w:pPr>
            <w:r>
              <w:t>RGTM (</w:t>
            </w:r>
            <w:proofErr w:type="spellStart"/>
            <w:r>
              <w:t>Lftgt</w:t>
            </w:r>
            <w:proofErr w:type="spellEnd"/>
            <w:r>
              <w:t>)</w:t>
            </w:r>
          </w:p>
        </w:tc>
        <w:tc>
          <w:tcPr>
            <w:tcW w:w="9214" w:type="dxa"/>
          </w:tcPr>
          <w:p w14:paraId="1391ED24" w14:textId="77777777" w:rsidR="007B6779" w:rsidRDefault="007B6779" w:rsidP="00A8009D">
            <w:r>
              <w:t>Rear Gate/Trunk Module (Liftgate)</w:t>
            </w:r>
          </w:p>
        </w:tc>
      </w:tr>
      <w:tr w:rsidR="007B6779" w:rsidRPr="007C20FA" w14:paraId="2776016C" w14:textId="77777777" w:rsidTr="00A654A1">
        <w:trPr>
          <w:jc w:val="center"/>
        </w:trPr>
        <w:tc>
          <w:tcPr>
            <w:tcW w:w="1276" w:type="dxa"/>
          </w:tcPr>
          <w:p w14:paraId="10407EB0" w14:textId="77777777" w:rsidR="007B6779" w:rsidRPr="007C20FA" w:rsidRDefault="007B6779" w:rsidP="00A8009D">
            <w:pPr>
              <w:ind w:right="142"/>
              <w:rPr>
                <w:rFonts w:cs="Arial"/>
                <w:snapToGrid w:val="0"/>
              </w:rPr>
            </w:pPr>
            <w:r>
              <w:t>RHM-LMP {14}</w:t>
            </w:r>
          </w:p>
        </w:tc>
        <w:tc>
          <w:tcPr>
            <w:tcW w:w="9214" w:type="dxa"/>
          </w:tcPr>
          <w:p w14:paraId="1548DDE9" w14:textId="77777777" w:rsidR="007B6779" w:rsidRDefault="007B6779" w:rsidP="00A8009D">
            <w:r>
              <w:t>Lamp, Right Headlight Module</w:t>
            </w:r>
          </w:p>
        </w:tc>
      </w:tr>
      <w:tr w:rsidR="007B6779" w:rsidRPr="007C20FA" w14:paraId="3039EE61" w14:textId="77777777" w:rsidTr="00A654A1">
        <w:trPr>
          <w:jc w:val="center"/>
        </w:trPr>
        <w:tc>
          <w:tcPr>
            <w:tcW w:w="1276" w:type="dxa"/>
          </w:tcPr>
          <w:p w14:paraId="7521548A" w14:textId="77777777" w:rsidR="007B6779" w:rsidRPr="007C20FA" w:rsidRDefault="007B6779" w:rsidP="00A8009D">
            <w:pPr>
              <w:ind w:right="142"/>
              <w:rPr>
                <w:rFonts w:cs="Arial"/>
                <w:snapToGrid w:val="0"/>
              </w:rPr>
            </w:pPr>
            <w:r>
              <w:t>RHM-MTR {14}</w:t>
            </w:r>
          </w:p>
        </w:tc>
        <w:tc>
          <w:tcPr>
            <w:tcW w:w="9214" w:type="dxa"/>
          </w:tcPr>
          <w:p w14:paraId="1AB516D7" w14:textId="77777777" w:rsidR="007B6779" w:rsidRDefault="007B6779" w:rsidP="00A8009D">
            <w:r>
              <w:t>Motor, Right Headlight Module</w:t>
            </w:r>
          </w:p>
        </w:tc>
      </w:tr>
      <w:tr w:rsidR="007B6779" w:rsidRPr="007C20FA" w14:paraId="5AAE407C" w14:textId="77777777" w:rsidTr="00A654A1">
        <w:trPr>
          <w:jc w:val="center"/>
        </w:trPr>
        <w:tc>
          <w:tcPr>
            <w:tcW w:w="1276" w:type="dxa"/>
          </w:tcPr>
          <w:p w14:paraId="397AC286" w14:textId="77777777" w:rsidR="007B6779" w:rsidRPr="007C20FA" w:rsidRDefault="007B6779" w:rsidP="00A8009D">
            <w:pPr>
              <w:ind w:right="142"/>
              <w:rPr>
                <w:rFonts w:cs="Arial"/>
                <w:snapToGrid w:val="0"/>
              </w:rPr>
            </w:pPr>
            <w:r>
              <w:t>RSCL</w:t>
            </w:r>
          </w:p>
        </w:tc>
        <w:tc>
          <w:tcPr>
            <w:tcW w:w="9214" w:type="dxa"/>
          </w:tcPr>
          <w:p w14:paraId="35856CDE" w14:textId="77777777" w:rsidR="007B6779" w:rsidRDefault="007B6779" w:rsidP="00A8009D">
            <w:r>
              <w:t xml:space="preserve">Rear Seat </w:t>
            </w:r>
            <w:proofErr w:type="spellStart"/>
            <w:r>
              <w:t>Contols</w:t>
            </w:r>
            <w:proofErr w:type="spellEnd"/>
            <w:r>
              <w:t xml:space="preserve"> Lockout - THIS FEATURE</w:t>
            </w:r>
          </w:p>
        </w:tc>
      </w:tr>
      <w:tr w:rsidR="007B6779" w:rsidRPr="007C20FA" w14:paraId="4ADCF1AE" w14:textId="77777777" w:rsidTr="00A654A1">
        <w:trPr>
          <w:jc w:val="center"/>
        </w:trPr>
        <w:tc>
          <w:tcPr>
            <w:tcW w:w="1276" w:type="dxa"/>
          </w:tcPr>
          <w:p w14:paraId="69ECCBF5" w14:textId="77777777" w:rsidR="007B6779" w:rsidRPr="007C20FA" w:rsidRDefault="007B6779" w:rsidP="00A8009D">
            <w:pPr>
              <w:ind w:right="142"/>
              <w:rPr>
                <w:rFonts w:cs="Arial"/>
                <w:snapToGrid w:val="0"/>
              </w:rPr>
            </w:pPr>
            <w:r>
              <w:t>RSE</w:t>
            </w:r>
          </w:p>
        </w:tc>
        <w:tc>
          <w:tcPr>
            <w:tcW w:w="9214" w:type="dxa"/>
          </w:tcPr>
          <w:p w14:paraId="3C5959F5" w14:textId="77777777" w:rsidR="007B6779" w:rsidRDefault="007B6779" w:rsidP="00A8009D">
            <w:r>
              <w:t>Rear Seat Entertainment</w:t>
            </w:r>
          </w:p>
        </w:tc>
      </w:tr>
      <w:tr w:rsidR="007B6779" w:rsidRPr="007C20FA" w14:paraId="7A2FF8DA" w14:textId="77777777" w:rsidTr="00A654A1">
        <w:trPr>
          <w:jc w:val="center"/>
        </w:trPr>
        <w:tc>
          <w:tcPr>
            <w:tcW w:w="1276" w:type="dxa"/>
          </w:tcPr>
          <w:p w14:paraId="19308CB6" w14:textId="77777777" w:rsidR="007B6779" w:rsidRPr="007C20FA" w:rsidRDefault="007B6779" w:rsidP="00A8009D">
            <w:pPr>
              <w:ind w:right="142"/>
              <w:rPr>
                <w:rFonts w:cs="Arial"/>
                <w:snapToGrid w:val="0"/>
              </w:rPr>
            </w:pPr>
            <w:r>
              <w:lastRenderedPageBreak/>
              <w:t>RSM (FCSD) {15}</w:t>
            </w:r>
          </w:p>
        </w:tc>
        <w:tc>
          <w:tcPr>
            <w:tcW w:w="9214" w:type="dxa"/>
          </w:tcPr>
          <w:p w14:paraId="7692D630" w14:textId="77777777" w:rsidR="007B6779" w:rsidRDefault="007B6779" w:rsidP="00A8009D">
            <w:r>
              <w:t>FCSD Remote Start Module</w:t>
            </w:r>
          </w:p>
        </w:tc>
      </w:tr>
      <w:tr w:rsidR="007B6779" w:rsidRPr="007C20FA" w14:paraId="52BB4665" w14:textId="77777777" w:rsidTr="00A654A1">
        <w:trPr>
          <w:jc w:val="center"/>
        </w:trPr>
        <w:tc>
          <w:tcPr>
            <w:tcW w:w="1276" w:type="dxa"/>
          </w:tcPr>
          <w:p w14:paraId="1D6AC87F" w14:textId="77777777" w:rsidR="007B6779" w:rsidRPr="007C20FA" w:rsidRDefault="007B6779" w:rsidP="00A8009D">
            <w:pPr>
              <w:ind w:right="142"/>
              <w:rPr>
                <w:rFonts w:cs="Arial"/>
                <w:snapToGrid w:val="0"/>
              </w:rPr>
            </w:pPr>
            <w:r>
              <w:t>RSSD</w:t>
            </w:r>
          </w:p>
        </w:tc>
        <w:tc>
          <w:tcPr>
            <w:tcW w:w="9214" w:type="dxa"/>
          </w:tcPr>
          <w:p w14:paraId="249A6902" w14:textId="77777777" w:rsidR="007B6779" w:rsidRDefault="007B6779" w:rsidP="00A8009D">
            <w:r>
              <w:t>Remote Seat Switch - Driver's Side</w:t>
            </w:r>
          </w:p>
        </w:tc>
      </w:tr>
      <w:tr w:rsidR="007B6779" w:rsidRPr="007C20FA" w14:paraId="77D05F70" w14:textId="77777777" w:rsidTr="00A654A1">
        <w:trPr>
          <w:jc w:val="center"/>
        </w:trPr>
        <w:tc>
          <w:tcPr>
            <w:tcW w:w="1276" w:type="dxa"/>
          </w:tcPr>
          <w:p w14:paraId="75887445" w14:textId="77777777" w:rsidR="007B6779" w:rsidRPr="007C20FA" w:rsidRDefault="007B6779" w:rsidP="00A8009D">
            <w:pPr>
              <w:ind w:right="142"/>
              <w:rPr>
                <w:rFonts w:cs="Arial"/>
                <w:snapToGrid w:val="0"/>
              </w:rPr>
            </w:pPr>
            <w:r>
              <w:t>RTM {16}</w:t>
            </w:r>
          </w:p>
        </w:tc>
        <w:tc>
          <w:tcPr>
            <w:tcW w:w="9214" w:type="dxa"/>
          </w:tcPr>
          <w:p w14:paraId="0EE16445" w14:textId="77777777" w:rsidR="007B6779" w:rsidRDefault="007B6779" w:rsidP="00A8009D">
            <w:r>
              <w:t>Radio Transceiver Module</w:t>
            </w:r>
          </w:p>
        </w:tc>
      </w:tr>
      <w:tr w:rsidR="007B6779" w:rsidRPr="007C20FA" w14:paraId="0F462E7E" w14:textId="77777777" w:rsidTr="00A654A1">
        <w:trPr>
          <w:jc w:val="center"/>
        </w:trPr>
        <w:tc>
          <w:tcPr>
            <w:tcW w:w="1276" w:type="dxa"/>
          </w:tcPr>
          <w:p w14:paraId="0FEA4A9F" w14:textId="77777777" w:rsidR="007B6779" w:rsidRPr="007C20FA" w:rsidRDefault="007B6779" w:rsidP="00A8009D">
            <w:pPr>
              <w:ind w:right="142"/>
              <w:rPr>
                <w:rFonts w:cs="Arial"/>
                <w:snapToGrid w:val="0"/>
              </w:rPr>
            </w:pPr>
            <w:r>
              <w:t>RUS1</w:t>
            </w:r>
          </w:p>
        </w:tc>
        <w:tc>
          <w:tcPr>
            <w:tcW w:w="9214" w:type="dxa"/>
          </w:tcPr>
          <w:p w14:paraId="2A3D5DDA" w14:textId="77777777" w:rsidR="007B6779" w:rsidRDefault="007B6779" w:rsidP="00A8009D">
            <w:r>
              <w:t>Rear Ultrasonic Sensor 1</w:t>
            </w:r>
          </w:p>
        </w:tc>
      </w:tr>
      <w:tr w:rsidR="007B6779" w:rsidRPr="007C20FA" w14:paraId="606EE469" w14:textId="77777777" w:rsidTr="00A654A1">
        <w:trPr>
          <w:jc w:val="center"/>
        </w:trPr>
        <w:tc>
          <w:tcPr>
            <w:tcW w:w="1276" w:type="dxa"/>
          </w:tcPr>
          <w:p w14:paraId="12725764" w14:textId="77777777" w:rsidR="007B6779" w:rsidRPr="007C20FA" w:rsidRDefault="007B6779" w:rsidP="00A8009D">
            <w:pPr>
              <w:ind w:right="142"/>
              <w:rPr>
                <w:rFonts w:cs="Arial"/>
                <w:snapToGrid w:val="0"/>
              </w:rPr>
            </w:pPr>
            <w:r>
              <w:t>RUS2</w:t>
            </w:r>
          </w:p>
        </w:tc>
        <w:tc>
          <w:tcPr>
            <w:tcW w:w="9214" w:type="dxa"/>
          </w:tcPr>
          <w:p w14:paraId="478F52F9" w14:textId="77777777" w:rsidR="007B6779" w:rsidRDefault="007B6779" w:rsidP="00A8009D">
            <w:r>
              <w:t>Rear Ultrasonic Sensor 2</w:t>
            </w:r>
          </w:p>
        </w:tc>
      </w:tr>
      <w:tr w:rsidR="007B6779" w:rsidRPr="007C20FA" w14:paraId="16A4F61A" w14:textId="77777777" w:rsidTr="00A654A1">
        <w:trPr>
          <w:jc w:val="center"/>
        </w:trPr>
        <w:tc>
          <w:tcPr>
            <w:tcW w:w="1276" w:type="dxa"/>
          </w:tcPr>
          <w:p w14:paraId="193D74B3" w14:textId="77777777" w:rsidR="007B6779" w:rsidRPr="007C20FA" w:rsidRDefault="007B6779" w:rsidP="00A8009D">
            <w:pPr>
              <w:ind w:right="142"/>
              <w:rPr>
                <w:rFonts w:cs="Arial"/>
                <w:snapToGrid w:val="0"/>
              </w:rPr>
            </w:pPr>
            <w:r>
              <w:t>RUS3</w:t>
            </w:r>
          </w:p>
        </w:tc>
        <w:tc>
          <w:tcPr>
            <w:tcW w:w="9214" w:type="dxa"/>
          </w:tcPr>
          <w:p w14:paraId="65B2C7B9" w14:textId="77777777" w:rsidR="007B6779" w:rsidRDefault="007B6779" w:rsidP="00A8009D">
            <w:r>
              <w:t>Rear Ultrasonic Sensor 3</w:t>
            </w:r>
          </w:p>
        </w:tc>
      </w:tr>
      <w:tr w:rsidR="007B6779" w:rsidRPr="007C20FA" w14:paraId="4B7382EC" w14:textId="77777777" w:rsidTr="00A654A1">
        <w:trPr>
          <w:jc w:val="center"/>
        </w:trPr>
        <w:tc>
          <w:tcPr>
            <w:tcW w:w="1276" w:type="dxa"/>
          </w:tcPr>
          <w:p w14:paraId="5181FA84" w14:textId="77777777" w:rsidR="007B6779" w:rsidRPr="007C20FA" w:rsidRDefault="007B6779" w:rsidP="00A8009D">
            <w:pPr>
              <w:ind w:right="142"/>
              <w:rPr>
                <w:rFonts w:cs="Arial"/>
                <w:snapToGrid w:val="0"/>
              </w:rPr>
            </w:pPr>
            <w:r>
              <w:t>RUS4</w:t>
            </w:r>
          </w:p>
        </w:tc>
        <w:tc>
          <w:tcPr>
            <w:tcW w:w="9214" w:type="dxa"/>
          </w:tcPr>
          <w:p w14:paraId="02748734" w14:textId="77777777" w:rsidR="007B6779" w:rsidRDefault="007B6779" w:rsidP="00A8009D">
            <w:r>
              <w:t>Rear Ultrasonic Sensor 4</w:t>
            </w:r>
          </w:p>
        </w:tc>
      </w:tr>
      <w:tr w:rsidR="007B6779" w:rsidRPr="007C20FA" w14:paraId="1B09E14C" w14:textId="77777777" w:rsidTr="00A654A1">
        <w:trPr>
          <w:jc w:val="center"/>
        </w:trPr>
        <w:tc>
          <w:tcPr>
            <w:tcW w:w="1276" w:type="dxa"/>
          </w:tcPr>
          <w:p w14:paraId="297277F2" w14:textId="77777777" w:rsidR="007B6779" w:rsidRPr="007C20FA" w:rsidRDefault="007B6779" w:rsidP="00A8009D">
            <w:pPr>
              <w:ind w:right="142"/>
              <w:rPr>
                <w:rFonts w:cs="Arial"/>
                <w:snapToGrid w:val="0"/>
              </w:rPr>
            </w:pPr>
            <w:r>
              <w:t>RVC (Rr) {1, 2}</w:t>
            </w:r>
          </w:p>
        </w:tc>
        <w:tc>
          <w:tcPr>
            <w:tcW w:w="9214" w:type="dxa"/>
          </w:tcPr>
          <w:p w14:paraId="27705216" w14:textId="77777777" w:rsidR="007B6779" w:rsidRDefault="007B6779" w:rsidP="00A8009D">
            <w:r>
              <w:t>Reverse Video Camera (BCM Gen 2)</w:t>
            </w:r>
          </w:p>
        </w:tc>
      </w:tr>
      <w:tr w:rsidR="007B6779" w:rsidRPr="007C20FA" w14:paraId="49778B6C" w14:textId="77777777" w:rsidTr="00A654A1">
        <w:trPr>
          <w:jc w:val="center"/>
        </w:trPr>
        <w:tc>
          <w:tcPr>
            <w:tcW w:w="1276" w:type="dxa"/>
          </w:tcPr>
          <w:p w14:paraId="6514E923" w14:textId="77777777" w:rsidR="007B6779" w:rsidRPr="007C20FA" w:rsidRDefault="007B6779" w:rsidP="00A8009D">
            <w:pPr>
              <w:ind w:right="142"/>
              <w:rPr>
                <w:rFonts w:cs="Arial"/>
                <w:snapToGrid w:val="0"/>
              </w:rPr>
            </w:pPr>
            <w:r>
              <w:t>SCCM</w:t>
            </w:r>
          </w:p>
        </w:tc>
        <w:tc>
          <w:tcPr>
            <w:tcW w:w="9214" w:type="dxa"/>
          </w:tcPr>
          <w:p w14:paraId="6E40DD52" w14:textId="77777777" w:rsidR="007B6779" w:rsidRDefault="007B6779" w:rsidP="00A8009D">
            <w:r>
              <w:t>Steering Column Control Module w/ HSWM</w:t>
            </w:r>
          </w:p>
        </w:tc>
      </w:tr>
      <w:tr w:rsidR="007B6779" w:rsidRPr="007C20FA" w14:paraId="4F24B9DD" w14:textId="77777777" w:rsidTr="00A654A1">
        <w:trPr>
          <w:jc w:val="center"/>
        </w:trPr>
        <w:tc>
          <w:tcPr>
            <w:tcW w:w="1276" w:type="dxa"/>
          </w:tcPr>
          <w:p w14:paraId="0A2C9929" w14:textId="77777777" w:rsidR="007B6779" w:rsidRPr="007C20FA" w:rsidRDefault="007B6779" w:rsidP="00A8009D">
            <w:pPr>
              <w:ind w:right="142"/>
              <w:rPr>
                <w:rFonts w:cs="Arial"/>
                <w:snapToGrid w:val="0"/>
              </w:rPr>
            </w:pPr>
            <w:r>
              <w:t>SCMF</w:t>
            </w:r>
          </w:p>
        </w:tc>
        <w:tc>
          <w:tcPr>
            <w:tcW w:w="9214" w:type="dxa"/>
          </w:tcPr>
          <w:p w14:paraId="6BFC7516" w14:textId="77777777" w:rsidR="007B6779" w:rsidRDefault="007B6779" w:rsidP="00A8009D">
            <w:r>
              <w:t>Seat Ctrl Mod F (</w:t>
            </w:r>
            <w:proofErr w:type="spellStart"/>
            <w:r>
              <w:t>Clim</w:t>
            </w:r>
            <w:proofErr w:type="spellEnd"/>
            <w:r>
              <w:t xml:space="preserve"> Ctrl, rear)</w:t>
            </w:r>
          </w:p>
        </w:tc>
      </w:tr>
      <w:tr w:rsidR="007B6779" w:rsidRPr="007C20FA" w14:paraId="35C7E328" w14:textId="77777777" w:rsidTr="00A654A1">
        <w:trPr>
          <w:jc w:val="center"/>
        </w:trPr>
        <w:tc>
          <w:tcPr>
            <w:tcW w:w="1276" w:type="dxa"/>
          </w:tcPr>
          <w:p w14:paraId="4EFB2A47" w14:textId="77777777" w:rsidR="007B6779" w:rsidRPr="007C20FA" w:rsidRDefault="007B6779" w:rsidP="00A8009D">
            <w:pPr>
              <w:ind w:right="142"/>
              <w:rPr>
                <w:rFonts w:cs="Arial"/>
                <w:snapToGrid w:val="0"/>
              </w:rPr>
            </w:pPr>
            <w:r>
              <w:t>SCMG</w:t>
            </w:r>
          </w:p>
        </w:tc>
        <w:tc>
          <w:tcPr>
            <w:tcW w:w="9214" w:type="dxa"/>
          </w:tcPr>
          <w:p w14:paraId="1491BB37" w14:textId="77777777" w:rsidR="007B6779" w:rsidRDefault="007B6779" w:rsidP="00A8009D">
            <w:r>
              <w:t>Seat Ctrl Mod G (</w:t>
            </w:r>
            <w:proofErr w:type="spellStart"/>
            <w:r>
              <w:t>MultiContour</w:t>
            </w:r>
            <w:proofErr w:type="spellEnd"/>
            <w:r>
              <w:t xml:space="preserve"> Seat - </w:t>
            </w:r>
            <w:proofErr w:type="spellStart"/>
            <w:r>
              <w:t>Frt</w:t>
            </w:r>
            <w:proofErr w:type="spellEnd"/>
            <w:r>
              <w:t xml:space="preserve"> </w:t>
            </w:r>
            <w:proofErr w:type="spellStart"/>
            <w:r>
              <w:t>Drv</w:t>
            </w:r>
            <w:proofErr w:type="spellEnd"/>
            <w:r>
              <w:t xml:space="preserve"> Side)</w:t>
            </w:r>
          </w:p>
        </w:tc>
      </w:tr>
      <w:tr w:rsidR="007B6779" w:rsidRPr="007C20FA" w14:paraId="7D9A4D2E" w14:textId="77777777" w:rsidTr="00A654A1">
        <w:trPr>
          <w:jc w:val="center"/>
        </w:trPr>
        <w:tc>
          <w:tcPr>
            <w:tcW w:w="1276" w:type="dxa"/>
          </w:tcPr>
          <w:p w14:paraId="50623585" w14:textId="77777777" w:rsidR="007B6779" w:rsidRPr="007C20FA" w:rsidRDefault="007B6779" w:rsidP="00A8009D">
            <w:pPr>
              <w:ind w:right="142"/>
              <w:rPr>
                <w:rFonts w:cs="Arial"/>
                <w:snapToGrid w:val="0"/>
              </w:rPr>
            </w:pPr>
            <w:r>
              <w:t>SCMH</w:t>
            </w:r>
          </w:p>
        </w:tc>
        <w:tc>
          <w:tcPr>
            <w:tcW w:w="9214" w:type="dxa"/>
          </w:tcPr>
          <w:p w14:paraId="62AC0DCD" w14:textId="77777777" w:rsidR="007B6779" w:rsidRDefault="007B6779" w:rsidP="00A8009D">
            <w:r>
              <w:t>Seat Ctrl Mod H (</w:t>
            </w:r>
            <w:proofErr w:type="spellStart"/>
            <w:r>
              <w:t>MultiContour</w:t>
            </w:r>
            <w:proofErr w:type="spellEnd"/>
            <w:r>
              <w:t xml:space="preserve"> Seat - </w:t>
            </w:r>
            <w:proofErr w:type="spellStart"/>
            <w:r>
              <w:t>Frt</w:t>
            </w:r>
            <w:proofErr w:type="spellEnd"/>
            <w:r>
              <w:t xml:space="preserve"> Pass Side)</w:t>
            </w:r>
          </w:p>
        </w:tc>
      </w:tr>
      <w:tr w:rsidR="007B6779" w:rsidRPr="007C20FA" w14:paraId="7A6DE919" w14:textId="77777777" w:rsidTr="00A654A1">
        <w:trPr>
          <w:jc w:val="center"/>
        </w:trPr>
        <w:tc>
          <w:tcPr>
            <w:tcW w:w="1276" w:type="dxa"/>
          </w:tcPr>
          <w:p w14:paraId="238FEA81" w14:textId="77777777" w:rsidR="007B6779" w:rsidRPr="007C20FA" w:rsidRDefault="007B6779" w:rsidP="00A8009D">
            <w:pPr>
              <w:ind w:right="142"/>
              <w:rPr>
                <w:rFonts w:cs="Arial"/>
                <w:snapToGrid w:val="0"/>
              </w:rPr>
            </w:pPr>
            <w:r>
              <w:t>SCMJ_PFSM</w:t>
            </w:r>
          </w:p>
        </w:tc>
        <w:tc>
          <w:tcPr>
            <w:tcW w:w="9214" w:type="dxa"/>
          </w:tcPr>
          <w:p w14:paraId="63241607" w14:textId="77777777" w:rsidR="007B6779" w:rsidRDefault="007B6779" w:rsidP="00A8009D">
            <w:r>
              <w:t>Seat Ctrl Mod J (Power Folding Seat Module)</w:t>
            </w:r>
          </w:p>
        </w:tc>
      </w:tr>
      <w:tr w:rsidR="007B6779" w:rsidRPr="007C20FA" w14:paraId="394FDE29" w14:textId="77777777" w:rsidTr="00A654A1">
        <w:trPr>
          <w:jc w:val="center"/>
        </w:trPr>
        <w:tc>
          <w:tcPr>
            <w:tcW w:w="1276" w:type="dxa"/>
          </w:tcPr>
          <w:p w14:paraId="65946D20" w14:textId="77777777" w:rsidR="007B6779" w:rsidRPr="007C20FA" w:rsidRDefault="007B6779" w:rsidP="00A8009D">
            <w:pPr>
              <w:ind w:right="142"/>
              <w:rPr>
                <w:rFonts w:cs="Arial"/>
                <w:snapToGrid w:val="0"/>
              </w:rPr>
            </w:pPr>
            <w:r>
              <w:t>SDS</w:t>
            </w:r>
          </w:p>
        </w:tc>
        <w:tc>
          <w:tcPr>
            <w:tcW w:w="9214" w:type="dxa"/>
          </w:tcPr>
          <w:p w14:paraId="0A2B4702" w14:textId="77777777" w:rsidR="007B6779" w:rsidRDefault="007B6779" w:rsidP="00A8009D">
            <w:r>
              <w:t>System Design Specification</w:t>
            </w:r>
          </w:p>
        </w:tc>
      </w:tr>
      <w:tr w:rsidR="007B6779" w:rsidRPr="007C20FA" w14:paraId="79C416EA" w14:textId="77777777" w:rsidTr="00A654A1">
        <w:trPr>
          <w:jc w:val="center"/>
        </w:trPr>
        <w:tc>
          <w:tcPr>
            <w:tcW w:w="1276" w:type="dxa"/>
          </w:tcPr>
          <w:p w14:paraId="480A9AD8" w14:textId="77777777" w:rsidR="007B6779" w:rsidRPr="007C20FA" w:rsidRDefault="007B6779" w:rsidP="00A8009D">
            <w:pPr>
              <w:ind w:right="142"/>
              <w:rPr>
                <w:rFonts w:cs="Arial"/>
                <w:snapToGrid w:val="0"/>
              </w:rPr>
            </w:pPr>
            <w:r>
              <w:t>SFWM</w:t>
            </w:r>
          </w:p>
        </w:tc>
        <w:tc>
          <w:tcPr>
            <w:tcW w:w="9214" w:type="dxa"/>
          </w:tcPr>
          <w:p w14:paraId="59E3230A" w14:textId="77777777" w:rsidR="007B6779" w:rsidRDefault="007B6779" w:rsidP="00A8009D">
            <w:r>
              <w:t>Smart Front Wiper Module (SCCM master)</w:t>
            </w:r>
          </w:p>
        </w:tc>
      </w:tr>
      <w:tr w:rsidR="007B6779" w:rsidRPr="007C20FA" w14:paraId="3F3E077A" w14:textId="77777777" w:rsidTr="00A654A1">
        <w:trPr>
          <w:jc w:val="center"/>
        </w:trPr>
        <w:tc>
          <w:tcPr>
            <w:tcW w:w="1276" w:type="dxa"/>
          </w:tcPr>
          <w:p w14:paraId="72AFF881" w14:textId="77777777" w:rsidR="007B6779" w:rsidRPr="007C20FA" w:rsidRDefault="007B6779" w:rsidP="00A8009D">
            <w:pPr>
              <w:ind w:right="142"/>
              <w:rPr>
                <w:rFonts w:cs="Arial"/>
                <w:snapToGrid w:val="0"/>
              </w:rPr>
            </w:pPr>
            <w:r>
              <w:t>SOBDMC_HPCM</w:t>
            </w:r>
          </w:p>
        </w:tc>
        <w:tc>
          <w:tcPr>
            <w:tcW w:w="9214" w:type="dxa"/>
          </w:tcPr>
          <w:p w14:paraId="63DD6379" w14:textId="77777777" w:rsidR="007B6779" w:rsidRDefault="007B6779" w:rsidP="00A8009D">
            <w:r>
              <w:t>Sec OBD Ctrl Mod C - HEV P/T Ctrl Mod (Gen 4)</w:t>
            </w:r>
          </w:p>
        </w:tc>
      </w:tr>
      <w:tr w:rsidR="007B6779" w:rsidRPr="007C20FA" w14:paraId="347CD18D" w14:textId="77777777" w:rsidTr="00A654A1">
        <w:trPr>
          <w:jc w:val="center"/>
        </w:trPr>
        <w:tc>
          <w:tcPr>
            <w:tcW w:w="1276" w:type="dxa"/>
          </w:tcPr>
          <w:p w14:paraId="49B1AA16" w14:textId="77777777" w:rsidR="007B6779" w:rsidRPr="007C20FA" w:rsidRDefault="007B6779" w:rsidP="00A8009D">
            <w:pPr>
              <w:ind w:right="142"/>
              <w:rPr>
                <w:rFonts w:cs="Arial"/>
                <w:snapToGrid w:val="0"/>
              </w:rPr>
            </w:pPr>
            <w:r>
              <w:t>SOBDM_BCCM</w:t>
            </w:r>
          </w:p>
        </w:tc>
        <w:tc>
          <w:tcPr>
            <w:tcW w:w="9214" w:type="dxa"/>
          </w:tcPr>
          <w:p w14:paraId="3FD6F4DE" w14:textId="77777777" w:rsidR="007B6779" w:rsidRDefault="007B6779" w:rsidP="00A8009D">
            <w:r>
              <w:t xml:space="preserve">Sec. OBD Ctrl Mod C - Batt </w:t>
            </w:r>
            <w:proofErr w:type="spellStart"/>
            <w:r>
              <w:t>Chrg</w:t>
            </w:r>
            <w:proofErr w:type="spellEnd"/>
            <w:r>
              <w:t xml:space="preserve"> Ctrl Mod (Gen IV)</w:t>
            </w:r>
          </w:p>
        </w:tc>
      </w:tr>
      <w:tr w:rsidR="007B6779" w:rsidRPr="007C20FA" w14:paraId="1480A8CD" w14:textId="77777777" w:rsidTr="00A654A1">
        <w:trPr>
          <w:jc w:val="center"/>
        </w:trPr>
        <w:tc>
          <w:tcPr>
            <w:tcW w:w="1276" w:type="dxa"/>
          </w:tcPr>
          <w:p w14:paraId="337FCD17" w14:textId="77777777" w:rsidR="007B6779" w:rsidRPr="007C20FA" w:rsidRDefault="007B6779" w:rsidP="00A8009D">
            <w:pPr>
              <w:ind w:right="142"/>
              <w:rPr>
                <w:rFonts w:cs="Arial"/>
                <w:snapToGrid w:val="0"/>
              </w:rPr>
            </w:pPr>
            <w:r>
              <w:t>SRR_LF</w:t>
            </w:r>
          </w:p>
        </w:tc>
        <w:tc>
          <w:tcPr>
            <w:tcW w:w="9214" w:type="dxa"/>
          </w:tcPr>
          <w:p w14:paraId="48EBAE0B" w14:textId="77777777" w:rsidR="007B6779" w:rsidRDefault="007B6779" w:rsidP="00A8009D">
            <w:r>
              <w:t>Short Range Radar - Left Front</w:t>
            </w:r>
          </w:p>
        </w:tc>
      </w:tr>
      <w:tr w:rsidR="007B6779" w:rsidRPr="007C20FA" w14:paraId="7443757F" w14:textId="77777777" w:rsidTr="00A654A1">
        <w:trPr>
          <w:jc w:val="center"/>
        </w:trPr>
        <w:tc>
          <w:tcPr>
            <w:tcW w:w="1276" w:type="dxa"/>
          </w:tcPr>
          <w:p w14:paraId="26D87AEB" w14:textId="77777777" w:rsidR="007B6779" w:rsidRPr="007C20FA" w:rsidRDefault="007B6779" w:rsidP="00A8009D">
            <w:pPr>
              <w:ind w:right="142"/>
              <w:rPr>
                <w:rFonts w:cs="Arial"/>
                <w:snapToGrid w:val="0"/>
              </w:rPr>
            </w:pPr>
            <w:r>
              <w:t>SRR_LR</w:t>
            </w:r>
          </w:p>
        </w:tc>
        <w:tc>
          <w:tcPr>
            <w:tcW w:w="9214" w:type="dxa"/>
          </w:tcPr>
          <w:p w14:paraId="59F056EC" w14:textId="77777777" w:rsidR="007B6779" w:rsidRDefault="007B6779" w:rsidP="00A8009D">
            <w:r>
              <w:t>Short Range Radar - Left Rear</w:t>
            </w:r>
          </w:p>
        </w:tc>
      </w:tr>
      <w:tr w:rsidR="007B6779" w:rsidRPr="007C20FA" w14:paraId="1838EF24" w14:textId="77777777" w:rsidTr="00A654A1">
        <w:trPr>
          <w:jc w:val="center"/>
        </w:trPr>
        <w:tc>
          <w:tcPr>
            <w:tcW w:w="1276" w:type="dxa"/>
          </w:tcPr>
          <w:p w14:paraId="5AFF7A34" w14:textId="77777777" w:rsidR="007B6779" w:rsidRPr="007C20FA" w:rsidRDefault="007B6779" w:rsidP="00A8009D">
            <w:pPr>
              <w:ind w:right="142"/>
              <w:rPr>
                <w:rFonts w:cs="Arial"/>
                <w:snapToGrid w:val="0"/>
              </w:rPr>
            </w:pPr>
            <w:r>
              <w:t>SRR_RF</w:t>
            </w:r>
          </w:p>
        </w:tc>
        <w:tc>
          <w:tcPr>
            <w:tcW w:w="9214" w:type="dxa"/>
          </w:tcPr>
          <w:p w14:paraId="15FFFA7B" w14:textId="77777777" w:rsidR="007B6779" w:rsidRDefault="007B6779" w:rsidP="00A8009D">
            <w:r>
              <w:t>Short Range Radar - Right Front</w:t>
            </w:r>
          </w:p>
        </w:tc>
      </w:tr>
      <w:tr w:rsidR="007B6779" w:rsidRPr="007C20FA" w14:paraId="1ADC0AD1" w14:textId="77777777" w:rsidTr="00A654A1">
        <w:trPr>
          <w:jc w:val="center"/>
        </w:trPr>
        <w:tc>
          <w:tcPr>
            <w:tcW w:w="1276" w:type="dxa"/>
          </w:tcPr>
          <w:p w14:paraId="5B3B033B" w14:textId="77777777" w:rsidR="007B6779" w:rsidRPr="007C20FA" w:rsidRDefault="007B6779" w:rsidP="00A8009D">
            <w:pPr>
              <w:ind w:right="142"/>
              <w:rPr>
                <w:rFonts w:cs="Arial"/>
                <w:snapToGrid w:val="0"/>
              </w:rPr>
            </w:pPr>
            <w:r>
              <w:t>SRR_RR</w:t>
            </w:r>
          </w:p>
        </w:tc>
        <w:tc>
          <w:tcPr>
            <w:tcW w:w="9214" w:type="dxa"/>
          </w:tcPr>
          <w:p w14:paraId="01F7CF65" w14:textId="77777777" w:rsidR="007B6779" w:rsidRDefault="007B6779" w:rsidP="00A8009D">
            <w:r>
              <w:t>Short Range Radar - Right Rear</w:t>
            </w:r>
          </w:p>
        </w:tc>
      </w:tr>
      <w:tr w:rsidR="007B6779" w:rsidRPr="007C20FA" w14:paraId="22155E33" w14:textId="77777777" w:rsidTr="00A654A1">
        <w:trPr>
          <w:jc w:val="center"/>
        </w:trPr>
        <w:tc>
          <w:tcPr>
            <w:tcW w:w="1276" w:type="dxa"/>
          </w:tcPr>
          <w:p w14:paraId="0697C574" w14:textId="77777777" w:rsidR="007B6779" w:rsidRPr="007C20FA" w:rsidRDefault="007B6779" w:rsidP="00A8009D">
            <w:pPr>
              <w:ind w:right="142"/>
              <w:rPr>
                <w:rFonts w:cs="Arial"/>
                <w:snapToGrid w:val="0"/>
              </w:rPr>
            </w:pPr>
            <w:r>
              <w:t>SUS1</w:t>
            </w:r>
          </w:p>
        </w:tc>
        <w:tc>
          <w:tcPr>
            <w:tcW w:w="9214" w:type="dxa"/>
          </w:tcPr>
          <w:p w14:paraId="077EAF3D" w14:textId="77777777" w:rsidR="007B6779" w:rsidRDefault="007B6779" w:rsidP="00A8009D">
            <w:r>
              <w:t>Side Ultrasonic Sensor 1</w:t>
            </w:r>
          </w:p>
        </w:tc>
      </w:tr>
      <w:tr w:rsidR="007B6779" w:rsidRPr="007C20FA" w14:paraId="20C4A720" w14:textId="77777777" w:rsidTr="00A654A1">
        <w:trPr>
          <w:jc w:val="center"/>
        </w:trPr>
        <w:tc>
          <w:tcPr>
            <w:tcW w:w="1276" w:type="dxa"/>
          </w:tcPr>
          <w:p w14:paraId="28CB965B" w14:textId="77777777" w:rsidR="007B6779" w:rsidRPr="007C20FA" w:rsidRDefault="007B6779" w:rsidP="00A8009D">
            <w:pPr>
              <w:ind w:right="142"/>
              <w:rPr>
                <w:rFonts w:cs="Arial"/>
                <w:snapToGrid w:val="0"/>
              </w:rPr>
            </w:pPr>
            <w:r>
              <w:t>SUS2</w:t>
            </w:r>
          </w:p>
        </w:tc>
        <w:tc>
          <w:tcPr>
            <w:tcW w:w="9214" w:type="dxa"/>
          </w:tcPr>
          <w:p w14:paraId="2553F402" w14:textId="77777777" w:rsidR="007B6779" w:rsidRDefault="007B6779" w:rsidP="00A8009D">
            <w:r>
              <w:t>Side Ultrasonic Sensor 2</w:t>
            </w:r>
          </w:p>
        </w:tc>
      </w:tr>
      <w:tr w:rsidR="007B6779" w:rsidRPr="007C20FA" w14:paraId="61C94886" w14:textId="77777777" w:rsidTr="00A654A1">
        <w:trPr>
          <w:jc w:val="center"/>
        </w:trPr>
        <w:tc>
          <w:tcPr>
            <w:tcW w:w="1276" w:type="dxa"/>
          </w:tcPr>
          <w:p w14:paraId="334C4B85" w14:textId="77777777" w:rsidR="007B6779" w:rsidRPr="007C20FA" w:rsidRDefault="007B6779" w:rsidP="00A8009D">
            <w:pPr>
              <w:ind w:right="142"/>
              <w:rPr>
                <w:rFonts w:cs="Arial"/>
                <w:snapToGrid w:val="0"/>
              </w:rPr>
            </w:pPr>
            <w:r>
              <w:t>SUS3</w:t>
            </w:r>
          </w:p>
        </w:tc>
        <w:tc>
          <w:tcPr>
            <w:tcW w:w="9214" w:type="dxa"/>
          </w:tcPr>
          <w:p w14:paraId="10F9FF71" w14:textId="77777777" w:rsidR="007B6779" w:rsidRDefault="007B6779" w:rsidP="00A8009D">
            <w:r>
              <w:t>Side Ultrasonic Sensor 3</w:t>
            </w:r>
          </w:p>
        </w:tc>
      </w:tr>
      <w:tr w:rsidR="007B6779" w:rsidRPr="007C20FA" w14:paraId="239E975A" w14:textId="77777777" w:rsidTr="00A654A1">
        <w:trPr>
          <w:jc w:val="center"/>
        </w:trPr>
        <w:tc>
          <w:tcPr>
            <w:tcW w:w="1276" w:type="dxa"/>
          </w:tcPr>
          <w:p w14:paraId="01F0188C" w14:textId="77777777" w:rsidR="007B6779" w:rsidRPr="007C20FA" w:rsidRDefault="007B6779" w:rsidP="00A8009D">
            <w:pPr>
              <w:ind w:right="142"/>
              <w:rPr>
                <w:rFonts w:cs="Arial"/>
                <w:snapToGrid w:val="0"/>
              </w:rPr>
            </w:pPr>
            <w:r>
              <w:t>SUS4</w:t>
            </w:r>
          </w:p>
        </w:tc>
        <w:tc>
          <w:tcPr>
            <w:tcW w:w="9214" w:type="dxa"/>
          </w:tcPr>
          <w:p w14:paraId="72EA5A7E" w14:textId="77777777" w:rsidR="007B6779" w:rsidRDefault="007B6779" w:rsidP="00A8009D">
            <w:r>
              <w:t>Side Ultrasonic Sensor 4</w:t>
            </w:r>
          </w:p>
        </w:tc>
      </w:tr>
      <w:tr w:rsidR="007B6779" w:rsidRPr="007C20FA" w14:paraId="5C10EEEE" w14:textId="77777777" w:rsidTr="00A654A1">
        <w:trPr>
          <w:jc w:val="center"/>
        </w:trPr>
        <w:tc>
          <w:tcPr>
            <w:tcW w:w="1276" w:type="dxa"/>
          </w:tcPr>
          <w:p w14:paraId="162120C1" w14:textId="77777777" w:rsidR="007B6779" w:rsidRPr="007C20FA" w:rsidRDefault="007B6779" w:rsidP="00A8009D">
            <w:pPr>
              <w:ind w:right="142"/>
              <w:rPr>
                <w:rFonts w:cs="Arial"/>
                <w:snapToGrid w:val="0"/>
              </w:rPr>
            </w:pPr>
            <w:r>
              <w:t>TCU_CPPM</w:t>
            </w:r>
          </w:p>
        </w:tc>
        <w:tc>
          <w:tcPr>
            <w:tcW w:w="9214" w:type="dxa"/>
          </w:tcPr>
          <w:p w14:paraId="0FF2436A" w14:textId="77777777" w:rsidR="007B6779" w:rsidRDefault="007B6779" w:rsidP="00A8009D">
            <w:r>
              <w:t>Telematics Control Unit (FNV2 FD2)</w:t>
            </w:r>
          </w:p>
        </w:tc>
      </w:tr>
      <w:tr w:rsidR="007B6779" w:rsidRPr="007C20FA" w14:paraId="551AE1CB" w14:textId="77777777" w:rsidTr="00A654A1">
        <w:trPr>
          <w:jc w:val="center"/>
        </w:trPr>
        <w:tc>
          <w:tcPr>
            <w:tcW w:w="1276" w:type="dxa"/>
          </w:tcPr>
          <w:p w14:paraId="10AB0DDC" w14:textId="77777777" w:rsidR="007B6779" w:rsidRPr="007C20FA" w:rsidRDefault="007B6779" w:rsidP="00A8009D">
            <w:pPr>
              <w:ind w:right="142"/>
              <w:rPr>
                <w:rFonts w:cs="Arial"/>
                <w:snapToGrid w:val="0"/>
              </w:rPr>
            </w:pPr>
            <w:r>
              <w:t>TRM</w:t>
            </w:r>
          </w:p>
        </w:tc>
        <w:tc>
          <w:tcPr>
            <w:tcW w:w="9214" w:type="dxa"/>
          </w:tcPr>
          <w:p w14:paraId="0D3F6BE5" w14:textId="77777777" w:rsidR="007B6779" w:rsidRDefault="007B6779" w:rsidP="00A8009D">
            <w:r>
              <w:t>Trailer Relay Module</w:t>
            </w:r>
          </w:p>
        </w:tc>
      </w:tr>
      <w:tr w:rsidR="007B6779" w:rsidRPr="007C20FA" w14:paraId="590E70DF" w14:textId="77777777" w:rsidTr="00A654A1">
        <w:trPr>
          <w:jc w:val="center"/>
        </w:trPr>
        <w:tc>
          <w:tcPr>
            <w:tcW w:w="1276" w:type="dxa"/>
          </w:tcPr>
          <w:p w14:paraId="03550C08" w14:textId="77777777" w:rsidR="007B6779" w:rsidRPr="007C20FA" w:rsidRDefault="007B6779" w:rsidP="00A8009D">
            <w:pPr>
              <w:ind w:right="142"/>
              <w:rPr>
                <w:rFonts w:cs="Arial"/>
                <w:snapToGrid w:val="0"/>
              </w:rPr>
            </w:pPr>
            <w:r>
              <w:t>URC</w:t>
            </w:r>
          </w:p>
        </w:tc>
        <w:tc>
          <w:tcPr>
            <w:tcW w:w="9214" w:type="dxa"/>
          </w:tcPr>
          <w:p w14:paraId="70BB35DE" w14:textId="77777777" w:rsidR="007B6779" w:rsidRDefault="007B6779" w:rsidP="00A8009D">
            <w:r>
              <w:t>Ultimate Remote Control</w:t>
            </w:r>
          </w:p>
        </w:tc>
      </w:tr>
      <w:tr w:rsidR="007B6779" w:rsidRPr="007C20FA" w14:paraId="19AF6C85" w14:textId="77777777" w:rsidTr="00A654A1">
        <w:trPr>
          <w:jc w:val="center"/>
        </w:trPr>
        <w:tc>
          <w:tcPr>
            <w:tcW w:w="1276" w:type="dxa"/>
          </w:tcPr>
          <w:p w14:paraId="1A0D0916" w14:textId="77777777" w:rsidR="007B6779" w:rsidRPr="007C20FA" w:rsidRDefault="007B6779" w:rsidP="00A8009D">
            <w:pPr>
              <w:ind w:right="142"/>
              <w:rPr>
                <w:rFonts w:cs="Arial"/>
                <w:snapToGrid w:val="0"/>
              </w:rPr>
            </w:pPr>
            <w:r>
              <w:t>URCL</w:t>
            </w:r>
          </w:p>
        </w:tc>
        <w:tc>
          <w:tcPr>
            <w:tcW w:w="9214" w:type="dxa"/>
          </w:tcPr>
          <w:p w14:paraId="01223DF4" w14:textId="77777777" w:rsidR="007B6779" w:rsidRDefault="007B6779" w:rsidP="00A8009D">
            <w:r>
              <w:t>URC-Lockout</w:t>
            </w:r>
          </w:p>
        </w:tc>
      </w:tr>
      <w:tr w:rsidR="007B6779" w:rsidRPr="007C20FA" w14:paraId="22EA87D4" w14:textId="77777777" w:rsidTr="00A654A1">
        <w:trPr>
          <w:jc w:val="center"/>
        </w:trPr>
        <w:tc>
          <w:tcPr>
            <w:tcW w:w="1276" w:type="dxa"/>
          </w:tcPr>
          <w:p w14:paraId="79E2EA9A" w14:textId="77777777" w:rsidR="007B6779" w:rsidRPr="007C20FA" w:rsidRDefault="007B6779" w:rsidP="00A8009D">
            <w:pPr>
              <w:ind w:right="142"/>
              <w:rPr>
                <w:rFonts w:cs="Arial"/>
                <w:snapToGrid w:val="0"/>
              </w:rPr>
            </w:pPr>
            <w:r>
              <w:t>VDM</w:t>
            </w:r>
          </w:p>
        </w:tc>
        <w:tc>
          <w:tcPr>
            <w:tcW w:w="9214" w:type="dxa"/>
          </w:tcPr>
          <w:p w14:paraId="114F1BCF" w14:textId="77777777" w:rsidR="007B6779" w:rsidRDefault="007B6779" w:rsidP="00A8009D">
            <w:r>
              <w:t>Vehicle Dynamics Module</w:t>
            </w:r>
          </w:p>
        </w:tc>
      </w:tr>
      <w:tr w:rsidR="007B6779" w:rsidRPr="007C20FA" w14:paraId="34F0AA63" w14:textId="77777777" w:rsidTr="00A654A1">
        <w:trPr>
          <w:jc w:val="center"/>
        </w:trPr>
        <w:tc>
          <w:tcPr>
            <w:tcW w:w="1276" w:type="dxa"/>
          </w:tcPr>
          <w:p w14:paraId="1A698943" w14:textId="77777777" w:rsidR="007B6779" w:rsidRPr="007C20FA" w:rsidRDefault="007B6779" w:rsidP="00A8009D">
            <w:pPr>
              <w:ind w:right="142"/>
              <w:rPr>
                <w:rFonts w:cs="Arial"/>
                <w:snapToGrid w:val="0"/>
              </w:rPr>
            </w:pPr>
            <w:r>
              <w:t>VSP</w:t>
            </w:r>
          </w:p>
        </w:tc>
        <w:tc>
          <w:tcPr>
            <w:tcW w:w="9214" w:type="dxa"/>
          </w:tcPr>
          <w:p w14:paraId="5DC3A07C" w14:textId="77777777" w:rsidR="007B6779" w:rsidRDefault="007B6779" w:rsidP="00A8009D">
            <w:r>
              <w:t>Vehicle Streaming Platform</w:t>
            </w:r>
          </w:p>
        </w:tc>
      </w:tr>
      <w:tr w:rsidR="007B6779" w:rsidRPr="007C20FA" w14:paraId="72015872" w14:textId="77777777" w:rsidTr="00A654A1">
        <w:trPr>
          <w:jc w:val="center"/>
        </w:trPr>
        <w:tc>
          <w:tcPr>
            <w:tcW w:w="1276" w:type="dxa"/>
          </w:tcPr>
          <w:p w14:paraId="0FC55CAD" w14:textId="77777777" w:rsidR="007B6779" w:rsidRPr="007C20FA" w:rsidRDefault="007B6779" w:rsidP="00A8009D">
            <w:pPr>
              <w:ind w:right="142"/>
              <w:rPr>
                <w:rFonts w:cs="Arial"/>
                <w:snapToGrid w:val="0"/>
              </w:rPr>
            </w:pPr>
            <w:r>
              <w:t>WCL</w:t>
            </w:r>
          </w:p>
        </w:tc>
        <w:tc>
          <w:tcPr>
            <w:tcW w:w="9214" w:type="dxa"/>
          </w:tcPr>
          <w:p w14:paraId="218121FB" w14:textId="77777777" w:rsidR="007B6779" w:rsidRDefault="007B6779" w:rsidP="00A8009D">
            <w:r>
              <w:t>Window Control Lock</w:t>
            </w:r>
          </w:p>
        </w:tc>
      </w:tr>
      <w:tr w:rsidR="007B6779" w:rsidRPr="007C20FA" w14:paraId="5E1DA4D7" w14:textId="77777777" w:rsidTr="00A654A1">
        <w:trPr>
          <w:jc w:val="center"/>
        </w:trPr>
        <w:tc>
          <w:tcPr>
            <w:tcW w:w="1276" w:type="dxa"/>
          </w:tcPr>
          <w:p w14:paraId="38AB0B72" w14:textId="77777777" w:rsidR="007B6779" w:rsidRPr="007C20FA" w:rsidRDefault="007B6779" w:rsidP="00A8009D">
            <w:pPr>
              <w:ind w:right="142"/>
              <w:rPr>
                <w:rFonts w:cs="Arial"/>
                <w:snapToGrid w:val="0"/>
              </w:rPr>
            </w:pPr>
            <w:r>
              <w:t>WCM</w:t>
            </w:r>
          </w:p>
        </w:tc>
        <w:tc>
          <w:tcPr>
            <w:tcW w:w="9214" w:type="dxa"/>
          </w:tcPr>
          <w:p w14:paraId="14E2DBF9" w14:textId="77777777" w:rsidR="007B6779" w:rsidRDefault="007B6779" w:rsidP="00A8009D">
            <w:r>
              <w:t>Wireless Accessory Charging Module (Gen2)</w:t>
            </w:r>
          </w:p>
        </w:tc>
      </w:tr>
      <w:tr w:rsidR="007B6779" w:rsidRPr="007C20FA" w14:paraId="2AC7B2BB" w14:textId="77777777" w:rsidTr="00A654A1">
        <w:trPr>
          <w:jc w:val="center"/>
        </w:trPr>
        <w:tc>
          <w:tcPr>
            <w:tcW w:w="1276" w:type="dxa"/>
          </w:tcPr>
          <w:p w14:paraId="3249AD97" w14:textId="77777777" w:rsidR="007B6779" w:rsidRPr="007C20FA" w:rsidRDefault="007B6779" w:rsidP="00A8009D">
            <w:pPr>
              <w:ind w:right="142"/>
              <w:rPr>
                <w:rFonts w:cs="Arial"/>
                <w:snapToGrid w:val="0"/>
              </w:rPr>
            </w:pPr>
            <w:r>
              <w:t>X_HFL-LIN</w:t>
            </w:r>
          </w:p>
        </w:tc>
        <w:tc>
          <w:tcPr>
            <w:tcW w:w="9214" w:type="dxa"/>
          </w:tcPr>
          <w:p w14:paraId="4F953965" w14:textId="77777777" w:rsidR="007B6779" w:rsidRDefault="007B6779" w:rsidP="00A8009D">
            <w:r>
              <w:t>Open Sesame Module</w:t>
            </w:r>
          </w:p>
        </w:tc>
      </w:tr>
    </w:tbl>
    <w:p w14:paraId="436BC4DB" w14:textId="4595191F" w:rsidR="007B6779" w:rsidRDefault="007B6779" w:rsidP="007B6779">
      <w:pPr>
        <w:pStyle w:val="Caption"/>
      </w:pPr>
      <w:bookmarkStart w:id="315" w:name="_Toc529191316"/>
      <w:bookmarkStart w:id="316" w:name="_Toc73711055"/>
      <w:r w:rsidRPr="000662CE">
        <w:t xml:space="preserve">Table </w:t>
      </w:r>
      <w:r>
        <w:rPr>
          <w:noProof/>
        </w:rPr>
        <w:fldChar w:fldCharType="begin"/>
      </w:r>
      <w:r>
        <w:rPr>
          <w:noProof/>
        </w:rPr>
        <w:instrText xml:space="preserve"> SEQ Table \* ARABIC </w:instrText>
      </w:r>
      <w:r>
        <w:rPr>
          <w:noProof/>
        </w:rPr>
        <w:fldChar w:fldCharType="separate"/>
      </w:r>
      <w:r w:rsidR="006E6685">
        <w:rPr>
          <w:noProof/>
        </w:rPr>
        <w:t>20</w:t>
      </w:r>
      <w:r>
        <w:rPr>
          <w:noProof/>
        </w:rPr>
        <w:fldChar w:fldCharType="end"/>
      </w:r>
      <w:r w:rsidRPr="000662CE">
        <w:t xml:space="preserve">: </w:t>
      </w:r>
      <w:r>
        <w:t>Abbreviations</w:t>
      </w:r>
      <w:r w:rsidRPr="000662CE">
        <w:t xml:space="preserve"> used in this document</w:t>
      </w:r>
      <w:bookmarkEnd w:id="315"/>
      <w:bookmarkEnd w:id="316"/>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9B0BF0" w:rsidRDefault="009B0BF0" w:rsidP="00B8572F">
      <w:pPr>
        <w:pStyle w:val="CommentText"/>
      </w:pPr>
      <w:r>
        <w:rPr>
          <w:rStyle w:val="CommentReference"/>
        </w:rPr>
        <w:annotationRef/>
      </w:r>
      <w:r>
        <w:t>Please use the following link to see which sections must be manually filled in:</w:t>
      </w:r>
    </w:p>
    <w:p w14:paraId="175CD416" w14:textId="77777777" w:rsidR="009B0BF0" w:rsidRDefault="006607EF" w:rsidP="00B8572F">
      <w:pPr>
        <w:pStyle w:val="CommentText"/>
      </w:pPr>
      <w:hyperlink r:id="rId1" w:anchor="argument=iTYtQDSRx3NrTD&amp;appCode=Navigator" w:history="1">
        <w:r w:rsidR="009B0BF0">
          <w:rPr>
            <w:rStyle w:val="Hyperlink"/>
          </w:rPr>
          <w:t>https://www.vsemweb.ford.com/tc/webclient?argument=iTYtQDSRx3NrTD#argument=iTYtQDSRx3NrTD&amp;appCode=Navigator</w:t>
        </w:r>
      </w:hyperlink>
    </w:p>
  </w:comment>
  <w:comment w:id="6" w:author="Nuesch, Sandro (S.P.)" w:date="2019-01-11T08:46:00Z" w:initials="NS(">
    <w:p w14:paraId="10235C8E" w14:textId="77777777" w:rsidR="009B0BF0" w:rsidRPr="00314A71" w:rsidRDefault="009B0BF0"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B0BF0" w:rsidRPr="00314A71" w:rsidRDefault="009B0BF0" w:rsidP="00EB673B">
      <w:pPr>
        <w:pStyle w:val="CommentText"/>
        <w:numPr>
          <w:ilvl w:val="0"/>
          <w:numId w:val="10"/>
        </w:numPr>
        <w:jc w:val="both"/>
        <w:rPr>
          <w:rStyle w:val="CommentReference"/>
        </w:rPr>
      </w:pPr>
      <w:r w:rsidRPr="00314A71">
        <w:rPr>
          <w:rStyle w:val="CommentReference"/>
        </w:rPr>
        <w:t>Press ctrl+a</w:t>
      </w:r>
    </w:p>
    <w:p w14:paraId="6D63F674" w14:textId="77777777" w:rsidR="009B0BF0" w:rsidRPr="00314A71" w:rsidRDefault="009B0BF0" w:rsidP="00EB673B">
      <w:pPr>
        <w:pStyle w:val="CommentText"/>
        <w:numPr>
          <w:ilvl w:val="0"/>
          <w:numId w:val="10"/>
        </w:numPr>
        <w:jc w:val="both"/>
        <w:rPr>
          <w:rStyle w:val="CommentReference"/>
        </w:rPr>
      </w:pPr>
      <w:r>
        <w:rPr>
          <w:rStyle w:val="CommentReference"/>
        </w:rPr>
        <w:t>Press F9</w:t>
      </w:r>
    </w:p>
    <w:p w14:paraId="2EF2C045"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Table</w:t>
      </w:r>
    </w:p>
    <w:p w14:paraId="31C6E1EC" w14:textId="77777777" w:rsidR="009B0BF0" w:rsidRPr="00314A71" w:rsidRDefault="009B0BF0"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B0BF0" w:rsidRDefault="009B0BF0" w:rsidP="00D33008">
      <w:pPr>
        <w:pStyle w:val="CommentText"/>
        <w:rPr>
          <w:rStyle w:val="CommentReference"/>
        </w:rPr>
      </w:pPr>
      <w:r w:rsidRPr="00314A71">
        <w:rPr>
          <w:rStyle w:val="CommentReference"/>
        </w:rPr>
        <w:t>Repeat 1-4 a second time.</w:t>
      </w:r>
    </w:p>
    <w:p w14:paraId="6BC6B40D" w14:textId="68F840E5" w:rsidR="009B0BF0" w:rsidRDefault="009B0BF0" w:rsidP="00D33008">
      <w:pPr>
        <w:pStyle w:val="CommentText"/>
      </w:pPr>
      <w:r>
        <w:rPr>
          <w:rStyle w:val="CommentReference"/>
          <w:b/>
        </w:rPr>
        <w:t>Delete this comment after the table of contents have been updated.</w:t>
      </w:r>
    </w:p>
  </w:comment>
  <w:comment w:id="72" w:author="Functional Safety" w:date="2018-01-05T10:47:00Z" w:initials="SN">
    <w:p w14:paraId="6CEBF6B3" w14:textId="77777777" w:rsidR="009B0BF0" w:rsidRDefault="009B0BF0" w:rsidP="00220CBA">
      <w:pPr>
        <w:pStyle w:val="CommentText"/>
      </w:pPr>
      <w:r>
        <w:rPr>
          <w:rStyle w:val="CommentReference"/>
        </w:rPr>
        <w:annotationRef/>
      </w:r>
      <w:r>
        <w:t>Not specified in SysML model.</w:t>
      </w:r>
    </w:p>
  </w:comment>
  <w:comment w:id="127" w:author="Functional Safety" w:date="2017-12-04T11:56:00Z" w:initials="FS">
    <w:p w14:paraId="5781DB73" w14:textId="77777777" w:rsidR="009B0BF0" w:rsidRDefault="009B0BF0" w:rsidP="009A277F">
      <w:pPr>
        <w:pStyle w:val="CommentText"/>
      </w:pPr>
      <w:r>
        <w:rPr>
          <w:rStyle w:val="CommentReference"/>
        </w:rPr>
        <w:annotationRef/>
      </w:r>
      <w:r>
        <w:t>Not specified in SysML model.</w:t>
      </w:r>
    </w:p>
  </w:comment>
  <w:comment w:id="130" w:author="Functional Safety" w:date="2017-12-04T11:56:00Z" w:initials="FS">
    <w:p w14:paraId="33CE46CB" w14:textId="77777777" w:rsidR="009B0BF0" w:rsidRDefault="009B0BF0" w:rsidP="009A277F">
      <w:pPr>
        <w:pStyle w:val="CommentText"/>
      </w:pPr>
      <w:r>
        <w:rPr>
          <w:rStyle w:val="CommentReference"/>
        </w:rPr>
        <w:annotationRef/>
      </w:r>
      <w:r>
        <w:t>Not specified in SysML model.</w:t>
      </w:r>
    </w:p>
  </w:comment>
  <w:comment w:id="132" w:author="Functional Safety" w:date="2017-12-04T11:56:00Z" w:initials="FS">
    <w:p w14:paraId="7B2FB9D1" w14:textId="77777777" w:rsidR="009B0BF0" w:rsidRDefault="009B0BF0" w:rsidP="007A6479">
      <w:pPr>
        <w:pStyle w:val="CommentText"/>
      </w:pPr>
      <w:r>
        <w:rPr>
          <w:rStyle w:val="CommentReference"/>
        </w:rPr>
        <w:annotationRef/>
      </w:r>
      <w:r>
        <w:t>Not specified in SysML model.</w:t>
      </w:r>
    </w:p>
  </w:comment>
  <w:comment w:id="150" w:author="Functional Safety" w:date="2017-12-04T11:57:00Z" w:initials="FS">
    <w:p w14:paraId="13BC2B7A" w14:textId="77777777" w:rsidR="009B0BF0" w:rsidRPr="00D63FB5" w:rsidRDefault="009B0BF0" w:rsidP="009A277F">
      <w:pPr>
        <w:pStyle w:val="CommentText"/>
        <w:rPr>
          <w:color w:val="7F7F7F" w:themeColor="text1" w:themeTint="80"/>
        </w:rPr>
      </w:pPr>
      <w:r>
        <w:rPr>
          <w:rStyle w:val="CommentReference"/>
        </w:rPr>
        <w:annotationRef/>
      </w:r>
      <w:r>
        <w:t>Not specified in SysML model.</w:t>
      </w:r>
    </w:p>
  </w:comment>
  <w:comment w:id="154" w:author="Functional Safety" w:date="2017-12-04T11:57:00Z" w:initials="FS">
    <w:p w14:paraId="18A0FD98" w14:textId="77777777" w:rsidR="009B0BF0" w:rsidRDefault="009B0BF0" w:rsidP="009A277F">
      <w:pPr>
        <w:pStyle w:val="CommentText"/>
      </w:pPr>
      <w:r>
        <w:rPr>
          <w:rStyle w:val="CommentReference"/>
        </w:rPr>
        <w:annotationRef/>
      </w:r>
      <w:r>
        <w:t>Not specified in SysML model.</w:t>
      </w:r>
    </w:p>
  </w:comment>
  <w:comment w:id="203" w:author="Alec Jackson" w:date="2019-01-25T09:53:00Z" w:initials="AJ">
    <w:p w14:paraId="7D6131B5" w14:textId="7C25F170" w:rsidR="009B0BF0" w:rsidRDefault="009B0BF0">
      <w:pPr>
        <w:pStyle w:val="CommentText"/>
      </w:pPr>
      <w:r>
        <w:rPr>
          <w:rStyle w:val="CommentReference"/>
        </w:rPr>
        <w:annotationRef/>
      </w:r>
      <w:r>
        <w:rPr>
          <w:rStyle w:val="CommentReference"/>
        </w:rPr>
        <w:annotationRef/>
      </w:r>
      <w:r>
        <w:t>Not specified in SysML model.</w:t>
      </w:r>
    </w:p>
  </w:comment>
  <w:comment w:id="205" w:author="Alec Jackson" w:date="2019-01-25T10:29:00Z" w:initials="AJ">
    <w:p w14:paraId="1DA01F80" w14:textId="31076995" w:rsidR="009B0BF0" w:rsidRDefault="009B0BF0">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6CEBF6B3" w15:done="0"/>
  <w15:commentEx w15:paraId="5781DB73" w15:done="0"/>
  <w15:commentEx w15:paraId="33CE46CB" w15:done="0"/>
  <w15:commentEx w15:paraId="7B2FB9D1" w15:done="0"/>
  <w15:commentEx w15:paraId="13BC2B7A" w15:done="0"/>
  <w15:commentEx w15:paraId="18A0FD98" w15:done="0"/>
  <w15:commentEx w15:paraId="7D6131B5" w15:done="0"/>
  <w15:commentEx w15:paraId="1DA01F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6CEBF6B3" w16cid:durableId="1FF2F7B6"/>
  <w16cid:commentId w16cid:paraId="5781DB73" w16cid:durableId="1FF2F7BB"/>
  <w16cid:commentId w16cid:paraId="33CE46CB" w16cid:durableId="1FF2F7BC"/>
  <w16cid:commentId w16cid:paraId="7B2FB9D1" w16cid:durableId="242283C8"/>
  <w16cid:commentId w16cid:paraId="13BC2B7A" w16cid:durableId="1FF2F7C0"/>
  <w16cid:commentId w16cid:paraId="18A0FD98" w16cid:durableId="1FF2F7C1"/>
  <w16cid:commentId w16cid:paraId="7D6131B5" w16cid:durableId="1FF55AFC"/>
  <w16cid:commentId w16cid:paraId="1DA01F80" w16cid:durableId="1FF56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DEB19" w14:textId="77777777" w:rsidR="00C36918" w:rsidRDefault="00C36918">
      <w:r>
        <w:separator/>
      </w:r>
    </w:p>
    <w:p w14:paraId="40F10D5A" w14:textId="77777777" w:rsidR="00C36918" w:rsidRDefault="00C36918"/>
    <w:p w14:paraId="7A9A057E" w14:textId="77777777" w:rsidR="00C36918" w:rsidRDefault="00C36918"/>
  </w:endnote>
  <w:endnote w:type="continuationSeparator" w:id="0">
    <w:p w14:paraId="619E7717" w14:textId="77777777" w:rsidR="00C36918" w:rsidRDefault="00C36918">
      <w:r>
        <w:continuationSeparator/>
      </w:r>
    </w:p>
    <w:p w14:paraId="174B961C" w14:textId="77777777" w:rsidR="00C36918" w:rsidRDefault="00C36918"/>
    <w:p w14:paraId="49CA781A" w14:textId="77777777" w:rsidR="00C36918" w:rsidRDefault="00C36918"/>
  </w:endnote>
  <w:endnote w:type="continuationNotice" w:id="1">
    <w:p w14:paraId="613F445C" w14:textId="77777777" w:rsidR="00C36918" w:rsidRDefault="00C36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 w:name="-apple-syste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B0BF0" w:rsidRDefault="009B0BF0"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B0BF0" w:rsidRPr="002C7DF9" w:rsidRDefault="009B0BF0"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2021/06/04</w:t>
    </w:r>
  </w:p>
  <w:p w14:paraId="2B48DB02" w14:textId="445792BD" w:rsidR="009B0BF0" w:rsidRPr="004D7C06" w:rsidRDefault="009B0BF0"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sidR="00E30AB2">
      <w:rPr>
        <w:rFonts w:ascii="Arial" w:hAnsi="Arial" w:cs="Arial"/>
        <w:i/>
        <w:color w:val="auto"/>
      </w:rPr>
      <w:t>2021</w:t>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2021/06/04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55D1D" w14:textId="77777777" w:rsidR="00C36918" w:rsidRDefault="00C36918">
      <w:r>
        <w:separator/>
      </w:r>
    </w:p>
    <w:p w14:paraId="76C1C7BF" w14:textId="77777777" w:rsidR="00C36918" w:rsidRDefault="00C36918"/>
    <w:p w14:paraId="0318DCA8" w14:textId="77777777" w:rsidR="00C36918" w:rsidRDefault="00C36918"/>
  </w:footnote>
  <w:footnote w:type="continuationSeparator" w:id="0">
    <w:p w14:paraId="041928A5" w14:textId="77777777" w:rsidR="00C36918" w:rsidRDefault="00C36918">
      <w:r>
        <w:continuationSeparator/>
      </w:r>
    </w:p>
    <w:p w14:paraId="543903CD" w14:textId="77777777" w:rsidR="00C36918" w:rsidRDefault="00C36918"/>
    <w:p w14:paraId="2A53C2B7" w14:textId="77777777" w:rsidR="00C36918" w:rsidRDefault="00C36918"/>
  </w:footnote>
  <w:footnote w:type="continuationNotice" w:id="1">
    <w:p w14:paraId="3F72C59F" w14:textId="77777777" w:rsidR="00C36918" w:rsidRDefault="00C369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B0BF0" w:rsidRPr="00FC5500" w:rsidRDefault="009B0BF0"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B0BF0" w:rsidRPr="00FC5500" w:rsidRDefault="009B0BF0"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B0BF0" w:rsidRDefault="009B0BF0"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B0BF0" w:rsidRDefault="009B0BF0" w:rsidP="00CC0D22">
    <w:pPr>
      <w:jc w:val="center"/>
      <w:rPr>
        <w:rFonts w:cs="Arial"/>
        <w:sz w:val="28"/>
      </w:rPr>
    </w:pPr>
    <w:r>
      <w:rPr>
        <w:rFonts w:cs="Arial"/>
        <w:sz w:val="28"/>
      </w:rPr>
      <w:t>F003110-Rear Seat Controls Lockout (RSCL)-ACHEKANO</w:t>
    </w:r>
  </w:p>
  <w:p w14:paraId="5D442A99" w14:textId="77777777" w:rsidR="009B0BF0" w:rsidRPr="00F96466" w:rsidRDefault="009B0BF0"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8"/>
    <w:multiLevelType w:val="hybridMultilevel"/>
    <w:tmpl w:val="0000002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 w15:restartNumberingAfterBreak="0">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3"/>
  </w:num>
  <w:num w:numId="4">
    <w:abstractNumId w:val="15"/>
  </w:num>
  <w:num w:numId="5">
    <w:abstractNumId w:val="28"/>
  </w:num>
  <w:num w:numId="6">
    <w:abstractNumId w:val="24"/>
  </w:num>
  <w:num w:numId="7">
    <w:abstractNumId w:val="10"/>
  </w:num>
  <w:num w:numId="8">
    <w:abstractNumId w:val="2"/>
  </w:num>
  <w:num w:numId="9">
    <w:abstractNumId w:val="2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6"/>
  </w:num>
  <w:num w:numId="11">
    <w:abstractNumId w:val="6"/>
  </w:num>
  <w:num w:numId="12">
    <w:abstractNumId w:val="21"/>
  </w:num>
  <w:num w:numId="13">
    <w:abstractNumId w:val="9"/>
  </w:num>
  <w:num w:numId="14">
    <w:abstractNumId w:val="27"/>
  </w:num>
  <w:num w:numId="15">
    <w:abstractNumId w:val="4"/>
  </w:num>
  <w:num w:numId="16">
    <w:abstractNumId w:val="11"/>
  </w:num>
  <w:num w:numId="17">
    <w:abstractNumId w:val="25"/>
  </w:num>
  <w:num w:numId="18">
    <w:abstractNumId w:val="17"/>
  </w:num>
  <w:num w:numId="19">
    <w:abstractNumId w:val="7"/>
  </w:num>
  <w:num w:numId="20">
    <w:abstractNumId w:val="5"/>
  </w:num>
  <w:num w:numId="21">
    <w:abstractNumId w:val="20"/>
  </w:num>
  <w:num w:numId="22">
    <w:abstractNumId w:val="29"/>
  </w:num>
  <w:num w:numId="23">
    <w:abstractNumId w:val="16"/>
  </w:num>
  <w:num w:numId="24">
    <w:abstractNumId w:val="14"/>
  </w:num>
  <w:num w:numId="25">
    <w:abstractNumId w:val="12"/>
  </w:num>
  <w:num w:numId="26">
    <w:abstractNumId w:val="3"/>
  </w:num>
  <w:num w:numId="27">
    <w:abstractNumId w:val="22"/>
  </w:num>
  <w:num w:numId="28">
    <w:abstractNumId w:val="18"/>
  </w:num>
  <w:num w:numId="29">
    <w:abstractNumId w:val="23"/>
  </w:num>
  <w:num w:numId="30">
    <w:abstractNumId w:val="28"/>
  </w:num>
  <w:num w:numId="31">
    <w:abstractNumId w:val="0"/>
  </w:num>
  <w:num w:numId="32">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3E4"/>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E7853"/>
    <w:rsid w:val="003F09A2"/>
    <w:rsid w:val="003F1091"/>
    <w:rsid w:val="003F21D5"/>
    <w:rsid w:val="003F24A8"/>
    <w:rsid w:val="003F2A6C"/>
    <w:rsid w:val="003F34A8"/>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4FFF"/>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ABE"/>
    <w:rsid w:val="005A1D57"/>
    <w:rsid w:val="005A1D9D"/>
    <w:rsid w:val="005A31A0"/>
    <w:rsid w:val="005A3577"/>
    <w:rsid w:val="005A3906"/>
    <w:rsid w:val="005A3CAF"/>
    <w:rsid w:val="005A4442"/>
    <w:rsid w:val="005A470D"/>
    <w:rsid w:val="005A4A02"/>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6061B"/>
    <w:rsid w:val="006607EF"/>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41E"/>
    <w:rsid w:val="006A57A6"/>
    <w:rsid w:val="006A58DD"/>
    <w:rsid w:val="006A5BAE"/>
    <w:rsid w:val="006A5C60"/>
    <w:rsid w:val="006A5DF1"/>
    <w:rsid w:val="006A5EB1"/>
    <w:rsid w:val="006A679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E6685"/>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479"/>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29B"/>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7F7A24"/>
    <w:rsid w:val="008010FF"/>
    <w:rsid w:val="008013AB"/>
    <w:rsid w:val="0080219D"/>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1CBE"/>
    <w:rsid w:val="00811D4D"/>
    <w:rsid w:val="00812336"/>
    <w:rsid w:val="00812A33"/>
    <w:rsid w:val="00814308"/>
    <w:rsid w:val="00814743"/>
    <w:rsid w:val="00814ACA"/>
    <w:rsid w:val="00814EBF"/>
    <w:rsid w:val="0081532D"/>
    <w:rsid w:val="00815357"/>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946"/>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646"/>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0CF7"/>
    <w:rsid w:val="00A01B9F"/>
    <w:rsid w:val="00A021F8"/>
    <w:rsid w:val="00A02E76"/>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9C4"/>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918"/>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AE1"/>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A7DF0"/>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065"/>
    <w:rsid w:val="00F54624"/>
    <w:rsid w:val="00F55B01"/>
    <w:rsid w:val="00F565D4"/>
    <w:rsid w:val="00F56BC0"/>
    <w:rsid w:val="00F56BD9"/>
    <w:rsid w:val="00F60193"/>
    <w:rsid w:val="00F60B97"/>
    <w:rsid w:val="00F6157B"/>
    <w:rsid w:val="00F61A2F"/>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5C4"/>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7"/>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Requirements+Engineering+for+SW+Enabled+Features" TargetMode="External"/><Relationship Id="rId26" Type="http://schemas.openxmlformats.org/officeDocument/2006/relationships/footer" Target="footer1.xml"/><Relationship Id="rId39"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10.jpg"/><Relationship Id="rId63" Type="http://schemas.openxmlformats.org/officeDocument/2006/relationships/hyperlink" Target="http://www.fgti.ford.com/client/NewFGTI/CopyrightNotice.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ford.sharepoint.com/sites/GlobalFunctionalSafety/Released%20Templates%20Guidelines%20and%20Examples/Guidelines/FFSG01.10_FeatureDocument_Guideline.pdf" TargetMode="External"/><Relationship Id="rId29"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jpg"/><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image" Target="media/image8.jpg"/><Relationship Id="rId58" Type="http://schemas.openxmlformats.org/officeDocument/2006/relationships/image" Target="media/image13.jpg"/><Relationship Id="rId66"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bd101001.pd2.ford.com/stages/" TargetMode="External"/><Relationship Id="rId23" Type="http://schemas.openxmlformats.org/officeDocument/2006/relationships/image" Target="media/image4.jpg"/><Relationship Id="rId28" Type="http://schemas.openxmlformats.org/officeDocument/2006/relationships/hyperlink" Target="http://wiki.ford.com/display/RequirementsEngineering/Requirements+Attributes"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image" Target="media/image12.jpg"/><Relationship Id="rId61" Type="http://schemas.openxmlformats.org/officeDocument/2006/relationships/image" Target="media/image16.jpg"/><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image" Target="media/image7.jpg"/><Relationship Id="rId60" Type="http://schemas.openxmlformats.org/officeDocument/2006/relationships/image" Target="media/image15.jp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3.jpg"/><Relationship Id="rId27" Type="http://schemas.openxmlformats.org/officeDocument/2006/relationships/image" Target="media/image6.jpg"/><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1.jpg"/><Relationship Id="rId64" Type="http://schemas.openxmlformats.org/officeDocument/2006/relationships/hyperlink" Target="https://azureford.sharepoint.com/sites/GlobalFunctionalSafety/Released%20Templates%20Guidelines%20and%20Examples/Guidelines/FFSG01.10_FeatureDocument_Guideline.pdf"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pecification+templates" TargetMode="External"/><Relationship Id="rId25" Type="http://schemas.openxmlformats.org/officeDocument/2006/relationships/header" Target="header2.xm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image" Target="media/image14.jpg"/><Relationship Id="rId67" Type="http://schemas.openxmlformats.org/officeDocument/2006/relationships/theme" Target="theme/theme1.xml"/><Relationship Id="rId20" Type="http://schemas.openxmlformats.org/officeDocument/2006/relationships/hyperlink" Target="http://wiki.ford.com/display/RequirementsEngineering/Requirements+Attributes?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9.jpg"/><Relationship Id="rId62"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81a16630-39fb-41b5-a1e8-d0d101c4a562"/>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0d42e90f-a17e-46ab-bac7-0e5ee25dc08c"/>
    <ds:schemaRef ds:uri="http://www.w3.org/XML/1998/namespace"/>
    <ds:schemaRef ds:uri="http://purl.org/dc/dcmitype/"/>
  </ds:schemaRefs>
</ds:datastoreItem>
</file>

<file path=customXml/itemProps3.xml><?xml version="1.0" encoding="utf-8"?>
<ds:datastoreItem xmlns:ds="http://schemas.openxmlformats.org/officeDocument/2006/customXml" ds:itemID="{2D6B12FD-85B8-4055-A508-18CBD0867D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F59F37-13D5-4F00-A276-C5902EF5F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53</Pages>
  <Words>8606</Words>
  <Characters>71155</Characters>
  <Application>Microsoft Office Word</Application>
  <DocSecurity>4</DocSecurity>
  <Lines>592</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79602</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2021-09-06T02:06:00Z</dcterms:created>
  <dcterms:modified xsi:type="dcterms:W3CDTF">2021-09-06T02:06:00Z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