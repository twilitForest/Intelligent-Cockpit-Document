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D4CDC" w14:textId="114D7148" w:rsidR="00236BAE" w:rsidRDefault="00236BAE" w:rsidP="00952040">
      <w:pPr>
        <w:rPr>
          <w:highlight w:val="yellow"/>
        </w:rPr>
      </w:pPr>
    </w:p>
    <w:p w14:paraId="62FF87EF" w14:textId="6B35EC7D" w:rsidR="00237051" w:rsidRDefault="00237051" w:rsidP="00952040">
      <w:pPr>
        <w:rPr>
          <w:highlight w:val="yellow"/>
        </w:rPr>
      </w:pPr>
    </w:p>
    <w:p w14:paraId="0EBE6A94" w14:textId="1C6226A4" w:rsidR="00F26395" w:rsidRDefault="00F26395" w:rsidP="00952040">
      <w:pPr>
        <w:rPr>
          <w:highlight w:val="yellow"/>
        </w:rPr>
      </w:pPr>
    </w:p>
    <w:p w14:paraId="7C7120AA" w14:textId="77777777" w:rsidR="00B442FD" w:rsidRDefault="00B442FD" w:rsidP="00952040">
      <w:pPr>
        <w:rPr>
          <w:highlight w:val="yellow"/>
        </w:rPr>
      </w:pPr>
    </w:p>
    <w:p w14:paraId="24B5D1CA" w14:textId="77777777" w:rsidR="008F14D1" w:rsidRDefault="008F14D1" w:rsidP="00C81F57">
      <w:pPr>
        <w:rPr>
          <w:highlight w:val="yellow"/>
        </w:rPr>
      </w:pPr>
    </w:p>
    <w:p w14:paraId="732E3EFE" w14:textId="503380AC" w:rsidR="00FB6F3B" w:rsidRDefault="00FB6F3B" w:rsidP="00C81F57">
      <w:pPr>
        <w:overflowPunct/>
        <w:autoSpaceDE/>
        <w:autoSpaceDN/>
        <w:adjustRightInd/>
        <w:textAlignment w:val="auto"/>
        <w:rPr>
          <w:color w:val="808080" w:themeColor="background1" w:themeShade="80"/>
        </w:rPr>
      </w:pPr>
    </w:p>
    <w:p w14:paraId="16D29107" w14:textId="77777777" w:rsidR="00C81F57" w:rsidRPr="00C81F57" w:rsidRDefault="00C81F57" w:rsidP="00C81F57">
      <w:pPr>
        <w:rPr>
          <w:color w:val="C00000"/>
        </w:rPr>
      </w:pPr>
    </w:p>
    <w:p w14:paraId="01E92118" w14:textId="0309B108" w:rsidR="00C81F57" w:rsidRDefault="00C81F57" w:rsidP="00305BF4">
      <w:pPr>
        <w:rPr>
          <w:rFonts w:cs="Arial"/>
        </w:rPr>
      </w:pPr>
    </w:p>
    <w:p w14:paraId="25D93362" w14:textId="18950847" w:rsidR="00447480" w:rsidRDefault="00447480" w:rsidP="00305BF4">
      <w:pPr>
        <w:rPr>
          <w:rFonts w:cs="Arial"/>
        </w:rPr>
      </w:pPr>
    </w:p>
    <w:p w14:paraId="286B55D3" w14:textId="38C844D0" w:rsidR="00447480" w:rsidRDefault="00447480" w:rsidP="00305BF4">
      <w:pPr>
        <w:rPr>
          <w:rFonts w:cs="Arial"/>
        </w:rPr>
      </w:pPr>
    </w:p>
    <w:p w14:paraId="7604AC23" w14:textId="77777777" w:rsidR="00447480" w:rsidRDefault="00447480" w:rsidP="00305BF4">
      <w:pPr>
        <w:rPr>
          <w:rFonts w:cs="Arial"/>
        </w:rPr>
      </w:pPr>
    </w:p>
    <w:p w14:paraId="4992F17F" w14:textId="77777777" w:rsidR="00305BF4" w:rsidRDefault="00305BF4" w:rsidP="00305BF4">
      <w:pPr>
        <w:rPr>
          <w:rFonts w:cs="Arial"/>
        </w:rPr>
      </w:pPr>
    </w:p>
    <w:p w14:paraId="20534253" w14:textId="2266993B" w:rsidR="008473B1" w:rsidRPr="008B0AFE" w:rsidRDefault="009B00D9" w:rsidP="008473B1">
      <w:pPr>
        <w:pStyle w:val="CoverpageTitle"/>
        <w:spacing w:before="0" w:after="0"/>
      </w:pPr>
      <w:r>
        <w:t>PPP/</w:t>
      </w:r>
      <w:r w:rsidR="008473B1" w:rsidRPr="008B0AFE">
        <w:t>Auto Save Fe</w:t>
      </w:r>
      <w:bookmarkStart w:id="0" w:name="_GoBack"/>
      <w:bookmarkEnd w:id="0"/>
      <w:r w:rsidR="008473B1" w:rsidRPr="008B0AFE">
        <w:t>ature</w:t>
      </w:r>
      <w:r>
        <w:t xml:space="preserve"> – Feature Implementation Specification</w:t>
      </w:r>
    </w:p>
    <w:p w14:paraId="20124A50" w14:textId="77777777" w:rsidR="008473B1" w:rsidRPr="008B0AFE" w:rsidRDefault="008473B1" w:rsidP="008473B1">
      <w:pPr>
        <w:pStyle w:val="CoverpageTitle"/>
        <w:spacing w:before="0" w:after="0"/>
        <w:rPr>
          <w:b w:val="0"/>
          <w:sz w:val="14"/>
          <w:szCs w:val="20"/>
        </w:rPr>
      </w:pPr>
      <w:r w:rsidRPr="008B0AFE">
        <w:rPr>
          <w:sz w:val="20"/>
          <w:szCs w:val="20"/>
        </w:rPr>
        <w:t>&lt;&lt;Feature&gt;&gt;</w:t>
      </w:r>
    </w:p>
    <w:p w14:paraId="03DB36ED" w14:textId="58C182F8" w:rsidR="008473B1" w:rsidRPr="008B0AFE" w:rsidRDefault="008473B1" w:rsidP="008473B1">
      <w:pPr>
        <w:pStyle w:val="CoverpageTitle"/>
        <w:spacing w:before="0" w:after="0"/>
        <w:rPr>
          <w:sz w:val="20"/>
          <w:szCs w:val="20"/>
        </w:rPr>
      </w:pPr>
      <w:r w:rsidRPr="008B0AFE">
        <w:rPr>
          <w:sz w:val="20"/>
          <w:szCs w:val="20"/>
        </w:rPr>
        <w:t>(F002</w:t>
      </w:r>
      <w:r w:rsidR="009B00D9">
        <w:rPr>
          <w:sz w:val="20"/>
          <w:szCs w:val="20"/>
        </w:rPr>
        <w:t>032</w:t>
      </w:r>
      <w:r w:rsidRPr="008B0AFE">
        <w:rPr>
          <w:sz w:val="20"/>
          <w:szCs w:val="20"/>
        </w:rPr>
        <w:t>)</w:t>
      </w:r>
    </w:p>
    <w:p w14:paraId="08CB9A27" w14:textId="77777777" w:rsidR="00305BF4" w:rsidRPr="007032D6" w:rsidRDefault="00305BF4" w:rsidP="00305BF4">
      <w:pPr>
        <w:pStyle w:val="VelocityScript"/>
      </w:pPr>
    </w:p>
    <w:p w14:paraId="13C0EE27" w14:textId="5B77B07B"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0F8C455B"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9B00D9">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5B25C1DB"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03EA102E" w14:textId="21E6D91D" w:rsidR="00C00235" w:rsidRDefault="00C00235" w:rsidP="00271689">
            <w:pPr>
              <w:jc w:val="center"/>
              <w:rPr>
                <w:b/>
              </w:rPr>
            </w:pPr>
            <w:r>
              <w:rPr>
                <w:rFonts w:cs="Arial"/>
                <w:b/>
              </w:rPr>
              <w:t>O Beta (</w:t>
            </w:r>
            <w:r w:rsidR="00F4124D">
              <w:rPr>
                <w:rFonts w:cs="Arial"/>
                <w:b/>
              </w:rPr>
              <w:t>11</w:t>
            </w:r>
            <w:r>
              <w:rPr>
                <w:rFonts w:cs="Arial"/>
                <w:b/>
              </w:rPr>
              <w:t>/2</w:t>
            </w:r>
            <w:r w:rsidR="00F4124D">
              <w:rPr>
                <w:rFonts w:cs="Arial"/>
                <w:b/>
              </w:rPr>
              <w:t>4</w:t>
            </w:r>
            <w:r>
              <w:rPr>
                <w:rFonts w:cs="Arial"/>
                <w:b/>
              </w:rPr>
              <w:t>/2019)</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44925641"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sidR="009B00D9">
              <w:rPr>
                <w:b/>
                <w:noProof/>
              </w:rPr>
              <w:t>auto save implementation specification - rev a.docx</w:t>
            </w:r>
            <w:r w:rsidRPr="009C2BF3">
              <w:rPr>
                <w:b/>
                <w:noProof/>
              </w:rPr>
              <w:fldChar w:fldCharType="end"/>
            </w: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1C160738" w:rsidR="00C00235" w:rsidRPr="009C2BF3" w:rsidRDefault="00D950AE" w:rsidP="00271689">
            <w:pPr>
              <w:jc w:val="center"/>
              <w:rPr>
                <w:b/>
              </w:rPr>
            </w:pPr>
            <w:r>
              <w:rPr>
                <w:b/>
              </w:rPr>
              <w:t>2</w:t>
            </w: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25C8504A" w14:textId="09438F74" w:rsidR="00C00235" w:rsidRPr="00A8009D" w:rsidRDefault="009B00D9" w:rsidP="00271689">
            <w:pPr>
              <w:jc w:val="center"/>
              <w:rPr>
                <w:b/>
              </w:rPr>
            </w:pPr>
            <w:r>
              <w:rPr>
                <w:rFonts w:cs="Arial"/>
                <w:b/>
              </w:rPr>
              <w:t>Patrick Brown (pbrow243)</w:t>
            </w:r>
          </w:p>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0EADF7B7" w:rsidR="00C00235" w:rsidRPr="009C2BF3" w:rsidRDefault="009B00D9" w:rsidP="00271689">
            <w:pPr>
              <w:jc w:val="center"/>
              <w:rPr>
                <w:b/>
              </w:rPr>
            </w:pPr>
            <w:r w:rsidRPr="00770990">
              <w:rPr>
                <w:rFonts w:cs="Arial"/>
                <w:b/>
              </w:rPr>
              <w:t>VDOC08961</w:t>
            </w:r>
            <w:r>
              <w:rPr>
                <w:rFonts w:cs="Arial"/>
                <w:b/>
              </w:rPr>
              <w:t>2/A-Auto Save Implementation Specification</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55BC24D9"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9B00D9" w:rsidRPr="009B00D9">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2021/03/08</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2021/03/08</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4BA82DB9"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9B00D9" w:rsidRPr="009B00D9">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21F95900"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9B00D9" w:rsidRPr="009B00D9">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27332D0" w:rsidR="00C00235" w:rsidRDefault="00C00235" w:rsidP="00305BF4">
      <w:pPr>
        <w:rPr>
          <w:rFonts w:cs="Arial"/>
        </w:rPr>
      </w:pPr>
    </w:p>
    <w:p w14:paraId="1870FD21" w14:textId="77777777"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14:paraId="38D404A9" w14:textId="77777777" w:rsidTr="00E62C97">
        <w:trPr>
          <w:jc w:val="center"/>
        </w:trPr>
        <w:tc>
          <w:tcPr>
            <w:tcW w:w="9350" w:type="dxa"/>
            <w:gridSpan w:val="4"/>
            <w:vAlign w:val="center"/>
          </w:tcPr>
          <w:p w14:paraId="6B7D1679"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3B9FEC4C" w14:textId="77777777" w:rsidTr="00E62C97">
        <w:trPr>
          <w:jc w:val="center"/>
        </w:trPr>
        <w:tc>
          <w:tcPr>
            <w:tcW w:w="2336" w:type="dxa"/>
            <w:shd w:val="clear" w:color="auto" w:fill="D9D9D9" w:themeFill="background1" w:themeFillShade="D9"/>
            <w:vAlign w:val="center"/>
          </w:tcPr>
          <w:p w14:paraId="38C3A608"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44C5443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5ED5E9FC"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4F7E4EC0"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3C9FF295" w14:textId="77777777" w:rsidTr="00E62C97">
        <w:trPr>
          <w:jc w:val="center"/>
        </w:trPr>
        <w:tc>
          <w:tcPr>
            <w:tcW w:w="2336" w:type="dxa"/>
          </w:tcPr>
          <w:p w14:paraId="01390391" w14:textId="77777777" w:rsidR="00305BF4" w:rsidRPr="005D2D41" w:rsidRDefault="00305BF4" w:rsidP="00535EF7">
            <w:pPr>
              <w:pStyle w:val="CoverpageTitle"/>
              <w:spacing w:before="0" w:after="0"/>
              <w:jc w:val="left"/>
              <w:rPr>
                <w:rFonts w:cs="Arial"/>
                <w:sz w:val="20"/>
                <w:szCs w:val="20"/>
              </w:rPr>
            </w:pPr>
          </w:p>
        </w:tc>
        <w:tc>
          <w:tcPr>
            <w:tcW w:w="2338" w:type="dxa"/>
          </w:tcPr>
          <w:p w14:paraId="034A90FF" w14:textId="77777777" w:rsidR="00305BF4" w:rsidRPr="005D2D41" w:rsidRDefault="00305BF4" w:rsidP="00535EF7">
            <w:pPr>
              <w:pStyle w:val="CoverpageTitle"/>
              <w:spacing w:before="0" w:after="0"/>
              <w:jc w:val="left"/>
              <w:rPr>
                <w:rFonts w:cs="Arial"/>
                <w:sz w:val="20"/>
                <w:szCs w:val="20"/>
              </w:rPr>
            </w:pPr>
          </w:p>
        </w:tc>
        <w:tc>
          <w:tcPr>
            <w:tcW w:w="2338" w:type="dxa"/>
          </w:tcPr>
          <w:p w14:paraId="5EA92668" w14:textId="77777777" w:rsidR="00305BF4" w:rsidRPr="005D2D41" w:rsidRDefault="00305BF4" w:rsidP="00535EF7">
            <w:pPr>
              <w:pStyle w:val="CoverpageTitle"/>
              <w:spacing w:before="0" w:after="0"/>
              <w:jc w:val="left"/>
              <w:rPr>
                <w:rFonts w:cs="Arial"/>
                <w:sz w:val="20"/>
                <w:szCs w:val="20"/>
              </w:rPr>
            </w:pPr>
          </w:p>
        </w:tc>
        <w:tc>
          <w:tcPr>
            <w:tcW w:w="2338" w:type="dxa"/>
          </w:tcPr>
          <w:p w14:paraId="1A3349B9" w14:textId="77777777" w:rsidR="00305BF4" w:rsidRPr="005D2D41" w:rsidRDefault="00305BF4" w:rsidP="00535EF7">
            <w:pPr>
              <w:pStyle w:val="CoverpageTitle"/>
              <w:spacing w:before="0" w:after="0"/>
              <w:jc w:val="left"/>
              <w:rPr>
                <w:rFonts w:cs="Arial"/>
                <w:sz w:val="20"/>
                <w:szCs w:val="20"/>
              </w:rPr>
            </w:pPr>
          </w:p>
        </w:tc>
      </w:tr>
      <w:tr w:rsidR="00305BF4" w:rsidRPr="005D2D41" w14:paraId="0BA85AE6" w14:textId="77777777" w:rsidTr="00E62C97">
        <w:trPr>
          <w:jc w:val="center"/>
        </w:trPr>
        <w:tc>
          <w:tcPr>
            <w:tcW w:w="2336" w:type="dxa"/>
          </w:tcPr>
          <w:p w14:paraId="5F2A16B1" w14:textId="77777777" w:rsidR="00305BF4" w:rsidRPr="005D2D41" w:rsidRDefault="00305BF4" w:rsidP="00535EF7">
            <w:pPr>
              <w:pStyle w:val="CoverpageTitle"/>
              <w:spacing w:before="0" w:after="0"/>
              <w:jc w:val="left"/>
              <w:rPr>
                <w:rFonts w:cs="Arial"/>
                <w:sz w:val="20"/>
                <w:szCs w:val="20"/>
              </w:rPr>
            </w:pPr>
          </w:p>
        </w:tc>
        <w:tc>
          <w:tcPr>
            <w:tcW w:w="2338" w:type="dxa"/>
          </w:tcPr>
          <w:p w14:paraId="6CB578F6" w14:textId="77777777" w:rsidR="00305BF4" w:rsidRPr="005D2D41" w:rsidRDefault="00305BF4" w:rsidP="00535EF7">
            <w:pPr>
              <w:pStyle w:val="CoverpageTitle"/>
              <w:spacing w:before="0" w:after="0"/>
              <w:jc w:val="left"/>
              <w:rPr>
                <w:rFonts w:cs="Arial"/>
                <w:sz w:val="20"/>
                <w:szCs w:val="20"/>
              </w:rPr>
            </w:pPr>
          </w:p>
        </w:tc>
        <w:tc>
          <w:tcPr>
            <w:tcW w:w="2338" w:type="dxa"/>
          </w:tcPr>
          <w:p w14:paraId="08EE6E74" w14:textId="77777777" w:rsidR="00305BF4" w:rsidRPr="005D2D41" w:rsidRDefault="00305BF4" w:rsidP="00535EF7">
            <w:pPr>
              <w:pStyle w:val="CoverpageTitle"/>
              <w:spacing w:before="0" w:after="0"/>
              <w:jc w:val="left"/>
              <w:rPr>
                <w:rFonts w:cs="Arial"/>
                <w:sz w:val="20"/>
                <w:szCs w:val="20"/>
              </w:rPr>
            </w:pPr>
          </w:p>
        </w:tc>
        <w:tc>
          <w:tcPr>
            <w:tcW w:w="2338" w:type="dxa"/>
          </w:tcPr>
          <w:p w14:paraId="3E101FFF" w14:textId="77777777" w:rsidR="00305BF4" w:rsidRPr="005D2D41" w:rsidRDefault="00305BF4" w:rsidP="00535EF7">
            <w:pPr>
              <w:pStyle w:val="CoverpageTitle"/>
              <w:spacing w:before="0" w:after="0"/>
              <w:jc w:val="left"/>
              <w:rPr>
                <w:rFonts w:cs="Arial"/>
                <w:sz w:val="20"/>
                <w:szCs w:val="20"/>
              </w:rPr>
            </w:pPr>
          </w:p>
        </w:tc>
      </w:tr>
      <w:tr w:rsidR="00305BF4" w:rsidRPr="005D2D41" w14:paraId="7BF6B4AF" w14:textId="77777777" w:rsidTr="00E62C97">
        <w:trPr>
          <w:jc w:val="center"/>
        </w:trPr>
        <w:tc>
          <w:tcPr>
            <w:tcW w:w="2336" w:type="dxa"/>
          </w:tcPr>
          <w:p w14:paraId="54B3D430" w14:textId="77777777" w:rsidR="00305BF4" w:rsidRPr="005D2D41" w:rsidRDefault="00305BF4" w:rsidP="00535EF7">
            <w:pPr>
              <w:pStyle w:val="CoverpageTitle"/>
              <w:spacing w:before="0" w:after="0"/>
              <w:jc w:val="left"/>
              <w:rPr>
                <w:rFonts w:cs="Arial"/>
                <w:sz w:val="20"/>
                <w:szCs w:val="20"/>
              </w:rPr>
            </w:pPr>
          </w:p>
        </w:tc>
        <w:tc>
          <w:tcPr>
            <w:tcW w:w="2338" w:type="dxa"/>
          </w:tcPr>
          <w:p w14:paraId="11E01CD7" w14:textId="77777777" w:rsidR="00305BF4" w:rsidRPr="005D2D41" w:rsidRDefault="00305BF4" w:rsidP="00535EF7">
            <w:pPr>
              <w:pStyle w:val="CoverpageTitle"/>
              <w:spacing w:before="0" w:after="0"/>
              <w:jc w:val="left"/>
              <w:rPr>
                <w:rFonts w:cs="Arial"/>
                <w:sz w:val="20"/>
                <w:szCs w:val="20"/>
              </w:rPr>
            </w:pPr>
          </w:p>
        </w:tc>
        <w:tc>
          <w:tcPr>
            <w:tcW w:w="2338" w:type="dxa"/>
          </w:tcPr>
          <w:p w14:paraId="5DBF310E" w14:textId="77777777" w:rsidR="00305BF4" w:rsidRPr="005D2D41" w:rsidRDefault="00305BF4" w:rsidP="00535EF7">
            <w:pPr>
              <w:pStyle w:val="CoverpageTitle"/>
              <w:spacing w:before="0" w:after="0"/>
              <w:jc w:val="left"/>
              <w:rPr>
                <w:rFonts w:cs="Arial"/>
                <w:sz w:val="20"/>
                <w:szCs w:val="20"/>
              </w:rPr>
            </w:pPr>
          </w:p>
        </w:tc>
        <w:tc>
          <w:tcPr>
            <w:tcW w:w="2338" w:type="dxa"/>
          </w:tcPr>
          <w:p w14:paraId="0AC9D4D5" w14:textId="77777777" w:rsidR="00305BF4" w:rsidRPr="005D2D41" w:rsidRDefault="00305BF4" w:rsidP="00535EF7">
            <w:pPr>
              <w:pStyle w:val="CoverpageTitle"/>
              <w:spacing w:before="0" w:after="0"/>
              <w:jc w:val="left"/>
              <w:rPr>
                <w:rFonts w:cs="Arial"/>
                <w:sz w:val="20"/>
                <w:szCs w:val="20"/>
              </w:rPr>
            </w:pPr>
          </w:p>
        </w:tc>
      </w:tr>
    </w:tbl>
    <w:p w14:paraId="384C8FE5" w14:textId="77777777" w:rsidR="00305BF4" w:rsidRDefault="00305BF4" w:rsidP="00305BF4">
      <w:pPr>
        <w:pStyle w:val="CoverpageTitle"/>
        <w:spacing w:before="0" w:after="0"/>
        <w:jc w:val="left"/>
        <w:rPr>
          <w:rFonts w:cs="Arial"/>
          <w:sz w:val="24"/>
          <w:szCs w:val="24"/>
        </w:rPr>
      </w:pPr>
    </w:p>
    <w:p w14:paraId="437C500C" w14:textId="7C87B974"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9B00D9" w:rsidRPr="009B00D9">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54EC8592"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54A446E7"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072314">
          <w:headerReference w:type="default" r:id="rId11"/>
          <w:footerReference w:type="default" r:id="rId12"/>
          <w:headerReference w:type="first" r:id="rId13"/>
          <w:pgSz w:w="12240" w:h="15840" w:code="1"/>
          <w:pgMar w:top="720" w:right="1183" w:bottom="720" w:left="851" w:header="562" w:footer="734" w:gutter="0"/>
          <w:cols w:space="720"/>
          <w:titlePg/>
          <w:docGrid w:linePitch="272"/>
        </w:sectPr>
      </w:pPr>
    </w:p>
    <w:p w14:paraId="133AAFF8" w14:textId="77777777"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4D7D6C13" w14:textId="77777777" w:rsidR="00305BF4" w:rsidRPr="009A63CD" w:rsidRDefault="00305BF4" w:rsidP="00305BF4"/>
    <w:p w14:paraId="5FA7EA78" w14:textId="783F6370"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009B00D9" w:rsidRPr="009B00D9">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3B2DF7B2"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3" w:name="_Toc498090118"/>
      <w:r w:rsidRPr="00A6556E">
        <w:rPr>
          <w:b/>
          <w:sz w:val="32"/>
          <w:szCs w:val="32"/>
        </w:rPr>
        <w:lastRenderedPageBreak/>
        <w:t>Contents</w:t>
      </w:r>
      <w:bookmarkEnd w:id="3"/>
    </w:p>
    <w:p w14:paraId="3C6236A6" w14:textId="77777777" w:rsidR="00305BF4" w:rsidRPr="008E155B" w:rsidRDefault="00305BF4" w:rsidP="00305BF4"/>
    <w:p w14:paraId="6F940269" w14:textId="3B0592C5" w:rsidR="009B00D9" w:rsidRDefault="00305BF4">
      <w:pPr>
        <w:pStyle w:val="TOC1"/>
        <w:tabs>
          <w:tab w:val="left" w:pos="400"/>
          <w:tab w:val="right" w:leader="dot" w:pos="10338"/>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66170276" w:history="1">
        <w:r w:rsidR="009B00D9" w:rsidRPr="00204884">
          <w:rPr>
            <w:rStyle w:val="Hyperlink"/>
            <w:noProof/>
          </w:rPr>
          <w:t>1</w:t>
        </w:r>
        <w:r w:rsidR="009B00D9">
          <w:rPr>
            <w:rFonts w:asciiTheme="minorHAnsi" w:eastAsiaTheme="minorEastAsia" w:hAnsiTheme="minorHAnsi" w:cstheme="minorBidi"/>
            <w:noProof/>
            <w:sz w:val="22"/>
            <w:szCs w:val="22"/>
          </w:rPr>
          <w:tab/>
        </w:r>
        <w:r w:rsidR="009B00D9" w:rsidRPr="00204884">
          <w:rPr>
            <w:rStyle w:val="Hyperlink"/>
            <w:noProof/>
          </w:rPr>
          <w:t>Introduction</w:t>
        </w:r>
        <w:r w:rsidR="009B00D9">
          <w:rPr>
            <w:noProof/>
            <w:webHidden/>
          </w:rPr>
          <w:tab/>
        </w:r>
        <w:r w:rsidR="009B00D9">
          <w:rPr>
            <w:noProof/>
            <w:webHidden/>
          </w:rPr>
          <w:fldChar w:fldCharType="begin"/>
        </w:r>
        <w:r w:rsidR="009B00D9">
          <w:rPr>
            <w:noProof/>
            <w:webHidden/>
          </w:rPr>
          <w:instrText xml:space="preserve"> PAGEREF _Toc66170276 \h </w:instrText>
        </w:r>
        <w:r w:rsidR="009B00D9">
          <w:rPr>
            <w:noProof/>
            <w:webHidden/>
          </w:rPr>
        </w:r>
        <w:r w:rsidR="009B00D9">
          <w:rPr>
            <w:noProof/>
            <w:webHidden/>
          </w:rPr>
          <w:fldChar w:fldCharType="separate"/>
        </w:r>
        <w:r w:rsidR="009B00D9">
          <w:rPr>
            <w:noProof/>
            <w:webHidden/>
          </w:rPr>
          <w:t>6</w:t>
        </w:r>
        <w:r w:rsidR="009B00D9">
          <w:rPr>
            <w:noProof/>
            <w:webHidden/>
          </w:rPr>
          <w:fldChar w:fldCharType="end"/>
        </w:r>
      </w:hyperlink>
    </w:p>
    <w:p w14:paraId="1C2D6138" w14:textId="68739156" w:rsidR="009B00D9" w:rsidRDefault="00D950AE">
      <w:pPr>
        <w:pStyle w:val="TOC2"/>
        <w:rPr>
          <w:rFonts w:asciiTheme="minorHAnsi" w:eastAsiaTheme="minorEastAsia" w:hAnsiTheme="minorHAnsi" w:cstheme="minorBidi"/>
          <w:bCs w:val="0"/>
          <w:sz w:val="22"/>
          <w:szCs w:val="22"/>
        </w:rPr>
      </w:pPr>
      <w:hyperlink w:anchor="_Toc66170277" w:history="1">
        <w:r w:rsidR="009B00D9" w:rsidRPr="00204884">
          <w:rPr>
            <w:rStyle w:val="Hyperlink"/>
          </w:rPr>
          <w:t>1.1</w:t>
        </w:r>
        <w:r w:rsidR="009B00D9">
          <w:rPr>
            <w:rFonts w:asciiTheme="minorHAnsi" w:eastAsiaTheme="minorEastAsia" w:hAnsiTheme="minorHAnsi" w:cstheme="minorBidi"/>
            <w:bCs w:val="0"/>
            <w:sz w:val="22"/>
            <w:szCs w:val="22"/>
          </w:rPr>
          <w:tab/>
        </w:r>
        <w:r w:rsidR="009B00D9" w:rsidRPr="00204884">
          <w:rPr>
            <w:rStyle w:val="Hyperlink"/>
          </w:rPr>
          <w:t>Document Purpose</w:t>
        </w:r>
        <w:r w:rsidR="009B00D9">
          <w:rPr>
            <w:webHidden/>
          </w:rPr>
          <w:tab/>
        </w:r>
        <w:r w:rsidR="009B00D9">
          <w:rPr>
            <w:webHidden/>
          </w:rPr>
          <w:fldChar w:fldCharType="begin"/>
        </w:r>
        <w:r w:rsidR="009B00D9">
          <w:rPr>
            <w:webHidden/>
          </w:rPr>
          <w:instrText xml:space="preserve"> PAGEREF _Toc66170277 \h </w:instrText>
        </w:r>
        <w:r w:rsidR="009B00D9">
          <w:rPr>
            <w:webHidden/>
          </w:rPr>
        </w:r>
        <w:r w:rsidR="009B00D9">
          <w:rPr>
            <w:webHidden/>
          </w:rPr>
          <w:fldChar w:fldCharType="separate"/>
        </w:r>
        <w:r w:rsidR="009B00D9">
          <w:rPr>
            <w:webHidden/>
          </w:rPr>
          <w:t>6</w:t>
        </w:r>
        <w:r w:rsidR="009B00D9">
          <w:rPr>
            <w:webHidden/>
          </w:rPr>
          <w:fldChar w:fldCharType="end"/>
        </w:r>
      </w:hyperlink>
    </w:p>
    <w:p w14:paraId="13F76A8D" w14:textId="2EF4C882" w:rsidR="009B00D9" w:rsidRDefault="00D950AE">
      <w:pPr>
        <w:pStyle w:val="TOC2"/>
        <w:rPr>
          <w:rFonts w:asciiTheme="minorHAnsi" w:eastAsiaTheme="minorEastAsia" w:hAnsiTheme="minorHAnsi" w:cstheme="minorBidi"/>
          <w:bCs w:val="0"/>
          <w:sz w:val="22"/>
          <w:szCs w:val="22"/>
        </w:rPr>
      </w:pPr>
      <w:hyperlink w:anchor="_Toc66170278" w:history="1">
        <w:r w:rsidR="009B00D9" w:rsidRPr="00204884">
          <w:rPr>
            <w:rStyle w:val="Hyperlink"/>
          </w:rPr>
          <w:t>1.2</w:t>
        </w:r>
        <w:r w:rsidR="009B00D9">
          <w:rPr>
            <w:rFonts w:asciiTheme="minorHAnsi" w:eastAsiaTheme="minorEastAsia" w:hAnsiTheme="minorHAnsi" w:cstheme="minorBidi"/>
            <w:bCs w:val="0"/>
            <w:sz w:val="22"/>
            <w:szCs w:val="22"/>
          </w:rPr>
          <w:tab/>
        </w:r>
        <w:r w:rsidR="009B00D9" w:rsidRPr="00204884">
          <w:rPr>
            <w:rStyle w:val="Hyperlink"/>
          </w:rPr>
          <w:t>Document Scope</w:t>
        </w:r>
        <w:r w:rsidR="009B00D9">
          <w:rPr>
            <w:webHidden/>
          </w:rPr>
          <w:tab/>
        </w:r>
        <w:r w:rsidR="009B00D9">
          <w:rPr>
            <w:webHidden/>
          </w:rPr>
          <w:fldChar w:fldCharType="begin"/>
        </w:r>
        <w:r w:rsidR="009B00D9">
          <w:rPr>
            <w:webHidden/>
          </w:rPr>
          <w:instrText xml:space="preserve"> PAGEREF _Toc66170278 \h </w:instrText>
        </w:r>
        <w:r w:rsidR="009B00D9">
          <w:rPr>
            <w:webHidden/>
          </w:rPr>
        </w:r>
        <w:r w:rsidR="009B00D9">
          <w:rPr>
            <w:webHidden/>
          </w:rPr>
          <w:fldChar w:fldCharType="separate"/>
        </w:r>
        <w:r w:rsidR="009B00D9">
          <w:rPr>
            <w:webHidden/>
          </w:rPr>
          <w:t>6</w:t>
        </w:r>
        <w:r w:rsidR="009B00D9">
          <w:rPr>
            <w:webHidden/>
          </w:rPr>
          <w:fldChar w:fldCharType="end"/>
        </w:r>
      </w:hyperlink>
    </w:p>
    <w:p w14:paraId="15BF6876" w14:textId="5E3B8F2E" w:rsidR="009B00D9" w:rsidRDefault="00D950AE">
      <w:pPr>
        <w:pStyle w:val="TOC2"/>
        <w:rPr>
          <w:rFonts w:asciiTheme="minorHAnsi" w:eastAsiaTheme="minorEastAsia" w:hAnsiTheme="minorHAnsi" w:cstheme="minorBidi"/>
          <w:bCs w:val="0"/>
          <w:sz w:val="22"/>
          <w:szCs w:val="22"/>
        </w:rPr>
      </w:pPr>
      <w:hyperlink w:anchor="_Toc66170279" w:history="1">
        <w:r w:rsidR="009B00D9" w:rsidRPr="00204884">
          <w:rPr>
            <w:rStyle w:val="Hyperlink"/>
          </w:rPr>
          <w:t>1.3</w:t>
        </w:r>
        <w:r w:rsidR="009B00D9">
          <w:rPr>
            <w:rFonts w:asciiTheme="minorHAnsi" w:eastAsiaTheme="minorEastAsia" w:hAnsiTheme="minorHAnsi" w:cstheme="minorBidi"/>
            <w:bCs w:val="0"/>
            <w:sz w:val="22"/>
            <w:szCs w:val="22"/>
          </w:rPr>
          <w:tab/>
        </w:r>
        <w:r w:rsidR="009B00D9" w:rsidRPr="00204884">
          <w:rPr>
            <w:rStyle w:val="Hyperlink"/>
          </w:rPr>
          <w:t>Document Audience</w:t>
        </w:r>
        <w:r w:rsidR="009B00D9">
          <w:rPr>
            <w:webHidden/>
          </w:rPr>
          <w:tab/>
        </w:r>
        <w:r w:rsidR="009B00D9">
          <w:rPr>
            <w:webHidden/>
          </w:rPr>
          <w:fldChar w:fldCharType="begin"/>
        </w:r>
        <w:r w:rsidR="009B00D9">
          <w:rPr>
            <w:webHidden/>
          </w:rPr>
          <w:instrText xml:space="preserve"> PAGEREF _Toc66170279 \h </w:instrText>
        </w:r>
        <w:r w:rsidR="009B00D9">
          <w:rPr>
            <w:webHidden/>
          </w:rPr>
        </w:r>
        <w:r w:rsidR="009B00D9">
          <w:rPr>
            <w:webHidden/>
          </w:rPr>
          <w:fldChar w:fldCharType="separate"/>
        </w:r>
        <w:r w:rsidR="009B00D9">
          <w:rPr>
            <w:webHidden/>
          </w:rPr>
          <w:t>6</w:t>
        </w:r>
        <w:r w:rsidR="009B00D9">
          <w:rPr>
            <w:webHidden/>
          </w:rPr>
          <w:fldChar w:fldCharType="end"/>
        </w:r>
      </w:hyperlink>
    </w:p>
    <w:p w14:paraId="6B17240C" w14:textId="4E5C6440" w:rsidR="009B00D9" w:rsidRDefault="00D950AE">
      <w:pPr>
        <w:pStyle w:val="TOC3"/>
        <w:rPr>
          <w:rFonts w:asciiTheme="minorHAnsi" w:eastAsiaTheme="minorEastAsia" w:hAnsiTheme="minorHAnsi" w:cstheme="minorBidi"/>
          <w:noProof/>
          <w:sz w:val="22"/>
          <w:szCs w:val="22"/>
        </w:rPr>
      </w:pPr>
      <w:hyperlink w:anchor="_Toc66170280" w:history="1">
        <w:r w:rsidR="009B00D9" w:rsidRPr="00204884">
          <w:rPr>
            <w:rStyle w:val="Hyperlink"/>
            <w:noProof/>
          </w:rPr>
          <w:t>1.3.1</w:t>
        </w:r>
        <w:r w:rsidR="009B00D9">
          <w:rPr>
            <w:rFonts w:asciiTheme="minorHAnsi" w:eastAsiaTheme="minorEastAsia" w:hAnsiTheme="minorHAnsi" w:cstheme="minorBidi"/>
            <w:noProof/>
            <w:sz w:val="22"/>
            <w:szCs w:val="22"/>
          </w:rPr>
          <w:tab/>
        </w:r>
        <w:r w:rsidR="009B00D9" w:rsidRPr="00204884">
          <w:rPr>
            <w:rStyle w:val="Hyperlink"/>
            <w:noProof/>
          </w:rPr>
          <w:t>Stakeholder List</w:t>
        </w:r>
        <w:r w:rsidR="009B00D9">
          <w:rPr>
            <w:noProof/>
            <w:webHidden/>
          </w:rPr>
          <w:tab/>
        </w:r>
        <w:r w:rsidR="009B00D9">
          <w:rPr>
            <w:noProof/>
            <w:webHidden/>
          </w:rPr>
          <w:fldChar w:fldCharType="begin"/>
        </w:r>
        <w:r w:rsidR="009B00D9">
          <w:rPr>
            <w:noProof/>
            <w:webHidden/>
          </w:rPr>
          <w:instrText xml:space="preserve"> PAGEREF _Toc66170280 \h </w:instrText>
        </w:r>
        <w:r w:rsidR="009B00D9">
          <w:rPr>
            <w:noProof/>
            <w:webHidden/>
          </w:rPr>
        </w:r>
        <w:r w:rsidR="009B00D9">
          <w:rPr>
            <w:noProof/>
            <w:webHidden/>
          </w:rPr>
          <w:fldChar w:fldCharType="separate"/>
        </w:r>
        <w:r w:rsidR="009B00D9">
          <w:rPr>
            <w:noProof/>
            <w:webHidden/>
          </w:rPr>
          <w:t>6</w:t>
        </w:r>
        <w:r w:rsidR="009B00D9">
          <w:rPr>
            <w:noProof/>
            <w:webHidden/>
          </w:rPr>
          <w:fldChar w:fldCharType="end"/>
        </w:r>
      </w:hyperlink>
    </w:p>
    <w:p w14:paraId="71CECE80" w14:textId="3F0BDE2A" w:rsidR="009B00D9" w:rsidRDefault="00D950AE">
      <w:pPr>
        <w:pStyle w:val="TOC2"/>
        <w:rPr>
          <w:rFonts w:asciiTheme="minorHAnsi" w:eastAsiaTheme="minorEastAsia" w:hAnsiTheme="minorHAnsi" w:cstheme="minorBidi"/>
          <w:bCs w:val="0"/>
          <w:sz w:val="22"/>
          <w:szCs w:val="22"/>
        </w:rPr>
      </w:pPr>
      <w:hyperlink w:anchor="_Toc66170281" w:history="1">
        <w:r w:rsidR="009B00D9" w:rsidRPr="00204884">
          <w:rPr>
            <w:rStyle w:val="Hyperlink"/>
          </w:rPr>
          <w:t>1.4</w:t>
        </w:r>
        <w:r w:rsidR="009B00D9">
          <w:rPr>
            <w:rFonts w:asciiTheme="minorHAnsi" w:eastAsiaTheme="minorEastAsia" w:hAnsiTheme="minorHAnsi" w:cstheme="minorBidi"/>
            <w:bCs w:val="0"/>
            <w:sz w:val="22"/>
            <w:szCs w:val="22"/>
          </w:rPr>
          <w:tab/>
        </w:r>
        <w:r w:rsidR="009B00D9" w:rsidRPr="00204884">
          <w:rPr>
            <w:rStyle w:val="Hyperlink"/>
          </w:rPr>
          <w:t>Document Organization</w:t>
        </w:r>
        <w:r w:rsidR="009B00D9">
          <w:rPr>
            <w:webHidden/>
          </w:rPr>
          <w:tab/>
        </w:r>
        <w:r w:rsidR="009B00D9">
          <w:rPr>
            <w:webHidden/>
          </w:rPr>
          <w:fldChar w:fldCharType="begin"/>
        </w:r>
        <w:r w:rsidR="009B00D9">
          <w:rPr>
            <w:webHidden/>
          </w:rPr>
          <w:instrText xml:space="preserve"> PAGEREF _Toc66170281 \h </w:instrText>
        </w:r>
        <w:r w:rsidR="009B00D9">
          <w:rPr>
            <w:webHidden/>
          </w:rPr>
        </w:r>
        <w:r w:rsidR="009B00D9">
          <w:rPr>
            <w:webHidden/>
          </w:rPr>
          <w:fldChar w:fldCharType="separate"/>
        </w:r>
        <w:r w:rsidR="009B00D9">
          <w:rPr>
            <w:webHidden/>
          </w:rPr>
          <w:t>6</w:t>
        </w:r>
        <w:r w:rsidR="009B00D9">
          <w:rPr>
            <w:webHidden/>
          </w:rPr>
          <w:fldChar w:fldCharType="end"/>
        </w:r>
      </w:hyperlink>
    </w:p>
    <w:p w14:paraId="25D5054E" w14:textId="1A8AAA80" w:rsidR="009B00D9" w:rsidRDefault="00D950AE">
      <w:pPr>
        <w:pStyle w:val="TOC3"/>
        <w:rPr>
          <w:rFonts w:asciiTheme="minorHAnsi" w:eastAsiaTheme="minorEastAsia" w:hAnsiTheme="minorHAnsi" w:cstheme="minorBidi"/>
          <w:noProof/>
          <w:sz w:val="22"/>
          <w:szCs w:val="22"/>
        </w:rPr>
      </w:pPr>
      <w:hyperlink w:anchor="_Toc66170282" w:history="1">
        <w:r w:rsidR="009B00D9" w:rsidRPr="00204884">
          <w:rPr>
            <w:rStyle w:val="Hyperlink"/>
            <w:noProof/>
          </w:rPr>
          <w:t>1.4.1</w:t>
        </w:r>
        <w:r w:rsidR="009B00D9">
          <w:rPr>
            <w:rFonts w:asciiTheme="minorHAnsi" w:eastAsiaTheme="minorEastAsia" w:hAnsiTheme="minorHAnsi" w:cstheme="minorBidi"/>
            <w:noProof/>
            <w:sz w:val="22"/>
            <w:szCs w:val="22"/>
          </w:rPr>
          <w:tab/>
        </w:r>
        <w:r w:rsidR="009B00D9" w:rsidRPr="00204884">
          <w:rPr>
            <w:rStyle w:val="Hyperlink"/>
            <w:noProof/>
          </w:rPr>
          <w:t>Document Context</w:t>
        </w:r>
        <w:r w:rsidR="009B00D9">
          <w:rPr>
            <w:noProof/>
            <w:webHidden/>
          </w:rPr>
          <w:tab/>
        </w:r>
        <w:r w:rsidR="009B00D9">
          <w:rPr>
            <w:noProof/>
            <w:webHidden/>
          </w:rPr>
          <w:fldChar w:fldCharType="begin"/>
        </w:r>
        <w:r w:rsidR="009B00D9">
          <w:rPr>
            <w:noProof/>
            <w:webHidden/>
          </w:rPr>
          <w:instrText xml:space="preserve"> PAGEREF _Toc66170282 \h </w:instrText>
        </w:r>
        <w:r w:rsidR="009B00D9">
          <w:rPr>
            <w:noProof/>
            <w:webHidden/>
          </w:rPr>
        </w:r>
        <w:r w:rsidR="009B00D9">
          <w:rPr>
            <w:noProof/>
            <w:webHidden/>
          </w:rPr>
          <w:fldChar w:fldCharType="separate"/>
        </w:r>
        <w:r w:rsidR="009B00D9">
          <w:rPr>
            <w:noProof/>
            <w:webHidden/>
          </w:rPr>
          <w:t>6</w:t>
        </w:r>
        <w:r w:rsidR="009B00D9">
          <w:rPr>
            <w:noProof/>
            <w:webHidden/>
          </w:rPr>
          <w:fldChar w:fldCharType="end"/>
        </w:r>
      </w:hyperlink>
    </w:p>
    <w:p w14:paraId="78393E1A" w14:textId="74D72198" w:rsidR="009B00D9" w:rsidRDefault="00D950AE">
      <w:pPr>
        <w:pStyle w:val="TOC3"/>
        <w:rPr>
          <w:rFonts w:asciiTheme="minorHAnsi" w:eastAsiaTheme="minorEastAsia" w:hAnsiTheme="minorHAnsi" w:cstheme="minorBidi"/>
          <w:noProof/>
          <w:sz w:val="22"/>
          <w:szCs w:val="22"/>
        </w:rPr>
      </w:pPr>
      <w:hyperlink w:anchor="_Toc66170283" w:history="1">
        <w:r w:rsidR="009B00D9" w:rsidRPr="00204884">
          <w:rPr>
            <w:rStyle w:val="Hyperlink"/>
            <w:noProof/>
          </w:rPr>
          <w:t>1.4.2</w:t>
        </w:r>
        <w:r w:rsidR="009B00D9">
          <w:rPr>
            <w:rFonts w:asciiTheme="minorHAnsi" w:eastAsiaTheme="minorEastAsia" w:hAnsiTheme="minorHAnsi" w:cstheme="minorBidi"/>
            <w:noProof/>
            <w:sz w:val="22"/>
            <w:szCs w:val="22"/>
          </w:rPr>
          <w:tab/>
        </w:r>
        <w:r w:rsidR="009B00D9" w:rsidRPr="00204884">
          <w:rPr>
            <w:rStyle w:val="Hyperlink"/>
            <w:noProof/>
          </w:rPr>
          <w:t>Document Structure</w:t>
        </w:r>
        <w:r w:rsidR="009B00D9">
          <w:rPr>
            <w:noProof/>
            <w:webHidden/>
          </w:rPr>
          <w:tab/>
        </w:r>
        <w:r w:rsidR="009B00D9">
          <w:rPr>
            <w:noProof/>
            <w:webHidden/>
          </w:rPr>
          <w:fldChar w:fldCharType="begin"/>
        </w:r>
        <w:r w:rsidR="009B00D9">
          <w:rPr>
            <w:noProof/>
            <w:webHidden/>
          </w:rPr>
          <w:instrText xml:space="preserve"> PAGEREF _Toc66170283 \h </w:instrText>
        </w:r>
        <w:r w:rsidR="009B00D9">
          <w:rPr>
            <w:noProof/>
            <w:webHidden/>
          </w:rPr>
        </w:r>
        <w:r w:rsidR="009B00D9">
          <w:rPr>
            <w:noProof/>
            <w:webHidden/>
          </w:rPr>
          <w:fldChar w:fldCharType="separate"/>
        </w:r>
        <w:r w:rsidR="009B00D9">
          <w:rPr>
            <w:noProof/>
            <w:webHidden/>
          </w:rPr>
          <w:t>6</w:t>
        </w:r>
        <w:r w:rsidR="009B00D9">
          <w:rPr>
            <w:noProof/>
            <w:webHidden/>
          </w:rPr>
          <w:fldChar w:fldCharType="end"/>
        </w:r>
      </w:hyperlink>
    </w:p>
    <w:p w14:paraId="47105133" w14:textId="482686AC" w:rsidR="009B00D9" w:rsidRDefault="00D950AE">
      <w:pPr>
        <w:pStyle w:val="TOC2"/>
        <w:rPr>
          <w:rFonts w:asciiTheme="minorHAnsi" w:eastAsiaTheme="minorEastAsia" w:hAnsiTheme="minorHAnsi" w:cstheme="minorBidi"/>
          <w:bCs w:val="0"/>
          <w:sz w:val="22"/>
          <w:szCs w:val="22"/>
        </w:rPr>
      </w:pPr>
      <w:hyperlink w:anchor="_Toc66170284" w:history="1">
        <w:r w:rsidR="009B00D9" w:rsidRPr="00204884">
          <w:rPr>
            <w:rStyle w:val="Hyperlink"/>
          </w:rPr>
          <w:t>1.5</w:t>
        </w:r>
        <w:r w:rsidR="009B00D9">
          <w:rPr>
            <w:rFonts w:asciiTheme="minorHAnsi" w:eastAsiaTheme="minorEastAsia" w:hAnsiTheme="minorHAnsi" w:cstheme="minorBidi"/>
            <w:bCs w:val="0"/>
            <w:sz w:val="22"/>
            <w:szCs w:val="22"/>
          </w:rPr>
          <w:tab/>
        </w:r>
        <w:r w:rsidR="009B00D9" w:rsidRPr="00204884">
          <w:rPr>
            <w:rStyle w:val="Hyperlink"/>
          </w:rPr>
          <w:t>Document Conventions</w:t>
        </w:r>
        <w:r w:rsidR="009B00D9">
          <w:rPr>
            <w:webHidden/>
          </w:rPr>
          <w:tab/>
        </w:r>
        <w:r w:rsidR="009B00D9">
          <w:rPr>
            <w:webHidden/>
          </w:rPr>
          <w:fldChar w:fldCharType="begin"/>
        </w:r>
        <w:r w:rsidR="009B00D9">
          <w:rPr>
            <w:webHidden/>
          </w:rPr>
          <w:instrText xml:space="preserve"> PAGEREF _Toc66170284 \h </w:instrText>
        </w:r>
        <w:r w:rsidR="009B00D9">
          <w:rPr>
            <w:webHidden/>
          </w:rPr>
        </w:r>
        <w:r w:rsidR="009B00D9">
          <w:rPr>
            <w:webHidden/>
          </w:rPr>
          <w:fldChar w:fldCharType="separate"/>
        </w:r>
        <w:r w:rsidR="009B00D9">
          <w:rPr>
            <w:webHidden/>
          </w:rPr>
          <w:t>7</w:t>
        </w:r>
        <w:r w:rsidR="009B00D9">
          <w:rPr>
            <w:webHidden/>
          </w:rPr>
          <w:fldChar w:fldCharType="end"/>
        </w:r>
      </w:hyperlink>
    </w:p>
    <w:p w14:paraId="5807DEC7" w14:textId="2315B1D3" w:rsidR="009B00D9" w:rsidRDefault="00D950AE">
      <w:pPr>
        <w:pStyle w:val="TOC3"/>
        <w:rPr>
          <w:rFonts w:asciiTheme="minorHAnsi" w:eastAsiaTheme="minorEastAsia" w:hAnsiTheme="minorHAnsi" w:cstheme="minorBidi"/>
          <w:noProof/>
          <w:sz w:val="22"/>
          <w:szCs w:val="22"/>
        </w:rPr>
      </w:pPr>
      <w:hyperlink w:anchor="_Toc66170285" w:history="1">
        <w:r w:rsidR="009B00D9" w:rsidRPr="00204884">
          <w:rPr>
            <w:rStyle w:val="Hyperlink"/>
            <w:noProof/>
          </w:rPr>
          <w:t>1.5.1</w:t>
        </w:r>
        <w:r w:rsidR="009B00D9">
          <w:rPr>
            <w:rFonts w:asciiTheme="minorHAnsi" w:eastAsiaTheme="minorEastAsia" w:hAnsiTheme="minorHAnsi" w:cstheme="minorBidi"/>
            <w:noProof/>
            <w:sz w:val="22"/>
            <w:szCs w:val="22"/>
          </w:rPr>
          <w:tab/>
        </w:r>
        <w:r w:rsidR="009B00D9" w:rsidRPr="00204884">
          <w:rPr>
            <w:rStyle w:val="Hyperlink"/>
            <w:noProof/>
          </w:rPr>
          <w:t>Requirements Templates</w:t>
        </w:r>
        <w:r w:rsidR="009B00D9">
          <w:rPr>
            <w:noProof/>
            <w:webHidden/>
          </w:rPr>
          <w:tab/>
        </w:r>
        <w:r w:rsidR="009B00D9">
          <w:rPr>
            <w:noProof/>
            <w:webHidden/>
          </w:rPr>
          <w:fldChar w:fldCharType="begin"/>
        </w:r>
        <w:r w:rsidR="009B00D9">
          <w:rPr>
            <w:noProof/>
            <w:webHidden/>
          </w:rPr>
          <w:instrText xml:space="preserve"> PAGEREF _Toc66170285 \h </w:instrText>
        </w:r>
        <w:r w:rsidR="009B00D9">
          <w:rPr>
            <w:noProof/>
            <w:webHidden/>
          </w:rPr>
        </w:r>
        <w:r w:rsidR="009B00D9">
          <w:rPr>
            <w:noProof/>
            <w:webHidden/>
          </w:rPr>
          <w:fldChar w:fldCharType="separate"/>
        </w:r>
        <w:r w:rsidR="009B00D9">
          <w:rPr>
            <w:noProof/>
            <w:webHidden/>
          </w:rPr>
          <w:t>7</w:t>
        </w:r>
        <w:r w:rsidR="009B00D9">
          <w:rPr>
            <w:noProof/>
            <w:webHidden/>
          </w:rPr>
          <w:fldChar w:fldCharType="end"/>
        </w:r>
      </w:hyperlink>
    </w:p>
    <w:p w14:paraId="40FA5C8C" w14:textId="1CEF2BDF"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286" w:history="1">
        <w:r w:rsidR="009B00D9" w:rsidRPr="00204884">
          <w:rPr>
            <w:rStyle w:val="Hyperlink"/>
            <w:noProof/>
          </w:rPr>
          <w:t>1.5.1.1</w:t>
        </w:r>
        <w:r w:rsidR="009B00D9">
          <w:rPr>
            <w:rFonts w:asciiTheme="minorHAnsi" w:eastAsiaTheme="minorEastAsia" w:hAnsiTheme="minorHAnsi" w:cstheme="minorBidi"/>
            <w:noProof/>
            <w:sz w:val="22"/>
            <w:szCs w:val="22"/>
          </w:rPr>
          <w:tab/>
        </w:r>
        <w:r w:rsidR="009B00D9" w:rsidRPr="00204884">
          <w:rPr>
            <w:rStyle w:val="Hyperlink"/>
            <w:noProof/>
          </w:rPr>
          <w:t>Identification of requirements</w:t>
        </w:r>
        <w:r w:rsidR="009B00D9">
          <w:rPr>
            <w:noProof/>
            <w:webHidden/>
          </w:rPr>
          <w:tab/>
        </w:r>
        <w:r w:rsidR="009B00D9">
          <w:rPr>
            <w:noProof/>
            <w:webHidden/>
          </w:rPr>
          <w:fldChar w:fldCharType="begin"/>
        </w:r>
        <w:r w:rsidR="009B00D9">
          <w:rPr>
            <w:noProof/>
            <w:webHidden/>
          </w:rPr>
          <w:instrText xml:space="preserve"> PAGEREF _Toc66170286 \h </w:instrText>
        </w:r>
        <w:r w:rsidR="009B00D9">
          <w:rPr>
            <w:noProof/>
            <w:webHidden/>
          </w:rPr>
        </w:r>
        <w:r w:rsidR="009B00D9">
          <w:rPr>
            <w:noProof/>
            <w:webHidden/>
          </w:rPr>
          <w:fldChar w:fldCharType="separate"/>
        </w:r>
        <w:r w:rsidR="009B00D9">
          <w:rPr>
            <w:noProof/>
            <w:webHidden/>
          </w:rPr>
          <w:t>7</w:t>
        </w:r>
        <w:r w:rsidR="009B00D9">
          <w:rPr>
            <w:noProof/>
            <w:webHidden/>
          </w:rPr>
          <w:fldChar w:fldCharType="end"/>
        </w:r>
      </w:hyperlink>
    </w:p>
    <w:p w14:paraId="5FBD420C" w14:textId="332D51A1"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287" w:history="1">
        <w:r w:rsidR="009B00D9" w:rsidRPr="00204884">
          <w:rPr>
            <w:rStyle w:val="Hyperlink"/>
            <w:noProof/>
          </w:rPr>
          <w:t>1.5.1.2</w:t>
        </w:r>
        <w:r w:rsidR="009B00D9">
          <w:rPr>
            <w:rFonts w:asciiTheme="minorHAnsi" w:eastAsiaTheme="minorEastAsia" w:hAnsiTheme="minorHAnsi" w:cstheme="minorBidi"/>
            <w:noProof/>
            <w:sz w:val="22"/>
            <w:szCs w:val="22"/>
          </w:rPr>
          <w:tab/>
        </w:r>
        <w:r w:rsidR="009B00D9" w:rsidRPr="00204884">
          <w:rPr>
            <w:rStyle w:val="Hyperlink"/>
            <w:noProof/>
          </w:rPr>
          <w:t>Requirements Attributes</w:t>
        </w:r>
        <w:r w:rsidR="009B00D9">
          <w:rPr>
            <w:noProof/>
            <w:webHidden/>
          </w:rPr>
          <w:tab/>
        </w:r>
        <w:r w:rsidR="009B00D9">
          <w:rPr>
            <w:noProof/>
            <w:webHidden/>
          </w:rPr>
          <w:fldChar w:fldCharType="begin"/>
        </w:r>
        <w:r w:rsidR="009B00D9">
          <w:rPr>
            <w:noProof/>
            <w:webHidden/>
          </w:rPr>
          <w:instrText xml:space="preserve"> PAGEREF _Toc66170287 \h </w:instrText>
        </w:r>
        <w:r w:rsidR="009B00D9">
          <w:rPr>
            <w:noProof/>
            <w:webHidden/>
          </w:rPr>
        </w:r>
        <w:r w:rsidR="009B00D9">
          <w:rPr>
            <w:noProof/>
            <w:webHidden/>
          </w:rPr>
          <w:fldChar w:fldCharType="separate"/>
        </w:r>
        <w:r w:rsidR="009B00D9">
          <w:rPr>
            <w:noProof/>
            <w:webHidden/>
          </w:rPr>
          <w:t>7</w:t>
        </w:r>
        <w:r w:rsidR="009B00D9">
          <w:rPr>
            <w:noProof/>
            <w:webHidden/>
          </w:rPr>
          <w:fldChar w:fldCharType="end"/>
        </w:r>
      </w:hyperlink>
    </w:p>
    <w:p w14:paraId="7A9BA25E" w14:textId="12CECB3D" w:rsidR="009B00D9" w:rsidRDefault="00D950AE">
      <w:pPr>
        <w:pStyle w:val="TOC2"/>
        <w:rPr>
          <w:rFonts w:asciiTheme="minorHAnsi" w:eastAsiaTheme="minorEastAsia" w:hAnsiTheme="minorHAnsi" w:cstheme="minorBidi"/>
          <w:bCs w:val="0"/>
          <w:sz w:val="22"/>
          <w:szCs w:val="22"/>
        </w:rPr>
      </w:pPr>
      <w:hyperlink w:anchor="_Toc66170288" w:history="1">
        <w:r w:rsidR="009B00D9" w:rsidRPr="00204884">
          <w:rPr>
            <w:rStyle w:val="Hyperlink"/>
            <w:lang w:val="en-GB"/>
          </w:rPr>
          <w:t>1.6</w:t>
        </w:r>
        <w:r w:rsidR="009B00D9">
          <w:rPr>
            <w:rFonts w:asciiTheme="minorHAnsi" w:eastAsiaTheme="minorEastAsia" w:hAnsiTheme="minorHAnsi" w:cstheme="minorBidi"/>
            <w:bCs w:val="0"/>
            <w:sz w:val="22"/>
            <w:szCs w:val="22"/>
          </w:rPr>
          <w:tab/>
        </w:r>
        <w:r w:rsidR="009B00D9" w:rsidRPr="00204884">
          <w:rPr>
            <w:rStyle w:val="Hyperlink"/>
            <w:lang w:val="en-GB"/>
          </w:rPr>
          <w:t>References</w:t>
        </w:r>
        <w:r w:rsidR="009B00D9">
          <w:rPr>
            <w:webHidden/>
          </w:rPr>
          <w:tab/>
        </w:r>
        <w:r w:rsidR="009B00D9">
          <w:rPr>
            <w:webHidden/>
          </w:rPr>
          <w:fldChar w:fldCharType="begin"/>
        </w:r>
        <w:r w:rsidR="009B00D9">
          <w:rPr>
            <w:webHidden/>
          </w:rPr>
          <w:instrText xml:space="preserve"> PAGEREF _Toc66170288 \h </w:instrText>
        </w:r>
        <w:r w:rsidR="009B00D9">
          <w:rPr>
            <w:webHidden/>
          </w:rPr>
        </w:r>
        <w:r w:rsidR="009B00D9">
          <w:rPr>
            <w:webHidden/>
          </w:rPr>
          <w:fldChar w:fldCharType="separate"/>
        </w:r>
        <w:r w:rsidR="009B00D9">
          <w:rPr>
            <w:webHidden/>
          </w:rPr>
          <w:t>8</w:t>
        </w:r>
        <w:r w:rsidR="009B00D9">
          <w:rPr>
            <w:webHidden/>
          </w:rPr>
          <w:fldChar w:fldCharType="end"/>
        </w:r>
      </w:hyperlink>
    </w:p>
    <w:p w14:paraId="3FB0F273" w14:textId="7F26EF0C" w:rsidR="009B00D9" w:rsidRDefault="00D950AE">
      <w:pPr>
        <w:pStyle w:val="TOC3"/>
        <w:rPr>
          <w:rFonts w:asciiTheme="minorHAnsi" w:eastAsiaTheme="minorEastAsia" w:hAnsiTheme="minorHAnsi" w:cstheme="minorBidi"/>
          <w:noProof/>
          <w:sz w:val="22"/>
          <w:szCs w:val="22"/>
        </w:rPr>
      </w:pPr>
      <w:hyperlink w:anchor="_Toc66170289" w:history="1">
        <w:r w:rsidR="009B00D9" w:rsidRPr="00204884">
          <w:rPr>
            <w:rStyle w:val="Hyperlink"/>
            <w:noProof/>
          </w:rPr>
          <w:t>1.6.1</w:t>
        </w:r>
        <w:r w:rsidR="009B00D9">
          <w:rPr>
            <w:rFonts w:asciiTheme="minorHAnsi" w:eastAsiaTheme="minorEastAsia" w:hAnsiTheme="minorHAnsi" w:cstheme="minorBidi"/>
            <w:noProof/>
            <w:sz w:val="22"/>
            <w:szCs w:val="22"/>
          </w:rPr>
          <w:tab/>
        </w:r>
        <w:r w:rsidR="009B00D9" w:rsidRPr="00204884">
          <w:rPr>
            <w:rStyle w:val="Hyperlink"/>
            <w:noProof/>
          </w:rPr>
          <w:t>Ford Documents</w:t>
        </w:r>
        <w:r w:rsidR="009B00D9">
          <w:rPr>
            <w:noProof/>
            <w:webHidden/>
          </w:rPr>
          <w:tab/>
        </w:r>
        <w:r w:rsidR="009B00D9">
          <w:rPr>
            <w:noProof/>
            <w:webHidden/>
          </w:rPr>
          <w:fldChar w:fldCharType="begin"/>
        </w:r>
        <w:r w:rsidR="009B00D9">
          <w:rPr>
            <w:noProof/>
            <w:webHidden/>
          </w:rPr>
          <w:instrText xml:space="preserve"> PAGEREF _Toc66170289 \h </w:instrText>
        </w:r>
        <w:r w:rsidR="009B00D9">
          <w:rPr>
            <w:noProof/>
            <w:webHidden/>
          </w:rPr>
        </w:r>
        <w:r w:rsidR="009B00D9">
          <w:rPr>
            <w:noProof/>
            <w:webHidden/>
          </w:rPr>
          <w:fldChar w:fldCharType="separate"/>
        </w:r>
        <w:r w:rsidR="009B00D9">
          <w:rPr>
            <w:noProof/>
            <w:webHidden/>
          </w:rPr>
          <w:t>8</w:t>
        </w:r>
        <w:r w:rsidR="009B00D9">
          <w:rPr>
            <w:noProof/>
            <w:webHidden/>
          </w:rPr>
          <w:fldChar w:fldCharType="end"/>
        </w:r>
      </w:hyperlink>
    </w:p>
    <w:p w14:paraId="0251FAD3" w14:textId="2F6A2B66" w:rsidR="009B00D9" w:rsidRDefault="00D950AE">
      <w:pPr>
        <w:pStyle w:val="TOC3"/>
        <w:rPr>
          <w:rFonts w:asciiTheme="minorHAnsi" w:eastAsiaTheme="minorEastAsia" w:hAnsiTheme="minorHAnsi" w:cstheme="minorBidi"/>
          <w:noProof/>
          <w:sz w:val="22"/>
          <w:szCs w:val="22"/>
        </w:rPr>
      </w:pPr>
      <w:hyperlink w:anchor="_Toc66170290" w:history="1">
        <w:r w:rsidR="009B00D9" w:rsidRPr="00204884">
          <w:rPr>
            <w:rStyle w:val="Hyperlink"/>
            <w:noProof/>
          </w:rPr>
          <w:t>1.6.2</w:t>
        </w:r>
        <w:r w:rsidR="009B00D9">
          <w:rPr>
            <w:rFonts w:asciiTheme="minorHAnsi" w:eastAsiaTheme="minorEastAsia" w:hAnsiTheme="minorHAnsi" w:cstheme="minorBidi"/>
            <w:noProof/>
            <w:sz w:val="22"/>
            <w:szCs w:val="22"/>
          </w:rPr>
          <w:tab/>
        </w:r>
        <w:r w:rsidR="009B00D9" w:rsidRPr="00204884">
          <w:rPr>
            <w:rStyle w:val="Hyperlink"/>
            <w:noProof/>
          </w:rPr>
          <w:t>External Documents and Publications</w:t>
        </w:r>
        <w:r w:rsidR="009B00D9">
          <w:rPr>
            <w:noProof/>
            <w:webHidden/>
          </w:rPr>
          <w:tab/>
        </w:r>
        <w:r w:rsidR="009B00D9">
          <w:rPr>
            <w:noProof/>
            <w:webHidden/>
          </w:rPr>
          <w:fldChar w:fldCharType="begin"/>
        </w:r>
        <w:r w:rsidR="009B00D9">
          <w:rPr>
            <w:noProof/>
            <w:webHidden/>
          </w:rPr>
          <w:instrText xml:space="preserve"> PAGEREF _Toc66170290 \h </w:instrText>
        </w:r>
        <w:r w:rsidR="009B00D9">
          <w:rPr>
            <w:noProof/>
            <w:webHidden/>
          </w:rPr>
        </w:r>
        <w:r w:rsidR="009B00D9">
          <w:rPr>
            <w:noProof/>
            <w:webHidden/>
          </w:rPr>
          <w:fldChar w:fldCharType="separate"/>
        </w:r>
        <w:r w:rsidR="009B00D9">
          <w:rPr>
            <w:noProof/>
            <w:webHidden/>
          </w:rPr>
          <w:t>8</w:t>
        </w:r>
        <w:r w:rsidR="009B00D9">
          <w:rPr>
            <w:noProof/>
            <w:webHidden/>
          </w:rPr>
          <w:fldChar w:fldCharType="end"/>
        </w:r>
      </w:hyperlink>
    </w:p>
    <w:p w14:paraId="1E102A59" w14:textId="02D4DD92" w:rsidR="009B00D9" w:rsidRDefault="00D950AE">
      <w:pPr>
        <w:pStyle w:val="TOC2"/>
        <w:rPr>
          <w:rFonts w:asciiTheme="minorHAnsi" w:eastAsiaTheme="minorEastAsia" w:hAnsiTheme="minorHAnsi" w:cstheme="minorBidi"/>
          <w:bCs w:val="0"/>
          <w:sz w:val="22"/>
          <w:szCs w:val="22"/>
        </w:rPr>
      </w:pPr>
      <w:hyperlink w:anchor="_Toc66170291" w:history="1">
        <w:r w:rsidR="009B00D9" w:rsidRPr="00204884">
          <w:rPr>
            <w:rStyle w:val="Hyperlink"/>
          </w:rPr>
          <w:t>1.7</w:t>
        </w:r>
        <w:r w:rsidR="009B00D9">
          <w:rPr>
            <w:rFonts w:asciiTheme="minorHAnsi" w:eastAsiaTheme="minorEastAsia" w:hAnsiTheme="minorHAnsi" w:cstheme="minorBidi"/>
            <w:bCs w:val="0"/>
            <w:sz w:val="22"/>
            <w:szCs w:val="22"/>
          </w:rPr>
          <w:tab/>
        </w:r>
        <w:r w:rsidR="009B00D9" w:rsidRPr="00204884">
          <w:rPr>
            <w:rStyle w:val="Hyperlink"/>
          </w:rPr>
          <w:t>Glossary</w:t>
        </w:r>
        <w:r w:rsidR="009B00D9">
          <w:rPr>
            <w:webHidden/>
          </w:rPr>
          <w:tab/>
        </w:r>
        <w:r w:rsidR="009B00D9">
          <w:rPr>
            <w:webHidden/>
          </w:rPr>
          <w:fldChar w:fldCharType="begin"/>
        </w:r>
        <w:r w:rsidR="009B00D9">
          <w:rPr>
            <w:webHidden/>
          </w:rPr>
          <w:instrText xml:space="preserve"> PAGEREF _Toc66170291 \h </w:instrText>
        </w:r>
        <w:r w:rsidR="009B00D9">
          <w:rPr>
            <w:webHidden/>
          </w:rPr>
        </w:r>
        <w:r w:rsidR="009B00D9">
          <w:rPr>
            <w:webHidden/>
          </w:rPr>
          <w:fldChar w:fldCharType="separate"/>
        </w:r>
        <w:r w:rsidR="009B00D9">
          <w:rPr>
            <w:webHidden/>
          </w:rPr>
          <w:t>8</w:t>
        </w:r>
        <w:r w:rsidR="009B00D9">
          <w:rPr>
            <w:webHidden/>
          </w:rPr>
          <w:fldChar w:fldCharType="end"/>
        </w:r>
      </w:hyperlink>
    </w:p>
    <w:p w14:paraId="6D356CED" w14:textId="7D768DA9" w:rsidR="009B00D9" w:rsidRDefault="00D950AE">
      <w:pPr>
        <w:pStyle w:val="TOC3"/>
        <w:rPr>
          <w:rFonts w:asciiTheme="minorHAnsi" w:eastAsiaTheme="minorEastAsia" w:hAnsiTheme="minorHAnsi" w:cstheme="minorBidi"/>
          <w:noProof/>
          <w:sz w:val="22"/>
          <w:szCs w:val="22"/>
        </w:rPr>
      </w:pPr>
      <w:hyperlink w:anchor="_Toc66170292" w:history="1">
        <w:r w:rsidR="009B00D9" w:rsidRPr="00204884">
          <w:rPr>
            <w:rStyle w:val="Hyperlink"/>
            <w:noProof/>
          </w:rPr>
          <w:t>1.7.1</w:t>
        </w:r>
        <w:r w:rsidR="009B00D9">
          <w:rPr>
            <w:rFonts w:asciiTheme="minorHAnsi" w:eastAsiaTheme="minorEastAsia" w:hAnsiTheme="minorHAnsi" w:cstheme="minorBidi"/>
            <w:noProof/>
            <w:sz w:val="22"/>
            <w:szCs w:val="22"/>
          </w:rPr>
          <w:tab/>
        </w:r>
        <w:r w:rsidR="009B00D9" w:rsidRPr="00204884">
          <w:rPr>
            <w:rStyle w:val="Hyperlink"/>
            <w:noProof/>
          </w:rPr>
          <w:t>Definitions</w:t>
        </w:r>
        <w:r w:rsidR="009B00D9">
          <w:rPr>
            <w:noProof/>
            <w:webHidden/>
          </w:rPr>
          <w:tab/>
        </w:r>
        <w:r w:rsidR="009B00D9">
          <w:rPr>
            <w:noProof/>
            <w:webHidden/>
          </w:rPr>
          <w:fldChar w:fldCharType="begin"/>
        </w:r>
        <w:r w:rsidR="009B00D9">
          <w:rPr>
            <w:noProof/>
            <w:webHidden/>
          </w:rPr>
          <w:instrText xml:space="preserve"> PAGEREF _Toc66170292 \h </w:instrText>
        </w:r>
        <w:r w:rsidR="009B00D9">
          <w:rPr>
            <w:noProof/>
            <w:webHidden/>
          </w:rPr>
        </w:r>
        <w:r w:rsidR="009B00D9">
          <w:rPr>
            <w:noProof/>
            <w:webHidden/>
          </w:rPr>
          <w:fldChar w:fldCharType="separate"/>
        </w:r>
        <w:r w:rsidR="009B00D9">
          <w:rPr>
            <w:noProof/>
            <w:webHidden/>
          </w:rPr>
          <w:t>8</w:t>
        </w:r>
        <w:r w:rsidR="009B00D9">
          <w:rPr>
            <w:noProof/>
            <w:webHidden/>
          </w:rPr>
          <w:fldChar w:fldCharType="end"/>
        </w:r>
      </w:hyperlink>
    </w:p>
    <w:p w14:paraId="35A0B3B7" w14:textId="19847582" w:rsidR="009B00D9" w:rsidRDefault="00D950AE">
      <w:pPr>
        <w:pStyle w:val="TOC3"/>
        <w:rPr>
          <w:rFonts w:asciiTheme="minorHAnsi" w:eastAsiaTheme="minorEastAsia" w:hAnsiTheme="minorHAnsi" w:cstheme="minorBidi"/>
          <w:noProof/>
          <w:sz w:val="22"/>
          <w:szCs w:val="22"/>
        </w:rPr>
      </w:pPr>
      <w:hyperlink w:anchor="_Toc66170293" w:history="1">
        <w:r w:rsidR="009B00D9" w:rsidRPr="00204884">
          <w:rPr>
            <w:rStyle w:val="Hyperlink"/>
            <w:noProof/>
          </w:rPr>
          <w:t>1.7.2</w:t>
        </w:r>
        <w:r w:rsidR="009B00D9">
          <w:rPr>
            <w:rFonts w:asciiTheme="minorHAnsi" w:eastAsiaTheme="minorEastAsia" w:hAnsiTheme="minorHAnsi" w:cstheme="minorBidi"/>
            <w:noProof/>
            <w:sz w:val="22"/>
            <w:szCs w:val="22"/>
          </w:rPr>
          <w:tab/>
        </w:r>
        <w:r w:rsidR="009B00D9" w:rsidRPr="00204884">
          <w:rPr>
            <w:rStyle w:val="Hyperlink"/>
            <w:noProof/>
          </w:rPr>
          <w:t>Abbreviations</w:t>
        </w:r>
        <w:r w:rsidR="009B00D9">
          <w:rPr>
            <w:noProof/>
            <w:webHidden/>
          </w:rPr>
          <w:tab/>
        </w:r>
        <w:r w:rsidR="009B00D9">
          <w:rPr>
            <w:noProof/>
            <w:webHidden/>
          </w:rPr>
          <w:fldChar w:fldCharType="begin"/>
        </w:r>
        <w:r w:rsidR="009B00D9">
          <w:rPr>
            <w:noProof/>
            <w:webHidden/>
          </w:rPr>
          <w:instrText xml:space="preserve"> PAGEREF _Toc66170293 \h </w:instrText>
        </w:r>
        <w:r w:rsidR="009B00D9">
          <w:rPr>
            <w:noProof/>
            <w:webHidden/>
          </w:rPr>
        </w:r>
        <w:r w:rsidR="009B00D9">
          <w:rPr>
            <w:noProof/>
            <w:webHidden/>
          </w:rPr>
          <w:fldChar w:fldCharType="separate"/>
        </w:r>
        <w:r w:rsidR="009B00D9">
          <w:rPr>
            <w:noProof/>
            <w:webHidden/>
          </w:rPr>
          <w:t>17</w:t>
        </w:r>
        <w:r w:rsidR="009B00D9">
          <w:rPr>
            <w:noProof/>
            <w:webHidden/>
          </w:rPr>
          <w:fldChar w:fldCharType="end"/>
        </w:r>
      </w:hyperlink>
    </w:p>
    <w:p w14:paraId="711B3172" w14:textId="128F5606" w:rsidR="009B00D9" w:rsidRDefault="00D950AE">
      <w:pPr>
        <w:pStyle w:val="TOC1"/>
        <w:tabs>
          <w:tab w:val="left" w:pos="400"/>
          <w:tab w:val="right" w:leader="dot" w:pos="10338"/>
        </w:tabs>
        <w:rPr>
          <w:rFonts w:asciiTheme="minorHAnsi" w:eastAsiaTheme="minorEastAsia" w:hAnsiTheme="minorHAnsi" w:cstheme="minorBidi"/>
          <w:noProof/>
          <w:sz w:val="22"/>
          <w:szCs w:val="22"/>
        </w:rPr>
      </w:pPr>
      <w:hyperlink w:anchor="_Toc66170294" w:history="1">
        <w:r w:rsidR="009B00D9" w:rsidRPr="00204884">
          <w:rPr>
            <w:rStyle w:val="Hyperlink"/>
            <w:noProof/>
            <w:lang w:val="en-GB"/>
          </w:rPr>
          <w:t>2</w:t>
        </w:r>
        <w:r w:rsidR="009B00D9">
          <w:rPr>
            <w:rFonts w:asciiTheme="minorHAnsi" w:eastAsiaTheme="minorEastAsia" w:hAnsiTheme="minorHAnsi" w:cstheme="minorBidi"/>
            <w:noProof/>
            <w:sz w:val="22"/>
            <w:szCs w:val="22"/>
          </w:rPr>
          <w:tab/>
        </w:r>
        <w:r w:rsidR="009B00D9" w:rsidRPr="00204884">
          <w:rPr>
            <w:rStyle w:val="Hyperlink"/>
            <w:noProof/>
            <w:lang w:val="en-GB"/>
          </w:rPr>
          <w:t>Feature Implementation Overview</w:t>
        </w:r>
        <w:r w:rsidR="009B00D9">
          <w:rPr>
            <w:noProof/>
            <w:webHidden/>
          </w:rPr>
          <w:tab/>
        </w:r>
        <w:r w:rsidR="009B00D9">
          <w:rPr>
            <w:noProof/>
            <w:webHidden/>
          </w:rPr>
          <w:fldChar w:fldCharType="begin"/>
        </w:r>
        <w:r w:rsidR="009B00D9">
          <w:rPr>
            <w:noProof/>
            <w:webHidden/>
          </w:rPr>
          <w:instrText xml:space="preserve"> PAGEREF _Toc66170294 \h </w:instrText>
        </w:r>
        <w:r w:rsidR="009B00D9">
          <w:rPr>
            <w:noProof/>
            <w:webHidden/>
          </w:rPr>
        </w:r>
        <w:r w:rsidR="009B00D9">
          <w:rPr>
            <w:noProof/>
            <w:webHidden/>
          </w:rPr>
          <w:fldChar w:fldCharType="separate"/>
        </w:r>
        <w:r w:rsidR="009B00D9">
          <w:rPr>
            <w:noProof/>
            <w:webHidden/>
          </w:rPr>
          <w:t>18</w:t>
        </w:r>
        <w:r w:rsidR="009B00D9">
          <w:rPr>
            <w:noProof/>
            <w:webHidden/>
          </w:rPr>
          <w:fldChar w:fldCharType="end"/>
        </w:r>
      </w:hyperlink>
    </w:p>
    <w:p w14:paraId="3B44C492" w14:textId="251928F2" w:rsidR="009B00D9" w:rsidRDefault="00D950AE">
      <w:pPr>
        <w:pStyle w:val="TOC2"/>
        <w:rPr>
          <w:rFonts w:asciiTheme="minorHAnsi" w:eastAsiaTheme="minorEastAsia" w:hAnsiTheme="minorHAnsi" w:cstheme="minorBidi"/>
          <w:bCs w:val="0"/>
          <w:sz w:val="22"/>
          <w:szCs w:val="22"/>
        </w:rPr>
      </w:pPr>
      <w:hyperlink w:anchor="_Toc66170295" w:history="1">
        <w:r w:rsidR="009B00D9" w:rsidRPr="00204884">
          <w:rPr>
            <w:rStyle w:val="Hyperlink"/>
          </w:rPr>
          <w:t>2.1</w:t>
        </w:r>
        <w:r w:rsidR="009B00D9">
          <w:rPr>
            <w:rFonts w:asciiTheme="minorHAnsi" w:eastAsiaTheme="minorEastAsia" w:hAnsiTheme="minorHAnsi" w:cstheme="minorBidi"/>
            <w:bCs w:val="0"/>
            <w:sz w:val="22"/>
            <w:szCs w:val="22"/>
          </w:rPr>
          <w:tab/>
        </w:r>
        <w:r w:rsidR="009B00D9" w:rsidRPr="00204884">
          <w:rPr>
            <w:rStyle w:val="Hyperlink"/>
          </w:rPr>
          <w:t>Description</w:t>
        </w:r>
        <w:r w:rsidR="009B00D9">
          <w:rPr>
            <w:webHidden/>
          </w:rPr>
          <w:tab/>
        </w:r>
        <w:r w:rsidR="009B00D9">
          <w:rPr>
            <w:webHidden/>
          </w:rPr>
          <w:fldChar w:fldCharType="begin"/>
        </w:r>
        <w:r w:rsidR="009B00D9">
          <w:rPr>
            <w:webHidden/>
          </w:rPr>
          <w:instrText xml:space="preserve"> PAGEREF _Toc66170295 \h </w:instrText>
        </w:r>
        <w:r w:rsidR="009B00D9">
          <w:rPr>
            <w:webHidden/>
          </w:rPr>
        </w:r>
        <w:r w:rsidR="009B00D9">
          <w:rPr>
            <w:webHidden/>
          </w:rPr>
          <w:fldChar w:fldCharType="separate"/>
        </w:r>
        <w:r w:rsidR="009B00D9">
          <w:rPr>
            <w:webHidden/>
          </w:rPr>
          <w:t>18</w:t>
        </w:r>
        <w:r w:rsidR="009B00D9">
          <w:rPr>
            <w:webHidden/>
          </w:rPr>
          <w:fldChar w:fldCharType="end"/>
        </w:r>
      </w:hyperlink>
    </w:p>
    <w:p w14:paraId="5835ED14" w14:textId="7BF3D59B" w:rsidR="009B00D9" w:rsidRDefault="00D950AE">
      <w:pPr>
        <w:pStyle w:val="TOC2"/>
        <w:rPr>
          <w:rFonts w:asciiTheme="minorHAnsi" w:eastAsiaTheme="minorEastAsia" w:hAnsiTheme="minorHAnsi" w:cstheme="minorBidi"/>
          <w:bCs w:val="0"/>
          <w:sz w:val="22"/>
          <w:szCs w:val="22"/>
        </w:rPr>
      </w:pPr>
      <w:hyperlink w:anchor="_Toc66170296" w:history="1">
        <w:r w:rsidR="009B00D9" w:rsidRPr="00204884">
          <w:rPr>
            <w:rStyle w:val="Hyperlink"/>
            <w:lang w:val="en-GB"/>
          </w:rPr>
          <w:t>2.2</w:t>
        </w:r>
        <w:r w:rsidR="009B00D9">
          <w:rPr>
            <w:rFonts w:asciiTheme="minorHAnsi" w:eastAsiaTheme="minorEastAsia" w:hAnsiTheme="minorHAnsi" w:cstheme="minorBidi"/>
            <w:bCs w:val="0"/>
            <w:sz w:val="22"/>
            <w:szCs w:val="22"/>
          </w:rPr>
          <w:tab/>
        </w:r>
        <w:r w:rsidR="009B00D9" w:rsidRPr="00204884">
          <w:rPr>
            <w:rStyle w:val="Hyperlink"/>
            <w:lang w:val="en-GB"/>
          </w:rPr>
          <w:t>Input Requirements/Documents</w:t>
        </w:r>
        <w:r w:rsidR="009B00D9">
          <w:rPr>
            <w:webHidden/>
          </w:rPr>
          <w:tab/>
        </w:r>
        <w:r w:rsidR="009B00D9">
          <w:rPr>
            <w:webHidden/>
          </w:rPr>
          <w:fldChar w:fldCharType="begin"/>
        </w:r>
        <w:r w:rsidR="009B00D9">
          <w:rPr>
            <w:webHidden/>
          </w:rPr>
          <w:instrText xml:space="preserve"> PAGEREF _Toc66170296 \h </w:instrText>
        </w:r>
        <w:r w:rsidR="009B00D9">
          <w:rPr>
            <w:webHidden/>
          </w:rPr>
        </w:r>
        <w:r w:rsidR="009B00D9">
          <w:rPr>
            <w:webHidden/>
          </w:rPr>
          <w:fldChar w:fldCharType="separate"/>
        </w:r>
        <w:r w:rsidR="009B00D9">
          <w:rPr>
            <w:webHidden/>
          </w:rPr>
          <w:t>18</w:t>
        </w:r>
        <w:r w:rsidR="009B00D9">
          <w:rPr>
            <w:webHidden/>
          </w:rPr>
          <w:fldChar w:fldCharType="end"/>
        </w:r>
      </w:hyperlink>
    </w:p>
    <w:p w14:paraId="27D50284" w14:textId="2E5E91D4" w:rsidR="009B00D9" w:rsidRDefault="00D950AE">
      <w:pPr>
        <w:pStyle w:val="TOC2"/>
        <w:rPr>
          <w:rFonts w:asciiTheme="minorHAnsi" w:eastAsiaTheme="minorEastAsia" w:hAnsiTheme="minorHAnsi" w:cstheme="minorBidi"/>
          <w:bCs w:val="0"/>
          <w:sz w:val="22"/>
          <w:szCs w:val="22"/>
        </w:rPr>
      </w:pPr>
      <w:hyperlink w:anchor="_Toc66170297" w:history="1">
        <w:r w:rsidR="009B00D9" w:rsidRPr="00204884">
          <w:rPr>
            <w:rStyle w:val="Hyperlink"/>
          </w:rPr>
          <w:t>2.3</w:t>
        </w:r>
        <w:r w:rsidR="009B00D9">
          <w:rPr>
            <w:rFonts w:asciiTheme="minorHAnsi" w:eastAsiaTheme="minorEastAsia" w:hAnsiTheme="minorHAnsi" w:cstheme="minorBidi"/>
            <w:bCs w:val="0"/>
            <w:sz w:val="22"/>
            <w:szCs w:val="22"/>
          </w:rPr>
          <w:tab/>
        </w:r>
        <w:r w:rsidR="009B00D9" w:rsidRPr="00204884">
          <w:rPr>
            <w:rStyle w:val="Hyperlink"/>
          </w:rPr>
          <w:t>Lessons Learned</w:t>
        </w:r>
        <w:r w:rsidR="009B00D9">
          <w:rPr>
            <w:webHidden/>
          </w:rPr>
          <w:tab/>
        </w:r>
        <w:r w:rsidR="009B00D9">
          <w:rPr>
            <w:webHidden/>
          </w:rPr>
          <w:fldChar w:fldCharType="begin"/>
        </w:r>
        <w:r w:rsidR="009B00D9">
          <w:rPr>
            <w:webHidden/>
          </w:rPr>
          <w:instrText xml:space="preserve"> PAGEREF _Toc66170297 \h </w:instrText>
        </w:r>
        <w:r w:rsidR="009B00D9">
          <w:rPr>
            <w:webHidden/>
          </w:rPr>
        </w:r>
        <w:r w:rsidR="009B00D9">
          <w:rPr>
            <w:webHidden/>
          </w:rPr>
          <w:fldChar w:fldCharType="separate"/>
        </w:r>
        <w:r w:rsidR="009B00D9">
          <w:rPr>
            <w:webHidden/>
          </w:rPr>
          <w:t>18</w:t>
        </w:r>
        <w:r w:rsidR="009B00D9">
          <w:rPr>
            <w:webHidden/>
          </w:rPr>
          <w:fldChar w:fldCharType="end"/>
        </w:r>
      </w:hyperlink>
    </w:p>
    <w:p w14:paraId="31CE4B29" w14:textId="664736E2" w:rsidR="009B00D9" w:rsidRDefault="00D950AE">
      <w:pPr>
        <w:pStyle w:val="TOC2"/>
        <w:rPr>
          <w:rFonts w:asciiTheme="minorHAnsi" w:eastAsiaTheme="minorEastAsia" w:hAnsiTheme="minorHAnsi" w:cstheme="minorBidi"/>
          <w:bCs w:val="0"/>
          <w:sz w:val="22"/>
          <w:szCs w:val="22"/>
        </w:rPr>
      </w:pPr>
      <w:hyperlink w:anchor="_Toc66170298" w:history="1">
        <w:r w:rsidR="009B00D9" w:rsidRPr="00204884">
          <w:rPr>
            <w:rStyle w:val="Hyperlink"/>
            <w:lang w:val="en-GB"/>
          </w:rPr>
          <w:t>2.4</w:t>
        </w:r>
        <w:r w:rsidR="009B00D9">
          <w:rPr>
            <w:rFonts w:asciiTheme="minorHAnsi" w:eastAsiaTheme="minorEastAsia" w:hAnsiTheme="minorHAnsi" w:cstheme="minorBidi"/>
            <w:bCs w:val="0"/>
            <w:sz w:val="22"/>
            <w:szCs w:val="22"/>
          </w:rPr>
          <w:tab/>
        </w:r>
        <w:r w:rsidR="009B00D9" w:rsidRPr="00204884">
          <w:rPr>
            <w:rStyle w:val="Hyperlink"/>
            <w:lang w:val="en-GB"/>
          </w:rPr>
          <w:t>Assumptions</w:t>
        </w:r>
        <w:r w:rsidR="009B00D9">
          <w:rPr>
            <w:webHidden/>
          </w:rPr>
          <w:tab/>
        </w:r>
        <w:r w:rsidR="009B00D9">
          <w:rPr>
            <w:webHidden/>
          </w:rPr>
          <w:fldChar w:fldCharType="begin"/>
        </w:r>
        <w:r w:rsidR="009B00D9">
          <w:rPr>
            <w:webHidden/>
          </w:rPr>
          <w:instrText xml:space="preserve"> PAGEREF _Toc66170298 \h </w:instrText>
        </w:r>
        <w:r w:rsidR="009B00D9">
          <w:rPr>
            <w:webHidden/>
          </w:rPr>
        </w:r>
        <w:r w:rsidR="009B00D9">
          <w:rPr>
            <w:webHidden/>
          </w:rPr>
          <w:fldChar w:fldCharType="separate"/>
        </w:r>
        <w:r w:rsidR="009B00D9">
          <w:rPr>
            <w:webHidden/>
          </w:rPr>
          <w:t>18</w:t>
        </w:r>
        <w:r w:rsidR="009B00D9">
          <w:rPr>
            <w:webHidden/>
          </w:rPr>
          <w:fldChar w:fldCharType="end"/>
        </w:r>
      </w:hyperlink>
    </w:p>
    <w:p w14:paraId="52262921" w14:textId="6B251732" w:rsidR="009B00D9" w:rsidRDefault="00D950AE">
      <w:pPr>
        <w:pStyle w:val="TOC1"/>
        <w:tabs>
          <w:tab w:val="left" w:pos="400"/>
          <w:tab w:val="right" w:leader="dot" w:pos="10338"/>
        </w:tabs>
        <w:rPr>
          <w:rFonts w:asciiTheme="minorHAnsi" w:eastAsiaTheme="minorEastAsia" w:hAnsiTheme="minorHAnsi" w:cstheme="minorBidi"/>
          <w:noProof/>
          <w:sz w:val="22"/>
          <w:szCs w:val="22"/>
        </w:rPr>
      </w:pPr>
      <w:hyperlink w:anchor="_Toc66170299" w:history="1">
        <w:r w:rsidR="009B00D9" w:rsidRPr="00204884">
          <w:rPr>
            <w:rStyle w:val="Hyperlink"/>
            <w:noProof/>
            <w:lang w:val="en-GB"/>
          </w:rPr>
          <w:t>3</w:t>
        </w:r>
        <w:r w:rsidR="009B00D9">
          <w:rPr>
            <w:rFonts w:asciiTheme="minorHAnsi" w:eastAsiaTheme="minorEastAsia" w:hAnsiTheme="minorHAnsi" w:cstheme="minorBidi"/>
            <w:noProof/>
            <w:sz w:val="22"/>
            <w:szCs w:val="22"/>
          </w:rPr>
          <w:tab/>
        </w:r>
        <w:r w:rsidR="009B00D9" w:rsidRPr="00204884">
          <w:rPr>
            <w:rStyle w:val="Hyperlink"/>
            <w:noProof/>
            <w:lang w:val="en-GB"/>
          </w:rPr>
          <w:t>Feature Implementation Architecture</w:t>
        </w:r>
        <w:r w:rsidR="009B00D9">
          <w:rPr>
            <w:noProof/>
            <w:webHidden/>
          </w:rPr>
          <w:tab/>
        </w:r>
        <w:r w:rsidR="009B00D9">
          <w:rPr>
            <w:noProof/>
            <w:webHidden/>
          </w:rPr>
          <w:fldChar w:fldCharType="begin"/>
        </w:r>
        <w:r w:rsidR="009B00D9">
          <w:rPr>
            <w:noProof/>
            <w:webHidden/>
          </w:rPr>
          <w:instrText xml:space="preserve"> PAGEREF _Toc66170299 \h </w:instrText>
        </w:r>
        <w:r w:rsidR="009B00D9">
          <w:rPr>
            <w:noProof/>
            <w:webHidden/>
          </w:rPr>
        </w:r>
        <w:r w:rsidR="009B00D9">
          <w:rPr>
            <w:noProof/>
            <w:webHidden/>
          </w:rPr>
          <w:fldChar w:fldCharType="separate"/>
        </w:r>
        <w:r w:rsidR="009B00D9">
          <w:rPr>
            <w:noProof/>
            <w:webHidden/>
          </w:rPr>
          <w:t>20</w:t>
        </w:r>
        <w:r w:rsidR="009B00D9">
          <w:rPr>
            <w:noProof/>
            <w:webHidden/>
          </w:rPr>
          <w:fldChar w:fldCharType="end"/>
        </w:r>
      </w:hyperlink>
    </w:p>
    <w:p w14:paraId="1D04AA89" w14:textId="4259C5BE" w:rsidR="009B00D9" w:rsidRDefault="00D950AE">
      <w:pPr>
        <w:pStyle w:val="TOC2"/>
        <w:rPr>
          <w:rFonts w:asciiTheme="minorHAnsi" w:eastAsiaTheme="minorEastAsia" w:hAnsiTheme="minorHAnsi" w:cstheme="minorBidi"/>
          <w:bCs w:val="0"/>
          <w:sz w:val="22"/>
          <w:szCs w:val="22"/>
        </w:rPr>
      </w:pPr>
      <w:hyperlink w:anchor="_Toc66170300" w:history="1">
        <w:r w:rsidR="009B00D9" w:rsidRPr="00204884">
          <w:rPr>
            <w:rStyle w:val="Hyperlink"/>
            <w:lang w:val="en-GB"/>
          </w:rPr>
          <w:t>3.1</w:t>
        </w:r>
        <w:r w:rsidR="009B00D9">
          <w:rPr>
            <w:rFonts w:asciiTheme="minorHAnsi" w:eastAsiaTheme="minorEastAsia" w:hAnsiTheme="minorHAnsi" w:cstheme="minorBidi"/>
            <w:bCs w:val="0"/>
            <w:sz w:val="22"/>
            <w:szCs w:val="22"/>
          </w:rPr>
          <w:tab/>
        </w:r>
        <w:r w:rsidR="009B00D9" w:rsidRPr="00204884">
          <w:rPr>
            <w:rStyle w:val="Hyperlink"/>
            <w:lang w:val="en-GB"/>
          </w:rPr>
          <w:t>Functional Architecture</w:t>
        </w:r>
        <w:r w:rsidR="009B00D9">
          <w:rPr>
            <w:webHidden/>
          </w:rPr>
          <w:tab/>
        </w:r>
        <w:r w:rsidR="009B00D9">
          <w:rPr>
            <w:webHidden/>
          </w:rPr>
          <w:fldChar w:fldCharType="begin"/>
        </w:r>
        <w:r w:rsidR="009B00D9">
          <w:rPr>
            <w:webHidden/>
          </w:rPr>
          <w:instrText xml:space="preserve"> PAGEREF _Toc66170300 \h </w:instrText>
        </w:r>
        <w:r w:rsidR="009B00D9">
          <w:rPr>
            <w:webHidden/>
          </w:rPr>
        </w:r>
        <w:r w:rsidR="009B00D9">
          <w:rPr>
            <w:webHidden/>
          </w:rPr>
          <w:fldChar w:fldCharType="separate"/>
        </w:r>
        <w:r w:rsidR="009B00D9">
          <w:rPr>
            <w:webHidden/>
          </w:rPr>
          <w:t>20</w:t>
        </w:r>
        <w:r w:rsidR="009B00D9">
          <w:rPr>
            <w:webHidden/>
          </w:rPr>
          <w:fldChar w:fldCharType="end"/>
        </w:r>
      </w:hyperlink>
    </w:p>
    <w:p w14:paraId="570F118D" w14:textId="1A412DC7" w:rsidR="009B00D9" w:rsidRDefault="00D950AE">
      <w:pPr>
        <w:pStyle w:val="TOC3"/>
        <w:rPr>
          <w:rFonts w:asciiTheme="minorHAnsi" w:eastAsiaTheme="minorEastAsia" w:hAnsiTheme="minorHAnsi" w:cstheme="minorBidi"/>
          <w:noProof/>
          <w:sz w:val="22"/>
          <w:szCs w:val="22"/>
        </w:rPr>
      </w:pPr>
      <w:hyperlink w:anchor="_Toc66170301" w:history="1">
        <w:r w:rsidR="009B00D9" w:rsidRPr="00204884">
          <w:rPr>
            <w:rStyle w:val="Hyperlink"/>
            <w:noProof/>
          </w:rPr>
          <w:t>3.1.1</w:t>
        </w:r>
        <w:r w:rsidR="009B00D9">
          <w:rPr>
            <w:rFonts w:asciiTheme="minorHAnsi" w:eastAsiaTheme="minorEastAsia" w:hAnsiTheme="minorHAnsi" w:cstheme="minorBidi"/>
            <w:noProof/>
            <w:sz w:val="22"/>
            <w:szCs w:val="22"/>
          </w:rPr>
          <w:tab/>
        </w:r>
        <w:r w:rsidR="009B00D9" w:rsidRPr="00204884">
          <w:rPr>
            <w:rStyle w:val="Hyperlink"/>
            <w:noProof/>
          </w:rPr>
          <w:t>Description</w:t>
        </w:r>
        <w:r w:rsidR="009B00D9">
          <w:rPr>
            <w:noProof/>
            <w:webHidden/>
          </w:rPr>
          <w:tab/>
        </w:r>
        <w:r w:rsidR="009B00D9">
          <w:rPr>
            <w:noProof/>
            <w:webHidden/>
          </w:rPr>
          <w:fldChar w:fldCharType="begin"/>
        </w:r>
        <w:r w:rsidR="009B00D9">
          <w:rPr>
            <w:noProof/>
            <w:webHidden/>
          </w:rPr>
          <w:instrText xml:space="preserve"> PAGEREF _Toc66170301 \h </w:instrText>
        </w:r>
        <w:r w:rsidR="009B00D9">
          <w:rPr>
            <w:noProof/>
            <w:webHidden/>
          </w:rPr>
        </w:r>
        <w:r w:rsidR="009B00D9">
          <w:rPr>
            <w:noProof/>
            <w:webHidden/>
          </w:rPr>
          <w:fldChar w:fldCharType="separate"/>
        </w:r>
        <w:r w:rsidR="009B00D9">
          <w:rPr>
            <w:noProof/>
            <w:webHidden/>
          </w:rPr>
          <w:t>20</w:t>
        </w:r>
        <w:r w:rsidR="009B00D9">
          <w:rPr>
            <w:noProof/>
            <w:webHidden/>
          </w:rPr>
          <w:fldChar w:fldCharType="end"/>
        </w:r>
      </w:hyperlink>
    </w:p>
    <w:p w14:paraId="78212882" w14:textId="110018C6" w:rsidR="009B00D9" w:rsidRDefault="00D950AE">
      <w:pPr>
        <w:pStyle w:val="TOC3"/>
        <w:rPr>
          <w:rFonts w:asciiTheme="minorHAnsi" w:eastAsiaTheme="minorEastAsia" w:hAnsiTheme="minorHAnsi" w:cstheme="minorBidi"/>
          <w:noProof/>
          <w:sz w:val="22"/>
          <w:szCs w:val="22"/>
        </w:rPr>
      </w:pPr>
      <w:hyperlink w:anchor="_Toc66170302" w:history="1">
        <w:r w:rsidR="009B00D9" w:rsidRPr="00204884">
          <w:rPr>
            <w:rStyle w:val="Hyperlink"/>
            <w:noProof/>
          </w:rPr>
          <w:t>3.1.2</w:t>
        </w:r>
        <w:r w:rsidR="009B00D9">
          <w:rPr>
            <w:rFonts w:asciiTheme="minorHAnsi" w:eastAsiaTheme="minorEastAsia" w:hAnsiTheme="minorHAnsi" w:cstheme="minorBidi"/>
            <w:noProof/>
            <w:sz w:val="22"/>
            <w:szCs w:val="22"/>
          </w:rPr>
          <w:tab/>
        </w:r>
        <w:r w:rsidR="009B00D9" w:rsidRPr="00204884">
          <w:rPr>
            <w:rStyle w:val="Hyperlink"/>
            <w:noProof/>
          </w:rPr>
          <w:t>Function List</w:t>
        </w:r>
        <w:r w:rsidR="009B00D9">
          <w:rPr>
            <w:noProof/>
            <w:webHidden/>
          </w:rPr>
          <w:tab/>
        </w:r>
        <w:r w:rsidR="009B00D9">
          <w:rPr>
            <w:noProof/>
            <w:webHidden/>
          </w:rPr>
          <w:fldChar w:fldCharType="begin"/>
        </w:r>
        <w:r w:rsidR="009B00D9">
          <w:rPr>
            <w:noProof/>
            <w:webHidden/>
          </w:rPr>
          <w:instrText xml:space="preserve"> PAGEREF _Toc66170302 \h </w:instrText>
        </w:r>
        <w:r w:rsidR="009B00D9">
          <w:rPr>
            <w:noProof/>
            <w:webHidden/>
          </w:rPr>
        </w:r>
        <w:r w:rsidR="009B00D9">
          <w:rPr>
            <w:noProof/>
            <w:webHidden/>
          </w:rPr>
          <w:fldChar w:fldCharType="separate"/>
        </w:r>
        <w:r w:rsidR="009B00D9">
          <w:rPr>
            <w:noProof/>
            <w:webHidden/>
          </w:rPr>
          <w:t>21</w:t>
        </w:r>
        <w:r w:rsidR="009B00D9">
          <w:rPr>
            <w:noProof/>
            <w:webHidden/>
          </w:rPr>
          <w:fldChar w:fldCharType="end"/>
        </w:r>
      </w:hyperlink>
    </w:p>
    <w:p w14:paraId="2B1BFEB6" w14:textId="08DBF198" w:rsidR="009B00D9" w:rsidRDefault="00D950AE">
      <w:pPr>
        <w:pStyle w:val="TOC3"/>
        <w:rPr>
          <w:rFonts w:asciiTheme="minorHAnsi" w:eastAsiaTheme="minorEastAsia" w:hAnsiTheme="minorHAnsi" w:cstheme="minorBidi"/>
          <w:noProof/>
          <w:sz w:val="22"/>
          <w:szCs w:val="22"/>
        </w:rPr>
      </w:pPr>
      <w:hyperlink w:anchor="_Toc66170303" w:history="1">
        <w:r w:rsidR="009B00D9" w:rsidRPr="00204884">
          <w:rPr>
            <w:rStyle w:val="Hyperlink"/>
            <w:noProof/>
          </w:rPr>
          <w:t>3.1.3</w:t>
        </w:r>
        <w:r w:rsidR="009B00D9">
          <w:rPr>
            <w:rFonts w:asciiTheme="minorHAnsi" w:eastAsiaTheme="minorEastAsia" w:hAnsiTheme="minorHAnsi" w:cstheme="minorBidi"/>
            <w:noProof/>
            <w:sz w:val="22"/>
            <w:szCs w:val="22"/>
          </w:rPr>
          <w:tab/>
        </w:r>
        <w:r w:rsidR="009B00D9" w:rsidRPr="00204884">
          <w:rPr>
            <w:rStyle w:val="Hyperlink"/>
            <w:noProof/>
          </w:rPr>
          <w:t>Signal List</w:t>
        </w:r>
        <w:r w:rsidR="009B00D9">
          <w:rPr>
            <w:noProof/>
            <w:webHidden/>
          </w:rPr>
          <w:tab/>
        </w:r>
        <w:r w:rsidR="009B00D9">
          <w:rPr>
            <w:noProof/>
            <w:webHidden/>
          </w:rPr>
          <w:fldChar w:fldCharType="begin"/>
        </w:r>
        <w:r w:rsidR="009B00D9">
          <w:rPr>
            <w:noProof/>
            <w:webHidden/>
          </w:rPr>
          <w:instrText xml:space="preserve"> PAGEREF _Toc66170303 \h </w:instrText>
        </w:r>
        <w:r w:rsidR="009B00D9">
          <w:rPr>
            <w:noProof/>
            <w:webHidden/>
          </w:rPr>
        </w:r>
        <w:r w:rsidR="009B00D9">
          <w:rPr>
            <w:noProof/>
            <w:webHidden/>
          </w:rPr>
          <w:fldChar w:fldCharType="separate"/>
        </w:r>
        <w:r w:rsidR="009B00D9">
          <w:rPr>
            <w:noProof/>
            <w:webHidden/>
          </w:rPr>
          <w:t>22</w:t>
        </w:r>
        <w:r w:rsidR="009B00D9">
          <w:rPr>
            <w:noProof/>
            <w:webHidden/>
          </w:rPr>
          <w:fldChar w:fldCharType="end"/>
        </w:r>
      </w:hyperlink>
    </w:p>
    <w:p w14:paraId="6C074CC7" w14:textId="311A4124" w:rsidR="009B00D9" w:rsidRDefault="00D950AE">
      <w:pPr>
        <w:pStyle w:val="TOC2"/>
        <w:rPr>
          <w:rFonts w:asciiTheme="minorHAnsi" w:eastAsiaTheme="minorEastAsia" w:hAnsiTheme="minorHAnsi" w:cstheme="minorBidi"/>
          <w:bCs w:val="0"/>
          <w:sz w:val="22"/>
          <w:szCs w:val="22"/>
        </w:rPr>
      </w:pPr>
      <w:hyperlink w:anchor="_Toc66170304" w:history="1">
        <w:r w:rsidR="009B00D9" w:rsidRPr="00204884">
          <w:rPr>
            <w:rStyle w:val="Hyperlink"/>
            <w:lang w:val="en-GB"/>
          </w:rPr>
          <w:t>3.2</w:t>
        </w:r>
        <w:r w:rsidR="009B00D9">
          <w:rPr>
            <w:rFonts w:asciiTheme="minorHAnsi" w:eastAsiaTheme="minorEastAsia" w:hAnsiTheme="minorHAnsi" w:cstheme="minorBidi"/>
            <w:bCs w:val="0"/>
            <w:sz w:val="22"/>
            <w:szCs w:val="22"/>
          </w:rPr>
          <w:tab/>
        </w:r>
        <w:r w:rsidR="009B00D9" w:rsidRPr="00204884">
          <w:rPr>
            <w:rStyle w:val="Hyperlink"/>
            <w:lang w:val="en-GB"/>
          </w:rPr>
          <w:t>Physical Architecture</w:t>
        </w:r>
        <w:r w:rsidR="009B00D9">
          <w:rPr>
            <w:webHidden/>
          </w:rPr>
          <w:tab/>
        </w:r>
        <w:r w:rsidR="009B00D9">
          <w:rPr>
            <w:webHidden/>
          </w:rPr>
          <w:fldChar w:fldCharType="begin"/>
        </w:r>
        <w:r w:rsidR="009B00D9">
          <w:rPr>
            <w:webHidden/>
          </w:rPr>
          <w:instrText xml:space="preserve"> PAGEREF _Toc66170304 \h </w:instrText>
        </w:r>
        <w:r w:rsidR="009B00D9">
          <w:rPr>
            <w:webHidden/>
          </w:rPr>
        </w:r>
        <w:r w:rsidR="009B00D9">
          <w:rPr>
            <w:webHidden/>
          </w:rPr>
          <w:fldChar w:fldCharType="separate"/>
        </w:r>
        <w:r w:rsidR="009B00D9">
          <w:rPr>
            <w:webHidden/>
          </w:rPr>
          <w:t>23</w:t>
        </w:r>
        <w:r w:rsidR="009B00D9">
          <w:rPr>
            <w:webHidden/>
          </w:rPr>
          <w:fldChar w:fldCharType="end"/>
        </w:r>
      </w:hyperlink>
    </w:p>
    <w:p w14:paraId="6F196520" w14:textId="66554DE0" w:rsidR="009B00D9" w:rsidRDefault="00D950AE">
      <w:pPr>
        <w:pStyle w:val="TOC3"/>
        <w:rPr>
          <w:rFonts w:asciiTheme="minorHAnsi" w:eastAsiaTheme="minorEastAsia" w:hAnsiTheme="minorHAnsi" w:cstheme="minorBidi"/>
          <w:noProof/>
          <w:sz w:val="22"/>
          <w:szCs w:val="22"/>
        </w:rPr>
      </w:pPr>
      <w:hyperlink w:anchor="_Toc66170305" w:history="1">
        <w:r w:rsidR="009B00D9" w:rsidRPr="00204884">
          <w:rPr>
            <w:rStyle w:val="Hyperlink"/>
            <w:noProof/>
          </w:rPr>
          <w:t>3.2.1</w:t>
        </w:r>
        <w:r w:rsidR="009B00D9">
          <w:rPr>
            <w:rFonts w:asciiTheme="minorHAnsi" w:eastAsiaTheme="minorEastAsia" w:hAnsiTheme="minorHAnsi" w:cstheme="minorBidi"/>
            <w:noProof/>
            <w:sz w:val="22"/>
            <w:szCs w:val="22"/>
          </w:rPr>
          <w:tab/>
        </w:r>
        <w:r w:rsidR="009B00D9" w:rsidRPr="00204884">
          <w:rPr>
            <w:rStyle w:val="Hyperlink"/>
            <w:noProof/>
          </w:rPr>
          <w:t>E/E Architecture</w:t>
        </w:r>
        <w:r w:rsidR="009B00D9">
          <w:rPr>
            <w:noProof/>
            <w:webHidden/>
          </w:rPr>
          <w:tab/>
        </w:r>
        <w:r w:rsidR="009B00D9">
          <w:rPr>
            <w:noProof/>
            <w:webHidden/>
          </w:rPr>
          <w:fldChar w:fldCharType="begin"/>
        </w:r>
        <w:r w:rsidR="009B00D9">
          <w:rPr>
            <w:noProof/>
            <w:webHidden/>
          </w:rPr>
          <w:instrText xml:space="preserve"> PAGEREF _Toc66170305 \h </w:instrText>
        </w:r>
        <w:r w:rsidR="009B00D9">
          <w:rPr>
            <w:noProof/>
            <w:webHidden/>
          </w:rPr>
        </w:r>
        <w:r w:rsidR="009B00D9">
          <w:rPr>
            <w:noProof/>
            <w:webHidden/>
          </w:rPr>
          <w:fldChar w:fldCharType="separate"/>
        </w:r>
        <w:r w:rsidR="009B00D9">
          <w:rPr>
            <w:noProof/>
            <w:webHidden/>
          </w:rPr>
          <w:t>23</w:t>
        </w:r>
        <w:r w:rsidR="009B00D9">
          <w:rPr>
            <w:noProof/>
            <w:webHidden/>
          </w:rPr>
          <w:fldChar w:fldCharType="end"/>
        </w:r>
      </w:hyperlink>
    </w:p>
    <w:p w14:paraId="3C498020" w14:textId="755B2AB2"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06" w:history="1">
        <w:r w:rsidR="009B00D9" w:rsidRPr="00204884">
          <w:rPr>
            <w:rStyle w:val="Hyperlink"/>
            <w:noProof/>
          </w:rPr>
          <w:t>3.2.1.1</w:t>
        </w:r>
        <w:r w:rsidR="009B00D9">
          <w:rPr>
            <w:rFonts w:asciiTheme="minorHAnsi" w:eastAsiaTheme="minorEastAsia" w:hAnsiTheme="minorHAnsi" w:cstheme="minorBidi"/>
            <w:noProof/>
            <w:sz w:val="22"/>
            <w:szCs w:val="22"/>
          </w:rPr>
          <w:tab/>
        </w:r>
        <w:r w:rsidR="009B00D9" w:rsidRPr="00204884">
          <w:rPr>
            <w:rStyle w:val="Hyperlink"/>
            <w:noProof/>
          </w:rPr>
          <w:t>E/E Architecture Variants</w:t>
        </w:r>
        <w:r w:rsidR="009B00D9">
          <w:rPr>
            <w:noProof/>
            <w:webHidden/>
          </w:rPr>
          <w:tab/>
        </w:r>
        <w:r w:rsidR="009B00D9">
          <w:rPr>
            <w:noProof/>
            <w:webHidden/>
          </w:rPr>
          <w:fldChar w:fldCharType="begin"/>
        </w:r>
        <w:r w:rsidR="009B00D9">
          <w:rPr>
            <w:noProof/>
            <w:webHidden/>
          </w:rPr>
          <w:instrText xml:space="preserve"> PAGEREF _Toc66170306 \h </w:instrText>
        </w:r>
        <w:r w:rsidR="009B00D9">
          <w:rPr>
            <w:noProof/>
            <w:webHidden/>
          </w:rPr>
        </w:r>
        <w:r w:rsidR="009B00D9">
          <w:rPr>
            <w:noProof/>
            <w:webHidden/>
          </w:rPr>
          <w:fldChar w:fldCharType="separate"/>
        </w:r>
        <w:r w:rsidR="009B00D9">
          <w:rPr>
            <w:noProof/>
            <w:webHidden/>
          </w:rPr>
          <w:t>23</w:t>
        </w:r>
        <w:r w:rsidR="009B00D9">
          <w:rPr>
            <w:noProof/>
            <w:webHidden/>
          </w:rPr>
          <w:fldChar w:fldCharType="end"/>
        </w:r>
      </w:hyperlink>
    </w:p>
    <w:p w14:paraId="6AC51D12" w14:textId="3AE76BFE"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07" w:history="1">
        <w:r w:rsidR="009B00D9" w:rsidRPr="00204884">
          <w:rPr>
            <w:rStyle w:val="Hyperlink"/>
            <w:noProof/>
          </w:rPr>
          <w:t>3.2.1.2</w:t>
        </w:r>
        <w:r w:rsidR="009B00D9">
          <w:rPr>
            <w:rFonts w:asciiTheme="minorHAnsi" w:eastAsiaTheme="minorEastAsia" w:hAnsiTheme="minorHAnsi" w:cstheme="minorBidi"/>
            <w:noProof/>
            <w:sz w:val="22"/>
            <w:szCs w:val="22"/>
          </w:rPr>
          <w:tab/>
        </w:r>
        <w:r w:rsidR="009B00D9" w:rsidRPr="00204884">
          <w:rPr>
            <w:rStyle w:val="Hyperlink"/>
            <w:noProof/>
          </w:rPr>
          <w:t>E/E Components</w:t>
        </w:r>
        <w:r w:rsidR="009B00D9">
          <w:rPr>
            <w:noProof/>
            <w:webHidden/>
          </w:rPr>
          <w:tab/>
        </w:r>
        <w:r w:rsidR="009B00D9">
          <w:rPr>
            <w:noProof/>
            <w:webHidden/>
          </w:rPr>
          <w:fldChar w:fldCharType="begin"/>
        </w:r>
        <w:r w:rsidR="009B00D9">
          <w:rPr>
            <w:noProof/>
            <w:webHidden/>
          </w:rPr>
          <w:instrText xml:space="preserve"> PAGEREF _Toc66170307 \h </w:instrText>
        </w:r>
        <w:r w:rsidR="009B00D9">
          <w:rPr>
            <w:noProof/>
            <w:webHidden/>
          </w:rPr>
        </w:r>
        <w:r w:rsidR="009B00D9">
          <w:rPr>
            <w:noProof/>
            <w:webHidden/>
          </w:rPr>
          <w:fldChar w:fldCharType="separate"/>
        </w:r>
        <w:r w:rsidR="009B00D9">
          <w:rPr>
            <w:noProof/>
            <w:webHidden/>
          </w:rPr>
          <w:t>26</w:t>
        </w:r>
        <w:r w:rsidR="009B00D9">
          <w:rPr>
            <w:noProof/>
            <w:webHidden/>
          </w:rPr>
          <w:fldChar w:fldCharType="end"/>
        </w:r>
      </w:hyperlink>
    </w:p>
    <w:p w14:paraId="26F92664" w14:textId="5CF15E56"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08" w:history="1">
        <w:r w:rsidR="009B00D9" w:rsidRPr="00204884">
          <w:rPr>
            <w:rStyle w:val="Hyperlink"/>
            <w:noProof/>
          </w:rPr>
          <w:t>3.2.1.3</w:t>
        </w:r>
        <w:r w:rsidR="009B00D9">
          <w:rPr>
            <w:rFonts w:asciiTheme="minorHAnsi" w:eastAsiaTheme="minorEastAsia" w:hAnsiTheme="minorHAnsi" w:cstheme="minorBidi"/>
            <w:noProof/>
            <w:sz w:val="22"/>
            <w:szCs w:val="22"/>
          </w:rPr>
          <w:tab/>
        </w:r>
        <w:r w:rsidR="009B00D9" w:rsidRPr="00204884">
          <w:rPr>
            <w:rStyle w:val="Hyperlink"/>
            <w:noProof/>
          </w:rPr>
          <w:t>E/E Connections</w:t>
        </w:r>
        <w:r w:rsidR="009B00D9">
          <w:rPr>
            <w:noProof/>
            <w:webHidden/>
          </w:rPr>
          <w:tab/>
        </w:r>
        <w:r w:rsidR="009B00D9">
          <w:rPr>
            <w:noProof/>
            <w:webHidden/>
          </w:rPr>
          <w:fldChar w:fldCharType="begin"/>
        </w:r>
        <w:r w:rsidR="009B00D9">
          <w:rPr>
            <w:noProof/>
            <w:webHidden/>
          </w:rPr>
          <w:instrText xml:space="preserve"> PAGEREF _Toc66170308 \h </w:instrText>
        </w:r>
        <w:r w:rsidR="009B00D9">
          <w:rPr>
            <w:noProof/>
            <w:webHidden/>
          </w:rPr>
        </w:r>
        <w:r w:rsidR="009B00D9">
          <w:rPr>
            <w:noProof/>
            <w:webHidden/>
          </w:rPr>
          <w:fldChar w:fldCharType="separate"/>
        </w:r>
        <w:r w:rsidR="009B00D9">
          <w:rPr>
            <w:noProof/>
            <w:webHidden/>
          </w:rPr>
          <w:t>26</w:t>
        </w:r>
        <w:r w:rsidR="009B00D9">
          <w:rPr>
            <w:noProof/>
            <w:webHidden/>
          </w:rPr>
          <w:fldChar w:fldCharType="end"/>
        </w:r>
      </w:hyperlink>
    </w:p>
    <w:p w14:paraId="3F427EB4" w14:textId="59756328"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09" w:history="1">
        <w:r w:rsidR="009B00D9" w:rsidRPr="00204884">
          <w:rPr>
            <w:rStyle w:val="Hyperlink"/>
            <w:noProof/>
            <w:lang w:val="en-GB"/>
          </w:rPr>
          <w:t>3.2.1.4</w:t>
        </w:r>
        <w:r w:rsidR="009B00D9">
          <w:rPr>
            <w:rFonts w:asciiTheme="minorHAnsi" w:eastAsiaTheme="minorEastAsia" w:hAnsiTheme="minorHAnsi" w:cstheme="minorBidi"/>
            <w:noProof/>
            <w:sz w:val="22"/>
            <w:szCs w:val="22"/>
          </w:rPr>
          <w:tab/>
        </w:r>
        <w:r w:rsidR="009B00D9" w:rsidRPr="00204884">
          <w:rPr>
            <w:rStyle w:val="Hyperlink"/>
            <w:noProof/>
          </w:rPr>
          <w:t>Signal</w:t>
        </w:r>
        <w:r w:rsidR="009B00D9" w:rsidRPr="00204884">
          <w:rPr>
            <w:rStyle w:val="Hyperlink"/>
            <w:noProof/>
            <w:lang w:val="en-GB"/>
          </w:rPr>
          <w:t xml:space="preserve"> List</w:t>
        </w:r>
        <w:r w:rsidR="009B00D9">
          <w:rPr>
            <w:noProof/>
            <w:webHidden/>
          </w:rPr>
          <w:tab/>
        </w:r>
        <w:r w:rsidR="009B00D9">
          <w:rPr>
            <w:noProof/>
            <w:webHidden/>
          </w:rPr>
          <w:fldChar w:fldCharType="begin"/>
        </w:r>
        <w:r w:rsidR="009B00D9">
          <w:rPr>
            <w:noProof/>
            <w:webHidden/>
          </w:rPr>
          <w:instrText xml:space="preserve"> PAGEREF _Toc66170309 \h </w:instrText>
        </w:r>
        <w:r w:rsidR="009B00D9">
          <w:rPr>
            <w:noProof/>
            <w:webHidden/>
          </w:rPr>
        </w:r>
        <w:r w:rsidR="009B00D9">
          <w:rPr>
            <w:noProof/>
            <w:webHidden/>
          </w:rPr>
          <w:fldChar w:fldCharType="separate"/>
        </w:r>
        <w:r w:rsidR="009B00D9">
          <w:rPr>
            <w:noProof/>
            <w:webHidden/>
          </w:rPr>
          <w:t>27</w:t>
        </w:r>
        <w:r w:rsidR="009B00D9">
          <w:rPr>
            <w:noProof/>
            <w:webHidden/>
          </w:rPr>
          <w:fldChar w:fldCharType="end"/>
        </w:r>
      </w:hyperlink>
    </w:p>
    <w:p w14:paraId="750397F4" w14:textId="60ADF624" w:rsidR="009B00D9" w:rsidRDefault="00D950AE">
      <w:pPr>
        <w:pStyle w:val="TOC3"/>
        <w:rPr>
          <w:rFonts w:asciiTheme="minorHAnsi" w:eastAsiaTheme="minorEastAsia" w:hAnsiTheme="minorHAnsi" w:cstheme="minorBidi"/>
          <w:noProof/>
          <w:sz w:val="22"/>
          <w:szCs w:val="22"/>
        </w:rPr>
      </w:pPr>
      <w:hyperlink w:anchor="_Toc66170310" w:history="1">
        <w:r w:rsidR="009B00D9" w:rsidRPr="00204884">
          <w:rPr>
            <w:rStyle w:val="Hyperlink"/>
            <w:noProof/>
          </w:rPr>
          <w:t>3.2.2</w:t>
        </w:r>
        <w:r w:rsidR="009B00D9">
          <w:rPr>
            <w:rFonts w:asciiTheme="minorHAnsi" w:eastAsiaTheme="minorEastAsia" w:hAnsiTheme="minorHAnsi" w:cstheme="minorBidi"/>
            <w:noProof/>
            <w:sz w:val="22"/>
            <w:szCs w:val="22"/>
          </w:rPr>
          <w:tab/>
        </w:r>
        <w:r w:rsidR="009B00D9" w:rsidRPr="00204884">
          <w:rPr>
            <w:rStyle w:val="Hyperlink"/>
            <w:noProof/>
          </w:rPr>
          <w:t>Software Component Architecture</w:t>
        </w:r>
        <w:r w:rsidR="009B00D9">
          <w:rPr>
            <w:noProof/>
            <w:webHidden/>
          </w:rPr>
          <w:tab/>
        </w:r>
        <w:r w:rsidR="009B00D9">
          <w:rPr>
            <w:noProof/>
            <w:webHidden/>
          </w:rPr>
          <w:fldChar w:fldCharType="begin"/>
        </w:r>
        <w:r w:rsidR="009B00D9">
          <w:rPr>
            <w:noProof/>
            <w:webHidden/>
          </w:rPr>
          <w:instrText xml:space="preserve"> PAGEREF _Toc66170310 \h </w:instrText>
        </w:r>
        <w:r w:rsidR="009B00D9">
          <w:rPr>
            <w:noProof/>
            <w:webHidden/>
          </w:rPr>
        </w:r>
        <w:r w:rsidR="009B00D9">
          <w:rPr>
            <w:noProof/>
            <w:webHidden/>
          </w:rPr>
          <w:fldChar w:fldCharType="separate"/>
        </w:r>
        <w:r w:rsidR="009B00D9">
          <w:rPr>
            <w:noProof/>
            <w:webHidden/>
          </w:rPr>
          <w:t>28</w:t>
        </w:r>
        <w:r w:rsidR="009B00D9">
          <w:rPr>
            <w:noProof/>
            <w:webHidden/>
          </w:rPr>
          <w:fldChar w:fldCharType="end"/>
        </w:r>
      </w:hyperlink>
    </w:p>
    <w:p w14:paraId="25E9604E" w14:textId="05772569"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11" w:history="1">
        <w:r w:rsidR="009B00D9" w:rsidRPr="00204884">
          <w:rPr>
            <w:rStyle w:val="Hyperlink"/>
            <w:noProof/>
          </w:rPr>
          <w:t>3.2.2.1</w:t>
        </w:r>
        <w:r w:rsidR="009B00D9">
          <w:rPr>
            <w:rFonts w:asciiTheme="minorHAnsi" w:eastAsiaTheme="minorEastAsia" w:hAnsiTheme="minorHAnsi" w:cstheme="minorBidi"/>
            <w:noProof/>
            <w:sz w:val="22"/>
            <w:szCs w:val="22"/>
          </w:rPr>
          <w:tab/>
        </w:r>
        <w:r w:rsidR="009B00D9" w:rsidRPr="00204884">
          <w:rPr>
            <w:rStyle w:val="Hyperlink"/>
            <w:noProof/>
          </w:rPr>
          <w:t>Description</w:t>
        </w:r>
        <w:r w:rsidR="009B00D9">
          <w:rPr>
            <w:noProof/>
            <w:webHidden/>
          </w:rPr>
          <w:tab/>
        </w:r>
        <w:r w:rsidR="009B00D9">
          <w:rPr>
            <w:noProof/>
            <w:webHidden/>
          </w:rPr>
          <w:fldChar w:fldCharType="begin"/>
        </w:r>
        <w:r w:rsidR="009B00D9">
          <w:rPr>
            <w:noProof/>
            <w:webHidden/>
          </w:rPr>
          <w:instrText xml:space="preserve"> PAGEREF _Toc66170311 \h </w:instrText>
        </w:r>
        <w:r w:rsidR="009B00D9">
          <w:rPr>
            <w:noProof/>
            <w:webHidden/>
          </w:rPr>
        </w:r>
        <w:r w:rsidR="009B00D9">
          <w:rPr>
            <w:noProof/>
            <w:webHidden/>
          </w:rPr>
          <w:fldChar w:fldCharType="separate"/>
        </w:r>
        <w:r w:rsidR="009B00D9">
          <w:rPr>
            <w:noProof/>
            <w:webHidden/>
          </w:rPr>
          <w:t>28</w:t>
        </w:r>
        <w:r w:rsidR="009B00D9">
          <w:rPr>
            <w:noProof/>
            <w:webHidden/>
          </w:rPr>
          <w:fldChar w:fldCharType="end"/>
        </w:r>
      </w:hyperlink>
    </w:p>
    <w:p w14:paraId="05206323" w14:textId="2A21CA68" w:rsidR="009B00D9" w:rsidRDefault="00D950AE">
      <w:pPr>
        <w:pStyle w:val="TOC2"/>
        <w:rPr>
          <w:rFonts w:asciiTheme="minorHAnsi" w:eastAsiaTheme="minorEastAsia" w:hAnsiTheme="minorHAnsi" w:cstheme="minorBidi"/>
          <w:bCs w:val="0"/>
          <w:sz w:val="22"/>
          <w:szCs w:val="22"/>
        </w:rPr>
      </w:pPr>
      <w:hyperlink w:anchor="_Toc66170312" w:history="1">
        <w:r w:rsidR="009B00D9" w:rsidRPr="00204884">
          <w:rPr>
            <w:rStyle w:val="Hyperlink"/>
            <w:lang w:val="en-GB"/>
          </w:rPr>
          <w:t>3.3</w:t>
        </w:r>
        <w:r w:rsidR="009B00D9">
          <w:rPr>
            <w:rFonts w:asciiTheme="minorHAnsi" w:eastAsiaTheme="minorEastAsia" w:hAnsiTheme="minorHAnsi" w:cstheme="minorBidi"/>
            <w:bCs w:val="0"/>
            <w:sz w:val="22"/>
            <w:szCs w:val="22"/>
          </w:rPr>
          <w:tab/>
        </w:r>
        <w:r w:rsidR="009B00D9" w:rsidRPr="00204884">
          <w:rPr>
            <w:rStyle w:val="Hyperlink"/>
            <w:lang w:val="en-GB"/>
          </w:rPr>
          <w:t>Function Deployment</w:t>
        </w:r>
        <w:r w:rsidR="009B00D9">
          <w:rPr>
            <w:webHidden/>
          </w:rPr>
          <w:tab/>
        </w:r>
        <w:r w:rsidR="009B00D9">
          <w:rPr>
            <w:webHidden/>
          </w:rPr>
          <w:fldChar w:fldCharType="begin"/>
        </w:r>
        <w:r w:rsidR="009B00D9">
          <w:rPr>
            <w:webHidden/>
          </w:rPr>
          <w:instrText xml:space="preserve"> PAGEREF _Toc66170312 \h </w:instrText>
        </w:r>
        <w:r w:rsidR="009B00D9">
          <w:rPr>
            <w:webHidden/>
          </w:rPr>
        </w:r>
        <w:r w:rsidR="009B00D9">
          <w:rPr>
            <w:webHidden/>
          </w:rPr>
          <w:fldChar w:fldCharType="separate"/>
        </w:r>
        <w:r w:rsidR="009B00D9">
          <w:rPr>
            <w:webHidden/>
          </w:rPr>
          <w:t>28</w:t>
        </w:r>
        <w:r w:rsidR="009B00D9">
          <w:rPr>
            <w:webHidden/>
          </w:rPr>
          <w:fldChar w:fldCharType="end"/>
        </w:r>
      </w:hyperlink>
    </w:p>
    <w:p w14:paraId="4687DE2D" w14:textId="757BB3BE" w:rsidR="009B00D9" w:rsidRDefault="00D950AE">
      <w:pPr>
        <w:pStyle w:val="TOC3"/>
        <w:rPr>
          <w:rFonts w:asciiTheme="minorHAnsi" w:eastAsiaTheme="minorEastAsia" w:hAnsiTheme="minorHAnsi" w:cstheme="minorBidi"/>
          <w:noProof/>
          <w:sz w:val="22"/>
          <w:szCs w:val="22"/>
        </w:rPr>
      </w:pPr>
      <w:hyperlink w:anchor="_Toc66170313" w:history="1">
        <w:r w:rsidR="009B00D9" w:rsidRPr="00204884">
          <w:rPr>
            <w:rStyle w:val="Hyperlink"/>
            <w:noProof/>
          </w:rPr>
          <w:t>3.3.1</w:t>
        </w:r>
        <w:r w:rsidR="009B00D9">
          <w:rPr>
            <w:rFonts w:asciiTheme="minorHAnsi" w:eastAsiaTheme="minorEastAsia" w:hAnsiTheme="minorHAnsi" w:cstheme="minorBidi"/>
            <w:noProof/>
            <w:sz w:val="22"/>
            <w:szCs w:val="22"/>
          </w:rPr>
          <w:tab/>
        </w:r>
        <w:r w:rsidR="009B00D9" w:rsidRPr="00204884">
          <w:rPr>
            <w:rStyle w:val="Hyperlink"/>
            <w:noProof/>
          </w:rPr>
          <w:t>Deployment Variants</w:t>
        </w:r>
        <w:r w:rsidR="009B00D9">
          <w:rPr>
            <w:noProof/>
            <w:webHidden/>
          </w:rPr>
          <w:tab/>
        </w:r>
        <w:r w:rsidR="009B00D9">
          <w:rPr>
            <w:noProof/>
            <w:webHidden/>
          </w:rPr>
          <w:fldChar w:fldCharType="begin"/>
        </w:r>
        <w:r w:rsidR="009B00D9">
          <w:rPr>
            <w:noProof/>
            <w:webHidden/>
          </w:rPr>
          <w:instrText xml:space="preserve"> PAGEREF _Toc66170313 \h </w:instrText>
        </w:r>
        <w:r w:rsidR="009B00D9">
          <w:rPr>
            <w:noProof/>
            <w:webHidden/>
          </w:rPr>
        </w:r>
        <w:r w:rsidR="009B00D9">
          <w:rPr>
            <w:noProof/>
            <w:webHidden/>
          </w:rPr>
          <w:fldChar w:fldCharType="separate"/>
        </w:r>
        <w:r w:rsidR="009B00D9">
          <w:rPr>
            <w:noProof/>
            <w:webHidden/>
          </w:rPr>
          <w:t>29</w:t>
        </w:r>
        <w:r w:rsidR="009B00D9">
          <w:rPr>
            <w:noProof/>
            <w:webHidden/>
          </w:rPr>
          <w:fldChar w:fldCharType="end"/>
        </w:r>
      </w:hyperlink>
    </w:p>
    <w:p w14:paraId="6563417B" w14:textId="24D9D70E"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14" w:history="1">
        <w:r w:rsidR="009B00D9" w:rsidRPr="00204884">
          <w:rPr>
            <w:rStyle w:val="Hyperlink"/>
            <w:noProof/>
            <w:lang w:val="en-GB"/>
          </w:rPr>
          <w:t>3.3.1.1</w:t>
        </w:r>
        <w:r w:rsidR="009B00D9">
          <w:rPr>
            <w:rFonts w:asciiTheme="minorHAnsi" w:eastAsiaTheme="minorEastAsia" w:hAnsiTheme="minorHAnsi" w:cstheme="minorBidi"/>
            <w:noProof/>
            <w:sz w:val="22"/>
            <w:szCs w:val="22"/>
          </w:rPr>
          <w:tab/>
        </w:r>
        <w:r w:rsidR="009B00D9" w:rsidRPr="00204884">
          <w:rPr>
            <w:rStyle w:val="Hyperlink"/>
            <w:noProof/>
            <w:lang w:val="en-GB"/>
          </w:rPr>
          <w:t>Deployment “Variant 1”</w:t>
        </w:r>
        <w:r w:rsidR="009B00D9">
          <w:rPr>
            <w:noProof/>
            <w:webHidden/>
          </w:rPr>
          <w:tab/>
        </w:r>
        <w:r w:rsidR="009B00D9">
          <w:rPr>
            <w:noProof/>
            <w:webHidden/>
          </w:rPr>
          <w:fldChar w:fldCharType="begin"/>
        </w:r>
        <w:r w:rsidR="009B00D9">
          <w:rPr>
            <w:noProof/>
            <w:webHidden/>
          </w:rPr>
          <w:instrText xml:space="preserve"> PAGEREF _Toc66170314 \h </w:instrText>
        </w:r>
        <w:r w:rsidR="009B00D9">
          <w:rPr>
            <w:noProof/>
            <w:webHidden/>
          </w:rPr>
        </w:r>
        <w:r w:rsidR="009B00D9">
          <w:rPr>
            <w:noProof/>
            <w:webHidden/>
          </w:rPr>
          <w:fldChar w:fldCharType="separate"/>
        </w:r>
        <w:r w:rsidR="009B00D9">
          <w:rPr>
            <w:noProof/>
            <w:webHidden/>
          </w:rPr>
          <w:t>29</w:t>
        </w:r>
        <w:r w:rsidR="009B00D9">
          <w:rPr>
            <w:noProof/>
            <w:webHidden/>
          </w:rPr>
          <w:fldChar w:fldCharType="end"/>
        </w:r>
      </w:hyperlink>
    </w:p>
    <w:p w14:paraId="2BD4036C" w14:textId="5E5B7C1D" w:rsidR="009B00D9" w:rsidRDefault="00D950AE">
      <w:pPr>
        <w:pStyle w:val="TOC3"/>
        <w:rPr>
          <w:rFonts w:asciiTheme="minorHAnsi" w:eastAsiaTheme="minorEastAsia" w:hAnsiTheme="minorHAnsi" w:cstheme="minorBidi"/>
          <w:noProof/>
          <w:sz w:val="22"/>
          <w:szCs w:val="22"/>
        </w:rPr>
      </w:pPr>
      <w:hyperlink w:anchor="_Toc66170315" w:history="1">
        <w:r w:rsidR="009B00D9" w:rsidRPr="00204884">
          <w:rPr>
            <w:rStyle w:val="Hyperlink"/>
            <w:noProof/>
          </w:rPr>
          <w:t>3.3.2</w:t>
        </w:r>
        <w:r w:rsidR="009B00D9">
          <w:rPr>
            <w:rFonts w:asciiTheme="minorHAnsi" w:eastAsiaTheme="minorEastAsia" w:hAnsiTheme="minorHAnsi" w:cstheme="minorBidi"/>
            <w:noProof/>
            <w:sz w:val="22"/>
            <w:szCs w:val="22"/>
          </w:rPr>
          <w:tab/>
        </w:r>
        <w:r w:rsidR="009B00D9" w:rsidRPr="00204884">
          <w:rPr>
            <w:rStyle w:val="Hyperlink"/>
            <w:noProof/>
          </w:rPr>
          <w:t>Function Allocation</w:t>
        </w:r>
        <w:r w:rsidR="009B00D9">
          <w:rPr>
            <w:noProof/>
            <w:webHidden/>
          </w:rPr>
          <w:tab/>
        </w:r>
        <w:r w:rsidR="009B00D9">
          <w:rPr>
            <w:noProof/>
            <w:webHidden/>
          </w:rPr>
          <w:fldChar w:fldCharType="begin"/>
        </w:r>
        <w:r w:rsidR="009B00D9">
          <w:rPr>
            <w:noProof/>
            <w:webHidden/>
          </w:rPr>
          <w:instrText xml:space="preserve"> PAGEREF _Toc66170315 \h </w:instrText>
        </w:r>
        <w:r w:rsidR="009B00D9">
          <w:rPr>
            <w:noProof/>
            <w:webHidden/>
          </w:rPr>
        </w:r>
        <w:r w:rsidR="009B00D9">
          <w:rPr>
            <w:noProof/>
            <w:webHidden/>
          </w:rPr>
          <w:fldChar w:fldCharType="separate"/>
        </w:r>
        <w:r w:rsidR="009B00D9">
          <w:rPr>
            <w:noProof/>
            <w:webHidden/>
          </w:rPr>
          <w:t>29</w:t>
        </w:r>
        <w:r w:rsidR="009B00D9">
          <w:rPr>
            <w:noProof/>
            <w:webHidden/>
          </w:rPr>
          <w:fldChar w:fldCharType="end"/>
        </w:r>
      </w:hyperlink>
    </w:p>
    <w:p w14:paraId="7F9403BF" w14:textId="4B4D7B4A" w:rsidR="009B00D9" w:rsidRDefault="00D950AE">
      <w:pPr>
        <w:pStyle w:val="TOC1"/>
        <w:tabs>
          <w:tab w:val="left" w:pos="400"/>
          <w:tab w:val="right" w:leader="dot" w:pos="10338"/>
        </w:tabs>
        <w:rPr>
          <w:rFonts w:asciiTheme="minorHAnsi" w:eastAsiaTheme="minorEastAsia" w:hAnsiTheme="minorHAnsi" w:cstheme="minorBidi"/>
          <w:noProof/>
          <w:sz w:val="22"/>
          <w:szCs w:val="22"/>
        </w:rPr>
      </w:pPr>
      <w:hyperlink w:anchor="_Toc66170316" w:history="1">
        <w:r w:rsidR="009B00D9" w:rsidRPr="00204884">
          <w:rPr>
            <w:rStyle w:val="Hyperlink"/>
            <w:noProof/>
          </w:rPr>
          <w:t>4</w:t>
        </w:r>
        <w:r w:rsidR="009B00D9">
          <w:rPr>
            <w:rFonts w:asciiTheme="minorHAnsi" w:eastAsiaTheme="minorEastAsia" w:hAnsiTheme="minorHAnsi" w:cstheme="minorBidi"/>
            <w:noProof/>
            <w:sz w:val="22"/>
            <w:szCs w:val="22"/>
          </w:rPr>
          <w:tab/>
        </w:r>
        <w:r w:rsidR="009B00D9" w:rsidRPr="00204884">
          <w:rPr>
            <w:rStyle w:val="Hyperlink"/>
            <w:noProof/>
          </w:rPr>
          <w:t>Feature Implementation Modeling</w:t>
        </w:r>
        <w:r w:rsidR="009B00D9">
          <w:rPr>
            <w:noProof/>
            <w:webHidden/>
          </w:rPr>
          <w:tab/>
        </w:r>
        <w:r w:rsidR="009B00D9">
          <w:rPr>
            <w:noProof/>
            <w:webHidden/>
          </w:rPr>
          <w:fldChar w:fldCharType="begin"/>
        </w:r>
        <w:r w:rsidR="009B00D9">
          <w:rPr>
            <w:noProof/>
            <w:webHidden/>
          </w:rPr>
          <w:instrText xml:space="preserve"> PAGEREF _Toc66170316 \h </w:instrText>
        </w:r>
        <w:r w:rsidR="009B00D9">
          <w:rPr>
            <w:noProof/>
            <w:webHidden/>
          </w:rPr>
        </w:r>
        <w:r w:rsidR="009B00D9">
          <w:rPr>
            <w:noProof/>
            <w:webHidden/>
          </w:rPr>
          <w:fldChar w:fldCharType="separate"/>
        </w:r>
        <w:r w:rsidR="009B00D9">
          <w:rPr>
            <w:noProof/>
            <w:webHidden/>
          </w:rPr>
          <w:t>46</w:t>
        </w:r>
        <w:r w:rsidR="009B00D9">
          <w:rPr>
            <w:noProof/>
            <w:webHidden/>
          </w:rPr>
          <w:fldChar w:fldCharType="end"/>
        </w:r>
      </w:hyperlink>
    </w:p>
    <w:p w14:paraId="6C60BB75" w14:textId="76F3CA72" w:rsidR="009B00D9" w:rsidRDefault="00D950AE">
      <w:pPr>
        <w:pStyle w:val="TOC2"/>
        <w:rPr>
          <w:rFonts w:asciiTheme="minorHAnsi" w:eastAsiaTheme="minorEastAsia" w:hAnsiTheme="minorHAnsi" w:cstheme="minorBidi"/>
          <w:bCs w:val="0"/>
          <w:sz w:val="22"/>
          <w:szCs w:val="22"/>
        </w:rPr>
      </w:pPr>
      <w:hyperlink w:anchor="_Toc66170317" w:history="1">
        <w:r w:rsidR="009B00D9" w:rsidRPr="00204884">
          <w:rPr>
            <w:rStyle w:val="Hyperlink"/>
          </w:rPr>
          <w:t>4.1</w:t>
        </w:r>
        <w:r w:rsidR="009B00D9">
          <w:rPr>
            <w:rFonts w:asciiTheme="minorHAnsi" w:eastAsiaTheme="minorEastAsia" w:hAnsiTheme="minorHAnsi" w:cstheme="minorBidi"/>
            <w:bCs w:val="0"/>
            <w:sz w:val="22"/>
            <w:szCs w:val="22"/>
          </w:rPr>
          <w:tab/>
        </w:r>
        <w:r w:rsidR="009B00D9" w:rsidRPr="00204884">
          <w:rPr>
            <w:rStyle w:val="Hyperlink"/>
          </w:rPr>
          <w:t>Component Interaction Diagrams</w:t>
        </w:r>
        <w:r w:rsidR="009B00D9">
          <w:rPr>
            <w:webHidden/>
          </w:rPr>
          <w:tab/>
        </w:r>
        <w:r w:rsidR="009B00D9">
          <w:rPr>
            <w:webHidden/>
          </w:rPr>
          <w:fldChar w:fldCharType="begin"/>
        </w:r>
        <w:r w:rsidR="009B00D9">
          <w:rPr>
            <w:webHidden/>
          </w:rPr>
          <w:instrText xml:space="preserve"> PAGEREF _Toc66170317 \h </w:instrText>
        </w:r>
        <w:r w:rsidR="009B00D9">
          <w:rPr>
            <w:webHidden/>
          </w:rPr>
        </w:r>
        <w:r w:rsidR="009B00D9">
          <w:rPr>
            <w:webHidden/>
          </w:rPr>
          <w:fldChar w:fldCharType="separate"/>
        </w:r>
        <w:r w:rsidR="009B00D9">
          <w:rPr>
            <w:webHidden/>
          </w:rPr>
          <w:t>46</w:t>
        </w:r>
        <w:r w:rsidR="009B00D9">
          <w:rPr>
            <w:webHidden/>
          </w:rPr>
          <w:fldChar w:fldCharType="end"/>
        </w:r>
      </w:hyperlink>
    </w:p>
    <w:p w14:paraId="5604681F" w14:textId="5FBD5D52" w:rsidR="009B00D9" w:rsidRDefault="00D950AE">
      <w:pPr>
        <w:pStyle w:val="TOC3"/>
        <w:rPr>
          <w:rFonts w:asciiTheme="minorHAnsi" w:eastAsiaTheme="minorEastAsia" w:hAnsiTheme="minorHAnsi" w:cstheme="minorBidi"/>
          <w:noProof/>
          <w:sz w:val="22"/>
          <w:szCs w:val="22"/>
        </w:rPr>
      </w:pPr>
      <w:hyperlink w:anchor="_Toc66170318" w:history="1">
        <w:r w:rsidR="009B00D9" w:rsidRPr="00204884">
          <w:rPr>
            <w:rStyle w:val="Hyperlink"/>
            <w:noProof/>
          </w:rPr>
          <w:t>4.1.1</w:t>
        </w:r>
        <w:r w:rsidR="009B00D9">
          <w:rPr>
            <w:rFonts w:asciiTheme="minorHAnsi" w:eastAsiaTheme="minorEastAsia" w:hAnsiTheme="minorHAnsi" w:cstheme="minorBidi"/>
            <w:noProof/>
            <w:sz w:val="22"/>
            <w:szCs w:val="22"/>
          </w:rPr>
          <w:tab/>
        </w:r>
        <w:r w:rsidR="009B00D9" w:rsidRPr="00204884">
          <w:rPr>
            <w:rStyle w:val="Hyperlink"/>
            <w:noProof/>
          </w:rPr>
          <w:t>Scenario: “System Startup / Shutdown”</w:t>
        </w:r>
        <w:r w:rsidR="009B00D9">
          <w:rPr>
            <w:noProof/>
            <w:webHidden/>
          </w:rPr>
          <w:tab/>
        </w:r>
        <w:r w:rsidR="009B00D9">
          <w:rPr>
            <w:noProof/>
            <w:webHidden/>
          </w:rPr>
          <w:fldChar w:fldCharType="begin"/>
        </w:r>
        <w:r w:rsidR="009B00D9">
          <w:rPr>
            <w:noProof/>
            <w:webHidden/>
          </w:rPr>
          <w:instrText xml:space="preserve"> PAGEREF _Toc66170318 \h </w:instrText>
        </w:r>
        <w:r w:rsidR="009B00D9">
          <w:rPr>
            <w:noProof/>
            <w:webHidden/>
          </w:rPr>
        </w:r>
        <w:r w:rsidR="009B00D9">
          <w:rPr>
            <w:noProof/>
            <w:webHidden/>
          </w:rPr>
          <w:fldChar w:fldCharType="separate"/>
        </w:r>
        <w:r w:rsidR="009B00D9">
          <w:rPr>
            <w:noProof/>
            <w:webHidden/>
          </w:rPr>
          <w:t>46</w:t>
        </w:r>
        <w:r w:rsidR="009B00D9">
          <w:rPr>
            <w:noProof/>
            <w:webHidden/>
          </w:rPr>
          <w:fldChar w:fldCharType="end"/>
        </w:r>
      </w:hyperlink>
    </w:p>
    <w:p w14:paraId="021B4768" w14:textId="6676DC6F" w:rsidR="009B00D9" w:rsidRDefault="00D950AE">
      <w:pPr>
        <w:pStyle w:val="TOC3"/>
        <w:rPr>
          <w:rFonts w:asciiTheme="minorHAnsi" w:eastAsiaTheme="minorEastAsia" w:hAnsiTheme="minorHAnsi" w:cstheme="minorBidi"/>
          <w:noProof/>
          <w:sz w:val="22"/>
          <w:szCs w:val="22"/>
        </w:rPr>
      </w:pPr>
      <w:hyperlink w:anchor="_Toc66170319" w:history="1">
        <w:r w:rsidR="009B00D9" w:rsidRPr="00204884">
          <w:rPr>
            <w:rStyle w:val="Hyperlink"/>
            <w:noProof/>
          </w:rPr>
          <w:t>4.1.2</w:t>
        </w:r>
        <w:r w:rsidR="009B00D9">
          <w:rPr>
            <w:rFonts w:asciiTheme="minorHAnsi" w:eastAsiaTheme="minorEastAsia" w:hAnsiTheme="minorHAnsi" w:cstheme="minorBidi"/>
            <w:noProof/>
            <w:sz w:val="22"/>
            <w:szCs w:val="22"/>
          </w:rPr>
          <w:tab/>
        </w:r>
        <w:r w:rsidR="009B00D9" w:rsidRPr="00204884">
          <w:rPr>
            <w:rStyle w:val="Hyperlink"/>
            <w:noProof/>
          </w:rPr>
          <w:t>Scenario: “Normal Operation”</w:t>
        </w:r>
        <w:r w:rsidR="009B00D9">
          <w:rPr>
            <w:noProof/>
            <w:webHidden/>
          </w:rPr>
          <w:tab/>
        </w:r>
        <w:r w:rsidR="009B00D9">
          <w:rPr>
            <w:noProof/>
            <w:webHidden/>
          </w:rPr>
          <w:fldChar w:fldCharType="begin"/>
        </w:r>
        <w:r w:rsidR="009B00D9">
          <w:rPr>
            <w:noProof/>
            <w:webHidden/>
          </w:rPr>
          <w:instrText xml:space="preserve"> PAGEREF _Toc66170319 \h </w:instrText>
        </w:r>
        <w:r w:rsidR="009B00D9">
          <w:rPr>
            <w:noProof/>
            <w:webHidden/>
          </w:rPr>
        </w:r>
        <w:r w:rsidR="009B00D9">
          <w:rPr>
            <w:noProof/>
            <w:webHidden/>
          </w:rPr>
          <w:fldChar w:fldCharType="separate"/>
        </w:r>
        <w:r w:rsidR="009B00D9">
          <w:rPr>
            <w:noProof/>
            <w:webHidden/>
          </w:rPr>
          <w:t>46</w:t>
        </w:r>
        <w:r w:rsidR="009B00D9">
          <w:rPr>
            <w:noProof/>
            <w:webHidden/>
          </w:rPr>
          <w:fldChar w:fldCharType="end"/>
        </w:r>
      </w:hyperlink>
    </w:p>
    <w:p w14:paraId="6B8F0199" w14:textId="00372C3C" w:rsidR="009B00D9" w:rsidRDefault="00D950AE">
      <w:pPr>
        <w:pStyle w:val="TOC2"/>
        <w:rPr>
          <w:rFonts w:asciiTheme="minorHAnsi" w:eastAsiaTheme="minorEastAsia" w:hAnsiTheme="minorHAnsi" w:cstheme="minorBidi"/>
          <w:bCs w:val="0"/>
          <w:sz w:val="22"/>
          <w:szCs w:val="22"/>
        </w:rPr>
      </w:pPr>
      <w:hyperlink w:anchor="_Toc66170320" w:history="1">
        <w:r w:rsidR="009B00D9" w:rsidRPr="00204884">
          <w:rPr>
            <w:rStyle w:val="Hyperlink"/>
          </w:rPr>
          <w:t>4.2</w:t>
        </w:r>
        <w:r w:rsidR="009B00D9">
          <w:rPr>
            <w:rFonts w:asciiTheme="minorHAnsi" w:eastAsiaTheme="minorEastAsia" w:hAnsiTheme="minorHAnsi" w:cstheme="minorBidi"/>
            <w:bCs w:val="0"/>
            <w:sz w:val="22"/>
            <w:szCs w:val="22"/>
          </w:rPr>
          <w:tab/>
        </w:r>
        <w:r w:rsidR="009B00D9" w:rsidRPr="00204884">
          <w:rPr>
            <w:rStyle w:val="Hyperlink"/>
          </w:rPr>
          <w:t>Component Interface Behavior Diagrams</w:t>
        </w:r>
        <w:r w:rsidR="009B00D9">
          <w:rPr>
            <w:webHidden/>
          </w:rPr>
          <w:tab/>
        </w:r>
        <w:r w:rsidR="009B00D9">
          <w:rPr>
            <w:webHidden/>
          </w:rPr>
          <w:fldChar w:fldCharType="begin"/>
        </w:r>
        <w:r w:rsidR="009B00D9">
          <w:rPr>
            <w:webHidden/>
          </w:rPr>
          <w:instrText xml:space="preserve"> PAGEREF _Toc66170320 \h </w:instrText>
        </w:r>
        <w:r w:rsidR="009B00D9">
          <w:rPr>
            <w:webHidden/>
          </w:rPr>
        </w:r>
        <w:r w:rsidR="009B00D9">
          <w:rPr>
            <w:webHidden/>
          </w:rPr>
          <w:fldChar w:fldCharType="separate"/>
        </w:r>
        <w:r w:rsidR="009B00D9">
          <w:rPr>
            <w:webHidden/>
          </w:rPr>
          <w:t>54</w:t>
        </w:r>
        <w:r w:rsidR="009B00D9">
          <w:rPr>
            <w:webHidden/>
          </w:rPr>
          <w:fldChar w:fldCharType="end"/>
        </w:r>
      </w:hyperlink>
    </w:p>
    <w:p w14:paraId="683D39DA" w14:textId="6A566553" w:rsidR="009B00D9" w:rsidRDefault="00D950AE">
      <w:pPr>
        <w:pStyle w:val="TOC1"/>
        <w:tabs>
          <w:tab w:val="left" w:pos="400"/>
          <w:tab w:val="right" w:leader="dot" w:pos="10338"/>
        </w:tabs>
        <w:rPr>
          <w:rFonts w:asciiTheme="minorHAnsi" w:eastAsiaTheme="minorEastAsia" w:hAnsiTheme="minorHAnsi" w:cstheme="minorBidi"/>
          <w:noProof/>
          <w:sz w:val="22"/>
          <w:szCs w:val="22"/>
        </w:rPr>
      </w:pPr>
      <w:hyperlink w:anchor="_Toc66170321" w:history="1">
        <w:r w:rsidR="009B00D9" w:rsidRPr="00204884">
          <w:rPr>
            <w:rStyle w:val="Hyperlink"/>
            <w:noProof/>
          </w:rPr>
          <w:t>5</w:t>
        </w:r>
        <w:r w:rsidR="009B00D9">
          <w:rPr>
            <w:rFonts w:asciiTheme="minorHAnsi" w:eastAsiaTheme="minorEastAsia" w:hAnsiTheme="minorHAnsi" w:cstheme="minorBidi"/>
            <w:noProof/>
            <w:sz w:val="22"/>
            <w:szCs w:val="22"/>
          </w:rPr>
          <w:tab/>
        </w:r>
        <w:r w:rsidR="009B00D9" w:rsidRPr="00204884">
          <w:rPr>
            <w:rStyle w:val="Hyperlink"/>
            <w:noProof/>
          </w:rPr>
          <w:t>Feature Implementation Requirements</w:t>
        </w:r>
        <w:r w:rsidR="009B00D9">
          <w:rPr>
            <w:noProof/>
            <w:webHidden/>
          </w:rPr>
          <w:tab/>
        </w:r>
        <w:r w:rsidR="009B00D9">
          <w:rPr>
            <w:noProof/>
            <w:webHidden/>
          </w:rPr>
          <w:fldChar w:fldCharType="begin"/>
        </w:r>
        <w:r w:rsidR="009B00D9">
          <w:rPr>
            <w:noProof/>
            <w:webHidden/>
          </w:rPr>
          <w:instrText xml:space="preserve"> PAGEREF _Toc66170321 \h </w:instrText>
        </w:r>
        <w:r w:rsidR="009B00D9">
          <w:rPr>
            <w:noProof/>
            <w:webHidden/>
          </w:rPr>
        </w:r>
        <w:r w:rsidR="009B00D9">
          <w:rPr>
            <w:noProof/>
            <w:webHidden/>
          </w:rPr>
          <w:fldChar w:fldCharType="separate"/>
        </w:r>
        <w:r w:rsidR="009B00D9">
          <w:rPr>
            <w:noProof/>
            <w:webHidden/>
          </w:rPr>
          <w:t>56</w:t>
        </w:r>
        <w:r w:rsidR="009B00D9">
          <w:rPr>
            <w:noProof/>
            <w:webHidden/>
          </w:rPr>
          <w:fldChar w:fldCharType="end"/>
        </w:r>
      </w:hyperlink>
    </w:p>
    <w:p w14:paraId="0FE146ED" w14:textId="30810618" w:rsidR="009B00D9" w:rsidRDefault="00D950AE">
      <w:pPr>
        <w:pStyle w:val="TOC2"/>
        <w:rPr>
          <w:rFonts w:asciiTheme="minorHAnsi" w:eastAsiaTheme="minorEastAsia" w:hAnsiTheme="minorHAnsi" w:cstheme="minorBidi"/>
          <w:bCs w:val="0"/>
          <w:sz w:val="22"/>
          <w:szCs w:val="22"/>
        </w:rPr>
      </w:pPr>
      <w:hyperlink w:anchor="_Toc66170322" w:history="1">
        <w:r w:rsidR="009B00D9" w:rsidRPr="00204884">
          <w:rPr>
            <w:rStyle w:val="Hyperlink"/>
          </w:rPr>
          <w:t>5.1</w:t>
        </w:r>
        <w:r w:rsidR="009B00D9">
          <w:rPr>
            <w:rFonts w:asciiTheme="minorHAnsi" w:eastAsiaTheme="minorEastAsia" w:hAnsiTheme="minorHAnsi" w:cstheme="minorBidi"/>
            <w:bCs w:val="0"/>
            <w:sz w:val="22"/>
            <w:szCs w:val="22"/>
          </w:rPr>
          <w:tab/>
        </w:r>
        <w:r w:rsidR="009B00D9" w:rsidRPr="00204884">
          <w:rPr>
            <w:rStyle w:val="Hyperlink"/>
          </w:rPr>
          <w:t>Functional Safety</w:t>
        </w:r>
        <w:r w:rsidR="009B00D9">
          <w:rPr>
            <w:webHidden/>
          </w:rPr>
          <w:tab/>
        </w:r>
        <w:r w:rsidR="009B00D9">
          <w:rPr>
            <w:webHidden/>
          </w:rPr>
          <w:fldChar w:fldCharType="begin"/>
        </w:r>
        <w:r w:rsidR="009B00D9">
          <w:rPr>
            <w:webHidden/>
          </w:rPr>
          <w:instrText xml:space="preserve"> PAGEREF _Toc66170322 \h </w:instrText>
        </w:r>
        <w:r w:rsidR="009B00D9">
          <w:rPr>
            <w:webHidden/>
          </w:rPr>
        </w:r>
        <w:r w:rsidR="009B00D9">
          <w:rPr>
            <w:webHidden/>
          </w:rPr>
          <w:fldChar w:fldCharType="separate"/>
        </w:r>
        <w:r w:rsidR="009B00D9">
          <w:rPr>
            <w:webHidden/>
          </w:rPr>
          <w:t>56</w:t>
        </w:r>
        <w:r w:rsidR="009B00D9">
          <w:rPr>
            <w:webHidden/>
          </w:rPr>
          <w:fldChar w:fldCharType="end"/>
        </w:r>
      </w:hyperlink>
    </w:p>
    <w:p w14:paraId="506AA6B2" w14:textId="74DBC691" w:rsidR="009B00D9" w:rsidRDefault="00D950AE">
      <w:pPr>
        <w:pStyle w:val="TOC3"/>
        <w:rPr>
          <w:rFonts w:asciiTheme="minorHAnsi" w:eastAsiaTheme="minorEastAsia" w:hAnsiTheme="minorHAnsi" w:cstheme="minorBidi"/>
          <w:noProof/>
          <w:sz w:val="22"/>
          <w:szCs w:val="22"/>
        </w:rPr>
      </w:pPr>
      <w:hyperlink w:anchor="_Toc66170323" w:history="1">
        <w:r w:rsidR="009B00D9" w:rsidRPr="00204884">
          <w:rPr>
            <w:rStyle w:val="Hyperlink"/>
            <w:noProof/>
          </w:rPr>
          <w:t>5.1.1</w:t>
        </w:r>
        <w:r w:rsidR="009B00D9">
          <w:rPr>
            <w:rFonts w:asciiTheme="minorHAnsi" w:eastAsiaTheme="minorEastAsia" w:hAnsiTheme="minorHAnsi" w:cstheme="minorBidi"/>
            <w:noProof/>
            <w:sz w:val="22"/>
            <w:szCs w:val="22"/>
          </w:rPr>
          <w:tab/>
        </w:r>
        <w:r w:rsidR="009B00D9" w:rsidRPr="00204884">
          <w:rPr>
            <w:rStyle w:val="Hyperlink"/>
            <w:noProof/>
          </w:rPr>
          <w:t>ASIL Decomposition of Technical Safety Requirements</w:t>
        </w:r>
        <w:r w:rsidR="009B00D9">
          <w:rPr>
            <w:noProof/>
            <w:webHidden/>
          </w:rPr>
          <w:tab/>
        </w:r>
        <w:r w:rsidR="009B00D9">
          <w:rPr>
            <w:noProof/>
            <w:webHidden/>
          </w:rPr>
          <w:fldChar w:fldCharType="begin"/>
        </w:r>
        <w:r w:rsidR="009B00D9">
          <w:rPr>
            <w:noProof/>
            <w:webHidden/>
          </w:rPr>
          <w:instrText xml:space="preserve"> PAGEREF _Toc66170323 \h </w:instrText>
        </w:r>
        <w:r w:rsidR="009B00D9">
          <w:rPr>
            <w:noProof/>
            <w:webHidden/>
          </w:rPr>
        </w:r>
        <w:r w:rsidR="009B00D9">
          <w:rPr>
            <w:noProof/>
            <w:webHidden/>
          </w:rPr>
          <w:fldChar w:fldCharType="separate"/>
        </w:r>
        <w:r w:rsidR="009B00D9">
          <w:rPr>
            <w:noProof/>
            <w:webHidden/>
          </w:rPr>
          <w:t>56</w:t>
        </w:r>
        <w:r w:rsidR="009B00D9">
          <w:rPr>
            <w:noProof/>
            <w:webHidden/>
          </w:rPr>
          <w:fldChar w:fldCharType="end"/>
        </w:r>
      </w:hyperlink>
    </w:p>
    <w:p w14:paraId="2689E823" w14:textId="2390F865" w:rsidR="009B00D9" w:rsidRDefault="00D950AE">
      <w:pPr>
        <w:pStyle w:val="TOC2"/>
        <w:rPr>
          <w:rFonts w:asciiTheme="minorHAnsi" w:eastAsiaTheme="minorEastAsia" w:hAnsiTheme="minorHAnsi" w:cstheme="minorBidi"/>
          <w:bCs w:val="0"/>
          <w:sz w:val="22"/>
          <w:szCs w:val="22"/>
        </w:rPr>
      </w:pPr>
      <w:hyperlink w:anchor="_Toc66170324" w:history="1">
        <w:r w:rsidR="009B00D9" w:rsidRPr="00204884">
          <w:rPr>
            <w:rStyle w:val="Hyperlink"/>
          </w:rPr>
          <w:t>5.2</w:t>
        </w:r>
        <w:r w:rsidR="009B00D9">
          <w:rPr>
            <w:rFonts w:asciiTheme="minorHAnsi" w:eastAsiaTheme="minorEastAsia" w:hAnsiTheme="minorHAnsi" w:cstheme="minorBidi"/>
            <w:bCs w:val="0"/>
            <w:sz w:val="22"/>
            <w:szCs w:val="22"/>
          </w:rPr>
          <w:tab/>
        </w:r>
        <w:r w:rsidR="009B00D9" w:rsidRPr="00204884">
          <w:rPr>
            <w:rStyle w:val="Hyperlink"/>
          </w:rPr>
          <w:t>Requirements on Components</w:t>
        </w:r>
        <w:r w:rsidR="009B00D9">
          <w:rPr>
            <w:webHidden/>
          </w:rPr>
          <w:tab/>
        </w:r>
        <w:r w:rsidR="009B00D9">
          <w:rPr>
            <w:webHidden/>
          </w:rPr>
          <w:fldChar w:fldCharType="begin"/>
        </w:r>
        <w:r w:rsidR="009B00D9">
          <w:rPr>
            <w:webHidden/>
          </w:rPr>
          <w:instrText xml:space="preserve"> PAGEREF _Toc66170324 \h </w:instrText>
        </w:r>
        <w:r w:rsidR="009B00D9">
          <w:rPr>
            <w:webHidden/>
          </w:rPr>
        </w:r>
        <w:r w:rsidR="009B00D9">
          <w:rPr>
            <w:webHidden/>
          </w:rPr>
          <w:fldChar w:fldCharType="separate"/>
        </w:r>
        <w:r w:rsidR="009B00D9">
          <w:rPr>
            <w:webHidden/>
          </w:rPr>
          <w:t>56</w:t>
        </w:r>
        <w:r w:rsidR="009B00D9">
          <w:rPr>
            <w:webHidden/>
          </w:rPr>
          <w:fldChar w:fldCharType="end"/>
        </w:r>
      </w:hyperlink>
    </w:p>
    <w:p w14:paraId="139B48A8" w14:textId="666335AE" w:rsidR="009B00D9" w:rsidRDefault="00D950AE">
      <w:pPr>
        <w:pStyle w:val="TOC3"/>
        <w:rPr>
          <w:rFonts w:asciiTheme="minorHAnsi" w:eastAsiaTheme="minorEastAsia" w:hAnsiTheme="minorHAnsi" w:cstheme="minorBidi"/>
          <w:noProof/>
          <w:sz w:val="22"/>
          <w:szCs w:val="22"/>
        </w:rPr>
      </w:pPr>
      <w:hyperlink w:anchor="_Toc66170325" w:history="1">
        <w:r w:rsidR="009B00D9" w:rsidRPr="00204884">
          <w:rPr>
            <w:rStyle w:val="Hyperlink"/>
            <w:noProof/>
            <w:lang w:val="en-GB"/>
          </w:rPr>
          <w:t>5.2.1</w:t>
        </w:r>
        <w:r w:rsidR="009B00D9">
          <w:rPr>
            <w:rFonts w:asciiTheme="minorHAnsi" w:eastAsiaTheme="minorEastAsia" w:hAnsiTheme="minorHAnsi" w:cstheme="minorBidi"/>
            <w:noProof/>
            <w:sz w:val="22"/>
            <w:szCs w:val="22"/>
          </w:rPr>
          <w:tab/>
        </w:r>
        <w:r w:rsidR="009B00D9" w:rsidRPr="00204884">
          <w:rPr>
            <w:rStyle w:val="Hyperlink"/>
            <w:noProof/>
            <w:lang w:val="en-GB"/>
          </w:rPr>
          <w:t>DSM</w:t>
        </w:r>
        <w:r w:rsidR="009B00D9">
          <w:rPr>
            <w:noProof/>
            <w:webHidden/>
          </w:rPr>
          <w:tab/>
        </w:r>
        <w:r w:rsidR="009B00D9">
          <w:rPr>
            <w:noProof/>
            <w:webHidden/>
          </w:rPr>
          <w:fldChar w:fldCharType="begin"/>
        </w:r>
        <w:r w:rsidR="009B00D9">
          <w:rPr>
            <w:noProof/>
            <w:webHidden/>
          </w:rPr>
          <w:instrText xml:space="preserve"> PAGEREF _Toc66170325 \h </w:instrText>
        </w:r>
        <w:r w:rsidR="009B00D9">
          <w:rPr>
            <w:noProof/>
            <w:webHidden/>
          </w:rPr>
        </w:r>
        <w:r w:rsidR="009B00D9">
          <w:rPr>
            <w:noProof/>
            <w:webHidden/>
          </w:rPr>
          <w:fldChar w:fldCharType="separate"/>
        </w:r>
        <w:r w:rsidR="009B00D9">
          <w:rPr>
            <w:noProof/>
            <w:webHidden/>
          </w:rPr>
          <w:t>56</w:t>
        </w:r>
        <w:r w:rsidR="009B00D9">
          <w:rPr>
            <w:noProof/>
            <w:webHidden/>
          </w:rPr>
          <w:fldChar w:fldCharType="end"/>
        </w:r>
      </w:hyperlink>
    </w:p>
    <w:p w14:paraId="473F0283" w14:textId="7A176CE3"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26" w:history="1">
        <w:r w:rsidR="009B00D9" w:rsidRPr="00204884">
          <w:rPr>
            <w:rStyle w:val="Hyperlink"/>
            <w:noProof/>
          </w:rPr>
          <w:t>5.2.1.1</w:t>
        </w:r>
        <w:r w:rsidR="009B00D9">
          <w:rPr>
            <w:rFonts w:asciiTheme="minorHAnsi" w:eastAsiaTheme="minorEastAsia" w:hAnsiTheme="minorHAnsi" w:cstheme="minorBidi"/>
            <w:noProof/>
            <w:sz w:val="22"/>
            <w:szCs w:val="22"/>
          </w:rPr>
          <w:tab/>
        </w:r>
        <w:r w:rsidR="009B00D9" w:rsidRPr="00204884">
          <w:rPr>
            <w:rStyle w:val="Hyperlink"/>
            <w:noProof/>
            <w:lang w:val="en-GB"/>
          </w:rPr>
          <w:t xml:space="preserve">Technology Function </w:t>
        </w:r>
        <w:r w:rsidR="009B00D9" w:rsidRPr="00204884">
          <w:rPr>
            <w:rStyle w:val="Hyperlink"/>
            <w:noProof/>
          </w:rPr>
          <w:drawing>
            <wp:inline distT="0" distB="0" distL="0" distR="0" wp14:anchorId="3486D0E3" wp14:editId="330858BA">
              <wp:extent cx="152400" cy="152400"/>
              <wp:effectExtent l="0" t="0" r="0" b="0"/>
              <wp:docPr id="21"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009B00D9" w:rsidRPr="00204884">
          <w:rPr>
            <w:rStyle w:val="Hyperlink"/>
            <w:noProof/>
            <w:lang w:val="en-GB"/>
          </w:rPr>
          <w:t xml:space="preserve"> </w:t>
        </w:r>
        <w:r w:rsidR="009B00D9" w:rsidRPr="00204884">
          <w:rPr>
            <w:rStyle w:val="Hyperlink"/>
            <w:b/>
            <w:noProof/>
            <w:lang w:val="en-GB"/>
          </w:rPr>
          <w:t>DSM Autosave Generic component function</w:t>
        </w:r>
        <w:r w:rsidR="009B00D9">
          <w:rPr>
            <w:noProof/>
            <w:webHidden/>
          </w:rPr>
          <w:tab/>
        </w:r>
        <w:r w:rsidR="009B00D9">
          <w:rPr>
            <w:noProof/>
            <w:webHidden/>
          </w:rPr>
          <w:fldChar w:fldCharType="begin"/>
        </w:r>
        <w:r w:rsidR="009B00D9">
          <w:rPr>
            <w:noProof/>
            <w:webHidden/>
          </w:rPr>
          <w:instrText xml:space="preserve"> PAGEREF _Toc66170326 \h </w:instrText>
        </w:r>
        <w:r w:rsidR="009B00D9">
          <w:rPr>
            <w:noProof/>
            <w:webHidden/>
          </w:rPr>
        </w:r>
        <w:r w:rsidR="009B00D9">
          <w:rPr>
            <w:noProof/>
            <w:webHidden/>
          </w:rPr>
          <w:fldChar w:fldCharType="separate"/>
        </w:r>
        <w:r w:rsidR="009B00D9">
          <w:rPr>
            <w:noProof/>
            <w:webHidden/>
          </w:rPr>
          <w:t>57</w:t>
        </w:r>
        <w:r w:rsidR="009B00D9">
          <w:rPr>
            <w:noProof/>
            <w:webHidden/>
          </w:rPr>
          <w:fldChar w:fldCharType="end"/>
        </w:r>
      </w:hyperlink>
    </w:p>
    <w:p w14:paraId="57503F3E" w14:textId="3073F1AC" w:rsidR="009B00D9" w:rsidRDefault="00D950AE">
      <w:pPr>
        <w:pStyle w:val="TOC3"/>
        <w:rPr>
          <w:rFonts w:asciiTheme="minorHAnsi" w:eastAsiaTheme="minorEastAsia" w:hAnsiTheme="minorHAnsi" w:cstheme="minorBidi"/>
          <w:noProof/>
          <w:sz w:val="22"/>
          <w:szCs w:val="22"/>
        </w:rPr>
      </w:pPr>
      <w:hyperlink w:anchor="_Toc66170327" w:history="1">
        <w:r w:rsidR="009B00D9" w:rsidRPr="00204884">
          <w:rPr>
            <w:rStyle w:val="Hyperlink"/>
            <w:noProof/>
            <w:lang w:val="en-GB"/>
          </w:rPr>
          <w:t>5.2.2</w:t>
        </w:r>
        <w:r w:rsidR="009B00D9">
          <w:rPr>
            <w:rFonts w:asciiTheme="minorHAnsi" w:eastAsiaTheme="minorEastAsia" w:hAnsiTheme="minorHAnsi" w:cstheme="minorBidi"/>
            <w:noProof/>
            <w:sz w:val="22"/>
            <w:szCs w:val="22"/>
          </w:rPr>
          <w:tab/>
        </w:r>
        <w:r w:rsidR="009B00D9" w:rsidRPr="00204884">
          <w:rPr>
            <w:rStyle w:val="Hyperlink"/>
            <w:noProof/>
            <w:lang w:val="en-GB"/>
          </w:rPr>
          <w:t>DDM</w:t>
        </w:r>
        <w:r w:rsidR="009B00D9">
          <w:rPr>
            <w:noProof/>
            <w:webHidden/>
          </w:rPr>
          <w:tab/>
        </w:r>
        <w:r w:rsidR="009B00D9">
          <w:rPr>
            <w:noProof/>
            <w:webHidden/>
          </w:rPr>
          <w:fldChar w:fldCharType="begin"/>
        </w:r>
        <w:r w:rsidR="009B00D9">
          <w:rPr>
            <w:noProof/>
            <w:webHidden/>
          </w:rPr>
          <w:instrText xml:space="preserve"> PAGEREF _Toc66170327 \h </w:instrText>
        </w:r>
        <w:r w:rsidR="009B00D9">
          <w:rPr>
            <w:noProof/>
            <w:webHidden/>
          </w:rPr>
        </w:r>
        <w:r w:rsidR="009B00D9">
          <w:rPr>
            <w:noProof/>
            <w:webHidden/>
          </w:rPr>
          <w:fldChar w:fldCharType="separate"/>
        </w:r>
        <w:r w:rsidR="009B00D9">
          <w:rPr>
            <w:noProof/>
            <w:webHidden/>
          </w:rPr>
          <w:t>98</w:t>
        </w:r>
        <w:r w:rsidR="009B00D9">
          <w:rPr>
            <w:noProof/>
            <w:webHidden/>
          </w:rPr>
          <w:fldChar w:fldCharType="end"/>
        </w:r>
      </w:hyperlink>
    </w:p>
    <w:p w14:paraId="3C971DB1" w14:textId="522F8C07"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28" w:history="1">
        <w:r w:rsidR="009B00D9" w:rsidRPr="00204884">
          <w:rPr>
            <w:rStyle w:val="Hyperlink"/>
            <w:noProof/>
          </w:rPr>
          <w:t>5.2.2.1</w:t>
        </w:r>
        <w:r w:rsidR="009B00D9">
          <w:rPr>
            <w:rFonts w:asciiTheme="minorHAnsi" w:eastAsiaTheme="minorEastAsia" w:hAnsiTheme="minorHAnsi" w:cstheme="minorBidi"/>
            <w:noProof/>
            <w:sz w:val="22"/>
            <w:szCs w:val="22"/>
          </w:rPr>
          <w:tab/>
        </w:r>
        <w:r w:rsidR="009B00D9" w:rsidRPr="00204884">
          <w:rPr>
            <w:rStyle w:val="Hyperlink"/>
            <w:noProof/>
            <w:lang w:val="en-GB"/>
          </w:rPr>
          <w:t xml:space="preserve">Technology Function </w:t>
        </w:r>
        <w:r w:rsidR="009B00D9" w:rsidRPr="00204884">
          <w:rPr>
            <w:rStyle w:val="Hyperlink"/>
            <w:noProof/>
          </w:rPr>
          <w:drawing>
            <wp:inline distT="0" distB="0" distL="0" distR="0" wp14:anchorId="62409D40" wp14:editId="63DD9D9A">
              <wp:extent cx="152400" cy="152400"/>
              <wp:effectExtent l="0" t="0" r="0" b="0"/>
              <wp:docPr id="22"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009B00D9" w:rsidRPr="00204884">
          <w:rPr>
            <w:rStyle w:val="Hyperlink"/>
            <w:noProof/>
            <w:lang w:val="en-GB"/>
          </w:rPr>
          <w:t xml:space="preserve"> </w:t>
        </w:r>
        <w:r w:rsidR="009B00D9" w:rsidRPr="00204884">
          <w:rPr>
            <w:rStyle w:val="Hyperlink"/>
            <w:b/>
            <w:noProof/>
            <w:lang w:val="en-GB"/>
          </w:rPr>
          <w:t>DDM Autosave Generic component function</w:t>
        </w:r>
        <w:r w:rsidR="009B00D9">
          <w:rPr>
            <w:noProof/>
            <w:webHidden/>
          </w:rPr>
          <w:tab/>
        </w:r>
        <w:r w:rsidR="009B00D9">
          <w:rPr>
            <w:noProof/>
            <w:webHidden/>
          </w:rPr>
          <w:fldChar w:fldCharType="begin"/>
        </w:r>
        <w:r w:rsidR="009B00D9">
          <w:rPr>
            <w:noProof/>
            <w:webHidden/>
          </w:rPr>
          <w:instrText xml:space="preserve"> PAGEREF _Toc66170328 \h </w:instrText>
        </w:r>
        <w:r w:rsidR="009B00D9">
          <w:rPr>
            <w:noProof/>
            <w:webHidden/>
          </w:rPr>
        </w:r>
        <w:r w:rsidR="009B00D9">
          <w:rPr>
            <w:noProof/>
            <w:webHidden/>
          </w:rPr>
          <w:fldChar w:fldCharType="separate"/>
        </w:r>
        <w:r w:rsidR="009B00D9">
          <w:rPr>
            <w:noProof/>
            <w:webHidden/>
          </w:rPr>
          <w:t>98</w:t>
        </w:r>
        <w:r w:rsidR="009B00D9">
          <w:rPr>
            <w:noProof/>
            <w:webHidden/>
          </w:rPr>
          <w:fldChar w:fldCharType="end"/>
        </w:r>
      </w:hyperlink>
    </w:p>
    <w:p w14:paraId="0C5AE5EC" w14:textId="09A33ADA" w:rsidR="009B00D9" w:rsidRDefault="00D950AE">
      <w:pPr>
        <w:pStyle w:val="TOC3"/>
        <w:rPr>
          <w:rFonts w:asciiTheme="minorHAnsi" w:eastAsiaTheme="minorEastAsia" w:hAnsiTheme="minorHAnsi" w:cstheme="minorBidi"/>
          <w:noProof/>
          <w:sz w:val="22"/>
          <w:szCs w:val="22"/>
        </w:rPr>
      </w:pPr>
      <w:hyperlink w:anchor="_Toc66170329" w:history="1">
        <w:r w:rsidR="009B00D9" w:rsidRPr="00204884">
          <w:rPr>
            <w:rStyle w:val="Hyperlink"/>
            <w:noProof/>
            <w:lang w:val="en-GB"/>
          </w:rPr>
          <w:t>5.2.3</w:t>
        </w:r>
        <w:r w:rsidR="009B00D9">
          <w:rPr>
            <w:rFonts w:asciiTheme="minorHAnsi" w:eastAsiaTheme="minorEastAsia" w:hAnsiTheme="minorHAnsi" w:cstheme="minorBidi"/>
            <w:noProof/>
            <w:sz w:val="22"/>
            <w:szCs w:val="22"/>
          </w:rPr>
          <w:tab/>
        </w:r>
        <w:r w:rsidR="009B00D9" w:rsidRPr="00204884">
          <w:rPr>
            <w:rStyle w:val="Hyperlink"/>
            <w:noProof/>
            <w:lang w:val="en-GB"/>
          </w:rPr>
          <w:t>MCSM</w:t>
        </w:r>
        <w:r w:rsidR="009B00D9">
          <w:rPr>
            <w:noProof/>
            <w:webHidden/>
          </w:rPr>
          <w:tab/>
        </w:r>
        <w:r w:rsidR="009B00D9">
          <w:rPr>
            <w:noProof/>
            <w:webHidden/>
          </w:rPr>
          <w:fldChar w:fldCharType="begin"/>
        </w:r>
        <w:r w:rsidR="009B00D9">
          <w:rPr>
            <w:noProof/>
            <w:webHidden/>
          </w:rPr>
          <w:instrText xml:space="preserve"> PAGEREF _Toc66170329 \h </w:instrText>
        </w:r>
        <w:r w:rsidR="009B00D9">
          <w:rPr>
            <w:noProof/>
            <w:webHidden/>
          </w:rPr>
        </w:r>
        <w:r w:rsidR="009B00D9">
          <w:rPr>
            <w:noProof/>
            <w:webHidden/>
          </w:rPr>
          <w:fldChar w:fldCharType="separate"/>
        </w:r>
        <w:r w:rsidR="009B00D9">
          <w:rPr>
            <w:noProof/>
            <w:webHidden/>
          </w:rPr>
          <w:t>109</w:t>
        </w:r>
        <w:r w:rsidR="009B00D9">
          <w:rPr>
            <w:noProof/>
            <w:webHidden/>
          </w:rPr>
          <w:fldChar w:fldCharType="end"/>
        </w:r>
      </w:hyperlink>
    </w:p>
    <w:p w14:paraId="16334150" w14:textId="36DEB7F4"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30" w:history="1">
        <w:r w:rsidR="009B00D9" w:rsidRPr="00204884">
          <w:rPr>
            <w:rStyle w:val="Hyperlink"/>
            <w:noProof/>
          </w:rPr>
          <w:t>5.2.3.1</w:t>
        </w:r>
        <w:r w:rsidR="009B00D9">
          <w:rPr>
            <w:rFonts w:asciiTheme="minorHAnsi" w:eastAsiaTheme="minorEastAsia" w:hAnsiTheme="minorHAnsi" w:cstheme="minorBidi"/>
            <w:noProof/>
            <w:sz w:val="22"/>
            <w:szCs w:val="22"/>
          </w:rPr>
          <w:tab/>
        </w:r>
        <w:r w:rsidR="009B00D9" w:rsidRPr="00204884">
          <w:rPr>
            <w:rStyle w:val="Hyperlink"/>
            <w:noProof/>
            <w:lang w:val="en-GB"/>
          </w:rPr>
          <w:t xml:space="preserve">Technology Function </w:t>
        </w:r>
        <w:r w:rsidR="009B00D9" w:rsidRPr="00204884">
          <w:rPr>
            <w:rStyle w:val="Hyperlink"/>
            <w:noProof/>
          </w:rPr>
          <w:drawing>
            <wp:inline distT="0" distB="0" distL="0" distR="0" wp14:anchorId="47F418BA" wp14:editId="7A65741A">
              <wp:extent cx="152400" cy="152400"/>
              <wp:effectExtent l="0" t="0" r="0" b="0"/>
              <wp:docPr id="23"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009B00D9" w:rsidRPr="00204884">
          <w:rPr>
            <w:rStyle w:val="Hyperlink"/>
            <w:noProof/>
            <w:lang w:val="en-GB"/>
          </w:rPr>
          <w:t xml:space="preserve"> </w:t>
        </w:r>
        <w:r w:rsidR="009B00D9" w:rsidRPr="00204884">
          <w:rPr>
            <w:rStyle w:val="Hyperlink"/>
            <w:b/>
            <w:noProof/>
            <w:lang w:val="en-GB"/>
          </w:rPr>
          <w:t>MCSM Autosave Generic component function</w:t>
        </w:r>
        <w:r w:rsidR="009B00D9">
          <w:rPr>
            <w:noProof/>
            <w:webHidden/>
          </w:rPr>
          <w:tab/>
        </w:r>
        <w:r w:rsidR="009B00D9">
          <w:rPr>
            <w:noProof/>
            <w:webHidden/>
          </w:rPr>
          <w:fldChar w:fldCharType="begin"/>
        </w:r>
        <w:r w:rsidR="009B00D9">
          <w:rPr>
            <w:noProof/>
            <w:webHidden/>
          </w:rPr>
          <w:instrText xml:space="preserve"> PAGEREF _Toc66170330 \h </w:instrText>
        </w:r>
        <w:r w:rsidR="009B00D9">
          <w:rPr>
            <w:noProof/>
            <w:webHidden/>
          </w:rPr>
        </w:r>
        <w:r w:rsidR="009B00D9">
          <w:rPr>
            <w:noProof/>
            <w:webHidden/>
          </w:rPr>
          <w:fldChar w:fldCharType="separate"/>
        </w:r>
        <w:r w:rsidR="009B00D9">
          <w:rPr>
            <w:noProof/>
            <w:webHidden/>
          </w:rPr>
          <w:t>109</w:t>
        </w:r>
        <w:r w:rsidR="009B00D9">
          <w:rPr>
            <w:noProof/>
            <w:webHidden/>
          </w:rPr>
          <w:fldChar w:fldCharType="end"/>
        </w:r>
      </w:hyperlink>
    </w:p>
    <w:p w14:paraId="475D64D7" w14:textId="1FDB4A02" w:rsidR="009B00D9" w:rsidRDefault="00D950AE">
      <w:pPr>
        <w:pStyle w:val="TOC3"/>
        <w:rPr>
          <w:rFonts w:asciiTheme="minorHAnsi" w:eastAsiaTheme="minorEastAsia" w:hAnsiTheme="minorHAnsi" w:cstheme="minorBidi"/>
          <w:noProof/>
          <w:sz w:val="22"/>
          <w:szCs w:val="22"/>
        </w:rPr>
      </w:pPr>
      <w:hyperlink w:anchor="_Toc66170331" w:history="1">
        <w:r w:rsidR="009B00D9" w:rsidRPr="00204884">
          <w:rPr>
            <w:rStyle w:val="Hyperlink"/>
            <w:noProof/>
            <w:lang w:val="en-GB"/>
          </w:rPr>
          <w:t>5.2.4</w:t>
        </w:r>
        <w:r w:rsidR="009B00D9">
          <w:rPr>
            <w:rFonts w:asciiTheme="minorHAnsi" w:eastAsiaTheme="minorEastAsia" w:hAnsiTheme="minorHAnsi" w:cstheme="minorBidi"/>
            <w:noProof/>
            <w:sz w:val="22"/>
            <w:szCs w:val="22"/>
          </w:rPr>
          <w:tab/>
        </w:r>
        <w:r w:rsidR="009B00D9" w:rsidRPr="00204884">
          <w:rPr>
            <w:rStyle w:val="Hyperlink"/>
            <w:noProof/>
            <w:lang w:val="en-GB"/>
          </w:rPr>
          <w:t>PDM</w:t>
        </w:r>
        <w:r w:rsidR="009B00D9">
          <w:rPr>
            <w:noProof/>
            <w:webHidden/>
          </w:rPr>
          <w:tab/>
        </w:r>
        <w:r w:rsidR="009B00D9">
          <w:rPr>
            <w:noProof/>
            <w:webHidden/>
          </w:rPr>
          <w:fldChar w:fldCharType="begin"/>
        </w:r>
        <w:r w:rsidR="009B00D9">
          <w:rPr>
            <w:noProof/>
            <w:webHidden/>
          </w:rPr>
          <w:instrText xml:space="preserve"> PAGEREF _Toc66170331 \h </w:instrText>
        </w:r>
        <w:r w:rsidR="009B00D9">
          <w:rPr>
            <w:noProof/>
            <w:webHidden/>
          </w:rPr>
        </w:r>
        <w:r w:rsidR="009B00D9">
          <w:rPr>
            <w:noProof/>
            <w:webHidden/>
          </w:rPr>
          <w:fldChar w:fldCharType="separate"/>
        </w:r>
        <w:r w:rsidR="009B00D9">
          <w:rPr>
            <w:noProof/>
            <w:webHidden/>
          </w:rPr>
          <w:t>125</w:t>
        </w:r>
        <w:r w:rsidR="009B00D9">
          <w:rPr>
            <w:noProof/>
            <w:webHidden/>
          </w:rPr>
          <w:fldChar w:fldCharType="end"/>
        </w:r>
      </w:hyperlink>
    </w:p>
    <w:p w14:paraId="64F27095" w14:textId="089DFC1E"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32" w:history="1">
        <w:r w:rsidR="009B00D9" w:rsidRPr="00204884">
          <w:rPr>
            <w:rStyle w:val="Hyperlink"/>
            <w:noProof/>
          </w:rPr>
          <w:t>5.2.4.1</w:t>
        </w:r>
        <w:r w:rsidR="009B00D9">
          <w:rPr>
            <w:rFonts w:asciiTheme="minorHAnsi" w:eastAsiaTheme="minorEastAsia" w:hAnsiTheme="minorHAnsi" w:cstheme="minorBidi"/>
            <w:noProof/>
            <w:sz w:val="22"/>
            <w:szCs w:val="22"/>
          </w:rPr>
          <w:tab/>
        </w:r>
        <w:r w:rsidR="009B00D9" w:rsidRPr="00204884">
          <w:rPr>
            <w:rStyle w:val="Hyperlink"/>
            <w:noProof/>
            <w:lang w:val="en-GB"/>
          </w:rPr>
          <w:t xml:space="preserve">Technology Function </w:t>
        </w:r>
        <w:r w:rsidR="009B00D9" w:rsidRPr="00204884">
          <w:rPr>
            <w:rStyle w:val="Hyperlink"/>
            <w:noProof/>
          </w:rPr>
          <w:drawing>
            <wp:inline distT="0" distB="0" distL="0" distR="0" wp14:anchorId="2124162A" wp14:editId="00730188">
              <wp:extent cx="152400" cy="152400"/>
              <wp:effectExtent l="0" t="0" r="0" b="0"/>
              <wp:docPr id="24"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009B00D9" w:rsidRPr="00204884">
          <w:rPr>
            <w:rStyle w:val="Hyperlink"/>
            <w:noProof/>
            <w:lang w:val="en-GB"/>
          </w:rPr>
          <w:t xml:space="preserve"> </w:t>
        </w:r>
        <w:r w:rsidR="009B00D9" w:rsidRPr="00204884">
          <w:rPr>
            <w:rStyle w:val="Hyperlink"/>
            <w:b/>
            <w:noProof/>
            <w:lang w:val="en-GB"/>
          </w:rPr>
          <w:t>PDM Autosave Generic Component function</w:t>
        </w:r>
        <w:r w:rsidR="009B00D9">
          <w:rPr>
            <w:noProof/>
            <w:webHidden/>
          </w:rPr>
          <w:tab/>
        </w:r>
        <w:r w:rsidR="009B00D9">
          <w:rPr>
            <w:noProof/>
            <w:webHidden/>
          </w:rPr>
          <w:fldChar w:fldCharType="begin"/>
        </w:r>
        <w:r w:rsidR="009B00D9">
          <w:rPr>
            <w:noProof/>
            <w:webHidden/>
          </w:rPr>
          <w:instrText xml:space="preserve"> PAGEREF _Toc66170332 \h </w:instrText>
        </w:r>
        <w:r w:rsidR="009B00D9">
          <w:rPr>
            <w:noProof/>
            <w:webHidden/>
          </w:rPr>
        </w:r>
        <w:r w:rsidR="009B00D9">
          <w:rPr>
            <w:noProof/>
            <w:webHidden/>
          </w:rPr>
          <w:fldChar w:fldCharType="separate"/>
        </w:r>
        <w:r w:rsidR="009B00D9">
          <w:rPr>
            <w:noProof/>
            <w:webHidden/>
          </w:rPr>
          <w:t>125</w:t>
        </w:r>
        <w:r w:rsidR="009B00D9">
          <w:rPr>
            <w:noProof/>
            <w:webHidden/>
          </w:rPr>
          <w:fldChar w:fldCharType="end"/>
        </w:r>
      </w:hyperlink>
    </w:p>
    <w:p w14:paraId="43D5F439" w14:textId="0278B88E" w:rsidR="009B00D9" w:rsidRDefault="00D950AE">
      <w:pPr>
        <w:pStyle w:val="TOC3"/>
        <w:rPr>
          <w:rFonts w:asciiTheme="minorHAnsi" w:eastAsiaTheme="minorEastAsia" w:hAnsiTheme="minorHAnsi" w:cstheme="minorBidi"/>
          <w:noProof/>
          <w:sz w:val="22"/>
          <w:szCs w:val="22"/>
        </w:rPr>
      </w:pPr>
      <w:hyperlink w:anchor="_Toc66170333" w:history="1">
        <w:r w:rsidR="009B00D9" w:rsidRPr="00204884">
          <w:rPr>
            <w:rStyle w:val="Hyperlink"/>
            <w:noProof/>
            <w:lang w:val="en-GB"/>
          </w:rPr>
          <w:t>5.2.5</w:t>
        </w:r>
        <w:r w:rsidR="009B00D9">
          <w:rPr>
            <w:rFonts w:asciiTheme="minorHAnsi" w:eastAsiaTheme="minorEastAsia" w:hAnsiTheme="minorHAnsi" w:cstheme="minorBidi"/>
            <w:noProof/>
            <w:sz w:val="22"/>
            <w:szCs w:val="22"/>
          </w:rPr>
          <w:tab/>
        </w:r>
        <w:r w:rsidR="009B00D9" w:rsidRPr="00204884">
          <w:rPr>
            <w:rStyle w:val="Hyperlink"/>
            <w:noProof/>
            <w:lang w:val="en-GB"/>
          </w:rPr>
          <w:t>ECG</w:t>
        </w:r>
        <w:r w:rsidR="009B00D9">
          <w:rPr>
            <w:noProof/>
            <w:webHidden/>
          </w:rPr>
          <w:tab/>
        </w:r>
        <w:r w:rsidR="009B00D9">
          <w:rPr>
            <w:noProof/>
            <w:webHidden/>
          </w:rPr>
          <w:fldChar w:fldCharType="begin"/>
        </w:r>
        <w:r w:rsidR="009B00D9">
          <w:rPr>
            <w:noProof/>
            <w:webHidden/>
          </w:rPr>
          <w:instrText xml:space="preserve"> PAGEREF _Toc66170333 \h </w:instrText>
        </w:r>
        <w:r w:rsidR="009B00D9">
          <w:rPr>
            <w:noProof/>
            <w:webHidden/>
          </w:rPr>
        </w:r>
        <w:r w:rsidR="009B00D9">
          <w:rPr>
            <w:noProof/>
            <w:webHidden/>
          </w:rPr>
          <w:fldChar w:fldCharType="separate"/>
        </w:r>
        <w:r w:rsidR="009B00D9">
          <w:rPr>
            <w:noProof/>
            <w:webHidden/>
          </w:rPr>
          <w:t>136</w:t>
        </w:r>
        <w:r w:rsidR="009B00D9">
          <w:rPr>
            <w:noProof/>
            <w:webHidden/>
          </w:rPr>
          <w:fldChar w:fldCharType="end"/>
        </w:r>
      </w:hyperlink>
    </w:p>
    <w:p w14:paraId="0206FE5C" w14:textId="4F54B925"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34" w:history="1">
        <w:r w:rsidR="009B00D9" w:rsidRPr="00204884">
          <w:rPr>
            <w:rStyle w:val="Hyperlink"/>
            <w:noProof/>
          </w:rPr>
          <w:t>5.2.5.1</w:t>
        </w:r>
        <w:r w:rsidR="009B00D9">
          <w:rPr>
            <w:rFonts w:asciiTheme="minorHAnsi" w:eastAsiaTheme="minorEastAsia" w:hAnsiTheme="minorHAnsi" w:cstheme="minorBidi"/>
            <w:noProof/>
            <w:sz w:val="22"/>
            <w:szCs w:val="22"/>
          </w:rPr>
          <w:tab/>
        </w:r>
        <w:r w:rsidR="009B00D9" w:rsidRPr="00204884">
          <w:rPr>
            <w:rStyle w:val="Hyperlink"/>
            <w:noProof/>
            <w:lang w:val="en-GB"/>
          </w:rPr>
          <w:t xml:space="preserve">Technology Function </w:t>
        </w:r>
        <w:r w:rsidR="009B00D9" w:rsidRPr="00204884">
          <w:rPr>
            <w:rStyle w:val="Hyperlink"/>
            <w:noProof/>
          </w:rPr>
          <w:drawing>
            <wp:inline distT="0" distB="0" distL="0" distR="0" wp14:anchorId="570E81B1" wp14:editId="6292417C">
              <wp:extent cx="152400" cy="152400"/>
              <wp:effectExtent l="0" t="0" r="0" b="0"/>
              <wp:docPr id="25"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009B00D9" w:rsidRPr="00204884">
          <w:rPr>
            <w:rStyle w:val="Hyperlink"/>
            <w:noProof/>
            <w:lang w:val="en-GB"/>
          </w:rPr>
          <w:t xml:space="preserve"> </w:t>
        </w:r>
        <w:r w:rsidR="009B00D9" w:rsidRPr="00204884">
          <w:rPr>
            <w:rStyle w:val="Hyperlink"/>
            <w:b/>
            <w:noProof/>
            <w:lang w:val="en-GB"/>
          </w:rPr>
          <w:t>ECG Autosave Generic component function</w:t>
        </w:r>
        <w:r w:rsidR="009B00D9">
          <w:rPr>
            <w:noProof/>
            <w:webHidden/>
          </w:rPr>
          <w:tab/>
        </w:r>
        <w:r w:rsidR="009B00D9">
          <w:rPr>
            <w:noProof/>
            <w:webHidden/>
          </w:rPr>
          <w:fldChar w:fldCharType="begin"/>
        </w:r>
        <w:r w:rsidR="009B00D9">
          <w:rPr>
            <w:noProof/>
            <w:webHidden/>
          </w:rPr>
          <w:instrText xml:space="preserve"> PAGEREF _Toc66170334 \h </w:instrText>
        </w:r>
        <w:r w:rsidR="009B00D9">
          <w:rPr>
            <w:noProof/>
            <w:webHidden/>
          </w:rPr>
        </w:r>
        <w:r w:rsidR="009B00D9">
          <w:rPr>
            <w:noProof/>
            <w:webHidden/>
          </w:rPr>
          <w:fldChar w:fldCharType="separate"/>
        </w:r>
        <w:r w:rsidR="009B00D9">
          <w:rPr>
            <w:noProof/>
            <w:webHidden/>
          </w:rPr>
          <w:t>136</w:t>
        </w:r>
        <w:r w:rsidR="009B00D9">
          <w:rPr>
            <w:noProof/>
            <w:webHidden/>
          </w:rPr>
          <w:fldChar w:fldCharType="end"/>
        </w:r>
      </w:hyperlink>
    </w:p>
    <w:p w14:paraId="6158C61E" w14:textId="006ACF5C" w:rsidR="009B00D9" w:rsidRDefault="00D950AE">
      <w:pPr>
        <w:pStyle w:val="TOC2"/>
        <w:rPr>
          <w:rFonts w:asciiTheme="minorHAnsi" w:eastAsiaTheme="minorEastAsia" w:hAnsiTheme="minorHAnsi" w:cstheme="minorBidi"/>
          <w:bCs w:val="0"/>
          <w:sz w:val="22"/>
          <w:szCs w:val="22"/>
        </w:rPr>
      </w:pPr>
      <w:hyperlink w:anchor="_Toc66170335" w:history="1">
        <w:r w:rsidR="009B00D9" w:rsidRPr="00204884">
          <w:rPr>
            <w:rStyle w:val="Hyperlink"/>
          </w:rPr>
          <w:t>5.3</w:t>
        </w:r>
        <w:r w:rsidR="009B00D9">
          <w:rPr>
            <w:rFonts w:asciiTheme="minorHAnsi" w:eastAsiaTheme="minorEastAsia" w:hAnsiTheme="minorHAnsi" w:cstheme="minorBidi"/>
            <w:bCs w:val="0"/>
            <w:sz w:val="22"/>
            <w:szCs w:val="22"/>
          </w:rPr>
          <w:tab/>
        </w:r>
        <w:r w:rsidR="009B00D9" w:rsidRPr="00204884">
          <w:rPr>
            <w:rStyle w:val="Hyperlink"/>
          </w:rPr>
          <w:t>Requirements on Connections</w:t>
        </w:r>
        <w:r w:rsidR="009B00D9">
          <w:rPr>
            <w:webHidden/>
          </w:rPr>
          <w:tab/>
        </w:r>
        <w:r w:rsidR="009B00D9">
          <w:rPr>
            <w:webHidden/>
          </w:rPr>
          <w:fldChar w:fldCharType="begin"/>
        </w:r>
        <w:r w:rsidR="009B00D9">
          <w:rPr>
            <w:webHidden/>
          </w:rPr>
          <w:instrText xml:space="preserve"> PAGEREF _Toc66170335 \h </w:instrText>
        </w:r>
        <w:r w:rsidR="009B00D9">
          <w:rPr>
            <w:webHidden/>
          </w:rPr>
        </w:r>
        <w:r w:rsidR="009B00D9">
          <w:rPr>
            <w:webHidden/>
          </w:rPr>
          <w:fldChar w:fldCharType="separate"/>
        </w:r>
        <w:r w:rsidR="009B00D9">
          <w:rPr>
            <w:webHidden/>
          </w:rPr>
          <w:t>158</w:t>
        </w:r>
        <w:r w:rsidR="009B00D9">
          <w:rPr>
            <w:webHidden/>
          </w:rPr>
          <w:fldChar w:fldCharType="end"/>
        </w:r>
      </w:hyperlink>
    </w:p>
    <w:p w14:paraId="25B55DAB" w14:textId="4294BBE2" w:rsidR="009B00D9" w:rsidRDefault="00D950AE">
      <w:pPr>
        <w:pStyle w:val="TOC3"/>
        <w:rPr>
          <w:rFonts w:asciiTheme="minorHAnsi" w:eastAsiaTheme="minorEastAsia" w:hAnsiTheme="minorHAnsi" w:cstheme="minorBidi"/>
          <w:noProof/>
          <w:sz w:val="22"/>
          <w:szCs w:val="22"/>
        </w:rPr>
      </w:pPr>
      <w:hyperlink w:anchor="_Toc66170336" w:history="1">
        <w:r w:rsidR="009B00D9" w:rsidRPr="00204884">
          <w:rPr>
            <w:rStyle w:val="Hyperlink"/>
            <w:noProof/>
            <w:lang w:val="en-GB"/>
          </w:rPr>
          <w:t>5.3.1</w:t>
        </w:r>
        <w:r w:rsidR="009B00D9">
          <w:rPr>
            <w:rFonts w:asciiTheme="minorHAnsi" w:eastAsiaTheme="minorEastAsia" w:hAnsiTheme="minorHAnsi" w:cstheme="minorBidi"/>
            <w:noProof/>
            <w:sz w:val="22"/>
            <w:szCs w:val="22"/>
          </w:rPr>
          <w:tab/>
        </w:r>
        <w:r w:rsidR="009B00D9" w:rsidRPr="00204884">
          <w:rPr>
            <w:rStyle w:val="Hyperlink"/>
            <w:noProof/>
            <w:lang w:val="en-GB"/>
          </w:rPr>
          <w:t>Networks</w:t>
        </w:r>
        <w:r w:rsidR="009B00D9">
          <w:rPr>
            <w:noProof/>
            <w:webHidden/>
          </w:rPr>
          <w:tab/>
        </w:r>
        <w:r w:rsidR="009B00D9">
          <w:rPr>
            <w:noProof/>
            <w:webHidden/>
          </w:rPr>
          <w:fldChar w:fldCharType="begin"/>
        </w:r>
        <w:r w:rsidR="009B00D9">
          <w:rPr>
            <w:noProof/>
            <w:webHidden/>
          </w:rPr>
          <w:instrText xml:space="preserve"> PAGEREF _Toc66170336 \h </w:instrText>
        </w:r>
        <w:r w:rsidR="009B00D9">
          <w:rPr>
            <w:noProof/>
            <w:webHidden/>
          </w:rPr>
        </w:r>
        <w:r w:rsidR="009B00D9">
          <w:rPr>
            <w:noProof/>
            <w:webHidden/>
          </w:rPr>
          <w:fldChar w:fldCharType="separate"/>
        </w:r>
        <w:r w:rsidR="009B00D9">
          <w:rPr>
            <w:noProof/>
            <w:webHidden/>
          </w:rPr>
          <w:t>158</w:t>
        </w:r>
        <w:r w:rsidR="009B00D9">
          <w:rPr>
            <w:noProof/>
            <w:webHidden/>
          </w:rPr>
          <w:fldChar w:fldCharType="end"/>
        </w:r>
      </w:hyperlink>
    </w:p>
    <w:p w14:paraId="39D741C3" w14:textId="2891FAA3"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37" w:history="1">
        <w:r w:rsidR="009B00D9" w:rsidRPr="00204884">
          <w:rPr>
            <w:rStyle w:val="Hyperlink"/>
            <w:noProof/>
            <w:lang w:val="en-GB"/>
          </w:rPr>
          <w:t>5.3.1.1</w:t>
        </w:r>
        <w:r w:rsidR="009B00D9">
          <w:rPr>
            <w:rFonts w:asciiTheme="minorHAnsi" w:eastAsiaTheme="minorEastAsia" w:hAnsiTheme="minorHAnsi" w:cstheme="minorBidi"/>
            <w:noProof/>
            <w:sz w:val="22"/>
            <w:szCs w:val="22"/>
          </w:rPr>
          <w:tab/>
        </w:r>
        <w:r w:rsidR="009B00D9" w:rsidRPr="00204884">
          <w:rPr>
            <w:rStyle w:val="Hyperlink"/>
            <w:noProof/>
            <w:lang w:val="en-GB"/>
          </w:rPr>
          <w:t>“CAN Bus xxx”</w:t>
        </w:r>
        <w:r w:rsidR="009B00D9">
          <w:rPr>
            <w:noProof/>
            <w:webHidden/>
          </w:rPr>
          <w:tab/>
        </w:r>
        <w:r w:rsidR="009B00D9">
          <w:rPr>
            <w:noProof/>
            <w:webHidden/>
          </w:rPr>
          <w:fldChar w:fldCharType="begin"/>
        </w:r>
        <w:r w:rsidR="009B00D9">
          <w:rPr>
            <w:noProof/>
            <w:webHidden/>
          </w:rPr>
          <w:instrText xml:space="preserve"> PAGEREF _Toc66170337 \h </w:instrText>
        </w:r>
        <w:r w:rsidR="009B00D9">
          <w:rPr>
            <w:noProof/>
            <w:webHidden/>
          </w:rPr>
        </w:r>
        <w:r w:rsidR="009B00D9">
          <w:rPr>
            <w:noProof/>
            <w:webHidden/>
          </w:rPr>
          <w:fldChar w:fldCharType="separate"/>
        </w:r>
        <w:r w:rsidR="009B00D9">
          <w:rPr>
            <w:noProof/>
            <w:webHidden/>
          </w:rPr>
          <w:t>158</w:t>
        </w:r>
        <w:r w:rsidR="009B00D9">
          <w:rPr>
            <w:noProof/>
            <w:webHidden/>
          </w:rPr>
          <w:fldChar w:fldCharType="end"/>
        </w:r>
      </w:hyperlink>
    </w:p>
    <w:p w14:paraId="1202AB1D" w14:textId="4AF9094E"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38" w:history="1">
        <w:r w:rsidR="009B00D9" w:rsidRPr="00204884">
          <w:rPr>
            <w:rStyle w:val="Hyperlink"/>
            <w:noProof/>
            <w:lang w:val="en-GB"/>
          </w:rPr>
          <w:t>5.3.1.2</w:t>
        </w:r>
        <w:r w:rsidR="009B00D9">
          <w:rPr>
            <w:rFonts w:asciiTheme="minorHAnsi" w:eastAsiaTheme="minorEastAsia" w:hAnsiTheme="minorHAnsi" w:cstheme="minorBidi"/>
            <w:noProof/>
            <w:sz w:val="22"/>
            <w:szCs w:val="22"/>
          </w:rPr>
          <w:tab/>
        </w:r>
        <w:r w:rsidR="009B00D9" w:rsidRPr="00204884">
          <w:rPr>
            <w:rStyle w:val="Hyperlink"/>
            <w:noProof/>
            <w:lang w:val="en-GB"/>
          </w:rPr>
          <w:t>“LIN Bus xxx”</w:t>
        </w:r>
        <w:r w:rsidR="009B00D9">
          <w:rPr>
            <w:noProof/>
            <w:webHidden/>
          </w:rPr>
          <w:tab/>
        </w:r>
        <w:r w:rsidR="009B00D9">
          <w:rPr>
            <w:noProof/>
            <w:webHidden/>
          </w:rPr>
          <w:fldChar w:fldCharType="begin"/>
        </w:r>
        <w:r w:rsidR="009B00D9">
          <w:rPr>
            <w:noProof/>
            <w:webHidden/>
          </w:rPr>
          <w:instrText xml:space="preserve"> PAGEREF _Toc66170338 \h </w:instrText>
        </w:r>
        <w:r w:rsidR="009B00D9">
          <w:rPr>
            <w:noProof/>
            <w:webHidden/>
          </w:rPr>
        </w:r>
        <w:r w:rsidR="009B00D9">
          <w:rPr>
            <w:noProof/>
            <w:webHidden/>
          </w:rPr>
          <w:fldChar w:fldCharType="separate"/>
        </w:r>
        <w:r w:rsidR="009B00D9">
          <w:rPr>
            <w:noProof/>
            <w:webHidden/>
          </w:rPr>
          <w:t>158</w:t>
        </w:r>
        <w:r w:rsidR="009B00D9">
          <w:rPr>
            <w:noProof/>
            <w:webHidden/>
          </w:rPr>
          <w:fldChar w:fldCharType="end"/>
        </w:r>
      </w:hyperlink>
    </w:p>
    <w:p w14:paraId="0B6B1FC6" w14:textId="7F3A6091"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39" w:history="1">
        <w:r w:rsidR="009B00D9" w:rsidRPr="00204884">
          <w:rPr>
            <w:rStyle w:val="Hyperlink"/>
            <w:noProof/>
            <w:lang w:val="en-GB"/>
          </w:rPr>
          <w:t>5.3.1.3</w:t>
        </w:r>
        <w:r w:rsidR="009B00D9">
          <w:rPr>
            <w:rFonts w:asciiTheme="minorHAnsi" w:eastAsiaTheme="minorEastAsia" w:hAnsiTheme="minorHAnsi" w:cstheme="minorBidi"/>
            <w:noProof/>
            <w:sz w:val="22"/>
            <w:szCs w:val="22"/>
          </w:rPr>
          <w:tab/>
        </w:r>
        <w:r w:rsidR="009B00D9" w:rsidRPr="00204884">
          <w:rPr>
            <w:rStyle w:val="Hyperlink"/>
            <w:noProof/>
            <w:lang w:val="en-GB"/>
          </w:rPr>
          <w:t>“Ethernet xxx”</w:t>
        </w:r>
        <w:r w:rsidR="009B00D9">
          <w:rPr>
            <w:noProof/>
            <w:webHidden/>
          </w:rPr>
          <w:tab/>
        </w:r>
        <w:r w:rsidR="009B00D9">
          <w:rPr>
            <w:noProof/>
            <w:webHidden/>
          </w:rPr>
          <w:fldChar w:fldCharType="begin"/>
        </w:r>
        <w:r w:rsidR="009B00D9">
          <w:rPr>
            <w:noProof/>
            <w:webHidden/>
          </w:rPr>
          <w:instrText xml:space="preserve"> PAGEREF _Toc66170339 \h </w:instrText>
        </w:r>
        <w:r w:rsidR="009B00D9">
          <w:rPr>
            <w:noProof/>
            <w:webHidden/>
          </w:rPr>
        </w:r>
        <w:r w:rsidR="009B00D9">
          <w:rPr>
            <w:noProof/>
            <w:webHidden/>
          </w:rPr>
          <w:fldChar w:fldCharType="separate"/>
        </w:r>
        <w:r w:rsidR="009B00D9">
          <w:rPr>
            <w:noProof/>
            <w:webHidden/>
          </w:rPr>
          <w:t>159</w:t>
        </w:r>
        <w:r w:rsidR="009B00D9">
          <w:rPr>
            <w:noProof/>
            <w:webHidden/>
          </w:rPr>
          <w:fldChar w:fldCharType="end"/>
        </w:r>
      </w:hyperlink>
    </w:p>
    <w:p w14:paraId="27AEB72A" w14:textId="6A627558" w:rsidR="009B00D9" w:rsidRDefault="00D950AE">
      <w:pPr>
        <w:pStyle w:val="TOC3"/>
        <w:rPr>
          <w:rFonts w:asciiTheme="minorHAnsi" w:eastAsiaTheme="minorEastAsia" w:hAnsiTheme="minorHAnsi" w:cstheme="minorBidi"/>
          <w:noProof/>
          <w:sz w:val="22"/>
          <w:szCs w:val="22"/>
        </w:rPr>
      </w:pPr>
      <w:hyperlink w:anchor="_Toc66170340" w:history="1">
        <w:r w:rsidR="009B00D9" w:rsidRPr="00204884">
          <w:rPr>
            <w:rStyle w:val="Hyperlink"/>
            <w:noProof/>
          </w:rPr>
          <w:t>5.3.2</w:t>
        </w:r>
        <w:r w:rsidR="009B00D9">
          <w:rPr>
            <w:rFonts w:asciiTheme="minorHAnsi" w:eastAsiaTheme="minorEastAsia" w:hAnsiTheme="minorHAnsi" w:cstheme="minorBidi"/>
            <w:noProof/>
            <w:sz w:val="22"/>
            <w:szCs w:val="22"/>
          </w:rPr>
          <w:tab/>
        </w:r>
        <w:r w:rsidR="009B00D9" w:rsidRPr="00204884">
          <w:rPr>
            <w:rStyle w:val="Hyperlink"/>
            <w:noProof/>
          </w:rPr>
          <w:t>HW I/Os</w:t>
        </w:r>
        <w:r w:rsidR="009B00D9">
          <w:rPr>
            <w:noProof/>
            <w:webHidden/>
          </w:rPr>
          <w:tab/>
        </w:r>
        <w:r w:rsidR="009B00D9">
          <w:rPr>
            <w:noProof/>
            <w:webHidden/>
          </w:rPr>
          <w:fldChar w:fldCharType="begin"/>
        </w:r>
        <w:r w:rsidR="009B00D9">
          <w:rPr>
            <w:noProof/>
            <w:webHidden/>
          </w:rPr>
          <w:instrText xml:space="preserve"> PAGEREF _Toc66170340 \h </w:instrText>
        </w:r>
        <w:r w:rsidR="009B00D9">
          <w:rPr>
            <w:noProof/>
            <w:webHidden/>
          </w:rPr>
        </w:r>
        <w:r w:rsidR="009B00D9">
          <w:rPr>
            <w:noProof/>
            <w:webHidden/>
          </w:rPr>
          <w:fldChar w:fldCharType="separate"/>
        </w:r>
        <w:r w:rsidR="009B00D9">
          <w:rPr>
            <w:noProof/>
            <w:webHidden/>
          </w:rPr>
          <w:t>159</w:t>
        </w:r>
        <w:r w:rsidR="009B00D9">
          <w:rPr>
            <w:noProof/>
            <w:webHidden/>
          </w:rPr>
          <w:fldChar w:fldCharType="end"/>
        </w:r>
      </w:hyperlink>
    </w:p>
    <w:p w14:paraId="74B57DA0" w14:textId="6AD9041B"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41" w:history="1">
        <w:r w:rsidR="009B00D9" w:rsidRPr="00204884">
          <w:rPr>
            <w:rStyle w:val="Hyperlink"/>
            <w:noProof/>
            <w:lang w:val="en-GB"/>
          </w:rPr>
          <w:t>5.3.2.1</w:t>
        </w:r>
        <w:r w:rsidR="009B00D9">
          <w:rPr>
            <w:rFonts w:asciiTheme="minorHAnsi" w:eastAsiaTheme="minorEastAsia" w:hAnsiTheme="minorHAnsi" w:cstheme="minorBidi"/>
            <w:noProof/>
            <w:sz w:val="22"/>
            <w:szCs w:val="22"/>
          </w:rPr>
          <w:tab/>
        </w:r>
        <w:r w:rsidR="009B00D9" w:rsidRPr="00204884">
          <w:rPr>
            <w:rStyle w:val="Hyperlink"/>
            <w:noProof/>
            <w:lang w:val="en-GB"/>
          </w:rPr>
          <w:t>“HW I/O xxx”</w:t>
        </w:r>
        <w:r w:rsidR="009B00D9">
          <w:rPr>
            <w:noProof/>
            <w:webHidden/>
          </w:rPr>
          <w:tab/>
        </w:r>
        <w:r w:rsidR="009B00D9">
          <w:rPr>
            <w:noProof/>
            <w:webHidden/>
          </w:rPr>
          <w:fldChar w:fldCharType="begin"/>
        </w:r>
        <w:r w:rsidR="009B00D9">
          <w:rPr>
            <w:noProof/>
            <w:webHidden/>
          </w:rPr>
          <w:instrText xml:space="preserve"> PAGEREF _Toc66170341 \h </w:instrText>
        </w:r>
        <w:r w:rsidR="009B00D9">
          <w:rPr>
            <w:noProof/>
            <w:webHidden/>
          </w:rPr>
        </w:r>
        <w:r w:rsidR="009B00D9">
          <w:rPr>
            <w:noProof/>
            <w:webHidden/>
          </w:rPr>
          <w:fldChar w:fldCharType="separate"/>
        </w:r>
        <w:r w:rsidR="009B00D9">
          <w:rPr>
            <w:noProof/>
            <w:webHidden/>
          </w:rPr>
          <w:t>159</w:t>
        </w:r>
        <w:r w:rsidR="009B00D9">
          <w:rPr>
            <w:noProof/>
            <w:webHidden/>
          </w:rPr>
          <w:fldChar w:fldCharType="end"/>
        </w:r>
      </w:hyperlink>
    </w:p>
    <w:p w14:paraId="71A16C3E" w14:textId="51D608D4" w:rsidR="009B00D9" w:rsidRDefault="00D950AE">
      <w:pPr>
        <w:pStyle w:val="TOC2"/>
        <w:rPr>
          <w:rFonts w:asciiTheme="minorHAnsi" w:eastAsiaTheme="minorEastAsia" w:hAnsiTheme="minorHAnsi" w:cstheme="minorBidi"/>
          <w:bCs w:val="0"/>
          <w:sz w:val="22"/>
          <w:szCs w:val="22"/>
        </w:rPr>
      </w:pPr>
      <w:hyperlink w:anchor="_Toc66170342" w:history="1">
        <w:r w:rsidR="009B00D9" w:rsidRPr="00204884">
          <w:rPr>
            <w:rStyle w:val="Hyperlink"/>
          </w:rPr>
          <w:t>5.4</w:t>
        </w:r>
        <w:r w:rsidR="009B00D9">
          <w:rPr>
            <w:rFonts w:asciiTheme="minorHAnsi" w:eastAsiaTheme="minorEastAsia" w:hAnsiTheme="minorHAnsi" w:cstheme="minorBidi"/>
            <w:bCs w:val="0"/>
            <w:sz w:val="22"/>
            <w:szCs w:val="22"/>
          </w:rPr>
          <w:tab/>
        </w:r>
        <w:r w:rsidR="009B00D9" w:rsidRPr="00204884">
          <w:rPr>
            <w:rStyle w:val="Hyperlink"/>
          </w:rPr>
          <w:t>Requirements on Development Process</w:t>
        </w:r>
        <w:r w:rsidR="009B00D9">
          <w:rPr>
            <w:webHidden/>
          </w:rPr>
          <w:tab/>
        </w:r>
        <w:r w:rsidR="009B00D9">
          <w:rPr>
            <w:webHidden/>
          </w:rPr>
          <w:fldChar w:fldCharType="begin"/>
        </w:r>
        <w:r w:rsidR="009B00D9">
          <w:rPr>
            <w:webHidden/>
          </w:rPr>
          <w:instrText xml:space="preserve"> PAGEREF _Toc66170342 \h </w:instrText>
        </w:r>
        <w:r w:rsidR="009B00D9">
          <w:rPr>
            <w:webHidden/>
          </w:rPr>
        </w:r>
        <w:r w:rsidR="009B00D9">
          <w:rPr>
            <w:webHidden/>
          </w:rPr>
          <w:fldChar w:fldCharType="separate"/>
        </w:r>
        <w:r w:rsidR="009B00D9">
          <w:rPr>
            <w:webHidden/>
          </w:rPr>
          <w:t>159</w:t>
        </w:r>
        <w:r w:rsidR="009B00D9">
          <w:rPr>
            <w:webHidden/>
          </w:rPr>
          <w:fldChar w:fldCharType="end"/>
        </w:r>
      </w:hyperlink>
    </w:p>
    <w:p w14:paraId="58C26FF2" w14:textId="4B6F9DE8" w:rsidR="009B00D9" w:rsidRDefault="00D950AE">
      <w:pPr>
        <w:pStyle w:val="TOC1"/>
        <w:tabs>
          <w:tab w:val="left" w:pos="400"/>
          <w:tab w:val="right" w:leader="dot" w:pos="10338"/>
        </w:tabs>
        <w:rPr>
          <w:rFonts w:asciiTheme="minorHAnsi" w:eastAsiaTheme="minorEastAsia" w:hAnsiTheme="minorHAnsi" w:cstheme="minorBidi"/>
          <w:noProof/>
          <w:sz w:val="22"/>
          <w:szCs w:val="22"/>
        </w:rPr>
      </w:pPr>
      <w:hyperlink w:anchor="_Toc66170343" w:history="1">
        <w:r w:rsidR="009B00D9" w:rsidRPr="00204884">
          <w:rPr>
            <w:rStyle w:val="Hyperlink"/>
            <w:noProof/>
            <w:lang w:val="en-GB"/>
          </w:rPr>
          <w:t>6</w:t>
        </w:r>
        <w:r w:rsidR="009B00D9">
          <w:rPr>
            <w:rFonts w:asciiTheme="minorHAnsi" w:eastAsiaTheme="minorEastAsia" w:hAnsiTheme="minorHAnsi" w:cstheme="minorBidi"/>
            <w:noProof/>
            <w:sz w:val="22"/>
            <w:szCs w:val="22"/>
          </w:rPr>
          <w:tab/>
        </w:r>
        <w:r w:rsidR="009B00D9" w:rsidRPr="00204884">
          <w:rPr>
            <w:rStyle w:val="Hyperlink"/>
            <w:noProof/>
            <w:lang w:val="en-GB"/>
          </w:rPr>
          <w:t>Open Concerns</w:t>
        </w:r>
        <w:r w:rsidR="009B00D9">
          <w:rPr>
            <w:noProof/>
            <w:webHidden/>
          </w:rPr>
          <w:tab/>
        </w:r>
        <w:r w:rsidR="009B00D9">
          <w:rPr>
            <w:noProof/>
            <w:webHidden/>
          </w:rPr>
          <w:fldChar w:fldCharType="begin"/>
        </w:r>
        <w:r w:rsidR="009B00D9">
          <w:rPr>
            <w:noProof/>
            <w:webHidden/>
          </w:rPr>
          <w:instrText xml:space="preserve"> PAGEREF _Toc66170343 \h </w:instrText>
        </w:r>
        <w:r w:rsidR="009B00D9">
          <w:rPr>
            <w:noProof/>
            <w:webHidden/>
          </w:rPr>
        </w:r>
        <w:r w:rsidR="009B00D9">
          <w:rPr>
            <w:noProof/>
            <w:webHidden/>
          </w:rPr>
          <w:fldChar w:fldCharType="separate"/>
        </w:r>
        <w:r w:rsidR="009B00D9">
          <w:rPr>
            <w:noProof/>
            <w:webHidden/>
          </w:rPr>
          <w:t>160</w:t>
        </w:r>
        <w:r w:rsidR="009B00D9">
          <w:rPr>
            <w:noProof/>
            <w:webHidden/>
          </w:rPr>
          <w:fldChar w:fldCharType="end"/>
        </w:r>
      </w:hyperlink>
    </w:p>
    <w:p w14:paraId="364D86A2" w14:textId="20EF131F" w:rsidR="009B00D9" w:rsidRDefault="00D950AE">
      <w:pPr>
        <w:pStyle w:val="TOC1"/>
        <w:tabs>
          <w:tab w:val="left" w:pos="400"/>
          <w:tab w:val="right" w:leader="dot" w:pos="10338"/>
        </w:tabs>
        <w:rPr>
          <w:rFonts w:asciiTheme="minorHAnsi" w:eastAsiaTheme="minorEastAsia" w:hAnsiTheme="minorHAnsi" w:cstheme="minorBidi"/>
          <w:noProof/>
          <w:sz w:val="22"/>
          <w:szCs w:val="22"/>
        </w:rPr>
      </w:pPr>
      <w:hyperlink w:anchor="_Toc66170344" w:history="1">
        <w:r w:rsidR="009B00D9" w:rsidRPr="00204884">
          <w:rPr>
            <w:rStyle w:val="Hyperlink"/>
            <w:noProof/>
            <w:lang w:val="en-GB"/>
          </w:rPr>
          <w:t>7</w:t>
        </w:r>
        <w:r w:rsidR="009B00D9">
          <w:rPr>
            <w:rFonts w:asciiTheme="minorHAnsi" w:eastAsiaTheme="minorEastAsia" w:hAnsiTheme="minorHAnsi" w:cstheme="minorBidi"/>
            <w:noProof/>
            <w:sz w:val="22"/>
            <w:szCs w:val="22"/>
          </w:rPr>
          <w:tab/>
        </w:r>
        <w:r w:rsidR="009B00D9" w:rsidRPr="00204884">
          <w:rPr>
            <w:rStyle w:val="Hyperlink"/>
            <w:noProof/>
            <w:lang w:val="en-GB"/>
          </w:rPr>
          <w:t>Revision History</w:t>
        </w:r>
        <w:r w:rsidR="009B00D9">
          <w:rPr>
            <w:noProof/>
            <w:webHidden/>
          </w:rPr>
          <w:tab/>
        </w:r>
        <w:r w:rsidR="009B00D9">
          <w:rPr>
            <w:noProof/>
            <w:webHidden/>
          </w:rPr>
          <w:fldChar w:fldCharType="begin"/>
        </w:r>
        <w:r w:rsidR="009B00D9">
          <w:rPr>
            <w:noProof/>
            <w:webHidden/>
          </w:rPr>
          <w:instrText xml:space="preserve"> PAGEREF _Toc66170344 \h </w:instrText>
        </w:r>
        <w:r w:rsidR="009B00D9">
          <w:rPr>
            <w:noProof/>
            <w:webHidden/>
          </w:rPr>
        </w:r>
        <w:r w:rsidR="009B00D9">
          <w:rPr>
            <w:noProof/>
            <w:webHidden/>
          </w:rPr>
          <w:fldChar w:fldCharType="separate"/>
        </w:r>
        <w:r w:rsidR="009B00D9">
          <w:rPr>
            <w:noProof/>
            <w:webHidden/>
          </w:rPr>
          <w:t>161</w:t>
        </w:r>
        <w:r w:rsidR="009B00D9">
          <w:rPr>
            <w:noProof/>
            <w:webHidden/>
          </w:rPr>
          <w:fldChar w:fldCharType="end"/>
        </w:r>
      </w:hyperlink>
    </w:p>
    <w:p w14:paraId="5732C805" w14:textId="535A530B" w:rsidR="009B00D9" w:rsidRDefault="00D950AE">
      <w:pPr>
        <w:pStyle w:val="TOC1"/>
        <w:tabs>
          <w:tab w:val="left" w:pos="400"/>
          <w:tab w:val="right" w:leader="dot" w:pos="10338"/>
        </w:tabs>
        <w:rPr>
          <w:rFonts w:asciiTheme="minorHAnsi" w:eastAsiaTheme="minorEastAsia" w:hAnsiTheme="minorHAnsi" w:cstheme="minorBidi"/>
          <w:noProof/>
          <w:sz w:val="22"/>
          <w:szCs w:val="22"/>
        </w:rPr>
      </w:pPr>
      <w:hyperlink w:anchor="_Toc66170346" w:history="1">
        <w:r w:rsidR="009B00D9" w:rsidRPr="00204884">
          <w:rPr>
            <w:rStyle w:val="Hyperlink"/>
            <w:noProof/>
            <w:lang w:val="en-GB"/>
          </w:rPr>
          <w:t>8</w:t>
        </w:r>
        <w:r w:rsidR="009B00D9">
          <w:rPr>
            <w:rFonts w:asciiTheme="minorHAnsi" w:eastAsiaTheme="minorEastAsia" w:hAnsiTheme="minorHAnsi" w:cstheme="minorBidi"/>
            <w:noProof/>
            <w:sz w:val="22"/>
            <w:szCs w:val="22"/>
          </w:rPr>
          <w:tab/>
        </w:r>
        <w:r w:rsidR="009B00D9" w:rsidRPr="00204884">
          <w:rPr>
            <w:rStyle w:val="Hyperlink"/>
            <w:noProof/>
            <w:lang w:val="en-GB"/>
          </w:rPr>
          <w:t>Appendix</w:t>
        </w:r>
        <w:r w:rsidR="009B00D9">
          <w:rPr>
            <w:noProof/>
            <w:webHidden/>
          </w:rPr>
          <w:tab/>
        </w:r>
        <w:r w:rsidR="009B00D9">
          <w:rPr>
            <w:noProof/>
            <w:webHidden/>
          </w:rPr>
          <w:fldChar w:fldCharType="begin"/>
        </w:r>
        <w:r w:rsidR="009B00D9">
          <w:rPr>
            <w:noProof/>
            <w:webHidden/>
          </w:rPr>
          <w:instrText xml:space="preserve"> PAGEREF _Toc66170346 \h </w:instrText>
        </w:r>
        <w:r w:rsidR="009B00D9">
          <w:rPr>
            <w:noProof/>
            <w:webHidden/>
          </w:rPr>
        </w:r>
        <w:r w:rsidR="009B00D9">
          <w:rPr>
            <w:noProof/>
            <w:webHidden/>
          </w:rPr>
          <w:fldChar w:fldCharType="separate"/>
        </w:r>
        <w:r w:rsidR="009B00D9">
          <w:rPr>
            <w:noProof/>
            <w:webHidden/>
          </w:rPr>
          <w:t>162</w:t>
        </w:r>
        <w:r w:rsidR="009B00D9">
          <w:rPr>
            <w:noProof/>
            <w:webHidden/>
          </w:rPr>
          <w:fldChar w:fldCharType="end"/>
        </w:r>
      </w:hyperlink>
    </w:p>
    <w:p w14:paraId="5230597B" w14:textId="037E6019" w:rsidR="009B00D9" w:rsidRDefault="00D950AE">
      <w:pPr>
        <w:pStyle w:val="TOC2"/>
        <w:rPr>
          <w:rFonts w:asciiTheme="minorHAnsi" w:eastAsiaTheme="minorEastAsia" w:hAnsiTheme="minorHAnsi" w:cstheme="minorBidi"/>
          <w:bCs w:val="0"/>
          <w:sz w:val="22"/>
          <w:szCs w:val="22"/>
        </w:rPr>
      </w:pPr>
      <w:hyperlink w:anchor="_Toc66170347" w:history="1">
        <w:r w:rsidR="009B00D9" w:rsidRPr="00204884">
          <w:rPr>
            <w:rStyle w:val="Hyperlink"/>
            <w:lang w:val="en-GB"/>
          </w:rPr>
          <w:t>8.1</w:t>
        </w:r>
        <w:r w:rsidR="009B00D9">
          <w:rPr>
            <w:rFonts w:asciiTheme="minorHAnsi" w:eastAsiaTheme="minorEastAsia" w:hAnsiTheme="minorHAnsi" w:cstheme="minorBidi"/>
            <w:bCs w:val="0"/>
            <w:sz w:val="22"/>
            <w:szCs w:val="22"/>
          </w:rPr>
          <w:tab/>
        </w:r>
        <w:r w:rsidR="009B00D9" w:rsidRPr="00204884">
          <w:rPr>
            <w:rStyle w:val="Hyperlink"/>
            <w:lang w:val="en-GB"/>
          </w:rPr>
          <w:t>Data Dictionary</w:t>
        </w:r>
        <w:r w:rsidR="009B00D9">
          <w:rPr>
            <w:webHidden/>
          </w:rPr>
          <w:tab/>
        </w:r>
        <w:r w:rsidR="009B00D9">
          <w:rPr>
            <w:webHidden/>
          </w:rPr>
          <w:fldChar w:fldCharType="begin"/>
        </w:r>
        <w:r w:rsidR="009B00D9">
          <w:rPr>
            <w:webHidden/>
          </w:rPr>
          <w:instrText xml:space="preserve"> PAGEREF _Toc66170347 \h </w:instrText>
        </w:r>
        <w:r w:rsidR="009B00D9">
          <w:rPr>
            <w:webHidden/>
          </w:rPr>
        </w:r>
        <w:r w:rsidR="009B00D9">
          <w:rPr>
            <w:webHidden/>
          </w:rPr>
          <w:fldChar w:fldCharType="separate"/>
        </w:r>
        <w:r w:rsidR="009B00D9">
          <w:rPr>
            <w:webHidden/>
          </w:rPr>
          <w:t>162</w:t>
        </w:r>
        <w:r w:rsidR="009B00D9">
          <w:rPr>
            <w:webHidden/>
          </w:rPr>
          <w:fldChar w:fldCharType="end"/>
        </w:r>
      </w:hyperlink>
    </w:p>
    <w:p w14:paraId="23E5B294" w14:textId="32C7931B" w:rsidR="009B00D9" w:rsidRDefault="00D950AE">
      <w:pPr>
        <w:pStyle w:val="TOC3"/>
        <w:rPr>
          <w:rFonts w:asciiTheme="minorHAnsi" w:eastAsiaTheme="minorEastAsia" w:hAnsiTheme="minorHAnsi" w:cstheme="minorBidi"/>
          <w:noProof/>
          <w:sz w:val="22"/>
          <w:szCs w:val="22"/>
        </w:rPr>
      </w:pPr>
      <w:hyperlink w:anchor="_Toc66170348" w:history="1">
        <w:r w:rsidR="009B00D9" w:rsidRPr="00204884">
          <w:rPr>
            <w:rStyle w:val="Hyperlink"/>
            <w:noProof/>
            <w:lang w:val="en-GB"/>
          </w:rPr>
          <w:t>8.1.1</w:t>
        </w:r>
        <w:r w:rsidR="009B00D9">
          <w:rPr>
            <w:rFonts w:asciiTheme="minorHAnsi" w:eastAsiaTheme="minorEastAsia" w:hAnsiTheme="minorHAnsi" w:cstheme="minorBidi"/>
            <w:noProof/>
            <w:sz w:val="22"/>
            <w:szCs w:val="22"/>
          </w:rPr>
          <w:tab/>
        </w:r>
        <w:r w:rsidR="009B00D9" w:rsidRPr="00204884">
          <w:rPr>
            <w:rStyle w:val="Hyperlink"/>
            <w:noProof/>
            <w:lang w:val="en-GB"/>
          </w:rPr>
          <w:t>Logical Signals</w:t>
        </w:r>
        <w:r w:rsidR="009B00D9">
          <w:rPr>
            <w:noProof/>
            <w:webHidden/>
          </w:rPr>
          <w:tab/>
        </w:r>
        <w:r w:rsidR="009B00D9">
          <w:rPr>
            <w:noProof/>
            <w:webHidden/>
          </w:rPr>
          <w:fldChar w:fldCharType="begin"/>
        </w:r>
        <w:r w:rsidR="009B00D9">
          <w:rPr>
            <w:noProof/>
            <w:webHidden/>
          </w:rPr>
          <w:instrText xml:space="preserve"> PAGEREF _Toc66170348 \h </w:instrText>
        </w:r>
        <w:r w:rsidR="009B00D9">
          <w:rPr>
            <w:noProof/>
            <w:webHidden/>
          </w:rPr>
        </w:r>
        <w:r w:rsidR="009B00D9">
          <w:rPr>
            <w:noProof/>
            <w:webHidden/>
          </w:rPr>
          <w:fldChar w:fldCharType="separate"/>
        </w:r>
        <w:r w:rsidR="009B00D9">
          <w:rPr>
            <w:noProof/>
            <w:webHidden/>
          </w:rPr>
          <w:t>162</w:t>
        </w:r>
        <w:r w:rsidR="009B00D9">
          <w:rPr>
            <w:noProof/>
            <w:webHidden/>
          </w:rPr>
          <w:fldChar w:fldCharType="end"/>
        </w:r>
      </w:hyperlink>
    </w:p>
    <w:p w14:paraId="3E00AB03" w14:textId="6204568D" w:rsidR="009B00D9" w:rsidRDefault="00D950AE">
      <w:pPr>
        <w:pStyle w:val="TOC3"/>
        <w:rPr>
          <w:rFonts w:asciiTheme="minorHAnsi" w:eastAsiaTheme="minorEastAsia" w:hAnsiTheme="minorHAnsi" w:cstheme="minorBidi"/>
          <w:noProof/>
          <w:sz w:val="22"/>
          <w:szCs w:val="22"/>
        </w:rPr>
      </w:pPr>
      <w:hyperlink w:anchor="_Toc66170349" w:history="1">
        <w:r w:rsidR="009B00D9" w:rsidRPr="00204884">
          <w:rPr>
            <w:rStyle w:val="Hyperlink"/>
            <w:noProof/>
            <w:lang w:val="en-GB"/>
          </w:rPr>
          <w:t>8.1.2</w:t>
        </w:r>
        <w:r w:rsidR="009B00D9">
          <w:rPr>
            <w:rFonts w:asciiTheme="minorHAnsi" w:eastAsiaTheme="minorEastAsia" w:hAnsiTheme="minorHAnsi" w:cstheme="minorBidi"/>
            <w:noProof/>
            <w:sz w:val="22"/>
            <w:szCs w:val="22"/>
          </w:rPr>
          <w:tab/>
        </w:r>
        <w:r w:rsidR="009B00D9" w:rsidRPr="00204884">
          <w:rPr>
            <w:rStyle w:val="Hyperlink"/>
            <w:noProof/>
            <w:lang w:val="en-GB"/>
          </w:rPr>
          <w:t>Logical Parameters</w:t>
        </w:r>
        <w:r w:rsidR="009B00D9">
          <w:rPr>
            <w:noProof/>
            <w:webHidden/>
          </w:rPr>
          <w:tab/>
        </w:r>
        <w:r w:rsidR="009B00D9">
          <w:rPr>
            <w:noProof/>
            <w:webHidden/>
          </w:rPr>
          <w:fldChar w:fldCharType="begin"/>
        </w:r>
        <w:r w:rsidR="009B00D9">
          <w:rPr>
            <w:noProof/>
            <w:webHidden/>
          </w:rPr>
          <w:instrText xml:space="preserve"> PAGEREF _Toc66170349 \h </w:instrText>
        </w:r>
        <w:r w:rsidR="009B00D9">
          <w:rPr>
            <w:noProof/>
            <w:webHidden/>
          </w:rPr>
        </w:r>
        <w:r w:rsidR="009B00D9">
          <w:rPr>
            <w:noProof/>
            <w:webHidden/>
          </w:rPr>
          <w:fldChar w:fldCharType="separate"/>
        </w:r>
        <w:r w:rsidR="009B00D9">
          <w:rPr>
            <w:noProof/>
            <w:webHidden/>
          </w:rPr>
          <w:t>170</w:t>
        </w:r>
        <w:r w:rsidR="009B00D9">
          <w:rPr>
            <w:noProof/>
            <w:webHidden/>
          </w:rPr>
          <w:fldChar w:fldCharType="end"/>
        </w:r>
      </w:hyperlink>
    </w:p>
    <w:p w14:paraId="3AAD645D" w14:textId="1DFEB6B9" w:rsidR="009B00D9" w:rsidRDefault="00D950AE">
      <w:pPr>
        <w:pStyle w:val="TOC3"/>
        <w:rPr>
          <w:rFonts w:asciiTheme="minorHAnsi" w:eastAsiaTheme="minorEastAsia" w:hAnsiTheme="minorHAnsi" w:cstheme="minorBidi"/>
          <w:noProof/>
          <w:sz w:val="22"/>
          <w:szCs w:val="22"/>
        </w:rPr>
      </w:pPr>
      <w:hyperlink w:anchor="_Toc66170350" w:history="1">
        <w:r w:rsidR="009B00D9" w:rsidRPr="00204884">
          <w:rPr>
            <w:rStyle w:val="Hyperlink"/>
            <w:noProof/>
          </w:rPr>
          <w:t>8.1.3</w:t>
        </w:r>
        <w:r w:rsidR="009B00D9">
          <w:rPr>
            <w:rFonts w:asciiTheme="minorHAnsi" w:eastAsiaTheme="minorEastAsia" w:hAnsiTheme="minorHAnsi" w:cstheme="minorBidi"/>
            <w:noProof/>
            <w:sz w:val="22"/>
            <w:szCs w:val="22"/>
          </w:rPr>
          <w:tab/>
        </w:r>
        <w:r w:rsidR="009B00D9" w:rsidRPr="00204884">
          <w:rPr>
            <w:rStyle w:val="Hyperlink"/>
            <w:noProof/>
          </w:rPr>
          <w:t>Technical Signals</w:t>
        </w:r>
        <w:r w:rsidR="009B00D9">
          <w:rPr>
            <w:noProof/>
            <w:webHidden/>
          </w:rPr>
          <w:tab/>
        </w:r>
        <w:r w:rsidR="009B00D9">
          <w:rPr>
            <w:noProof/>
            <w:webHidden/>
          </w:rPr>
          <w:fldChar w:fldCharType="begin"/>
        </w:r>
        <w:r w:rsidR="009B00D9">
          <w:rPr>
            <w:noProof/>
            <w:webHidden/>
          </w:rPr>
          <w:instrText xml:space="preserve"> PAGEREF _Toc66170350 \h </w:instrText>
        </w:r>
        <w:r w:rsidR="009B00D9">
          <w:rPr>
            <w:noProof/>
            <w:webHidden/>
          </w:rPr>
        </w:r>
        <w:r w:rsidR="009B00D9">
          <w:rPr>
            <w:noProof/>
            <w:webHidden/>
          </w:rPr>
          <w:fldChar w:fldCharType="separate"/>
        </w:r>
        <w:r w:rsidR="009B00D9">
          <w:rPr>
            <w:noProof/>
            <w:webHidden/>
          </w:rPr>
          <w:t>170</w:t>
        </w:r>
        <w:r w:rsidR="009B00D9">
          <w:rPr>
            <w:noProof/>
            <w:webHidden/>
          </w:rPr>
          <w:fldChar w:fldCharType="end"/>
        </w:r>
      </w:hyperlink>
    </w:p>
    <w:p w14:paraId="28F00832" w14:textId="2E2E5A43"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51" w:history="1">
        <w:r w:rsidR="009B00D9" w:rsidRPr="00204884">
          <w:rPr>
            <w:rStyle w:val="Hyperlink"/>
            <w:noProof/>
          </w:rPr>
          <w:t>8.1.3.1</w:t>
        </w:r>
        <w:r w:rsidR="009B00D9">
          <w:rPr>
            <w:rFonts w:asciiTheme="minorHAnsi" w:eastAsiaTheme="minorEastAsia" w:hAnsiTheme="minorHAnsi" w:cstheme="minorBidi"/>
            <w:noProof/>
            <w:sz w:val="22"/>
            <w:szCs w:val="22"/>
          </w:rPr>
          <w:tab/>
        </w:r>
        <w:r w:rsidR="009B00D9" w:rsidRPr="00204884">
          <w:rPr>
            <w:rStyle w:val="Hyperlink"/>
            <w:noProof/>
          </w:rPr>
          <w:t>GSDB Signals</w:t>
        </w:r>
        <w:r w:rsidR="009B00D9">
          <w:rPr>
            <w:noProof/>
            <w:webHidden/>
          </w:rPr>
          <w:tab/>
        </w:r>
        <w:r w:rsidR="009B00D9">
          <w:rPr>
            <w:noProof/>
            <w:webHidden/>
          </w:rPr>
          <w:fldChar w:fldCharType="begin"/>
        </w:r>
        <w:r w:rsidR="009B00D9">
          <w:rPr>
            <w:noProof/>
            <w:webHidden/>
          </w:rPr>
          <w:instrText xml:space="preserve"> PAGEREF _Toc66170351 \h </w:instrText>
        </w:r>
        <w:r w:rsidR="009B00D9">
          <w:rPr>
            <w:noProof/>
            <w:webHidden/>
          </w:rPr>
        </w:r>
        <w:r w:rsidR="009B00D9">
          <w:rPr>
            <w:noProof/>
            <w:webHidden/>
          </w:rPr>
          <w:fldChar w:fldCharType="separate"/>
        </w:r>
        <w:r w:rsidR="009B00D9">
          <w:rPr>
            <w:noProof/>
            <w:webHidden/>
          </w:rPr>
          <w:t>173</w:t>
        </w:r>
        <w:r w:rsidR="009B00D9">
          <w:rPr>
            <w:noProof/>
            <w:webHidden/>
          </w:rPr>
          <w:fldChar w:fldCharType="end"/>
        </w:r>
      </w:hyperlink>
    </w:p>
    <w:p w14:paraId="1B7739C9" w14:textId="21FEB09F"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52" w:history="1">
        <w:r w:rsidR="009B00D9" w:rsidRPr="00204884">
          <w:rPr>
            <w:rStyle w:val="Hyperlink"/>
            <w:noProof/>
          </w:rPr>
          <w:t>8.1.3.2</w:t>
        </w:r>
        <w:r w:rsidR="009B00D9">
          <w:rPr>
            <w:rFonts w:asciiTheme="minorHAnsi" w:eastAsiaTheme="minorEastAsia" w:hAnsiTheme="minorHAnsi" w:cstheme="minorBidi"/>
            <w:noProof/>
            <w:sz w:val="22"/>
            <w:szCs w:val="22"/>
          </w:rPr>
          <w:tab/>
        </w:r>
        <w:r w:rsidR="009B00D9" w:rsidRPr="00204884">
          <w:rPr>
            <w:rStyle w:val="Hyperlink"/>
            <w:noProof/>
          </w:rPr>
          <w:t>HW I/Os</w:t>
        </w:r>
        <w:r w:rsidR="009B00D9">
          <w:rPr>
            <w:noProof/>
            <w:webHidden/>
          </w:rPr>
          <w:tab/>
        </w:r>
        <w:r w:rsidR="009B00D9">
          <w:rPr>
            <w:noProof/>
            <w:webHidden/>
          </w:rPr>
          <w:fldChar w:fldCharType="begin"/>
        </w:r>
        <w:r w:rsidR="009B00D9">
          <w:rPr>
            <w:noProof/>
            <w:webHidden/>
          </w:rPr>
          <w:instrText xml:space="preserve"> PAGEREF _Toc66170352 \h </w:instrText>
        </w:r>
        <w:r w:rsidR="009B00D9">
          <w:rPr>
            <w:noProof/>
            <w:webHidden/>
          </w:rPr>
        </w:r>
        <w:r w:rsidR="009B00D9">
          <w:rPr>
            <w:noProof/>
            <w:webHidden/>
          </w:rPr>
          <w:fldChar w:fldCharType="separate"/>
        </w:r>
        <w:r w:rsidR="009B00D9">
          <w:rPr>
            <w:noProof/>
            <w:webHidden/>
          </w:rPr>
          <w:t>173</w:t>
        </w:r>
        <w:r w:rsidR="009B00D9">
          <w:rPr>
            <w:noProof/>
            <w:webHidden/>
          </w:rPr>
          <w:fldChar w:fldCharType="end"/>
        </w:r>
      </w:hyperlink>
    </w:p>
    <w:p w14:paraId="47F0A2C5" w14:textId="7DE5D309"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53" w:history="1">
        <w:r w:rsidR="009B00D9" w:rsidRPr="00204884">
          <w:rPr>
            <w:rStyle w:val="Hyperlink"/>
            <w:noProof/>
          </w:rPr>
          <w:t>8.1.3.3</w:t>
        </w:r>
        <w:r w:rsidR="009B00D9">
          <w:rPr>
            <w:rFonts w:asciiTheme="minorHAnsi" w:eastAsiaTheme="minorEastAsia" w:hAnsiTheme="minorHAnsi" w:cstheme="minorBidi"/>
            <w:noProof/>
            <w:sz w:val="22"/>
            <w:szCs w:val="22"/>
          </w:rPr>
          <w:tab/>
        </w:r>
        <w:r w:rsidR="009B00D9" w:rsidRPr="00204884">
          <w:rPr>
            <w:rStyle w:val="Hyperlink"/>
            <w:noProof/>
          </w:rPr>
          <w:t>Diagnostic Interfaces</w:t>
        </w:r>
        <w:r w:rsidR="009B00D9">
          <w:rPr>
            <w:noProof/>
            <w:webHidden/>
          </w:rPr>
          <w:tab/>
        </w:r>
        <w:r w:rsidR="009B00D9">
          <w:rPr>
            <w:noProof/>
            <w:webHidden/>
          </w:rPr>
          <w:fldChar w:fldCharType="begin"/>
        </w:r>
        <w:r w:rsidR="009B00D9">
          <w:rPr>
            <w:noProof/>
            <w:webHidden/>
          </w:rPr>
          <w:instrText xml:space="preserve"> PAGEREF _Toc66170353 \h </w:instrText>
        </w:r>
        <w:r w:rsidR="009B00D9">
          <w:rPr>
            <w:noProof/>
            <w:webHidden/>
          </w:rPr>
        </w:r>
        <w:r w:rsidR="009B00D9">
          <w:rPr>
            <w:noProof/>
            <w:webHidden/>
          </w:rPr>
          <w:fldChar w:fldCharType="separate"/>
        </w:r>
        <w:r w:rsidR="009B00D9">
          <w:rPr>
            <w:noProof/>
            <w:webHidden/>
          </w:rPr>
          <w:t>173</w:t>
        </w:r>
        <w:r w:rsidR="009B00D9">
          <w:rPr>
            <w:noProof/>
            <w:webHidden/>
          </w:rPr>
          <w:fldChar w:fldCharType="end"/>
        </w:r>
      </w:hyperlink>
    </w:p>
    <w:p w14:paraId="75A135BB" w14:textId="59406E60" w:rsidR="009B00D9" w:rsidRDefault="00D950AE">
      <w:pPr>
        <w:pStyle w:val="TOC3"/>
        <w:rPr>
          <w:rFonts w:asciiTheme="minorHAnsi" w:eastAsiaTheme="minorEastAsia" w:hAnsiTheme="minorHAnsi" w:cstheme="minorBidi"/>
          <w:noProof/>
          <w:sz w:val="22"/>
          <w:szCs w:val="22"/>
        </w:rPr>
      </w:pPr>
      <w:hyperlink w:anchor="_Toc66170354" w:history="1">
        <w:r w:rsidR="009B00D9" w:rsidRPr="00204884">
          <w:rPr>
            <w:rStyle w:val="Hyperlink"/>
            <w:noProof/>
          </w:rPr>
          <w:t>8.1.4</w:t>
        </w:r>
        <w:r w:rsidR="009B00D9">
          <w:rPr>
            <w:rFonts w:asciiTheme="minorHAnsi" w:eastAsiaTheme="minorEastAsia" w:hAnsiTheme="minorHAnsi" w:cstheme="minorBidi"/>
            <w:noProof/>
            <w:sz w:val="22"/>
            <w:szCs w:val="22"/>
          </w:rPr>
          <w:tab/>
        </w:r>
        <w:r w:rsidR="009B00D9" w:rsidRPr="00204884">
          <w:rPr>
            <w:rStyle w:val="Hyperlink"/>
            <w:noProof/>
          </w:rPr>
          <w:t>Technical Parameters</w:t>
        </w:r>
        <w:r w:rsidR="009B00D9">
          <w:rPr>
            <w:noProof/>
            <w:webHidden/>
          </w:rPr>
          <w:tab/>
        </w:r>
        <w:r w:rsidR="009B00D9">
          <w:rPr>
            <w:noProof/>
            <w:webHidden/>
          </w:rPr>
          <w:fldChar w:fldCharType="begin"/>
        </w:r>
        <w:r w:rsidR="009B00D9">
          <w:rPr>
            <w:noProof/>
            <w:webHidden/>
          </w:rPr>
          <w:instrText xml:space="preserve"> PAGEREF _Toc66170354 \h </w:instrText>
        </w:r>
        <w:r w:rsidR="009B00D9">
          <w:rPr>
            <w:noProof/>
            <w:webHidden/>
          </w:rPr>
        </w:r>
        <w:r w:rsidR="009B00D9">
          <w:rPr>
            <w:noProof/>
            <w:webHidden/>
          </w:rPr>
          <w:fldChar w:fldCharType="separate"/>
        </w:r>
        <w:r w:rsidR="009B00D9">
          <w:rPr>
            <w:noProof/>
            <w:webHidden/>
          </w:rPr>
          <w:t>173</w:t>
        </w:r>
        <w:r w:rsidR="009B00D9">
          <w:rPr>
            <w:noProof/>
            <w:webHidden/>
          </w:rPr>
          <w:fldChar w:fldCharType="end"/>
        </w:r>
      </w:hyperlink>
    </w:p>
    <w:p w14:paraId="449742CA" w14:textId="6E58FDB0" w:rsidR="009B00D9" w:rsidRDefault="00D950AE">
      <w:pPr>
        <w:pStyle w:val="TOC3"/>
        <w:rPr>
          <w:rFonts w:asciiTheme="minorHAnsi" w:eastAsiaTheme="minorEastAsia" w:hAnsiTheme="minorHAnsi" w:cstheme="minorBidi"/>
          <w:noProof/>
          <w:sz w:val="22"/>
          <w:szCs w:val="22"/>
        </w:rPr>
      </w:pPr>
      <w:hyperlink w:anchor="_Toc66170355" w:history="1">
        <w:r w:rsidR="009B00D9" w:rsidRPr="00204884">
          <w:rPr>
            <w:rStyle w:val="Hyperlink"/>
            <w:noProof/>
          </w:rPr>
          <w:t>8.1.5</w:t>
        </w:r>
        <w:r w:rsidR="009B00D9">
          <w:rPr>
            <w:rFonts w:asciiTheme="minorHAnsi" w:eastAsiaTheme="minorEastAsia" w:hAnsiTheme="minorHAnsi" w:cstheme="minorBidi"/>
            <w:noProof/>
            <w:sz w:val="22"/>
            <w:szCs w:val="22"/>
          </w:rPr>
          <w:tab/>
        </w:r>
        <w:r w:rsidR="009B00D9" w:rsidRPr="00204884">
          <w:rPr>
            <w:rStyle w:val="Hyperlink"/>
            <w:noProof/>
          </w:rPr>
          <w:t>Mappings</w:t>
        </w:r>
        <w:r w:rsidR="009B00D9">
          <w:rPr>
            <w:noProof/>
            <w:webHidden/>
          </w:rPr>
          <w:tab/>
        </w:r>
        <w:r w:rsidR="009B00D9">
          <w:rPr>
            <w:noProof/>
            <w:webHidden/>
          </w:rPr>
          <w:fldChar w:fldCharType="begin"/>
        </w:r>
        <w:r w:rsidR="009B00D9">
          <w:rPr>
            <w:noProof/>
            <w:webHidden/>
          </w:rPr>
          <w:instrText xml:space="preserve"> PAGEREF _Toc66170355 \h </w:instrText>
        </w:r>
        <w:r w:rsidR="009B00D9">
          <w:rPr>
            <w:noProof/>
            <w:webHidden/>
          </w:rPr>
        </w:r>
        <w:r w:rsidR="009B00D9">
          <w:rPr>
            <w:noProof/>
            <w:webHidden/>
          </w:rPr>
          <w:fldChar w:fldCharType="separate"/>
        </w:r>
        <w:r w:rsidR="009B00D9">
          <w:rPr>
            <w:noProof/>
            <w:webHidden/>
          </w:rPr>
          <w:t>174</w:t>
        </w:r>
        <w:r w:rsidR="009B00D9">
          <w:rPr>
            <w:noProof/>
            <w:webHidden/>
          </w:rPr>
          <w:fldChar w:fldCharType="end"/>
        </w:r>
      </w:hyperlink>
    </w:p>
    <w:p w14:paraId="79EA22F6" w14:textId="15E32275" w:rsidR="009B00D9" w:rsidRDefault="00D950AE">
      <w:pPr>
        <w:pStyle w:val="TOC3"/>
        <w:rPr>
          <w:rFonts w:asciiTheme="minorHAnsi" w:eastAsiaTheme="minorEastAsia" w:hAnsiTheme="minorHAnsi" w:cstheme="minorBidi"/>
          <w:noProof/>
          <w:sz w:val="22"/>
          <w:szCs w:val="22"/>
        </w:rPr>
      </w:pPr>
      <w:hyperlink w:anchor="_Toc66170356" w:history="1">
        <w:r w:rsidR="009B00D9" w:rsidRPr="00204884">
          <w:rPr>
            <w:rStyle w:val="Hyperlink"/>
            <w:noProof/>
          </w:rPr>
          <w:t>8.1.6</w:t>
        </w:r>
        <w:r w:rsidR="009B00D9">
          <w:rPr>
            <w:rFonts w:asciiTheme="minorHAnsi" w:eastAsiaTheme="minorEastAsia" w:hAnsiTheme="minorHAnsi" w:cstheme="minorBidi"/>
            <w:noProof/>
            <w:sz w:val="22"/>
            <w:szCs w:val="22"/>
          </w:rPr>
          <w:tab/>
        </w:r>
        <w:r w:rsidR="009B00D9" w:rsidRPr="00204884">
          <w:rPr>
            <w:rStyle w:val="Hyperlink"/>
            <w:noProof/>
          </w:rPr>
          <w:t>Technical Interfaces</w:t>
        </w:r>
        <w:r w:rsidR="009B00D9">
          <w:rPr>
            <w:noProof/>
            <w:webHidden/>
          </w:rPr>
          <w:tab/>
        </w:r>
        <w:r w:rsidR="009B00D9">
          <w:rPr>
            <w:noProof/>
            <w:webHidden/>
          </w:rPr>
          <w:fldChar w:fldCharType="begin"/>
        </w:r>
        <w:r w:rsidR="009B00D9">
          <w:rPr>
            <w:noProof/>
            <w:webHidden/>
          </w:rPr>
          <w:instrText xml:space="preserve"> PAGEREF _Toc66170356 \h </w:instrText>
        </w:r>
        <w:r w:rsidR="009B00D9">
          <w:rPr>
            <w:noProof/>
            <w:webHidden/>
          </w:rPr>
        </w:r>
        <w:r w:rsidR="009B00D9">
          <w:rPr>
            <w:noProof/>
            <w:webHidden/>
          </w:rPr>
          <w:fldChar w:fldCharType="separate"/>
        </w:r>
        <w:r w:rsidR="009B00D9">
          <w:rPr>
            <w:noProof/>
            <w:webHidden/>
          </w:rPr>
          <w:t>174</w:t>
        </w:r>
        <w:r w:rsidR="009B00D9">
          <w:rPr>
            <w:noProof/>
            <w:webHidden/>
          </w:rPr>
          <w:fldChar w:fldCharType="end"/>
        </w:r>
      </w:hyperlink>
    </w:p>
    <w:p w14:paraId="264C2092" w14:textId="143607E4"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57" w:history="1">
        <w:r w:rsidR="009B00D9" w:rsidRPr="00204884">
          <w:rPr>
            <w:rStyle w:val="Hyperlink"/>
            <w:noProof/>
          </w:rPr>
          <w:t>8.1.6.1</w:t>
        </w:r>
        <w:r w:rsidR="009B00D9">
          <w:rPr>
            <w:rFonts w:asciiTheme="minorHAnsi" w:eastAsiaTheme="minorEastAsia" w:hAnsiTheme="minorHAnsi" w:cstheme="minorBidi"/>
            <w:noProof/>
            <w:sz w:val="22"/>
            <w:szCs w:val="22"/>
          </w:rPr>
          <w:tab/>
        </w:r>
        <w:r w:rsidR="009B00D9" w:rsidRPr="00204884">
          <w:rPr>
            <w:rStyle w:val="Hyperlink"/>
            <w:noProof/>
          </w:rPr>
          <w:t>AIS Interfaces</w:t>
        </w:r>
        <w:r w:rsidR="009B00D9">
          <w:rPr>
            <w:noProof/>
            <w:webHidden/>
          </w:rPr>
          <w:tab/>
        </w:r>
        <w:r w:rsidR="009B00D9">
          <w:rPr>
            <w:noProof/>
            <w:webHidden/>
          </w:rPr>
          <w:fldChar w:fldCharType="begin"/>
        </w:r>
        <w:r w:rsidR="009B00D9">
          <w:rPr>
            <w:noProof/>
            <w:webHidden/>
          </w:rPr>
          <w:instrText xml:space="preserve"> PAGEREF _Toc66170357 \h </w:instrText>
        </w:r>
        <w:r w:rsidR="009B00D9">
          <w:rPr>
            <w:noProof/>
            <w:webHidden/>
          </w:rPr>
        </w:r>
        <w:r w:rsidR="009B00D9">
          <w:rPr>
            <w:noProof/>
            <w:webHidden/>
          </w:rPr>
          <w:fldChar w:fldCharType="separate"/>
        </w:r>
        <w:r w:rsidR="009B00D9">
          <w:rPr>
            <w:noProof/>
            <w:webHidden/>
          </w:rPr>
          <w:t>174</w:t>
        </w:r>
        <w:r w:rsidR="009B00D9">
          <w:rPr>
            <w:noProof/>
            <w:webHidden/>
          </w:rPr>
          <w:fldChar w:fldCharType="end"/>
        </w:r>
      </w:hyperlink>
    </w:p>
    <w:p w14:paraId="518A356A" w14:textId="5B830B0B"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58" w:history="1">
        <w:r w:rsidR="009B00D9" w:rsidRPr="00204884">
          <w:rPr>
            <w:rStyle w:val="Hyperlink"/>
            <w:noProof/>
          </w:rPr>
          <w:t>8.1.6.2</w:t>
        </w:r>
        <w:r w:rsidR="009B00D9">
          <w:rPr>
            <w:rFonts w:asciiTheme="minorHAnsi" w:eastAsiaTheme="minorEastAsia" w:hAnsiTheme="minorHAnsi" w:cstheme="minorBidi"/>
            <w:noProof/>
            <w:sz w:val="22"/>
            <w:szCs w:val="22"/>
          </w:rPr>
          <w:tab/>
        </w:r>
        <w:r w:rsidR="009B00D9" w:rsidRPr="00204884">
          <w:rPr>
            <w:rStyle w:val="Hyperlink"/>
            <w:noProof/>
          </w:rPr>
          <w:t>AUTOSAR Ports</w:t>
        </w:r>
        <w:r w:rsidR="009B00D9">
          <w:rPr>
            <w:noProof/>
            <w:webHidden/>
          </w:rPr>
          <w:tab/>
        </w:r>
        <w:r w:rsidR="009B00D9">
          <w:rPr>
            <w:noProof/>
            <w:webHidden/>
          </w:rPr>
          <w:fldChar w:fldCharType="begin"/>
        </w:r>
        <w:r w:rsidR="009B00D9">
          <w:rPr>
            <w:noProof/>
            <w:webHidden/>
          </w:rPr>
          <w:instrText xml:space="preserve"> PAGEREF _Toc66170358 \h </w:instrText>
        </w:r>
        <w:r w:rsidR="009B00D9">
          <w:rPr>
            <w:noProof/>
            <w:webHidden/>
          </w:rPr>
        </w:r>
        <w:r w:rsidR="009B00D9">
          <w:rPr>
            <w:noProof/>
            <w:webHidden/>
          </w:rPr>
          <w:fldChar w:fldCharType="separate"/>
        </w:r>
        <w:r w:rsidR="009B00D9">
          <w:rPr>
            <w:noProof/>
            <w:webHidden/>
          </w:rPr>
          <w:t>174</w:t>
        </w:r>
        <w:r w:rsidR="009B00D9">
          <w:rPr>
            <w:noProof/>
            <w:webHidden/>
          </w:rPr>
          <w:fldChar w:fldCharType="end"/>
        </w:r>
      </w:hyperlink>
    </w:p>
    <w:p w14:paraId="3E2FFC13" w14:textId="733FC4CC" w:rsidR="009B00D9" w:rsidRDefault="00D950AE">
      <w:pPr>
        <w:pStyle w:val="TOC3"/>
        <w:rPr>
          <w:rFonts w:asciiTheme="minorHAnsi" w:eastAsiaTheme="minorEastAsia" w:hAnsiTheme="minorHAnsi" w:cstheme="minorBidi"/>
          <w:noProof/>
          <w:sz w:val="22"/>
          <w:szCs w:val="22"/>
        </w:rPr>
      </w:pPr>
      <w:hyperlink w:anchor="_Toc66170359" w:history="1">
        <w:r w:rsidR="009B00D9" w:rsidRPr="00204884">
          <w:rPr>
            <w:rStyle w:val="Hyperlink"/>
            <w:noProof/>
          </w:rPr>
          <w:t>8.1.7</w:t>
        </w:r>
        <w:r w:rsidR="009B00D9">
          <w:rPr>
            <w:rFonts w:asciiTheme="minorHAnsi" w:eastAsiaTheme="minorEastAsia" w:hAnsiTheme="minorHAnsi" w:cstheme="minorBidi"/>
            <w:noProof/>
            <w:sz w:val="22"/>
            <w:szCs w:val="22"/>
          </w:rPr>
          <w:tab/>
        </w:r>
        <w:r w:rsidR="009B00D9" w:rsidRPr="00204884">
          <w:rPr>
            <w:rStyle w:val="Hyperlink"/>
            <w:noProof/>
          </w:rPr>
          <w:t>Messages/APIs</w:t>
        </w:r>
        <w:r w:rsidR="009B00D9">
          <w:rPr>
            <w:noProof/>
            <w:webHidden/>
          </w:rPr>
          <w:tab/>
        </w:r>
        <w:r w:rsidR="009B00D9">
          <w:rPr>
            <w:noProof/>
            <w:webHidden/>
          </w:rPr>
          <w:fldChar w:fldCharType="begin"/>
        </w:r>
        <w:r w:rsidR="009B00D9">
          <w:rPr>
            <w:noProof/>
            <w:webHidden/>
          </w:rPr>
          <w:instrText xml:space="preserve"> PAGEREF _Toc66170359 \h </w:instrText>
        </w:r>
        <w:r w:rsidR="009B00D9">
          <w:rPr>
            <w:noProof/>
            <w:webHidden/>
          </w:rPr>
        </w:r>
        <w:r w:rsidR="009B00D9">
          <w:rPr>
            <w:noProof/>
            <w:webHidden/>
          </w:rPr>
          <w:fldChar w:fldCharType="separate"/>
        </w:r>
        <w:r w:rsidR="009B00D9">
          <w:rPr>
            <w:noProof/>
            <w:webHidden/>
          </w:rPr>
          <w:t>174</w:t>
        </w:r>
        <w:r w:rsidR="009B00D9">
          <w:rPr>
            <w:noProof/>
            <w:webHidden/>
          </w:rPr>
          <w:fldChar w:fldCharType="end"/>
        </w:r>
      </w:hyperlink>
    </w:p>
    <w:p w14:paraId="51E63334" w14:textId="610B33CD"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60" w:history="1">
        <w:r w:rsidR="009B00D9" w:rsidRPr="00204884">
          <w:rPr>
            <w:rStyle w:val="Hyperlink"/>
            <w:noProof/>
          </w:rPr>
          <w:t>8.1.7.1</w:t>
        </w:r>
        <w:r w:rsidR="009B00D9">
          <w:rPr>
            <w:rFonts w:asciiTheme="minorHAnsi" w:eastAsiaTheme="minorEastAsia" w:hAnsiTheme="minorHAnsi" w:cstheme="minorBidi"/>
            <w:noProof/>
            <w:sz w:val="22"/>
            <w:szCs w:val="22"/>
          </w:rPr>
          <w:tab/>
        </w:r>
        <w:r w:rsidR="009B00D9" w:rsidRPr="00204884">
          <w:rPr>
            <w:rStyle w:val="Hyperlink"/>
            <w:noProof/>
          </w:rPr>
          <w:t>CAN Bus “&lt;Bus Name&gt;”</w:t>
        </w:r>
        <w:r w:rsidR="009B00D9">
          <w:rPr>
            <w:noProof/>
            <w:webHidden/>
          </w:rPr>
          <w:tab/>
        </w:r>
        <w:r w:rsidR="009B00D9">
          <w:rPr>
            <w:noProof/>
            <w:webHidden/>
          </w:rPr>
          <w:fldChar w:fldCharType="begin"/>
        </w:r>
        <w:r w:rsidR="009B00D9">
          <w:rPr>
            <w:noProof/>
            <w:webHidden/>
          </w:rPr>
          <w:instrText xml:space="preserve"> PAGEREF _Toc66170360 \h </w:instrText>
        </w:r>
        <w:r w:rsidR="009B00D9">
          <w:rPr>
            <w:noProof/>
            <w:webHidden/>
          </w:rPr>
        </w:r>
        <w:r w:rsidR="009B00D9">
          <w:rPr>
            <w:noProof/>
            <w:webHidden/>
          </w:rPr>
          <w:fldChar w:fldCharType="separate"/>
        </w:r>
        <w:r w:rsidR="009B00D9">
          <w:rPr>
            <w:noProof/>
            <w:webHidden/>
          </w:rPr>
          <w:t>174</w:t>
        </w:r>
        <w:r w:rsidR="009B00D9">
          <w:rPr>
            <w:noProof/>
            <w:webHidden/>
          </w:rPr>
          <w:fldChar w:fldCharType="end"/>
        </w:r>
      </w:hyperlink>
    </w:p>
    <w:p w14:paraId="0747249E" w14:textId="14AC0959"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61" w:history="1">
        <w:r w:rsidR="009B00D9" w:rsidRPr="00204884">
          <w:rPr>
            <w:rStyle w:val="Hyperlink"/>
            <w:noProof/>
          </w:rPr>
          <w:t>8.1.7.2</w:t>
        </w:r>
        <w:r w:rsidR="009B00D9">
          <w:rPr>
            <w:rFonts w:asciiTheme="minorHAnsi" w:eastAsiaTheme="minorEastAsia" w:hAnsiTheme="minorHAnsi" w:cstheme="minorBidi"/>
            <w:noProof/>
            <w:sz w:val="22"/>
            <w:szCs w:val="22"/>
          </w:rPr>
          <w:tab/>
        </w:r>
        <w:r w:rsidR="009B00D9" w:rsidRPr="00204884">
          <w:rPr>
            <w:rStyle w:val="Hyperlink"/>
            <w:noProof/>
          </w:rPr>
          <w:t>LIN Bus “&lt;Bus Name&gt;”</w:t>
        </w:r>
        <w:r w:rsidR="009B00D9">
          <w:rPr>
            <w:noProof/>
            <w:webHidden/>
          </w:rPr>
          <w:tab/>
        </w:r>
        <w:r w:rsidR="009B00D9">
          <w:rPr>
            <w:noProof/>
            <w:webHidden/>
          </w:rPr>
          <w:fldChar w:fldCharType="begin"/>
        </w:r>
        <w:r w:rsidR="009B00D9">
          <w:rPr>
            <w:noProof/>
            <w:webHidden/>
          </w:rPr>
          <w:instrText xml:space="preserve"> PAGEREF _Toc66170361 \h </w:instrText>
        </w:r>
        <w:r w:rsidR="009B00D9">
          <w:rPr>
            <w:noProof/>
            <w:webHidden/>
          </w:rPr>
        </w:r>
        <w:r w:rsidR="009B00D9">
          <w:rPr>
            <w:noProof/>
            <w:webHidden/>
          </w:rPr>
          <w:fldChar w:fldCharType="separate"/>
        </w:r>
        <w:r w:rsidR="009B00D9">
          <w:rPr>
            <w:noProof/>
            <w:webHidden/>
          </w:rPr>
          <w:t>174</w:t>
        </w:r>
        <w:r w:rsidR="009B00D9">
          <w:rPr>
            <w:noProof/>
            <w:webHidden/>
          </w:rPr>
          <w:fldChar w:fldCharType="end"/>
        </w:r>
      </w:hyperlink>
    </w:p>
    <w:p w14:paraId="4F5462E4" w14:textId="7B4DEAF3"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62" w:history="1">
        <w:r w:rsidR="009B00D9" w:rsidRPr="00204884">
          <w:rPr>
            <w:rStyle w:val="Hyperlink"/>
            <w:noProof/>
          </w:rPr>
          <w:t>8.1.7.3</w:t>
        </w:r>
        <w:r w:rsidR="009B00D9">
          <w:rPr>
            <w:rFonts w:asciiTheme="minorHAnsi" w:eastAsiaTheme="minorEastAsia" w:hAnsiTheme="minorHAnsi" w:cstheme="minorBidi"/>
            <w:noProof/>
            <w:sz w:val="22"/>
            <w:szCs w:val="22"/>
          </w:rPr>
          <w:tab/>
        </w:r>
        <w:r w:rsidR="009B00D9" w:rsidRPr="00204884">
          <w:rPr>
            <w:rStyle w:val="Hyperlink"/>
            <w:noProof/>
          </w:rPr>
          <w:t>AUTOSAR Interfaces</w:t>
        </w:r>
        <w:r w:rsidR="009B00D9">
          <w:rPr>
            <w:noProof/>
            <w:webHidden/>
          </w:rPr>
          <w:tab/>
        </w:r>
        <w:r w:rsidR="009B00D9">
          <w:rPr>
            <w:noProof/>
            <w:webHidden/>
          </w:rPr>
          <w:fldChar w:fldCharType="begin"/>
        </w:r>
        <w:r w:rsidR="009B00D9">
          <w:rPr>
            <w:noProof/>
            <w:webHidden/>
          </w:rPr>
          <w:instrText xml:space="preserve"> PAGEREF _Toc66170362 \h </w:instrText>
        </w:r>
        <w:r w:rsidR="009B00D9">
          <w:rPr>
            <w:noProof/>
            <w:webHidden/>
          </w:rPr>
        </w:r>
        <w:r w:rsidR="009B00D9">
          <w:rPr>
            <w:noProof/>
            <w:webHidden/>
          </w:rPr>
          <w:fldChar w:fldCharType="separate"/>
        </w:r>
        <w:r w:rsidR="009B00D9">
          <w:rPr>
            <w:noProof/>
            <w:webHidden/>
          </w:rPr>
          <w:t>174</w:t>
        </w:r>
        <w:r w:rsidR="009B00D9">
          <w:rPr>
            <w:noProof/>
            <w:webHidden/>
          </w:rPr>
          <w:fldChar w:fldCharType="end"/>
        </w:r>
      </w:hyperlink>
    </w:p>
    <w:p w14:paraId="7362A615" w14:textId="4795A0C6" w:rsidR="009B00D9" w:rsidRDefault="00D950AE">
      <w:pPr>
        <w:pStyle w:val="TOC4"/>
        <w:tabs>
          <w:tab w:val="left" w:pos="1600"/>
          <w:tab w:val="right" w:leader="dot" w:pos="10338"/>
        </w:tabs>
        <w:rPr>
          <w:rFonts w:asciiTheme="minorHAnsi" w:eastAsiaTheme="minorEastAsia" w:hAnsiTheme="minorHAnsi" w:cstheme="minorBidi"/>
          <w:noProof/>
          <w:sz w:val="22"/>
          <w:szCs w:val="22"/>
        </w:rPr>
      </w:pPr>
      <w:hyperlink w:anchor="_Toc66170363" w:history="1">
        <w:r w:rsidR="009B00D9" w:rsidRPr="00204884">
          <w:rPr>
            <w:rStyle w:val="Hyperlink"/>
            <w:noProof/>
          </w:rPr>
          <w:t>8.1.7.4</w:t>
        </w:r>
        <w:r w:rsidR="009B00D9">
          <w:rPr>
            <w:rFonts w:asciiTheme="minorHAnsi" w:eastAsiaTheme="minorEastAsia" w:hAnsiTheme="minorHAnsi" w:cstheme="minorBidi"/>
            <w:noProof/>
            <w:sz w:val="22"/>
            <w:szCs w:val="22"/>
          </w:rPr>
          <w:tab/>
        </w:r>
        <w:r w:rsidR="009B00D9" w:rsidRPr="00204884">
          <w:rPr>
            <w:rStyle w:val="Hyperlink"/>
            <w:noProof/>
          </w:rPr>
          <w:t>SOA Service Contracts</w:t>
        </w:r>
        <w:r w:rsidR="009B00D9">
          <w:rPr>
            <w:noProof/>
            <w:webHidden/>
          </w:rPr>
          <w:tab/>
        </w:r>
        <w:r w:rsidR="009B00D9">
          <w:rPr>
            <w:noProof/>
            <w:webHidden/>
          </w:rPr>
          <w:fldChar w:fldCharType="begin"/>
        </w:r>
        <w:r w:rsidR="009B00D9">
          <w:rPr>
            <w:noProof/>
            <w:webHidden/>
          </w:rPr>
          <w:instrText xml:space="preserve"> PAGEREF _Toc66170363 \h </w:instrText>
        </w:r>
        <w:r w:rsidR="009B00D9">
          <w:rPr>
            <w:noProof/>
            <w:webHidden/>
          </w:rPr>
        </w:r>
        <w:r w:rsidR="009B00D9">
          <w:rPr>
            <w:noProof/>
            <w:webHidden/>
          </w:rPr>
          <w:fldChar w:fldCharType="separate"/>
        </w:r>
        <w:r w:rsidR="009B00D9">
          <w:rPr>
            <w:noProof/>
            <w:webHidden/>
          </w:rPr>
          <w:t>174</w:t>
        </w:r>
        <w:r w:rsidR="009B00D9">
          <w:rPr>
            <w:noProof/>
            <w:webHidden/>
          </w:rPr>
          <w:fldChar w:fldCharType="end"/>
        </w:r>
      </w:hyperlink>
    </w:p>
    <w:p w14:paraId="2A8A6AFE" w14:textId="7436310F" w:rsidR="009B00D9" w:rsidRDefault="00D950AE">
      <w:pPr>
        <w:pStyle w:val="TOC3"/>
        <w:rPr>
          <w:rFonts w:asciiTheme="minorHAnsi" w:eastAsiaTheme="minorEastAsia" w:hAnsiTheme="minorHAnsi" w:cstheme="minorBidi"/>
          <w:noProof/>
          <w:sz w:val="22"/>
          <w:szCs w:val="22"/>
        </w:rPr>
      </w:pPr>
      <w:hyperlink w:anchor="_Toc66170364" w:history="1">
        <w:r w:rsidR="009B00D9" w:rsidRPr="00204884">
          <w:rPr>
            <w:rStyle w:val="Hyperlink"/>
            <w:noProof/>
          </w:rPr>
          <w:t>8.1.8</w:t>
        </w:r>
        <w:r w:rsidR="009B00D9">
          <w:rPr>
            <w:rFonts w:asciiTheme="minorHAnsi" w:eastAsiaTheme="minorEastAsia" w:hAnsiTheme="minorHAnsi" w:cstheme="minorBidi"/>
            <w:noProof/>
            <w:sz w:val="22"/>
            <w:szCs w:val="22"/>
          </w:rPr>
          <w:tab/>
        </w:r>
        <w:r w:rsidR="009B00D9" w:rsidRPr="00204884">
          <w:rPr>
            <w:rStyle w:val="Hyperlink"/>
            <w:noProof/>
          </w:rPr>
          <w:t>Encoding Types</w:t>
        </w:r>
        <w:r w:rsidR="009B00D9">
          <w:rPr>
            <w:noProof/>
            <w:webHidden/>
          </w:rPr>
          <w:tab/>
        </w:r>
        <w:r w:rsidR="009B00D9">
          <w:rPr>
            <w:noProof/>
            <w:webHidden/>
          </w:rPr>
          <w:fldChar w:fldCharType="begin"/>
        </w:r>
        <w:r w:rsidR="009B00D9">
          <w:rPr>
            <w:noProof/>
            <w:webHidden/>
          </w:rPr>
          <w:instrText xml:space="preserve"> PAGEREF _Toc66170364 \h </w:instrText>
        </w:r>
        <w:r w:rsidR="009B00D9">
          <w:rPr>
            <w:noProof/>
            <w:webHidden/>
          </w:rPr>
        </w:r>
        <w:r w:rsidR="009B00D9">
          <w:rPr>
            <w:noProof/>
            <w:webHidden/>
          </w:rPr>
          <w:fldChar w:fldCharType="separate"/>
        </w:r>
        <w:r w:rsidR="009B00D9">
          <w:rPr>
            <w:noProof/>
            <w:webHidden/>
          </w:rPr>
          <w:t>175</w:t>
        </w:r>
        <w:r w:rsidR="009B00D9">
          <w:rPr>
            <w:noProof/>
            <w:webHidden/>
          </w:rPr>
          <w:fldChar w:fldCharType="end"/>
        </w:r>
      </w:hyperlink>
    </w:p>
    <w:p w14:paraId="7569DCA7" w14:textId="1B375364"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77777777" w:rsidR="00305BF4" w:rsidRPr="0008696C" w:rsidRDefault="00305BF4" w:rsidP="00300356">
      <w:pPr>
        <w:rPr>
          <w:b/>
        </w:rPr>
      </w:pPr>
      <w:bookmarkStart w:id="4" w:name="_Toc423619081"/>
      <w:r w:rsidRPr="0008696C">
        <w:rPr>
          <w:b/>
        </w:rPr>
        <w:t>List of Figures</w:t>
      </w:r>
      <w:bookmarkEnd w:id="4"/>
    </w:p>
    <w:p w14:paraId="14F9AE64" w14:textId="77777777" w:rsidR="00305BF4" w:rsidRPr="006C597B" w:rsidRDefault="00305BF4" w:rsidP="00300356">
      <w:pPr>
        <w:pStyle w:val="TOC2"/>
        <w:rPr>
          <w:rStyle w:val="Hyperlink"/>
          <w:color w:val="auto"/>
        </w:rPr>
      </w:pPr>
    </w:p>
    <w:p w14:paraId="4DD58DC7" w14:textId="08CAF511" w:rsidR="009B00D9" w:rsidRDefault="00305BF4">
      <w:pPr>
        <w:pStyle w:val="TableofFigures"/>
        <w:tabs>
          <w:tab w:val="right" w:leader="dot" w:pos="10338"/>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66170365" w:history="1">
        <w:r w:rsidR="009B00D9" w:rsidRPr="00ED4CFE">
          <w:rPr>
            <w:rStyle w:val="Hyperlink"/>
            <w:noProof/>
          </w:rPr>
          <w:t xml:space="preserve">Figure 1: </w:t>
        </w:r>
        <w:r w:rsidR="009B00D9" w:rsidRPr="00ED4CFE">
          <w:rPr>
            <w:rStyle w:val="Hyperlink"/>
            <w:rFonts w:cs="Arial"/>
            <w:noProof/>
          </w:rPr>
          <w:t>Protect "Active profile" Positional Settings</w:t>
        </w:r>
        <w:r w:rsidR="009B00D9">
          <w:rPr>
            <w:noProof/>
            <w:webHidden/>
          </w:rPr>
          <w:tab/>
        </w:r>
        <w:r w:rsidR="009B00D9">
          <w:rPr>
            <w:noProof/>
            <w:webHidden/>
          </w:rPr>
          <w:fldChar w:fldCharType="begin"/>
        </w:r>
        <w:r w:rsidR="009B00D9">
          <w:rPr>
            <w:noProof/>
            <w:webHidden/>
          </w:rPr>
          <w:instrText xml:space="preserve"> PAGEREF _Toc66170365 \h </w:instrText>
        </w:r>
        <w:r w:rsidR="009B00D9">
          <w:rPr>
            <w:noProof/>
            <w:webHidden/>
          </w:rPr>
        </w:r>
        <w:r w:rsidR="009B00D9">
          <w:rPr>
            <w:noProof/>
            <w:webHidden/>
          </w:rPr>
          <w:fldChar w:fldCharType="separate"/>
        </w:r>
        <w:r w:rsidR="009B00D9">
          <w:rPr>
            <w:noProof/>
            <w:webHidden/>
          </w:rPr>
          <w:t>20</w:t>
        </w:r>
        <w:r w:rsidR="009B00D9">
          <w:rPr>
            <w:noProof/>
            <w:webHidden/>
          </w:rPr>
          <w:fldChar w:fldCharType="end"/>
        </w:r>
      </w:hyperlink>
    </w:p>
    <w:p w14:paraId="14ACD7B9" w14:textId="0393C5D5"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66" w:history="1">
        <w:r w:rsidR="009B00D9" w:rsidRPr="00ED4CFE">
          <w:rPr>
            <w:rStyle w:val="Hyperlink"/>
            <w:noProof/>
          </w:rPr>
          <w:t xml:space="preserve">Figure 2: </w:t>
        </w:r>
        <w:r w:rsidR="009B00D9" w:rsidRPr="00ED4CFE">
          <w:rPr>
            <w:rStyle w:val="Hyperlink"/>
            <w:rFonts w:cs="Arial"/>
            <w:noProof/>
          </w:rPr>
          <w:t>Retain Positional Settings Automatically</w:t>
        </w:r>
        <w:r w:rsidR="009B00D9">
          <w:rPr>
            <w:noProof/>
            <w:webHidden/>
          </w:rPr>
          <w:tab/>
        </w:r>
        <w:r w:rsidR="009B00D9">
          <w:rPr>
            <w:noProof/>
            <w:webHidden/>
          </w:rPr>
          <w:fldChar w:fldCharType="begin"/>
        </w:r>
        <w:r w:rsidR="009B00D9">
          <w:rPr>
            <w:noProof/>
            <w:webHidden/>
          </w:rPr>
          <w:instrText xml:space="preserve"> PAGEREF _Toc66170366 \h </w:instrText>
        </w:r>
        <w:r w:rsidR="009B00D9">
          <w:rPr>
            <w:noProof/>
            <w:webHidden/>
          </w:rPr>
        </w:r>
        <w:r w:rsidR="009B00D9">
          <w:rPr>
            <w:noProof/>
            <w:webHidden/>
          </w:rPr>
          <w:fldChar w:fldCharType="separate"/>
        </w:r>
        <w:r w:rsidR="009B00D9">
          <w:rPr>
            <w:noProof/>
            <w:webHidden/>
          </w:rPr>
          <w:t>21</w:t>
        </w:r>
        <w:r w:rsidR="009B00D9">
          <w:rPr>
            <w:noProof/>
            <w:webHidden/>
          </w:rPr>
          <w:fldChar w:fldCharType="end"/>
        </w:r>
      </w:hyperlink>
    </w:p>
    <w:p w14:paraId="45DC922C" w14:textId="627CF7F0"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67" w:history="1">
        <w:r w:rsidR="009B00D9" w:rsidRPr="00ED4CFE">
          <w:rPr>
            <w:rStyle w:val="Hyperlink"/>
            <w:noProof/>
          </w:rPr>
          <w:t>Figure 3</w:t>
        </w:r>
        <w:r w:rsidR="009B00D9" w:rsidRPr="00ED4CFE">
          <w:rPr>
            <w:rStyle w:val="Hyperlink"/>
            <w:noProof/>
          </w:rPr>
          <w:noBreakHyphen/>
          <w:t>3: AUTOSAR compliant SW Component Architecture</w:t>
        </w:r>
        <w:r w:rsidR="009B00D9">
          <w:rPr>
            <w:noProof/>
            <w:webHidden/>
          </w:rPr>
          <w:tab/>
        </w:r>
        <w:r w:rsidR="009B00D9">
          <w:rPr>
            <w:noProof/>
            <w:webHidden/>
          </w:rPr>
          <w:fldChar w:fldCharType="begin"/>
        </w:r>
        <w:r w:rsidR="009B00D9">
          <w:rPr>
            <w:noProof/>
            <w:webHidden/>
          </w:rPr>
          <w:instrText xml:space="preserve"> PAGEREF _Toc66170367 \h </w:instrText>
        </w:r>
        <w:r w:rsidR="009B00D9">
          <w:rPr>
            <w:noProof/>
            <w:webHidden/>
          </w:rPr>
        </w:r>
        <w:r w:rsidR="009B00D9">
          <w:rPr>
            <w:noProof/>
            <w:webHidden/>
          </w:rPr>
          <w:fldChar w:fldCharType="separate"/>
        </w:r>
        <w:r w:rsidR="009B00D9">
          <w:rPr>
            <w:noProof/>
            <w:webHidden/>
          </w:rPr>
          <w:t>28</w:t>
        </w:r>
        <w:r w:rsidR="009B00D9">
          <w:rPr>
            <w:noProof/>
            <w:webHidden/>
          </w:rPr>
          <w:fldChar w:fldCharType="end"/>
        </w:r>
      </w:hyperlink>
    </w:p>
    <w:p w14:paraId="39E08424" w14:textId="216E4CC6"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68" w:history="1">
        <w:r w:rsidR="009B00D9" w:rsidRPr="00ED4CFE">
          <w:rPr>
            <w:rStyle w:val="Hyperlink"/>
            <w:noProof/>
          </w:rPr>
          <w:t xml:space="preserve">Figure 4: </w:t>
        </w:r>
        <w:r w:rsidR="009B00D9" w:rsidRPr="00ED4CFE">
          <w:rPr>
            <w:rStyle w:val="Hyperlink"/>
            <w:rFonts w:cs="Arial"/>
            <w:noProof/>
          </w:rPr>
          <w:t>Block Simulation_Domain at 2019.05.22 10.10</w:t>
        </w:r>
        <w:r w:rsidR="009B00D9">
          <w:rPr>
            <w:noProof/>
            <w:webHidden/>
          </w:rPr>
          <w:tab/>
        </w:r>
        <w:r w:rsidR="009B00D9">
          <w:rPr>
            <w:noProof/>
            <w:webHidden/>
          </w:rPr>
          <w:fldChar w:fldCharType="begin"/>
        </w:r>
        <w:r w:rsidR="009B00D9">
          <w:rPr>
            <w:noProof/>
            <w:webHidden/>
          </w:rPr>
          <w:instrText xml:space="preserve"> PAGEREF _Toc66170368 \h </w:instrText>
        </w:r>
        <w:r w:rsidR="009B00D9">
          <w:rPr>
            <w:noProof/>
            <w:webHidden/>
          </w:rPr>
        </w:r>
        <w:r w:rsidR="009B00D9">
          <w:rPr>
            <w:noProof/>
            <w:webHidden/>
          </w:rPr>
          <w:fldChar w:fldCharType="separate"/>
        </w:r>
        <w:r w:rsidR="009B00D9">
          <w:rPr>
            <w:noProof/>
            <w:webHidden/>
          </w:rPr>
          <w:t>48</w:t>
        </w:r>
        <w:r w:rsidR="009B00D9">
          <w:rPr>
            <w:noProof/>
            <w:webHidden/>
          </w:rPr>
          <w:fldChar w:fldCharType="end"/>
        </w:r>
      </w:hyperlink>
    </w:p>
    <w:p w14:paraId="753A30F7" w14:textId="6D8052E7"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69" w:history="1">
        <w:r w:rsidR="009B00D9" w:rsidRPr="00ED4CFE">
          <w:rPr>
            <w:rStyle w:val="Hyperlink"/>
            <w:noProof/>
          </w:rPr>
          <w:t xml:space="preserve">Figure 5: </w:t>
        </w:r>
        <w:r w:rsidR="009B00D9" w:rsidRPr="00ED4CFE">
          <w:rPr>
            <w:rStyle w:val="Hyperlink"/>
            <w:rFonts w:cs="Arial"/>
            <w:noProof/>
          </w:rPr>
          <w:t>Block Simulation_Domain at 2019.05.22 15.07</w:t>
        </w:r>
        <w:r w:rsidR="009B00D9">
          <w:rPr>
            <w:noProof/>
            <w:webHidden/>
          </w:rPr>
          <w:tab/>
        </w:r>
        <w:r w:rsidR="009B00D9">
          <w:rPr>
            <w:noProof/>
            <w:webHidden/>
          </w:rPr>
          <w:fldChar w:fldCharType="begin"/>
        </w:r>
        <w:r w:rsidR="009B00D9">
          <w:rPr>
            <w:noProof/>
            <w:webHidden/>
          </w:rPr>
          <w:instrText xml:space="preserve"> PAGEREF _Toc66170369 \h </w:instrText>
        </w:r>
        <w:r w:rsidR="009B00D9">
          <w:rPr>
            <w:noProof/>
            <w:webHidden/>
          </w:rPr>
        </w:r>
        <w:r w:rsidR="009B00D9">
          <w:rPr>
            <w:noProof/>
            <w:webHidden/>
          </w:rPr>
          <w:fldChar w:fldCharType="separate"/>
        </w:r>
        <w:r w:rsidR="009B00D9">
          <w:rPr>
            <w:noProof/>
            <w:webHidden/>
          </w:rPr>
          <w:t>50</w:t>
        </w:r>
        <w:r w:rsidR="009B00D9">
          <w:rPr>
            <w:noProof/>
            <w:webHidden/>
          </w:rPr>
          <w:fldChar w:fldCharType="end"/>
        </w:r>
      </w:hyperlink>
    </w:p>
    <w:p w14:paraId="54757668" w14:textId="023F5356"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70" w:history="1">
        <w:r w:rsidR="009B00D9" w:rsidRPr="00ED4CFE">
          <w:rPr>
            <w:rStyle w:val="Hyperlink"/>
            <w:noProof/>
          </w:rPr>
          <w:t xml:space="preserve">Figure 6: </w:t>
        </w:r>
        <w:r w:rsidR="009B00D9" w:rsidRPr="00ED4CFE">
          <w:rPr>
            <w:rStyle w:val="Hyperlink"/>
            <w:rFonts w:cs="Arial"/>
            <w:noProof/>
          </w:rPr>
          <w:t>Block Simulation_Domain at 2019.05.22 07.47</w:t>
        </w:r>
        <w:r w:rsidR="009B00D9">
          <w:rPr>
            <w:noProof/>
            <w:webHidden/>
          </w:rPr>
          <w:tab/>
        </w:r>
        <w:r w:rsidR="009B00D9">
          <w:rPr>
            <w:noProof/>
            <w:webHidden/>
          </w:rPr>
          <w:fldChar w:fldCharType="begin"/>
        </w:r>
        <w:r w:rsidR="009B00D9">
          <w:rPr>
            <w:noProof/>
            <w:webHidden/>
          </w:rPr>
          <w:instrText xml:space="preserve"> PAGEREF _Toc66170370 \h </w:instrText>
        </w:r>
        <w:r w:rsidR="009B00D9">
          <w:rPr>
            <w:noProof/>
            <w:webHidden/>
          </w:rPr>
        </w:r>
        <w:r w:rsidR="009B00D9">
          <w:rPr>
            <w:noProof/>
            <w:webHidden/>
          </w:rPr>
          <w:fldChar w:fldCharType="separate"/>
        </w:r>
        <w:r w:rsidR="009B00D9">
          <w:rPr>
            <w:noProof/>
            <w:webHidden/>
          </w:rPr>
          <w:t>50</w:t>
        </w:r>
        <w:r w:rsidR="009B00D9">
          <w:rPr>
            <w:noProof/>
            <w:webHidden/>
          </w:rPr>
          <w:fldChar w:fldCharType="end"/>
        </w:r>
      </w:hyperlink>
    </w:p>
    <w:p w14:paraId="394C453B" w14:textId="542622A7"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71" w:history="1">
        <w:r w:rsidR="009B00D9" w:rsidRPr="00ED4CFE">
          <w:rPr>
            <w:rStyle w:val="Hyperlink"/>
            <w:noProof/>
          </w:rPr>
          <w:t xml:space="preserve">Figure 7: </w:t>
        </w:r>
        <w:r w:rsidR="009B00D9" w:rsidRPr="00ED4CFE">
          <w:rPr>
            <w:rStyle w:val="Hyperlink"/>
            <w:rFonts w:cs="Arial"/>
            <w:noProof/>
          </w:rPr>
          <w:t>Block Simulation_Domain at 2019.05.22 10.17</w:t>
        </w:r>
        <w:r w:rsidR="009B00D9">
          <w:rPr>
            <w:noProof/>
            <w:webHidden/>
          </w:rPr>
          <w:tab/>
        </w:r>
        <w:r w:rsidR="009B00D9">
          <w:rPr>
            <w:noProof/>
            <w:webHidden/>
          </w:rPr>
          <w:fldChar w:fldCharType="begin"/>
        </w:r>
        <w:r w:rsidR="009B00D9">
          <w:rPr>
            <w:noProof/>
            <w:webHidden/>
          </w:rPr>
          <w:instrText xml:space="preserve"> PAGEREF _Toc66170371 \h </w:instrText>
        </w:r>
        <w:r w:rsidR="009B00D9">
          <w:rPr>
            <w:noProof/>
            <w:webHidden/>
          </w:rPr>
        </w:r>
        <w:r w:rsidR="009B00D9">
          <w:rPr>
            <w:noProof/>
            <w:webHidden/>
          </w:rPr>
          <w:fldChar w:fldCharType="separate"/>
        </w:r>
        <w:r w:rsidR="009B00D9">
          <w:rPr>
            <w:noProof/>
            <w:webHidden/>
          </w:rPr>
          <w:t>52</w:t>
        </w:r>
        <w:r w:rsidR="009B00D9">
          <w:rPr>
            <w:noProof/>
            <w:webHidden/>
          </w:rPr>
          <w:fldChar w:fldCharType="end"/>
        </w:r>
      </w:hyperlink>
    </w:p>
    <w:p w14:paraId="3E08ACEB" w14:textId="0C38CA08"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72" w:history="1">
        <w:r w:rsidR="009B00D9" w:rsidRPr="00ED4CFE">
          <w:rPr>
            <w:rStyle w:val="Hyperlink"/>
            <w:noProof/>
          </w:rPr>
          <w:t xml:space="preserve">Figure 8: </w:t>
        </w:r>
        <w:r w:rsidR="009B00D9" w:rsidRPr="00ED4CFE">
          <w:rPr>
            <w:rStyle w:val="Hyperlink"/>
            <w:rFonts w:cs="Arial"/>
            <w:noProof/>
          </w:rPr>
          <w:t>Block Simulation_Domain at 2019.05.22 10.30</w:t>
        </w:r>
        <w:r w:rsidR="009B00D9">
          <w:rPr>
            <w:noProof/>
            <w:webHidden/>
          </w:rPr>
          <w:tab/>
        </w:r>
        <w:r w:rsidR="009B00D9">
          <w:rPr>
            <w:noProof/>
            <w:webHidden/>
          </w:rPr>
          <w:fldChar w:fldCharType="begin"/>
        </w:r>
        <w:r w:rsidR="009B00D9">
          <w:rPr>
            <w:noProof/>
            <w:webHidden/>
          </w:rPr>
          <w:instrText xml:space="preserve"> PAGEREF _Toc66170372 \h </w:instrText>
        </w:r>
        <w:r w:rsidR="009B00D9">
          <w:rPr>
            <w:noProof/>
            <w:webHidden/>
          </w:rPr>
        </w:r>
        <w:r w:rsidR="009B00D9">
          <w:rPr>
            <w:noProof/>
            <w:webHidden/>
          </w:rPr>
          <w:fldChar w:fldCharType="separate"/>
        </w:r>
        <w:r w:rsidR="009B00D9">
          <w:rPr>
            <w:noProof/>
            <w:webHidden/>
          </w:rPr>
          <w:t>54</w:t>
        </w:r>
        <w:r w:rsidR="009B00D9">
          <w:rPr>
            <w:noProof/>
            <w:webHidden/>
          </w:rPr>
          <w:fldChar w:fldCharType="end"/>
        </w:r>
      </w:hyperlink>
    </w:p>
    <w:p w14:paraId="2DEEA561" w14:textId="6DDE8DF5"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5" w:name="_Toc423619082"/>
      <w:r w:rsidRPr="0008696C">
        <w:rPr>
          <w:b/>
        </w:rPr>
        <w:t>List of Tables</w:t>
      </w:r>
      <w:bookmarkEnd w:id="5"/>
    </w:p>
    <w:p w14:paraId="607ACE36" w14:textId="77777777" w:rsidR="00305BF4" w:rsidRPr="00E2703A" w:rsidRDefault="00305BF4" w:rsidP="00300356">
      <w:pPr>
        <w:pStyle w:val="TOC2"/>
        <w:rPr>
          <w:rStyle w:val="Hyperlink"/>
          <w:color w:val="auto"/>
        </w:rPr>
      </w:pPr>
    </w:p>
    <w:p w14:paraId="2F71E8C8" w14:textId="77D238C8" w:rsidR="009B00D9" w:rsidRDefault="00305BF4">
      <w:pPr>
        <w:pStyle w:val="TableofFigures"/>
        <w:tabs>
          <w:tab w:val="right" w:leader="dot" w:pos="10338"/>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66170373" w:history="1">
        <w:r w:rsidR="009B00D9" w:rsidRPr="00E46835">
          <w:rPr>
            <w:rStyle w:val="Hyperlink"/>
            <w:noProof/>
          </w:rPr>
          <w:t>Table 1</w:t>
        </w:r>
        <w:r w:rsidR="009B00D9" w:rsidRPr="00E46835">
          <w:rPr>
            <w:rStyle w:val="Hyperlink"/>
            <w:noProof/>
          </w:rPr>
          <w:noBreakHyphen/>
          <w:t>1: Electrical Architecture(s) referenced in this document</w:t>
        </w:r>
        <w:r w:rsidR="009B00D9">
          <w:rPr>
            <w:noProof/>
            <w:webHidden/>
          </w:rPr>
          <w:tab/>
        </w:r>
        <w:r w:rsidR="009B00D9">
          <w:rPr>
            <w:noProof/>
            <w:webHidden/>
          </w:rPr>
          <w:fldChar w:fldCharType="begin"/>
        </w:r>
        <w:r w:rsidR="009B00D9">
          <w:rPr>
            <w:noProof/>
            <w:webHidden/>
          </w:rPr>
          <w:instrText xml:space="preserve"> PAGEREF _Toc66170373 \h </w:instrText>
        </w:r>
        <w:r w:rsidR="009B00D9">
          <w:rPr>
            <w:noProof/>
            <w:webHidden/>
          </w:rPr>
        </w:r>
        <w:r w:rsidR="009B00D9">
          <w:rPr>
            <w:noProof/>
            <w:webHidden/>
          </w:rPr>
          <w:fldChar w:fldCharType="separate"/>
        </w:r>
        <w:r w:rsidR="009B00D9">
          <w:rPr>
            <w:noProof/>
            <w:webHidden/>
          </w:rPr>
          <w:t>6</w:t>
        </w:r>
        <w:r w:rsidR="009B00D9">
          <w:rPr>
            <w:noProof/>
            <w:webHidden/>
          </w:rPr>
          <w:fldChar w:fldCharType="end"/>
        </w:r>
      </w:hyperlink>
    </w:p>
    <w:p w14:paraId="3FFC1A45" w14:textId="206AA9C1"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74" w:history="1">
        <w:r w:rsidR="009B00D9" w:rsidRPr="00E46835">
          <w:rPr>
            <w:rStyle w:val="Hyperlink"/>
            <w:noProof/>
          </w:rPr>
          <w:t>Table 1</w:t>
        </w:r>
        <w:r w:rsidR="009B00D9" w:rsidRPr="00E46835">
          <w:rPr>
            <w:rStyle w:val="Hyperlink"/>
            <w:noProof/>
          </w:rPr>
          <w:noBreakHyphen/>
          <w:t>2: Definitions used in this document</w:t>
        </w:r>
        <w:r w:rsidR="009B00D9">
          <w:rPr>
            <w:noProof/>
            <w:webHidden/>
          </w:rPr>
          <w:tab/>
        </w:r>
        <w:r w:rsidR="009B00D9">
          <w:rPr>
            <w:noProof/>
            <w:webHidden/>
          </w:rPr>
          <w:fldChar w:fldCharType="begin"/>
        </w:r>
        <w:r w:rsidR="009B00D9">
          <w:rPr>
            <w:noProof/>
            <w:webHidden/>
          </w:rPr>
          <w:instrText xml:space="preserve"> PAGEREF _Toc66170374 \h </w:instrText>
        </w:r>
        <w:r w:rsidR="009B00D9">
          <w:rPr>
            <w:noProof/>
            <w:webHidden/>
          </w:rPr>
        </w:r>
        <w:r w:rsidR="009B00D9">
          <w:rPr>
            <w:noProof/>
            <w:webHidden/>
          </w:rPr>
          <w:fldChar w:fldCharType="separate"/>
        </w:r>
        <w:r w:rsidR="009B00D9">
          <w:rPr>
            <w:noProof/>
            <w:webHidden/>
          </w:rPr>
          <w:t>17</w:t>
        </w:r>
        <w:r w:rsidR="009B00D9">
          <w:rPr>
            <w:noProof/>
            <w:webHidden/>
          </w:rPr>
          <w:fldChar w:fldCharType="end"/>
        </w:r>
      </w:hyperlink>
    </w:p>
    <w:p w14:paraId="4588AC32" w14:textId="08AE7DFE"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75" w:history="1">
        <w:r w:rsidR="009B00D9" w:rsidRPr="00E46835">
          <w:rPr>
            <w:rStyle w:val="Hyperlink"/>
            <w:noProof/>
          </w:rPr>
          <w:t>Table 3: Input Requirements/Documents</w:t>
        </w:r>
        <w:r w:rsidR="009B00D9">
          <w:rPr>
            <w:noProof/>
            <w:webHidden/>
          </w:rPr>
          <w:tab/>
        </w:r>
        <w:r w:rsidR="009B00D9">
          <w:rPr>
            <w:noProof/>
            <w:webHidden/>
          </w:rPr>
          <w:fldChar w:fldCharType="begin"/>
        </w:r>
        <w:r w:rsidR="009B00D9">
          <w:rPr>
            <w:noProof/>
            <w:webHidden/>
          </w:rPr>
          <w:instrText xml:space="preserve"> PAGEREF _Toc66170375 \h </w:instrText>
        </w:r>
        <w:r w:rsidR="009B00D9">
          <w:rPr>
            <w:noProof/>
            <w:webHidden/>
          </w:rPr>
        </w:r>
        <w:r w:rsidR="009B00D9">
          <w:rPr>
            <w:noProof/>
            <w:webHidden/>
          </w:rPr>
          <w:fldChar w:fldCharType="separate"/>
        </w:r>
        <w:r w:rsidR="009B00D9">
          <w:rPr>
            <w:noProof/>
            <w:webHidden/>
          </w:rPr>
          <w:t>18</w:t>
        </w:r>
        <w:r w:rsidR="009B00D9">
          <w:rPr>
            <w:noProof/>
            <w:webHidden/>
          </w:rPr>
          <w:fldChar w:fldCharType="end"/>
        </w:r>
      </w:hyperlink>
    </w:p>
    <w:p w14:paraId="2742DFEB" w14:textId="5496AF05"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76" w:history="1">
        <w:r w:rsidR="009B00D9" w:rsidRPr="00E46835">
          <w:rPr>
            <w:rStyle w:val="Hyperlink"/>
            <w:noProof/>
          </w:rPr>
          <w:t xml:space="preserve">Table 4: List of Functions on </w:t>
        </w:r>
        <w:r w:rsidR="009B00D9" w:rsidRPr="00E46835">
          <w:rPr>
            <w:rStyle w:val="Hyperlink"/>
            <w:rFonts w:cs="Arial"/>
            <w:noProof/>
          </w:rPr>
          <w:t>Protect "Active profile" Positional Settings</w:t>
        </w:r>
        <w:r w:rsidR="009B00D9">
          <w:rPr>
            <w:noProof/>
            <w:webHidden/>
          </w:rPr>
          <w:tab/>
        </w:r>
        <w:r w:rsidR="009B00D9">
          <w:rPr>
            <w:noProof/>
            <w:webHidden/>
          </w:rPr>
          <w:fldChar w:fldCharType="begin"/>
        </w:r>
        <w:r w:rsidR="009B00D9">
          <w:rPr>
            <w:noProof/>
            <w:webHidden/>
          </w:rPr>
          <w:instrText xml:space="preserve"> PAGEREF _Toc66170376 \h </w:instrText>
        </w:r>
        <w:r w:rsidR="009B00D9">
          <w:rPr>
            <w:noProof/>
            <w:webHidden/>
          </w:rPr>
        </w:r>
        <w:r w:rsidR="009B00D9">
          <w:rPr>
            <w:noProof/>
            <w:webHidden/>
          </w:rPr>
          <w:fldChar w:fldCharType="separate"/>
        </w:r>
        <w:r w:rsidR="009B00D9">
          <w:rPr>
            <w:noProof/>
            <w:webHidden/>
          </w:rPr>
          <w:t>22</w:t>
        </w:r>
        <w:r w:rsidR="009B00D9">
          <w:rPr>
            <w:noProof/>
            <w:webHidden/>
          </w:rPr>
          <w:fldChar w:fldCharType="end"/>
        </w:r>
      </w:hyperlink>
    </w:p>
    <w:p w14:paraId="4B950779" w14:textId="38237545"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77" w:history="1">
        <w:r w:rsidR="009B00D9" w:rsidRPr="00E46835">
          <w:rPr>
            <w:rStyle w:val="Hyperlink"/>
            <w:noProof/>
          </w:rPr>
          <w:t xml:space="preserve">Table 5: List of Functions on </w:t>
        </w:r>
        <w:r w:rsidR="009B00D9" w:rsidRPr="00E46835">
          <w:rPr>
            <w:rStyle w:val="Hyperlink"/>
            <w:rFonts w:cs="Arial"/>
            <w:noProof/>
          </w:rPr>
          <w:t>Retain Positional Settings Automatically</w:t>
        </w:r>
        <w:r w:rsidR="009B00D9">
          <w:rPr>
            <w:noProof/>
            <w:webHidden/>
          </w:rPr>
          <w:tab/>
        </w:r>
        <w:r w:rsidR="009B00D9">
          <w:rPr>
            <w:noProof/>
            <w:webHidden/>
          </w:rPr>
          <w:fldChar w:fldCharType="begin"/>
        </w:r>
        <w:r w:rsidR="009B00D9">
          <w:rPr>
            <w:noProof/>
            <w:webHidden/>
          </w:rPr>
          <w:instrText xml:space="preserve"> PAGEREF _Toc66170377 \h </w:instrText>
        </w:r>
        <w:r w:rsidR="009B00D9">
          <w:rPr>
            <w:noProof/>
            <w:webHidden/>
          </w:rPr>
        </w:r>
        <w:r w:rsidR="009B00D9">
          <w:rPr>
            <w:noProof/>
            <w:webHidden/>
          </w:rPr>
          <w:fldChar w:fldCharType="separate"/>
        </w:r>
        <w:r w:rsidR="009B00D9">
          <w:rPr>
            <w:noProof/>
            <w:webHidden/>
          </w:rPr>
          <w:t>22</w:t>
        </w:r>
        <w:r w:rsidR="009B00D9">
          <w:rPr>
            <w:noProof/>
            <w:webHidden/>
          </w:rPr>
          <w:fldChar w:fldCharType="end"/>
        </w:r>
      </w:hyperlink>
    </w:p>
    <w:p w14:paraId="2F4C8347" w14:textId="5A6F7774"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78" w:history="1">
        <w:r w:rsidR="009B00D9" w:rsidRPr="00E46835">
          <w:rPr>
            <w:rStyle w:val="Hyperlink"/>
            <w:noProof/>
          </w:rPr>
          <w:t>Table 3</w:t>
        </w:r>
        <w:r w:rsidR="009B00D9" w:rsidRPr="00E46835">
          <w:rPr>
            <w:rStyle w:val="Hyperlink"/>
            <w:noProof/>
          </w:rPr>
          <w:noBreakHyphen/>
          <w:t>6: Electrical Components</w:t>
        </w:r>
        <w:r w:rsidR="009B00D9">
          <w:rPr>
            <w:noProof/>
            <w:webHidden/>
          </w:rPr>
          <w:tab/>
        </w:r>
        <w:r w:rsidR="009B00D9">
          <w:rPr>
            <w:noProof/>
            <w:webHidden/>
          </w:rPr>
          <w:fldChar w:fldCharType="begin"/>
        </w:r>
        <w:r w:rsidR="009B00D9">
          <w:rPr>
            <w:noProof/>
            <w:webHidden/>
          </w:rPr>
          <w:instrText xml:space="preserve"> PAGEREF _Toc66170378 \h </w:instrText>
        </w:r>
        <w:r w:rsidR="009B00D9">
          <w:rPr>
            <w:noProof/>
            <w:webHidden/>
          </w:rPr>
        </w:r>
        <w:r w:rsidR="009B00D9">
          <w:rPr>
            <w:noProof/>
            <w:webHidden/>
          </w:rPr>
          <w:fldChar w:fldCharType="separate"/>
        </w:r>
        <w:r w:rsidR="009B00D9">
          <w:rPr>
            <w:noProof/>
            <w:webHidden/>
          </w:rPr>
          <w:t>26</w:t>
        </w:r>
        <w:r w:rsidR="009B00D9">
          <w:rPr>
            <w:noProof/>
            <w:webHidden/>
          </w:rPr>
          <w:fldChar w:fldCharType="end"/>
        </w:r>
      </w:hyperlink>
    </w:p>
    <w:p w14:paraId="2554F7DD" w14:textId="0C2B0931"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79" w:history="1">
        <w:r w:rsidR="009B00D9" w:rsidRPr="00E46835">
          <w:rPr>
            <w:rStyle w:val="Hyperlink"/>
            <w:noProof/>
          </w:rPr>
          <w:t>Table 3</w:t>
        </w:r>
        <w:r w:rsidR="009B00D9" w:rsidRPr="00E46835">
          <w:rPr>
            <w:rStyle w:val="Hyperlink"/>
            <w:noProof/>
          </w:rPr>
          <w:noBreakHyphen/>
          <w:t xml:space="preserve">7: </w:t>
        </w:r>
        <w:r w:rsidR="009B00D9" w:rsidRPr="00E46835">
          <w:rPr>
            <w:rStyle w:val="Hyperlink"/>
            <w:rFonts w:cs="Arial"/>
            <w:noProof/>
          </w:rPr>
          <w:t>E/E</w:t>
        </w:r>
        <w:r w:rsidR="009B00D9" w:rsidRPr="00E46835">
          <w:rPr>
            <w:rStyle w:val="Hyperlink"/>
            <w:noProof/>
          </w:rPr>
          <w:t xml:space="preserve"> Connections</w:t>
        </w:r>
        <w:r w:rsidR="009B00D9">
          <w:rPr>
            <w:noProof/>
            <w:webHidden/>
          </w:rPr>
          <w:tab/>
        </w:r>
        <w:r w:rsidR="009B00D9">
          <w:rPr>
            <w:noProof/>
            <w:webHidden/>
          </w:rPr>
          <w:fldChar w:fldCharType="begin"/>
        </w:r>
        <w:r w:rsidR="009B00D9">
          <w:rPr>
            <w:noProof/>
            <w:webHidden/>
          </w:rPr>
          <w:instrText xml:space="preserve"> PAGEREF _Toc66170379 \h </w:instrText>
        </w:r>
        <w:r w:rsidR="009B00D9">
          <w:rPr>
            <w:noProof/>
            <w:webHidden/>
          </w:rPr>
        </w:r>
        <w:r w:rsidR="009B00D9">
          <w:rPr>
            <w:noProof/>
            <w:webHidden/>
          </w:rPr>
          <w:fldChar w:fldCharType="separate"/>
        </w:r>
        <w:r w:rsidR="009B00D9">
          <w:rPr>
            <w:noProof/>
            <w:webHidden/>
          </w:rPr>
          <w:t>27</w:t>
        </w:r>
        <w:r w:rsidR="009B00D9">
          <w:rPr>
            <w:noProof/>
            <w:webHidden/>
          </w:rPr>
          <w:fldChar w:fldCharType="end"/>
        </w:r>
      </w:hyperlink>
    </w:p>
    <w:p w14:paraId="47B58E2F" w14:textId="64C1E510"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0" w:history="1">
        <w:r w:rsidR="009B00D9" w:rsidRPr="00E46835">
          <w:rPr>
            <w:rStyle w:val="Hyperlink"/>
            <w:noProof/>
          </w:rPr>
          <w:t>Table 3</w:t>
        </w:r>
        <w:r w:rsidR="009B00D9" w:rsidRPr="00E46835">
          <w:rPr>
            <w:rStyle w:val="Hyperlink"/>
            <w:noProof/>
          </w:rPr>
          <w:noBreakHyphen/>
          <w:t xml:space="preserve">8: </w:t>
        </w:r>
        <w:r w:rsidR="009B00D9" w:rsidRPr="00E46835">
          <w:rPr>
            <w:rStyle w:val="Hyperlink"/>
            <w:rFonts w:cs="Arial"/>
            <w:noProof/>
          </w:rPr>
          <w:t>Sample Deployment Diagram</w:t>
        </w:r>
        <w:r w:rsidR="009B00D9">
          <w:rPr>
            <w:noProof/>
            <w:webHidden/>
          </w:rPr>
          <w:tab/>
        </w:r>
        <w:r w:rsidR="009B00D9">
          <w:rPr>
            <w:noProof/>
            <w:webHidden/>
          </w:rPr>
          <w:fldChar w:fldCharType="begin"/>
        </w:r>
        <w:r w:rsidR="009B00D9">
          <w:rPr>
            <w:noProof/>
            <w:webHidden/>
          </w:rPr>
          <w:instrText xml:space="preserve"> PAGEREF _Toc66170380 \h </w:instrText>
        </w:r>
        <w:r w:rsidR="009B00D9">
          <w:rPr>
            <w:noProof/>
            <w:webHidden/>
          </w:rPr>
        </w:r>
        <w:r w:rsidR="009B00D9">
          <w:rPr>
            <w:noProof/>
            <w:webHidden/>
          </w:rPr>
          <w:fldChar w:fldCharType="separate"/>
        </w:r>
        <w:r w:rsidR="009B00D9">
          <w:rPr>
            <w:noProof/>
            <w:webHidden/>
          </w:rPr>
          <w:t>29</w:t>
        </w:r>
        <w:r w:rsidR="009B00D9">
          <w:rPr>
            <w:noProof/>
            <w:webHidden/>
          </w:rPr>
          <w:fldChar w:fldCharType="end"/>
        </w:r>
      </w:hyperlink>
    </w:p>
    <w:p w14:paraId="1B1C840F" w14:textId="47BBDF77"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1" w:history="1">
        <w:r w:rsidR="009B00D9" w:rsidRPr="00E46835">
          <w:rPr>
            <w:rStyle w:val="Hyperlink"/>
            <w:noProof/>
          </w:rPr>
          <w:t>Table 3</w:t>
        </w:r>
        <w:r w:rsidR="009B00D9" w:rsidRPr="00E46835">
          <w:rPr>
            <w:rStyle w:val="Hyperlink"/>
            <w:noProof/>
          </w:rPr>
          <w:noBreakHyphen/>
          <w:t>9: Function Allocation Table (Basic)</w:t>
        </w:r>
        <w:r w:rsidR="009B00D9">
          <w:rPr>
            <w:noProof/>
            <w:webHidden/>
          </w:rPr>
          <w:tab/>
        </w:r>
        <w:r w:rsidR="009B00D9">
          <w:rPr>
            <w:noProof/>
            <w:webHidden/>
          </w:rPr>
          <w:fldChar w:fldCharType="begin"/>
        </w:r>
        <w:r w:rsidR="009B00D9">
          <w:rPr>
            <w:noProof/>
            <w:webHidden/>
          </w:rPr>
          <w:instrText xml:space="preserve"> PAGEREF _Toc66170381 \h </w:instrText>
        </w:r>
        <w:r w:rsidR="009B00D9">
          <w:rPr>
            <w:noProof/>
            <w:webHidden/>
          </w:rPr>
        </w:r>
        <w:r w:rsidR="009B00D9">
          <w:rPr>
            <w:noProof/>
            <w:webHidden/>
          </w:rPr>
          <w:fldChar w:fldCharType="separate"/>
        </w:r>
        <w:r w:rsidR="009B00D9">
          <w:rPr>
            <w:noProof/>
            <w:webHidden/>
          </w:rPr>
          <w:t>31</w:t>
        </w:r>
        <w:r w:rsidR="009B00D9">
          <w:rPr>
            <w:noProof/>
            <w:webHidden/>
          </w:rPr>
          <w:fldChar w:fldCharType="end"/>
        </w:r>
      </w:hyperlink>
    </w:p>
    <w:p w14:paraId="3002E4E7" w14:textId="483DA567"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2" w:history="1">
        <w:r w:rsidR="009B00D9" w:rsidRPr="00E46835">
          <w:rPr>
            <w:rStyle w:val="Hyperlink"/>
            <w:noProof/>
          </w:rPr>
          <w:t>Table 3</w:t>
        </w:r>
        <w:r w:rsidR="009B00D9" w:rsidRPr="00E46835">
          <w:rPr>
            <w:rStyle w:val="Hyperlink"/>
            <w:noProof/>
          </w:rPr>
          <w:noBreakHyphen/>
          <w:t>10: Function Allocation Table (Functional Safety Extension)</w:t>
        </w:r>
        <w:r w:rsidR="009B00D9">
          <w:rPr>
            <w:noProof/>
            <w:webHidden/>
          </w:rPr>
          <w:tab/>
        </w:r>
        <w:r w:rsidR="009B00D9">
          <w:rPr>
            <w:noProof/>
            <w:webHidden/>
          </w:rPr>
          <w:fldChar w:fldCharType="begin"/>
        </w:r>
        <w:r w:rsidR="009B00D9">
          <w:rPr>
            <w:noProof/>
            <w:webHidden/>
          </w:rPr>
          <w:instrText xml:space="preserve"> PAGEREF _Toc66170382 \h </w:instrText>
        </w:r>
        <w:r w:rsidR="009B00D9">
          <w:rPr>
            <w:noProof/>
            <w:webHidden/>
          </w:rPr>
        </w:r>
        <w:r w:rsidR="009B00D9">
          <w:rPr>
            <w:noProof/>
            <w:webHidden/>
          </w:rPr>
          <w:fldChar w:fldCharType="separate"/>
        </w:r>
        <w:r w:rsidR="009B00D9">
          <w:rPr>
            <w:noProof/>
            <w:webHidden/>
          </w:rPr>
          <w:t>45</w:t>
        </w:r>
        <w:r w:rsidR="009B00D9">
          <w:rPr>
            <w:noProof/>
            <w:webHidden/>
          </w:rPr>
          <w:fldChar w:fldCharType="end"/>
        </w:r>
      </w:hyperlink>
    </w:p>
    <w:p w14:paraId="7A144742" w14:textId="3DF203A9"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3" w:history="1">
        <w:r w:rsidR="009B00D9" w:rsidRPr="00E46835">
          <w:rPr>
            <w:rStyle w:val="Hyperlink"/>
            <w:noProof/>
          </w:rPr>
          <w:t>Table 11: Operation Modes and States on Implementation Operating Modes</w:t>
        </w:r>
        <w:r w:rsidR="009B00D9">
          <w:rPr>
            <w:noProof/>
            <w:webHidden/>
          </w:rPr>
          <w:tab/>
        </w:r>
        <w:r w:rsidR="009B00D9">
          <w:rPr>
            <w:noProof/>
            <w:webHidden/>
          </w:rPr>
          <w:fldChar w:fldCharType="begin"/>
        </w:r>
        <w:r w:rsidR="009B00D9">
          <w:rPr>
            <w:noProof/>
            <w:webHidden/>
          </w:rPr>
          <w:instrText xml:space="preserve"> PAGEREF _Toc66170383 \h </w:instrText>
        </w:r>
        <w:r w:rsidR="009B00D9">
          <w:rPr>
            <w:noProof/>
            <w:webHidden/>
          </w:rPr>
        </w:r>
        <w:r w:rsidR="009B00D9">
          <w:rPr>
            <w:noProof/>
            <w:webHidden/>
          </w:rPr>
          <w:fldChar w:fldCharType="separate"/>
        </w:r>
        <w:r w:rsidR="009B00D9">
          <w:rPr>
            <w:noProof/>
            <w:webHidden/>
          </w:rPr>
          <w:t>54</w:t>
        </w:r>
        <w:r w:rsidR="009B00D9">
          <w:rPr>
            <w:noProof/>
            <w:webHidden/>
          </w:rPr>
          <w:fldChar w:fldCharType="end"/>
        </w:r>
      </w:hyperlink>
    </w:p>
    <w:p w14:paraId="76FEAAE8" w14:textId="2BA188DE"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4" w:history="1">
        <w:r w:rsidR="009B00D9" w:rsidRPr="00E46835">
          <w:rPr>
            <w:rStyle w:val="Hyperlink"/>
            <w:noProof/>
          </w:rPr>
          <w:t>Table 12: Transitions between Operation Modes and States on Implementation Operating Modes</w:t>
        </w:r>
        <w:r w:rsidR="009B00D9">
          <w:rPr>
            <w:noProof/>
            <w:webHidden/>
          </w:rPr>
          <w:tab/>
        </w:r>
        <w:r w:rsidR="009B00D9">
          <w:rPr>
            <w:noProof/>
            <w:webHidden/>
          </w:rPr>
          <w:fldChar w:fldCharType="begin"/>
        </w:r>
        <w:r w:rsidR="009B00D9">
          <w:rPr>
            <w:noProof/>
            <w:webHidden/>
          </w:rPr>
          <w:instrText xml:space="preserve"> PAGEREF _Toc66170384 \h </w:instrText>
        </w:r>
        <w:r w:rsidR="009B00D9">
          <w:rPr>
            <w:noProof/>
            <w:webHidden/>
          </w:rPr>
        </w:r>
        <w:r w:rsidR="009B00D9">
          <w:rPr>
            <w:noProof/>
            <w:webHidden/>
          </w:rPr>
          <w:fldChar w:fldCharType="separate"/>
        </w:r>
        <w:r w:rsidR="009B00D9">
          <w:rPr>
            <w:noProof/>
            <w:webHidden/>
          </w:rPr>
          <w:t>55</w:t>
        </w:r>
        <w:r w:rsidR="009B00D9">
          <w:rPr>
            <w:noProof/>
            <w:webHidden/>
          </w:rPr>
          <w:fldChar w:fldCharType="end"/>
        </w:r>
      </w:hyperlink>
    </w:p>
    <w:p w14:paraId="22EF70E8" w14:textId="07F7E3A2"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5" w:history="1">
        <w:r w:rsidR="009B00D9" w:rsidRPr="00E46835">
          <w:rPr>
            <w:rStyle w:val="Hyperlink"/>
            <w:noProof/>
          </w:rPr>
          <w:t>Table 5</w:t>
        </w:r>
        <w:r w:rsidR="009B00D9" w:rsidRPr="00E46835">
          <w:rPr>
            <w:rStyle w:val="Hyperlink"/>
            <w:noProof/>
          </w:rPr>
          <w:noBreakHyphen/>
          <w:t>1: ASIL Decomposition Table</w:t>
        </w:r>
        <w:r w:rsidR="009B00D9">
          <w:rPr>
            <w:noProof/>
            <w:webHidden/>
          </w:rPr>
          <w:tab/>
        </w:r>
        <w:r w:rsidR="009B00D9">
          <w:rPr>
            <w:noProof/>
            <w:webHidden/>
          </w:rPr>
          <w:fldChar w:fldCharType="begin"/>
        </w:r>
        <w:r w:rsidR="009B00D9">
          <w:rPr>
            <w:noProof/>
            <w:webHidden/>
          </w:rPr>
          <w:instrText xml:space="preserve"> PAGEREF _Toc66170385 \h </w:instrText>
        </w:r>
        <w:r w:rsidR="009B00D9">
          <w:rPr>
            <w:noProof/>
            <w:webHidden/>
          </w:rPr>
        </w:r>
        <w:r w:rsidR="009B00D9">
          <w:rPr>
            <w:noProof/>
            <w:webHidden/>
          </w:rPr>
          <w:fldChar w:fldCharType="separate"/>
        </w:r>
        <w:r w:rsidR="009B00D9">
          <w:rPr>
            <w:noProof/>
            <w:webHidden/>
          </w:rPr>
          <w:t>56</w:t>
        </w:r>
        <w:r w:rsidR="009B00D9">
          <w:rPr>
            <w:noProof/>
            <w:webHidden/>
          </w:rPr>
          <w:fldChar w:fldCharType="end"/>
        </w:r>
      </w:hyperlink>
    </w:p>
    <w:p w14:paraId="56CB3A0A" w14:textId="3C51A541"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6" w:history="1">
        <w:r w:rsidR="009B00D9" w:rsidRPr="00E46835">
          <w:rPr>
            <w:rStyle w:val="Hyperlink"/>
            <w:noProof/>
          </w:rPr>
          <w:t>Table 5</w:t>
        </w:r>
        <w:r w:rsidR="009B00D9" w:rsidRPr="00E46835">
          <w:rPr>
            <w:rStyle w:val="Hyperlink"/>
            <w:noProof/>
          </w:rPr>
          <w:noBreakHyphen/>
          <w:t xml:space="preserve">2: Input Signal mappings of Function </w:t>
        </w:r>
        <w:r w:rsidR="009B00D9" w:rsidRPr="00E46835">
          <w:rPr>
            <w:rStyle w:val="Hyperlink"/>
            <w:noProof/>
            <w:lang w:val="en-GB"/>
          </w:rPr>
          <w:t>DSM Autosave Generic component function</w:t>
        </w:r>
        <w:r w:rsidR="009B00D9">
          <w:rPr>
            <w:noProof/>
            <w:webHidden/>
          </w:rPr>
          <w:tab/>
        </w:r>
        <w:r w:rsidR="009B00D9">
          <w:rPr>
            <w:noProof/>
            <w:webHidden/>
          </w:rPr>
          <w:fldChar w:fldCharType="begin"/>
        </w:r>
        <w:r w:rsidR="009B00D9">
          <w:rPr>
            <w:noProof/>
            <w:webHidden/>
          </w:rPr>
          <w:instrText xml:space="preserve"> PAGEREF _Toc66170386 \h </w:instrText>
        </w:r>
        <w:r w:rsidR="009B00D9">
          <w:rPr>
            <w:noProof/>
            <w:webHidden/>
          </w:rPr>
        </w:r>
        <w:r w:rsidR="009B00D9">
          <w:rPr>
            <w:noProof/>
            <w:webHidden/>
          </w:rPr>
          <w:fldChar w:fldCharType="separate"/>
        </w:r>
        <w:r w:rsidR="009B00D9">
          <w:rPr>
            <w:noProof/>
            <w:webHidden/>
          </w:rPr>
          <w:t>57</w:t>
        </w:r>
        <w:r w:rsidR="009B00D9">
          <w:rPr>
            <w:noProof/>
            <w:webHidden/>
          </w:rPr>
          <w:fldChar w:fldCharType="end"/>
        </w:r>
      </w:hyperlink>
    </w:p>
    <w:p w14:paraId="4D7E6F98" w14:textId="149CA578"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7" w:history="1">
        <w:r w:rsidR="009B00D9" w:rsidRPr="00E46835">
          <w:rPr>
            <w:rStyle w:val="Hyperlink"/>
            <w:noProof/>
          </w:rPr>
          <w:t>Table 5</w:t>
        </w:r>
        <w:r w:rsidR="009B00D9" w:rsidRPr="00E46835">
          <w:rPr>
            <w:rStyle w:val="Hyperlink"/>
            <w:noProof/>
          </w:rPr>
          <w:noBreakHyphen/>
          <w:t xml:space="preserve">3: Output Signal mappings of Function </w:t>
        </w:r>
        <w:r w:rsidR="009B00D9" w:rsidRPr="00E46835">
          <w:rPr>
            <w:rStyle w:val="Hyperlink"/>
            <w:noProof/>
            <w:lang w:val="en-GB"/>
          </w:rPr>
          <w:t>DSM Autosave Generic component function</w:t>
        </w:r>
        <w:r w:rsidR="009B00D9">
          <w:rPr>
            <w:noProof/>
            <w:webHidden/>
          </w:rPr>
          <w:tab/>
        </w:r>
        <w:r w:rsidR="009B00D9">
          <w:rPr>
            <w:noProof/>
            <w:webHidden/>
          </w:rPr>
          <w:fldChar w:fldCharType="begin"/>
        </w:r>
        <w:r w:rsidR="009B00D9">
          <w:rPr>
            <w:noProof/>
            <w:webHidden/>
          </w:rPr>
          <w:instrText xml:space="preserve"> PAGEREF _Toc66170387 \h </w:instrText>
        </w:r>
        <w:r w:rsidR="009B00D9">
          <w:rPr>
            <w:noProof/>
            <w:webHidden/>
          </w:rPr>
        </w:r>
        <w:r w:rsidR="009B00D9">
          <w:rPr>
            <w:noProof/>
            <w:webHidden/>
          </w:rPr>
          <w:fldChar w:fldCharType="separate"/>
        </w:r>
        <w:r w:rsidR="009B00D9">
          <w:rPr>
            <w:noProof/>
            <w:webHidden/>
          </w:rPr>
          <w:t>57</w:t>
        </w:r>
        <w:r w:rsidR="009B00D9">
          <w:rPr>
            <w:noProof/>
            <w:webHidden/>
          </w:rPr>
          <w:fldChar w:fldCharType="end"/>
        </w:r>
      </w:hyperlink>
    </w:p>
    <w:p w14:paraId="068BEB85" w14:textId="7BD44FDC"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8" w:history="1">
        <w:r w:rsidR="009B00D9" w:rsidRPr="00E46835">
          <w:rPr>
            <w:rStyle w:val="Hyperlink"/>
            <w:noProof/>
          </w:rPr>
          <w:t>Table 5</w:t>
        </w:r>
        <w:r w:rsidR="009B00D9" w:rsidRPr="00E46835">
          <w:rPr>
            <w:rStyle w:val="Hyperlink"/>
            <w:noProof/>
          </w:rPr>
          <w:noBreakHyphen/>
          <w:t xml:space="preserve">4: Parameter mappings of Function </w:t>
        </w:r>
        <w:r w:rsidR="009B00D9" w:rsidRPr="00E46835">
          <w:rPr>
            <w:rStyle w:val="Hyperlink"/>
            <w:noProof/>
            <w:lang w:val="en-GB"/>
          </w:rPr>
          <w:t>“MyLogicalFunctionA_Component1”</w:t>
        </w:r>
        <w:r w:rsidR="009B00D9">
          <w:rPr>
            <w:noProof/>
            <w:webHidden/>
          </w:rPr>
          <w:tab/>
        </w:r>
        <w:r w:rsidR="009B00D9">
          <w:rPr>
            <w:noProof/>
            <w:webHidden/>
          </w:rPr>
          <w:fldChar w:fldCharType="begin"/>
        </w:r>
        <w:r w:rsidR="009B00D9">
          <w:rPr>
            <w:noProof/>
            <w:webHidden/>
          </w:rPr>
          <w:instrText xml:space="preserve"> PAGEREF _Toc66170388 \h </w:instrText>
        </w:r>
        <w:r w:rsidR="009B00D9">
          <w:rPr>
            <w:noProof/>
            <w:webHidden/>
          </w:rPr>
        </w:r>
        <w:r w:rsidR="009B00D9">
          <w:rPr>
            <w:noProof/>
            <w:webHidden/>
          </w:rPr>
          <w:fldChar w:fldCharType="separate"/>
        </w:r>
        <w:r w:rsidR="009B00D9">
          <w:rPr>
            <w:noProof/>
            <w:webHidden/>
          </w:rPr>
          <w:t>57</w:t>
        </w:r>
        <w:r w:rsidR="009B00D9">
          <w:rPr>
            <w:noProof/>
            <w:webHidden/>
          </w:rPr>
          <w:fldChar w:fldCharType="end"/>
        </w:r>
      </w:hyperlink>
    </w:p>
    <w:p w14:paraId="40D703DD" w14:textId="74C5EA52"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89" w:history="1">
        <w:r w:rsidR="009B00D9" w:rsidRPr="00E46835">
          <w:rPr>
            <w:rStyle w:val="Hyperlink"/>
            <w:noProof/>
          </w:rPr>
          <w:t>Table 5</w:t>
        </w:r>
        <w:r w:rsidR="009B00D9" w:rsidRPr="00E46835">
          <w:rPr>
            <w:rStyle w:val="Hyperlink"/>
            <w:noProof/>
          </w:rPr>
          <w:noBreakHyphen/>
          <w:t>5: Component Specific Requirements</w:t>
        </w:r>
        <w:r w:rsidR="009B00D9">
          <w:rPr>
            <w:noProof/>
            <w:webHidden/>
          </w:rPr>
          <w:tab/>
        </w:r>
        <w:r w:rsidR="009B00D9">
          <w:rPr>
            <w:noProof/>
            <w:webHidden/>
          </w:rPr>
          <w:fldChar w:fldCharType="begin"/>
        </w:r>
        <w:r w:rsidR="009B00D9">
          <w:rPr>
            <w:noProof/>
            <w:webHidden/>
          </w:rPr>
          <w:instrText xml:space="preserve"> PAGEREF _Toc66170389 \h </w:instrText>
        </w:r>
        <w:r w:rsidR="009B00D9">
          <w:rPr>
            <w:noProof/>
            <w:webHidden/>
          </w:rPr>
        </w:r>
        <w:r w:rsidR="009B00D9">
          <w:rPr>
            <w:noProof/>
            <w:webHidden/>
          </w:rPr>
          <w:fldChar w:fldCharType="separate"/>
        </w:r>
        <w:r w:rsidR="009B00D9">
          <w:rPr>
            <w:noProof/>
            <w:webHidden/>
          </w:rPr>
          <w:t>58</w:t>
        </w:r>
        <w:r w:rsidR="009B00D9">
          <w:rPr>
            <w:noProof/>
            <w:webHidden/>
          </w:rPr>
          <w:fldChar w:fldCharType="end"/>
        </w:r>
      </w:hyperlink>
    </w:p>
    <w:p w14:paraId="13BC181E" w14:textId="0F994779"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0" w:history="1">
        <w:r w:rsidR="009B00D9" w:rsidRPr="00E46835">
          <w:rPr>
            <w:rStyle w:val="Hyperlink"/>
            <w:noProof/>
          </w:rPr>
          <w:t>Table 5</w:t>
        </w:r>
        <w:r w:rsidR="009B00D9" w:rsidRPr="00E46835">
          <w:rPr>
            <w:rStyle w:val="Hyperlink"/>
            <w:noProof/>
          </w:rPr>
          <w:noBreakHyphen/>
          <w:t>6: Inherited Requirements</w:t>
        </w:r>
        <w:r w:rsidR="009B00D9">
          <w:rPr>
            <w:noProof/>
            <w:webHidden/>
          </w:rPr>
          <w:tab/>
        </w:r>
        <w:r w:rsidR="009B00D9">
          <w:rPr>
            <w:noProof/>
            <w:webHidden/>
          </w:rPr>
          <w:fldChar w:fldCharType="begin"/>
        </w:r>
        <w:r w:rsidR="009B00D9">
          <w:rPr>
            <w:noProof/>
            <w:webHidden/>
          </w:rPr>
          <w:instrText xml:space="preserve"> PAGEREF _Toc66170390 \h </w:instrText>
        </w:r>
        <w:r w:rsidR="009B00D9">
          <w:rPr>
            <w:noProof/>
            <w:webHidden/>
          </w:rPr>
        </w:r>
        <w:r w:rsidR="009B00D9">
          <w:rPr>
            <w:noProof/>
            <w:webHidden/>
          </w:rPr>
          <w:fldChar w:fldCharType="separate"/>
        </w:r>
        <w:r w:rsidR="009B00D9">
          <w:rPr>
            <w:noProof/>
            <w:webHidden/>
          </w:rPr>
          <w:t>58</w:t>
        </w:r>
        <w:r w:rsidR="009B00D9">
          <w:rPr>
            <w:noProof/>
            <w:webHidden/>
          </w:rPr>
          <w:fldChar w:fldCharType="end"/>
        </w:r>
      </w:hyperlink>
    </w:p>
    <w:p w14:paraId="31F600C7" w14:textId="320FD2B7"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1" w:history="1">
        <w:r w:rsidR="009B00D9" w:rsidRPr="00E46835">
          <w:rPr>
            <w:rStyle w:val="Hyperlink"/>
            <w:noProof/>
          </w:rPr>
          <w:t>Table 5</w:t>
        </w:r>
        <w:r w:rsidR="009B00D9" w:rsidRPr="00E46835">
          <w:rPr>
            <w:rStyle w:val="Hyperlink"/>
            <w:noProof/>
          </w:rPr>
          <w:noBreakHyphen/>
          <w:t xml:space="preserve">7: Input Signal mappings of Function </w:t>
        </w:r>
        <w:r w:rsidR="009B00D9" w:rsidRPr="00E46835">
          <w:rPr>
            <w:rStyle w:val="Hyperlink"/>
            <w:noProof/>
            <w:lang w:val="en-GB"/>
          </w:rPr>
          <w:t>DDM Autosave Generic component function</w:t>
        </w:r>
        <w:r w:rsidR="009B00D9">
          <w:rPr>
            <w:noProof/>
            <w:webHidden/>
          </w:rPr>
          <w:tab/>
        </w:r>
        <w:r w:rsidR="009B00D9">
          <w:rPr>
            <w:noProof/>
            <w:webHidden/>
          </w:rPr>
          <w:fldChar w:fldCharType="begin"/>
        </w:r>
        <w:r w:rsidR="009B00D9">
          <w:rPr>
            <w:noProof/>
            <w:webHidden/>
          </w:rPr>
          <w:instrText xml:space="preserve"> PAGEREF _Toc66170391 \h </w:instrText>
        </w:r>
        <w:r w:rsidR="009B00D9">
          <w:rPr>
            <w:noProof/>
            <w:webHidden/>
          </w:rPr>
        </w:r>
        <w:r w:rsidR="009B00D9">
          <w:rPr>
            <w:noProof/>
            <w:webHidden/>
          </w:rPr>
          <w:fldChar w:fldCharType="separate"/>
        </w:r>
        <w:r w:rsidR="009B00D9">
          <w:rPr>
            <w:noProof/>
            <w:webHidden/>
          </w:rPr>
          <w:t>98</w:t>
        </w:r>
        <w:r w:rsidR="009B00D9">
          <w:rPr>
            <w:noProof/>
            <w:webHidden/>
          </w:rPr>
          <w:fldChar w:fldCharType="end"/>
        </w:r>
      </w:hyperlink>
    </w:p>
    <w:p w14:paraId="4588AFE1" w14:textId="621CA0C6"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2" w:history="1">
        <w:r w:rsidR="009B00D9" w:rsidRPr="00E46835">
          <w:rPr>
            <w:rStyle w:val="Hyperlink"/>
            <w:noProof/>
          </w:rPr>
          <w:t>Table 5</w:t>
        </w:r>
        <w:r w:rsidR="009B00D9" w:rsidRPr="00E46835">
          <w:rPr>
            <w:rStyle w:val="Hyperlink"/>
            <w:noProof/>
          </w:rPr>
          <w:noBreakHyphen/>
          <w:t xml:space="preserve">8: Output Signal mappings of Function </w:t>
        </w:r>
        <w:r w:rsidR="009B00D9" w:rsidRPr="00E46835">
          <w:rPr>
            <w:rStyle w:val="Hyperlink"/>
            <w:noProof/>
            <w:lang w:val="en-GB"/>
          </w:rPr>
          <w:t>DDM Autosave Generic component function</w:t>
        </w:r>
        <w:r w:rsidR="009B00D9">
          <w:rPr>
            <w:noProof/>
            <w:webHidden/>
          </w:rPr>
          <w:tab/>
        </w:r>
        <w:r w:rsidR="009B00D9">
          <w:rPr>
            <w:noProof/>
            <w:webHidden/>
          </w:rPr>
          <w:fldChar w:fldCharType="begin"/>
        </w:r>
        <w:r w:rsidR="009B00D9">
          <w:rPr>
            <w:noProof/>
            <w:webHidden/>
          </w:rPr>
          <w:instrText xml:space="preserve"> PAGEREF _Toc66170392 \h </w:instrText>
        </w:r>
        <w:r w:rsidR="009B00D9">
          <w:rPr>
            <w:noProof/>
            <w:webHidden/>
          </w:rPr>
        </w:r>
        <w:r w:rsidR="009B00D9">
          <w:rPr>
            <w:noProof/>
            <w:webHidden/>
          </w:rPr>
          <w:fldChar w:fldCharType="separate"/>
        </w:r>
        <w:r w:rsidR="009B00D9">
          <w:rPr>
            <w:noProof/>
            <w:webHidden/>
          </w:rPr>
          <w:t>99</w:t>
        </w:r>
        <w:r w:rsidR="009B00D9">
          <w:rPr>
            <w:noProof/>
            <w:webHidden/>
          </w:rPr>
          <w:fldChar w:fldCharType="end"/>
        </w:r>
      </w:hyperlink>
    </w:p>
    <w:p w14:paraId="27D01F8F" w14:textId="532F3143"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3" w:history="1">
        <w:r w:rsidR="009B00D9" w:rsidRPr="00E46835">
          <w:rPr>
            <w:rStyle w:val="Hyperlink"/>
            <w:noProof/>
          </w:rPr>
          <w:t>Table 5</w:t>
        </w:r>
        <w:r w:rsidR="009B00D9" w:rsidRPr="00E46835">
          <w:rPr>
            <w:rStyle w:val="Hyperlink"/>
            <w:noProof/>
          </w:rPr>
          <w:noBreakHyphen/>
          <w:t xml:space="preserve">9: Parameter mappings of Function </w:t>
        </w:r>
        <w:r w:rsidR="009B00D9" w:rsidRPr="00E46835">
          <w:rPr>
            <w:rStyle w:val="Hyperlink"/>
            <w:noProof/>
            <w:lang w:val="en-GB"/>
          </w:rPr>
          <w:t>“MyLogicalFunctionA_Component1”</w:t>
        </w:r>
        <w:r w:rsidR="009B00D9">
          <w:rPr>
            <w:noProof/>
            <w:webHidden/>
          </w:rPr>
          <w:tab/>
        </w:r>
        <w:r w:rsidR="009B00D9">
          <w:rPr>
            <w:noProof/>
            <w:webHidden/>
          </w:rPr>
          <w:fldChar w:fldCharType="begin"/>
        </w:r>
        <w:r w:rsidR="009B00D9">
          <w:rPr>
            <w:noProof/>
            <w:webHidden/>
          </w:rPr>
          <w:instrText xml:space="preserve"> PAGEREF _Toc66170393 \h </w:instrText>
        </w:r>
        <w:r w:rsidR="009B00D9">
          <w:rPr>
            <w:noProof/>
            <w:webHidden/>
          </w:rPr>
        </w:r>
        <w:r w:rsidR="009B00D9">
          <w:rPr>
            <w:noProof/>
            <w:webHidden/>
          </w:rPr>
          <w:fldChar w:fldCharType="separate"/>
        </w:r>
        <w:r w:rsidR="009B00D9">
          <w:rPr>
            <w:noProof/>
            <w:webHidden/>
          </w:rPr>
          <w:t>99</w:t>
        </w:r>
        <w:r w:rsidR="009B00D9">
          <w:rPr>
            <w:noProof/>
            <w:webHidden/>
          </w:rPr>
          <w:fldChar w:fldCharType="end"/>
        </w:r>
      </w:hyperlink>
    </w:p>
    <w:p w14:paraId="76577C19" w14:textId="4D9D012D"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4" w:history="1">
        <w:r w:rsidR="009B00D9" w:rsidRPr="00E46835">
          <w:rPr>
            <w:rStyle w:val="Hyperlink"/>
            <w:noProof/>
          </w:rPr>
          <w:t>Table 5</w:t>
        </w:r>
        <w:r w:rsidR="009B00D9" w:rsidRPr="00E46835">
          <w:rPr>
            <w:rStyle w:val="Hyperlink"/>
            <w:noProof/>
          </w:rPr>
          <w:noBreakHyphen/>
          <w:t>10: Component Specific Requirements</w:t>
        </w:r>
        <w:r w:rsidR="009B00D9">
          <w:rPr>
            <w:noProof/>
            <w:webHidden/>
          </w:rPr>
          <w:tab/>
        </w:r>
        <w:r w:rsidR="009B00D9">
          <w:rPr>
            <w:noProof/>
            <w:webHidden/>
          </w:rPr>
          <w:fldChar w:fldCharType="begin"/>
        </w:r>
        <w:r w:rsidR="009B00D9">
          <w:rPr>
            <w:noProof/>
            <w:webHidden/>
          </w:rPr>
          <w:instrText xml:space="preserve"> PAGEREF _Toc66170394 \h </w:instrText>
        </w:r>
        <w:r w:rsidR="009B00D9">
          <w:rPr>
            <w:noProof/>
            <w:webHidden/>
          </w:rPr>
        </w:r>
        <w:r w:rsidR="009B00D9">
          <w:rPr>
            <w:noProof/>
            <w:webHidden/>
          </w:rPr>
          <w:fldChar w:fldCharType="separate"/>
        </w:r>
        <w:r w:rsidR="009B00D9">
          <w:rPr>
            <w:noProof/>
            <w:webHidden/>
          </w:rPr>
          <w:t>99</w:t>
        </w:r>
        <w:r w:rsidR="009B00D9">
          <w:rPr>
            <w:noProof/>
            <w:webHidden/>
          </w:rPr>
          <w:fldChar w:fldCharType="end"/>
        </w:r>
      </w:hyperlink>
    </w:p>
    <w:p w14:paraId="1540D268" w14:textId="6E5508B9"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5" w:history="1">
        <w:r w:rsidR="009B00D9" w:rsidRPr="00E46835">
          <w:rPr>
            <w:rStyle w:val="Hyperlink"/>
            <w:noProof/>
          </w:rPr>
          <w:t>Table 5</w:t>
        </w:r>
        <w:r w:rsidR="009B00D9" w:rsidRPr="00E46835">
          <w:rPr>
            <w:rStyle w:val="Hyperlink"/>
            <w:noProof/>
          </w:rPr>
          <w:noBreakHyphen/>
          <w:t>11: Inherited Requirements</w:t>
        </w:r>
        <w:r w:rsidR="009B00D9">
          <w:rPr>
            <w:noProof/>
            <w:webHidden/>
          </w:rPr>
          <w:tab/>
        </w:r>
        <w:r w:rsidR="009B00D9">
          <w:rPr>
            <w:noProof/>
            <w:webHidden/>
          </w:rPr>
          <w:fldChar w:fldCharType="begin"/>
        </w:r>
        <w:r w:rsidR="009B00D9">
          <w:rPr>
            <w:noProof/>
            <w:webHidden/>
          </w:rPr>
          <w:instrText xml:space="preserve"> PAGEREF _Toc66170395 \h </w:instrText>
        </w:r>
        <w:r w:rsidR="009B00D9">
          <w:rPr>
            <w:noProof/>
            <w:webHidden/>
          </w:rPr>
        </w:r>
        <w:r w:rsidR="009B00D9">
          <w:rPr>
            <w:noProof/>
            <w:webHidden/>
          </w:rPr>
          <w:fldChar w:fldCharType="separate"/>
        </w:r>
        <w:r w:rsidR="009B00D9">
          <w:rPr>
            <w:noProof/>
            <w:webHidden/>
          </w:rPr>
          <w:t>99</w:t>
        </w:r>
        <w:r w:rsidR="009B00D9">
          <w:rPr>
            <w:noProof/>
            <w:webHidden/>
          </w:rPr>
          <w:fldChar w:fldCharType="end"/>
        </w:r>
      </w:hyperlink>
    </w:p>
    <w:p w14:paraId="72D4950D" w14:textId="10737347"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6" w:history="1">
        <w:r w:rsidR="009B00D9" w:rsidRPr="00E46835">
          <w:rPr>
            <w:rStyle w:val="Hyperlink"/>
            <w:noProof/>
          </w:rPr>
          <w:t>Table 5</w:t>
        </w:r>
        <w:r w:rsidR="009B00D9" w:rsidRPr="00E46835">
          <w:rPr>
            <w:rStyle w:val="Hyperlink"/>
            <w:noProof/>
          </w:rPr>
          <w:noBreakHyphen/>
          <w:t xml:space="preserve">12: Input Signal mappings of Function </w:t>
        </w:r>
        <w:r w:rsidR="009B00D9" w:rsidRPr="00E46835">
          <w:rPr>
            <w:rStyle w:val="Hyperlink"/>
            <w:noProof/>
            <w:lang w:val="en-GB"/>
          </w:rPr>
          <w:t>MCSM Autosave Generic component function</w:t>
        </w:r>
        <w:r w:rsidR="009B00D9">
          <w:rPr>
            <w:noProof/>
            <w:webHidden/>
          </w:rPr>
          <w:tab/>
        </w:r>
        <w:r w:rsidR="009B00D9">
          <w:rPr>
            <w:noProof/>
            <w:webHidden/>
          </w:rPr>
          <w:fldChar w:fldCharType="begin"/>
        </w:r>
        <w:r w:rsidR="009B00D9">
          <w:rPr>
            <w:noProof/>
            <w:webHidden/>
          </w:rPr>
          <w:instrText xml:space="preserve"> PAGEREF _Toc66170396 \h </w:instrText>
        </w:r>
        <w:r w:rsidR="009B00D9">
          <w:rPr>
            <w:noProof/>
            <w:webHidden/>
          </w:rPr>
        </w:r>
        <w:r w:rsidR="009B00D9">
          <w:rPr>
            <w:noProof/>
            <w:webHidden/>
          </w:rPr>
          <w:fldChar w:fldCharType="separate"/>
        </w:r>
        <w:r w:rsidR="009B00D9">
          <w:rPr>
            <w:noProof/>
            <w:webHidden/>
          </w:rPr>
          <w:t>109</w:t>
        </w:r>
        <w:r w:rsidR="009B00D9">
          <w:rPr>
            <w:noProof/>
            <w:webHidden/>
          </w:rPr>
          <w:fldChar w:fldCharType="end"/>
        </w:r>
      </w:hyperlink>
    </w:p>
    <w:p w14:paraId="6067198B" w14:textId="5365936E"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7" w:history="1">
        <w:r w:rsidR="009B00D9" w:rsidRPr="00E46835">
          <w:rPr>
            <w:rStyle w:val="Hyperlink"/>
            <w:noProof/>
          </w:rPr>
          <w:t>Table 5</w:t>
        </w:r>
        <w:r w:rsidR="009B00D9" w:rsidRPr="00E46835">
          <w:rPr>
            <w:rStyle w:val="Hyperlink"/>
            <w:noProof/>
          </w:rPr>
          <w:noBreakHyphen/>
          <w:t xml:space="preserve">13: Output Signal mappings of Function </w:t>
        </w:r>
        <w:r w:rsidR="009B00D9" w:rsidRPr="00E46835">
          <w:rPr>
            <w:rStyle w:val="Hyperlink"/>
            <w:noProof/>
            <w:lang w:val="en-GB"/>
          </w:rPr>
          <w:t>MCSM Autosave Generic component function</w:t>
        </w:r>
        <w:r w:rsidR="009B00D9">
          <w:rPr>
            <w:noProof/>
            <w:webHidden/>
          </w:rPr>
          <w:tab/>
        </w:r>
        <w:r w:rsidR="009B00D9">
          <w:rPr>
            <w:noProof/>
            <w:webHidden/>
          </w:rPr>
          <w:fldChar w:fldCharType="begin"/>
        </w:r>
        <w:r w:rsidR="009B00D9">
          <w:rPr>
            <w:noProof/>
            <w:webHidden/>
          </w:rPr>
          <w:instrText xml:space="preserve"> PAGEREF _Toc66170397 \h </w:instrText>
        </w:r>
        <w:r w:rsidR="009B00D9">
          <w:rPr>
            <w:noProof/>
            <w:webHidden/>
          </w:rPr>
        </w:r>
        <w:r w:rsidR="009B00D9">
          <w:rPr>
            <w:noProof/>
            <w:webHidden/>
          </w:rPr>
          <w:fldChar w:fldCharType="separate"/>
        </w:r>
        <w:r w:rsidR="009B00D9">
          <w:rPr>
            <w:noProof/>
            <w:webHidden/>
          </w:rPr>
          <w:t>109</w:t>
        </w:r>
        <w:r w:rsidR="009B00D9">
          <w:rPr>
            <w:noProof/>
            <w:webHidden/>
          </w:rPr>
          <w:fldChar w:fldCharType="end"/>
        </w:r>
      </w:hyperlink>
    </w:p>
    <w:p w14:paraId="6E4BD338" w14:textId="00A4B1B5"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8" w:history="1">
        <w:r w:rsidR="009B00D9" w:rsidRPr="00E46835">
          <w:rPr>
            <w:rStyle w:val="Hyperlink"/>
            <w:noProof/>
          </w:rPr>
          <w:t>Table 5</w:t>
        </w:r>
        <w:r w:rsidR="009B00D9" w:rsidRPr="00E46835">
          <w:rPr>
            <w:rStyle w:val="Hyperlink"/>
            <w:noProof/>
          </w:rPr>
          <w:noBreakHyphen/>
          <w:t xml:space="preserve">14: Parameter mappings of Function </w:t>
        </w:r>
        <w:r w:rsidR="009B00D9" w:rsidRPr="00E46835">
          <w:rPr>
            <w:rStyle w:val="Hyperlink"/>
            <w:noProof/>
            <w:lang w:val="en-GB"/>
          </w:rPr>
          <w:t>“MyLogicalFunctionA_Component1”</w:t>
        </w:r>
        <w:r w:rsidR="009B00D9">
          <w:rPr>
            <w:noProof/>
            <w:webHidden/>
          </w:rPr>
          <w:tab/>
        </w:r>
        <w:r w:rsidR="009B00D9">
          <w:rPr>
            <w:noProof/>
            <w:webHidden/>
          </w:rPr>
          <w:fldChar w:fldCharType="begin"/>
        </w:r>
        <w:r w:rsidR="009B00D9">
          <w:rPr>
            <w:noProof/>
            <w:webHidden/>
          </w:rPr>
          <w:instrText xml:space="preserve"> PAGEREF _Toc66170398 \h </w:instrText>
        </w:r>
        <w:r w:rsidR="009B00D9">
          <w:rPr>
            <w:noProof/>
            <w:webHidden/>
          </w:rPr>
        </w:r>
        <w:r w:rsidR="009B00D9">
          <w:rPr>
            <w:noProof/>
            <w:webHidden/>
          </w:rPr>
          <w:fldChar w:fldCharType="separate"/>
        </w:r>
        <w:r w:rsidR="009B00D9">
          <w:rPr>
            <w:noProof/>
            <w:webHidden/>
          </w:rPr>
          <w:t>109</w:t>
        </w:r>
        <w:r w:rsidR="009B00D9">
          <w:rPr>
            <w:noProof/>
            <w:webHidden/>
          </w:rPr>
          <w:fldChar w:fldCharType="end"/>
        </w:r>
      </w:hyperlink>
    </w:p>
    <w:p w14:paraId="6DF2F07F" w14:textId="7B27D592"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399" w:history="1">
        <w:r w:rsidR="009B00D9" w:rsidRPr="00E46835">
          <w:rPr>
            <w:rStyle w:val="Hyperlink"/>
            <w:noProof/>
          </w:rPr>
          <w:t>Table 5</w:t>
        </w:r>
        <w:r w:rsidR="009B00D9" w:rsidRPr="00E46835">
          <w:rPr>
            <w:rStyle w:val="Hyperlink"/>
            <w:noProof/>
          </w:rPr>
          <w:noBreakHyphen/>
          <w:t>15: Component Specific Requirements</w:t>
        </w:r>
        <w:r w:rsidR="009B00D9">
          <w:rPr>
            <w:noProof/>
            <w:webHidden/>
          </w:rPr>
          <w:tab/>
        </w:r>
        <w:r w:rsidR="009B00D9">
          <w:rPr>
            <w:noProof/>
            <w:webHidden/>
          </w:rPr>
          <w:fldChar w:fldCharType="begin"/>
        </w:r>
        <w:r w:rsidR="009B00D9">
          <w:rPr>
            <w:noProof/>
            <w:webHidden/>
          </w:rPr>
          <w:instrText xml:space="preserve"> PAGEREF _Toc66170399 \h </w:instrText>
        </w:r>
        <w:r w:rsidR="009B00D9">
          <w:rPr>
            <w:noProof/>
            <w:webHidden/>
          </w:rPr>
        </w:r>
        <w:r w:rsidR="009B00D9">
          <w:rPr>
            <w:noProof/>
            <w:webHidden/>
          </w:rPr>
          <w:fldChar w:fldCharType="separate"/>
        </w:r>
        <w:r w:rsidR="009B00D9">
          <w:rPr>
            <w:noProof/>
            <w:webHidden/>
          </w:rPr>
          <w:t>110</w:t>
        </w:r>
        <w:r w:rsidR="009B00D9">
          <w:rPr>
            <w:noProof/>
            <w:webHidden/>
          </w:rPr>
          <w:fldChar w:fldCharType="end"/>
        </w:r>
      </w:hyperlink>
    </w:p>
    <w:p w14:paraId="1C011A5F" w14:textId="4D7264B4"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0" w:history="1">
        <w:r w:rsidR="009B00D9" w:rsidRPr="00E46835">
          <w:rPr>
            <w:rStyle w:val="Hyperlink"/>
            <w:noProof/>
          </w:rPr>
          <w:t>Table 5</w:t>
        </w:r>
        <w:r w:rsidR="009B00D9" w:rsidRPr="00E46835">
          <w:rPr>
            <w:rStyle w:val="Hyperlink"/>
            <w:noProof/>
          </w:rPr>
          <w:noBreakHyphen/>
          <w:t>16: Inherited Requirements</w:t>
        </w:r>
        <w:r w:rsidR="009B00D9">
          <w:rPr>
            <w:noProof/>
            <w:webHidden/>
          </w:rPr>
          <w:tab/>
        </w:r>
        <w:r w:rsidR="009B00D9">
          <w:rPr>
            <w:noProof/>
            <w:webHidden/>
          </w:rPr>
          <w:fldChar w:fldCharType="begin"/>
        </w:r>
        <w:r w:rsidR="009B00D9">
          <w:rPr>
            <w:noProof/>
            <w:webHidden/>
          </w:rPr>
          <w:instrText xml:space="preserve"> PAGEREF _Toc66170400 \h </w:instrText>
        </w:r>
        <w:r w:rsidR="009B00D9">
          <w:rPr>
            <w:noProof/>
            <w:webHidden/>
          </w:rPr>
        </w:r>
        <w:r w:rsidR="009B00D9">
          <w:rPr>
            <w:noProof/>
            <w:webHidden/>
          </w:rPr>
          <w:fldChar w:fldCharType="separate"/>
        </w:r>
        <w:r w:rsidR="009B00D9">
          <w:rPr>
            <w:noProof/>
            <w:webHidden/>
          </w:rPr>
          <w:t>110</w:t>
        </w:r>
        <w:r w:rsidR="009B00D9">
          <w:rPr>
            <w:noProof/>
            <w:webHidden/>
          </w:rPr>
          <w:fldChar w:fldCharType="end"/>
        </w:r>
      </w:hyperlink>
    </w:p>
    <w:p w14:paraId="715D6714" w14:textId="3994EB78"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1" w:history="1">
        <w:r w:rsidR="009B00D9" w:rsidRPr="00E46835">
          <w:rPr>
            <w:rStyle w:val="Hyperlink"/>
            <w:noProof/>
          </w:rPr>
          <w:t>Table 5</w:t>
        </w:r>
        <w:r w:rsidR="009B00D9" w:rsidRPr="00E46835">
          <w:rPr>
            <w:rStyle w:val="Hyperlink"/>
            <w:noProof/>
          </w:rPr>
          <w:noBreakHyphen/>
          <w:t xml:space="preserve">17: Input Signal mappings of Function </w:t>
        </w:r>
        <w:r w:rsidR="009B00D9" w:rsidRPr="00E46835">
          <w:rPr>
            <w:rStyle w:val="Hyperlink"/>
            <w:noProof/>
            <w:lang w:val="en-GB"/>
          </w:rPr>
          <w:t>PDM Autosave Generic Component function</w:t>
        </w:r>
        <w:r w:rsidR="009B00D9">
          <w:rPr>
            <w:noProof/>
            <w:webHidden/>
          </w:rPr>
          <w:tab/>
        </w:r>
        <w:r w:rsidR="009B00D9">
          <w:rPr>
            <w:noProof/>
            <w:webHidden/>
          </w:rPr>
          <w:fldChar w:fldCharType="begin"/>
        </w:r>
        <w:r w:rsidR="009B00D9">
          <w:rPr>
            <w:noProof/>
            <w:webHidden/>
          </w:rPr>
          <w:instrText xml:space="preserve"> PAGEREF _Toc66170401 \h </w:instrText>
        </w:r>
        <w:r w:rsidR="009B00D9">
          <w:rPr>
            <w:noProof/>
            <w:webHidden/>
          </w:rPr>
        </w:r>
        <w:r w:rsidR="009B00D9">
          <w:rPr>
            <w:noProof/>
            <w:webHidden/>
          </w:rPr>
          <w:fldChar w:fldCharType="separate"/>
        </w:r>
        <w:r w:rsidR="009B00D9">
          <w:rPr>
            <w:noProof/>
            <w:webHidden/>
          </w:rPr>
          <w:t>126</w:t>
        </w:r>
        <w:r w:rsidR="009B00D9">
          <w:rPr>
            <w:noProof/>
            <w:webHidden/>
          </w:rPr>
          <w:fldChar w:fldCharType="end"/>
        </w:r>
      </w:hyperlink>
    </w:p>
    <w:p w14:paraId="27486FCA" w14:textId="34EBEAB7"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2" w:history="1">
        <w:r w:rsidR="009B00D9" w:rsidRPr="00E46835">
          <w:rPr>
            <w:rStyle w:val="Hyperlink"/>
            <w:noProof/>
          </w:rPr>
          <w:t>Table 5</w:t>
        </w:r>
        <w:r w:rsidR="009B00D9" w:rsidRPr="00E46835">
          <w:rPr>
            <w:rStyle w:val="Hyperlink"/>
            <w:noProof/>
          </w:rPr>
          <w:noBreakHyphen/>
          <w:t xml:space="preserve">18: Output Signal mappings of Function </w:t>
        </w:r>
        <w:r w:rsidR="009B00D9" w:rsidRPr="00E46835">
          <w:rPr>
            <w:rStyle w:val="Hyperlink"/>
            <w:noProof/>
            <w:lang w:val="en-GB"/>
          </w:rPr>
          <w:t>PDM Autosave Generic Component function</w:t>
        </w:r>
        <w:r w:rsidR="009B00D9">
          <w:rPr>
            <w:noProof/>
            <w:webHidden/>
          </w:rPr>
          <w:tab/>
        </w:r>
        <w:r w:rsidR="009B00D9">
          <w:rPr>
            <w:noProof/>
            <w:webHidden/>
          </w:rPr>
          <w:fldChar w:fldCharType="begin"/>
        </w:r>
        <w:r w:rsidR="009B00D9">
          <w:rPr>
            <w:noProof/>
            <w:webHidden/>
          </w:rPr>
          <w:instrText xml:space="preserve"> PAGEREF _Toc66170402 \h </w:instrText>
        </w:r>
        <w:r w:rsidR="009B00D9">
          <w:rPr>
            <w:noProof/>
            <w:webHidden/>
          </w:rPr>
        </w:r>
        <w:r w:rsidR="009B00D9">
          <w:rPr>
            <w:noProof/>
            <w:webHidden/>
          </w:rPr>
          <w:fldChar w:fldCharType="separate"/>
        </w:r>
        <w:r w:rsidR="009B00D9">
          <w:rPr>
            <w:noProof/>
            <w:webHidden/>
          </w:rPr>
          <w:t>126</w:t>
        </w:r>
        <w:r w:rsidR="009B00D9">
          <w:rPr>
            <w:noProof/>
            <w:webHidden/>
          </w:rPr>
          <w:fldChar w:fldCharType="end"/>
        </w:r>
      </w:hyperlink>
    </w:p>
    <w:p w14:paraId="20F5663C" w14:textId="646DE5A1"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3" w:history="1">
        <w:r w:rsidR="009B00D9" w:rsidRPr="00E46835">
          <w:rPr>
            <w:rStyle w:val="Hyperlink"/>
            <w:noProof/>
          </w:rPr>
          <w:t>Table 5</w:t>
        </w:r>
        <w:r w:rsidR="009B00D9" w:rsidRPr="00E46835">
          <w:rPr>
            <w:rStyle w:val="Hyperlink"/>
            <w:noProof/>
          </w:rPr>
          <w:noBreakHyphen/>
          <w:t xml:space="preserve">19: Parameter mappings of Function </w:t>
        </w:r>
        <w:r w:rsidR="009B00D9" w:rsidRPr="00E46835">
          <w:rPr>
            <w:rStyle w:val="Hyperlink"/>
            <w:noProof/>
            <w:lang w:val="en-GB"/>
          </w:rPr>
          <w:t>“MyLogicalFunctionA_Component1”</w:t>
        </w:r>
        <w:r w:rsidR="009B00D9">
          <w:rPr>
            <w:noProof/>
            <w:webHidden/>
          </w:rPr>
          <w:tab/>
        </w:r>
        <w:r w:rsidR="009B00D9">
          <w:rPr>
            <w:noProof/>
            <w:webHidden/>
          </w:rPr>
          <w:fldChar w:fldCharType="begin"/>
        </w:r>
        <w:r w:rsidR="009B00D9">
          <w:rPr>
            <w:noProof/>
            <w:webHidden/>
          </w:rPr>
          <w:instrText xml:space="preserve"> PAGEREF _Toc66170403 \h </w:instrText>
        </w:r>
        <w:r w:rsidR="009B00D9">
          <w:rPr>
            <w:noProof/>
            <w:webHidden/>
          </w:rPr>
        </w:r>
        <w:r w:rsidR="009B00D9">
          <w:rPr>
            <w:noProof/>
            <w:webHidden/>
          </w:rPr>
          <w:fldChar w:fldCharType="separate"/>
        </w:r>
        <w:r w:rsidR="009B00D9">
          <w:rPr>
            <w:noProof/>
            <w:webHidden/>
          </w:rPr>
          <w:t>126</w:t>
        </w:r>
        <w:r w:rsidR="009B00D9">
          <w:rPr>
            <w:noProof/>
            <w:webHidden/>
          </w:rPr>
          <w:fldChar w:fldCharType="end"/>
        </w:r>
      </w:hyperlink>
    </w:p>
    <w:p w14:paraId="015FDB13" w14:textId="4A1893F0"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4" w:history="1">
        <w:r w:rsidR="009B00D9" w:rsidRPr="00E46835">
          <w:rPr>
            <w:rStyle w:val="Hyperlink"/>
            <w:noProof/>
          </w:rPr>
          <w:t>Table 5</w:t>
        </w:r>
        <w:r w:rsidR="009B00D9" w:rsidRPr="00E46835">
          <w:rPr>
            <w:rStyle w:val="Hyperlink"/>
            <w:noProof/>
          </w:rPr>
          <w:noBreakHyphen/>
          <w:t>20: Component Specific Requirements</w:t>
        </w:r>
        <w:r w:rsidR="009B00D9">
          <w:rPr>
            <w:noProof/>
            <w:webHidden/>
          </w:rPr>
          <w:tab/>
        </w:r>
        <w:r w:rsidR="009B00D9">
          <w:rPr>
            <w:noProof/>
            <w:webHidden/>
          </w:rPr>
          <w:fldChar w:fldCharType="begin"/>
        </w:r>
        <w:r w:rsidR="009B00D9">
          <w:rPr>
            <w:noProof/>
            <w:webHidden/>
          </w:rPr>
          <w:instrText xml:space="preserve"> PAGEREF _Toc66170404 \h </w:instrText>
        </w:r>
        <w:r w:rsidR="009B00D9">
          <w:rPr>
            <w:noProof/>
            <w:webHidden/>
          </w:rPr>
        </w:r>
        <w:r w:rsidR="009B00D9">
          <w:rPr>
            <w:noProof/>
            <w:webHidden/>
          </w:rPr>
          <w:fldChar w:fldCharType="separate"/>
        </w:r>
        <w:r w:rsidR="009B00D9">
          <w:rPr>
            <w:noProof/>
            <w:webHidden/>
          </w:rPr>
          <w:t>126</w:t>
        </w:r>
        <w:r w:rsidR="009B00D9">
          <w:rPr>
            <w:noProof/>
            <w:webHidden/>
          </w:rPr>
          <w:fldChar w:fldCharType="end"/>
        </w:r>
      </w:hyperlink>
    </w:p>
    <w:p w14:paraId="5564221F" w14:textId="5F9E8C4D"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5" w:history="1">
        <w:r w:rsidR="009B00D9" w:rsidRPr="00E46835">
          <w:rPr>
            <w:rStyle w:val="Hyperlink"/>
            <w:noProof/>
          </w:rPr>
          <w:t>Table 5</w:t>
        </w:r>
        <w:r w:rsidR="009B00D9" w:rsidRPr="00E46835">
          <w:rPr>
            <w:rStyle w:val="Hyperlink"/>
            <w:noProof/>
          </w:rPr>
          <w:noBreakHyphen/>
          <w:t>21: Inherited Requirements</w:t>
        </w:r>
        <w:r w:rsidR="009B00D9">
          <w:rPr>
            <w:noProof/>
            <w:webHidden/>
          </w:rPr>
          <w:tab/>
        </w:r>
        <w:r w:rsidR="009B00D9">
          <w:rPr>
            <w:noProof/>
            <w:webHidden/>
          </w:rPr>
          <w:fldChar w:fldCharType="begin"/>
        </w:r>
        <w:r w:rsidR="009B00D9">
          <w:rPr>
            <w:noProof/>
            <w:webHidden/>
          </w:rPr>
          <w:instrText xml:space="preserve"> PAGEREF _Toc66170405 \h </w:instrText>
        </w:r>
        <w:r w:rsidR="009B00D9">
          <w:rPr>
            <w:noProof/>
            <w:webHidden/>
          </w:rPr>
        </w:r>
        <w:r w:rsidR="009B00D9">
          <w:rPr>
            <w:noProof/>
            <w:webHidden/>
          </w:rPr>
          <w:fldChar w:fldCharType="separate"/>
        </w:r>
        <w:r w:rsidR="009B00D9">
          <w:rPr>
            <w:noProof/>
            <w:webHidden/>
          </w:rPr>
          <w:t>126</w:t>
        </w:r>
        <w:r w:rsidR="009B00D9">
          <w:rPr>
            <w:noProof/>
            <w:webHidden/>
          </w:rPr>
          <w:fldChar w:fldCharType="end"/>
        </w:r>
      </w:hyperlink>
    </w:p>
    <w:p w14:paraId="7D7DDE45" w14:textId="18BEF6DC"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6" w:history="1">
        <w:r w:rsidR="009B00D9" w:rsidRPr="00E46835">
          <w:rPr>
            <w:rStyle w:val="Hyperlink"/>
            <w:noProof/>
          </w:rPr>
          <w:t>Table 5</w:t>
        </w:r>
        <w:r w:rsidR="009B00D9" w:rsidRPr="00E46835">
          <w:rPr>
            <w:rStyle w:val="Hyperlink"/>
            <w:noProof/>
          </w:rPr>
          <w:noBreakHyphen/>
          <w:t xml:space="preserve">22: Input Signal mappings of Function </w:t>
        </w:r>
        <w:r w:rsidR="009B00D9" w:rsidRPr="00E46835">
          <w:rPr>
            <w:rStyle w:val="Hyperlink"/>
            <w:noProof/>
            <w:lang w:val="en-GB"/>
          </w:rPr>
          <w:t>ECG Autosave Generic component function</w:t>
        </w:r>
        <w:r w:rsidR="009B00D9">
          <w:rPr>
            <w:noProof/>
            <w:webHidden/>
          </w:rPr>
          <w:tab/>
        </w:r>
        <w:r w:rsidR="009B00D9">
          <w:rPr>
            <w:noProof/>
            <w:webHidden/>
          </w:rPr>
          <w:fldChar w:fldCharType="begin"/>
        </w:r>
        <w:r w:rsidR="009B00D9">
          <w:rPr>
            <w:noProof/>
            <w:webHidden/>
          </w:rPr>
          <w:instrText xml:space="preserve"> PAGEREF _Toc66170406 \h </w:instrText>
        </w:r>
        <w:r w:rsidR="009B00D9">
          <w:rPr>
            <w:noProof/>
            <w:webHidden/>
          </w:rPr>
        </w:r>
        <w:r w:rsidR="009B00D9">
          <w:rPr>
            <w:noProof/>
            <w:webHidden/>
          </w:rPr>
          <w:fldChar w:fldCharType="separate"/>
        </w:r>
        <w:r w:rsidR="009B00D9">
          <w:rPr>
            <w:noProof/>
            <w:webHidden/>
          </w:rPr>
          <w:t>136</w:t>
        </w:r>
        <w:r w:rsidR="009B00D9">
          <w:rPr>
            <w:noProof/>
            <w:webHidden/>
          </w:rPr>
          <w:fldChar w:fldCharType="end"/>
        </w:r>
      </w:hyperlink>
    </w:p>
    <w:p w14:paraId="60C4EEA8" w14:textId="02616FA7"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7" w:history="1">
        <w:r w:rsidR="009B00D9" w:rsidRPr="00E46835">
          <w:rPr>
            <w:rStyle w:val="Hyperlink"/>
            <w:noProof/>
          </w:rPr>
          <w:t>Table 5</w:t>
        </w:r>
        <w:r w:rsidR="009B00D9" w:rsidRPr="00E46835">
          <w:rPr>
            <w:rStyle w:val="Hyperlink"/>
            <w:noProof/>
          </w:rPr>
          <w:noBreakHyphen/>
          <w:t xml:space="preserve">23: Output Signal mappings of Function </w:t>
        </w:r>
        <w:r w:rsidR="009B00D9" w:rsidRPr="00E46835">
          <w:rPr>
            <w:rStyle w:val="Hyperlink"/>
            <w:noProof/>
            <w:lang w:val="en-GB"/>
          </w:rPr>
          <w:t>ECG Autosave Generic component function</w:t>
        </w:r>
        <w:r w:rsidR="009B00D9">
          <w:rPr>
            <w:noProof/>
            <w:webHidden/>
          </w:rPr>
          <w:tab/>
        </w:r>
        <w:r w:rsidR="009B00D9">
          <w:rPr>
            <w:noProof/>
            <w:webHidden/>
          </w:rPr>
          <w:fldChar w:fldCharType="begin"/>
        </w:r>
        <w:r w:rsidR="009B00D9">
          <w:rPr>
            <w:noProof/>
            <w:webHidden/>
          </w:rPr>
          <w:instrText xml:space="preserve"> PAGEREF _Toc66170407 \h </w:instrText>
        </w:r>
        <w:r w:rsidR="009B00D9">
          <w:rPr>
            <w:noProof/>
            <w:webHidden/>
          </w:rPr>
        </w:r>
        <w:r w:rsidR="009B00D9">
          <w:rPr>
            <w:noProof/>
            <w:webHidden/>
          </w:rPr>
          <w:fldChar w:fldCharType="separate"/>
        </w:r>
        <w:r w:rsidR="009B00D9">
          <w:rPr>
            <w:noProof/>
            <w:webHidden/>
          </w:rPr>
          <w:t>136</w:t>
        </w:r>
        <w:r w:rsidR="009B00D9">
          <w:rPr>
            <w:noProof/>
            <w:webHidden/>
          </w:rPr>
          <w:fldChar w:fldCharType="end"/>
        </w:r>
      </w:hyperlink>
    </w:p>
    <w:p w14:paraId="7E048AF4" w14:textId="1C4ABC79"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8" w:history="1">
        <w:r w:rsidR="009B00D9" w:rsidRPr="00E46835">
          <w:rPr>
            <w:rStyle w:val="Hyperlink"/>
            <w:noProof/>
          </w:rPr>
          <w:t>Table 5</w:t>
        </w:r>
        <w:r w:rsidR="009B00D9" w:rsidRPr="00E46835">
          <w:rPr>
            <w:rStyle w:val="Hyperlink"/>
            <w:noProof/>
          </w:rPr>
          <w:noBreakHyphen/>
          <w:t xml:space="preserve">24: Parameter mappings of Function </w:t>
        </w:r>
        <w:r w:rsidR="009B00D9" w:rsidRPr="00E46835">
          <w:rPr>
            <w:rStyle w:val="Hyperlink"/>
            <w:noProof/>
            <w:lang w:val="en-GB"/>
          </w:rPr>
          <w:t>“MyLogicalFunctionA_Component1”</w:t>
        </w:r>
        <w:r w:rsidR="009B00D9">
          <w:rPr>
            <w:noProof/>
            <w:webHidden/>
          </w:rPr>
          <w:tab/>
        </w:r>
        <w:r w:rsidR="009B00D9">
          <w:rPr>
            <w:noProof/>
            <w:webHidden/>
          </w:rPr>
          <w:fldChar w:fldCharType="begin"/>
        </w:r>
        <w:r w:rsidR="009B00D9">
          <w:rPr>
            <w:noProof/>
            <w:webHidden/>
          </w:rPr>
          <w:instrText xml:space="preserve"> PAGEREF _Toc66170408 \h </w:instrText>
        </w:r>
        <w:r w:rsidR="009B00D9">
          <w:rPr>
            <w:noProof/>
            <w:webHidden/>
          </w:rPr>
        </w:r>
        <w:r w:rsidR="009B00D9">
          <w:rPr>
            <w:noProof/>
            <w:webHidden/>
          </w:rPr>
          <w:fldChar w:fldCharType="separate"/>
        </w:r>
        <w:r w:rsidR="009B00D9">
          <w:rPr>
            <w:noProof/>
            <w:webHidden/>
          </w:rPr>
          <w:t>136</w:t>
        </w:r>
        <w:r w:rsidR="009B00D9">
          <w:rPr>
            <w:noProof/>
            <w:webHidden/>
          </w:rPr>
          <w:fldChar w:fldCharType="end"/>
        </w:r>
      </w:hyperlink>
    </w:p>
    <w:p w14:paraId="0F53B060" w14:textId="6DC969D7"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09" w:history="1">
        <w:r w:rsidR="009B00D9" w:rsidRPr="00E46835">
          <w:rPr>
            <w:rStyle w:val="Hyperlink"/>
            <w:noProof/>
          </w:rPr>
          <w:t>Table 5</w:t>
        </w:r>
        <w:r w:rsidR="009B00D9" w:rsidRPr="00E46835">
          <w:rPr>
            <w:rStyle w:val="Hyperlink"/>
            <w:noProof/>
          </w:rPr>
          <w:noBreakHyphen/>
          <w:t>25: Component Specific Requirements</w:t>
        </w:r>
        <w:r w:rsidR="009B00D9">
          <w:rPr>
            <w:noProof/>
            <w:webHidden/>
          </w:rPr>
          <w:tab/>
        </w:r>
        <w:r w:rsidR="009B00D9">
          <w:rPr>
            <w:noProof/>
            <w:webHidden/>
          </w:rPr>
          <w:fldChar w:fldCharType="begin"/>
        </w:r>
        <w:r w:rsidR="009B00D9">
          <w:rPr>
            <w:noProof/>
            <w:webHidden/>
          </w:rPr>
          <w:instrText xml:space="preserve"> PAGEREF _Toc66170409 \h </w:instrText>
        </w:r>
        <w:r w:rsidR="009B00D9">
          <w:rPr>
            <w:noProof/>
            <w:webHidden/>
          </w:rPr>
        </w:r>
        <w:r w:rsidR="009B00D9">
          <w:rPr>
            <w:noProof/>
            <w:webHidden/>
          </w:rPr>
          <w:fldChar w:fldCharType="separate"/>
        </w:r>
        <w:r w:rsidR="009B00D9">
          <w:rPr>
            <w:noProof/>
            <w:webHidden/>
          </w:rPr>
          <w:t>137</w:t>
        </w:r>
        <w:r w:rsidR="009B00D9">
          <w:rPr>
            <w:noProof/>
            <w:webHidden/>
          </w:rPr>
          <w:fldChar w:fldCharType="end"/>
        </w:r>
      </w:hyperlink>
    </w:p>
    <w:p w14:paraId="18A1FE90" w14:textId="1CFFFC38"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10" w:history="1">
        <w:r w:rsidR="009B00D9" w:rsidRPr="00E46835">
          <w:rPr>
            <w:rStyle w:val="Hyperlink"/>
            <w:noProof/>
          </w:rPr>
          <w:t>Table 5</w:t>
        </w:r>
        <w:r w:rsidR="009B00D9" w:rsidRPr="00E46835">
          <w:rPr>
            <w:rStyle w:val="Hyperlink"/>
            <w:noProof/>
          </w:rPr>
          <w:noBreakHyphen/>
          <w:t>26: Inherited Requirements</w:t>
        </w:r>
        <w:r w:rsidR="009B00D9">
          <w:rPr>
            <w:noProof/>
            <w:webHidden/>
          </w:rPr>
          <w:tab/>
        </w:r>
        <w:r w:rsidR="009B00D9">
          <w:rPr>
            <w:noProof/>
            <w:webHidden/>
          </w:rPr>
          <w:fldChar w:fldCharType="begin"/>
        </w:r>
        <w:r w:rsidR="009B00D9">
          <w:rPr>
            <w:noProof/>
            <w:webHidden/>
          </w:rPr>
          <w:instrText xml:space="preserve"> PAGEREF _Toc66170410 \h </w:instrText>
        </w:r>
        <w:r w:rsidR="009B00D9">
          <w:rPr>
            <w:noProof/>
            <w:webHidden/>
          </w:rPr>
        </w:r>
        <w:r w:rsidR="009B00D9">
          <w:rPr>
            <w:noProof/>
            <w:webHidden/>
          </w:rPr>
          <w:fldChar w:fldCharType="separate"/>
        </w:r>
        <w:r w:rsidR="009B00D9">
          <w:rPr>
            <w:noProof/>
            <w:webHidden/>
          </w:rPr>
          <w:t>137</w:t>
        </w:r>
        <w:r w:rsidR="009B00D9">
          <w:rPr>
            <w:noProof/>
            <w:webHidden/>
          </w:rPr>
          <w:fldChar w:fldCharType="end"/>
        </w:r>
      </w:hyperlink>
    </w:p>
    <w:p w14:paraId="19AF89D2" w14:textId="6811B0C5" w:rsidR="009B00D9" w:rsidRDefault="00D950AE">
      <w:pPr>
        <w:pStyle w:val="TableofFigures"/>
        <w:tabs>
          <w:tab w:val="right" w:leader="dot" w:pos="10338"/>
        </w:tabs>
        <w:rPr>
          <w:rFonts w:asciiTheme="minorHAnsi" w:eastAsiaTheme="minorEastAsia" w:hAnsiTheme="minorHAnsi" w:cstheme="minorBidi"/>
          <w:noProof/>
          <w:sz w:val="22"/>
          <w:szCs w:val="22"/>
        </w:rPr>
      </w:pPr>
      <w:hyperlink w:anchor="_Toc66170411" w:history="1">
        <w:r w:rsidR="009B00D9" w:rsidRPr="00E46835">
          <w:rPr>
            <w:rStyle w:val="Hyperlink"/>
            <w:noProof/>
          </w:rPr>
          <w:t>Table 6</w:t>
        </w:r>
        <w:r w:rsidR="009B00D9" w:rsidRPr="00E46835">
          <w:rPr>
            <w:rStyle w:val="Hyperlink"/>
            <w:noProof/>
          </w:rPr>
          <w:noBreakHyphen/>
          <w:t>1: Open Concerns</w:t>
        </w:r>
        <w:r w:rsidR="009B00D9">
          <w:rPr>
            <w:noProof/>
            <w:webHidden/>
          </w:rPr>
          <w:tab/>
        </w:r>
        <w:r w:rsidR="009B00D9">
          <w:rPr>
            <w:noProof/>
            <w:webHidden/>
          </w:rPr>
          <w:fldChar w:fldCharType="begin"/>
        </w:r>
        <w:r w:rsidR="009B00D9">
          <w:rPr>
            <w:noProof/>
            <w:webHidden/>
          </w:rPr>
          <w:instrText xml:space="preserve"> PAGEREF _Toc66170411 \h </w:instrText>
        </w:r>
        <w:r w:rsidR="009B00D9">
          <w:rPr>
            <w:noProof/>
            <w:webHidden/>
          </w:rPr>
        </w:r>
        <w:r w:rsidR="009B00D9">
          <w:rPr>
            <w:noProof/>
            <w:webHidden/>
          </w:rPr>
          <w:fldChar w:fldCharType="separate"/>
        </w:r>
        <w:r w:rsidR="009B00D9">
          <w:rPr>
            <w:noProof/>
            <w:webHidden/>
          </w:rPr>
          <w:t>160</w:t>
        </w:r>
        <w:r w:rsidR="009B00D9">
          <w:rPr>
            <w:noProof/>
            <w:webHidden/>
          </w:rPr>
          <w:fldChar w:fldCharType="end"/>
        </w:r>
      </w:hyperlink>
    </w:p>
    <w:p w14:paraId="74F466D0" w14:textId="7E46F6E8" w:rsidR="00305BF4" w:rsidRPr="00E2703A" w:rsidRDefault="00305BF4" w:rsidP="00300356">
      <w:r w:rsidRPr="00E2703A">
        <w:rPr>
          <w:rStyle w:val="Hyperlink"/>
          <w:rFonts w:cs="Arial"/>
          <w:noProof/>
          <w:color w:val="auto"/>
        </w:rPr>
        <w:fldChar w:fldCharType="end"/>
      </w:r>
    </w:p>
    <w:p w14:paraId="5E3A9992" w14:textId="77777777" w:rsidR="00072314" w:rsidRPr="00185AC3" w:rsidRDefault="00072314" w:rsidP="00072314">
      <w:pPr>
        <w:pStyle w:val="Heading1"/>
        <w:tabs>
          <w:tab w:val="clear" w:pos="540"/>
          <w:tab w:val="num" w:pos="432"/>
        </w:tabs>
      </w:pPr>
      <w:bookmarkStart w:id="6" w:name="_Toc35000552"/>
      <w:bookmarkStart w:id="7" w:name="_Toc66170276"/>
      <w:bookmarkStart w:id="8" w:name="_Toc481143785"/>
      <w:r>
        <w:lastRenderedPageBreak/>
        <w:t>Introduction</w:t>
      </w:r>
      <w:bookmarkEnd w:id="6"/>
      <w:bookmarkEnd w:id="7"/>
    </w:p>
    <w:p w14:paraId="09225E31" w14:textId="77777777" w:rsidR="00072314" w:rsidRPr="00185AC3" w:rsidRDefault="00072314" w:rsidP="00072314">
      <w:pPr>
        <w:pStyle w:val="Heading2"/>
        <w:spacing w:before="240"/>
      </w:pPr>
      <w:bookmarkStart w:id="9" w:name="_Toc35000553"/>
      <w:bookmarkStart w:id="10" w:name="_Toc66170277"/>
      <w:r w:rsidRPr="005B03D3">
        <w:rPr>
          <w:szCs w:val="20"/>
        </w:rPr>
        <w:t xml:space="preserve">Document </w:t>
      </w:r>
      <w:r>
        <w:t>Purpose</w:t>
      </w:r>
      <w:bookmarkEnd w:id="9"/>
      <w:bookmarkEnd w:id="10"/>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7169261B"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1" w:name="_Toc35000554"/>
      <w:bookmarkStart w:id="12" w:name="_Toc66170278"/>
      <w:r w:rsidRPr="005B03D3">
        <w:rPr>
          <w:szCs w:val="20"/>
        </w:rPr>
        <w:t xml:space="preserve">Document </w:t>
      </w:r>
      <w:r>
        <w:t>Scope</w:t>
      </w:r>
      <w:bookmarkEnd w:id="11"/>
      <w:bookmarkEnd w:id="12"/>
    </w:p>
    <w:p w14:paraId="117402B9" w14:textId="77777777" w:rsidR="00072314" w:rsidRDefault="00072314" w:rsidP="00072314">
      <w:pPr>
        <w:pStyle w:val="BodyText"/>
        <w:ind w:right="142"/>
        <w:jc w:val="both"/>
        <w:rPr>
          <w:rFonts w:cs="Arial"/>
          <w:lang w:val="en-US"/>
        </w:rPr>
      </w:pPr>
    </w:p>
    <w:p w14:paraId="10F82F9B" w14:textId="3E49D0B6" w:rsidR="000B1B4C" w:rsidRPr="00F93D60" w:rsidRDefault="00072314" w:rsidP="00F93D60">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009B00D9">
        <w:rPr>
          <w:rFonts w:ascii="Helvetica" w:hAnsi="Helvetica" w:cs="Helvetica"/>
          <w:color w:val="0000FF"/>
          <w:lang w:val="en-US"/>
        </w:rPr>
        <w:t>PPP/Auto Save</w:t>
      </w:r>
      <w:r>
        <w:rPr>
          <w:rFonts w:cs="Arial"/>
          <w:lang w:val="en-US"/>
        </w:rPr>
        <w:t xml:space="preserve"> to the following electrical architecture(s):</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763062" w:rsidRPr="001B1565" w14:paraId="27ABF7D5" w14:textId="77777777" w:rsidTr="00B11971">
        <w:trPr>
          <w:cantSplit/>
          <w:tblHeader/>
        </w:trPr>
        <w:tc>
          <w:tcPr>
            <w:tcW w:w="4508" w:type="dxa"/>
            <w:shd w:val="clear" w:color="auto" w:fill="E0E0E0"/>
          </w:tcPr>
          <w:p w14:paraId="35F7F3B3" w14:textId="77777777" w:rsidR="00763062" w:rsidRPr="001B1565" w:rsidRDefault="00763062" w:rsidP="00B11971">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044CEEA0" w14:textId="77777777" w:rsidR="00763062" w:rsidRPr="001B1565" w:rsidRDefault="00763062" w:rsidP="00B11971">
            <w:pPr>
              <w:rPr>
                <w:rFonts w:ascii="Helvetica" w:hAnsi="Helvetica" w:cs="Helvetica"/>
                <w:b/>
              </w:rPr>
            </w:pPr>
            <w:r w:rsidRPr="001B1565">
              <w:rPr>
                <w:rFonts w:ascii="Helvetica" w:hAnsi="Helvetica" w:cs="Helvetica"/>
                <w:b/>
              </w:rPr>
              <w:t>Owner</w:t>
            </w:r>
          </w:p>
        </w:tc>
        <w:tc>
          <w:tcPr>
            <w:tcW w:w="3148" w:type="dxa"/>
            <w:shd w:val="clear" w:color="auto" w:fill="E0E0E0"/>
          </w:tcPr>
          <w:p w14:paraId="166B2660" w14:textId="77777777" w:rsidR="00763062" w:rsidRPr="001B1565" w:rsidRDefault="00763062" w:rsidP="00B11971">
            <w:pPr>
              <w:rPr>
                <w:rFonts w:ascii="Helvetica" w:hAnsi="Helvetica" w:cs="Helvetica"/>
                <w:b/>
              </w:rPr>
            </w:pPr>
            <w:r w:rsidRPr="001B1565">
              <w:rPr>
                <w:rFonts w:ascii="Helvetica" w:hAnsi="Helvetica" w:cs="Helvetica"/>
                <w:b/>
              </w:rPr>
              <w:t>Reference</w:t>
            </w:r>
          </w:p>
        </w:tc>
      </w:tr>
      <w:tr w:rsidR="00763062" w:rsidRPr="001B1565" w14:paraId="1024AE1E" w14:textId="77777777" w:rsidTr="00B11971">
        <w:tc>
          <w:tcPr>
            <w:tcW w:w="4508" w:type="dxa"/>
          </w:tcPr>
          <w:p w14:paraId="0B4F80BF" w14:textId="643843A7" w:rsidR="00763062" w:rsidRPr="003C6F08" w:rsidRDefault="009B00D9" w:rsidP="00B11971">
            <w:pPr>
              <w:rPr>
                <w:rFonts w:ascii="Helvetica" w:hAnsi="Helvetica" w:cs="Helvetica"/>
              </w:rPr>
            </w:pPr>
            <w:r>
              <w:rPr>
                <w:rFonts w:ascii="Helvetica" w:hAnsi="Helvetica" w:cs="Helvetica"/>
              </w:rPr>
              <w:t>FNV3</w:t>
            </w:r>
          </w:p>
        </w:tc>
        <w:tc>
          <w:tcPr>
            <w:tcW w:w="2409" w:type="dxa"/>
          </w:tcPr>
          <w:p w14:paraId="040AD51D" w14:textId="77777777" w:rsidR="00763062" w:rsidRPr="003C6F08" w:rsidRDefault="00763062" w:rsidP="00B11971">
            <w:pPr>
              <w:rPr>
                <w:rFonts w:ascii="Helvetica" w:hAnsi="Helvetica" w:cs="Helvetica"/>
              </w:rPr>
            </w:pPr>
          </w:p>
        </w:tc>
        <w:tc>
          <w:tcPr>
            <w:tcW w:w="3148" w:type="dxa"/>
          </w:tcPr>
          <w:p w14:paraId="2E9E7614" w14:textId="59EC6808" w:rsidR="00763062" w:rsidRPr="003C6F08" w:rsidRDefault="00763062" w:rsidP="00B11971">
            <w:pPr>
              <w:rPr>
                <w:rFonts w:ascii="Helvetica" w:hAnsi="Helvetica" w:cs="Helvetica"/>
              </w:rPr>
            </w:pPr>
          </w:p>
        </w:tc>
      </w:tr>
      <w:tr w:rsidR="00763062" w:rsidRPr="001B1565" w14:paraId="7174B475" w14:textId="77777777" w:rsidTr="00B11971">
        <w:tc>
          <w:tcPr>
            <w:tcW w:w="4508" w:type="dxa"/>
          </w:tcPr>
          <w:p w14:paraId="6A3867FF" w14:textId="77777777" w:rsidR="00763062" w:rsidRPr="003C6F08" w:rsidRDefault="00763062" w:rsidP="00B11971">
            <w:pPr>
              <w:rPr>
                <w:rFonts w:ascii="Helvetica" w:hAnsi="Helvetica" w:cs="Helvetica"/>
              </w:rPr>
            </w:pPr>
          </w:p>
        </w:tc>
        <w:tc>
          <w:tcPr>
            <w:tcW w:w="2409" w:type="dxa"/>
          </w:tcPr>
          <w:p w14:paraId="10FA9D32" w14:textId="77777777" w:rsidR="00763062" w:rsidRPr="003C6F08" w:rsidRDefault="00763062" w:rsidP="00B11971">
            <w:pPr>
              <w:rPr>
                <w:rFonts w:ascii="Helvetica" w:hAnsi="Helvetica" w:cs="Helvetica"/>
              </w:rPr>
            </w:pPr>
          </w:p>
        </w:tc>
        <w:tc>
          <w:tcPr>
            <w:tcW w:w="3148" w:type="dxa"/>
          </w:tcPr>
          <w:p w14:paraId="796D4ECB" w14:textId="77777777" w:rsidR="00763062" w:rsidRPr="003C6F08" w:rsidRDefault="00763062" w:rsidP="00B11971">
            <w:pPr>
              <w:rPr>
                <w:rFonts w:ascii="Helvetica" w:hAnsi="Helvetica" w:cs="Helvetica"/>
              </w:rPr>
            </w:pPr>
          </w:p>
        </w:tc>
      </w:tr>
    </w:tbl>
    <w:p w14:paraId="253BF04E" w14:textId="4A17F489" w:rsidR="00763062" w:rsidRDefault="00763062" w:rsidP="00763062">
      <w:pPr>
        <w:pStyle w:val="Caption"/>
      </w:pPr>
      <w:bookmarkStart w:id="13" w:name="_Toc35000657"/>
      <w:bookmarkStart w:id="14" w:name="_Toc66170373"/>
      <w:r w:rsidRPr="001B1565">
        <w:t xml:space="preserve">Table </w:t>
      </w:r>
      <w:r>
        <w:rPr>
          <w:noProof/>
        </w:rPr>
        <w:fldChar w:fldCharType="begin"/>
      </w:r>
      <w:r>
        <w:rPr>
          <w:noProof/>
        </w:rPr>
        <w:instrText xml:space="preserve"> STYLEREF 1 \s </w:instrText>
      </w:r>
      <w:r>
        <w:rPr>
          <w:noProof/>
        </w:rPr>
        <w:fldChar w:fldCharType="separate"/>
      </w:r>
      <w:r w:rsidR="009B00D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w:t>
      </w:r>
      <w:r>
        <w:rPr>
          <w:noProof/>
        </w:rPr>
        <w:fldChar w:fldCharType="end"/>
      </w:r>
      <w:r w:rsidRPr="001B1565">
        <w:t xml:space="preserve">: </w:t>
      </w:r>
      <w:r>
        <w:t>Electrical Architecture(s) referenced in this document</w:t>
      </w:r>
      <w:bookmarkEnd w:id="13"/>
      <w:bookmarkEnd w:id="14"/>
    </w:p>
    <w:p w14:paraId="39E84EE5" w14:textId="77777777" w:rsidR="00763062" w:rsidRDefault="00763062" w:rsidP="006E4209">
      <w:pPr>
        <w:rPr>
          <w:color w:val="00B0F0"/>
        </w:rPr>
      </w:pPr>
    </w:p>
    <w:p w14:paraId="04539B4A" w14:textId="77777777" w:rsidR="00072314" w:rsidRDefault="00072314" w:rsidP="00072314">
      <w:pPr>
        <w:pStyle w:val="Heading2"/>
        <w:spacing w:before="240"/>
      </w:pPr>
      <w:bookmarkStart w:id="15" w:name="_Toc35000555"/>
      <w:bookmarkStart w:id="16" w:name="_Toc66170279"/>
      <w:r w:rsidRPr="005B03D3">
        <w:rPr>
          <w:szCs w:val="20"/>
        </w:rPr>
        <w:t xml:space="preserve">Document </w:t>
      </w:r>
      <w:r>
        <w:t>Audience</w:t>
      </w:r>
      <w:bookmarkEnd w:id="15"/>
      <w:bookmarkEnd w:id="16"/>
    </w:p>
    <w:p w14:paraId="16791624" w14:textId="0B677C14"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9B00D9">
        <w:rPr>
          <w:rFonts w:cs="Arial"/>
          <w:color w:val="0000FF"/>
          <w:lang w:val="en-US"/>
        </w:rPr>
        <w:t>Patrick Brown</w:t>
      </w:r>
      <w:r w:rsidR="006B359A" w:rsidRPr="006B359A">
        <w:rPr>
          <w:rFonts w:cs="Arial"/>
          <w:color w:val="0000FF"/>
          <w:lang w:val="en-US"/>
        </w:rPr>
        <w:t xml:space="preserve">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7" w:name="_Toc35000556"/>
      <w:bookmarkStart w:id="18" w:name="_Toc66170280"/>
      <w:r>
        <w:t>Stakeholder List</w:t>
      </w:r>
      <w:bookmarkEnd w:id="17"/>
      <w:bookmarkEnd w:id="18"/>
    </w:p>
    <w:p w14:paraId="5F109A42" w14:textId="7A4C0225" w:rsidR="00072314" w:rsidRPr="009B00D9" w:rsidRDefault="009B00D9" w:rsidP="009B00D9">
      <w:pPr>
        <w:pStyle w:val="BodyText"/>
        <w:jc w:val="both"/>
      </w:pPr>
      <w:bookmarkStart w:id="19" w:name="_Hlk66106415"/>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hyperlink r:id="rId16" w:history="1">
        <w:r w:rsidRPr="00C23F1C">
          <w:rPr>
            <w:rStyle w:val="Hyperlink"/>
          </w:rPr>
          <w:t>Stakeholder List for Auto Save in VSEM (VDOC085550)</w:t>
        </w:r>
      </w:hyperlink>
      <w:r>
        <w:rPr>
          <w:rStyle w:val="Hyperlink"/>
        </w:rPr>
        <w:t>.</w:t>
      </w:r>
      <w:bookmarkEnd w:id="19"/>
    </w:p>
    <w:p w14:paraId="1AFABDFB" w14:textId="77777777" w:rsidR="00072314" w:rsidRDefault="00072314" w:rsidP="00072314">
      <w:pPr>
        <w:pStyle w:val="Heading2"/>
        <w:spacing w:before="240"/>
      </w:pPr>
      <w:bookmarkStart w:id="20" w:name="_Toc35000557"/>
      <w:bookmarkStart w:id="21" w:name="_Toc66170281"/>
      <w:r>
        <w:t>Document Organization</w:t>
      </w:r>
      <w:bookmarkEnd w:id="20"/>
      <w:bookmarkEnd w:id="21"/>
    </w:p>
    <w:p w14:paraId="2056FE28" w14:textId="77777777" w:rsidR="00072314" w:rsidRDefault="00072314" w:rsidP="00072314">
      <w:pPr>
        <w:pStyle w:val="Heading3"/>
        <w:keepNext w:val="0"/>
        <w:tabs>
          <w:tab w:val="clear" w:pos="900"/>
          <w:tab w:val="left" w:pos="709"/>
          <w:tab w:val="left" w:pos="851"/>
        </w:tabs>
        <w:spacing w:before="240"/>
      </w:pPr>
      <w:bookmarkStart w:id="22" w:name="_Toc35000558"/>
      <w:bookmarkStart w:id="23" w:name="_Toc66170282"/>
      <w:r>
        <w:t>Document Context</w:t>
      </w:r>
      <w:bookmarkEnd w:id="22"/>
      <w:bookmarkEnd w:id="23"/>
    </w:p>
    <w:p w14:paraId="4461124F" w14:textId="53667435" w:rsidR="00072314" w:rsidRPr="001B1565" w:rsidRDefault="00072314" w:rsidP="00072314">
      <w:pPr>
        <w:pStyle w:val="BodyText"/>
        <w:ind w:right="142"/>
      </w:pPr>
      <w:r w:rsidRPr="001B1565">
        <w:t xml:space="preserve">Refer to the </w:t>
      </w:r>
      <w:hyperlink r:id="rId17" w:history="1">
        <w:r w:rsidRPr="007312EA">
          <w:rPr>
            <w:rStyle w:val="Hyperlink"/>
          </w:rPr>
          <w:t>Specification Structure page</w:t>
        </w:r>
      </w:hyperlink>
      <w:r w:rsidRPr="001B1565">
        <w:t xml:space="preserve"> in the </w:t>
      </w:r>
      <w:hyperlink r:id="rId18"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5B082901" w14:textId="77777777" w:rsidR="00072314" w:rsidRPr="00191F34" w:rsidRDefault="00072314" w:rsidP="00072314">
      <w:pPr>
        <w:pStyle w:val="Heading3"/>
        <w:keepNext w:val="0"/>
        <w:tabs>
          <w:tab w:val="clear" w:pos="900"/>
          <w:tab w:val="left" w:pos="709"/>
          <w:tab w:val="left" w:pos="851"/>
        </w:tabs>
        <w:spacing w:before="240"/>
      </w:pPr>
      <w:bookmarkStart w:id="24" w:name="_Toc35000559"/>
      <w:bookmarkStart w:id="25" w:name="_Toc66170283"/>
      <w:r>
        <w:t>Document Structure</w:t>
      </w:r>
      <w:bookmarkEnd w:id="24"/>
      <w:bookmarkEnd w:id="25"/>
    </w:p>
    <w:p w14:paraId="6319F011" w14:textId="77777777" w:rsidR="00072314" w:rsidRPr="005B03D3" w:rsidRDefault="00072314" w:rsidP="00072314">
      <w:pPr>
        <w:rPr>
          <w:lang w:val="en-GB"/>
        </w:rPr>
      </w:pPr>
    </w:p>
    <w:p w14:paraId="751B9ACF" w14:textId="77777777" w:rsidR="00072314" w:rsidRDefault="00072314" w:rsidP="00072314">
      <w:pPr>
        <w:pStyle w:val="BodyText"/>
        <w:ind w:right="142"/>
        <w:rPr>
          <w:rFonts w:cs="Arial"/>
          <w:lang w:val="en-US"/>
        </w:rPr>
      </w:pPr>
      <w:r w:rsidRPr="00185AC3">
        <w:rPr>
          <w:rFonts w:cs="Arial"/>
          <w:lang w:val="en-US"/>
        </w:rPr>
        <w:t>The structure of this document is explained below:</w:t>
      </w:r>
    </w:p>
    <w:p w14:paraId="3F0EE0D9" w14:textId="77777777" w:rsidR="00072314" w:rsidRPr="004C471C" w:rsidRDefault="00072314" w:rsidP="00072314"/>
    <w:p w14:paraId="38D4C32B" w14:textId="77777777"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Additionally it contains the revision history and a list of unsettled but known </w:t>
      </w:r>
      <w:r w:rsidRPr="0064395C">
        <w:lastRenderedPageBreak/>
        <w:t>issues that have to be consolidated in future versions. It explains the terminology and gives a clarification of the definitions, concepts and abbreviations used in the document.</w:t>
      </w:r>
    </w:p>
    <w:p w14:paraId="55501665"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7C780F5B" w14:textId="77777777"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24F22121"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77EDA742" w14:textId="77777777"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7336789F" w14:textId="77777777"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0BBE7077"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23ED2CB8"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5CD95E1E"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19FC857C"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07999EB2" w14:textId="77777777"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2B69D26E" w14:textId="77777777"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14:paraId="15BA8F8B" w14:textId="77777777" w:rsidR="00072314" w:rsidRDefault="00072314" w:rsidP="00072314">
      <w:pPr>
        <w:pStyle w:val="BodyText"/>
        <w:tabs>
          <w:tab w:val="clear" w:pos="1134"/>
          <w:tab w:val="left" w:pos="1276"/>
        </w:tabs>
        <w:ind w:left="1276" w:right="142" w:hanging="1276"/>
        <w:jc w:val="both"/>
        <w:rPr>
          <w:rFonts w:cs="Arial"/>
          <w:lang w:val="en-US"/>
        </w:rPr>
      </w:pPr>
    </w:p>
    <w:p w14:paraId="31218936" w14:textId="77777777" w:rsidR="00072314" w:rsidRPr="00B53B74" w:rsidRDefault="00072314" w:rsidP="00072314">
      <w:pPr>
        <w:pStyle w:val="Heading2"/>
        <w:spacing w:before="240"/>
      </w:pPr>
      <w:bookmarkStart w:id="26" w:name="_Toc35000560"/>
      <w:bookmarkStart w:id="27" w:name="_Toc66170284"/>
      <w:r w:rsidRPr="00B53B74">
        <w:t>Document Conventions</w:t>
      </w:r>
      <w:bookmarkEnd w:id="26"/>
      <w:bookmarkEnd w:id="27"/>
    </w:p>
    <w:p w14:paraId="6E999B8E" w14:textId="77777777" w:rsidR="00072314" w:rsidRPr="00B53B74" w:rsidRDefault="00072314" w:rsidP="00072314">
      <w:pPr>
        <w:pStyle w:val="Heading3"/>
        <w:keepNext w:val="0"/>
        <w:tabs>
          <w:tab w:val="clear" w:pos="900"/>
          <w:tab w:val="left" w:pos="709"/>
          <w:tab w:val="left" w:pos="851"/>
        </w:tabs>
        <w:spacing w:before="240"/>
      </w:pPr>
      <w:bookmarkStart w:id="28" w:name="_Toc35000561"/>
      <w:bookmarkStart w:id="29" w:name="_Toc66170285"/>
      <w:r w:rsidRPr="00B53B74">
        <w:t>Requirements Templates</w:t>
      </w:r>
      <w:bookmarkEnd w:id="28"/>
      <w:bookmarkEnd w:id="29"/>
    </w:p>
    <w:p w14:paraId="15F1869B" w14:textId="1C84EF52"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19"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14:paraId="6DC5B110" w14:textId="77777777" w:rsidR="00072314" w:rsidRPr="003F1018" w:rsidRDefault="00072314" w:rsidP="00072314">
      <w:pPr>
        <w:rPr>
          <w:rStyle w:val="SubtleEmphasis"/>
          <w:i w:val="0"/>
        </w:rPr>
      </w:pPr>
    </w:p>
    <w:p w14:paraId="54269AF6" w14:textId="32DDDD01"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20" w:history="1">
        <w:r w:rsidRPr="00175B99">
          <w:rPr>
            <w:rStyle w:val="SubtleEmphasis"/>
            <w:i w:val="0"/>
            <w:color w:val="0000FF"/>
          </w:rPr>
          <w:t>"How to import specifications into VSEM as separate requirements"</w:t>
        </w:r>
      </w:hyperlink>
      <w:r w:rsidRPr="00175B99">
        <w:t>).</w:t>
      </w:r>
    </w:p>
    <w:p w14:paraId="6813BBC9" w14:textId="77777777" w:rsidR="00072314" w:rsidRPr="00B14A40" w:rsidRDefault="00072314" w:rsidP="00072314">
      <w:pPr>
        <w:pStyle w:val="Heading4"/>
        <w:keepNext w:val="0"/>
        <w:tabs>
          <w:tab w:val="clear" w:pos="900"/>
          <w:tab w:val="left" w:pos="709"/>
        </w:tabs>
        <w:spacing w:before="240"/>
      </w:pPr>
      <w:bookmarkStart w:id="30" w:name="_Toc35000562"/>
      <w:bookmarkStart w:id="31" w:name="_Toc66170286"/>
      <w:r w:rsidRPr="00B14A40">
        <w:t>Identification of requirements</w:t>
      </w:r>
      <w:bookmarkEnd w:id="30"/>
      <w:bookmarkEnd w:id="31"/>
    </w:p>
    <w:p w14:paraId="581807DA" w14:textId="77777777" w:rsidR="00072314" w:rsidRPr="007C20FA" w:rsidRDefault="00072314" w:rsidP="00072314">
      <w:r w:rsidRPr="007C20FA">
        <w:t>The unique requirement ID given in the headline of any requirement follows the requirement throughout the development process. The requirement ID format follows a well-defined syntax.</w:t>
      </w:r>
    </w:p>
    <w:p w14:paraId="2CF21D60" w14:textId="77777777" w:rsidR="00072314" w:rsidRPr="007C20FA" w:rsidRDefault="00072314" w:rsidP="00072314"/>
    <w:p w14:paraId="5F5DA3EB" w14:textId="77777777"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2666697B" w14:textId="77777777"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41E957DE"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2FDCC4BA"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4373EEAF" w14:textId="77777777"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5198849E" w14:textId="77777777" w:rsidR="00072314" w:rsidRPr="0008696C" w:rsidRDefault="00072314" w:rsidP="00072314">
      <w:pPr>
        <w:pStyle w:val="FlietextAnwendugsdoku"/>
        <w:rPr>
          <w:rFonts w:ascii="Arial" w:hAnsi="Arial"/>
          <w:b/>
          <w:sz w:val="20"/>
        </w:rPr>
      </w:pPr>
      <w:r w:rsidRPr="0008696C">
        <w:rPr>
          <w:rFonts w:ascii="Arial" w:hAnsi="Arial"/>
          <w:i/>
          <w:sz w:val="20"/>
        </w:rPr>
        <w:t>Example:</w:t>
      </w:r>
    </w:p>
    <w:p w14:paraId="63248174" w14:textId="77777777"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0A873A1A" w14:textId="77777777" w:rsidR="00072314" w:rsidRPr="00A50229" w:rsidRDefault="00072314" w:rsidP="00072314">
      <w:pPr>
        <w:pStyle w:val="Heading4"/>
        <w:keepNext w:val="0"/>
        <w:tabs>
          <w:tab w:val="clear" w:pos="900"/>
          <w:tab w:val="left" w:pos="709"/>
        </w:tabs>
        <w:spacing w:before="240"/>
      </w:pPr>
      <w:bookmarkStart w:id="32" w:name="_Toc35000563"/>
      <w:bookmarkStart w:id="33" w:name="_Toc66170287"/>
      <w:r w:rsidRPr="00A50229">
        <w:t>Requirements Attributes</w:t>
      </w:r>
      <w:bookmarkEnd w:id="32"/>
      <w:bookmarkEnd w:id="33"/>
    </w:p>
    <w:p w14:paraId="00CCADB3" w14:textId="04743C65" w:rsidR="00072314" w:rsidRPr="009E3B7C" w:rsidRDefault="00072314" w:rsidP="00072314">
      <w:r w:rsidRPr="007C20FA">
        <w:lastRenderedPageBreak/>
        <w:t xml:space="preserve">Additionally attributes can be added to each requirement. This helps to classify requirements. A </w:t>
      </w:r>
      <w:hyperlink r:id="rId21" w:history="1">
        <w:r w:rsidRPr="00873CEB">
          <w:rPr>
            <w:rStyle w:val="Hyperlink"/>
          </w:rPr>
          <w:t>list of available attributes</w:t>
        </w:r>
      </w:hyperlink>
      <w:r w:rsidRPr="007C20FA">
        <w:t xml:space="preserve"> is given in the RE Wiki.</w:t>
      </w:r>
    </w:p>
    <w:p w14:paraId="47304C9F" w14:textId="5BB20B26" w:rsidR="00072314" w:rsidRDefault="00072314" w:rsidP="00072314">
      <w:pPr>
        <w:pStyle w:val="Heading2"/>
        <w:spacing w:before="240"/>
        <w:rPr>
          <w:lang w:val="en-GB"/>
        </w:rPr>
      </w:pPr>
      <w:bookmarkStart w:id="34" w:name="_Toc35000564"/>
      <w:bookmarkStart w:id="35" w:name="_Ref12867675"/>
      <w:bookmarkStart w:id="36" w:name="_Toc66170288"/>
      <w:r w:rsidRPr="0008696C">
        <w:rPr>
          <w:lang w:val="en-GB"/>
        </w:rPr>
        <w:t>References</w:t>
      </w:r>
      <w:bookmarkEnd w:id="34"/>
      <w:bookmarkEnd w:id="35"/>
      <w:bookmarkEnd w:id="36"/>
    </w:p>
    <w:p w14:paraId="22F84A21" w14:textId="77777777" w:rsidR="00072314" w:rsidRPr="00FB7B3D" w:rsidRDefault="00072314" w:rsidP="00072314">
      <w:pPr>
        <w:pStyle w:val="Heading3"/>
        <w:keepNext w:val="0"/>
        <w:tabs>
          <w:tab w:val="clear" w:pos="900"/>
          <w:tab w:val="left" w:pos="709"/>
          <w:tab w:val="left" w:pos="851"/>
        </w:tabs>
        <w:spacing w:before="240"/>
      </w:pPr>
      <w:bookmarkStart w:id="37" w:name="_Toc35000565"/>
      <w:bookmarkStart w:id="38" w:name="_Ref12637407"/>
      <w:bookmarkStart w:id="39" w:name="_Toc66170289"/>
      <w:r>
        <w:t>Ford D</w:t>
      </w:r>
      <w:r w:rsidRPr="00FB7B3D">
        <w:t>ocuments</w:t>
      </w:r>
      <w:bookmarkEnd w:id="37"/>
      <w:bookmarkEnd w:id="38"/>
      <w:bookmarkEnd w:id="39"/>
    </w:p>
    <w:p w14:paraId="2A40952D" w14:textId="644244E8" w:rsidR="00072314" w:rsidRDefault="00072314" w:rsidP="00072314">
      <w:pPr>
        <w:pStyle w:val="BodyText"/>
        <w:ind w:right="142"/>
        <w:jc w:val="both"/>
        <w:rPr>
          <w:rFonts w:cs="Arial"/>
        </w:rPr>
      </w:pPr>
      <w:r>
        <w:rPr>
          <w:rFonts w:cs="Arial"/>
        </w:rPr>
        <w:t>The list of</w:t>
      </w:r>
      <w:r w:rsidRPr="009E3B7C">
        <w:rPr>
          <w:rFonts w:cs="Arial"/>
        </w:rPr>
        <w:t xml:space="preserve"> all Ford internal documents, which are directly related.</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5704BF" w:rsidRPr="007C20FA" w14:paraId="703A89E1" w14:textId="77777777" w:rsidTr="00285802">
        <w:trPr>
          <w:cantSplit/>
          <w:tblHeader/>
          <w:jc w:val="center"/>
        </w:trPr>
        <w:tc>
          <w:tcPr>
            <w:tcW w:w="1418" w:type="dxa"/>
            <w:shd w:val="clear" w:color="auto" w:fill="E0E0E0"/>
          </w:tcPr>
          <w:p w14:paraId="71764099" w14:textId="77777777" w:rsidR="005704BF" w:rsidRPr="007C20FA" w:rsidRDefault="005704BF" w:rsidP="00285802">
            <w:pPr>
              <w:rPr>
                <w:rFonts w:ascii="Helvetica" w:hAnsi="Helvetica" w:cs="Helvetica"/>
                <w:b/>
              </w:rPr>
            </w:pPr>
            <w:bookmarkStart w:id="40" w:name="_Hlk66038534"/>
            <w:r w:rsidRPr="007C20FA">
              <w:rPr>
                <w:rFonts w:ascii="Helvetica" w:hAnsi="Helvetica" w:cs="Helvetica"/>
                <w:b/>
              </w:rPr>
              <w:t>Reference</w:t>
            </w:r>
          </w:p>
        </w:tc>
        <w:tc>
          <w:tcPr>
            <w:tcW w:w="3969" w:type="dxa"/>
            <w:shd w:val="clear" w:color="auto" w:fill="E0E0E0"/>
          </w:tcPr>
          <w:p w14:paraId="60990EFD" w14:textId="77777777" w:rsidR="005704BF" w:rsidRPr="007C20FA" w:rsidRDefault="005704BF"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6AE0DED8" w14:textId="77777777" w:rsidR="005704BF" w:rsidRPr="007C20FA" w:rsidRDefault="005704BF"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4FD1E3A1" w14:textId="77777777" w:rsidR="005704BF" w:rsidRPr="007C20FA" w:rsidRDefault="005704BF"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42166557" w14:textId="77777777" w:rsidR="005704BF" w:rsidRPr="007C20FA" w:rsidRDefault="005704BF" w:rsidP="00285802">
            <w:pPr>
              <w:rPr>
                <w:rFonts w:ascii="Helvetica" w:hAnsi="Helvetica" w:cs="Helvetica"/>
                <w:b/>
              </w:rPr>
            </w:pPr>
            <w:r w:rsidRPr="007C20FA">
              <w:rPr>
                <w:rFonts w:ascii="Helvetica" w:hAnsi="Helvetica" w:cs="Helvetica"/>
                <w:b/>
              </w:rPr>
              <w:t>Revision</w:t>
            </w:r>
          </w:p>
        </w:tc>
      </w:tr>
      <w:tr w:rsidR="005704BF" w:rsidRPr="00C23F1C" w14:paraId="6D9528F7" w14:textId="77777777" w:rsidTr="00285802">
        <w:trPr>
          <w:trHeight w:val="104"/>
          <w:jc w:val="center"/>
        </w:trPr>
        <w:tc>
          <w:tcPr>
            <w:tcW w:w="1418" w:type="dxa"/>
          </w:tcPr>
          <w:p w14:paraId="10C85D53" w14:textId="77777777" w:rsidR="005704BF" w:rsidRPr="00C23F1C" w:rsidRDefault="005704BF" w:rsidP="00285802">
            <w:pPr>
              <w:rPr>
                <w:rFonts w:cs="Arial"/>
                <w:sz w:val="16"/>
                <w:szCs w:val="16"/>
              </w:rPr>
            </w:pPr>
            <w:r w:rsidRPr="00C23F1C">
              <w:rPr>
                <w:rFonts w:cs="Arial"/>
                <w:sz w:val="16"/>
                <w:szCs w:val="16"/>
              </w:rPr>
              <w:t>VDOC080441</w:t>
            </w:r>
          </w:p>
        </w:tc>
        <w:tc>
          <w:tcPr>
            <w:tcW w:w="3969" w:type="dxa"/>
          </w:tcPr>
          <w:p w14:paraId="71B0F1DF" w14:textId="77777777" w:rsidR="005704BF" w:rsidRPr="00C23F1C" w:rsidRDefault="005704BF" w:rsidP="00285802">
            <w:pPr>
              <w:rPr>
                <w:rFonts w:cs="Arial"/>
                <w:sz w:val="16"/>
                <w:szCs w:val="16"/>
              </w:rPr>
            </w:pPr>
            <w:r>
              <w:rPr>
                <w:rFonts w:cs="Arial"/>
                <w:sz w:val="16"/>
                <w:szCs w:val="16"/>
              </w:rPr>
              <w:t>Auto Save Feature Specification</w:t>
            </w:r>
          </w:p>
        </w:tc>
        <w:tc>
          <w:tcPr>
            <w:tcW w:w="1417" w:type="dxa"/>
          </w:tcPr>
          <w:p w14:paraId="2C3BE51C" w14:textId="77777777" w:rsidR="005704BF" w:rsidRPr="00C23F1C" w:rsidRDefault="005704BF" w:rsidP="00285802">
            <w:pPr>
              <w:rPr>
                <w:rFonts w:cs="Arial"/>
                <w:sz w:val="16"/>
                <w:szCs w:val="16"/>
              </w:rPr>
            </w:pPr>
            <w:r w:rsidRPr="00C23F1C">
              <w:rPr>
                <w:rFonts w:cs="Arial"/>
                <w:sz w:val="16"/>
                <w:szCs w:val="16"/>
              </w:rPr>
              <w:t>VDOC080441</w:t>
            </w:r>
          </w:p>
        </w:tc>
        <w:tc>
          <w:tcPr>
            <w:tcW w:w="2269" w:type="dxa"/>
          </w:tcPr>
          <w:p w14:paraId="10D128A2" w14:textId="77777777" w:rsidR="005704BF" w:rsidRPr="00C23F1C" w:rsidRDefault="00D950AE" w:rsidP="00285802">
            <w:pPr>
              <w:rPr>
                <w:rFonts w:cs="Arial"/>
                <w:sz w:val="16"/>
                <w:szCs w:val="16"/>
              </w:rPr>
            </w:pPr>
            <w:hyperlink r:id="rId22" w:history="1">
              <w:r w:rsidR="005704BF" w:rsidRPr="00C23F1C">
                <w:rPr>
                  <w:rStyle w:val="Hyperlink"/>
                  <w:sz w:val="16"/>
                  <w:szCs w:val="16"/>
                </w:rPr>
                <w:t>VSEM</w:t>
              </w:r>
            </w:hyperlink>
          </w:p>
        </w:tc>
        <w:tc>
          <w:tcPr>
            <w:tcW w:w="1133" w:type="dxa"/>
          </w:tcPr>
          <w:p w14:paraId="431090F0" w14:textId="77777777" w:rsidR="005704BF" w:rsidRPr="00C23F1C" w:rsidRDefault="005704BF" w:rsidP="00285802">
            <w:pPr>
              <w:rPr>
                <w:rFonts w:cs="Arial"/>
                <w:sz w:val="16"/>
                <w:szCs w:val="16"/>
              </w:rPr>
            </w:pPr>
            <w:r>
              <w:rPr>
                <w:rFonts w:cs="Arial"/>
                <w:sz w:val="16"/>
                <w:szCs w:val="16"/>
              </w:rPr>
              <w:t>F</w:t>
            </w:r>
          </w:p>
        </w:tc>
      </w:tr>
      <w:tr w:rsidR="005704BF" w:rsidRPr="00C23F1C" w14:paraId="3D73824D" w14:textId="77777777" w:rsidTr="00285802">
        <w:trPr>
          <w:trHeight w:val="104"/>
          <w:jc w:val="center"/>
        </w:trPr>
        <w:tc>
          <w:tcPr>
            <w:tcW w:w="1418" w:type="dxa"/>
          </w:tcPr>
          <w:p w14:paraId="0E518D82" w14:textId="77777777" w:rsidR="005704BF" w:rsidRPr="00C23F1C" w:rsidRDefault="005704BF" w:rsidP="00285802">
            <w:pPr>
              <w:rPr>
                <w:rFonts w:cs="Arial"/>
                <w:sz w:val="16"/>
                <w:szCs w:val="16"/>
              </w:rPr>
            </w:pPr>
            <w:r>
              <w:rPr>
                <w:rFonts w:cs="Arial"/>
                <w:sz w:val="16"/>
                <w:szCs w:val="16"/>
              </w:rPr>
              <w:t>VDOC089611</w:t>
            </w:r>
          </w:p>
        </w:tc>
        <w:tc>
          <w:tcPr>
            <w:tcW w:w="3969" w:type="dxa"/>
          </w:tcPr>
          <w:p w14:paraId="69AE7EC7" w14:textId="77777777" w:rsidR="005704BF" w:rsidRDefault="005704BF" w:rsidP="00285802">
            <w:pPr>
              <w:rPr>
                <w:rFonts w:cs="Arial"/>
                <w:sz w:val="16"/>
                <w:szCs w:val="16"/>
              </w:rPr>
            </w:pPr>
            <w:r>
              <w:rPr>
                <w:rFonts w:cs="Arial"/>
                <w:sz w:val="16"/>
                <w:szCs w:val="16"/>
              </w:rPr>
              <w:t>Auto Save Functional Specification</w:t>
            </w:r>
          </w:p>
        </w:tc>
        <w:tc>
          <w:tcPr>
            <w:tcW w:w="1417" w:type="dxa"/>
          </w:tcPr>
          <w:p w14:paraId="66428E3A" w14:textId="77777777" w:rsidR="005704BF" w:rsidRPr="00C23F1C" w:rsidRDefault="005704BF" w:rsidP="00285802">
            <w:pPr>
              <w:rPr>
                <w:rFonts w:cs="Arial"/>
                <w:sz w:val="16"/>
                <w:szCs w:val="16"/>
              </w:rPr>
            </w:pPr>
            <w:r>
              <w:rPr>
                <w:rFonts w:cs="Arial"/>
                <w:sz w:val="16"/>
                <w:szCs w:val="16"/>
              </w:rPr>
              <w:t>VDOC089611</w:t>
            </w:r>
          </w:p>
        </w:tc>
        <w:tc>
          <w:tcPr>
            <w:tcW w:w="2269" w:type="dxa"/>
          </w:tcPr>
          <w:p w14:paraId="22574387" w14:textId="77777777" w:rsidR="005704BF" w:rsidRDefault="00D950AE" w:rsidP="00285802">
            <w:pPr>
              <w:rPr>
                <w:rFonts w:cs="Arial"/>
                <w:sz w:val="16"/>
                <w:szCs w:val="16"/>
              </w:rPr>
            </w:pPr>
            <w:hyperlink r:id="rId23" w:history="1">
              <w:r w:rsidR="005704BF" w:rsidRPr="00C23F1C">
                <w:rPr>
                  <w:rStyle w:val="Hyperlink"/>
                  <w:sz w:val="16"/>
                  <w:szCs w:val="16"/>
                </w:rPr>
                <w:t>VSEM</w:t>
              </w:r>
            </w:hyperlink>
          </w:p>
        </w:tc>
        <w:tc>
          <w:tcPr>
            <w:tcW w:w="1133" w:type="dxa"/>
          </w:tcPr>
          <w:p w14:paraId="08C66092" w14:textId="77777777" w:rsidR="005704BF" w:rsidRDefault="005704BF" w:rsidP="00285802">
            <w:pPr>
              <w:rPr>
                <w:rFonts w:cs="Arial"/>
                <w:sz w:val="16"/>
                <w:szCs w:val="16"/>
              </w:rPr>
            </w:pPr>
            <w:r>
              <w:rPr>
                <w:rFonts w:cs="Arial"/>
                <w:sz w:val="16"/>
                <w:szCs w:val="16"/>
              </w:rPr>
              <w:t>A</w:t>
            </w:r>
          </w:p>
        </w:tc>
      </w:tr>
      <w:tr w:rsidR="005704BF" w:rsidRPr="00C23F1C" w14:paraId="2A42C58F" w14:textId="77777777" w:rsidTr="00285802">
        <w:trPr>
          <w:trHeight w:val="104"/>
          <w:jc w:val="center"/>
        </w:trPr>
        <w:tc>
          <w:tcPr>
            <w:tcW w:w="1418" w:type="dxa"/>
          </w:tcPr>
          <w:p w14:paraId="135AA5D5" w14:textId="77777777" w:rsidR="005704BF" w:rsidRDefault="005704BF" w:rsidP="00285802">
            <w:pPr>
              <w:rPr>
                <w:rFonts w:cs="Arial"/>
                <w:sz w:val="16"/>
                <w:szCs w:val="16"/>
              </w:rPr>
            </w:pPr>
            <w:r>
              <w:rPr>
                <w:rFonts w:cs="Arial"/>
                <w:sz w:val="16"/>
                <w:szCs w:val="16"/>
              </w:rPr>
              <w:t>VDOC089612</w:t>
            </w:r>
          </w:p>
        </w:tc>
        <w:tc>
          <w:tcPr>
            <w:tcW w:w="3969" w:type="dxa"/>
          </w:tcPr>
          <w:p w14:paraId="17989866" w14:textId="77777777" w:rsidR="005704BF" w:rsidRDefault="005704BF" w:rsidP="00285802">
            <w:pPr>
              <w:rPr>
                <w:rFonts w:cs="Arial"/>
                <w:sz w:val="16"/>
                <w:szCs w:val="16"/>
              </w:rPr>
            </w:pPr>
            <w:r>
              <w:rPr>
                <w:rFonts w:cs="Arial"/>
                <w:sz w:val="16"/>
                <w:szCs w:val="16"/>
              </w:rPr>
              <w:t>Auto Save Implementation Specification</w:t>
            </w:r>
          </w:p>
        </w:tc>
        <w:tc>
          <w:tcPr>
            <w:tcW w:w="1417" w:type="dxa"/>
          </w:tcPr>
          <w:p w14:paraId="541B477D" w14:textId="77777777" w:rsidR="005704BF" w:rsidRPr="00C23F1C" w:rsidRDefault="005704BF" w:rsidP="00285802">
            <w:pPr>
              <w:rPr>
                <w:rFonts w:cs="Arial"/>
                <w:sz w:val="16"/>
                <w:szCs w:val="16"/>
              </w:rPr>
            </w:pPr>
            <w:r>
              <w:rPr>
                <w:rFonts w:cs="Arial"/>
                <w:sz w:val="16"/>
                <w:szCs w:val="16"/>
              </w:rPr>
              <w:t>VDOC089612</w:t>
            </w:r>
          </w:p>
        </w:tc>
        <w:tc>
          <w:tcPr>
            <w:tcW w:w="2269" w:type="dxa"/>
          </w:tcPr>
          <w:p w14:paraId="3592565C" w14:textId="77777777" w:rsidR="005704BF" w:rsidRDefault="00D950AE" w:rsidP="00285802">
            <w:pPr>
              <w:rPr>
                <w:rFonts w:cs="Arial"/>
                <w:sz w:val="16"/>
                <w:szCs w:val="16"/>
              </w:rPr>
            </w:pPr>
            <w:hyperlink r:id="rId24" w:history="1">
              <w:r w:rsidR="005704BF" w:rsidRPr="00C23F1C">
                <w:rPr>
                  <w:rStyle w:val="Hyperlink"/>
                  <w:sz w:val="16"/>
                  <w:szCs w:val="16"/>
                </w:rPr>
                <w:t>VSEM</w:t>
              </w:r>
            </w:hyperlink>
          </w:p>
        </w:tc>
        <w:tc>
          <w:tcPr>
            <w:tcW w:w="1133" w:type="dxa"/>
          </w:tcPr>
          <w:p w14:paraId="4A07D9FE" w14:textId="77777777" w:rsidR="005704BF" w:rsidRDefault="005704BF" w:rsidP="00285802">
            <w:pPr>
              <w:rPr>
                <w:rFonts w:cs="Arial"/>
                <w:sz w:val="16"/>
                <w:szCs w:val="16"/>
              </w:rPr>
            </w:pPr>
            <w:r>
              <w:rPr>
                <w:rFonts w:cs="Arial"/>
                <w:sz w:val="16"/>
                <w:szCs w:val="16"/>
              </w:rPr>
              <w:t>A</w:t>
            </w:r>
          </w:p>
        </w:tc>
      </w:tr>
      <w:tr w:rsidR="005704BF" w:rsidRPr="00C23F1C" w14:paraId="2335A325" w14:textId="77777777" w:rsidTr="00285802">
        <w:trPr>
          <w:trHeight w:val="104"/>
          <w:jc w:val="center"/>
        </w:trPr>
        <w:tc>
          <w:tcPr>
            <w:tcW w:w="1418" w:type="dxa"/>
          </w:tcPr>
          <w:p w14:paraId="5EA1C215" w14:textId="77777777" w:rsidR="005704BF" w:rsidRDefault="005704BF" w:rsidP="00285802">
            <w:pPr>
              <w:rPr>
                <w:rFonts w:cs="Arial"/>
                <w:sz w:val="16"/>
                <w:szCs w:val="16"/>
              </w:rPr>
            </w:pPr>
            <w:bookmarkStart w:id="41" w:name="_Hlk66084726"/>
            <w:bookmarkEnd w:id="40"/>
            <w:r>
              <w:rPr>
                <w:rFonts w:cs="Arial"/>
                <w:sz w:val="16"/>
                <w:szCs w:val="16"/>
              </w:rPr>
              <w:t>VDOC075158</w:t>
            </w:r>
          </w:p>
        </w:tc>
        <w:tc>
          <w:tcPr>
            <w:tcW w:w="3969" w:type="dxa"/>
          </w:tcPr>
          <w:p w14:paraId="7E9F963D" w14:textId="77777777" w:rsidR="005704BF" w:rsidRDefault="005704BF" w:rsidP="00285802">
            <w:pPr>
              <w:rPr>
                <w:rFonts w:cs="Arial"/>
                <w:sz w:val="16"/>
                <w:szCs w:val="16"/>
              </w:rPr>
            </w:pPr>
            <w:r>
              <w:rPr>
                <w:rFonts w:cs="Arial"/>
                <w:sz w:val="16"/>
                <w:szCs w:val="16"/>
              </w:rPr>
              <w:t>PPP Feature Document</w:t>
            </w:r>
          </w:p>
        </w:tc>
        <w:tc>
          <w:tcPr>
            <w:tcW w:w="1417" w:type="dxa"/>
          </w:tcPr>
          <w:p w14:paraId="4B53909B" w14:textId="77777777" w:rsidR="005704BF" w:rsidRPr="00C23F1C" w:rsidRDefault="005704BF" w:rsidP="00285802">
            <w:pPr>
              <w:rPr>
                <w:rFonts w:cs="Arial"/>
                <w:sz w:val="16"/>
                <w:szCs w:val="16"/>
              </w:rPr>
            </w:pPr>
            <w:r>
              <w:rPr>
                <w:rFonts w:cs="Arial"/>
                <w:sz w:val="16"/>
                <w:szCs w:val="16"/>
              </w:rPr>
              <w:t>VDOC075158</w:t>
            </w:r>
          </w:p>
        </w:tc>
        <w:tc>
          <w:tcPr>
            <w:tcW w:w="2269" w:type="dxa"/>
          </w:tcPr>
          <w:p w14:paraId="5FDF5A41" w14:textId="77777777" w:rsidR="005704BF" w:rsidRDefault="00D950AE" w:rsidP="00285802">
            <w:pPr>
              <w:rPr>
                <w:rFonts w:cs="Arial"/>
                <w:sz w:val="16"/>
                <w:szCs w:val="16"/>
              </w:rPr>
            </w:pPr>
            <w:hyperlink r:id="rId25" w:history="1">
              <w:r w:rsidR="005704BF" w:rsidRPr="00C23F1C">
                <w:rPr>
                  <w:rStyle w:val="Hyperlink"/>
                  <w:sz w:val="16"/>
                  <w:szCs w:val="16"/>
                </w:rPr>
                <w:t>VSEM</w:t>
              </w:r>
            </w:hyperlink>
          </w:p>
        </w:tc>
        <w:tc>
          <w:tcPr>
            <w:tcW w:w="1133" w:type="dxa"/>
          </w:tcPr>
          <w:p w14:paraId="1696688D" w14:textId="77777777" w:rsidR="005704BF" w:rsidRDefault="005704BF" w:rsidP="00285802">
            <w:pPr>
              <w:rPr>
                <w:rFonts w:cs="Arial"/>
                <w:sz w:val="16"/>
                <w:szCs w:val="16"/>
              </w:rPr>
            </w:pPr>
            <w:r>
              <w:rPr>
                <w:rFonts w:cs="Arial"/>
                <w:sz w:val="16"/>
                <w:szCs w:val="16"/>
              </w:rPr>
              <w:t>B</w:t>
            </w:r>
          </w:p>
        </w:tc>
      </w:tr>
      <w:tr w:rsidR="005704BF" w:rsidRPr="00C23F1C" w14:paraId="11585303" w14:textId="77777777" w:rsidTr="00285802">
        <w:trPr>
          <w:trHeight w:val="104"/>
          <w:jc w:val="center"/>
        </w:trPr>
        <w:tc>
          <w:tcPr>
            <w:tcW w:w="1418" w:type="dxa"/>
          </w:tcPr>
          <w:p w14:paraId="5BC08593" w14:textId="77777777" w:rsidR="005704BF" w:rsidRDefault="005704BF" w:rsidP="00285802">
            <w:pPr>
              <w:rPr>
                <w:rFonts w:cs="Arial"/>
                <w:sz w:val="16"/>
                <w:szCs w:val="16"/>
              </w:rPr>
            </w:pPr>
            <w:r>
              <w:rPr>
                <w:rFonts w:cs="Arial"/>
                <w:sz w:val="16"/>
                <w:szCs w:val="16"/>
              </w:rPr>
              <w:t>VDOC085831</w:t>
            </w:r>
          </w:p>
        </w:tc>
        <w:tc>
          <w:tcPr>
            <w:tcW w:w="3969" w:type="dxa"/>
          </w:tcPr>
          <w:p w14:paraId="03D14F05" w14:textId="77777777" w:rsidR="005704BF" w:rsidRDefault="005704BF" w:rsidP="00285802">
            <w:pPr>
              <w:rPr>
                <w:rFonts w:cs="Arial"/>
                <w:sz w:val="16"/>
                <w:szCs w:val="16"/>
              </w:rPr>
            </w:pPr>
            <w:r>
              <w:rPr>
                <w:rFonts w:cs="Arial"/>
                <w:sz w:val="16"/>
                <w:szCs w:val="16"/>
              </w:rPr>
              <w:t>PPP Functional Specifications</w:t>
            </w:r>
          </w:p>
        </w:tc>
        <w:tc>
          <w:tcPr>
            <w:tcW w:w="1417" w:type="dxa"/>
          </w:tcPr>
          <w:p w14:paraId="0FD1148A" w14:textId="77777777" w:rsidR="005704BF" w:rsidRPr="00C23F1C" w:rsidRDefault="005704BF" w:rsidP="00285802">
            <w:pPr>
              <w:rPr>
                <w:rFonts w:cs="Arial"/>
                <w:sz w:val="16"/>
                <w:szCs w:val="16"/>
              </w:rPr>
            </w:pPr>
            <w:r>
              <w:rPr>
                <w:rFonts w:cs="Arial"/>
                <w:sz w:val="16"/>
                <w:szCs w:val="16"/>
              </w:rPr>
              <w:t>VDOC085831</w:t>
            </w:r>
          </w:p>
        </w:tc>
        <w:tc>
          <w:tcPr>
            <w:tcW w:w="2269" w:type="dxa"/>
          </w:tcPr>
          <w:p w14:paraId="630D9B91" w14:textId="77777777" w:rsidR="005704BF" w:rsidRDefault="00D950AE" w:rsidP="00285802">
            <w:pPr>
              <w:rPr>
                <w:rFonts w:cs="Arial"/>
                <w:sz w:val="16"/>
                <w:szCs w:val="16"/>
              </w:rPr>
            </w:pPr>
            <w:hyperlink r:id="rId26" w:history="1">
              <w:r w:rsidR="005704BF" w:rsidRPr="00683568">
                <w:rPr>
                  <w:rStyle w:val="Hyperlink"/>
                  <w:rFonts w:cs="Arial"/>
                  <w:sz w:val="16"/>
                  <w:szCs w:val="16"/>
                </w:rPr>
                <w:t>VSEM</w:t>
              </w:r>
            </w:hyperlink>
          </w:p>
        </w:tc>
        <w:tc>
          <w:tcPr>
            <w:tcW w:w="1133" w:type="dxa"/>
          </w:tcPr>
          <w:p w14:paraId="1C15F4AD" w14:textId="77777777" w:rsidR="005704BF" w:rsidRDefault="005704BF" w:rsidP="00285802">
            <w:pPr>
              <w:rPr>
                <w:rFonts w:cs="Arial"/>
                <w:sz w:val="16"/>
                <w:szCs w:val="16"/>
              </w:rPr>
            </w:pPr>
            <w:r>
              <w:rPr>
                <w:rFonts w:cs="Arial"/>
                <w:sz w:val="16"/>
                <w:szCs w:val="16"/>
              </w:rPr>
              <w:t>B</w:t>
            </w:r>
          </w:p>
        </w:tc>
      </w:tr>
      <w:tr w:rsidR="005704BF" w:rsidRPr="00C23F1C" w14:paraId="73F7429F" w14:textId="77777777" w:rsidTr="00285802">
        <w:trPr>
          <w:trHeight w:val="104"/>
          <w:jc w:val="center"/>
        </w:trPr>
        <w:tc>
          <w:tcPr>
            <w:tcW w:w="1418" w:type="dxa"/>
          </w:tcPr>
          <w:p w14:paraId="04755C7B" w14:textId="77777777" w:rsidR="005704BF" w:rsidRDefault="005704BF" w:rsidP="00285802">
            <w:pPr>
              <w:rPr>
                <w:rFonts w:cs="Arial"/>
                <w:sz w:val="16"/>
                <w:szCs w:val="16"/>
              </w:rPr>
            </w:pPr>
            <w:r>
              <w:rPr>
                <w:rFonts w:cs="Arial"/>
                <w:sz w:val="16"/>
                <w:szCs w:val="16"/>
              </w:rPr>
              <w:t>VDOC080627</w:t>
            </w:r>
          </w:p>
        </w:tc>
        <w:tc>
          <w:tcPr>
            <w:tcW w:w="3969" w:type="dxa"/>
          </w:tcPr>
          <w:p w14:paraId="25698B9D" w14:textId="77777777" w:rsidR="005704BF" w:rsidRDefault="005704BF" w:rsidP="00285802">
            <w:pPr>
              <w:rPr>
                <w:rFonts w:cs="Arial"/>
                <w:sz w:val="16"/>
                <w:szCs w:val="16"/>
              </w:rPr>
            </w:pPr>
            <w:r>
              <w:rPr>
                <w:rFonts w:cs="Arial"/>
                <w:sz w:val="16"/>
                <w:szCs w:val="16"/>
              </w:rPr>
              <w:t>PPP Feature Implementation</w:t>
            </w:r>
          </w:p>
        </w:tc>
        <w:tc>
          <w:tcPr>
            <w:tcW w:w="1417" w:type="dxa"/>
          </w:tcPr>
          <w:p w14:paraId="5D1DD0F6" w14:textId="77777777" w:rsidR="005704BF" w:rsidRPr="00C23F1C" w:rsidRDefault="005704BF" w:rsidP="00285802">
            <w:pPr>
              <w:rPr>
                <w:rFonts w:cs="Arial"/>
                <w:sz w:val="16"/>
                <w:szCs w:val="16"/>
              </w:rPr>
            </w:pPr>
            <w:r>
              <w:rPr>
                <w:rFonts w:cs="Arial"/>
                <w:sz w:val="16"/>
                <w:szCs w:val="16"/>
              </w:rPr>
              <w:t>VDOC080627</w:t>
            </w:r>
          </w:p>
        </w:tc>
        <w:tc>
          <w:tcPr>
            <w:tcW w:w="2269" w:type="dxa"/>
          </w:tcPr>
          <w:p w14:paraId="5BE65FC8" w14:textId="77777777" w:rsidR="005704BF" w:rsidRDefault="00D950AE" w:rsidP="00285802">
            <w:pPr>
              <w:rPr>
                <w:rFonts w:cs="Arial"/>
                <w:sz w:val="16"/>
                <w:szCs w:val="16"/>
              </w:rPr>
            </w:pPr>
            <w:hyperlink r:id="rId27" w:history="1">
              <w:r w:rsidR="005704BF" w:rsidRPr="00C23F1C">
                <w:rPr>
                  <w:rStyle w:val="Hyperlink"/>
                  <w:sz w:val="16"/>
                  <w:szCs w:val="16"/>
                </w:rPr>
                <w:t>VSEM</w:t>
              </w:r>
            </w:hyperlink>
          </w:p>
        </w:tc>
        <w:tc>
          <w:tcPr>
            <w:tcW w:w="1133" w:type="dxa"/>
          </w:tcPr>
          <w:p w14:paraId="2FF56382" w14:textId="77777777" w:rsidR="005704BF" w:rsidRDefault="005704BF" w:rsidP="00285802">
            <w:pPr>
              <w:rPr>
                <w:rFonts w:cs="Arial"/>
                <w:sz w:val="16"/>
                <w:szCs w:val="16"/>
              </w:rPr>
            </w:pPr>
            <w:r>
              <w:rPr>
                <w:rFonts w:cs="Arial"/>
                <w:sz w:val="16"/>
                <w:szCs w:val="16"/>
              </w:rPr>
              <w:t>A</w:t>
            </w:r>
          </w:p>
        </w:tc>
      </w:tr>
      <w:tr w:rsidR="005704BF" w:rsidRPr="00C23F1C" w14:paraId="6CB202A5" w14:textId="77777777" w:rsidTr="00285802">
        <w:trPr>
          <w:trHeight w:val="104"/>
          <w:jc w:val="center"/>
        </w:trPr>
        <w:tc>
          <w:tcPr>
            <w:tcW w:w="1418" w:type="dxa"/>
          </w:tcPr>
          <w:p w14:paraId="6FC3CA24" w14:textId="77777777" w:rsidR="005704BF" w:rsidRDefault="005704BF" w:rsidP="00285802">
            <w:pPr>
              <w:rPr>
                <w:rFonts w:cs="Arial"/>
                <w:sz w:val="16"/>
                <w:szCs w:val="16"/>
              </w:rPr>
            </w:pPr>
            <w:bookmarkStart w:id="42" w:name="_Hlk66038544"/>
            <w:bookmarkEnd w:id="41"/>
            <w:r>
              <w:rPr>
                <w:rFonts w:cs="Arial"/>
                <w:sz w:val="16"/>
                <w:szCs w:val="16"/>
              </w:rPr>
              <w:t>VDOC083702</w:t>
            </w:r>
          </w:p>
        </w:tc>
        <w:tc>
          <w:tcPr>
            <w:tcW w:w="3969" w:type="dxa"/>
          </w:tcPr>
          <w:p w14:paraId="452EB4FF" w14:textId="77777777" w:rsidR="005704BF" w:rsidRDefault="005704BF" w:rsidP="00285802">
            <w:pPr>
              <w:rPr>
                <w:rFonts w:cs="Arial"/>
                <w:sz w:val="16"/>
                <w:szCs w:val="16"/>
              </w:rPr>
            </w:pPr>
            <w:r>
              <w:rPr>
                <w:rFonts w:cs="Arial"/>
                <w:sz w:val="16"/>
                <w:szCs w:val="16"/>
              </w:rPr>
              <w:t>Classic Memory Feature Specification</w:t>
            </w:r>
          </w:p>
        </w:tc>
        <w:tc>
          <w:tcPr>
            <w:tcW w:w="1417" w:type="dxa"/>
          </w:tcPr>
          <w:p w14:paraId="2BE28676" w14:textId="77777777" w:rsidR="005704BF" w:rsidRPr="00C23F1C" w:rsidRDefault="005704BF" w:rsidP="00285802">
            <w:pPr>
              <w:rPr>
                <w:rFonts w:cs="Arial"/>
                <w:sz w:val="16"/>
                <w:szCs w:val="16"/>
              </w:rPr>
            </w:pPr>
            <w:r>
              <w:rPr>
                <w:rFonts w:cs="Arial"/>
                <w:sz w:val="16"/>
                <w:szCs w:val="16"/>
              </w:rPr>
              <w:t>VDOC083702</w:t>
            </w:r>
          </w:p>
        </w:tc>
        <w:tc>
          <w:tcPr>
            <w:tcW w:w="2269" w:type="dxa"/>
          </w:tcPr>
          <w:p w14:paraId="2C4D1EF5" w14:textId="77777777" w:rsidR="005704BF" w:rsidRDefault="00D950AE" w:rsidP="00285802">
            <w:pPr>
              <w:rPr>
                <w:rFonts w:cs="Arial"/>
                <w:sz w:val="16"/>
                <w:szCs w:val="16"/>
              </w:rPr>
            </w:pPr>
            <w:hyperlink r:id="rId28" w:history="1">
              <w:r w:rsidR="005704BF" w:rsidRPr="006B0270">
                <w:rPr>
                  <w:rStyle w:val="Hyperlink"/>
                  <w:sz w:val="16"/>
                  <w:szCs w:val="16"/>
                </w:rPr>
                <w:t>VSEM</w:t>
              </w:r>
            </w:hyperlink>
          </w:p>
        </w:tc>
        <w:tc>
          <w:tcPr>
            <w:tcW w:w="1133" w:type="dxa"/>
          </w:tcPr>
          <w:p w14:paraId="25A9586D" w14:textId="77777777" w:rsidR="005704BF" w:rsidRDefault="005704BF" w:rsidP="00285802">
            <w:pPr>
              <w:rPr>
                <w:rFonts w:cs="Arial"/>
                <w:sz w:val="16"/>
                <w:szCs w:val="16"/>
              </w:rPr>
            </w:pPr>
            <w:r>
              <w:rPr>
                <w:rFonts w:cs="Arial"/>
                <w:sz w:val="16"/>
                <w:szCs w:val="16"/>
              </w:rPr>
              <w:t>F</w:t>
            </w:r>
          </w:p>
        </w:tc>
      </w:tr>
      <w:tr w:rsidR="005704BF" w:rsidRPr="00C23F1C" w14:paraId="3C482DB7" w14:textId="77777777" w:rsidTr="00285802">
        <w:trPr>
          <w:trHeight w:val="104"/>
          <w:jc w:val="center"/>
        </w:trPr>
        <w:tc>
          <w:tcPr>
            <w:tcW w:w="1418" w:type="dxa"/>
          </w:tcPr>
          <w:p w14:paraId="041C64DD" w14:textId="77777777" w:rsidR="005704BF" w:rsidRDefault="005704BF" w:rsidP="00285802">
            <w:pPr>
              <w:rPr>
                <w:rFonts w:cs="Arial"/>
                <w:sz w:val="16"/>
                <w:szCs w:val="16"/>
              </w:rPr>
            </w:pPr>
            <w:r>
              <w:rPr>
                <w:rFonts w:cs="Arial"/>
                <w:sz w:val="16"/>
                <w:szCs w:val="16"/>
              </w:rPr>
              <w:t>VDOC088610</w:t>
            </w:r>
          </w:p>
        </w:tc>
        <w:tc>
          <w:tcPr>
            <w:tcW w:w="3969" w:type="dxa"/>
          </w:tcPr>
          <w:p w14:paraId="50561B92" w14:textId="77777777" w:rsidR="005704BF" w:rsidRDefault="005704BF" w:rsidP="00285802">
            <w:pPr>
              <w:rPr>
                <w:rFonts w:cs="Arial"/>
                <w:sz w:val="16"/>
                <w:szCs w:val="16"/>
              </w:rPr>
            </w:pPr>
            <w:r>
              <w:rPr>
                <w:rFonts w:cs="Arial"/>
                <w:sz w:val="16"/>
                <w:szCs w:val="16"/>
              </w:rPr>
              <w:t>Classic Memory Functional Specification</w:t>
            </w:r>
          </w:p>
        </w:tc>
        <w:tc>
          <w:tcPr>
            <w:tcW w:w="1417" w:type="dxa"/>
          </w:tcPr>
          <w:p w14:paraId="126C8D1A" w14:textId="77777777" w:rsidR="005704BF" w:rsidRPr="00C23F1C" w:rsidRDefault="005704BF" w:rsidP="00285802">
            <w:pPr>
              <w:rPr>
                <w:rFonts w:cs="Arial"/>
                <w:sz w:val="16"/>
                <w:szCs w:val="16"/>
              </w:rPr>
            </w:pPr>
            <w:r>
              <w:rPr>
                <w:rFonts w:cs="Arial"/>
                <w:sz w:val="16"/>
                <w:szCs w:val="16"/>
              </w:rPr>
              <w:t>VDOC088610</w:t>
            </w:r>
          </w:p>
        </w:tc>
        <w:tc>
          <w:tcPr>
            <w:tcW w:w="2269" w:type="dxa"/>
          </w:tcPr>
          <w:p w14:paraId="696DE8D9" w14:textId="77777777" w:rsidR="005704BF" w:rsidRPr="0082621F" w:rsidRDefault="00D950AE" w:rsidP="00285802">
            <w:pPr>
              <w:rPr>
                <w:rFonts w:cs="Arial"/>
                <w:sz w:val="16"/>
                <w:szCs w:val="16"/>
              </w:rPr>
            </w:pPr>
            <w:hyperlink r:id="rId29" w:history="1">
              <w:r w:rsidR="005704BF" w:rsidRPr="0082621F">
                <w:rPr>
                  <w:rStyle w:val="Hyperlink"/>
                  <w:sz w:val="16"/>
                  <w:szCs w:val="16"/>
                </w:rPr>
                <w:t>VSEM</w:t>
              </w:r>
            </w:hyperlink>
          </w:p>
        </w:tc>
        <w:tc>
          <w:tcPr>
            <w:tcW w:w="1133" w:type="dxa"/>
          </w:tcPr>
          <w:p w14:paraId="388AB4D5" w14:textId="77777777" w:rsidR="005704BF" w:rsidRDefault="005704BF" w:rsidP="00285802">
            <w:pPr>
              <w:rPr>
                <w:rFonts w:cs="Arial"/>
                <w:sz w:val="16"/>
                <w:szCs w:val="16"/>
              </w:rPr>
            </w:pPr>
            <w:r>
              <w:rPr>
                <w:rFonts w:cs="Arial"/>
                <w:sz w:val="16"/>
                <w:szCs w:val="16"/>
              </w:rPr>
              <w:t>B</w:t>
            </w:r>
          </w:p>
        </w:tc>
      </w:tr>
      <w:tr w:rsidR="005704BF" w:rsidRPr="00C23F1C" w14:paraId="13519822" w14:textId="77777777" w:rsidTr="00285802">
        <w:trPr>
          <w:trHeight w:val="104"/>
          <w:jc w:val="center"/>
        </w:trPr>
        <w:tc>
          <w:tcPr>
            <w:tcW w:w="1418" w:type="dxa"/>
          </w:tcPr>
          <w:p w14:paraId="380E9342" w14:textId="77777777" w:rsidR="005704BF" w:rsidRDefault="005704BF" w:rsidP="00285802">
            <w:pPr>
              <w:rPr>
                <w:rFonts w:cs="Arial"/>
                <w:sz w:val="16"/>
                <w:szCs w:val="16"/>
              </w:rPr>
            </w:pPr>
            <w:r>
              <w:rPr>
                <w:rFonts w:cs="Arial"/>
                <w:sz w:val="16"/>
                <w:szCs w:val="16"/>
              </w:rPr>
              <w:t>VDOC089667</w:t>
            </w:r>
          </w:p>
        </w:tc>
        <w:tc>
          <w:tcPr>
            <w:tcW w:w="3969" w:type="dxa"/>
          </w:tcPr>
          <w:p w14:paraId="22341349" w14:textId="77777777" w:rsidR="005704BF" w:rsidRDefault="005704BF" w:rsidP="00285802">
            <w:pPr>
              <w:rPr>
                <w:rFonts w:cs="Arial"/>
                <w:sz w:val="16"/>
                <w:szCs w:val="16"/>
              </w:rPr>
            </w:pPr>
            <w:r>
              <w:rPr>
                <w:rFonts w:cs="Arial"/>
                <w:sz w:val="16"/>
                <w:szCs w:val="16"/>
              </w:rPr>
              <w:t>Classic Memory Implementation Spec</w:t>
            </w:r>
          </w:p>
        </w:tc>
        <w:tc>
          <w:tcPr>
            <w:tcW w:w="1417" w:type="dxa"/>
          </w:tcPr>
          <w:p w14:paraId="42D495DC" w14:textId="77777777" w:rsidR="005704BF" w:rsidRPr="00C23F1C" w:rsidRDefault="005704BF" w:rsidP="00285802">
            <w:pPr>
              <w:rPr>
                <w:rFonts w:cs="Arial"/>
                <w:sz w:val="16"/>
                <w:szCs w:val="16"/>
              </w:rPr>
            </w:pPr>
            <w:r>
              <w:rPr>
                <w:rFonts w:cs="Arial"/>
                <w:sz w:val="16"/>
                <w:szCs w:val="16"/>
              </w:rPr>
              <w:t>VDOC089667</w:t>
            </w:r>
          </w:p>
        </w:tc>
        <w:tc>
          <w:tcPr>
            <w:tcW w:w="2269" w:type="dxa"/>
          </w:tcPr>
          <w:p w14:paraId="7085F78E" w14:textId="77777777" w:rsidR="005704BF" w:rsidRDefault="00D950AE" w:rsidP="00285802">
            <w:pPr>
              <w:rPr>
                <w:rFonts w:cs="Arial"/>
                <w:sz w:val="16"/>
                <w:szCs w:val="16"/>
              </w:rPr>
            </w:pPr>
            <w:hyperlink r:id="rId30" w:history="1">
              <w:r w:rsidR="005704BF" w:rsidRPr="00A538BF">
                <w:rPr>
                  <w:rStyle w:val="Hyperlink"/>
                  <w:sz w:val="16"/>
                  <w:szCs w:val="16"/>
                </w:rPr>
                <w:t>VSEM</w:t>
              </w:r>
            </w:hyperlink>
          </w:p>
        </w:tc>
        <w:tc>
          <w:tcPr>
            <w:tcW w:w="1133" w:type="dxa"/>
          </w:tcPr>
          <w:p w14:paraId="5E76EC3C" w14:textId="77777777" w:rsidR="005704BF" w:rsidRDefault="005704BF" w:rsidP="00285802">
            <w:pPr>
              <w:rPr>
                <w:rFonts w:cs="Arial"/>
                <w:sz w:val="16"/>
                <w:szCs w:val="16"/>
              </w:rPr>
            </w:pPr>
            <w:r>
              <w:rPr>
                <w:rFonts w:cs="Arial"/>
                <w:sz w:val="16"/>
                <w:szCs w:val="16"/>
              </w:rPr>
              <w:t>A</w:t>
            </w:r>
          </w:p>
        </w:tc>
      </w:tr>
      <w:tr w:rsidR="005704BF" w:rsidRPr="00C23F1C" w14:paraId="474AEC6E" w14:textId="77777777" w:rsidTr="00285802">
        <w:trPr>
          <w:trHeight w:val="104"/>
          <w:jc w:val="center"/>
        </w:trPr>
        <w:tc>
          <w:tcPr>
            <w:tcW w:w="1418" w:type="dxa"/>
          </w:tcPr>
          <w:p w14:paraId="3C461E21" w14:textId="77777777" w:rsidR="005704BF" w:rsidRDefault="005704BF" w:rsidP="00285802">
            <w:pPr>
              <w:rPr>
                <w:rFonts w:cs="Arial"/>
                <w:sz w:val="16"/>
                <w:szCs w:val="16"/>
              </w:rPr>
            </w:pPr>
            <w:bookmarkStart w:id="43" w:name="_Hlk66084666"/>
            <w:bookmarkEnd w:id="42"/>
            <w:r>
              <w:rPr>
                <w:rFonts w:cs="Arial"/>
                <w:sz w:val="16"/>
                <w:szCs w:val="16"/>
              </w:rPr>
              <w:t>VDOC041625</w:t>
            </w:r>
          </w:p>
        </w:tc>
        <w:tc>
          <w:tcPr>
            <w:tcW w:w="3969" w:type="dxa"/>
          </w:tcPr>
          <w:p w14:paraId="68FEA04B" w14:textId="77777777" w:rsidR="005704BF" w:rsidRDefault="005704BF" w:rsidP="00285802">
            <w:pPr>
              <w:rPr>
                <w:rFonts w:cs="Arial"/>
                <w:sz w:val="16"/>
                <w:szCs w:val="16"/>
              </w:rPr>
            </w:pPr>
            <w:r>
              <w:rPr>
                <w:rFonts w:cs="Arial"/>
                <w:sz w:val="16"/>
                <w:szCs w:val="16"/>
              </w:rPr>
              <w:t>Enhanced Memory Feature Specification</w:t>
            </w:r>
          </w:p>
        </w:tc>
        <w:tc>
          <w:tcPr>
            <w:tcW w:w="1417" w:type="dxa"/>
          </w:tcPr>
          <w:p w14:paraId="0B5841F4" w14:textId="77777777" w:rsidR="005704BF" w:rsidRPr="00C23F1C" w:rsidRDefault="005704BF" w:rsidP="00285802">
            <w:pPr>
              <w:rPr>
                <w:rFonts w:cs="Arial"/>
                <w:sz w:val="16"/>
                <w:szCs w:val="16"/>
              </w:rPr>
            </w:pPr>
            <w:r>
              <w:rPr>
                <w:rFonts w:cs="Arial"/>
                <w:sz w:val="16"/>
                <w:szCs w:val="16"/>
              </w:rPr>
              <w:t>VDOC041625</w:t>
            </w:r>
          </w:p>
        </w:tc>
        <w:tc>
          <w:tcPr>
            <w:tcW w:w="2269" w:type="dxa"/>
          </w:tcPr>
          <w:p w14:paraId="53E6E5E9" w14:textId="77777777" w:rsidR="005704BF" w:rsidRDefault="00D950AE" w:rsidP="00285802">
            <w:pPr>
              <w:rPr>
                <w:rFonts w:cs="Arial"/>
                <w:sz w:val="16"/>
                <w:szCs w:val="16"/>
              </w:rPr>
            </w:pPr>
            <w:hyperlink r:id="rId31" w:history="1">
              <w:r w:rsidR="005704BF" w:rsidRPr="00FF1C9E">
                <w:rPr>
                  <w:rStyle w:val="Hyperlink"/>
                  <w:sz w:val="16"/>
                  <w:szCs w:val="16"/>
                </w:rPr>
                <w:t>VSEM</w:t>
              </w:r>
            </w:hyperlink>
          </w:p>
        </w:tc>
        <w:tc>
          <w:tcPr>
            <w:tcW w:w="1133" w:type="dxa"/>
          </w:tcPr>
          <w:p w14:paraId="5C0F054B" w14:textId="77777777" w:rsidR="005704BF" w:rsidRDefault="005704BF" w:rsidP="00285802">
            <w:pPr>
              <w:rPr>
                <w:rFonts w:cs="Arial"/>
                <w:sz w:val="16"/>
                <w:szCs w:val="16"/>
              </w:rPr>
            </w:pPr>
            <w:r>
              <w:rPr>
                <w:rFonts w:cs="Arial"/>
                <w:sz w:val="16"/>
                <w:szCs w:val="16"/>
              </w:rPr>
              <w:t>J</w:t>
            </w:r>
          </w:p>
        </w:tc>
      </w:tr>
      <w:tr w:rsidR="005704BF" w:rsidRPr="00C23F1C" w14:paraId="7CD71B59" w14:textId="77777777" w:rsidTr="00285802">
        <w:trPr>
          <w:trHeight w:val="104"/>
          <w:jc w:val="center"/>
        </w:trPr>
        <w:tc>
          <w:tcPr>
            <w:tcW w:w="1418" w:type="dxa"/>
          </w:tcPr>
          <w:p w14:paraId="205D1E2A" w14:textId="77777777" w:rsidR="005704BF" w:rsidRDefault="005704BF" w:rsidP="00285802">
            <w:pPr>
              <w:rPr>
                <w:rFonts w:cs="Arial"/>
                <w:sz w:val="16"/>
                <w:szCs w:val="16"/>
              </w:rPr>
            </w:pPr>
            <w:r>
              <w:rPr>
                <w:rFonts w:cs="Arial"/>
                <w:sz w:val="16"/>
                <w:szCs w:val="16"/>
              </w:rPr>
              <w:t>VDOC041626</w:t>
            </w:r>
          </w:p>
        </w:tc>
        <w:tc>
          <w:tcPr>
            <w:tcW w:w="3969" w:type="dxa"/>
          </w:tcPr>
          <w:p w14:paraId="2F5B01CF" w14:textId="77777777" w:rsidR="005704BF" w:rsidRDefault="005704BF" w:rsidP="00285802">
            <w:pPr>
              <w:rPr>
                <w:rFonts w:cs="Arial"/>
                <w:sz w:val="16"/>
                <w:szCs w:val="16"/>
              </w:rPr>
            </w:pPr>
            <w:r>
              <w:rPr>
                <w:rFonts w:cs="Arial"/>
                <w:sz w:val="16"/>
                <w:szCs w:val="16"/>
              </w:rPr>
              <w:t>Enhance Memory Feature Implementation Guide (Feature Level)</w:t>
            </w:r>
          </w:p>
        </w:tc>
        <w:tc>
          <w:tcPr>
            <w:tcW w:w="1417" w:type="dxa"/>
          </w:tcPr>
          <w:p w14:paraId="51611FCA" w14:textId="77777777" w:rsidR="005704BF" w:rsidRPr="00C23F1C" w:rsidRDefault="005704BF" w:rsidP="00285802">
            <w:pPr>
              <w:rPr>
                <w:rFonts w:cs="Arial"/>
                <w:sz w:val="16"/>
                <w:szCs w:val="16"/>
              </w:rPr>
            </w:pPr>
            <w:r>
              <w:rPr>
                <w:rFonts w:cs="Arial"/>
                <w:sz w:val="16"/>
                <w:szCs w:val="16"/>
              </w:rPr>
              <w:t>VDOC041626</w:t>
            </w:r>
          </w:p>
        </w:tc>
        <w:tc>
          <w:tcPr>
            <w:tcW w:w="2269" w:type="dxa"/>
          </w:tcPr>
          <w:p w14:paraId="160D6E10" w14:textId="77777777" w:rsidR="005704BF" w:rsidRDefault="00D950AE" w:rsidP="00285802">
            <w:pPr>
              <w:rPr>
                <w:rFonts w:cs="Arial"/>
                <w:sz w:val="16"/>
                <w:szCs w:val="16"/>
              </w:rPr>
            </w:pPr>
            <w:hyperlink r:id="rId32" w:history="1">
              <w:r w:rsidR="005704BF" w:rsidRPr="00FF1C9E">
                <w:rPr>
                  <w:rStyle w:val="Hyperlink"/>
                  <w:sz w:val="16"/>
                  <w:szCs w:val="16"/>
                </w:rPr>
                <w:t>VSEM</w:t>
              </w:r>
            </w:hyperlink>
          </w:p>
        </w:tc>
        <w:tc>
          <w:tcPr>
            <w:tcW w:w="1133" w:type="dxa"/>
          </w:tcPr>
          <w:p w14:paraId="1C4421F3" w14:textId="77777777" w:rsidR="005704BF" w:rsidRDefault="005704BF" w:rsidP="00285802">
            <w:pPr>
              <w:rPr>
                <w:rFonts w:cs="Arial"/>
                <w:sz w:val="16"/>
                <w:szCs w:val="16"/>
              </w:rPr>
            </w:pPr>
            <w:r>
              <w:rPr>
                <w:rFonts w:cs="Arial"/>
                <w:sz w:val="16"/>
                <w:szCs w:val="16"/>
              </w:rPr>
              <w:t>H</w:t>
            </w:r>
          </w:p>
        </w:tc>
      </w:tr>
      <w:bookmarkEnd w:id="43"/>
    </w:tbl>
    <w:p w14:paraId="5D5A5D48" w14:textId="77777777" w:rsidR="006B359A" w:rsidRPr="009E3B7C" w:rsidRDefault="006B359A" w:rsidP="00072314">
      <w:pPr>
        <w:pStyle w:val="BodyText"/>
        <w:ind w:right="142"/>
        <w:jc w:val="both"/>
        <w:rPr>
          <w:rFonts w:cs="Arial"/>
        </w:rPr>
      </w:pPr>
    </w:p>
    <w:p w14:paraId="540F72C7" w14:textId="77777777" w:rsidR="00072314" w:rsidRPr="00B53B74" w:rsidRDefault="00072314" w:rsidP="00072314">
      <w:pPr>
        <w:pStyle w:val="Heading3"/>
        <w:keepNext w:val="0"/>
        <w:tabs>
          <w:tab w:val="clear" w:pos="900"/>
          <w:tab w:val="left" w:pos="709"/>
          <w:tab w:val="left" w:pos="851"/>
        </w:tabs>
        <w:spacing w:before="240"/>
      </w:pPr>
      <w:bookmarkStart w:id="44" w:name="_Toc35000566"/>
      <w:bookmarkStart w:id="45" w:name="_Toc66170290"/>
      <w:r w:rsidRPr="00B53B74">
        <w:t>External Documents and Publications</w:t>
      </w:r>
      <w:bookmarkEnd w:id="44"/>
      <w:bookmarkEnd w:id="45"/>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CAA8A2C" w14:textId="77777777" w:rsidR="00072314" w:rsidRPr="009F1EF1" w:rsidRDefault="00072314" w:rsidP="00072314">
      <w:pPr>
        <w:pStyle w:val="Heading2"/>
        <w:spacing w:before="240"/>
        <w:rPr>
          <w:szCs w:val="20"/>
        </w:rPr>
      </w:pPr>
      <w:bookmarkStart w:id="46" w:name="_Toc35000567"/>
      <w:bookmarkStart w:id="47" w:name="_Toc66170291"/>
      <w:r w:rsidRPr="009F1EF1">
        <w:rPr>
          <w:szCs w:val="20"/>
        </w:rPr>
        <w:t>Glossary</w:t>
      </w:r>
      <w:bookmarkEnd w:id="46"/>
      <w:bookmarkEnd w:id="47"/>
    </w:p>
    <w:p w14:paraId="05836F6A" w14:textId="1E5CBC7F" w:rsidR="00072314" w:rsidRDefault="00072314" w:rsidP="00072314">
      <w:pPr>
        <w:pStyle w:val="Heading3"/>
        <w:keepNext w:val="0"/>
        <w:tabs>
          <w:tab w:val="clear" w:pos="900"/>
          <w:tab w:val="left" w:pos="709"/>
          <w:tab w:val="left" w:pos="851"/>
        </w:tabs>
        <w:spacing w:before="240"/>
      </w:pPr>
      <w:bookmarkStart w:id="48" w:name="_Toc35000568"/>
      <w:bookmarkStart w:id="49" w:name="_Toc66170292"/>
      <w:r w:rsidRPr="009F1EF1">
        <w:t>Definitions</w:t>
      </w:r>
      <w:bookmarkEnd w:id="48"/>
      <w:bookmarkEnd w:id="49"/>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27C105A1" w14:textId="1168409A" w:rsidR="00072314" w:rsidRPr="0008696C" w:rsidRDefault="00262F5D" w:rsidP="00262F5D">
            <w:r>
              <w:t>Action State</w:t>
            </w:r>
          </w:p>
        </w:tc>
        <w:tc>
          <w:tcPr>
            <w:tcW w:w="7825" w:type="dxa"/>
          </w:tcPr>
          <w:p w14:paraId="3F8FB794" w14:textId="77777777" w:rsidR="00262F5D" w:rsidRDefault="00262F5D" w:rsidP="00262F5D">
            <w:r>
              <w:t>An Action State refers to one of the states of the Auto Save algorithm.</w:t>
            </w:r>
          </w:p>
        </w:tc>
      </w:tr>
      <w:tr w:rsidR="00072314" w:rsidRPr="00126E7B" w14:paraId="6B2EFD3F" w14:textId="77777777" w:rsidTr="001D18E6">
        <w:trPr>
          <w:trHeight w:val="233"/>
        </w:trPr>
        <w:tc>
          <w:tcPr>
            <w:tcW w:w="2381" w:type="dxa"/>
          </w:tcPr>
          <w:p w14:paraId="2AFB761D" w14:textId="77777777" w:rsidR="00072314" w:rsidRPr="0008696C" w:rsidRDefault="00262F5D" w:rsidP="00262F5D">
            <w:r>
              <w:t>Action Validation Criteria</w:t>
            </w:r>
          </w:p>
        </w:tc>
        <w:tc>
          <w:tcPr>
            <w:tcW w:w="7825" w:type="dxa"/>
          </w:tcPr>
          <w:p w14:paraId="0BEF0211" w14:textId="77777777" w:rsidR="00262F5D" w:rsidRDefault="00262F5D" w:rsidP="00262F5D">
            <w:r>
              <w:t>Validation criteria for these actions</w:t>
            </w:r>
          </w:p>
        </w:tc>
      </w:tr>
      <w:tr w:rsidR="00072314" w:rsidRPr="00126E7B" w14:paraId="04DE450F" w14:textId="77777777" w:rsidTr="001D18E6">
        <w:trPr>
          <w:trHeight w:val="233"/>
        </w:trPr>
        <w:tc>
          <w:tcPr>
            <w:tcW w:w="2381" w:type="dxa"/>
          </w:tcPr>
          <w:p w14:paraId="04B64723" w14:textId="77777777" w:rsidR="00072314" w:rsidRPr="0008696C" w:rsidRDefault="00262F5D" w:rsidP="00262F5D">
            <w:r>
              <w:t>Activation Preconditions</w:t>
            </w:r>
          </w:p>
        </w:tc>
        <w:tc>
          <w:tcPr>
            <w:tcW w:w="7825" w:type="dxa"/>
          </w:tcPr>
          <w:p w14:paraId="5FD3B6E5" w14:textId="77777777" w:rsidR="00262F5D" w:rsidRDefault="00262F5D" w:rsidP="00262F5D">
            <w:r>
              <w:t>The preconditions for Auto Save activation are (Feature_Precondition_Status):</w:t>
            </w:r>
          </w:p>
          <w:p w14:paraId="581C5D56" w14:textId="77777777" w:rsidR="00262F5D" w:rsidRDefault="00262F5D" w:rsidP="00262F5D">
            <w:r>
              <w:t>1. The vehicle has the Auto Save feature configured ON</w:t>
            </w:r>
          </w:p>
          <w:p w14:paraId="53358688" w14:textId="77777777" w:rsidR="00262F5D" w:rsidRDefault="00262F5D" w:rsidP="00262F5D">
            <w:r>
              <w:t>2. The Vehicle Mode is Normal</w:t>
            </w:r>
          </w:p>
          <w:p w14:paraId="4776E486" w14:textId="77777777" w:rsidR="00262F5D" w:rsidRDefault="00262F5D" w:rsidP="00262F5D">
            <w:r>
              <w:t>3. The ignition status of the vehicle is Run, Start, or Accessory or the HMI status is Extended Play</w:t>
            </w:r>
          </w:p>
          <w:p w14:paraId="3729CFB5" w14:textId="77777777" w:rsidR="00262F5D" w:rsidRDefault="00262F5D" w:rsidP="00262F5D">
            <w:r>
              <w:t>4. A software update is not occurring on the vehicle</w:t>
            </w:r>
          </w:p>
          <w:p w14:paraId="5A12233A" w14:textId="77777777" w:rsidR="00262F5D" w:rsidRDefault="00262F5D" w:rsidP="00262F5D">
            <w:r>
              <w:t>5. A technician has not placed the vehicle in diagnostics mode</w:t>
            </w:r>
          </w:p>
        </w:tc>
      </w:tr>
      <w:tr w:rsidR="00072314" w:rsidRPr="00126E7B" w14:paraId="5B92B5AA" w14:textId="77777777" w:rsidTr="001D18E6">
        <w:trPr>
          <w:trHeight w:val="233"/>
        </w:trPr>
        <w:tc>
          <w:tcPr>
            <w:tcW w:w="2381" w:type="dxa"/>
          </w:tcPr>
          <w:p w14:paraId="5E0C13E2" w14:textId="77777777" w:rsidR="00072314" w:rsidRPr="0008696C" w:rsidRDefault="00262F5D" w:rsidP="00262F5D">
            <w:r>
              <w:t>Adjustment Repository</w:t>
            </w:r>
          </w:p>
        </w:tc>
        <w:tc>
          <w:tcPr>
            <w:tcW w:w="7825" w:type="dxa"/>
          </w:tcPr>
          <w:p w14:paraId="1063B13A" w14:textId="77777777" w:rsidR="00262F5D" w:rsidRDefault="00262F5D" w:rsidP="00262F5D">
            <w:r>
              <w:t>An Adjustment Repository is a storage area for adjustment classifications within each Auto Save Subdomain. The Adjustment Repository consists of a table that includes each axis in the subdomain, indexed by 'Axis ID', and the classification of the adjustment for that axis.</w:t>
            </w:r>
          </w:p>
        </w:tc>
      </w:tr>
      <w:tr w:rsidR="00072314" w:rsidRPr="00126E7B" w14:paraId="6C94DB5D" w14:textId="77777777" w:rsidTr="001D18E6">
        <w:trPr>
          <w:trHeight w:val="233"/>
        </w:trPr>
        <w:tc>
          <w:tcPr>
            <w:tcW w:w="2381" w:type="dxa"/>
          </w:tcPr>
          <w:p w14:paraId="2650326C" w14:textId="77777777" w:rsidR="00072314" w:rsidRPr="0008696C" w:rsidRDefault="00262F5D" w:rsidP="00262F5D">
            <w:r>
              <w:t>Adjustment Time Constant</w:t>
            </w:r>
          </w:p>
        </w:tc>
        <w:tc>
          <w:tcPr>
            <w:tcW w:w="7825" w:type="dxa"/>
          </w:tcPr>
          <w:p w14:paraId="6DAB0FC8" w14:textId="77777777" w:rsidR="00262F5D" w:rsidRDefault="00262F5D" w:rsidP="00262F5D">
            <w:r>
              <w:t xml:space="preserve">Configurable parameter that indicates how long the Auto Save algorithm will wait for a position adjustment when in a gear other than reverse. </w:t>
            </w:r>
          </w:p>
          <w:p w14:paraId="56894E7C" w14:textId="77777777" w:rsidR="00262F5D" w:rsidRDefault="00262F5D" w:rsidP="00262F5D">
            <w:r>
              <w:t>Currently defined as 10 seconds.</w:t>
            </w:r>
          </w:p>
        </w:tc>
      </w:tr>
      <w:tr w:rsidR="00072314" w:rsidRPr="00126E7B" w14:paraId="7773289A" w14:textId="77777777" w:rsidTr="001D18E6">
        <w:trPr>
          <w:trHeight w:val="233"/>
        </w:trPr>
        <w:tc>
          <w:tcPr>
            <w:tcW w:w="2381" w:type="dxa"/>
          </w:tcPr>
          <w:p w14:paraId="25B06357" w14:textId="77777777" w:rsidR="00072314" w:rsidRPr="0008696C" w:rsidRDefault="00262F5D" w:rsidP="00262F5D">
            <w:r>
              <w:t>AHU</w:t>
            </w:r>
          </w:p>
        </w:tc>
        <w:tc>
          <w:tcPr>
            <w:tcW w:w="7825" w:type="dxa"/>
          </w:tcPr>
          <w:p w14:paraId="7ADFD173" w14:textId="77777777" w:rsidR="00262F5D" w:rsidRDefault="00262F5D" w:rsidP="00262F5D">
            <w:r>
              <w:t>Audio Head Unit</w:t>
            </w:r>
          </w:p>
        </w:tc>
      </w:tr>
      <w:tr w:rsidR="00072314" w:rsidRPr="00126E7B" w14:paraId="7A644323" w14:textId="77777777" w:rsidTr="001D18E6">
        <w:trPr>
          <w:trHeight w:val="233"/>
        </w:trPr>
        <w:tc>
          <w:tcPr>
            <w:tcW w:w="2381" w:type="dxa"/>
          </w:tcPr>
          <w:p w14:paraId="17E997A8" w14:textId="77777777" w:rsidR="00072314" w:rsidRPr="0008696C" w:rsidRDefault="00262F5D" w:rsidP="00262F5D">
            <w:r>
              <w:t>AHUD</w:t>
            </w:r>
          </w:p>
        </w:tc>
        <w:tc>
          <w:tcPr>
            <w:tcW w:w="7825" w:type="dxa"/>
          </w:tcPr>
          <w:p w14:paraId="776BB74F" w14:textId="77777777" w:rsidR="00262F5D" w:rsidRDefault="00262F5D" w:rsidP="00262F5D">
            <w:r>
              <w:t>Advanced Heads-Up Display</w:t>
            </w:r>
          </w:p>
        </w:tc>
      </w:tr>
      <w:tr w:rsidR="00072314" w:rsidRPr="00126E7B" w14:paraId="425A48E5" w14:textId="77777777" w:rsidTr="001D18E6">
        <w:trPr>
          <w:trHeight w:val="233"/>
        </w:trPr>
        <w:tc>
          <w:tcPr>
            <w:tcW w:w="2381" w:type="dxa"/>
          </w:tcPr>
          <w:p w14:paraId="73709637" w14:textId="77777777" w:rsidR="00072314" w:rsidRPr="0008696C" w:rsidRDefault="00262F5D" w:rsidP="00262F5D">
            <w:r>
              <w:t>Antropometric Translation</w:t>
            </w:r>
          </w:p>
        </w:tc>
        <w:tc>
          <w:tcPr>
            <w:tcW w:w="7825" w:type="dxa"/>
          </w:tcPr>
          <w:p w14:paraId="413FA99A" w14:textId="77777777" w:rsidR="00262F5D" w:rsidRDefault="00262F5D" w:rsidP="00262F5D">
            <w:r>
              <w:t>An enhancement to Personal and Portable Profiles, Anthropometric Translation is an algorithm that can translate user positions from one vehicle to another.</w:t>
            </w:r>
          </w:p>
        </w:tc>
      </w:tr>
      <w:tr w:rsidR="00072314" w:rsidRPr="00126E7B" w14:paraId="26EF86C3" w14:textId="77777777" w:rsidTr="001D18E6">
        <w:trPr>
          <w:trHeight w:val="233"/>
        </w:trPr>
        <w:tc>
          <w:tcPr>
            <w:tcW w:w="2381" w:type="dxa"/>
          </w:tcPr>
          <w:p w14:paraId="1CAB4BC4" w14:textId="77777777" w:rsidR="00072314" w:rsidRPr="0008696C" w:rsidRDefault="00262F5D" w:rsidP="00262F5D">
            <w:r>
              <w:t>APIM</w:t>
            </w:r>
          </w:p>
        </w:tc>
        <w:tc>
          <w:tcPr>
            <w:tcW w:w="7825" w:type="dxa"/>
          </w:tcPr>
          <w:p w14:paraId="7286581F" w14:textId="77777777" w:rsidR="00262F5D" w:rsidRDefault="00262F5D" w:rsidP="00262F5D">
            <w:r>
              <w:t>Accessory Protocol Interface Module</w:t>
            </w:r>
          </w:p>
        </w:tc>
      </w:tr>
      <w:tr w:rsidR="00072314" w:rsidRPr="00126E7B" w14:paraId="3E5FAFAA" w14:textId="77777777" w:rsidTr="001D18E6">
        <w:trPr>
          <w:trHeight w:val="233"/>
        </w:trPr>
        <w:tc>
          <w:tcPr>
            <w:tcW w:w="2381" w:type="dxa"/>
          </w:tcPr>
          <w:p w14:paraId="4E11B716" w14:textId="77777777" w:rsidR="00072314" w:rsidRPr="0008696C" w:rsidRDefault="00262F5D" w:rsidP="00262F5D">
            <w:r>
              <w:t>Auto Save Domain</w:t>
            </w:r>
          </w:p>
        </w:tc>
        <w:tc>
          <w:tcPr>
            <w:tcW w:w="7825" w:type="dxa"/>
          </w:tcPr>
          <w:p w14:paraId="18A9B570" w14:textId="77777777" w:rsidR="00262F5D" w:rsidRDefault="00262F5D" w:rsidP="00262F5D">
            <w:r>
              <w:t xml:space="preserve">The Auto Save Domain consists of commodities capable of modifying and retaining Positional Adjustments. These commodities include: </w:t>
            </w:r>
          </w:p>
          <w:p w14:paraId="41A2597D" w14:textId="77777777" w:rsidR="00262F5D" w:rsidRDefault="00262F5D" w:rsidP="00262F5D">
            <w:r>
              <w:t>1) Driver Seat, including Multi-Contour Lumbar Support</w:t>
            </w:r>
          </w:p>
          <w:p w14:paraId="0C4FD50C" w14:textId="77777777" w:rsidR="00262F5D" w:rsidRDefault="00262F5D" w:rsidP="00262F5D">
            <w:r>
              <w:lastRenderedPageBreak/>
              <w:t>2) Side Mirrors, including Reverse Tilt Control</w:t>
            </w:r>
          </w:p>
          <w:p w14:paraId="6DACEF85" w14:textId="77777777" w:rsidR="00262F5D" w:rsidRDefault="00262F5D" w:rsidP="00262F5D">
            <w:r>
              <w:t>3) Foot Pedals</w:t>
            </w:r>
          </w:p>
          <w:p w14:paraId="1E6DAA12" w14:textId="77777777" w:rsidR="00262F5D" w:rsidRDefault="00262F5D" w:rsidP="00262F5D">
            <w:r>
              <w:t>4) Steering Column</w:t>
            </w:r>
          </w:p>
          <w:p w14:paraId="7022259D" w14:textId="77777777" w:rsidR="00262F5D" w:rsidRDefault="00262F5D" w:rsidP="00262F5D">
            <w:r>
              <w:t>5) HUD, including Brightness Control</w:t>
            </w:r>
          </w:p>
          <w:p w14:paraId="6909F743" w14:textId="77777777" w:rsidR="00262F5D" w:rsidRDefault="00262F5D" w:rsidP="00262F5D">
            <w:r>
              <w:t>6) Passenger Seat, including Multi-Contour Lumbar Support</w:t>
            </w:r>
          </w:p>
        </w:tc>
      </w:tr>
      <w:tr w:rsidR="00072314" w:rsidRPr="00126E7B" w14:paraId="72E6342E" w14:textId="77777777" w:rsidTr="001D18E6">
        <w:trPr>
          <w:trHeight w:val="233"/>
        </w:trPr>
        <w:tc>
          <w:tcPr>
            <w:tcW w:w="2381" w:type="dxa"/>
          </w:tcPr>
          <w:p w14:paraId="77E2DCEE" w14:textId="77777777" w:rsidR="00072314" w:rsidRPr="0008696C" w:rsidRDefault="00262F5D" w:rsidP="00262F5D">
            <w:r>
              <w:lastRenderedPageBreak/>
              <w:t>Axis Controller</w:t>
            </w:r>
          </w:p>
        </w:tc>
        <w:tc>
          <w:tcPr>
            <w:tcW w:w="7825" w:type="dxa"/>
          </w:tcPr>
          <w:p w14:paraId="55427DF0" w14:textId="77777777" w:rsidR="00262F5D" w:rsidRDefault="00262F5D" w:rsidP="00262F5D">
            <w:r>
              <w:t>An Axis Controller is an ECU or part of an ECU that can read the current position of an axis and the saved position of an axis. It is responsible for executing much of the processing of Auto Save's Monitor/Compare Functional Group.</w:t>
            </w:r>
          </w:p>
        </w:tc>
      </w:tr>
      <w:tr w:rsidR="00072314" w:rsidRPr="00126E7B" w14:paraId="188665EC" w14:textId="77777777" w:rsidTr="001D18E6">
        <w:trPr>
          <w:trHeight w:val="233"/>
        </w:trPr>
        <w:tc>
          <w:tcPr>
            <w:tcW w:w="2381" w:type="dxa"/>
          </w:tcPr>
          <w:p w14:paraId="046CBA4E" w14:textId="77777777" w:rsidR="00072314" w:rsidRPr="0008696C" w:rsidRDefault="00262F5D" w:rsidP="00262F5D">
            <w:r>
              <w:t>Axis ID</w:t>
            </w:r>
          </w:p>
        </w:tc>
        <w:tc>
          <w:tcPr>
            <w:tcW w:w="7825" w:type="dxa"/>
          </w:tcPr>
          <w:p w14:paraId="5A3403E6" w14:textId="77777777" w:rsidR="00262F5D" w:rsidRDefault="00262F5D" w:rsidP="00262F5D">
            <w:r>
              <w:t>The Axis ID is an integer that identifies each axis in the Auto Save Domain. It is unique to every axis.</w:t>
            </w:r>
          </w:p>
        </w:tc>
      </w:tr>
      <w:tr w:rsidR="00072314" w:rsidRPr="00126E7B" w14:paraId="2CC4D6E2" w14:textId="77777777" w:rsidTr="001D18E6">
        <w:trPr>
          <w:trHeight w:val="233"/>
        </w:trPr>
        <w:tc>
          <w:tcPr>
            <w:tcW w:w="2381" w:type="dxa"/>
          </w:tcPr>
          <w:p w14:paraId="7700E0A1" w14:textId="77777777" w:rsidR="00072314" w:rsidRPr="0008696C" w:rsidRDefault="00262F5D" w:rsidP="00262F5D">
            <w:r>
              <w:t>Axis Sensor</w:t>
            </w:r>
          </w:p>
        </w:tc>
        <w:tc>
          <w:tcPr>
            <w:tcW w:w="7825" w:type="dxa"/>
          </w:tcPr>
          <w:p w14:paraId="77B66EC8" w14:textId="77777777" w:rsidR="00262F5D" w:rsidRDefault="00262F5D" w:rsidP="00262F5D">
            <w:r>
              <w:t>An Axis Sensor is used to measure the position of an axis (for common adjustments); or to indicate that changes have occurred to an axis (for rare adjustments).</w:t>
            </w:r>
          </w:p>
        </w:tc>
      </w:tr>
      <w:tr w:rsidR="00072314" w:rsidRPr="00126E7B" w14:paraId="0ED7EEE8" w14:textId="77777777" w:rsidTr="001D18E6">
        <w:trPr>
          <w:trHeight w:val="233"/>
        </w:trPr>
        <w:tc>
          <w:tcPr>
            <w:tcW w:w="2381" w:type="dxa"/>
          </w:tcPr>
          <w:p w14:paraId="1674690E" w14:textId="77777777" w:rsidR="00072314" w:rsidRPr="0008696C" w:rsidRDefault="00262F5D" w:rsidP="00262F5D">
            <w:r>
              <w:t>BCM</w:t>
            </w:r>
          </w:p>
        </w:tc>
        <w:tc>
          <w:tcPr>
            <w:tcW w:w="7825" w:type="dxa"/>
          </w:tcPr>
          <w:p w14:paraId="0AEF0678" w14:textId="77777777" w:rsidR="00262F5D" w:rsidRDefault="00262F5D" w:rsidP="00262F5D">
            <w:r>
              <w:t>Body Control Module</w:t>
            </w:r>
          </w:p>
        </w:tc>
      </w:tr>
      <w:tr w:rsidR="00072314" w:rsidRPr="00126E7B" w14:paraId="63E32D35" w14:textId="77777777" w:rsidTr="001D18E6">
        <w:trPr>
          <w:trHeight w:val="233"/>
        </w:trPr>
        <w:tc>
          <w:tcPr>
            <w:tcW w:w="2381" w:type="dxa"/>
          </w:tcPr>
          <w:p w14:paraId="0CF4EE6F" w14:textId="77777777" w:rsidR="00072314" w:rsidRPr="0008696C" w:rsidRDefault="00262F5D" w:rsidP="00262F5D">
            <w:r>
              <w:t>BCS-PS Interface</w:t>
            </w:r>
          </w:p>
        </w:tc>
        <w:tc>
          <w:tcPr>
            <w:tcW w:w="7825" w:type="dxa"/>
          </w:tcPr>
          <w:p w14:paraId="2B6BDBFC" w14:textId="77777777" w:rsidR="00262F5D" w:rsidRDefault="00262F5D" w:rsidP="00262F5D">
            <w:r>
              <w:t>The interface by which the Body Control System informs the Pedal System that settings have been retained.</w:t>
            </w:r>
          </w:p>
        </w:tc>
      </w:tr>
      <w:tr w:rsidR="00072314" w:rsidRPr="00126E7B" w14:paraId="222AE3C4" w14:textId="77777777" w:rsidTr="001D18E6">
        <w:trPr>
          <w:trHeight w:val="233"/>
        </w:trPr>
        <w:tc>
          <w:tcPr>
            <w:tcW w:w="2381" w:type="dxa"/>
          </w:tcPr>
          <w:p w14:paraId="1D4A4237" w14:textId="77777777" w:rsidR="00072314" w:rsidRPr="0008696C" w:rsidRDefault="00262F5D" w:rsidP="00262F5D">
            <w:r>
              <w:t>BCS-SS Interface</w:t>
            </w:r>
          </w:p>
        </w:tc>
        <w:tc>
          <w:tcPr>
            <w:tcW w:w="7825" w:type="dxa"/>
          </w:tcPr>
          <w:p w14:paraId="44DB0A67" w14:textId="77777777" w:rsidR="00262F5D" w:rsidRDefault="00262F5D" w:rsidP="00262F5D">
            <w:r>
              <w:t>The interface by which the Body Control System informs the Seat System that settings have been retained.</w:t>
            </w:r>
          </w:p>
        </w:tc>
      </w:tr>
      <w:tr w:rsidR="00072314" w:rsidRPr="00126E7B" w14:paraId="3E660F9D" w14:textId="77777777" w:rsidTr="001D18E6">
        <w:trPr>
          <w:trHeight w:val="233"/>
        </w:trPr>
        <w:tc>
          <w:tcPr>
            <w:tcW w:w="2381" w:type="dxa"/>
          </w:tcPr>
          <w:p w14:paraId="6270A194" w14:textId="77777777" w:rsidR="00072314" w:rsidRPr="0008696C" w:rsidRDefault="00262F5D" w:rsidP="00262F5D">
            <w:r>
              <w:t>BCS-SWS Interface</w:t>
            </w:r>
          </w:p>
        </w:tc>
        <w:tc>
          <w:tcPr>
            <w:tcW w:w="7825" w:type="dxa"/>
          </w:tcPr>
          <w:p w14:paraId="15F3A0A1" w14:textId="77777777" w:rsidR="00262F5D" w:rsidRDefault="00262F5D" w:rsidP="00262F5D">
            <w:r>
              <w:t>The interface by which the Body Control System informs the Steering Wheel System that settings have been retained.</w:t>
            </w:r>
          </w:p>
        </w:tc>
      </w:tr>
      <w:tr w:rsidR="00072314" w:rsidRPr="00126E7B" w14:paraId="1E589266" w14:textId="77777777" w:rsidTr="001D18E6">
        <w:trPr>
          <w:trHeight w:val="233"/>
        </w:trPr>
        <w:tc>
          <w:tcPr>
            <w:tcW w:w="2381" w:type="dxa"/>
          </w:tcPr>
          <w:p w14:paraId="6C71CCAE" w14:textId="77777777" w:rsidR="00072314" w:rsidRPr="0008696C" w:rsidRDefault="00262F5D" w:rsidP="00262F5D">
            <w:r>
              <w:t>BCS-VDS Interface</w:t>
            </w:r>
          </w:p>
        </w:tc>
        <w:tc>
          <w:tcPr>
            <w:tcW w:w="7825" w:type="dxa"/>
          </w:tcPr>
          <w:p w14:paraId="64C61676" w14:textId="77777777" w:rsidR="00262F5D" w:rsidRDefault="00262F5D" w:rsidP="00262F5D">
            <w:r>
              <w:t>The interface by which the Body Control System informs the Vehicle Door System that settings have been retained.</w:t>
            </w:r>
          </w:p>
        </w:tc>
      </w:tr>
      <w:tr w:rsidR="00072314" w:rsidRPr="00126E7B" w14:paraId="1CD524C5" w14:textId="77777777" w:rsidTr="001D18E6">
        <w:trPr>
          <w:trHeight w:val="233"/>
        </w:trPr>
        <w:tc>
          <w:tcPr>
            <w:tcW w:w="2381" w:type="dxa"/>
          </w:tcPr>
          <w:p w14:paraId="46F50B40" w14:textId="77777777" w:rsidR="00072314" w:rsidRPr="0008696C" w:rsidRDefault="00262F5D" w:rsidP="00262F5D">
            <w:r>
              <w:t>Body Control System</w:t>
            </w:r>
          </w:p>
        </w:tc>
        <w:tc>
          <w:tcPr>
            <w:tcW w:w="7825" w:type="dxa"/>
          </w:tcPr>
          <w:p w14:paraId="41BD78EE" w14:textId="77777777" w:rsidR="00262F5D" w:rsidRDefault="00262F5D" w:rsidP="00262F5D">
            <w:r>
              <w:t>The Body Control System is responsible for changing profiles and updating settings on the vehicle. Auto Save requests profile changes and settings retentions from it.</w:t>
            </w:r>
          </w:p>
        </w:tc>
      </w:tr>
      <w:tr w:rsidR="00072314" w:rsidRPr="00126E7B" w14:paraId="48995804" w14:textId="77777777" w:rsidTr="001D18E6">
        <w:trPr>
          <w:trHeight w:val="233"/>
        </w:trPr>
        <w:tc>
          <w:tcPr>
            <w:tcW w:w="2381" w:type="dxa"/>
          </w:tcPr>
          <w:p w14:paraId="37F05908" w14:textId="77777777" w:rsidR="00072314" w:rsidRPr="0008696C" w:rsidRDefault="00262F5D" w:rsidP="00262F5D">
            <w:r>
              <w:t>CAN</w:t>
            </w:r>
          </w:p>
        </w:tc>
        <w:tc>
          <w:tcPr>
            <w:tcW w:w="7825" w:type="dxa"/>
          </w:tcPr>
          <w:p w14:paraId="1A945BFA" w14:textId="77777777" w:rsidR="00262F5D" w:rsidRDefault="00262F5D" w:rsidP="00262F5D">
            <w:r>
              <w:t>Controller Area Network</w:t>
            </w:r>
          </w:p>
        </w:tc>
      </w:tr>
      <w:tr w:rsidR="00072314" w:rsidRPr="00126E7B" w14:paraId="07CB2D39" w14:textId="77777777" w:rsidTr="001D18E6">
        <w:trPr>
          <w:trHeight w:val="233"/>
        </w:trPr>
        <w:tc>
          <w:tcPr>
            <w:tcW w:w="2381" w:type="dxa"/>
          </w:tcPr>
          <w:p w14:paraId="3DD27542" w14:textId="77777777" w:rsidR="00072314" w:rsidRPr="0008696C" w:rsidRDefault="00262F5D" w:rsidP="00262F5D">
            <w:r>
              <w:t>CAPM</w:t>
            </w:r>
          </w:p>
        </w:tc>
        <w:tc>
          <w:tcPr>
            <w:tcW w:w="7825" w:type="dxa"/>
          </w:tcPr>
          <w:p w14:paraId="4DE93CB8" w14:textId="77777777" w:rsidR="00262F5D" w:rsidRDefault="00262F5D" w:rsidP="00262F5D">
            <w:r>
              <w:t>Column and Pedal Module</w:t>
            </w:r>
          </w:p>
        </w:tc>
      </w:tr>
      <w:tr w:rsidR="00072314" w:rsidRPr="00126E7B" w14:paraId="350F1FFF" w14:textId="77777777" w:rsidTr="001D18E6">
        <w:trPr>
          <w:trHeight w:val="233"/>
        </w:trPr>
        <w:tc>
          <w:tcPr>
            <w:tcW w:w="2381" w:type="dxa"/>
          </w:tcPr>
          <w:p w14:paraId="18929709" w14:textId="77777777" w:rsidR="00072314" w:rsidRPr="0008696C" w:rsidRDefault="00262F5D" w:rsidP="00262F5D">
            <w:r>
              <w:t>CGEA</w:t>
            </w:r>
          </w:p>
        </w:tc>
        <w:tc>
          <w:tcPr>
            <w:tcW w:w="7825" w:type="dxa"/>
          </w:tcPr>
          <w:p w14:paraId="4AB8F801" w14:textId="77777777" w:rsidR="00262F5D" w:rsidRDefault="00262F5D" w:rsidP="00262F5D">
            <w:r>
              <w:t>Common Global Electrical Architecture</w:t>
            </w:r>
          </w:p>
        </w:tc>
      </w:tr>
      <w:tr w:rsidR="00072314" w:rsidRPr="00126E7B" w14:paraId="643DE9B4" w14:textId="77777777" w:rsidTr="001D18E6">
        <w:trPr>
          <w:trHeight w:val="233"/>
        </w:trPr>
        <w:tc>
          <w:tcPr>
            <w:tcW w:w="2381" w:type="dxa"/>
          </w:tcPr>
          <w:p w14:paraId="204B471D" w14:textId="77777777" w:rsidR="00072314" w:rsidRPr="0008696C" w:rsidRDefault="00262F5D" w:rsidP="00262F5D">
            <w:r>
              <w:t>Classic Memory</w:t>
            </w:r>
          </w:p>
        </w:tc>
        <w:tc>
          <w:tcPr>
            <w:tcW w:w="7825" w:type="dxa"/>
          </w:tcPr>
          <w:p w14:paraId="02F3F656" w14:textId="77777777" w:rsidR="00262F5D" w:rsidRDefault="00262F5D" w:rsidP="00262F5D">
            <w:r>
              <w:t xml:space="preserve">The traditional means of saving positional settings to memory. Utilizes two or three memory buttons that the user uses to save and recall positional settings. </w:t>
            </w:r>
          </w:p>
        </w:tc>
      </w:tr>
      <w:tr w:rsidR="00072314" w:rsidRPr="00126E7B" w14:paraId="24DB2DB0" w14:textId="77777777" w:rsidTr="001D18E6">
        <w:trPr>
          <w:trHeight w:val="233"/>
        </w:trPr>
        <w:tc>
          <w:tcPr>
            <w:tcW w:w="2381" w:type="dxa"/>
          </w:tcPr>
          <w:p w14:paraId="363B7B88" w14:textId="77777777" w:rsidR="00072314" w:rsidRPr="0008696C" w:rsidRDefault="00262F5D" w:rsidP="00262F5D">
            <w:r>
              <w:t>Classified Adjustments Repository</w:t>
            </w:r>
          </w:p>
        </w:tc>
        <w:tc>
          <w:tcPr>
            <w:tcW w:w="7825" w:type="dxa"/>
          </w:tcPr>
          <w:p w14:paraId="22FED26C" w14:textId="77777777" w:rsidR="00262F5D" w:rsidRDefault="00262F5D" w:rsidP="00262F5D">
            <w:r>
              <w:t>The Classified Adjustments Repository is a special Adjustment Repository on the Infotainment Controller. It keeps track of the combined adjustments from every Auto Save Domain. It supplies the Auto Save algorithm with the current state of adjustments.</w:t>
            </w:r>
          </w:p>
        </w:tc>
      </w:tr>
      <w:tr w:rsidR="00072314" w:rsidRPr="00126E7B" w14:paraId="56455DCA" w14:textId="77777777" w:rsidTr="001D18E6">
        <w:trPr>
          <w:trHeight w:val="233"/>
        </w:trPr>
        <w:tc>
          <w:tcPr>
            <w:tcW w:w="2381" w:type="dxa"/>
          </w:tcPr>
          <w:p w14:paraId="0774721D" w14:textId="77777777" w:rsidR="00072314" w:rsidRPr="0008696C" w:rsidRDefault="00262F5D" w:rsidP="00262F5D">
            <w:r>
              <w:t>Common</w:t>
            </w:r>
          </w:p>
        </w:tc>
        <w:tc>
          <w:tcPr>
            <w:tcW w:w="7825" w:type="dxa"/>
          </w:tcPr>
          <w:p w14:paraId="194A665B" w14:textId="77777777" w:rsidR="00262F5D" w:rsidRDefault="00262F5D" w:rsidP="00262F5D">
            <w:r>
              <w:t xml:space="preserve">Common is a type of axis. Common axes are those that are adjusted frequently. Auto Save will classify adjustments to common axes based on a threshold. </w:t>
            </w:r>
          </w:p>
        </w:tc>
      </w:tr>
      <w:tr w:rsidR="00072314" w:rsidRPr="00126E7B" w14:paraId="29A4E891" w14:textId="77777777" w:rsidTr="001D18E6">
        <w:trPr>
          <w:trHeight w:val="233"/>
        </w:trPr>
        <w:tc>
          <w:tcPr>
            <w:tcW w:w="2381" w:type="dxa"/>
          </w:tcPr>
          <w:p w14:paraId="3E2BF915" w14:textId="77777777" w:rsidR="00072314" w:rsidRPr="0008696C" w:rsidRDefault="00262F5D" w:rsidP="00262F5D">
            <w:r>
              <w:t>Conditions for Clearing</w:t>
            </w:r>
          </w:p>
        </w:tc>
        <w:tc>
          <w:tcPr>
            <w:tcW w:w="7825" w:type="dxa"/>
          </w:tcPr>
          <w:p w14:paraId="37FF6748" w14:textId="77777777" w:rsidR="00262F5D" w:rsidRDefault="00262F5D" w:rsidP="00262F5D">
            <w:r>
              <w:t>The Auto Save feature will clear information from its repositories when any of the following conditions are TRUE:</w:t>
            </w:r>
          </w:p>
          <w:p w14:paraId="5C2A0807" w14:textId="77777777" w:rsidR="00262F5D" w:rsidRDefault="00262F5D" w:rsidP="00262F5D">
            <w:r>
              <w:t>1. The value of 'Auto Save Active Status' transitions from 'Enabled Active' to 'Enabled Inactive' or 'Disabled'</w:t>
            </w:r>
          </w:p>
          <w:p w14:paraId="5382CA56" w14:textId="77777777" w:rsidR="00262F5D" w:rsidRDefault="00262F5D" w:rsidP="00262F5D">
            <w:r>
              <w:t>2. The Profile Update Manager of Positional Settings sets the value of 'Clear Request' to 'Store_1', 'Store_2', 'Store_3', or 'Store_4'</w:t>
            </w:r>
          </w:p>
          <w:p w14:paraId="5B991E41" w14:textId="77777777" w:rsidR="00262F5D" w:rsidRDefault="00262F5D" w:rsidP="00262F5D">
            <w:r>
              <w:t>3. The Profile Manager changes the value of 'Notification Change' to 'Recall_1', 'Recall_2', 'Recall_3', or 'Recall_4'</w:t>
            </w:r>
          </w:p>
          <w:p w14:paraId="1C2A9BBA" w14:textId="77777777" w:rsidR="00262F5D" w:rsidRDefault="00262F5D" w:rsidP="00262F5D">
            <w:r>
              <w:t>4. The value of 'Exit Without Saving' is 'Yes'</w:t>
            </w:r>
          </w:p>
        </w:tc>
      </w:tr>
      <w:tr w:rsidR="00072314" w:rsidRPr="00126E7B" w14:paraId="75D24779" w14:textId="77777777" w:rsidTr="001D18E6">
        <w:trPr>
          <w:trHeight w:val="233"/>
        </w:trPr>
        <w:tc>
          <w:tcPr>
            <w:tcW w:w="2381" w:type="dxa"/>
          </w:tcPr>
          <w:p w14:paraId="367ACCC8" w14:textId="77777777" w:rsidR="00072314" w:rsidRPr="0008696C" w:rsidRDefault="00262F5D" w:rsidP="00262F5D">
            <w:r>
              <w:t>DCU</w:t>
            </w:r>
          </w:p>
        </w:tc>
        <w:tc>
          <w:tcPr>
            <w:tcW w:w="7825" w:type="dxa"/>
          </w:tcPr>
          <w:p w14:paraId="200EE0C9" w14:textId="77777777" w:rsidR="00262F5D" w:rsidRDefault="00262F5D" w:rsidP="00262F5D">
            <w:r>
              <w:t>Door Control Unit</w:t>
            </w:r>
          </w:p>
        </w:tc>
      </w:tr>
      <w:tr w:rsidR="00072314" w:rsidRPr="00126E7B" w14:paraId="08E5E89A" w14:textId="77777777" w:rsidTr="001D18E6">
        <w:trPr>
          <w:trHeight w:val="233"/>
        </w:trPr>
        <w:tc>
          <w:tcPr>
            <w:tcW w:w="2381" w:type="dxa"/>
          </w:tcPr>
          <w:p w14:paraId="1F0CDF9A" w14:textId="77777777" w:rsidR="00072314" w:rsidRPr="0008696C" w:rsidRDefault="00262F5D" w:rsidP="00262F5D">
            <w:r>
              <w:t>DDM</w:t>
            </w:r>
          </w:p>
        </w:tc>
        <w:tc>
          <w:tcPr>
            <w:tcW w:w="7825" w:type="dxa"/>
          </w:tcPr>
          <w:p w14:paraId="4BEAC720" w14:textId="77777777" w:rsidR="00262F5D" w:rsidRDefault="00262F5D" w:rsidP="00262F5D">
            <w:r>
              <w:t>Driver Door Module</w:t>
            </w:r>
          </w:p>
        </w:tc>
      </w:tr>
      <w:tr w:rsidR="00072314" w:rsidRPr="00126E7B" w14:paraId="125000A3" w14:textId="77777777" w:rsidTr="001D18E6">
        <w:trPr>
          <w:trHeight w:val="233"/>
        </w:trPr>
        <w:tc>
          <w:tcPr>
            <w:tcW w:w="2381" w:type="dxa"/>
          </w:tcPr>
          <w:p w14:paraId="7719047A" w14:textId="77777777" w:rsidR="00072314" w:rsidRPr="0008696C" w:rsidRDefault="00262F5D" w:rsidP="00262F5D">
            <w:r>
              <w:t>DID</w:t>
            </w:r>
          </w:p>
        </w:tc>
        <w:tc>
          <w:tcPr>
            <w:tcW w:w="7825" w:type="dxa"/>
          </w:tcPr>
          <w:p w14:paraId="15CDC6CA" w14:textId="77777777" w:rsidR="00262F5D" w:rsidRDefault="00262F5D" w:rsidP="00262F5D">
            <w:r>
              <w:t>Data Identifier</w:t>
            </w:r>
          </w:p>
        </w:tc>
      </w:tr>
      <w:tr w:rsidR="00072314" w:rsidRPr="00126E7B" w14:paraId="23F863A7" w14:textId="77777777" w:rsidTr="001D18E6">
        <w:trPr>
          <w:trHeight w:val="233"/>
        </w:trPr>
        <w:tc>
          <w:tcPr>
            <w:tcW w:w="2381" w:type="dxa"/>
          </w:tcPr>
          <w:p w14:paraId="22352B1C" w14:textId="77777777" w:rsidR="00072314" w:rsidRPr="0008696C" w:rsidRDefault="00262F5D" w:rsidP="00262F5D">
            <w:r>
              <w:t>Disabled</w:t>
            </w:r>
          </w:p>
        </w:tc>
        <w:tc>
          <w:tcPr>
            <w:tcW w:w="7825" w:type="dxa"/>
          </w:tcPr>
          <w:p w14:paraId="6CC385FE" w14:textId="77777777" w:rsidR="00262F5D" w:rsidRDefault="00262F5D" w:rsidP="00262F5D">
            <w:r>
              <w:t>One of the states of Auto Save Active Status. Indicates that the feature is not in operation on the vehicle. Auto Save settings will not be visible to the user when in this state.</w:t>
            </w:r>
          </w:p>
        </w:tc>
      </w:tr>
      <w:tr w:rsidR="00072314" w:rsidRPr="00126E7B" w14:paraId="056188DE" w14:textId="77777777" w:rsidTr="001D18E6">
        <w:trPr>
          <w:trHeight w:val="233"/>
        </w:trPr>
        <w:tc>
          <w:tcPr>
            <w:tcW w:w="2381" w:type="dxa"/>
          </w:tcPr>
          <w:p w14:paraId="0B13B33F" w14:textId="77777777" w:rsidR="00072314" w:rsidRPr="0008696C" w:rsidRDefault="00262F5D" w:rsidP="00262F5D">
            <w:r>
              <w:t>Driver Actions or Others</w:t>
            </w:r>
          </w:p>
        </w:tc>
        <w:tc>
          <w:tcPr>
            <w:tcW w:w="7825" w:type="dxa"/>
          </w:tcPr>
          <w:p w14:paraId="0DD0267F" w14:textId="77777777" w:rsidR="00262F5D" w:rsidRDefault="00262F5D" w:rsidP="00262F5D">
            <w:r>
              <w:t>Description of driver actions or other people</w:t>
            </w:r>
          </w:p>
        </w:tc>
      </w:tr>
      <w:tr w:rsidR="00072314" w:rsidRPr="00126E7B" w14:paraId="4C0371A3" w14:textId="77777777" w:rsidTr="001D18E6">
        <w:trPr>
          <w:trHeight w:val="233"/>
        </w:trPr>
        <w:tc>
          <w:tcPr>
            <w:tcW w:w="2381" w:type="dxa"/>
          </w:tcPr>
          <w:p w14:paraId="09CC5F01" w14:textId="77777777" w:rsidR="00072314" w:rsidRPr="0008696C" w:rsidRDefault="00262F5D" w:rsidP="00262F5D">
            <w:r>
              <w:t>DSM</w:t>
            </w:r>
          </w:p>
        </w:tc>
        <w:tc>
          <w:tcPr>
            <w:tcW w:w="7825" w:type="dxa"/>
          </w:tcPr>
          <w:p w14:paraId="00655F3E" w14:textId="77777777" w:rsidR="00262F5D" w:rsidRDefault="00262F5D" w:rsidP="00262F5D">
            <w:r>
              <w:t>Driver Seat Module</w:t>
            </w:r>
          </w:p>
        </w:tc>
      </w:tr>
      <w:tr w:rsidR="00072314" w:rsidRPr="00126E7B" w14:paraId="40126E34" w14:textId="77777777" w:rsidTr="001D18E6">
        <w:trPr>
          <w:trHeight w:val="233"/>
        </w:trPr>
        <w:tc>
          <w:tcPr>
            <w:tcW w:w="2381" w:type="dxa"/>
          </w:tcPr>
          <w:p w14:paraId="3B2B6930" w14:textId="77777777" w:rsidR="00072314" w:rsidRPr="0008696C" w:rsidRDefault="00262F5D" w:rsidP="00262F5D">
            <w:r>
              <w:t>DSP</w:t>
            </w:r>
          </w:p>
        </w:tc>
        <w:tc>
          <w:tcPr>
            <w:tcW w:w="7825" w:type="dxa"/>
          </w:tcPr>
          <w:p w14:paraId="0B6F18AD" w14:textId="77777777" w:rsidR="00262F5D" w:rsidRDefault="00262F5D" w:rsidP="00262F5D">
            <w:r>
              <w:t>Digital Signal Processing</w:t>
            </w:r>
          </w:p>
        </w:tc>
      </w:tr>
      <w:tr w:rsidR="00072314" w:rsidRPr="00126E7B" w14:paraId="5EFE486D" w14:textId="77777777" w:rsidTr="001D18E6">
        <w:trPr>
          <w:trHeight w:val="233"/>
        </w:trPr>
        <w:tc>
          <w:tcPr>
            <w:tcW w:w="2381" w:type="dxa"/>
          </w:tcPr>
          <w:p w14:paraId="1E1A9410" w14:textId="77777777" w:rsidR="00072314" w:rsidRPr="0008696C" w:rsidRDefault="00262F5D" w:rsidP="00262F5D">
            <w:r>
              <w:t>DTC</w:t>
            </w:r>
          </w:p>
        </w:tc>
        <w:tc>
          <w:tcPr>
            <w:tcW w:w="7825" w:type="dxa"/>
          </w:tcPr>
          <w:p w14:paraId="7CAEF51D" w14:textId="77777777" w:rsidR="00262F5D" w:rsidRDefault="00262F5D" w:rsidP="00262F5D">
            <w:r>
              <w:t>Diagnostic Trouble Code</w:t>
            </w:r>
          </w:p>
        </w:tc>
      </w:tr>
      <w:tr w:rsidR="00072314" w:rsidRPr="00126E7B" w14:paraId="402B4574" w14:textId="77777777" w:rsidTr="001D18E6">
        <w:trPr>
          <w:trHeight w:val="233"/>
        </w:trPr>
        <w:tc>
          <w:tcPr>
            <w:tcW w:w="2381" w:type="dxa"/>
          </w:tcPr>
          <w:p w14:paraId="5C2D7734" w14:textId="77777777" w:rsidR="00072314" w:rsidRPr="0008696C" w:rsidRDefault="00262F5D" w:rsidP="00262F5D">
            <w:r>
              <w:lastRenderedPageBreak/>
              <w:t>Easy Entry Easy Exit</w:t>
            </w:r>
          </w:p>
        </w:tc>
        <w:tc>
          <w:tcPr>
            <w:tcW w:w="7825" w:type="dxa"/>
          </w:tcPr>
          <w:p w14:paraId="5742FE86" w14:textId="77777777" w:rsidR="00262F5D" w:rsidRDefault="00262F5D" w:rsidP="00262F5D">
            <w:r>
              <w:t>The Easy Entry Easy Exit system modifies the position of the seat and steering wheel to enable easy ingress to and egress from the vehicle</w:t>
            </w:r>
          </w:p>
        </w:tc>
      </w:tr>
      <w:tr w:rsidR="00072314" w:rsidRPr="00126E7B" w14:paraId="470AF806" w14:textId="77777777" w:rsidTr="001D18E6">
        <w:trPr>
          <w:trHeight w:val="233"/>
        </w:trPr>
        <w:tc>
          <w:tcPr>
            <w:tcW w:w="2381" w:type="dxa"/>
          </w:tcPr>
          <w:p w14:paraId="571446C2" w14:textId="77777777" w:rsidR="00072314" w:rsidRPr="0008696C" w:rsidRDefault="00262F5D" w:rsidP="00262F5D">
            <w:r>
              <w:t>ECG</w:t>
            </w:r>
          </w:p>
        </w:tc>
        <w:tc>
          <w:tcPr>
            <w:tcW w:w="7825" w:type="dxa"/>
          </w:tcPr>
          <w:p w14:paraId="3FEB7597" w14:textId="77777777" w:rsidR="00262F5D" w:rsidRDefault="00262F5D" w:rsidP="00262F5D">
            <w:r>
              <w:t>Enhanced Central Gateway</w:t>
            </w:r>
          </w:p>
        </w:tc>
      </w:tr>
      <w:tr w:rsidR="00072314" w:rsidRPr="00126E7B" w14:paraId="7821DC23" w14:textId="77777777" w:rsidTr="001D18E6">
        <w:trPr>
          <w:trHeight w:val="233"/>
        </w:trPr>
        <w:tc>
          <w:tcPr>
            <w:tcW w:w="2381" w:type="dxa"/>
          </w:tcPr>
          <w:p w14:paraId="0AD9D3AD" w14:textId="77777777" w:rsidR="00072314" w:rsidRPr="0008696C" w:rsidRDefault="00262F5D" w:rsidP="00262F5D">
            <w:r>
              <w:t>ECU</w:t>
            </w:r>
          </w:p>
        </w:tc>
        <w:tc>
          <w:tcPr>
            <w:tcW w:w="7825" w:type="dxa"/>
          </w:tcPr>
          <w:p w14:paraId="619A50FD" w14:textId="77777777" w:rsidR="00262F5D" w:rsidRDefault="00262F5D" w:rsidP="00262F5D">
            <w:r>
              <w:t>Electronic Control Unit</w:t>
            </w:r>
          </w:p>
        </w:tc>
      </w:tr>
      <w:tr w:rsidR="00072314" w:rsidRPr="00126E7B" w14:paraId="14ED34CE" w14:textId="77777777" w:rsidTr="001D18E6">
        <w:trPr>
          <w:trHeight w:val="233"/>
        </w:trPr>
        <w:tc>
          <w:tcPr>
            <w:tcW w:w="2381" w:type="dxa"/>
          </w:tcPr>
          <w:p w14:paraId="46072FF0" w14:textId="77777777" w:rsidR="00072314" w:rsidRPr="0008696C" w:rsidRDefault="00262F5D" w:rsidP="00262F5D">
            <w:r>
              <w:t>Enabled Active</w:t>
            </w:r>
          </w:p>
        </w:tc>
        <w:tc>
          <w:tcPr>
            <w:tcW w:w="7825" w:type="dxa"/>
          </w:tcPr>
          <w:p w14:paraId="1CC6E288" w14:textId="77777777" w:rsidR="00262F5D" w:rsidRDefault="00262F5D" w:rsidP="00262F5D">
            <w:r>
              <w:t>One of the states of Auto Save Active Status. Indicates that the feature is in full operation on the vehicle. Auto Save settings are visible to the user when in this state.</w:t>
            </w:r>
          </w:p>
        </w:tc>
      </w:tr>
      <w:tr w:rsidR="00072314" w:rsidRPr="00126E7B" w14:paraId="4C427608" w14:textId="77777777" w:rsidTr="001D18E6">
        <w:trPr>
          <w:trHeight w:val="233"/>
        </w:trPr>
        <w:tc>
          <w:tcPr>
            <w:tcW w:w="2381" w:type="dxa"/>
          </w:tcPr>
          <w:p w14:paraId="6B0F7B8E" w14:textId="77777777" w:rsidR="00072314" w:rsidRPr="0008696C" w:rsidRDefault="00262F5D" w:rsidP="00262F5D">
            <w:r>
              <w:t>Enabled Inactive</w:t>
            </w:r>
          </w:p>
        </w:tc>
        <w:tc>
          <w:tcPr>
            <w:tcW w:w="7825" w:type="dxa"/>
          </w:tcPr>
          <w:p w14:paraId="4C03E3AE" w14:textId="77777777" w:rsidR="00262F5D" w:rsidRDefault="00262F5D" w:rsidP="00262F5D">
            <w:r>
              <w:t>One of the states of Auto Save Active Status. Indicates that the feature is in operation on the vehicle, but is temporarily off due to inhibition. Auto Save settings will be visible to the user when in this state.</w:t>
            </w:r>
          </w:p>
        </w:tc>
      </w:tr>
      <w:tr w:rsidR="00072314" w:rsidRPr="00126E7B" w14:paraId="5BE58884" w14:textId="77777777" w:rsidTr="001D18E6">
        <w:trPr>
          <w:trHeight w:val="233"/>
        </w:trPr>
        <w:tc>
          <w:tcPr>
            <w:tcW w:w="2381" w:type="dxa"/>
          </w:tcPr>
          <w:p w14:paraId="2CB6F95C" w14:textId="77777777" w:rsidR="00072314" w:rsidRPr="0008696C" w:rsidRDefault="00262F5D" w:rsidP="00262F5D">
            <w:r>
              <w:t>Enhanced Memory</w:t>
            </w:r>
          </w:p>
        </w:tc>
        <w:tc>
          <w:tcPr>
            <w:tcW w:w="7825" w:type="dxa"/>
          </w:tcPr>
          <w:p w14:paraId="0288F9D8" w14:textId="77777777" w:rsidR="00262F5D" w:rsidRDefault="00262F5D" w:rsidP="00262F5D">
            <w:r>
              <w:t xml:space="preserve">An improvement to Classic Memory, Enhanced Memory allows the user to create and name a profile, thus creating a Personal Profile. The user can link the profile to a Classic Memory button, a phone, and a key fob. </w:t>
            </w:r>
          </w:p>
        </w:tc>
      </w:tr>
      <w:tr w:rsidR="00072314" w:rsidRPr="00126E7B" w14:paraId="4D40FAE2" w14:textId="77777777" w:rsidTr="001D18E6">
        <w:trPr>
          <w:trHeight w:val="233"/>
        </w:trPr>
        <w:tc>
          <w:tcPr>
            <w:tcW w:w="2381" w:type="dxa"/>
          </w:tcPr>
          <w:p w14:paraId="0FB320E0" w14:textId="77777777" w:rsidR="00072314" w:rsidRPr="0008696C" w:rsidRDefault="00262F5D" w:rsidP="00262F5D">
            <w:r>
              <w:t>EOI</w:t>
            </w:r>
          </w:p>
        </w:tc>
        <w:tc>
          <w:tcPr>
            <w:tcW w:w="7825" w:type="dxa"/>
          </w:tcPr>
          <w:p w14:paraId="6600F196" w14:textId="77777777" w:rsidR="00262F5D" w:rsidRDefault="00262F5D" w:rsidP="00262F5D">
            <w:r>
              <w:t>Element of Interest</w:t>
            </w:r>
          </w:p>
        </w:tc>
      </w:tr>
      <w:tr w:rsidR="00072314" w:rsidRPr="00126E7B" w14:paraId="2231DF68" w14:textId="77777777" w:rsidTr="001D18E6">
        <w:trPr>
          <w:trHeight w:val="233"/>
        </w:trPr>
        <w:tc>
          <w:tcPr>
            <w:tcW w:w="2381" w:type="dxa"/>
          </w:tcPr>
          <w:p w14:paraId="50E57F73" w14:textId="77777777" w:rsidR="00072314" w:rsidRPr="0008696C" w:rsidRDefault="00262F5D" w:rsidP="00262F5D">
            <w:r>
              <w:t>EOL</w:t>
            </w:r>
          </w:p>
        </w:tc>
        <w:tc>
          <w:tcPr>
            <w:tcW w:w="7825" w:type="dxa"/>
          </w:tcPr>
          <w:p w14:paraId="0F574655" w14:textId="77777777" w:rsidR="00262F5D" w:rsidRDefault="00262F5D" w:rsidP="00262F5D">
            <w:r>
              <w:t>End Of Line</w:t>
            </w:r>
          </w:p>
        </w:tc>
      </w:tr>
      <w:tr w:rsidR="00072314" w:rsidRPr="00126E7B" w14:paraId="2E0B0E4B" w14:textId="77777777" w:rsidTr="001D18E6">
        <w:trPr>
          <w:trHeight w:val="233"/>
        </w:trPr>
        <w:tc>
          <w:tcPr>
            <w:tcW w:w="2381" w:type="dxa"/>
          </w:tcPr>
          <w:p w14:paraId="6E5458EB" w14:textId="77777777" w:rsidR="00072314" w:rsidRPr="0008696C" w:rsidRDefault="00262F5D" w:rsidP="00262F5D">
            <w:r>
              <w:t>FCIM</w:t>
            </w:r>
          </w:p>
        </w:tc>
        <w:tc>
          <w:tcPr>
            <w:tcW w:w="7825" w:type="dxa"/>
          </w:tcPr>
          <w:p w14:paraId="34E41BCB" w14:textId="77777777" w:rsidR="00262F5D" w:rsidRDefault="00262F5D" w:rsidP="00262F5D">
            <w:r>
              <w:t>Front Control Interface Module</w:t>
            </w:r>
          </w:p>
        </w:tc>
      </w:tr>
      <w:tr w:rsidR="00072314" w:rsidRPr="00126E7B" w14:paraId="4F118192" w14:textId="77777777" w:rsidTr="001D18E6">
        <w:trPr>
          <w:trHeight w:val="233"/>
        </w:trPr>
        <w:tc>
          <w:tcPr>
            <w:tcW w:w="2381" w:type="dxa"/>
          </w:tcPr>
          <w:p w14:paraId="79301B06" w14:textId="77777777" w:rsidR="00072314" w:rsidRPr="0008696C" w:rsidRDefault="00262F5D" w:rsidP="00262F5D">
            <w:r>
              <w:t>FS</w:t>
            </w:r>
          </w:p>
        </w:tc>
        <w:tc>
          <w:tcPr>
            <w:tcW w:w="7825" w:type="dxa"/>
          </w:tcPr>
          <w:p w14:paraId="4589B5D5" w14:textId="77777777" w:rsidR="00262F5D" w:rsidRDefault="00262F5D" w:rsidP="00262F5D">
            <w:r>
              <w:t>Function (Group) Specification</w:t>
            </w:r>
          </w:p>
        </w:tc>
      </w:tr>
      <w:tr w:rsidR="00072314" w:rsidRPr="00126E7B" w14:paraId="060D2E33" w14:textId="77777777" w:rsidTr="001D18E6">
        <w:trPr>
          <w:trHeight w:val="233"/>
        </w:trPr>
        <w:tc>
          <w:tcPr>
            <w:tcW w:w="2381" w:type="dxa"/>
          </w:tcPr>
          <w:p w14:paraId="6DA4AC08" w14:textId="77777777" w:rsidR="00072314" w:rsidRPr="0008696C" w:rsidRDefault="00262F5D" w:rsidP="00262F5D">
            <w:r>
              <w:t>FTTI</w:t>
            </w:r>
          </w:p>
        </w:tc>
        <w:tc>
          <w:tcPr>
            <w:tcW w:w="7825" w:type="dxa"/>
          </w:tcPr>
          <w:p w14:paraId="6168A19F" w14:textId="77777777" w:rsidR="00262F5D" w:rsidRDefault="00262F5D" w:rsidP="00262F5D">
            <w:r>
              <w:t>Fault Tolerance Time Interval</w:t>
            </w:r>
          </w:p>
        </w:tc>
      </w:tr>
      <w:tr w:rsidR="00072314" w:rsidRPr="00126E7B" w14:paraId="30F46A58" w14:textId="77777777" w:rsidTr="001D18E6">
        <w:trPr>
          <w:trHeight w:val="233"/>
        </w:trPr>
        <w:tc>
          <w:tcPr>
            <w:tcW w:w="2381" w:type="dxa"/>
          </w:tcPr>
          <w:p w14:paraId="42B22169" w14:textId="77777777" w:rsidR="00072314" w:rsidRPr="0008696C" w:rsidRDefault="00262F5D" w:rsidP="00262F5D">
            <w:r>
              <w:t>Functional Redundancies</w:t>
            </w:r>
          </w:p>
        </w:tc>
        <w:tc>
          <w:tcPr>
            <w:tcW w:w="7825" w:type="dxa"/>
          </w:tcPr>
          <w:p w14:paraId="46B88C8A" w14:textId="77777777" w:rsidR="00262F5D" w:rsidRDefault="00262F5D" w:rsidP="00262F5D">
            <w:r>
              <w:t>Functional redundancy - fault tolerance</w:t>
            </w:r>
          </w:p>
        </w:tc>
      </w:tr>
      <w:tr w:rsidR="00072314" w:rsidRPr="00126E7B" w14:paraId="639F58B2" w14:textId="77777777" w:rsidTr="001D18E6">
        <w:trPr>
          <w:trHeight w:val="233"/>
        </w:trPr>
        <w:tc>
          <w:tcPr>
            <w:tcW w:w="2381" w:type="dxa"/>
          </w:tcPr>
          <w:p w14:paraId="2BA06E23" w14:textId="77777777" w:rsidR="00072314" w:rsidRPr="0008696C" w:rsidRDefault="00262F5D" w:rsidP="00262F5D">
            <w:r>
              <w:t>GAPM</w:t>
            </w:r>
          </w:p>
        </w:tc>
        <w:tc>
          <w:tcPr>
            <w:tcW w:w="7825" w:type="dxa"/>
          </w:tcPr>
          <w:p w14:paraId="44AE0916" w14:textId="77777777" w:rsidR="00262F5D" w:rsidRDefault="00262F5D" w:rsidP="00262F5D">
            <w:r>
              <w:t>Global Advance Program Marketing</w:t>
            </w:r>
          </w:p>
        </w:tc>
      </w:tr>
      <w:tr w:rsidR="00072314" w:rsidRPr="00126E7B" w14:paraId="3F2BE8C4" w14:textId="77777777" w:rsidTr="001D18E6">
        <w:trPr>
          <w:trHeight w:val="233"/>
        </w:trPr>
        <w:tc>
          <w:tcPr>
            <w:tcW w:w="2381" w:type="dxa"/>
          </w:tcPr>
          <w:p w14:paraId="731A9E58" w14:textId="77777777" w:rsidR="00072314" w:rsidRPr="0008696C" w:rsidRDefault="00262F5D" w:rsidP="00262F5D">
            <w:r>
              <w:t>Guest Profile</w:t>
            </w:r>
          </w:p>
        </w:tc>
        <w:tc>
          <w:tcPr>
            <w:tcW w:w="7825" w:type="dxa"/>
          </w:tcPr>
          <w:p w14:paraId="5F399592" w14:textId="77777777" w:rsidR="00262F5D" w:rsidRDefault="00262F5D" w:rsidP="00262F5D">
            <w:r>
              <w:t xml:space="preserve">The Guest Profile is a type of Profile that is active when an unauthenticated user is in the vehicle. </w:t>
            </w:r>
          </w:p>
        </w:tc>
      </w:tr>
      <w:tr w:rsidR="00072314" w:rsidRPr="00126E7B" w14:paraId="538931DF" w14:textId="77777777" w:rsidTr="001D18E6">
        <w:trPr>
          <w:trHeight w:val="233"/>
        </w:trPr>
        <w:tc>
          <w:tcPr>
            <w:tcW w:w="2381" w:type="dxa"/>
          </w:tcPr>
          <w:p w14:paraId="128D822B" w14:textId="77777777" w:rsidR="00072314" w:rsidRPr="0008696C" w:rsidRDefault="00262F5D" w:rsidP="00262F5D">
            <w:r>
              <w:t>HMI</w:t>
            </w:r>
          </w:p>
        </w:tc>
        <w:tc>
          <w:tcPr>
            <w:tcW w:w="7825" w:type="dxa"/>
          </w:tcPr>
          <w:p w14:paraId="59C772BA" w14:textId="77777777" w:rsidR="00262F5D" w:rsidRDefault="00262F5D" w:rsidP="00262F5D">
            <w:r>
              <w:t>Human Machine Interface</w:t>
            </w:r>
          </w:p>
        </w:tc>
      </w:tr>
      <w:tr w:rsidR="00072314" w:rsidRPr="00126E7B" w14:paraId="33986BC9" w14:textId="77777777" w:rsidTr="001D18E6">
        <w:trPr>
          <w:trHeight w:val="233"/>
        </w:trPr>
        <w:tc>
          <w:tcPr>
            <w:tcW w:w="2381" w:type="dxa"/>
          </w:tcPr>
          <w:p w14:paraId="514B0BDB" w14:textId="77777777" w:rsidR="00072314" w:rsidRPr="0008696C" w:rsidRDefault="00262F5D" w:rsidP="00262F5D">
            <w:r>
              <w:t>HUD</w:t>
            </w:r>
          </w:p>
        </w:tc>
        <w:tc>
          <w:tcPr>
            <w:tcW w:w="7825" w:type="dxa"/>
          </w:tcPr>
          <w:p w14:paraId="4712B437" w14:textId="77777777" w:rsidR="00262F5D" w:rsidRDefault="00262F5D" w:rsidP="00262F5D">
            <w:r>
              <w:t>Head-Up Display</w:t>
            </w:r>
          </w:p>
        </w:tc>
      </w:tr>
      <w:tr w:rsidR="00072314" w:rsidRPr="00126E7B" w14:paraId="1D2EAB63" w14:textId="77777777" w:rsidTr="001D18E6">
        <w:trPr>
          <w:trHeight w:val="233"/>
        </w:trPr>
        <w:tc>
          <w:tcPr>
            <w:tcW w:w="2381" w:type="dxa"/>
          </w:tcPr>
          <w:p w14:paraId="796BD4A2" w14:textId="77777777" w:rsidR="00072314" w:rsidRPr="0008696C" w:rsidRDefault="00262F5D" w:rsidP="00262F5D">
            <w:r>
              <w:t>HUD Adjustment Repository</w:t>
            </w:r>
          </w:p>
        </w:tc>
        <w:tc>
          <w:tcPr>
            <w:tcW w:w="7825" w:type="dxa"/>
          </w:tcPr>
          <w:p w14:paraId="38C94A28" w14:textId="77777777" w:rsidR="00262F5D" w:rsidRDefault="00262F5D" w:rsidP="00262F5D">
            <w:r>
              <w:t>An Adjustment Repository for holding adjustments in the HUD Sub-Domain.</w:t>
            </w:r>
          </w:p>
        </w:tc>
      </w:tr>
      <w:tr w:rsidR="00072314" w:rsidRPr="00126E7B" w14:paraId="6E29FDAA" w14:textId="77777777" w:rsidTr="001D18E6">
        <w:trPr>
          <w:trHeight w:val="233"/>
        </w:trPr>
        <w:tc>
          <w:tcPr>
            <w:tcW w:w="2381" w:type="dxa"/>
          </w:tcPr>
          <w:p w14:paraId="2271BA0D" w14:textId="77777777" w:rsidR="00072314" w:rsidRPr="0008696C" w:rsidRDefault="00262F5D" w:rsidP="00262F5D">
            <w:r>
              <w:t>HUD Axis Controller</w:t>
            </w:r>
          </w:p>
        </w:tc>
        <w:tc>
          <w:tcPr>
            <w:tcW w:w="7825" w:type="dxa"/>
          </w:tcPr>
          <w:p w14:paraId="7FFB4A54" w14:textId="77777777" w:rsidR="00262F5D" w:rsidRDefault="00262F5D" w:rsidP="00262F5D">
            <w:r>
              <w:t>The HUD Axis Controller is the abstraction that determines how to respond to an adjustment has been made for a specific HUD Axis.</w:t>
            </w:r>
          </w:p>
          <w:p w14:paraId="665F6EE6" w14:textId="77777777" w:rsidR="00262F5D" w:rsidRDefault="00262F5D" w:rsidP="00262F5D"/>
          <w:p w14:paraId="762E6D74" w14:textId="77777777" w:rsidR="00262F5D" w:rsidRDefault="00262F5D" w:rsidP="00262F5D">
            <w:r>
              <w:t>Owner: Farhan Sethi</w:t>
            </w:r>
          </w:p>
        </w:tc>
      </w:tr>
      <w:tr w:rsidR="00072314" w:rsidRPr="00126E7B" w14:paraId="31941E42" w14:textId="77777777" w:rsidTr="001D18E6">
        <w:trPr>
          <w:trHeight w:val="233"/>
        </w:trPr>
        <w:tc>
          <w:tcPr>
            <w:tcW w:w="2381" w:type="dxa"/>
          </w:tcPr>
          <w:p w14:paraId="5BF54CC8" w14:textId="77777777" w:rsidR="00072314" w:rsidRPr="0008696C" w:rsidRDefault="00262F5D" w:rsidP="00262F5D">
            <w:r>
              <w:t>HUD Axis Sensor</w:t>
            </w:r>
          </w:p>
        </w:tc>
        <w:tc>
          <w:tcPr>
            <w:tcW w:w="7825" w:type="dxa"/>
          </w:tcPr>
          <w:p w14:paraId="6C8F6F64" w14:textId="77777777" w:rsidR="00262F5D" w:rsidRDefault="00262F5D" w:rsidP="00262F5D">
            <w:r>
              <w:t>The HUD Axis Sensor is the abstraction that determines that an adjustment has been made for a specific HUD Axis.</w:t>
            </w:r>
          </w:p>
          <w:p w14:paraId="55B14E41" w14:textId="77777777" w:rsidR="00262F5D" w:rsidRDefault="00262F5D" w:rsidP="00262F5D"/>
          <w:p w14:paraId="0E14086E" w14:textId="77777777" w:rsidR="00262F5D" w:rsidRDefault="00262F5D" w:rsidP="00262F5D">
            <w:r>
              <w:t>Owner: Farhan Sethi</w:t>
            </w:r>
          </w:p>
        </w:tc>
      </w:tr>
      <w:tr w:rsidR="00072314" w:rsidRPr="00126E7B" w14:paraId="1F28900D" w14:textId="77777777" w:rsidTr="001D18E6">
        <w:trPr>
          <w:trHeight w:val="233"/>
        </w:trPr>
        <w:tc>
          <w:tcPr>
            <w:tcW w:w="2381" w:type="dxa"/>
          </w:tcPr>
          <w:p w14:paraId="1A598998" w14:textId="77777777" w:rsidR="00072314" w:rsidRPr="0008696C" w:rsidRDefault="00262F5D" w:rsidP="00262F5D">
            <w:r>
              <w:t>HUD Axis Subsystem</w:t>
            </w:r>
          </w:p>
        </w:tc>
        <w:tc>
          <w:tcPr>
            <w:tcW w:w="7825" w:type="dxa"/>
          </w:tcPr>
          <w:p w14:paraId="780047DC" w14:textId="77777777" w:rsidR="00262F5D" w:rsidRDefault="00262F5D" w:rsidP="00262F5D">
            <w:r>
              <w:t>The HUD Axis Subsystem is the abstraction that encompasses the system and features that are responsible for executing the Automatic Saving functionality relating to a specific HUD Axis.</w:t>
            </w:r>
          </w:p>
          <w:p w14:paraId="3DD1B33D" w14:textId="77777777" w:rsidR="00262F5D" w:rsidRDefault="00262F5D" w:rsidP="00262F5D"/>
          <w:p w14:paraId="30D60FCA" w14:textId="77777777" w:rsidR="00262F5D" w:rsidRDefault="00262F5D" w:rsidP="00262F5D">
            <w:r>
              <w:t>Owner: Farhan Sethi</w:t>
            </w:r>
          </w:p>
        </w:tc>
      </w:tr>
      <w:tr w:rsidR="00072314" w:rsidRPr="00126E7B" w14:paraId="29787B6F" w14:textId="77777777" w:rsidTr="001D18E6">
        <w:trPr>
          <w:trHeight w:val="233"/>
        </w:trPr>
        <w:tc>
          <w:tcPr>
            <w:tcW w:w="2381" w:type="dxa"/>
          </w:tcPr>
          <w:p w14:paraId="722B0A20" w14:textId="77777777" w:rsidR="00072314" w:rsidRPr="0008696C" w:rsidRDefault="00262F5D" w:rsidP="00262F5D">
            <w:r>
              <w:t>HUD Repository Controller</w:t>
            </w:r>
          </w:p>
        </w:tc>
        <w:tc>
          <w:tcPr>
            <w:tcW w:w="7825" w:type="dxa"/>
          </w:tcPr>
          <w:p w14:paraId="783071CC" w14:textId="77777777" w:rsidR="00262F5D" w:rsidRDefault="00262F5D" w:rsidP="00262F5D">
            <w:r>
              <w:t>The HUD Repository Controller is the abstraction that controls the HUD Adjustment Repository.</w:t>
            </w:r>
          </w:p>
          <w:p w14:paraId="758A88D5" w14:textId="77777777" w:rsidR="00262F5D" w:rsidRDefault="00262F5D" w:rsidP="00262F5D"/>
          <w:p w14:paraId="5EB0389B" w14:textId="77777777" w:rsidR="00262F5D" w:rsidRDefault="00262F5D" w:rsidP="00262F5D">
            <w:r>
              <w:t>Owner: Farhan Sethi</w:t>
            </w:r>
          </w:p>
        </w:tc>
      </w:tr>
      <w:tr w:rsidR="00072314" w:rsidRPr="00126E7B" w14:paraId="0A954D1A" w14:textId="77777777" w:rsidTr="001D18E6">
        <w:trPr>
          <w:trHeight w:val="233"/>
        </w:trPr>
        <w:tc>
          <w:tcPr>
            <w:tcW w:w="2381" w:type="dxa"/>
          </w:tcPr>
          <w:p w14:paraId="0E242519" w14:textId="77777777" w:rsidR="00072314" w:rsidRPr="0008696C" w:rsidRDefault="00262F5D" w:rsidP="00262F5D">
            <w:r>
              <w:t>HUD Repository Subsystem</w:t>
            </w:r>
          </w:p>
        </w:tc>
        <w:tc>
          <w:tcPr>
            <w:tcW w:w="7825" w:type="dxa"/>
          </w:tcPr>
          <w:p w14:paraId="1BAFE668" w14:textId="77777777" w:rsidR="00262F5D" w:rsidRDefault="00262F5D" w:rsidP="00262F5D">
            <w:r>
              <w:t>The HUD Repository Subsystem is the abstraction that contains the HUD Adjustment Repository.</w:t>
            </w:r>
          </w:p>
          <w:p w14:paraId="4626F1B5" w14:textId="77777777" w:rsidR="00262F5D" w:rsidRDefault="00262F5D" w:rsidP="00262F5D"/>
          <w:p w14:paraId="5F1382FF" w14:textId="77777777" w:rsidR="00262F5D" w:rsidRDefault="00262F5D" w:rsidP="00262F5D">
            <w:r>
              <w:t>Owner: Farhan Sethi</w:t>
            </w:r>
          </w:p>
        </w:tc>
      </w:tr>
      <w:tr w:rsidR="00072314" w:rsidRPr="00126E7B" w14:paraId="4B2AA5AD" w14:textId="77777777" w:rsidTr="001D18E6">
        <w:trPr>
          <w:trHeight w:val="233"/>
        </w:trPr>
        <w:tc>
          <w:tcPr>
            <w:tcW w:w="2381" w:type="dxa"/>
          </w:tcPr>
          <w:p w14:paraId="1CBB9778" w14:textId="77777777" w:rsidR="00072314" w:rsidRPr="0008696C" w:rsidRDefault="00262F5D" w:rsidP="00262F5D">
            <w:r>
              <w:t>HUD System</w:t>
            </w:r>
          </w:p>
        </w:tc>
        <w:tc>
          <w:tcPr>
            <w:tcW w:w="7825" w:type="dxa"/>
          </w:tcPr>
          <w:p w14:paraId="63AE92D6" w14:textId="77777777" w:rsidR="00262F5D" w:rsidRDefault="00262F5D" w:rsidP="00262F5D">
            <w:r>
              <w:t>The HUD System is the abstraction that encompasses the system and features that are responsible for executing the Automatic Saving functionality relating to the HUD.</w:t>
            </w:r>
          </w:p>
          <w:p w14:paraId="3B43F715" w14:textId="77777777" w:rsidR="00262F5D" w:rsidRDefault="00262F5D" w:rsidP="00262F5D"/>
          <w:p w14:paraId="396AA437" w14:textId="77777777" w:rsidR="00262F5D" w:rsidRDefault="00262F5D" w:rsidP="00262F5D">
            <w:r>
              <w:t>Owner: Farhan Sethi</w:t>
            </w:r>
          </w:p>
        </w:tc>
      </w:tr>
      <w:tr w:rsidR="00072314" w:rsidRPr="00126E7B" w14:paraId="0BE2F614" w14:textId="77777777" w:rsidTr="001D18E6">
        <w:trPr>
          <w:trHeight w:val="233"/>
        </w:trPr>
        <w:tc>
          <w:tcPr>
            <w:tcW w:w="2381" w:type="dxa"/>
          </w:tcPr>
          <w:p w14:paraId="3E22B391" w14:textId="77777777" w:rsidR="00072314" w:rsidRPr="0008696C" w:rsidRDefault="00262F5D" w:rsidP="00262F5D">
            <w:r>
              <w:t>HUD-HUDAS Interface</w:t>
            </w:r>
          </w:p>
        </w:tc>
        <w:tc>
          <w:tcPr>
            <w:tcW w:w="7825" w:type="dxa"/>
          </w:tcPr>
          <w:p w14:paraId="544F93B9" w14:textId="77777777" w:rsidR="00262F5D" w:rsidRDefault="00262F5D" w:rsidP="00262F5D">
            <w:r>
              <w:t>The interface by which the HUD System provides the HUD Axis Subsystem with the Auto Save Feature's control flows.</w:t>
            </w:r>
          </w:p>
        </w:tc>
      </w:tr>
      <w:tr w:rsidR="00072314" w:rsidRPr="00126E7B" w14:paraId="5E0CE316" w14:textId="77777777" w:rsidTr="001D18E6">
        <w:trPr>
          <w:trHeight w:val="233"/>
        </w:trPr>
        <w:tc>
          <w:tcPr>
            <w:tcW w:w="2381" w:type="dxa"/>
          </w:tcPr>
          <w:p w14:paraId="1D0716E3" w14:textId="77777777" w:rsidR="00072314" w:rsidRPr="0008696C" w:rsidRDefault="00262F5D" w:rsidP="00262F5D">
            <w:r>
              <w:lastRenderedPageBreak/>
              <w:t>HUD-HUDRS Interface</w:t>
            </w:r>
          </w:p>
        </w:tc>
        <w:tc>
          <w:tcPr>
            <w:tcW w:w="7825" w:type="dxa"/>
          </w:tcPr>
          <w:p w14:paraId="3405D017" w14:textId="77777777" w:rsidR="00262F5D" w:rsidRDefault="00262F5D" w:rsidP="00262F5D">
            <w:r>
              <w:t>The interface by which the HUD System provides the HUD Repository Subsystem with the Auto Save Feature's control flows. It is also the means by which the HUD Repository System reports the combined classification of all the axes in the HUD System.</w:t>
            </w:r>
          </w:p>
        </w:tc>
      </w:tr>
      <w:tr w:rsidR="00072314" w:rsidRPr="00126E7B" w14:paraId="3D176B3B" w14:textId="77777777" w:rsidTr="001D18E6">
        <w:trPr>
          <w:trHeight w:val="233"/>
        </w:trPr>
        <w:tc>
          <w:tcPr>
            <w:tcW w:w="2381" w:type="dxa"/>
          </w:tcPr>
          <w:p w14:paraId="2F70AFF0" w14:textId="77777777" w:rsidR="00072314" w:rsidRPr="0008696C" w:rsidRDefault="00262F5D" w:rsidP="00262F5D">
            <w:r>
              <w:t>HUD-IC Interface</w:t>
            </w:r>
          </w:p>
        </w:tc>
        <w:tc>
          <w:tcPr>
            <w:tcW w:w="7825" w:type="dxa"/>
          </w:tcPr>
          <w:p w14:paraId="111A6813" w14:textId="77777777" w:rsidR="00262F5D" w:rsidRDefault="00262F5D" w:rsidP="00262F5D">
            <w:r>
              <w:t>The interface by which the Infotainment Controller provides the HUD System with the Auto Save Feature’s control flows. It is also the interface by which the HUD System provides the Infotainment Controller with the HUD adjustment classification.</w:t>
            </w:r>
          </w:p>
        </w:tc>
      </w:tr>
      <w:tr w:rsidR="00072314" w:rsidRPr="00126E7B" w14:paraId="476C3757" w14:textId="77777777" w:rsidTr="001D18E6">
        <w:trPr>
          <w:trHeight w:val="233"/>
        </w:trPr>
        <w:tc>
          <w:tcPr>
            <w:tcW w:w="2381" w:type="dxa"/>
          </w:tcPr>
          <w:p w14:paraId="46799777" w14:textId="77777777" w:rsidR="00072314" w:rsidRPr="0008696C" w:rsidRDefault="00262F5D" w:rsidP="00262F5D">
            <w:r>
              <w:t>HUDAS-HUDAC Interface</w:t>
            </w:r>
          </w:p>
        </w:tc>
        <w:tc>
          <w:tcPr>
            <w:tcW w:w="7825" w:type="dxa"/>
          </w:tcPr>
          <w:p w14:paraId="41B492B0" w14:textId="77777777" w:rsidR="00262F5D" w:rsidRDefault="00262F5D" w:rsidP="00262F5D">
            <w:r>
              <w:t>The interface by which the HUD Axis Subsystem provides the HUD Axis Controller with the Auto Save Feature’s control flows. It is also the means by which the HUD Axis Controller reports the current classification of its axis.</w:t>
            </w:r>
          </w:p>
        </w:tc>
      </w:tr>
      <w:tr w:rsidR="00072314" w:rsidRPr="00126E7B" w14:paraId="5DC704D3" w14:textId="77777777" w:rsidTr="001D18E6">
        <w:trPr>
          <w:trHeight w:val="233"/>
        </w:trPr>
        <w:tc>
          <w:tcPr>
            <w:tcW w:w="2381" w:type="dxa"/>
          </w:tcPr>
          <w:p w14:paraId="1D93D06F" w14:textId="77777777" w:rsidR="00072314" w:rsidRPr="0008696C" w:rsidRDefault="00262F5D" w:rsidP="00262F5D">
            <w:r>
              <w:t>HUDAS-HUDASE Interface</w:t>
            </w:r>
          </w:p>
        </w:tc>
        <w:tc>
          <w:tcPr>
            <w:tcW w:w="7825" w:type="dxa"/>
          </w:tcPr>
          <w:p w14:paraId="4AB00545" w14:textId="77777777" w:rsidR="00262F5D" w:rsidRDefault="00262F5D" w:rsidP="00262F5D">
            <w:r>
              <w:t xml:space="preserve">The interface by which the HUD Axis Subsystem provides the HUD Axis Sensor with the Auto Save Feature’s control flows. </w:t>
            </w:r>
          </w:p>
        </w:tc>
      </w:tr>
      <w:tr w:rsidR="00072314" w:rsidRPr="00126E7B" w14:paraId="1765BD0B" w14:textId="77777777" w:rsidTr="001D18E6">
        <w:trPr>
          <w:trHeight w:val="233"/>
        </w:trPr>
        <w:tc>
          <w:tcPr>
            <w:tcW w:w="2381" w:type="dxa"/>
          </w:tcPr>
          <w:p w14:paraId="37110DE9" w14:textId="77777777" w:rsidR="00072314" w:rsidRPr="0008696C" w:rsidRDefault="00262F5D" w:rsidP="00262F5D">
            <w:r>
              <w:t>HUDAS-HUDRC Interface</w:t>
            </w:r>
          </w:p>
        </w:tc>
        <w:tc>
          <w:tcPr>
            <w:tcW w:w="7825" w:type="dxa"/>
          </w:tcPr>
          <w:p w14:paraId="244F75C5" w14:textId="77777777" w:rsidR="00262F5D" w:rsidRDefault="00262F5D" w:rsidP="00262F5D">
            <w:r>
              <w:t>The interface by which the HUD Repository Subsystem provides the HUD Repository Controller with the Auto Save Feature’s control flows and the adjustment classifications of every axis in the HUD System. It is also the means by which the HUD Repository Controller reports the combined classification of all the axes in the HUD System.</w:t>
            </w:r>
          </w:p>
        </w:tc>
      </w:tr>
      <w:tr w:rsidR="00072314" w:rsidRPr="00126E7B" w14:paraId="237FFDED" w14:textId="77777777" w:rsidTr="001D18E6">
        <w:trPr>
          <w:trHeight w:val="233"/>
        </w:trPr>
        <w:tc>
          <w:tcPr>
            <w:tcW w:w="2381" w:type="dxa"/>
          </w:tcPr>
          <w:p w14:paraId="3512047F" w14:textId="77777777" w:rsidR="00072314" w:rsidRPr="0008696C" w:rsidRDefault="00262F5D" w:rsidP="00262F5D">
            <w:r>
              <w:t>HUDAS-HUDRS Interface</w:t>
            </w:r>
          </w:p>
        </w:tc>
        <w:tc>
          <w:tcPr>
            <w:tcW w:w="7825" w:type="dxa"/>
          </w:tcPr>
          <w:p w14:paraId="0F434A24" w14:textId="77777777" w:rsidR="00262F5D" w:rsidRDefault="00262F5D" w:rsidP="00262F5D">
            <w:r>
              <w:t>The interface by which the HUD Axis Subsystem provides the HUD Repository Subsystem with the adjustment classifications of every axis in the HUD System.</w:t>
            </w:r>
          </w:p>
        </w:tc>
      </w:tr>
      <w:tr w:rsidR="00072314" w:rsidRPr="00126E7B" w14:paraId="42E02980" w14:textId="77777777" w:rsidTr="001D18E6">
        <w:trPr>
          <w:trHeight w:val="233"/>
        </w:trPr>
        <w:tc>
          <w:tcPr>
            <w:tcW w:w="2381" w:type="dxa"/>
          </w:tcPr>
          <w:p w14:paraId="003D4571" w14:textId="77777777" w:rsidR="00072314" w:rsidRPr="0008696C" w:rsidRDefault="00262F5D" w:rsidP="00262F5D">
            <w:r>
              <w:t>HUDASE-HUDAC Interface</w:t>
            </w:r>
          </w:p>
        </w:tc>
        <w:tc>
          <w:tcPr>
            <w:tcW w:w="7825" w:type="dxa"/>
          </w:tcPr>
          <w:p w14:paraId="499DB972" w14:textId="77777777" w:rsidR="00262F5D" w:rsidRDefault="00262F5D" w:rsidP="00262F5D">
            <w:r>
              <w:t>The interface by which a HUD Axis Sensor can indicate to the HUD Axis Controller than an adjustment has occurred.</w:t>
            </w:r>
          </w:p>
        </w:tc>
      </w:tr>
      <w:tr w:rsidR="00072314" w:rsidRPr="00126E7B" w14:paraId="4A211212" w14:textId="77777777" w:rsidTr="001D18E6">
        <w:trPr>
          <w:trHeight w:val="233"/>
        </w:trPr>
        <w:tc>
          <w:tcPr>
            <w:tcW w:w="2381" w:type="dxa"/>
          </w:tcPr>
          <w:p w14:paraId="2CA4E89F" w14:textId="77777777" w:rsidR="00072314" w:rsidRPr="0008696C" w:rsidRDefault="00262F5D" w:rsidP="00262F5D">
            <w:r>
              <w:t>Idle</w:t>
            </w:r>
          </w:p>
        </w:tc>
        <w:tc>
          <w:tcPr>
            <w:tcW w:w="7825" w:type="dxa"/>
          </w:tcPr>
          <w:p w14:paraId="4D7CDC6D" w14:textId="77777777" w:rsidR="00262F5D" w:rsidRDefault="00262F5D" w:rsidP="00262F5D">
            <w:r>
              <w:t xml:space="preserve">The Idle action state is a special waiting state where the Auto Save feature waits for a position adjustment to occur. One a position adjustment occurs, the Auto Save algorithm will determine what to do to respond. </w:t>
            </w:r>
          </w:p>
        </w:tc>
      </w:tr>
      <w:tr w:rsidR="00072314" w:rsidRPr="00126E7B" w14:paraId="674F1B71" w14:textId="77777777" w:rsidTr="001D18E6">
        <w:trPr>
          <w:trHeight w:val="233"/>
        </w:trPr>
        <w:tc>
          <w:tcPr>
            <w:tcW w:w="2381" w:type="dxa"/>
          </w:tcPr>
          <w:p w14:paraId="71BF1986" w14:textId="77777777" w:rsidR="00072314" w:rsidRPr="0008696C" w:rsidRDefault="00262F5D" w:rsidP="00262F5D">
            <w:r>
              <w:t>Ignore Time Constant</w:t>
            </w:r>
          </w:p>
        </w:tc>
        <w:tc>
          <w:tcPr>
            <w:tcW w:w="7825" w:type="dxa"/>
          </w:tcPr>
          <w:p w14:paraId="4B43137A" w14:textId="77777777" w:rsidR="00262F5D" w:rsidRDefault="00262F5D" w:rsidP="00262F5D">
            <w:r>
              <w:t>Configurable parameter that indicates how long Auto Save will inform the user that their changes will not be retained.</w:t>
            </w:r>
          </w:p>
        </w:tc>
      </w:tr>
      <w:tr w:rsidR="00072314" w:rsidRPr="00126E7B" w14:paraId="3767E2E0" w14:textId="77777777" w:rsidTr="001D18E6">
        <w:trPr>
          <w:trHeight w:val="233"/>
        </w:trPr>
        <w:tc>
          <w:tcPr>
            <w:tcW w:w="2381" w:type="dxa"/>
          </w:tcPr>
          <w:p w14:paraId="60DC9C02" w14:textId="77777777" w:rsidR="00072314" w:rsidRPr="0008696C" w:rsidRDefault="00262F5D" w:rsidP="00262F5D">
            <w:r>
              <w:t>IHMIS-IC Interface</w:t>
            </w:r>
          </w:p>
        </w:tc>
        <w:tc>
          <w:tcPr>
            <w:tcW w:w="7825" w:type="dxa"/>
          </w:tcPr>
          <w:p w14:paraId="0A59F064" w14:textId="77777777" w:rsidR="00262F5D" w:rsidRDefault="00262F5D" w:rsidP="00262F5D">
            <w:r>
              <w:t>The interface by which the Infotainment Controller requests feedback from the Infotainment HMI System. It is also the interface by which the Infotainment HMI System provides the Infotainment Controller with the user's response.</w:t>
            </w:r>
          </w:p>
        </w:tc>
      </w:tr>
      <w:tr w:rsidR="00072314" w:rsidRPr="00126E7B" w14:paraId="381062F0" w14:textId="77777777" w:rsidTr="001D18E6">
        <w:trPr>
          <w:trHeight w:val="233"/>
        </w:trPr>
        <w:tc>
          <w:tcPr>
            <w:tcW w:w="2381" w:type="dxa"/>
          </w:tcPr>
          <w:p w14:paraId="27778E35" w14:textId="77777777" w:rsidR="00072314" w:rsidRPr="0008696C" w:rsidRDefault="00262F5D" w:rsidP="00262F5D">
            <w:r>
              <w:t>IKT</w:t>
            </w:r>
          </w:p>
        </w:tc>
        <w:tc>
          <w:tcPr>
            <w:tcW w:w="7825" w:type="dxa"/>
          </w:tcPr>
          <w:p w14:paraId="30975122" w14:textId="77777777" w:rsidR="00262F5D" w:rsidRDefault="00262F5D" w:rsidP="00262F5D">
            <w:r>
              <w:t>Integrated Key Transmitter</w:t>
            </w:r>
          </w:p>
        </w:tc>
      </w:tr>
      <w:tr w:rsidR="00072314" w:rsidRPr="00126E7B" w14:paraId="1F2809B3" w14:textId="77777777" w:rsidTr="001D18E6">
        <w:trPr>
          <w:trHeight w:val="233"/>
        </w:trPr>
        <w:tc>
          <w:tcPr>
            <w:tcW w:w="2381" w:type="dxa"/>
          </w:tcPr>
          <w:p w14:paraId="67B06601" w14:textId="77777777" w:rsidR="00072314" w:rsidRPr="0008696C" w:rsidRDefault="00262F5D" w:rsidP="00262F5D">
            <w:r>
              <w:t>Infotainment Controller</w:t>
            </w:r>
          </w:p>
        </w:tc>
        <w:tc>
          <w:tcPr>
            <w:tcW w:w="7825" w:type="dxa"/>
          </w:tcPr>
          <w:p w14:paraId="754625E0" w14:textId="77777777" w:rsidR="00262F5D" w:rsidRDefault="00262F5D" w:rsidP="00262F5D">
            <w:r>
              <w:t xml:space="preserve">The Infotainment Controller is the entity responsible for executing the Decide Functional Group of the Auto Save feature. It receives consolidated adjustments from each Auto Save Sub-Domain and decides what retention action to take. It is assumed that the Infotainment Controller will be allocated to the ECG. </w:t>
            </w:r>
          </w:p>
        </w:tc>
      </w:tr>
      <w:tr w:rsidR="00072314" w:rsidRPr="00126E7B" w14:paraId="59D37F89" w14:textId="77777777" w:rsidTr="001D18E6">
        <w:trPr>
          <w:trHeight w:val="233"/>
        </w:trPr>
        <w:tc>
          <w:tcPr>
            <w:tcW w:w="2381" w:type="dxa"/>
          </w:tcPr>
          <w:p w14:paraId="5E08CD4D" w14:textId="77777777" w:rsidR="00072314" w:rsidRPr="0008696C" w:rsidRDefault="00262F5D" w:rsidP="00262F5D">
            <w:r>
              <w:t>Infotainment HMI System</w:t>
            </w:r>
          </w:p>
        </w:tc>
        <w:tc>
          <w:tcPr>
            <w:tcW w:w="7825" w:type="dxa"/>
          </w:tcPr>
          <w:p w14:paraId="12B8E26F" w14:textId="77777777" w:rsidR="00262F5D" w:rsidRDefault="00262F5D" w:rsidP="00262F5D">
            <w:r>
              <w:t>The Vehicle HMI System is responsible for interacting with the user. It requests input from the user and provides the user’s response to the Auto Save Decide System.</w:t>
            </w:r>
          </w:p>
        </w:tc>
      </w:tr>
      <w:tr w:rsidR="00072314" w:rsidRPr="00126E7B" w14:paraId="3A6DE425" w14:textId="77777777" w:rsidTr="001D18E6">
        <w:trPr>
          <w:trHeight w:val="233"/>
        </w:trPr>
        <w:tc>
          <w:tcPr>
            <w:tcW w:w="2381" w:type="dxa"/>
          </w:tcPr>
          <w:p w14:paraId="21D081FD" w14:textId="77777777" w:rsidR="00072314" w:rsidRPr="0008696C" w:rsidRDefault="00262F5D" w:rsidP="00262F5D">
            <w:r>
              <w:t>Infotainment System</w:t>
            </w:r>
          </w:p>
        </w:tc>
        <w:tc>
          <w:tcPr>
            <w:tcW w:w="7825" w:type="dxa"/>
          </w:tcPr>
          <w:p w14:paraId="57178ADE" w14:textId="77777777" w:rsidR="00262F5D" w:rsidRDefault="00262F5D" w:rsidP="00262F5D">
            <w:r>
              <w:t>The Infotainment System is the abstraction that encompasses the system and features that are responsible for executing the Automatic Saving functionality relating to driver information, as well as the bulk of the Auto Save algorithm.</w:t>
            </w:r>
          </w:p>
          <w:p w14:paraId="3D375D2F" w14:textId="77777777" w:rsidR="00262F5D" w:rsidRDefault="00262F5D" w:rsidP="00262F5D"/>
          <w:p w14:paraId="0FFEBB8E" w14:textId="77777777" w:rsidR="00262F5D" w:rsidRDefault="00262F5D" w:rsidP="00262F5D">
            <w:r>
              <w:t>Owner: Unknown</w:t>
            </w:r>
          </w:p>
        </w:tc>
      </w:tr>
      <w:tr w:rsidR="00072314" w:rsidRPr="00126E7B" w14:paraId="7E58F3F1" w14:textId="77777777" w:rsidTr="001D18E6">
        <w:trPr>
          <w:trHeight w:val="233"/>
        </w:trPr>
        <w:tc>
          <w:tcPr>
            <w:tcW w:w="2381" w:type="dxa"/>
          </w:tcPr>
          <w:p w14:paraId="24D623B4" w14:textId="77777777" w:rsidR="00072314" w:rsidRPr="0008696C" w:rsidRDefault="00262F5D" w:rsidP="00262F5D">
            <w:r>
              <w:t>Inhibit Request</w:t>
            </w:r>
          </w:p>
        </w:tc>
        <w:tc>
          <w:tcPr>
            <w:tcW w:w="7825" w:type="dxa"/>
          </w:tcPr>
          <w:p w14:paraId="46247613" w14:textId="77777777" w:rsidR="00262F5D" w:rsidRDefault="00262F5D" w:rsidP="00262F5D">
            <w:r>
              <w:t>There are active inhibit requests (Inhibit_Request) when one or more of the following conditions are true:</w:t>
            </w:r>
          </w:p>
          <w:p w14:paraId="7FD28DE4" w14:textId="77777777" w:rsidR="00262F5D" w:rsidRDefault="00262F5D" w:rsidP="00262F5D">
            <w:r>
              <w:t>1. The Profile Positional Settings Manager (Enhanced Memory) disables the Auto Save Feature in the profile on the vehicle</w:t>
            </w:r>
          </w:p>
          <w:p w14:paraId="4B9A5F9C" w14:textId="77777777" w:rsidR="00262F5D" w:rsidRDefault="00262F5D" w:rsidP="00262F5D">
            <w:r>
              <w:t>2. An Easy Entry Easy Exit event is active on the vehicle</w:t>
            </w:r>
          </w:p>
          <w:p w14:paraId="7C52C034" w14:textId="77777777" w:rsidR="00262F5D" w:rsidRDefault="00262F5D" w:rsidP="00262F5D">
            <w:r>
              <w:t>3. The profile active on the vehicle is not a user profile</w:t>
            </w:r>
          </w:p>
          <w:p w14:paraId="0DA4979C" w14:textId="77777777" w:rsidR="00262F5D" w:rsidRDefault="00262F5D" w:rsidP="00262F5D">
            <w:r>
              <w:t>4. A profile resume event is occurring on the vehicle</w:t>
            </w:r>
          </w:p>
        </w:tc>
      </w:tr>
      <w:tr w:rsidR="00072314" w:rsidRPr="00126E7B" w14:paraId="002B6411" w14:textId="77777777" w:rsidTr="001D18E6">
        <w:trPr>
          <w:trHeight w:val="233"/>
        </w:trPr>
        <w:tc>
          <w:tcPr>
            <w:tcW w:w="2381" w:type="dxa"/>
          </w:tcPr>
          <w:p w14:paraId="35934E33" w14:textId="77777777" w:rsidR="00072314" w:rsidRPr="0008696C" w:rsidRDefault="00262F5D" w:rsidP="00262F5D">
            <w:r>
              <w:t>Inhibit Table</w:t>
            </w:r>
          </w:p>
        </w:tc>
        <w:tc>
          <w:tcPr>
            <w:tcW w:w="7825" w:type="dxa"/>
          </w:tcPr>
          <w:p w14:paraId="6F2BD8DC" w14:textId="77777777" w:rsidR="00262F5D" w:rsidRDefault="00262F5D" w:rsidP="00262F5D">
            <w:r>
              <w:t>The Inhibit Table keeps track of the status of every Inhibit Request. When an Inhibit Request occurs, the Inhibit Table is updated.</w:t>
            </w:r>
          </w:p>
        </w:tc>
      </w:tr>
      <w:tr w:rsidR="00072314" w:rsidRPr="00126E7B" w14:paraId="7A8DDDBE" w14:textId="77777777" w:rsidTr="001D18E6">
        <w:trPr>
          <w:trHeight w:val="233"/>
        </w:trPr>
        <w:tc>
          <w:tcPr>
            <w:tcW w:w="2381" w:type="dxa"/>
          </w:tcPr>
          <w:p w14:paraId="1BAA8245" w14:textId="77777777" w:rsidR="00072314" w:rsidRPr="0008696C" w:rsidRDefault="00262F5D" w:rsidP="00262F5D">
            <w:r>
              <w:t>IPC</w:t>
            </w:r>
          </w:p>
        </w:tc>
        <w:tc>
          <w:tcPr>
            <w:tcW w:w="7825" w:type="dxa"/>
          </w:tcPr>
          <w:p w14:paraId="77545D58" w14:textId="77777777" w:rsidR="00262F5D" w:rsidRDefault="00262F5D" w:rsidP="00262F5D">
            <w:r>
              <w:t>Instrument Panel Cluster</w:t>
            </w:r>
          </w:p>
        </w:tc>
      </w:tr>
      <w:tr w:rsidR="00072314" w:rsidRPr="00126E7B" w14:paraId="4C101902" w14:textId="77777777" w:rsidTr="001D18E6">
        <w:trPr>
          <w:trHeight w:val="233"/>
        </w:trPr>
        <w:tc>
          <w:tcPr>
            <w:tcW w:w="2381" w:type="dxa"/>
          </w:tcPr>
          <w:p w14:paraId="2F80CE11" w14:textId="77777777" w:rsidR="00072314" w:rsidRPr="0008696C" w:rsidRDefault="00262F5D" w:rsidP="00262F5D">
            <w:r>
              <w:t>IPMA</w:t>
            </w:r>
          </w:p>
        </w:tc>
        <w:tc>
          <w:tcPr>
            <w:tcW w:w="7825" w:type="dxa"/>
          </w:tcPr>
          <w:p w14:paraId="7B6E2861" w14:textId="77777777" w:rsidR="00262F5D" w:rsidRDefault="00262F5D" w:rsidP="00262F5D">
            <w:r>
              <w:t>Image Processing Module A</w:t>
            </w:r>
          </w:p>
        </w:tc>
      </w:tr>
      <w:tr w:rsidR="00072314" w:rsidRPr="00126E7B" w14:paraId="595C7F49" w14:textId="77777777" w:rsidTr="001D18E6">
        <w:trPr>
          <w:trHeight w:val="233"/>
        </w:trPr>
        <w:tc>
          <w:tcPr>
            <w:tcW w:w="2381" w:type="dxa"/>
          </w:tcPr>
          <w:p w14:paraId="209C40AA" w14:textId="77777777" w:rsidR="00072314" w:rsidRPr="0008696C" w:rsidRDefault="00262F5D" w:rsidP="00262F5D">
            <w:r>
              <w:t>IS-HUD Interface</w:t>
            </w:r>
          </w:p>
        </w:tc>
        <w:tc>
          <w:tcPr>
            <w:tcW w:w="7825" w:type="dxa"/>
          </w:tcPr>
          <w:p w14:paraId="2569728E" w14:textId="77777777" w:rsidR="00262F5D" w:rsidRDefault="00262F5D" w:rsidP="00262F5D">
            <w:r>
              <w:t>The interface by which the Infotainment System informs the HUD System that settings have been retained.</w:t>
            </w:r>
          </w:p>
        </w:tc>
      </w:tr>
      <w:tr w:rsidR="00072314" w:rsidRPr="00126E7B" w14:paraId="52755BE1" w14:textId="77777777" w:rsidTr="001D18E6">
        <w:trPr>
          <w:trHeight w:val="233"/>
        </w:trPr>
        <w:tc>
          <w:tcPr>
            <w:tcW w:w="2381" w:type="dxa"/>
          </w:tcPr>
          <w:p w14:paraId="4C8BFB38" w14:textId="77777777" w:rsidR="00072314" w:rsidRPr="0008696C" w:rsidRDefault="00262F5D" w:rsidP="00262F5D">
            <w:r>
              <w:lastRenderedPageBreak/>
              <w:t>IS-IC Interface</w:t>
            </w:r>
          </w:p>
        </w:tc>
        <w:tc>
          <w:tcPr>
            <w:tcW w:w="7825" w:type="dxa"/>
          </w:tcPr>
          <w:p w14:paraId="31317C2B" w14:textId="77777777" w:rsidR="00262F5D" w:rsidRDefault="00262F5D" w:rsidP="00262F5D">
            <w:r>
              <w:t>The interface by which the Infotainment System provides the Infotainment Controller with adjustment classifications and Auto Save inputs. It is also the interface by which the Infotainment Controller provides the Infotainment System with Auto Save control flows.</w:t>
            </w:r>
          </w:p>
        </w:tc>
      </w:tr>
      <w:tr w:rsidR="00072314" w:rsidRPr="00126E7B" w14:paraId="7FA49CDD" w14:textId="77777777" w:rsidTr="001D18E6">
        <w:trPr>
          <w:trHeight w:val="233"/>
        </w:trPr>
        <w:tc>
          <w:tcPr>
            <w:tcW w:w="2381" w:type="dxa"/>
          </w:tcPr>
          <w:p w14:paraId="7B52B3E8" w14:textId="77777777" w:rsidR="00072314" w:rsidRPr="0008696C" w:rsidRDefault="00262F5D" w:rsidP="00262F5D">
            <w:r>
              <w:t>IS-IPS Interface</w:t>
            </w:r>
          </w:p>
        </w:tc>
        <w:tc>
          <w:tcPr>
            <w:tcW w:w="7825" w:type="dxa"/>
          </w:tcPr>
          <w:p w14:paraId="2ECCBE13" w14:textId="77777777" w:rsidR="00262F5D" w:rsidRDefault="00262F5D" w:rsidP="00262F5D">
            <w:r>
              <w:t xml:space="preserve">The interface by which the Infotainment System provides the Instrument Panel System with a notification to indicate a successful save. </w:t>
            </w:r>
          </w:p>
        </w:tc>
      </w:tr>
      <w:tr w:rsidR="00072314" w:rsidRPr="00126E7B" w14:paraId="66747B9F" w14:textId="77777777" w:rsidTr="001D18E6">
        <w:trPr>
          <w:trHeight w:val="233"/>
        </w:trPr>
        <w:tc>
          <w:tcPr>
            <w:tcW w:w="2381" w:type="dxa"/>
          </w:tcPr>
          <w:p w14:paraId="6922D2CD" w14:textId="77777777" w:rsidR="00072314" w:rsidRPr="0008696C" w:rsidRDefault="00262F5D" w:rsidP="00262F5D">
            <w:r>
              <w:t>Left Side Mirror Adjustment Repository</w:t>
            </w:r>
          </w:p>
        </w:tc>
        <w:tc>
          <w:tcPr>
            <w:tcW w:w="7825" w:type="dxa"/>
          </w:tcPr>
          <w:p w14:paraId="77FE00E0" w14:textId="77777777" w:rsidR="00262F5D" w:rsidRDefault="00262F5D" w:rsidP="00262F5D">
            <w:r>
              <w:t>A version of the Side Mirror Adjustment Repository for holding adjustments in the Left Side Mirror Sub-Domain.</w:t>
            </w:r>
          </w:p>
        </w:tc>
      </w:tr>
      <w:tr w:rsidR="00072314" w:rsidRPr="00126E7B" w14:paraId="6B60BBDC" w14:textId="77777777" w:rsidTr="001D18E6">
        <w:trPr>
          <w:trHeight w:val="233"/>
        </w:trPr>
        <w:tc>
          <w:tcPr>
            <w:tcW w:w="2381" w:type="dxa"/>
          </w:tcPr>
          <w:p w14:paraId="1DB7727B" w14:textId="77777777" w:rsidR="00072314" w:rsidRPr="0008696C" w:rsidRDefault="00262F5D" w:rsidP="00262F5D">
            <w:r>
              <w:t>MCSM</w:t>
            </w:r>
          </w:p>
        </w:tc>
        <w:tc>
          <w:tcPr>
            <w:tcW w:w="7825" w:type="dxa"/>
          </w:tcPr>
          <w:p w14:paraId="21AFABDB" w14:textId="77777777" w:rsidR="00262F5D" w:rsidRDefault="00262F5D" w:rsidP="00262F5D">
            <w:r>
              <w:t>Multi Contour Seat Module</w:t>
            </w:r>
          </w:p>
        </w:tc>
      </w:tr>
      <w:tr w:rsidR="00072314" w:rsidRPr="00126E7B" w14:paraId="276E1855" w14:textId="77777777" w:rsidTr="001D18E6">
        <w:trPr>
          <w:trHeight w:val="233"/>
        </w:trPr>
        <w:tc>
          <w:tcPr>
            <w:tcW w:w="2381" w:type="dxa"/>
          </w:tcPr>
          <w:p w14:paraId="7913D5D0" w14:textId="77777777" w:rsidR="00072314" w:rsidRPr="0008696C" w:rsidRDefault="00262F5D" w:rsidP="00262F5D">
            <w:r>
              <w:t>Minimum Classify Parameter</w:t>
            </w:r>
          </w:p>
        </w:tc>
        <w:tc>
          <w:tcPr>
            <w:tcW w:w="7825" w:type="dxa"/>
          </w:tcPr>
          <w:p w14:paraId="08FE862D" w14:textId="77777777" w:rsidR="00262F5D" w:rsidRDefault="00262F5D" w:rsidP="00262F5D">
            <w:r>
              <w:t>Minimum Classify Parameter is a special threshold. It defines the minimum amount of adjustment that will occur before Auto Save will classify the adjustment. Adjustments less than it are not classified. Adjustments greater than or equal to it are classified.</w:t>
            </w:r>
          </w:p>
        </w:tc>
      </w:tr>
      <w:tr w:rsidR="00072314" w:rsidRPr="00126E7B" w14:paraId="794A5E71" w14:textId="77777777" w:rsidTr="001D18E6">
        <w:trPr>
          <w:trHeight w:val="233"/>
        </w:trPr>
        <w:tc>
          <w:tcPr>
            <w:tcW w:w="2381" w:type="dxa"/>
          </w:tcPr>
          <w:p w14:paraId="45A84042" w14:textId="77777777" w:rsidR="00072314" w:rsidRPr="0008696C" w:rsidRDefault="00262F5D" w:rsidP="00262F5D">
            <w:r>
              <w:t>Multicontour Adjustment Repository</w:t>
            </w:r>
          </w:p>
        </w:tc>
        <w:tc>
          <w:tcPr>
            <w:tcW w:w="7825" w:type="dxa"/>
          </w:tcPr>
          <w:p w14:paraId="62B5F379" w14:textId="77777777" w:rsidR="00262F5D" w:rsidRDefault="00262F5D" w:rsidP="00262F5D">
            <w:r>
              <w:t>An Adjustment Repository for holding adjustments in the Multicontour Sub-Domain.</w:t>
            </w:r>
          </w:p>
        </w:tc>
      </w:tr>
      <w:tr w:rsidR="00072314" w:rsidRPr="00126E7B" w14:paraId="17F66447" w14:textId="77777777" w:rsidTr="001D18E6">
        <w:trPr>
          <w:trHeight w:val="233"/>
        </w:trPr>
        <w:tc>
          <w:tcPr>
            <w:tcW w:w="2381" w:type="dxa"/>
          </w:tcPr>
          <w:p w14:paraId="35160E10" w14:textId="77777777" w:rsidR="00072314" w:rsidRPr="0008696C" w:rsidRDefault="00262F5D" w:rsidP="00262F5D">
            <w:r>
              <w:t>OEM</w:t>
            </w:r>
          </w:p>
        </w:tc>
        <w:tc>
          <w:tcPr>
            <w:tcW w:w="7825" w:type="dxa"/>
          </w:tcPr>
          <w:p w14:paraId="2A263CC7" w14:textId="77777777" w:rsidR="00262F5D" w:rsidRDefault="00262F5D" w:rsidP="00262F5D">
            <w:r>
              <w:t>Original Equipment Manufacturer</w:t>
            </w:r>
          </w:p>
        </w:tc>
      </w:tr>
      <w:tr w:rsidR="00072314" w:rsidRPr="00126E7B" w14:paraId="0DDF1E89" w14:textId="77777777" w:rsidTr="001D18E6">
        <w:trPr>
          <w:trHeight w:val="233"/>
        </w:trPr>
        <w:tc>
          <w:tcPr>
            <w:tcW w:w="2381" w:type="dxa"/>
          </w:tcPr>
          <w:p w14:paraId="6271C44B" w14:textId="77777777" w:rsidR="00072314" w:rsidRPr="0008696C" w:rsidRDefault="00262F5D" w:rsidP="00262F5D">
            <w:r>
              <w:t>PAS-PAC Interface</w:t>
            </w:r>
          </w:p>
        </w:tc>
        <w:tc>
          <w:tcPr>
            <w:tcW w:w="7825" w:type="dxa"/>
          </w:tcPr>
          <w:p w14:paraId="41845C8B" w14:textId="77777777" w:rsidR="00262F5D" w:rsidRDefault="00262F5D" w:rsidP="00262F5D">
            <w:r>
              <w:t>The interface by which the Pedal Axis Subsystem provides the Pedal Axis Controller with the Auto Save Feature’s control flows. It is also the means by which the Pedal Axis Controller reports the current classification of its axis.</w:t>
            </w:r>
          </w:p>
        </w:tc>
      </w:tr>
      <w:tr w:rsidR="00072314" w:rsidRPr="00126E7B" w14:paraId="5DAF7AA2" w14:textId="77777777" w:rsidTr="001D18E6">
        <w:trPr>
          <w:trHeight w:val="233"/>
        </w:trPr>
        <w:tc>
          <w:tcPr>
            <w:tcW w:w="2381" w:type="dxa"/>
          </w:tcPr>
          <w:p w14:paraId="43A31FAC" w14:textId="77777777" w:rsidR="00072314" w:rsidRPr="0008696C" w:rsidRDefault="00262F5D" w:rsidP="00262F5D">
            <w:r>
              <w:t>PAS-PASE Interface</w:t>
            </w:r>
          </w:p>
        </w:tc>
        <w:tc>
          <w:tcPr>
            <w:tcW w:w="7825" w:type="dxa"/>
          </w:tcPr>
          <w:p w14:paraId="6402E246" w14:textId="77777777" w:rsidR="00262F5D" w:rsidRDefault="00262F5D" w:rsidP="00262F5D">
            <w:r>
              <w:t xml:space="preserve">The interface by which the Pedal Axis Subsystem provides the Pedal Axis Sensor with the Auto Save Feature’s control flows. </w:t>
            </w:r>
          </w:p>
        </w:tc>
      </w:tr>
      <w:tr w:rsidR="00072314" w:rsidRPr="00126E7B" w14:paraId="6F3A834B" w14:textId="77777777" w:rsidTr="001D18E6">
        <w:trPr>
          <w:trHeight w:val="233"/>
        </w:trPr>
        <w:tc>
          <w:tcPr>
            <w:tcW w:w="2381" w:type="dxa"/>
          </w:tcPr>
          <w:p w14:paraId="30008593" w14:textId="77777777" w:rsidR="00072314" w:rsidRPr="0008696C" w:rsidRDefault="00262F5D" w:rsidP="00262F5D">
            <w:r>
              <w:t>PAS-PRC Interface</w:t>
            </w:r>
          </w:p>
        </w:tc>
        <w:tc>
          <w:tcPr>
            <w:tcW w:w="7825" w:type="dxa"/>
          </w:tcPr>
          <w:p w14:paraId="1F112163" w14:textId="77777777" w:rsidR="00262F5D" w:rsidRDefault="00262F5D" w:rsidP="00262F5D">
            <w:r>
              <w:t>The interface by which the Pedal Repository Subsystem provides the Pedal Repository Controller with the Auto Save Feature’s control flows and the adjustment classifications of every axis in the Pedal System. It is also the means by which the Pedal Repository Controller reports the combined classification of all the axes in the Pedal System.</w:t>
            </w:r>
          </w:p>
        </w:tc>
      </w:tr>
      <w:tr w:rsidR="00072314" w:rsidRPr="00126E7B" w14:paraId="4BF7FB4A" w14:textId="77777777" w:rsidTr="001D18E6">
        <w:trPr>
          <w:trHeight w:val="233"/>
        </w:trPr>
        <w:tc>
          <w:tcPr>
            <w:tcW w:w="2381" w:type="dxa"/>
          </w:tcPr>
          <w:p w14:paraId="32CBB428" w14:textId="77777777" w:rsidR="00072314" w:rsidRPr="0008696C" w:rsidRDefault="00262F5D" w:rsidP="00262F5D">
            <w:r>
              <w:t>PAS-PRS Interface</w:t>
            </w:r>
          </w:p>
        </w:tc>
        <w:tc>
          <w:tcPr>
            <w:tcW w:w="7825" w:type="dxa"/>
          </w:tcPr>
          <w:p w14:paraId="4BCB2930" w14:textId="77777777" w:rsidR="00262F5D" w:rsidRDefault="00262F5D" w:rsidP="00262F5D">
            <w:r>
              <w:t>The interface by which the Pedal Axis Subsystem provides the Pedal Repository Subsystem with the adjustment classifications of every axis in the Pedal System.</w:t>
            </w:r>
          </w:p>
        </w:tc>
      </w:tr>
      <w:tr w:rsidR="00072314" w:rsidRPr="00126E7B" w14:paraId="491372CB" w14:textId="77777777" w:rsidTr="001D18E6">
        <w:trPr>
          <w:trHeight w:val="233"/>
        </w:trPr>
        <w:tc>
          <w:tcPr>
            <w:tcW w:w="2381" w:type="dxa"/>
          </w:tcPr>
          <w:p w14:paraId="03703275" w14:textId="77777777" w:rsidR="00072314" w:rsidRPr="0008696C" w:rsidRDefault="00262F5D" w:rsidP="00262F5D">
            <w:r>
              <w:t>PASE-PAC Interface</w:t>
            </w:r>
          </w:p>
        </w:tc>
        <w:tc>
          <w:tcPr>
            <w:tcW w:w="7825" w:type="dxa"/>
          </w:tcPr>
          <w:p w14:paraId="024C6D8D" w14:textId="77777777" w:rsidR="00262F5D" w:rsidRDefault="00262F5D" w:rsidP="00262F5D">
            <w:r>
              <w:t>The interface by which a Pedal Axis Sensor can indicate to the Pedal Axis Controller than an adjustment has occurred.</w:t>
            </w:r>
          </w:p>
        </w:tc>
      </w:tr>
      <w:tr w:rsidR="00072314" w:rsidRPr="00126E7B" w14:paraId="2382FE2F" w14:textId="77777777" w:rsidTr="001D18E6">
        <w:trPr>
          <w:trHeight w:val="233"/>
        </w:trPr>
        <w:tc>
          <w:tcPr>
            <w:tcW w:w="2381" w:type="dxa"/>
          </w:tcPr>
          <w:p w14:paraId="0A27B4E9" w14:textId="77777777" w:rsidR="00072314" w:rsidRPr="0008696C" w:rsidRDefault="00262F5D" w:rsidP="00262F5D">
            <w:r>
              <w:t>PDM</w:t>
            </w:r>
          </w:p>
        </w:tc>
        <w:tc>
          <w:tcPr>
            <w:tcW w:w="7825" w:type="dxa"/>
          </w:tcPr>
          <w:p w14:paraId="30540CFC" w14:textId="77777777" w:rsidR="00262F5D" w:rsidRDefault="00262F5D" w:rsidP="00262F5D">
            <w:r>
              <w:t>Passenger Door Module</w:t>
            </w:r>
          </w:p>
        </w:tc>
      </w:tr>
      <w:tr w:rsidR="00072314" w:rsidRPr="00126E7B" w14:paraId="5E3E7F96" w14:textId="77777777" w:rsidTr="001D18E6">
        <w:trPr>
          <w:trHeight w:val="233"/>
        </w:trPr>
        <w:tc>
          <w:tcPr>
            <w:tcW w:w="2381" w:type="dxa"/>
          </w:tcPr>
          <w:p w14:paraId="735E145B" w14:textId="77777777" w:rsidR="00072314" w:rsidRPr="0008696C" w:rsidRDefault="00262F5D" w:rsidP="00262F5D">
            <w:r>
              <w:t>Pedal Adjustment Repository</w:t>
            </w:r>
          </w:p>
        </w:tc>
        <w:tc>
          <w:tcPr>
            <w:tcW w:w="7825" w:type="dxa"/>
          </w:tcPr>
          <w:p w14:paraId="7B3FEB9A" w14:textId="77777777" w:rsidR="00262F5D" w:rsidRDefault="00262F5D" w:rsidP="00262F5D">
            <w:r>
              <w:t>An Adjustment Repository for holding adjustments in the Pedal Sub-Domain.</w:t>
            </w:r>
          </w:p>
        </w:tc>
      </w:tr>
      <w:tr w:rsidR="00072314" w:rsidRPr="00126E7B" w14:paraId="5C80B105" w14:textId="77777777" w:rsidTr="001D18E6">
        <w:trPr>
          <w:trHeight w:val="233"/>
        </w:trPr>
        <w:tc>
          <w:tcPr>
            <w:tcW w:w="2381" w:type="dxa"/>
          </w:tcPr>
          <w:p w14:paraId="1EB17516" w14:textId="77777777" w:rsidR="00072314" w:rsidRPr="0008696C" w:rsidRDefault="00262F5D" w:rsidP="00262F5D">
            <w:r>
              <w:t>Pedal Axis Controller</w:t>
            </w:r>
          </w:p>
        </w:tc>
        <w:tc>
          <w:tcPr>
            <w:tcW w:w="7825" w:type="dxa"/>
          </w:tcPr>
          <w:p w14:paraId="18E58D6F" w14:textId="77777777" w:rsidR="00262F5D" w:rsidRDefault="00262F5D" w:rsidP="00262F5D">
            <w:r>
              <w:t>The Pedal Axis Controller is the abstraction that determines how to respond to an adjustment has been made for a specific Pedal Axis.</w:t>
            </w:r>
          </w:p>
          <w:p w14:paraId="396F96E5" w14:textId="77777777" w:rsidR="00262F5D" w:rsidRDefault="00262F5D" w:rsidP="00262F5D"/>
          <w:p w14:paraId="08FC922E" w14:textId="77777777" w:rsidR="00262F5D" w:rsidRDefault="00262F5D" w:rsidP="00262F5D">
            <w:r>
              <w:t>Owner: Jonathan Iaquinto</w:t>
            </w:r>
          </w:p>
        </w:tc>
      </w:tr>
      <w:tr w:rsidR="00072314" w:rsidRPr="00126E7B" w14:paraId="63451AEA" w14:textId="77777777" w:rsidTr="001D18E6">
        <w:trPr>
          <w:trHeight w:val="233"/>
        </w:trPr>
        <w:tc>
          <w:tcPr>
            <w:tcW w:w="2381" w:type="dxa"/>
          </w:tcPr>
          <w:p w14:paraId="50140381" w14:textId="77777777" w:rsidR="00072314" w:rsidRPr="0008696C" w:rsidRDefault="00262F5D" w:rsidP="00262F5D">
            <w:r>
              <w:t>Pedal Axis Sensor</w:t>
            </w:r>
          </w:p>
        </w:tc>
        <w:tc>
          <w:tcPr>
            <w:tcW w:w="7825" w:type="dxa"/>
          </w:tcPr>
          <w:p w14:paraId="2AD73AEA" w14:textId="77777777" w:rsidR="00262F5D" w:rsidRDefault="00262F5D" w:rsidP="00262F5D">
            <w:r>
              <w:t>The Pedal Axis Sensor is the abstraction that determines that an adjustment has been made for a specific Pedal Axis.</w:t>
            </w:r>
          </w:p>
          <w:p w14:paraId="1DFBEEB0" w14:textId="77777777" w:rsidR="00262F5D" w:rsidRDefault="00262F5D" w:rsidP="00262F5D"/>
          <w:p w14:paraId="65009AF2" w14:textId="77777777" w:rsidR="00262F5D" w:rsidRDefault="00262F5D" w:rsidP="00262F5D">
            <w:r>
              <w:t>Owner: Jonathan Iaquinto</w:t>
            </w:r>
          </w:p>
        </w:tc>
      </w:tr>
      <w:tr w:rsidR="00072314" w:rsidRPr="00126E7B" w14:paraId="321FEB65" w14:textId="77777777" w:rsidTr="001D18E6">
        <w:trPr>
          <w:trHeight w:val="233"/>
        </w:trPr>
        <w:tc>
          <w:tcPr>
            <w:tcW w:w="2381" w:type="dxa"/>
          </w:tcPr>
          <w:p w14:paraId="6D267D83" w14:textId="77777777" w:rsidR="00072314" w:rsidRPr="0008696C" w:rsidRDefault="00262F5D" w:rsidP="00262F5D">
            <w:r>
              <w:t>Pedal Axis Subsystem</w:t>
            </w:r>
          </w:p>
        </w:tc>
        <w:tc>
          <w:tcPr>
            <w:tcW w:w="7825" w:type="dxa"/>
          </w:tcPr>
          <w:p w14:paraId="78AA0A1D" w14:textId="77777777" w:rsidR="00262F5D" w:rsidRDefault="00262F5D" w:rsidP="00262F5D">
            <w:r>
              <w:t>The Pedal Axis Subsystem is the abstraction that encompasses the system and features that are responsible for executing the Automatic Saving functionality relating to a specific Pedal Axis.</w:t>
            </w:r>
          </w:p>
          <w:p w14:paraId="2E5300BC" w14:textId="77777777" w:rsidR="00262F5D" w:rsidRDefault="00262F5D" w:rsidP="00262F5D"/>
          <w:p w14:paraId="414FEC10" w14:textId="77777777" w:rsidR="00262F5D" w:rsidRDefault="00262F5D" w:rsidP="00262F5D">
            <w:r>
              <w:t>Owner: Jonathan Iaquinto</w:t>
            </w:r>
          </w:p>
        </w:tc>
      </w:tr>
      <w:tr w:rsidR="00072314" w:rsidRPr="00126E7B" w14:paraId="5599DBE9" w14:textId="77777777" w:rsidTr="001D18E6">
        <w:trPr>
          <w:trHeight w:val="233"/>
        </w:trPr>
        <w:tc>
          <w:tcPr>
            <w:tcW w:w="2381" w:type="dxa"/>
          </w:tcPr>
          <w:p w14:paraId="0D964368" w14:textId="77777777" w:rsidR="00072314" w:rsidRPr="0008696C" w:rsidRDefault="00262F5D" w:rsidP="00262F5D">
            <w:r>
              <w:t>Pedal Repository Controller</w:t>
            </w:r>
          </w:p>
        </w:tc>
        <w:tc>
          <w:tcPr>
            <w:tcW w:w="7825" w:type="dxa"/>
          </w:tcPr>
          <w:p w14:paraId="58A4ABB8" w14:textId="77777777" w:rsidR="00262F5D" w:rsidRDefault="00262F5D" w:rsidP="00262F5D">
            <w:r>
              <w:t>The Pedal Repository Controller is the abstraction that controls the Pedal Adjustment Repository.</w:t>
            </w:r>
          </w:p>
          <w:p w14:paraId="405CA1DD" w14:textId="77777777" w:rsidR="00262F5D" w:rsidRDefault="00262F5D" w:rsidP="00262F5D"/>
          <w:p w14:paraId="3CBA63F7" w14:textId="77777777" w:rsidR="00262F5D" w:rsidRDefault="00262F5D" w:rsidP="00262F5D">
            <w:r>
              <w:t>Owner: Jonathan Iaquinto</w:t>
            </w:r>
          </w:p>
        </w:tc>
      </w:tr>
      <w:tr w:rsidR="00072314" w:rsidRPr="00126E7B" w14:paraId="59429513" w14:textId="77777777" w:rsidTr="001D18E6">
        <w:trPr>
          <w:trHeight w:val="233"/>
        </w:trPr>
        <w:tc>
          <w:tcPr>
            <w:tcW w:w="2381" w:type="dxa"/>
          </w:tcPr>
          <w:p w14:paraId="0A966A0A" w14:textId="77777777" w:rsidR="00072314" w:rsidRPr="0008696C" w:rsidRDefault="00262F5D" w:rsidP="00262F5D">
            <w:r>
              <w:t>Pedal Repository Subsystem</w:t>
            </w:r>
          </w:p>
        </w:tc>
        <w:tc>
          <w:tcPr>
            <w:tcW w:w="7825" w:type="dxa"/>
          </w:tcPr>
          <w:p w14:paraId="476EC6CB" w14:textId="77777777" w:rsidR="00262F5D" w:rsidRDefault="00262F5D" w:rsidP="00262F5D">
            <w:r>
              <w:t>The Pedal Repository Subsystem is the abstraction that contains the Pedal Adjustment Repository.</w:t>
            </w:r>
          </w:p>
          <w:p w14:paraId="7FCD2652" w14:textId="77777777" w:rsidR="00262F5D" w:rsidRDefault="00262F5D" w:rsidP="00262F5D"/>
          <w:p w14:paraId="7C440A0D" w14:textId="77777777" w:rsidR="00262F5D" w:rsidRDefault="00262F5D" w:rsidP="00262F5D">
            <w:r>
              <w:t>Owner: Jonathan Iaquinto</w:t>
            </w:r>
          </w:p>
        </w:tc>
      </w:tr>
      <w:tr w:rsidR="00072314" w:rsidRPr="00126E7B" w14:paraId="62E13D98" w14:textId="77777777" w:rsidTr="001D18E6">
        <w:trPr>
          <w:trHeight w:val="233"/>
        </w:trPr>
        <w:tc>
          <w:tcPr>
            <w:tcW w:w="2381" w:type="dxa"/>
          </w:tcPr>
          <w:p w14:paraId="6A5DD995" w14:textId="77777777" w:rsidR="00072314" w:rsidRPr="0008696C" w:rsidRDefault="00262F5D" w:rsidP="00262F5D">
            <w:r>
              <w:lastRenderedPageBreak/>
              <w:t>Pedal System</w:t>
            </w:r>
          </w:p>
        </w:tc>
        <w:tc>
          <w:tcPr>
            <w:tcW w:w="7825" w:type="dxa"/>
          </w:tcPr>
          <w:p w14:paraId="2D71279C" w14:textId="77777777" w:rsidR="00262F5D" w:rsidRDefault="00262F5D" w:rsidP="00262F5D">
            <w:r>
              <w:t>The Pedal System is the abstraction that encompasses the system and features that are responsible for executing the Automatic Saving functionality relating to the pedals.</w:t>
            </w:r>
          </w:p>
          <w:p w14:paraId="69095686" w14:textId="77777777" w:rsidR="00262F5D" w:rsidRDefault="00262F5D" w:rsidP="00262F5D"/>
          <w:p w14:paraId="26493E21" w14:textId="77777777" w:rsidR="00262F5D" w:rsidRDefault="00262F5D" w:rsidP="00262F5D">
            <w:r>
              <w:t>Owner: Jonathan Iaquinto</w:t>
            </w:r>
          </w:p>
        </w:tc>
      </w:tr>
      <w:tr w:rsidR="00072314" w:rsidRPr="00126E7B" w14:paraId="33C0DE12" w14:textId="77777777" w:rsidTr="001D18E6">
        <w:trPr>
          <w:trHeight w:val="233"/>
        </w:trPr>
        <w:tc>
          <w:tcPr>
            <w:tcW w:w="2381" w:type="dxa"/>
          </w:tcPr>
          <w:p w14:paraId="7604E69A" w14:textId="77777777" w:rsidR="00072314" w:rsidRPr="0008696C" w:rsidRDefault="00262F5D" w:rsidP="00262F5D">
            <w:r>
              <w:t>Personal and Portable Profiles</w:t>
            </w:r>
          </w:p>
        </w:tc>
        <w:tc>
          <w:tcPr>
            <w:tcW w:w="7825" w:type="dxa"/>
          </w:tcPr>
          <w:p w14:paraId="350FA1D9" w14:textId="77777777" w:rsidR="00262F5D" w:rsidRDefault="00262F5D" w:rsidP="00262F5D">
            <w:r>
              <w:t xml:space="preserve">An extension of Enhanced Memory, Personal and Portable Profiles is a feature that can make profiles portable between vehicles and manage them in the cloud. </w:t>
            </w:r>
          </w:p>
        </w:tc>
      </w:tr>
      <w:tr w:rsidR="00072314" w:rsidRPr="00126E7B" w14:paraId="0CDDEC74" w14:textId="77777777" w:rsidTr="001D18E6">
        <w:trPr>
          <w:trHeight w:val="233"/>
        </w:trPr>
        <w:tc>
          <w:tcPr>
            <w:tcW w:w="2381" w:type="dxa"/>
          </w:tcPr>
          <w:p w14:paraId="09142305" w14:textId="77777777" w:rsidR="00072314" w:rsidRPr="0008696C" w:rsidRDefault="00262F5D" w:rsidP="00262F5D">
            <w:r>
              <w:t>Personal Profile</w:t>
            </w:r>
          </w:p>
        </w:tc>
        <w:tc>
          <w:tcPr>
            <w:tcW w:w="7825" w:type="dxa"/>
          </w:tcPr>
          <w:p w14:paraId="64903F6C" w14:textId="77777777" w:rsidR="00262F5D" w:rsidRDefault="00262F5D" w:rsidP="00262F5D">
            <w:r>
              <w:t>A Personal Profile is an upgraded Classic Memory Profile that combines the user's soft settings and positional settings. The Enhanced Memory feature is responsible for creating and managing the user's Personal Profile.</w:t>
            </w:r>
          </w:p>
        </w:tc>
      </w:tr>
      <w:tr w:rsidR="00072314" w:rsidRPr="00126E7B" w14:paraId="7F1840FB" w14:textId="77777777" w:rsidTr="001D18E6">
        <w:trPr>
          <w:trHeight w:val="233"/>
        </w:trPr>
        <w:tc>
          <w:tcPr>
            <w:tcW w:w="2381" w:type="dxa"/>
          </w:tcPr>
          <w:p w14:paraId="38C4C5EE" w14:textId="77777777" w:rsidR="00072314" w:rsidRPr="0008696C" w:rsidRDefault="00262F5D" w:rsidP="00262F5D">
            <w:r>
              <w:t>Personalization Domain</w:t>
            </w:r>
          </w:p>
        </w:tc>
        <w:tc>
          <w:tcPr>
            <w:tcW w:w="7825" w:type="dxa"/>
          </w:tcPr>
          <w:p w14:paraId="6FEA003E" w14:textId="77777777" w:rsidR="00262F5D" w:rsidRDefault="00262F5D" w:rsidP="00262F5D">
            <w:r>
              <w:t>TBD</w:t>
            </w:r>
          </w:p>
        </w:tc>
      </w:tr>
      <w:tr w:rsidR="00072314" w:rsidRPr="00126E7B" w14:paraId="5CDE90A2" w14:textId="77777777" w:rsidTr="001D18E6">
        <w:trPr>
          <w:trHeight w:val="233"/>
        </w:trPr>
        <w:tc>
          <w:tcPr>
            <w:tcW w:w="2381" w:type="dxa"/>
          </w:tcPr>
          <w:p w14:paraId="6081E421" w14:textId="77777777" w:rsidR="00072314" w:rsidRPr="0008696C" w:rsidRDefault="00262F5D" w:rsidP="00262F5D">
            <w:r>
              <w:t>PK</w:t>
            </w:r>
          </w:p>
        </w:tc>
        <w:tc>
          <w:tcPr>
            <w:tcW w:w="7825" w:type="dxa"/>
          </w:tcPr>
          <w:p w14:paraId="7219A512" w14:textId="77777777" w:rsidR="00262F5D" w:rsidRDefault="00262F5D" w:rsidP="00262F5D">
            <w:r>
              <w:t>Passive Key</w:t>
            </w:r>
          </w:p>
        </w:tc>
      </w:tr>
      <w:tr w:rsidR="00072314" w:rsidRPr="00126E7B" w14:paraId="2B08FA9B" w14:textId="77777777" w:rsidTr="001D18E6">
        <w:trPr>
          <w:trHeight w:val="233"/>
        </w:trPr>
        <w:tc>
          <w:tcPr>
            <w:tcW w:w="2381" w:type="dxa"/>
          </w:tcPr>
          <w:p w14:paraId="615F82AC" w14:textId="77777777" w:rsidR="00072314" w:rsidRPr="0008696C" w:rsidRDefault="00262F5D" w:rsidP="00262F5D">
            <w:r>
              <w:t>Portable Profile</w:t>
            </w:r>
          </w:p>
        </w:tc>
        <w:tc>
          <w:tcPr>
            <w:tcW w:w="7825" w:type="dxa"/>
          </w:tcPr>
          <w:p w14:paraId="2824E8F0" w14:textId="77777777" w:rsidR="00262F5D" w:rsidRDefault="00262F5D" w:rsidP="00262F5D">
            <w:r>
              <w:t>A Portable Profile is an upgraded Personal Profile that is transferable between vehicles. The Personal and Portable Profiles feature is responsible for creating and managing the user's Portable Profile.</w:t>
            </w:r>
          </w:p>
        </w:tc>
      </w:tr>
      <w:tr w:rsidR="00072314" w:rsidRPr="00126E7B" w14:paraId="02A5FE6B" w14:textId="77777777" w:rsidTr="001D18E6">
        <w:trPr>
          <w:trHeight w:val="233"/>
        </w:trPr>
        <w:tc>
          <w:tcPr>
            <w:tcW w:w="2381" w:type="dxa"/>
          </w:tcPr>
          <w:p w14:paraId="1282E7B9" w14:textId="77777777" w:rsidR="00072314" w:rsidRPr="0008696C" w:rsidRDefault="00262F5D" w:rsidP="00262F5D">
            <w:r>
              <w:t>Position Adjustment</w:t>
            </w:r>
          </w:p>
        </w:tc>
        <w:tc>
          <w:tcPr>
            <w:tcW w:w="7825" w:type="dxa"/>
          </w:tcPr>
          <w:p w14:paraId="43006EC3" w14:textId="77777777" w:rsidR="00262F5D" w:rsidRDefault="00262F5D" w:rsidP="00262F5D">
            <w:r>
              <w:t xml:space="preserve">A position adjustment occurs when a user modifies the position of an axis included in the Auto Save Domain. </w:t>
            </w:r>
          </w:p>
        </w:tc>
      </w:tr>
      <w:tr w:rsidR="00072314" w:rsidRPr="00126E7B" w14:paraId="25C68239" w14:textId="77777777" w:rsidTr="001D18E6">
        <w:trPr>
          <w:trHeight w:val="233"/>
        </w:trPr>
        <w:tc>
          <w:tcPr>
            <w:tcW w:w="2381" w:type="dxa"/>
          </w:tcPr>
          <w:p w14:paraId="351DFE9A" w14:textId="77777777" w:rsidR="00072314" w:rsidRPr="0008696C" w:rsidRDefault="00262F5D" w:rsidP="00262F5D">
            <w:r>
              <w:t>Profile</w:t>
            </w:r>
          </w:p>
        </w:tc>
        <w:tc>
          <w:tcPr>
            <w:tcW w:w="7825" w:type="dxa"/>
          </w:tcPr>
          <w:p w14:paraId="5ABD2879" w14:textId="77777777" w:rsidR="00262F5D" w:rsidRDefault="00262F5D" w:rsidP="00262F5D">
            <w:r>
              <w:t>The profile represents the set of customizable preferences that gets applied by a vehicle preferences owner using one of the applicable features.</w:t>
            </w:r>
          </w:p>
        </w:tc>
      </w:tr>
      <w:tr w:rsidR="00072314" w:rsidRPr="00126E7B" w14:paraId="15E69A54" w14:textId="77777777" w:rsidTr="001D18E6">
        <w:trPr>
          <w:trHeight w:val="233"/>
        </w:trPr>
        <w:tc>
          <w:tcPr>
            <w:tcW w:w="2381" w:type="dxa"/>
          </w:tcPr>
          <w:p w14:paraId="4B7E9D7F" w14:textId="77777777" w:rsidR="00072314" w:rsidRPr="0008696C" w:rsidRDefault="00262F5D" w:rsidP="00262F5D">
            <w:r>
              <w:t>Profile Manager</w:t>
            </w:r>
          </w:p>
        </w:tc>
        <w:tc>
          <w:tcPr>
            <w:tcW w:w="7825" w:type="dxa"/>
          </w:tcPr>
          <w:p w14:paraId="536CF457" w14:textId="77777777" w:rsidR="00262F5D" w:rsidRDefault="00262F5D" w:rsidP="00262F5D">
            <w:r>
              <w:t>Profile Manager manages the status of the profile intended to be used on a host vehicle by one of the applicable features. It is planned to be fulfilled by Enhanced Memory.</w:t>
            </w:r>
          </w:p>
        </w:tc>
      </w:tr>
      <w:tr w:rsidR="00072314" w:rsidRPr="00126E7B" w14:paraId="1F9BC1C2" w14:textId="77777777" w:rsidTr="001D18E6">
        <w:trPr>
          <w:trHeight w:val="233"/>
        </w:trPr>
        <w:tc>
          <w:tcPr>
            <w:tcW w:w="2381" w:type="dxa"/>
          </w:tcPr>
          <w:p w14:paraId="4ABB517F" w14:textId="77777777" w:rsidR="00072314" w:rsidRPr="0008696C" w:rsidRDefault="00262F5D" w:rsidP="00262F5D">
            <w:r>
              <w:t>Prompt Time Constant</w:t>
            </w:r>
          </w:p>
        </w:tc>
        <w:tc>
          <w:tcPr>
            <w:tcW w:w="7825" w:type="dxa"/>
          </w:tcPr>
          <w:p w14:paraId="0F324BD5" w14:textId="77777777" w:rsidR="00262F5D" w:rsidRDefault="00262F5D" w:rsidP="00262F5D">
            <w:r>
              <w:t>Configurable parameter that indicates how long it will take for a prompt to time out.</w:t>
            </w:r>
          </w:p>
          <w:p w14:paraId="1793E3ED" w14:textId="77777777" w:rsidR="00262F5D" w:rsidRDefault="00262F5D" w:rsidP="00262F5D">
            <w:r>
              <w:t>Currently defined as 30 seconds.</w:t>
            </w:r>
          </w:p>
        </w:tc>
      </w:tr>
      <w:tr w:rsidR="00072314" w:rsidRPr="00126E7B" w14:paraId="2813B062" w14:textId="77777777" w:rsidTr="001D18E6">
        <w:trPr>
          <w:trHeight w:val="233"/>
        </w:trPr>
        <w:tc>
          <w:tcPr>
            <w:tcW w:w="2381" w:type="dxa"/>
          </w:tcPr>
          <w:p w14:paraId="3564EDF8" w14:textId="77777777" w:rsidR="00072314" w:rsidRPr="0008696C" w:rsidRDefault="00262F5D" w:rsidP="00262F5D">
            <w:r>
              <w:t>PS-PAS Interface</w:t>
            </w:r>
          </w:p>
        </w:tc>
        <w:tc>
          <w:tcPr>
            <w:tcW w:w="7825" w:type="dxa"/>
          </w:tcPr>
          <w:p w14:paraId="7C0A094C" w14:textId="77777777" w:rsidR="00262F5D" w:rsidRDefault="00262F5D" w:rsidP="00262F5D">
            <w:r>
              <w:t>The interface by which the Pedal System provides the Pedal Axis Subsystem with the Auto Save Feature's control flows.</w:t>
            </w:r>
          </w:p>
        </w:tc>
      </w:tr>
      <w:tr w:rsidR="00072314" w:rsidRPr="00126E7B" w14:paraId="2AFDAC25" w14:textId="77777777" w:rsidTr="001D18E6">
        <w:trPr>
          <w:trHeight w:val="233"/>
        </w:trPr>
        <w:tc>
          <w:tcPr>
            <w:tcW w:w="2381" w:type="dxa"/>
          </w:tcPr>
          <w:p w14:paraId="1662582D" w14:textId="77777777" w:rsidR="00072314" w:rsidRPr="0008696C" w:rsidRDefault="00262F5D" w:rsidP="00262F5D">
            <w:r>
              <w:t>PS-PRS Interface</w:t>
            </w:r>
          </w:p>
        </w:tc>
        <w:tc>
          <w:tcPr>
            <w:tcW w:w="7825" w:type="dxa"/>
          </w:tcPr>
          <w:p w14:paraId="55DD6F24" w14:textId="77777777" w:rsidR="00262F5D" w:rsidRDefault="00262F5D" w:rsidP="00262F5D">
            <w:r>
              <w:t>The interface by which the Pedal System provides the Pedal Repository Subsystem with the Auto Save Feature's control flows. It is also the means by which the Pedal Repository Subsystem reports the combined classification of all the axes in the Pedal System.</w:t>
            </w:r>
          </w:p>
        </w:tc>
      </w:tr>
      <w:tr w:rsidR="00072314" w:rsidRPr="00126E7B" w14:paraId="12275429" w14:textId="77777777" w:rsidTr="001D18E6">
        <w:trPr>
          <w:trHeight w:val="233"/>
        </w:trPr>
        <w:tc>
          <w:tcPr>
            <w:tcW w:w="2381" w:type="dxa"/>
          </w:tcPr>
          <w:p w14:paraId="60C1C8C7" w14:textId="77777777" w:rsidR="00072314" w:rsidRPr="0008696C" w:rsidRDefault="00262F5D" w:rsidP="00262F5D">
            <w:r>
              <w:t>PSM</w:t>
            </w:r>
          </w:p>
        </w:tc>
        <w:tc>
          <w:tcPr>
            <w:tcW w:w="7825" w:type="dxa"/>
          </w:tcPr>
          <w:p w14:paraId="0540631F" w14:textId="77777777" w:rsidR="00262F5D" w:rsidRDefault="00262F5D" w:rsidP="00262F5D">
            <w:r>
              <w:t>Passenger Seat Module</w:t>
            </w:r>
          </w:p>
        </w:tc>
      </w:tr>
      <w:tr w:rsidR="00072314" w:rsidRPr="00126E7B" w14:paraId="3E9AEE41" w14:textId="77777777" w:rsidTr="001D18E6">
        <w:trPr>
          <w:trHeight w:val="233"/>
        </w:trPr>
        <w:tc>
          <w:tcPr>
            <w:tcW w:w="2381" w:type="dxa"/>
          </w:tcPr>
          <w:p w14:paraId="09D46FB5" w14:textId="77777777" w:rsidR="00072314" w:rsidRPr="0008696C" w:rsidRDefault="00262F5D" w:rsidP="00262F5D">
            <w:r>
              <w:t>Rare</w:t>
            </w:r>
          </w:p>
        </w:tc>
        <w:tc>
          <w:tcPr>
            <w:tcW w:w="7825" w:type="dxa"/>
          </w:tcPr>
          <w:p w14:paraId="35CE18D2" w14:textId="77777777" w:rsidR="00262F5D" w:rsidRDefault="00262F5D" w:rsidP="00262F5D">
            <w:r>
              <w:t>Rare is a type of axis. Rare axes are those that are adjusted infrequently. Auto Save will classify adjustments to rare axes based on the value of 'User Input Classify Parameter'.</w:t>
            </w:r>
          </w:p>
        </w:tc>
      </w:tr>
      <w:tr w:rsidR="00072314" w:rsidRPr="00126E7B" w14:paraId="496CAAD1" w14:textId="77777777" w:rsidTr="001D18E6">
        <w:trPr>
          <w:trHeight w:val="233"/>
        </w:trPr>
        <w:tc>
          <w:tcPr>
            <w:tcW w:w="2381" w:type="dxa"/>
          </w:tcPr>
          <w:p w14:paraId="58B315C5" w14:textId="77777777" w:rsidR="00072314" w:rsidRPr="0008696C" w:rsidRDefault="00262F5D" w:rsidP="00262F5D">
            <w:r>
              <w:t>Repository Controller</w:t>
            </w:r>
          </w:p>
        </w:tc>
        <w:tc>
          <w:tcPr>
            <w:tcW w:w="7825" w:type="dxa"/>
          </w:tcPr>
          <w:p w14:paraId="6956FE75" w14:textId="77777777" w:rsidR="00262F5D" w:rsidRDefault="00262F5D" w:rsidP="00262F5D">
            <w:r>
              <w:t>A repository controller is an ECU that holds and manages an adjustment repository for a particular sub-domain.</w:t>
            </w:r>
          </w:p>
        </w:tc>
      </w:tr>
      <w:tr w:rsidR="00072314" w:rsidRPr="00126E7B" w14:paraId="762F9C02" w14:textId="77777777" w:rsidTr="001D18E6">
        <w:trPr>
          <w:trHeight w:val="233"/>
        </w:trPr>
        <w:tc>
          <w:tcPr>
            <w:tcW w:w="2381" w:type="dxa"/>
          </w:tcPr>
          <w:p w14:paraId="68E1E55F" w14:textId="77777777" w:rsidR="00072314" w:rsidRPr="0008696C" w:rsidRDefault="00262F5D" w:rsidP="00262F5D">
            <w:r>
              <w:t>RFI</w:t>
            </w:r>
          </w:p>
        </w:tc>
        <w:tc>
          <w:tcPr>
            <w:tcW w:w="7825" w:type="dxa"/>
          </w:tcPr>
          <w:p w14:paraId="3D29585C" w14:textId="77777777" w:rsidR="00262F5D" w:rsidRDefault="00262F5D" w:rsidP="00262F5D">
            <w:r>
              <w:t>Reduced Functionality Interval</w:t>
            </w:r>
          </w:p>
        </w:tc>
      </w:tr>
      <w:tr w:rsidR="00072314" w:rsidRPr="00126E7B" w14:paraId="139BBDF0" w14:textId="77777777" w:rsidTr="001D18E6">
        <w:trPr>
          <w:trHeight w:val="233"/>
        </w:trPr>
        <w:tc>
          <w:tcPr>
            <w:tcW w:w="2381" w:type="dxa"/>
          </w:tcPr>
          <w:p w14:paraId="1B80E9B9" w14:textId="77777777" w:rsidR="00072314" w:rsidRPr="0008696C" w:rsidRDefault="00262F5D" w:rsidP="00262F5D">
            <w:r>
              <w:t>Right Side Mirror Adjustment Repository</w:t>
            </w:r>
          </w:p>
        </w:tc>
        <w:tc>
          <w:tcPr>
            <w:tcW w:w="7825" w:type="dxa"/>
          </w:tcPr>
          <w:p w14:paraId="3B930E63" w14:textId="77777777" w:rsidR="00262F5D" w:rsidRDefault="00262F5D" w:rsidP="00262F5D">
            <w:r>
              <w:t>A version of the Side Mirror Adjustment Repository for holding adjustments in the Right Side Mirror Sub-Domain.</w:t>
            </w:r>
          </w:p>
        </w:tc>
      </w:tr>
      <w:tr w:rsidR="00072314" w:rsidRPr="00126E7B" w14:paraId="413E2355" w14:textId="77777777" w:rsidTr="001D18E6">
        <w:trPr>
          <w:trHeight w:val="233"/>
        </w:trPr>
        <w:tc>
          <w:tcPr>
            <w:tcW w:w="2381" w:type="dxa"/>
          </w:tcPr>
          <w:p w14:paraId="58D26F16" w14:textId="77777777" w:rsidR="00072314" w:rsidRPr="0008696C" w:rsidRDefault="00262F5D" w:rsidP="00262F5D">
            <w:r>
              <w:t>RKE</w:t>
            </w:r>
          </w:p>
        </w:tc>
        <w:tc>
          <w:tcPr>
            <w:tcW w:w="7825" w:type="dxa"/>
          </w:tcPr>
          <w:p w14:paraId="1BFC8319" w14:textId="77777777" w:rsidR="00262F5D" w:rsidRDefault="00262F5D" w:rsidP="00262F5D">
            <w:r>
              <w:t>Remote Key less Entry</w:t>
            </w:r>
          </w:p>
        </w:tc>
      </w:tr>
      <w:tr w:rsidR="00072314" w:rsidRPr="00126E7B" w14:paraId="1743E926" w14:textId="77777777" w:rsidTr="001D18E6">
        <w:trPr>
          <w:trHeight w:val="233"/>
        </w:trPr>
        <w:tc>
          <w:tcPr>
            <w:tcW w:w="2381" w:type="dxa"/>
          </w:tcPr>
          <w:p w14:paraId="07DE5823" w14:textId="77777777" w:rsidR="00072314" w:rsidRPr="0008696C" w:rsidRDefault="00262F5D" w:rsidP="00262F5D">
            <w:r>
              <w:t>SAS-SAC Interface</w:t>
            </w:r>
          </w:p>
        </w:tc>
        <w:tc>
          <w:tcPr>
            <w:tcW w:w="7825" w:type="dxa"/>
          </w:tcPr>
          <w:p w14:paraId="77E7EB89" w14:textId="77777777" w:rsidR="00262F5D" w:rsidRDefault="00262F5D" w:rsidP="00262F5D">
            <w:r>
              <w:t>The interface by which the Seat Axis Subsystem provides the Seat Axis Controller with the Auto Save Feature’s control flows. It is also the means by which the Seat Axis Controller reports the current classification of its axis.</w:t>
            </w:r>
          </w:p>
        </w:tc>
      </w:tr>
      <w:tr w:rsidR="00072314" w:rsidRPr="00126E7B" w14:paraId="41D35C58" w14:textId="77777777" w:rsidTr="001D18E6">
        <w:trPr>
          <w:trHeight w:val="233"/>
        </w:trPr>
        <w:tc>
          <w:tcPr>
            <w:tcW w:w="2381" w:type="dxa"/>
          </w:tcPr>
          <w:p w14:paraId="23540C61" w14:textId="77777777" w:rsidR="00072314" w:rsidRPr="0008696C" w:rsidRDefault="00262F5D" w:rsidP="00262F5D">
            <w:r>
              <w:t>SAS-SASE Interface</w:t>
            </w:r>
          </w:p>
        </w:tc>
        <w:tc>
          <w:tcPr>
            <w:tcW w:w="7825" w:type="dxa"/>
          </w:tcPr>
          <w:p w14:paraId="6A6BBA34" w14:textId="77777777" w:rsidR="00262F5D" w:rsidRDefault="00262F5D" w:rsidP="00262F5D">
            <w:r>
              <w:t xml:space="preserve">The interface by which the Seat Axis Subsystem provides the Seat Axis Sensor with the Auto Save Feature’s control flows. </w:t>
            </w:r>
          </w:p>
        </w:tc>
      </w:tr>
      <w:tr w:rsidR="00072314" w:rsidRPr="00126E7B" w14:paraId="79D5AB0A" w14:textId="77777777" w:rsidTr="001D18E6">
        <w:trPr>
          <w:trHeight w:val="233"/>
        </w:trPr>
        <w:tc>
          <w:tcPr>
            <w:tcW w:w="2381" w:type="dxa"/>
          </w:tcPr>
          <w:p w14:paraId="648A74AF" w14:textId="77777777" w:rsidR="00072314" w:rsidRPr="0008696C" w:rsidRDefault="00262F5D" w:rsidP="00262F5D">
            <w:r>
              <w:t>SAS-SRC Interface</w:t>
            </w:r>
          </w:p>
        </w:tc>
        <w:tc>
          <w:tcPr>
            <w:tcW w:w="7825" w:type="dxa"/>
          </w:tcPr>
          <w:p w14:paraId="2EAB39D0" w14:textId="77777777" w:rsidR="00262F5D" w:rsidRDefault="00262F5D" w:rsidP="00262F5D">
            <w:r>
              <w:t>The interface by which the Seat Repository Subsystem provides the Seat Repository Controller with the Auto Save Feature’s control flows and the adjustment classifications of every axis in the Seat System. It is also the means by which the Seat Repository Controller reports the combined classification of all the axes in the Seat System.</w:t>
            </w:r>
          </w:p>
        </w:tc>
      </w:tr>
      <w:tr w:rsidR="00072314" w:rsidRPr="00126E7B" w14:paraId="03C5FDEB" w14:textId="77777777" w:rsidTr="001D18E6">
        <w:trPr>
          <w:trHeight w:val="233"/>
        </w:trPr>
        <w:tc>
          <w:tcPr>
            <w:tcW w:w="2381" w:type="dxa"/>
          </w:tcPr>
          <w:p w14:paraId="150F8D9B" w14:textId="77777777" w:rsidR="00072314" w:rsidRPr="0008696C" w:rsidRDefault="00262F5D" w:rsidP="00262F5D">
            <w:r>
              <w:t>SAS-SRS Interface</w:t>
            </w:r>
          </w:p>
        </w:tc>
        <w:tc>
          <w:tcPr>
            <w:tcW w:w="7825" w:type="dxa"/>
          </w:tcPr>
          <w:p w14:paraId="10B8273D" w14:textId="77777777" w:rsidR="00262F5D" w:rsidRDefault="00262F5D" w:rsidP="00262F5D">
            <w:r>
              <w:t>The interface by which the Seat Axis Subsystem provides the Seat Repository Subsystem with the adjustment classifications of every axis in the Seat System.</w:t>
            </w:r>
          </w:p>
        </w:tc>
      </w:tr>
      <w:tr w:rsidR="00072314" w:rsidRPr="00126E7B" w14:paraId="1BABE403" w14:textId="77777777" w:rsidTr="001D18E6">
        <w:trPr>
          <w:trHeight w:val="233"/>
        </w:trPr>
        <w:tc>
          <w:tcPr>
            <w:tcW w:w="2381" w:type="dxa"/>
          </w:tcPr>
          <w:p w14:paraId="5DAAE108" w14:textId="77777777" w:rsidR="00072314" w:rsidRPr="0008696C" w:rsidRDefault="00262F5D" w:rsidP="00262F5D">
            <w:r>
              <w:t>SASE-SAC Interface</w:t>
            </w:r>
          </w:p>
        </w:tc>
        <w:tc>
          <w:tcPr>
            <w:tcW w:w="7825" w:type="dxa"/>
          </w:tcPr>
          <w:p w14:paraId="7F87E6BD" w14:textId="77777777" w:rsidR="00262F5D" w:rsidRDefault="00262F5D" w:rsidP="00262F5D">
            <w:r>
              <w:t>The interface by which a Seat Axis Sensor can indicate to the Seat Axis Controller than an adjustment has occurred.</w:t>
            </w:r>
          </w:p>
        </w:tc>
      </w:tr>
      <w:tr w:rsidR="00072314" w:rsidRPr="00126E7B" w14:paraId="5327DA53" w14:textId="77777777" w:rsidTr="001D18E6">
        <w:trPr>
          <w:trHeight w:val="233"/>
        </w:trPr>
        <w:tc>
          <w:tcPr>
            <w:tcW w:w="2381" w:type="dxa"/>
          </w:tcPr>
          <w:p w14:paraId="2C570A9A" w14:textId="77777777" w:rsidR="00072314" w:rsidRPr="0008696C" w:rsidRDefault="00262F5D" w:rsidP="00262F5D">
            <w:r>
              <w:lastRenderedPageBreak/>
              <w:t>Save Time Constant</w:t>
            </w:r>
          </w:p>
        </w:tc>
        <w:tc>
          <w:tcPr>
            <w:tcW w:w="7825" w:type="dxa"/>
          </w:tcPr>
          <w:p w14:paraId="223E82AD" w14:textId="77777777" w:rsidR="00262F5D" w:rsidRDefault="00262F5D" w:rsidP="00262F5D">
            <w:r>
              <w:t>Configurable parameter that indicates how long Auto Save will show the user that adjustments have been saved.</w:t>
            </w:r>
          </w:p>
        </w:tc>
      </w:tr>
      <w:tr w:rsidR="00072314" w:rsidRPr="00126E7B" w14:paraId="6EEE5738" w14:textId="77777777" w:rsidTr="001D18E6">
        <w:trPr>
          <w:trHeight w:val="233"/>
        </w:trPr>
        <w:tc>
          <w:tcPr>
            <w:tcW w:w="2381" w:type="dxa"/>
          </w:tcPr>
          <w:p w14:paraId="3AEF73D3" w14:textId="77777777" w:rsidR="00072314" w:rsidRPr="0008696C" w:rsidRDefault="00262F5D" w:rsidP="00262F5D">
            <w:r>
              <w:t>Save Wait Time Constant</w:t>
            </w:r>
          </w:p>
        </w:tc>
        <w:tc>
          <w:tcPr>
            <w:tcW w:w="7825" w:type="dxa"/>
          </w:tcPr>
          <w:p w14:paraId="0F3B3F0C" w14:textId="77777777" w:rsidR="00262F5D" w:rsidRDefault="00262F5D" w:rsidP="00262F5D">
            <w:r>
              <w:t>Configurable parameter that indicates how long Auto Save will wait for confirmation that the adjustments have been saved.</w:t>
            </w:r>
          </w:p>
        </w:tc>
      </w:tr>
      <w:tr w:rsidR="00072314" w:rsidRPr="00126E7B" w14:paraId="3D3CAA39" w14:textId="77777777" w:rsidTr="001D18E6">
        <w:trPr>
          <w:trHeight w:val="233"/>
        </w:trPr>
        <w:tc>
          <w:tcPr>
            <w:tcW w:w="2381" w:type="dxa"/>
          </w:tcPr>
          <w:p w14:paraId="4894F176" w14:textId="77777777" w:rsidR="00072314" w:rsidRPr="0008696C" w:rsidRDefault="00262F5D" w:rsidP="00262F5D">
            <w:r>
              <w:t>SCCM</w:t>
            </w:r>
          </w:p>
        </w:tc>
        <w:tc>
          <w:tcPr>
            <w:tcW w:w="7825" w:type="dxa"/>
          </w:tcPr>
          <w:p w14:paraId="150007EC" w14:textId="77777777" w:rsidR="00262F5D" w:rsidRDefault="00262F5D" w:rsidP="00262F5D">
            <w:r>
              <w:t>Steering Column Control Module</w:t>
            </w:r>
          </w:p>
        </w:tc>
      </w:tr>
      <w:tr w:rsidR="00072314" w:rsidRPr="00126E7B" w14:paraId="13A70E93" w14:textId="77777777" w:rsidTr="001D18E6">
        <w:trPr>
          <w:trHeight w:val="233"/>
        </w:trPr>
        <w:tc>
          <w:tcPr>
            <w:tcW w:w="2381" w:type="dxa"/>
          </w:tcPr>
          <w:p w14:paraId="5B5B1D1B" w14:textId="77777777" w:rsidR="00072314" w:rsidRPr="0008696C" w:rsidRDefault="00262F5D" w:rsidP="00262F5D">
            <w:r>
              <w:t>Seat Adjustment Repository</w:t>
            </w:r>
          </w:p>
        </w:tc>
        <w:tc>
          <w:tcPr>
            <w:tcW w:w="7825" w:type="dxa"/>
          </w:tcPr>
          <w:p w14:paraId="51786AD3" w14:textId="77777777" w:rsidR="00262F5D" w:rsidRDefault="00262F5D" w:rsidP="00262F5D">
            <w:r>
              <w:t>An Adjustment Repository for holding adjustments in the Seat Sub-Domain.</w:t>
            </w:r>
          </w:p>
        </w:tc>
      </w:tr>
      <w:tr w:rsidR="00072314" w:rsidRPr="00126E7B" w14:paraId="39986EA8" w14:textId="77777777" w:rsidTr="001D18E6">
        <w:trPr>
          <w:trHeight w:val="233"/>
        </w:trPr>
        <w:tc>
          <w:tcPr>
            <w:tcW w:w="2381" w:type="dxa"/>
          </w:tcPr>
          <w:p w14:paraId="0AE6E2CA" w14:textId="77777777" w:rsidR="00072314" w:rsidRPr="0008696C" w:rsidRDefault="00262F5D" w:rsidP="00262F5D">
            <w:r>
              <w:t>Seat Axis Controller</w:t>
            </w:r>
          </w:p>
        </w:tc>
        <w:tc>
          <w:tcPr>
            <w:tcW w:w="7825" w:type="dxa"/>
          </w:tcPr>
          <w:p w14:paraId="56971A80" w14:textId="77777777" w:rsidR="00262F5D" w:rsidRDefault="00262F5D" w:rsidP="00262F5D">
            <w:r>
              <w:t>The Seat Axis Controller is the abstraction that determines how to respond to an adjustment has been made for a specific Seat Axis.</w:t>
            </w:r>
          </w:p>
          <w:p w14:paraId="7DE08666" w14:textId="77777777" w:rsidR="00262F5D" w:rsidRDefault="00262F5D" w:rsidP="00262F5D"/>
          <w:p w14:paraId="2990F875" w14:textId="77777777" w:rsidR="00262F5D" w:rsidRDefault="00262F5D" w:rsidP="00262F5D">
            <w:r>
              <w:t>Owner: Jonathan Iaquinto</w:t>
            </w:r>
          </w:p>
        </w:tc>
      </w:tr>
      <w:tr w:rsidR="00072314" w:rsidRPr="00126E7B" w14:paraId="0ADD1312" w14:textId="77777777" w:rsidTr="001D18E6">
        <w:trPr>
          <w:trHeight w:val="233"/>
        </w:trPr>
        <w:tc>
          <w:tcPr>
            <w:tcW w:w="2381" w:type="dxa"/>
          </w:tcPr>
          <w:p w14:paraId="27D9E7D1" w14:textId="77777777" w:rsidR="00072314" w:rsidRPr="0008696C" w:rsidRDefault="00262F5D" w:rsidP="00262F5D">
            <w:r>
              <w:t>Seat Axis Sensor</w:t>
            </w:r>
          </w:p>
        </w:tc>
        <w:tc>
          <w:tcPr>
            <w:tcW w:w="7825" w:type="dxa"/>
          </w:tcPr>
          <w:p w14:paraId="6D9F0D06" w14:textId="77777777" w:rsidR="00262F5D" w:rsidRDefault="00262F5D" w:rsidP="00262F5D">
            <w:r>
              <w:t>The Seat Axis Sensor is the abstraction that determines that an adjustment has been made for a specific Seat Axis.</w:t>
            </w:r>
          </w:p>
          <w:p w14:paraId="09C37FB1" w14:textId="77777777" w:rsidR="00262F5D" w:rsidRDefault="00262F5D" w:rsidP="00262F5D"/>
          <w:p w14:paraId="2C065AFB" w14:textId="77777777" w:rsidR="00262F5D" w:rsidRDefault="00262F5D" w:rsidP="00262F5D">
            <w:r>
              <w:t>Owner: Jonathan Iaquinto</w:t>
            </w:r>
          </w:p>
        </w:tc>
      </w:tr>
      <w:tr w:rsidR="00072314" w:rsidRPr="00126E7B" w14:paraId="6144C3F8" w14:textId="77777777" w:rsidTr="001D18E6">
        <w:trPr>
          <w:trHeight w:val="233"/>
        </w:trPr>
        <w:tc>
          <w:tcPr>
            <w:tcW w:w="2381" w:type="dxa"/>
          </w:tcPr>
          <w:p w14:paraId="5E3162BE" w14:textId="77777777" w:rsidR="00072314" w:rsidRPr="0008696C" w:rsidRDefault="00262F5D" w:rsidP="00262F5D">
            <w:r>
              <w:t>Seat Axis Subsystem</w:t>
            </w:r>
          </w:p>
        </w:tc>
        <w:tc>
          <w:tcPr>
            <w:tcW w:w="7825" w:type="dxa"/>
          </w:tcPr>
          <w:p w14:paraId="27A5FE9F" w14:textId="77777777" w:rsidR="00262F5D" w:rsidRDefault="00262F5D" w:rsidP="00262F5D">
            <w:r>
              <w:t>The Seat Axis Subsystem is the abstraction that encompasses the system and features that are responsible for executing the Automatic Saving functionality relating to a specific Seat Axis.</w:t>
            </w:r>
          </w:p>
          <w:p w14:paraId="2625ED4F" w14:textId="77777777" w:rsidR="00262F5D" w:rsidRDefault="00262F5D" w:rsidP="00262F5D"/>
          <w:p w14:paraId="180DB77C" w14:textId="77777777" w:rsidR="00262F5D" w:rsidRDefault="00262F5D" w:rsidP="00262F5D">
            <w:r>
              <w:t>Owner: Jonathan Iaquinto</w:t>
            </w:r>
          </w:p>
        </w:tc>
      </w:tr>
      <w:tr w:rsidR="00072314" w:rsidRPr="00126E7B" w14:paraId="0714F194" w14:textId="77777777" w:rsidTr="001D18E6">
        <w:trPr>
          <w:trHeight w:val="233"/>
        </w:trPr>
        <w:tc>
          <w:tcPr>
            <w:tcW w:w="2381" w:type="dxa"/>
          </w:tcPr>
          <w:p w14:paraId="261EFC94" w14:textId="77777777" w:rsidR="00072314" w:rsidRPr="0008696C" w:rsidRDefault="00262F5D" w:rsidP="00262F5D">
            <w:r>
              <w:t>Seat Repository Controller</w:t>
            </w:r>
          </w:p>
        </w:tc>
        <w:tc>
          <w:tcPr>
            <w:tcW w:w="7825" w:type="dxa"/>
          </w:tcPr>
          <w:p w14:paraId="0DCC7A6F" w14:textId="77777777" w:rsidR="00262F5D" w:rsidRDefault="00262F5D" w:rsidP="00262F5D">
            <w:r>
              <w:t>The Seat Repository Controller is the abstraction that controls the Seat Adjustment Repository or Multicontour Adjustment Repository, depending on configuration.</w:t>
            </w:r>
          </w:p>
          <w:p w14:paraId="78819E6E" w14:textId="77777777" w:rsidR="00262F5D" w:rsidRDefault="00262F5D" w:rsidP="00262F5D"/>
          <w:p w14:paraId="1FA7E550" w14:textId="77777777" w:rsidR="00262F5D" w:rsidRDefault="00262F5D" w:rsidP="00262F5D">
            <w:r>
              <w:t>Owner: Jonathan Iaquinto</w:t>
            </w:r>
          </w:p>
        </w:tc>
      </w:tr>
      <w:tr w:rsidR="00072314" w:rsidRPr="00126E7B" w14:paraId="1C9FC77C" w14:textId="77777777" w:rsidTr="001D18E6">
        <w:trPr>
          <w:trHeight w:val="233"/>
        </w:trPr>
        <w:tc>
          <w:tcPr>
            <w:tcW w:w="2381" w:type="dxa"/>
          </w:tcPr>
          <w:p w14:paraId="49846121" w14:textId="77777777" w:rsidR="00072314" w:rsidRPr="0008696C" w:rsidRDefault="00262F5D" w:rsidP="00262F5D">
            <w:r>
              <w:t>Seat Repository Subsystem</w:t>
            </w:r>
          </w:p>
        </w:tc>
        <w:tc>
          <w:tcPr>
            <w:tcW w:w="7825" w:type="dxa"/>
          </w:tcPr>
          <w:p w14:paraId="768F08D3" w14:textId="77777777" w:rsidR="00262F5D" w:rsidRDefault="00262F5D" w:rsidP="00262F5D">
            <w:r>
              <w:t>The Seat Repository Subsystem is the abstraction that contains the Seat Adjustment Repository or Multicontour Adjustment Repository, depending on configuration.</w:t>
            </w:r>
          </w:p>
          <w:p w14:paraId="68527EAF" w14:textId="77777777" w:rsidR="00262F5D" w:rsidRDefault="00262F5D" w:rsidP="00262F5D"/>
          <w:p w14:paraId="3FD2FF7A" w14:textId="77777777" w:rsidR="00262F5D" w:rsidRDefault="00262F5D" w:rsidP="00262F5D">
            <w:r>
              <w:t>Owner: Jonathan Iaquinto</w:t>
            </w:r>
          </w:p>
        </w:tc>
      </w:tr>
      <w:tr w:rsidR="00072314" w:rsidRPr="00126E7B" w14:paraId="614FB20F" w14:textId="77777777" w:rsidTr="001D18E6">
        <w:trPr>
          <w:trHeight w:val="233"/>
        </w:trPr>
        <w:tc>
          <w:tcPr>
            <w:tcW w:w="2381" w:type="dxa"/>
          </w:tcPr>
          <w:p w14:paraId="38B4A38F" w14:textId="77777777" w:rsidR="00072314" w:rsidRPr="0008696C" w:rsidRDefault="00262F5D" w:rsidP="00262F5D">
            <w:r>
              <w:t>Seat System</w:t>
            </w:r>
          </w:p>
        </w:tc>
        <w:tc>
          <w:tcPr>
            <w:tcW w:w="7825" w:type="dxa"/>
          </w:tcPr>
          <w:p w14:paraId="04F371AE" w14:textId="77777777" w:rsidR="00262F5D" w:rsidRDefault="00262F5D" w:rsidP="00262F5D">
            <w:r>
              <w:t>The Seat System is the abstraction that encompasses the system and features that are responsible for executing the Automatic Saving functionality relating to a seat, whether it is a driver seat, passenger seat, or other seat.</w:t>
            </w:r>
          </w:p>
          <w:p w14:paraId="0A5CD3B1" w14:textId="77777777" w:rsidR="00262F5D" w:rsidRDefault="00262F5D" w:rsidP="00262F5D"/>
          <w:p w14:paraId="2631D89C" w14:textId="77777777" w:rsidR="00262F5D" w:rsidRDefault="00262F5D" w:rsidP="00262F5D">
            <w:r>
              <w:t>Owner: Jonathan Iaquinto</w:t>
            </w:r>
          </w:p>
        </w:tc>
      </w:tr>
      <w:tr w:rsidR="00072314" w:rsidRPr="00126E7B" w14:paraId="5552B46F" w14:textId="77777777" w:rsidTr="001D18E6">
        <w:trPr>
          <w:trHeight w:val="233"/>
        </w:trPr>
        <w:tc>
          <w:tcPr>
            <w:tcW w:w="2381" w:type="dxa"/>
          </w:tcPr>
          <w:p w14:paraId="496EDE0A" w14:textId="77777777" w:rsidR="00072314" w:rsidRPr="0008696C" w:rsidRDefault="00262F5D" w:rsidP="00262F5D">
            <w:r>
              <w:t>Short Time Constant</w:t>
            </w:r>
          </w:p>
        </w:tc>
        <w:tc>
          <w:tcPr>
            <w:tcW w:w="7825" w:type="dxa"/>
          </w:tcPr>
          <w:p w14:paraId="3D48F163" w14:textId="77777777" w:rsidR="00262F5D" w:rsidRDefault="00262F5D" w:rsidP="00262F5D">
            <w:r>
              <w:t>Configurable parameter that indicates how long the Auto Save function will wait for a position adjustment when in reverse.</w:t>
            </w:r>
          </w:p>
          <w:p w14:paraId="32612EF1" w14:textId="77777777" w:rsidR="00262F5D" w:rsidRDefault="00262F5D" w:rsidP="00262F5D">
            <w:r>
              <w:t>Currently defined as 5 seconds.</w:t>
            </w:r>
          </w:p>
        </w:tc>
      </w:tr>
      <w:tr w:rsidR="00072314" w:rsidRPr="00126E7B" w14:paraId="67B2319C" w14:textId="77777777" w:rsidTr="001D18E6">
        <w:trPr>
          <w:trHeight w:val="233"/>
        </w:trPr>
        <w:tc>
          <w:tcPr>
            <w:tcW w:w="2381" w:type="dxa"/>
          </w:tcPr>
          <w:p w14:paraId="60E0DAD7" w14:textId="77777777" w:rsidR="00072314" w:rsidRPr="0008696C" w:rsidRDefault="00262F5D" w:rsidP="00262F5D">
            <w:r>
              <w:t>Side Mirror Adjustment Repository</w:t>
            </w:r>
          </w:p>
        </w:tc>
        <w:tc>
          <w:tcPr>
            <w:tcW w:w="7825" w:type="dxa"/>
          </w:tcPr>
          <w:p w14:paraId="2D38661D" w14:textId="77777777" w:rsidR="00262F5D" w:rsidRDefault="00262F5D" w:rsidP="00262F5D">
            <w:r>
              <w:t>An Adjustment Repository for holding adjustments in the Side Mirror Sub-Domain.</w:t>
            </w:r>
          </w:p>
        </w:tc>
      </w:tr>
      <w:tr w:rsidR="00072314" w:rsidRPr="00126E7B" w14:paraId="2F369150" w14:textId="77777777" w:rsidTr="001D18E6">
        <w:trPr>
          <w:trHeight w:val="233"/>
        </w:trPr>
        <w:tc>
          <w:tcPr>
            <w:tcW w:w="2381" w:type="dxa"/>
          </w:tcPr>
          <w:p w14:paraId="3A262E06" w14:textId="77777777" w:rsidR="00072314" w:rsidRPr="0008696C" w:rsidRDefault="00262F5D" w:rsidP="00262F5D">
            <w:r>
              <w:t>Side Mirror Axis Controller</w:t>
            </w:r>
          </w:p>
        </w:tc>
        <w:tc>
          <w:tcPr>
            <w:tcW w:w="7825" w:type="dxa"/>
          </w:tcPr>
          <w:p w14:paraId="65C07BC9" w14:textId="77777777" w:rsidR="00262F5D" w:rsidRDefault="00262F5D" w:rsidP="00262F5D">
            <w:r>
              <w:t>The Side Mirror Axis Controller is the abstraction that determines how to respond to an adjustment has been made for a specific Side Mirror Axis.</w:t>
            </w:r>
          </w:p>
          <w:p w14:paraId="2459C588" w14:textId="77777777" w:rsidR="00262F5D" w:rsidRDefault="00262F5D" w:rsidP="00262F5D"/>
          <w:p w14:paraId="22FBC162" w14:textId="77777777" w:rsidR="00262F5D" w:rsidRDefault="00262F5D" w:rsidP="00262F5D">
            <w:r>
              <w:t>Owner: Newton Filho, Ibaa Al-Hayek</w:t>
            </w:r>
          </w:p>
        </w:tc>
      </w:tr>
      <w:tr w:rsidR="00072314" w:rsidRPr="00126E7B" w14:paraId="46575400" w14:textId="77777777" w:rsidTr="001D18E6">
        <w:trPr>
          <w:trHeight w:val="233"/>
        </w:trPr>
        <w:tc>
          <w:tcPr>
            <w:tcW w:w="2381" w:type="dxa"/>
          </w:tcPr>
          <w:p w14:paraId="5B717331" w14:textId="77777777" w:rsidR="00072314" w:rsidRPr="0008696C" w:rsidRDefault="00262F5D" w:rsidP="00262F5D">
            <w:r>
              <w:t>Side Mirror Axis Sensor</w:t>
            </w:r>
          </w:p>
        </w:tc>
        <w:tc>
          <w:tcPr>
            <w:tcW w:w="7825" w:type="dxa"/>
          </w:tcPr>
          <w:p w14:paraId="2A5D036E" w14:textId="77777777" w:rsidR="00262F5D" w:rsidRDefault="00262F5D" w:rsidP="00262F5D">
            <w:r>
              <w:t>The Side Mirror Axis Sensor is the abstraction that determines that an adjustment has been made for a specific Side Mirror Axis.</w:t>
            </w:r>
          </w:p>
          <w:p w14:paraId="4D596AA0" w14:textId="77777777" w:rsidR="00262F5D" w:rsidRDefault="00262F5D" w:rsidP="00262F5D"/>
          <w:p w14:paraId="7A5C69E4" w14:textId="77777777" w:rsidR="00262F5D" w:rsidRDefault="00262F5D" w:rsidP="00262F5D">
            <w:r>
              <w:t>Owner: Newton Filho, Ibaa Al-Hayek</w:t>
            </w:r>
          </w:p>
        </w:tc>
      </w:tr>
      <w:tr w:rsidR="00072314" w:rsidRPr="00126E7B" w14:paraId="0592C675" w14:textId="77777777" w:rsidTr="001D18E6">
        <w:trPr>
          <w:trHeight w:val="233"/>
        </w:trPr>
        <w:tc>
          <w:tcPr>
            <w:tcW w:w="2381" w:type="dxa"/>
          </w:tcPr>
          <w:p w14:paraId="1F3E6DBA" w14:textId="77777777" w:rsidR="00072314" w:rsidRPr="0008696C" w:rsidRDefault="00262F5D" w:rsidP="00262F5D">
            <w:r>
              <w:t>Side Mirror Axis Subsystem</w:t>
            </w:r>
          </w:p>
        </w:tc>
        <w:tc>
          <w:tcPr>
            <w:tcW w:w="7825" w:type="dxa"/>
          </w:tcPr>
          <w:p w14:paraId="3904375C" w14:textId="77777777" w:rsidR="00262F5D" w:rsidRDefault="00262F5D" w:rsidP="00262F5D">
            <w:r>
              <w:t>The Side Mirror Axis Subsystem is the abstraction that encompasses the system and features that are responsible for executing the Automatic Saving functionality relating to a specific mirror axis.</w:t>
            </w:r>
          </w:p>
          <w:p w14:paraId="71CCA680" w14:textId="77777777" w:rsidR="00262F5D" w:rsidRDefault="00262F5D" w:rsidP="00262F5D"/>
          <w:p w14:paraId="531C73C9" w14:textId="77777777" w:rsidR="00262F5D" w:rsidRDefault="00262F5D" w:rsidP="00262F5D">
            <w:r>
              <w:t>Owner: Newton Filho, Ibaa Al-Hayek</w:t>
            </w:r>
          </w:p>
        </w:tc>
      </w:tr>
      <w:tr w:rsidR="00072314" w:rsidRPr="00126E7B" w14:paraId="60128D55" w14:textId="77777777" w:rsidTr="001D18E6">
        <w:trPr>
          <w:trHeight w:val="233"/>
        </w:trPr>
        <w:tc>
          <w:tcPr>
            <w:tcW w:w="2381" w:type="dxa"/>
          </w:tcPr>
          <w:p w14:paraId="6AD42136" w14:textId="77777777" w:rsidR="00072314" w:rsidRPr="0008696C" w:rsidRDefault="00262F5D" w:rsidP="00262F5D">
            <w:r>
              <w:t>Side Mirror Repository Controller</w:t>
            </w:r>
          </w:p>
        </w:tc>
        <w:tc>
          <w:tcPr>
            <w:tcW w:w="7825" w:type="dxa"/>
          </w:tcPr>
          <w:p w14:paraId="670B02FC" w14:textId="77777777" w:rsidR="00262F5D" w:rsidRDefault="00262F5D" w:rsidP="00262F5D">
            <w:r>
              <w:t>The Side Mirror Repository Controller is the abstraction that controls the Left Side Mirror Adjustment Repository or Right Side Mirror Adjustment Repository, depending on configuration.</w:t>
            </w:r>
          </w:p>
          <w:p w14:paraId="2C7E6CD1" w14:textId="77777777" w:rsidR="00262F5D" w:rsidRDefault="00262F5D" w:rsidP="00262F5D"/>
          <w:p w14:paraId="09215DA7" w14:textId="77777777" w:rsidR="00262F5D" w:rsidRDefault="00262F5D" w:rsidP="00262F5D">
            <w:r>
              <w:t>Owner: Newton Filho, Ibaa Al-Hayek</w:t>
            </w:r>
          </w:p>
        </w:tc>
      </w:tr>
      <w:tr w:rsidR="00072314" w:rsidRPr="00126E7B" w14:paraId="65481588" w14:textId="77777777" w:rsidTr="001D18E6">
        <w:trPr>
          <w:trHeight w:val="233"/>
        </w:trPr>
        <w:tc>
          <w:tcPr>
            <w:tcW w:w="2381" w:type="dxa"/>
          </w:tcPr>
          <w:p w14:paraId="42C4E286" w14:textId="77777777" w:rsidR="00072314" w:rsidRPr="0008696C" w:rsidRDefault="00262F5D" w:rsidP="00262F5D">
            <w:r>
              <w:lastRenderedPageBreak/>
              <w:t>Side Mirror Repository Subsystem</w:t>
            </w:r>
          </w:p>
        </w:tc>
        <w:tc>
          <w:tcPr>
            <w:tcW w:w="7825" w:type="dxa"/>
          </w:tcPr>
          <w:p w14:paraId="1633170F" w14:textId="77777777" w:rsidR="00262F5D" w:rsidRDefault="00262F5D" w:rsidP="00262F5D">
            <w:r>
              <w:t>The Side Mirror Repository Subsystem is the abstraction that contains the Left Side Mirror Adjustment Repository or Right Side Mirror Adjustment Repository, depending on configuration.</w:t>
            </w:r>
          </w:p>
          <w:p w14:paraId="41084EE6" w14:textId="77777777" w:rsidR="00262F5D" w:rsidRDefault="00262F5D" w:rsidP="00262F5D"/>
          <w:p w14:paraId="76C7AD16" w14:textId="77777777" w:rsidR="00262F5D" w:rsidRDefault="00262F5D" w:rsidP="00262F5D">
            <w:r>
              <w:t>Owner: Newton Filho, Ibaa Al-Hayek</w:t>
            </w:r>
          </w:p>
        </w:tc>
      </w:tr>
      <w:tr w:rsidR="00072314" w:rsidRPr="00126E7B" w14:paraId="08382B97" w14:textId="77777777" w:rsidTr="001D18E6">
        <w:trPr>
          <w:trHeight w:val="233"/>
        </w:trPr>
        <w:tc>
          <w:tcPr>
            <w:tcW w:w="2381" w:type="dxa"/>
          </w:tcPr>
          <w:p w14:paraId="196EFC04" w14:textId="77777777" w:rsidR="00072314" w:rsidRPr="0008696C" w:rsidRDefault="00262F5D" w:rsidP="00262F5D">
            <w:r>
              <w:t>Side Mirror System</w:t>
            </w:r>
          </w:p>
        </w:tc>
        <w:tc>
          <w:tcPr>
            <w:tcW w:w="7825" w:type="dxa"/>
          </w:tcPr>
          <w:p w14:paraId="51C6F7B9" w14:textId="77777777" w:rsidR="00262F5D" w:rsidRDefault="00262F5D" w:rsidP="00262F5D">
            <w:r>
              <w:t>The Side Mirror System is the abstraction that encompasses the system and features that are responsible for executing the Automatic Saving functionality relating to a mirror, whether it is a driver or passenger mirror.</w:t>
            </w:r>
          </w:p>
          <w:p w14:paraId="591A5EFB" w14:textId="77777777" w:rsidR="00262F5D" w:rsidRDefault="00262F5D" w:rsidP="00262F5D"/>
          <w:p w14:paraId="63BA96CD" w14:textId="77777777" w:rsidR="00262F5D" w:rsidRDefault="00262F5D" w:rsidP="00262F5D">
            <w:r>
              <w:t>Owner: Newton Filho, Ibaa Al-Hayek</w:t>
            </w:r>
          </w:p>
        </w:tc>
      </w:tr>
      <w:tr w:rsidR="00072314" w:rsidRPr="00126E7B" w14:paraId="2E76170C" w14:textId="77777777" w:rsidTr="001D18E6">
        <w:trPr>
          <w:trHeight w:val="233"/>
        </w:trPr>
        <w:tc>
          <w:tcPr>
            <w:tcW w:w="2381" w:type="dxa"/>
          </w:tcPr>
          <w:p w14:paraId="6DECEFA8" w14:textId="77777777" w:rsidR="00072314" w:rsidRPr="0008696C" w:rsidRDefault="00262F5D" w:rsidP="00262F5D">
            <w:r>
              <w:t>SMAS-SMAC Interface</w:t>
            </w:r>
          </w:p>
        </w:tc>
        <w:tc>
          <w:tcPr>
            <w:tcW w:w="7825" w:type="dxa"/>
          </w:tcPr>
          <w:p w14:paraId="35B2FBE4" w14:textId="77777777" w:rsidR="00262F5D" w:rsidRDefault="00262F5D" w:rsidP="00262F5D">
            <w:r>
              <w:t>The interface by which the Side Mirror Axis Subsystem provides the Side Mirror Axis Controller with the Auto Save Feature’s control flows. It is also the means by which the Side Mirror Axis Controller reports the current classification of its axis.</w:t>
            </w:r>
          </w:p>
        </w:tc>
      </w:tr>
      <w:tr w:rsidR="00072314" w:rsidRPr="00126E7B" w14:paraId="44EB287C" w14:textId="77777777" w:rsidTr="001D18E6">
        <w:trPr>
          <w:trHeight w:val="233"/>
        </w:trPr>
        <w:tc>
          <w:tcPr>
            <w:tcW w:w="2381" w:type="dxa"/>
          </w:tcPr>
          <w:p w14:paraId="035EEA33" w14:textId="77777777" w:rsidR="00072314" w:rsidRPr="0008696C" w:rsidRDefault="00262F5D" w:rsidP="00262F5D">
            <w:r>
              <w:t>SMAS-SMASE Interface</w:t>
            </w:r>
          </w:p>
        </w:tc>
        <w:tc>
          <w:tcPr>
            <w:tcW w:w="7825" w:type="dxa"/>
          </w:tcPr>
          <w:p w14:paraId="6B4B5AE6" w14:textId="77777777" w:rsidR="00262F5D" w:rsidRDefault="00262F5D" w:rsidP="00262F5D">
            <w:r>
              <w:t xml:space="preserve">The interface by which the Side Mirror Axis Subsystem provides the Side Mirror Axis Sensor with the Auto Save Feature’s control flows. </w:t>
            </w:r>
          </w:p>
        </w:tc>
      </w:tr>
      <w:tr w:rsidR="00072314" w:rsidRPr="00126E7B" w14:paraId="0EC61CBA" w14:textId="77777777" w:rsidTr="001D18E6">
        <w:trPr>
          <w:trHeight w:val="233"/>
        </w:trPr>
        <w:tc>
          <w:tcPr>
            <w:tcW w:w="2381" w:type="dxa"/>
          </w:tcPr>
          <w:p w14:paraId="0C7CEB80" w14:textId="77777777" w:rsidR="00072314" w:rsidRPr="0008696C" w:rsidRDefault="00262F5D" w:rsidP="00262F5D">
            <w:r>
              <w:t>SMAS-SMRC Interface</w:t>
            </w:r>
          </w:p>
        </w:tc>
        <w:tc>
          <w:tcPr>
            <w:tcW w:w="7825" w:type="dxa"/>
          </w:tcPr>
          <w:p w14:paraId="2F6347CC" w14:textId="77777777" w:rsidR="00262F5D" w:rsidRDefault="00262F5D" w:rsidP="00262F5D">
            <w:r>
              <w:t>The interface by which the Side Mirror Repository Subsystem provides the Side Mirror Repository Controller with the Auto Save Feature’s control flows and the adjustment classifications of every axis in the Side Mirror System. It is also the means by which the Side Mirror Repository Controller reports the combined classification of all the axes in the Side Mirror System.</w:t>
            </w:r>
          </w:p>
        </w:tc>
      </w:tr>
      <w:tr w:rsidR="00072314" w:rsidRPr="00126E7B" w14:paraId="26ED7F61" w14:textId="77777777" w:rsidTr="001D18E6">
        <w:trPr>
          <w:trHeight w:val="233"/>
        </w:trPr>
        <w:tc>
          <w:tcPr>
            <w:tcW w:w="2381" w:type="dxa"/>
          </w:tcPr>
          <w:p w14:paraId="6148C736" w14:textId="77777777" w:rsidR="00072314" w:rsidRPr="0008696C" w:rsidRDefault="00262F5D" w:rsidP="00262F5D">
            <w:r>
              <w:t>SMAS-SMRS Interface</w:t>
            </w:r>
          </w:p>
        </w:tc>
        <w:tc>
          <w:tcPr>
            <w:tcW w:w="7825" w:type="dxa"/>
          </w:tcPr>
          <w:p w14:paraId="400F52EF" w14:textId="77777777" w:rsidR="00262F5D" w:rsidRDefault="00262F5D" w:rsidP="00262F5D">
            <w:r>
              <w:t>The interface by which the Side Mirror Axis Subsystem provides the Side Mirror Repository Subsystem with the adjustment classifications of every axis in the Side Mirror System.</w:t>
            </w:r>
          </w:p>
        </w:tc>
      </w:tr>
      <w:tr w:rsidR="00072314" w:rsidRPr="00126E7B" w14:paraId="13B41FEC" w14:textId="77777777" w:rsidTr="001D18E6">
        <w:trPr>
          <w:trHeight w:val="233"/>
        </w:trPr>
        <w:tc>
          <w:tcPr>
            <w:tcW w:w="2381" w:type="dxa"/>
          </w:tcPr>
          <w:p w14:paraId="003C7CF1" w14:textId="77777777" w:rsidR="00072314" w:rsidRPr="0008696C" w:rsidRDefault="00262F5D" w:rsidP="00262F5D">
            <w:r>
              <w:t>SMASE-SMAC Interface</w:t>
            </w:r>
          </w:p>
        </w:tc>
        <w:tc>
          <w:tcPr>
            <w:tcW w:w="7825" w:type="dxa"/>
          </w:tcPr>
          <w:p w14:paraId="2B91CEB7" w14:textId="77777777" w:rsidR="00262F5D" w:rsidRDefault="00262F5D" w:rsidP="00262F5D">
            <w:r>
              <w:t>The interface by which a Side Mirror Axis Sensor can indicate to the Side Mirror Axis Controller than an adjustment has occurred.</w:t>
            </w:r>
          </w:p>
        </w:tc>
      </w:tr>
      <w:tr w:rsidR="00072314" w:rsidRPr="00126E7B" w14:paraId="71864DF1" w14:textId="77777777" w:rsidTr="001D18E6">
        <w:trPr>
          <w:trHeight w:val="233"/>
        </w:trPr>
        <w:tc>
          <w:tcPr>
            <w:tcW w:w="2381" w:type="dxa"/>
          </w:tcPr>
          <w:p w14:paraId="00394FA5" w14:textId="77777777" w:rsidR="00072314" w:rsidRPr="0008696C" w:rsidRDefault="00262F5D" w:rsidP="00262F5D">
            <w:r>
              <w:t>SS-SAS Interface</w:t>
            </w:r>
          </w:p>
        </w:tc>
        <w:tc>
          <w:tcPr>
            <w:tcW w:w="7825" w:type="dxa"/>
          </w:tcPr>
          <w:p w14:paraId="31B1152E" w14:textId="77777777" w:rsidR="00262F5D" w:rsidRDefault="00262F5D" w:rsidP="00262F5D">
            <w:r>
              <w:t>The interface by which the Seat System provides the Seat Axis Subsystem with the Auto Save Feature's control flows.</w:t>
            </w:r>
          </w:p>
        </w:tc>
      </w:tr>
      <w:tr w:rsidR="00072314" w:rsidRPr="00126E7B" w14:paraId="136EEC96" w14:textId="77777777" w:rsidTr="001D18E6">
        <w:trPr>
          <w:trHeight w:val="233"/>
        </w:trPr>
        <w:tc>
          <w:tcPr>
            <w:tcW w:w="2381" w:type="dxa"/>
          </w:tcPr>
          <w:p w14:paraId="486902AC" w14:textId="77777777" w:rsidR="00072314" w:rsidRPr="0008696C" w:rsidRDefault="00262F5D" w:rsidP="00262F5D">
            <w:r>
              <w:t>SS-SRS Interface</w:t>
            </w:r>
          </w:p>
        </w:tc>
        <w:tc>
          <w:tcPr>
            <w:tcW w:w="7825" w:type="dxa"/>
          </w:tcPr>
          <w:p w14:paraId="7F985E84" w14:textId="77777777" w:rsidR="00262F5D" w:rsidRDefault="00262F5D" w:rsidP="00262F5D">
            <w:r>
              <w:t>The interface by which the Seat System provides the Seat Repository Subsystem with the Auto Save Feature's control flows. It is also the means by which the Seat Repository Subsystem reports the combined classification of all the axes in the Seat System.</w:t>
            </w:r>
          </w:p>
        </w:tc>
      </w:tr>
      <w:tr w:rsidR="00072314" w:rsidRPr="00126E7B" w14:paraId="23A961E8" w14:textId="77777777" w:rsidTr="001D18E6">
        <w:trPr>
          <w:trHeight w:val="233"/>
        </w:trPr>
        <w:tc>
          <w:tcPr>
            <w:tcW w:w="2381" w:type="dxa"/>
          </w:tcPr>
          <w:p w14:paraId="2176E912" w14:textId="77777777" w:rsidR="00072314" w:rsidRPr="0008696C" w:rsidRDefault="00262F5D" w:rsidP="00262F5D">
            <w:r>
              <w:t>Steering Wheel Adjustment Repository</w:t>
            </w:r>
          </w:p>
        </w:tc>
        <w:tc>
          <w:tcPr>
            <w:tcW w:w="7825" w:type="dxa"/>
          </w:tcPr>
          <w:p w14:paraId="69D82251" w14:textId="77777777" w:rsidR="00262F5D" w:rsidRDefault="00262F5D" w:rsidP="00262F5D">
            <w:r>
              <w:t>An Adjustment Repository for holding adjustments in the Steering Wheel Sub-Domain.</w:t>
            </w:r>
          </w:p>
        </w:tc>
      </w:tr>
      <w:tr w:rsidR="00072314" w:rsidRPr="00126E7B" w14:paraId="7A2E8B69" w14:textId="77777777" w:rsidTr="001D18E6">
        <w:trPr>
          <w:trHeight w:val="233"/>
        </w:trPr>
        <w:tc>
          <w:tcPr>
            <w:tcW w:w="2381" w:type="dxa"/>
          </w:tcPr>
          <w:p w14:paraId="341DCB03" w14:textId="77777777" w:rsidR="00072314" w:rsidRPr="0008696C" w:rsidRDefault="00262F5D" w:rsidP="00262F5D">
            <w:r>
              <w:t>Steering Wheel Axis Controller</w:t>
            </w:r>
          </w:p>
        </w:tc>
        <w:tc>
          <w:tcPr>
            <w:tcW w:w="7825" w:type="dxa"/>
          </w:tcPr>
          <w:p w14:paraId="760201BC" w14:textId="77777777" w:rsidR="00262F5D" w:rsidRDefault="00262F5D" w:rsidP="00262F5D">
            <w:r>
              <w:t>The Steering Wheel Axis Controller is the abstraction that determines how to respond to an adjustment has been made for a specific Steering Wheel Axis.</w:t>
            </w:r>
          </w:p>
          <w:p w14:paraId="46098CB9" w14:textId="77777777" w:rsidR="00262F5D" w:rsidRDefault="00262F5D" w:rsidP="00262F5D"/>
          <w:p w14:paraId="77685FC2" w14:textId="77777777" w:rsidR="00262F5D" w:rsidRDefault="00262F5D" w:rsidP="00262F5D">
            <w:r>
              <w:t>Owner: Jonathan Iaquinto</w:t>
            </w:r>
          </w:p>
        </w:tc>
      </w:tr>
      <w:tr w:rsidR="00072314" w:rsidRPr="00126E7B" w14:paraId="6C807FD9" w14:textId="77777777" w:rsidTr="001D18E6">
        <w:trPr>
          <w:trHeight w:val="233"/>
        </w:trPr>
        <w:tc>
          <w:tcPr>
            <w:tcW w:w="2381" w:type="dxa"/>
          </w:tcPr>
          <w:p w14:paraId="66A737C0" w14:textId="77777777" w:rsidR="00072314" w:rsidRPr="0008696C" w:rsidRDefault="00262F5D" w:rsidP="00262F5D">
            <w:r>
              <w:t>Steering Wheel Axis Sensor</w:t>
            </w:r>
          </w:p>
        </w:tc>
        <w:tc>
          <w:tcPr>
            <w:tcW w:w="7825" w:type="dxa"/>
          </w:tcPr>
          <w:p w14:paraId="38129D4A" w14:textId="77777777" w:rsidR="00262F5D" w:rsidRDefault="00262F5D" w:rsidP="00262F5D">
            <w:r>
              <w:t>The Steering Wheel Axis Sensor is the abstraction that determines that an adjustment has been made for a specific Steering Wheel Axis.</w:t>
            </w:r>
          </w:p>
          <w:p w14:paraId="3D28DFDF" w14:textId="77777777" w:rsidR="00262F5D" w:rsidRDefault="00262F5D" w:rsidP="00262F5D"/>
          <w:p w14:paraId="64214C7F" w14:textId="77777777" w:rsidR="00262F5D" w:rsidRDefault="00262F5D" w:rsidP="00262F5D">
            <w:r>
              <w:t>Owner: Jonathan Iaquinto</w:t>
            </w:r>
          </w:p>
        </w:tc>
      </w:tr>
      <w:tr w:rsidR="00072314" w:rsidRPr="00126E7B" w14:paraId="5C090650" w14:textId="77777777" w:rsidTr="001D18E6">
        <w:trPr>
          <w:trHeight w:val="233"/>
        </w:trPr>
        <w:tc>
          <w:tcPr>
            <w:tcW w:w="2381" w:type="dxa"/>
          </w:tcPr>
          <w:p w14:paraId="18B58E43" w14:textId="77777777" w:rsidR="00072314" w:rsidRPr="0008696C" w:rsidRDefault="00262F5D" w:rsidP="00262F5D">
            <w:r>
              <w:t>Steering Wheel Axis Subsystem</w:t>
            </w:r>
          </w:p>
        </w:tc>
        <w:tc>
          <w:tcPr>
            <w:tcW w:w="7825" w:type="dxa"/>
          </w:tcPr>
          <w:p w14:paraId="081F5F82" w14:textId="77777777" w:rsidR="00262F5D" w:rsidRDefault="00262F5D" w:rsidP="00262F5D">
            <w:r>
              <w:t>The Steering Wheel Axis Subsystem is the abstraction that encompasses the system and features that are responsible for executing the Automatic Saving functionality relating to a specific Steering Wheel Axis.</w:t>
            </w:r>
          </w:p>
          <w:p w14:paraId="369FB66C" w14:textId="77777777" w:rsidR="00262F5D" w:rsidRDefault="00262F5D" w:rsidP="00262F5D"/>
          <w:p w14:paraId="28262FEB" w14:textId="77777777" w:rsidR="00262F5D" w:rsidRDefault="00262F5D" w:rsidP="00262F5D">
            <w:r>
              <w:t>Owner: Jonathan Iaquinto</w:t>
            </w:r>
          </w:p>
        </w:tc>
      </w:tr>
      <w:tr w:rsidR="00072314" w:rsidRPr="00126E7B" w14:paraId="43BBDB54" w14:textId="77777777" w:rsidTr="001D18E6">
        <w:trPr>
          <w:trHeight w:val="233"/>
        </w:trPr>
        <w:tc>
          <w:tcPr>
            <w:tcW w:w="2381" w:type="dxa"/>
          </w:tcPr>
          <w:p w14:paraId="614410E3" w14:textId="77777777" w:rsidR="00072314" w:rsidRPr="0008696C" w:rsidRDefault="00262F5D" w:rsidP="00262F5D">
            <w:r>
              <w:t>Steering Wheel Repository Controller</w:t>
            </w:r>
          </w:p>
        </w:tc>
        <w:tc>
          <w:tcPr>
            <w:tcW w:w="7825" w:type="dxa"/>
          </w:tcPr>
          <w:p w14:paraId="0B48CEE7" w14:textId="77777777" w:rsidR="00262F5D" w:rsidRDefault="00262F5D" w:rsidP="00262F5D">
            <w:r>
              <w:t>The Steering Wheel Repository Controller is the abstraction that controls the Steering Wheel Adjustment Repository.</w:t>
            </w:r>
          </w:p>
          <w:p w14:paraId="03361FC1" w14:textId="77777777" w:rsidR="00262F5D" w:rsidRDefault="00262F5D" w:rsidP="00262F5D"/>
          <w:p w14:paraId="4E6CEC8E" w14:textId="77777777" w:rsidR="00262F5D" w:rsidRDefault="00262F5D" w:rsidP="00262F5D">
            <w:r>
              <w:t>Owner: Jonathan Iaquinto</w:t>
            </w:r>
          </w:p>
        </w:tc>
      </w:tr>
      <w:tr w:rsidR="00072314" w:rsidRPr="00126E7B" w14:paraId="3DAFD3C3" w14:textId="77777777" w:rsidTr="001D18E6">
        <w:trPr>
          <w:trHeight w:val="233"/>
        </w:trPr>
        <w:tc>
          <w:tcPr>
            <w:tcW w:w="2381" w:type="dxa"/>
          </w:tcPr>
          <w:p w14:paraId="18DA0AE5" w14:textId="77777777" w:rsidR="00072314" w:rsidRPr="0008696C" w:rsidRDefault="00262F5D" w:rsidP="00262F5D">
            <w:r>
              <w:t>Steering Wheel Repository Subsystem</w:t>
            </w:r>
          </w:p>
        </w:tc>
        <w:tc>
          <w:tcPr>
            <w:tcW w:w="7825" w:type="dxa"/>
          </w:tcPr>
          <w:p w14:paraId="7FE0C3D0" w14:textId="77777777" w:rsidR="00262F5D" w:rsidRDefault="00262F5D" w:rsidP="00262F5D">
            <w:r>
              <w:t>The Steering Wheel Repository Subsystem is the abstraction that contains the Steering Wheel Adjustment Repository.</w:t>
            </w:r>
          </w:p>
          <w:p w14:paraId="6CC4ED7C" w14:textId="77777777" w:rsidR="00262F5D" w:rsidRDefault="00262F5D" w:rsidP="00262F5D"/>
          <w:p w14:paraId="59D78FAD" w14:textId="77777777" w:rsidR="00262F5D" w:rsidRDefault="00262F5D" w:rsidP="00262F5D">
            <w:r>
              <w:t>Owner: Jonathan Iaquinto</w:t>
            </w:r>
          </w:p>
        </w:tc>
      </w:tr>
      <w:tr w:rsidR="00072314" w:rsidRPr="00126E7B" w14:paraId="560B1062" w14:textId="77777777" w:rsidTr="001D18E6">
        <w:trPr>
          <w:trHeight w:val="233"/>
        </w:trPr>
        <w:tc>
          <w:tcPr>
            <w:tcW w:w="2381" w:type="dxa"/>
          </w:tcPr>
          <w:p w14:paraId="1D5BB99B" w14:textId="77777777" w:rsidR="00072314" w:rsidRPr="0008696C" w:rsidRDefault="00262F5D" w:rsidP="00262F5D">
            <w:r>
              <w:lastRenderedPageBreak/>
              <w:t>Steering Wheel System</w:t>
            </w:r>
          </w:p>
        </w:tc>
        <w:tc>
          <w:tcPr>
            <w:tcW w:w="7825" w:type="dxa"/>
          </w:tcPr>
          <w:p w14:paraId="62EC3A03" w14:textId="77777777" w:rsidR="00262F5D" w:rsidRDefault="00262F5D" w:rsidP="00262F5D">
            <w:r>
              <w:t>The Steering Wheel System is the abstraction that encompasses the system and features that are responsible for executing the Automatic Saving functionality relating to the steering column.</w:t>
            </w:r>
          </w:p>
          <w:p w14:paraId="1B7A629A" w14:textId="77777777" w:rsidR="00262F5D" w:rsidRDefault="00262F5D" w:rsidP="00262F5D"/>
          <w:p w14:paraId="41257BCC" w14:textId="77777777" w:rsidR="00262F5D" w:rsidRDefault="00262F5D" w:rsidP="00262F5D">
            <w:r>
              <w:t>Owner: Jonathan Iaquinto</w:t>
            </w:r>
          </w:p>
        </w:tc>
      </w:tr>
      <w:tr w:rsidR="00072314" w:rsidRPr="00126E7B" w14:paraId="40EA54CD" w14:textId="77777777" w:rsidTr="001D18E6">
        <w:trPr>
          <w:trHeight w:val="233"/>
        </w:trPr>
        <w:tc>
          <w:tcPr>
            <w:tcW w:w="2381" w:type="dxa"/>
          </w:tcPr>
          <w:p w14:paraId="01806030" w14:textId="77777777" w:rsidR="00072314" w:rsidRPr="0008696C" w:rsidRDefault="00262F5D" w:rsidP="00262F5D">
            <w:r>
              <w:t>Sub-Domain</w:t>
            </w:r>
          </w:p>
        </w:tc>
        <w:tc>
          <w:tcPr>
            <w:tcW w:w="7825" w:type="dxa"/>
          </w:tcPr>
          <w:p w14:paraId="34F6CA16" w14:textId="77777777" w:rsidR="00262F5D" w:rsidRDefault="00262F5D" w:rsidP="00262F5D">
            <w:r>
              <w:t>A Sub-Domain is a subset of the Auto Save Domain. Each Sub-Domain consolidates its adjustments into one classification signal and sends it to the Infotainment Controller. The Sub-Domains for the Driver Profile are:</w:t>
            </w:r>
          </w:p>
          <w:p w14:paraId="7AB36DC1" w14:textId="77777777" w:rsidR="00262F5D" w:rsidRDefault="00262F5D" w:rsidP="00262F5D">
            <w:r>
              <w:t>1) Driver Seat</w:t>
            </w:r>
          </w:p>
          <w:p w14:paraId="5086808F" w14:textId="77777777" w:rsidR="00262F5D" w:rsidRDefault="00262F5D" w:rsidP="00262F5D">
            <w:r>
              <w:t>2) Multi-Contour Lumbar Support</w:t>
            </w:r>
          </w:p>
          <w:p w14:paraId="52FEBE59" w14:textId="77777777" w:rsidR="00262F5D" w:rsidRDefault="00262F5D" w:rsidP="00262F5D">
            <w:r>
              <w:t>3) Left Side Mirror</w:t>
            </w:r>
          </w:p>
          <w:p w14:paraId="11D9325A" w14:textId="77777777" w:rsidR="00262F5D" w:rsidRDefault="00262F5D" w:rsidP="00262F5D">
            <w:r>
              <w:t>4) Right Side Mirror</w:t>
            </w:r>
          </w:p>
          <w:p w14:paraId="546D6E40" w14:textId="77777777" w:rsidR="00262F5D" w:rsidRDefault="00262F5D" w:rsidP="00262F5D">
            <w:r>
              <w:t>5) Foot Pedals</w:t>
            </w:r>
          </w:p>
          <w:p w14:paraId="052B7900" w14:textId="77777777" w:rsidR="00262F5D" w:rsidRDefault="00262F5D" w:rsidP="00262F5D">
            <w:r>
              <w:t>6) Steering Column</w:t>
            </w:r>
          </w:p>
          <w:p w14:paraId="6FCDB01E" w14:textId="77777777" w:rsidR="00262F5D" w:rsidRDefault="00262F5D" w:rsidP="00262F5D">
            <w:r>
              <w:t>7) HUD</w:t>
            </w:r>
          </w:p>
        </w:tc>
      </w:tr>
      <w:tr w:rsidR="00072314" w:rsidRPr="00126E7B" w14:paraId="0659C017" w14:textId="77777777" w:rsidTr="001D18E6">
        <w:trPr>
          <w:trHeight w:val="233"/>
        </w:trPr>
        <w:tc>
          <w:tcPr>
            <w:tcW w:w="2381" w:type="dxa"/>
          </w:tcPr>
          <w:p w14:paraId="78C41782" w14:textId="77777777" w:rsidR="00072314" w:rsidRPr="0008696C" w:rsidRDefault="00262F5D" w:rsidP="00262F5D">
            <w:r>
              <w:t>SWAS-SWAC Interface</w:t>
            </w:r>
          </w:p>
        </w:tc>
        <w:tc>
          <w:tcPr>
            <w:tcW w:w="7825" w:type="dxa"/>
          </w:tcPr>
          <w:p w14:paraId="15C6CAAB" w14:textId="77777777" w:rsidR="00262F5D" w:rsidRDefault="00262F5D" w:rsidP="00262F5D">
            <w:r>
              <w:t>The interface by which the Steering Wheel Axis Subsystem provides the Steering Wheel Axis Controller with the Auto Save Feature’s control flows. It is also the means by which the Steering Wheel Axis Controller reports the current classification of its axis.</w:t>
            </w:r>
          </w:p>
        </w:tc>
      </w:tr>
      <w:tr w:rsidR="00072314" w:rsidRPr="00126E7B" w14:paraId="32A42BFA" w14:textId="77777777" w:rsidTr="001D18E6">
        <w:trPr>
          <w:trHeight w:val="233"/>
        </w:trPr>
        <w:tc>
          <w:tcPr>
            <w:tcW w:w="2381" w:type="dxa"/>
          </w:tcPr>
          <w:p w14:paraId="3C2AEE26" w14:textId="77777777" w:rsidR="00072314" w:rsidRPr="0008696C" w:rsidRDefault="00262F5D" w:rsidP="00262F5D">
            <w:r>
              <w:t>SWAS-SWASE Interface</w:t>
            </w:r>
          </w:p>
        </w:tc>
        <w:tc>
          <w:tcPr>
            <w:tcW w:w="7825" w:type="dxa"/>
          </w:tcPr>
          <w:p w14:paraId="55FEFFB2" w14:textId="77777777" w:rsidR="00262F5D" w:rsidRDefault="00262F5D" w:rsidP="00262F5D">
            <w:r>
              <w:t xml:space="preserve">The interface by which the Steering Wheel Axis Subsystem provides the Steering Wheel Axis Sensor with the Auto Save Feature’s control flows. </w:t>
            </w:r>
          </w:p>
        </w:tc>
      </w:tr>
      <w:tr w:rsidR="00072314" w:rsidRPr="00126E7B" w14:paraId="41F829D0" w14:textId="77777777" w:rsidTr="001D18E6">
        <w:trPr>
          <w:trHeight w:val="233"/>
        </w:trPr>
        <w:tc>
          <w:tcPr>
            <w:tcW w:w="2381" w:type="dxa"/>
          </w:tcPr>
          <w:p w14:paraId="5F37E744" w14:textId="77777777" w:rsidR="00072314" w:rsidRPr="0008696C" w:rsidRDefault="00262F5D" w:rsidP="00262F5D">
            <w:r>
              <w:t>SWAS-SWRC Interface</w:t>
            </w:r>
          </w:p>
        </w:tc>
        <w:tc>
          <w:tcPr>
            <w:tcW w:w="7825" w:type="dxa"/>
          </w:tcPr>
          <w:p w14:paraId="7EB0068C" w14:textId="77777777" w:rsidR="00262F5D" w:rsidRDefault="00262F5D" w:rsidP="00262F5D">
            <w:r>
              <w:t>The interface by which the Steering Wheel Repository Subsystem provides the Steering Wheel Repository Controller with the Auto Save Feature’s control flows and the adjustment classifications of every axis in the Steering Wheel System. It is also the means by which the Steering Wheel Repository Controller reports the combined classification of all the axes in the Steering Wheel System.</w:t>
            </w:r>
          </w:p>
        </w:tc>
      </w:tr>
      <w:tr w:rsidR="00072314" w:rsidRPr="00126E7B" w14:paraId="278C14D5" w14:textId="77777777" w:rsidTr="001D18E6">
        <w:trPr>
          <w:trHeight w:val="233"/>
        </w:trPr>
        <w:tc>
          <w:tcPr>
            <w:tcW w:w="2381" w:type="dxa"/>
          </w:tcPr>
          <w:p w14:paraId="6868DB44" w14:textId="77777777" w:rsidR="00072314" w:rsidRPr="0008696C" w:rsidRDefault="00262F5D" w:rsidP="00262F5D">
            <w:r>
              <w:t>SWAS-SWRS Interface</w:t>
            </w:r>
          </w:p>
        </w:tc>
        <w:tc>
          <w:tcPr>
            <w:tcW w:w="7825" w:type="dxa"/>
          </w:tcPr>
          <w:p w14:paraId="19B09D37" w14:textId="77777777" w:rsidR="00262F5D" w:rsidRDefault="00262F5D" w:rsidP="00262F5D">
            <w:r>
              <w:t>The interface by which the Steering Wheel Axis Subsystem provides the Steering Wheel Repository Subsystem with the adjustment classifications of every axis in the Steering Wheel System.</w:t>
            </w:r>
          </w:p>
        </w:tc>
      </w:tr>
      <w:tr w:rsidR="00072314" w:rsidRPr="00126E7B" w14:paraId="6AF1CF42" w14:textId="77777777" w:rsidTr="001D18E6">
        <w:trPr>
          <w:trHeight w:val="233"/>
        </w:trPr>
        <w:tc>
          <w:tcPr>
            <w:tcW w:w="2381" w:type="dxa"/>
          </w:tcPr>
          <w:p w14:paraId="4407FEA7" w14:textId="77777777" w:rsidR="00072314" w:rsidRPr="0008696C" w:rsidRDefault="00262F5D" w:rsidP="00262F5D">
            <w:r>
              <w:t>SWASE-SWAC Interface</w:t>
            </w:r>
          </w:p>
        </w:tc>
        <w:tc>
          <w:tcPr>
            <w:tcW w:w="7825" w:type="dxa"/>
          </w:tcPr>
          <w:p w14:paraId="01C12D41" w14:textId="77777777" w:rsidR="00262F5D" w:rsidRDefault="00262F5D" w:rsidP="00262F5D">
            <w:r>
              <w:t>The interface by which a Steering Wheel Axis Sensor can indicate to the Steering Wheel Axis Controller than an adjustment has occurred.</w:t>
            </w:r>
          </w:p>
        </w:tc>
      </w:tr>
      <w:tr w:rsidR="00072314" w:rsidRPr="00126E7B" w14:paraId="5EC13C56" w14:textId="77777777" w:rsidTr="001D18E6">
        <w:trPr>
          <w:trHeight w:val="233"/>
        </w:trPr>
        <w:tc>
          <w:tcPr>
            <w:tcW w:w="2381" w:type="dxa"/>
          </w:tcPr>
          <w:p w14:paraId="59A8FD1B" w14:textId="77777777" w:rsidR="00072314" w:rsidRPr="0008696C" w:rsidRDefault="00262F5D" w:rsidP="00262F5D">
            <w:r>
              <w:t>SWS-SWAS Interface</w:t>
            </w:r>
          </w:p>
        </w:tc>
        <w:tc>
          <w:tcPr>
            <w:tcW w:w="7825" w:type="dxa"/>
          </w:tcPr>
          <w:p w14:paraId="4302D564" w14:textId="77777777" w:rsidR="00262F5D" w:rsidRDefault="00262F5D" w:rsidP="00262F5D">
            <w:r>
              <w:t>The interface by which the Steering Wheel System provides the Steering Wheel Axis Subsystem with the Auto Save Feature's control flows.</w:t>
            </w:r>
          </w:p>
        </w:tc>
      </w:tr>
      <w:tr w:rsidR="00072314" w:rsidRPr="00126E7B" w14:paraId="030F856F" w14:textId="77777777" w:rsidTr="001D18E6">
        <w:trPr>
          <w:trHeight w:val="233"/>
        </w:trPr>
        <w:tc>
          <w:tcPr>
            <w:tcW w:w="2381" w:type="dxa"/>
          </w:tcPr>
          <w:p w14:paraId="3634955F" w14:textId="77777777" w:rsidR="00072314" w:rsidRPr="0008696C" w:rsidRDefault="00262F5D" w:rsidP="00262F5D">
            <w:r>
              <w:t>SWS-SWRS Interface</w:t>
            </w:r>
          </w:p>
        </w:tc>
        <w:tc>
          <w:tcPr>
            <w:tcW w:w="7825" w:type="dxa"/>
          </w:tcPr>
          <w:p w14:paraId="1A532718" w14:textId="77777777" w:rsidR="00262F5D" w:rsidRDefault="00262F5D" w:rsidP="00262F5D">
            <w:r>
              <w:t>The interface by which the Steering Wheel System provides the Steering Wheel Repository Subsystem with the Auto Save Feature's control flows. It is also the means by which the Steering Wheel Repository Subsystem reports the combined classification of all the axes in the Steering Wheel System.</w:t>
            </w:r>
          </w:p>
        </w:tc>
      </w:tr>
      <w:tr w:rsidR="00072314" w:rsidRPr="00126E7B" w14:paraId="03733D1A" w14:textId="77777777" w:rsidTr="001D18E6">
        <w:trPr>
          <w:trHeight w:val="233"/>
        </w:trPr>
        <w:tc>
          <w:tcPr>
            <w:tcW w:w="2381" w:type="dxa"/>
          </w:tcPr>
          <w:p w14:paraId="057EB245" w14:textId="77777777" w:rsidR="00072314" w:rsidRPr="0008696C" w:rsidRDefault="00262F5D" w:rsidP="00262F5D">
            <w:r>
              <w:t>Threshold</w:t>
            </w:r>
          </w:p>
        </w:tc>
        <w:tc>
          <w:tcPr>
            <w:tcW w:w="7825" w:type="dxa"/>
          </w:tcPr>
          <w:p w14:paraId="6889A45C" w14:textId="77777777" w:rsidR="00262F5D" w:rsidRDefault="00262F5D" w:rsidP="00262F5D">
            <w:r>
              <w:t>A threshold is a parameter that Auto Save uses to classify common adjustments. There are two types of thresholds: Threshold Classify Parameter and Minimum Classify Parameter.</w:t>
            </w:r>
          </w:p>
        </w:tc>
      </w:tr>
      <w:tr w:rsidR="00072314" w:rsidRPr="00126E7B" w14:paraId="224F2611" w14:textId="77777777" w:rsidTr="001D18E6">
        <w:trPr>
          <w:trHeight w:val="233"/>
        </w:trPr>
        <w:tc>
          <w:tcPr>
            <w:tcW w:w="2381" w:type="dxa"/>
          </w:tcPr>
          <w:p w14:paraId="76FBB0E9" w14:textId="77777777" w:rsidR="00072314" w:rsidRPr="0008696C" w:rsidRDefault="00262F5D" w:rsidP="00262F5D">
            <w:r>
              <w:t>Threshold Classify Parameter</w:t>
            </w:r>
          </w:p>
        </w:tc>
        <w:tc>
          <w:tcPr>
            <w:tcW w:w="7825" w:type="dxa"/>
          </w:tcPr>
          <w:p w14:paraId="30BEC9C4" w14:textId="77777777" w:rsidR="00262F5D" w:rsidRDefault="00262F5D" w:rsidP="00262F5D">
            <w:r>
              <w:t>Threshold Classify Parameter is a special threshold. It defines the amount of adjustment that must occur before Auto Save considers the adjustment major. Adjustments less than it are minor. Adjustments greater than or equal to it are major.</w:t>
            </w:r>
          </w:p>
        </w:tc>
      </w:tr>
      <w:tr w:rsidR="00072314" w:rsidRPr="00126E7B" w14:paraId="71DEC8ED" w14:textId="77777777" w:rsidTr="001D18E6">
        <w:trPr>
          <w:trHeight w:val="233"/>
        </w:trPr>
        <w:tc>
          <w:tcPr>
            <w:tcW w:w="2381" w:type="dxa"/>
          </w:tcPr>
          <w:p w14:paraId="5174270D" w14:textId="77777777" w:rsidR="00072314" w:rsidRPr="0008696C" w:rsidRDefault="00262F5D" w:rsidP="00262F5D">
            <w:r>
              <w:t>Trap State</w:t>
            </w:r>
          </w:p>
        </w:tc>
        <w:tc>
          <w:tcPr>
            <w:tcW w:w="7825" w:type="dxa"/>
          </w:tcPr>
          <w:p w14:paraId="700B057F" w14:textId="77777777" w:rsidR="00262F5D" w:rsidRDefault="00262F5D" w:rsidP="00262F5D">
            <w:r>
              <w:t xml:space="preserve">The Trap State is a state of the Auto Save Decide Function in which Auto Save has suspended retention actions for the rest of this key cycle. </w:t>
            </w:r>
          </w:p>
        </w:tc>
      </w:tr>
      <w:tr w:rsidR="00072314" w:rsidRPr="00126E7B" w14:paraId="0DC2B5C4" w14:textId="77777777" w:rsidTr="001D18E6">
        <w:trPr>
          <w:trHeight w:val="233"/>
        </w:trPr>
        <w:tc>
          <w:tcPr>
            <w:tcW w:w="2381" w:type="dxa"/>
          </w:tcPr>
          <w:p w14:paraId="0ACF2C9A" w14:textId="77777777" w:rsidR="00072314" w:rsidRPr="0008696C" w:rsidRDefault="00262F5D" w:rsidP="00262F5D">
            <w:r>
              <w:t>User Profile</w:t>
            </w:r>
          </w:p>
        </w:tc>
        <w:tc>
          <w:tcPr>
            <w:tcW w:w="7825" w:type="dxa"/>
          </w:tcPr>
          <w:p w14:paraId="48EED734" w14:textId="77777777" w:rsidR="00262F5D" w:rsidRDefault="00262F5D" w:rsidP="00262F5D">
            <w:r>
              <w:t xml:space="preserve">The User Profile is a type of Profile that is active when an authenticated user is in the vehicle. </w:t>
            </w:r>
          </w:p>
        </w:tc>
      </w:tr>
      <w:tr w:rsidR="00072314" w:rsidRPr="00126E7B" w14:paraId="55406749" w14:textId="77777777" w:rsidTr="001D18E6">
        <w:trPr>
          <w:trHeight w:val="233"/>
        </w:trPr>
        <w:tc>
          <w:tcPr>
            <w:tcW w:w="2381" w:type="dxa"/>
          </w:tcPr>
          <w:p w14:paraId="01C3EBCF" w14:textId="77777777" w:rsidR="00072314" w:rsidRPr="0008696C" w:rsidRDefault="00262F5D" w:rsidP="00262F5D">
            <w:r>
              <w:t>UX</w:t>
            </w:r>
          </w:p>
        </w:tc>
        <w:tc>
          <w:tcPr>
            <w:tcW w:w="7825" w:type="dxa"/>
          </w:tcPr>
          <w:p w14:paraId="543A223D" w14:textId="77777777" w:rsidR="00262F5D" w:rsidRDefault="00262F5D" w:rsidP="00262F5D">
            <w:r>
              <w:t>User Experience</w:t>
            </w:r>
          </w:p>
        </w:tc>
      </w:tr>
      <w:tr w:rsidR="00072314" w:rsidRPr="00126E7B" w14:paraId="2C6FD966" w14:textId="77777777" w:rsidTr="001D18E6">
        <w:trPr>
          <w:trHeight w:val="233"/>
        </w:trPr>
        <w:tc>
          <w:tcPr>
            <w:tcW w:w="2381" w:type="dxa"/>
          </w:tcPr>
          <w:p w14:paraId="22C7464B" w14:textId="77777777" w:rsidR="00072314" w:rsidRPr="0008696C" w:rsidRDefault="00262F5D" w:rsidP="00262F5D">
            <w:r>
              <w:t>Valet Mode</w:t>
            </w:r>
          </w:p>
        </w:tc>
        <w:tc>
          <w:tcPr>
            <w:tcW w:w="7825" w:type="dxa"/>
          </w:tcPr>
          <w:p w14:paraId="51E07EDE" w14:textId="77777777" w:rsidR="00262F5D" w:rsidRDefault="00262F5D" w:rsidP="00262F5D">
            <w:r>
              <w:t xml:space="preserve">Valet Mode allows the user to lock access to the SYNC system and their personal information when a valet operates the vehicle. Valet Mode switches the profile type to Guest Profile. </w:t>
            </w:r>
          </w:p>
        </w:tc>
      </w:tr>
      <w:tr w:rsidR="00072314" w:rsidRPr="00126E7B" w14:paraId="65C6FC08" w14:textId="77777777" w:rsidTr="001D18E6">
        <w:trPr>
          <w:trHeight w:val="233"/>
        </w:trPr>
        <w:tc>
          <w:tcPr>
            <w:tcW w:w="2381" w:type="dxa"/>
          </w:tcPr>
          <w:p w14:paraId="59F3F439" w14:textId="77777777" w:rsidR="00072314" w:rsidRPr="0008696C" w:rsidRDefault="00262F5D" w:rsidP="00262F5D">
            <w:r>
              <w:lastRenderedPageBreak/>
              <w:t>VBS-BCS Interface</w:t>
            </w:r>
          </w:p>
        </w:tc>
        <w:tc>
          <w:tcPr>
            <w:tcW w:w="7825" w:type="dxa"/>
          </w:tcPr>
          <w:p w14:paraId="7EED0432" w14:textId="77777777" w:rsidR="00262F5D" w:rsidRDefault="00262F5D" w:rsidP="00262F5D">
            <w:r>
              <w:t>The interface by which the Vehicle Body System provides the Body Control System with the Auto Save Feature’s requests for retention. It is also the interface by which the Body Control System provides the Vehicle Body System with information about profile changes and updates.</w:t>
            </w:r>
          </w:p>
        </w:tc>
      </w:tr>
      <w:tr w:rsidR="00072314" w:rsidRPr="00126E7B" w14:paraId="1557D199" w14:textId="77777777" w:rsidTr="001D18E6">
        <w:trPr>
          <w:trHeight w:val="233"/>
        </w:trPr>
        <w:tc>
          <w:tcPr>
            <w:tcW w:w="2381" w:type="dxa"/>
          </w:tcPr>
          <w:p w14:paraId="1DBFA124" w14:textId="77777777" w:rsidR="00072314" w:rsidRPr="0008696C" w:rsidRDefault="00262F5D" w:rsidP="00262F5D">
            <w:r>
              <w:t>VBS-IS Interface</w:t>
            </w:r>
          </w:p>
        </w:tc>
        <w:tc>
          <w:tcPr>
            <w:tcW w:w="7825" w:type="dxa"/>
          </w:tcPr>
          <w:p w14:paraId="5B959A93" w14:textId="77777777" w:rsidR="00262F5D" w:rsidRDefault="00262F5D" w:rsidP="00262F5D">
            <w:r>
              <w:t>The interface by which the Vehicle Body System provides the Infotainment System with the Auto Save Feature’s classifications and notifications from the Vehicle Body. It is also the interface by which the Infotainment System provides the Vehicle Body System with the Auto Save Feature's control flow.</w:t>
            </w:r>
          </w:p>
        </w:tc>
      </w:tr>
      <w:tr w:rsidR="00072314" w:rsidRPr="00126E7B" w14:paraId="1977E75A" w14:textId="77777777" w:rsidTr="001D18E6">
        <w:trPr>
          <w:trHeight w:val="233"/>
        </w:trPr>
        <w:tc>
          <w:tcPr>
            <w:tcW w:w="2381" w:type="dxa"/>
          </w:tcPr>
          <w:p w14:paraId="6510860A" w14:textId="77777777" w:rsidR="00072314" w:rsidRPr="0008696C" w:rsidRDefault="00262F5D" w:rsidP="00262F5D">
            <w:r>
              <w:t>VBS-PS Interface</w:t>
            </w:r>
          </w:p>
        </w:tc>
        <w:tc>
          <w:tcPr>
            <w:tcW w:w="7825" w:type="dxa"/>
          </w:tcPr>
          <w:p w14:paraId="45F314F5" w14:textId="77777777" w:rsidR="00262F5D" w:rsidRDefault="00262F5D" w:rsidP="00262F5D">
            <w:r>
              <w:t>The interface by which the Vehicle Body System provides the Pedal System with the Auto Save Feature’s control flows. It is also the interface by which the Pedal System provides the Vehicle Body System with the pedal adjustment classification.</w:t>
            </w:r>
          </w:p>
        </w:tc>
      </w:tr>
      <w:tr w:rsidR="00072314" w:rsidRPr="00126E7B" w14:paraId="307685E7" w14:textId="77777777" w:rsidTr="001D18E6">
        <w:trPr>
          <w:trHeight w:val="233"/>
        </w:trPr>
        <w:tc>
          <w:tcPr>
            <w:tcW w:w="2381" w:type="dxa"/>
          </w:tcPr>
          <w:p w14:paraId="27F33433" w14:textId="77777777" w:rsidR="00072314" w:rsidRPr="0008696C" w:rsidRDefault="00262F5D" w:rsidP="00262F5D">
            <w:r>
              <w:t>VBS-SS Interface</w:t>
            </w:r>
          </w:p>
        </w:tc>
        <w:tc>
          <w:tcPr>
            <w:tcW w:w="7825" w:type="dxa"/>
          </w:tcPr>
          <w:p w14:paraId="38264D76" w14:textId="77777777" w:rsidR="00262F5D" w:rsidRDefault="00262F5D" w:rsidP="00262F5D">
            <w:r>
              <w:t>The interface by which the Vehicle Body System provides the Seat System with the Auto Save Feature’s control flows. It is also the interface by which the Seat System provides the Vehicle Body System with the seat and multicontour adjustment classifications.</w:t>
            </w:r>
          </w:p>
        </w:tc>
      </w:tr>
      <w:tr w:rsidR="00072314" w:rsidRPr="00126E7B" w14:paraId="7AB3B77D" w14:textId="77777777" w:rsidTr="001D18E6">
        <w:trPr>
          <w:trHeight w:val="233"/>
        </w:trPr>
        <w:tc>
          <w:tcPr>
            <w:tcW w:w="2381" w:type="dxa"/>
          </w:tcPr>
          <w:p w14:paraId="4DFBC72F" w14:textId="77777777" w:rsidR="00072314" w:rsidRPr="0008696C" w:rsidRDefault="00262F5D" w:rsidP="00262F5D">
            <w:r>
              <w:t>VBS-SWS Interface</w:t>
            </w:r>
          </w:p>
        </w:tc>
        <w:tc>
          <w:tcPr>
            <w:tcW w:w="7825" w:type="dxa"/>
          </w:tcPr>
          <w:p w14:paraId="4F152EDD" w14:textId="77777777" w:rsidR="00262F5D" w:rsidRDefault="00262F5D" w:rsidP="00262F5D">
            <w:r>
              <w:t>The interface by which the Vehicle Body System provides the Steering Wheel System with the Auto Save Feature’s control flows. It is also the interface by which the Steering Wheel System provides the Vehicle Body System with the steering wheel adjustment classification.</w:t>
            </w:r>
          </w:p>
        </w:tc>
      </w:tr>
      <w:tr w:rsidR="00072314" w:rsidRPr="00126E7B" w14:paraId="3C5EAB71" w14:textId="77777777" w:rsidTr="001D18E6">
        <w:trPr>
          <w:trHeight w:val="233"/>
        </w:trPr>
        <w:tc>
          <w:tcPr>
            <w:tcW w:w="2381" w:type="dxa"/>
          </w:tcPr>
          <w:p w14:paraId="5B932321" w14:textId="77777777" w:rsidR="00072314" w:rsidRPr="0008696C" w:rsidRDefault="00262F5D" w:rsidP="00262F5D">
            <w:r>
              <w:t>VBS-VDS Interface</w:t>
            </w:r>
          </w:p>
        </w:tc>
        <w:tc>
          <w:tcPr>
            <w:tcW w:w="7825" w:type="dxa"/>
          </w:tcPr>
          <w:p w14:paraId="36B79868" w14:textId="77777777" w:rsidR="00262F5D" w:rsidRDefault="00262F5D" w:rsidP="00262F5D">
            <w:r>
              <w:t>The interface by which the Vehicle Body System provides the Vehicle Door System with the Auto Save Feature’s control flows. It is also the interface by which the Vehicle Door System provides the Vehicle Body System with the left side and right side mirror adjustment classifications.</w:t>
            </w:r>
          </w:p>
        </w:tc>
      </w:tr>
      <w:tr w:rsidR="00072314" w:rsidRPr="00126E7B" w14:paraId="3B3BB40C" w14:textId="77777777" w:rsidTr="001D18E6">
        <w:trPr>
          <w:trHeight w:val="233"/>
        </w:trPr>
        <w:tc>
          <w:tcPr>
            <w:tcW w:w="2381" w:type="dxa"/>
          </w:tcPr>
          <w:p w14:paraId="16E3E9D7" w14:textId="77777777" w:rsidR="00072314" w:rsidRPr="0008696C" w:rsidRDefault="00262F5D" w:rsidP="00262F5D">
            <w:r>
              <w:t>VDS-SMAS Interface</w:t>
            </w:r>
          </w:p>
        </w:tc>
        <w:tc>
          <w:tcPr>
            <w:tcW w:w="7825" w:type="dxa"/>
          </w:tcPr>
          <w:p w14:paraId="408EA423" w14:textId="77777777" w:rsidR="00262F5D" w:rsidRDefault="00262F5D" w:rsidP="00262F5D">
            <w:r>
              <w:t>The interface by which the Vehicle Door System provides the Side Mirror Axis Subsystem with the Auto Save Feature's control flows.</w:t>
            </w:r>
          </w:p>
        </w:tc>
      </w:tr>
      <w:tr w:rsidR="00072314" w:rsidRPr="00126E7B" w14:paraId="47FFDEBA" w14:textId="77777777" w:rsidTr="001D18E6">
        <w:trPr>
          <w:trHeight w:val="233"/>
        </w:trPr>
        <w:tc>
          <w:tcPr>
            <w:tcW w:w="2381" w:type="dxa"/>
          </w:tcPr>
          <w:p w14:paraId="7C770852" w14:textId="77777777" w:rsidR="00072314" w:rsidRPr="0008696C" w:rsidRDefault="00262F5D" w:rsidP="00262F5D">
            <w:r>
              <w:t>VDS-SMRS Interface</w:t>
            </w:r>
          </w:p>
        </w:tc>
        <w:tc>
          <w:tcPr>
            <w:tcW w:w="7825" w:type="dxa"/>
          </w:tcPr>
          <w:p w14:paraId="7D873B6E" w14:textId="77777777" w:rsidR="00262F5D" w:rsidRDefault="00262F5D" w:rsidP="00262F5D">
            <w:r>
              <w:t>The interface by which the Vehicle Door System provides the Side Mirror Repository Subsystem with the Auto Save Feature's control flows. It is also the means by which the Side Mirror Repository Subsystem reports the combined classification of all the axes in the Side Mirror System.</w:t>
            </w:r>
          </w:p>
        </w:tc>
      </w:tr>
      <w:tr w:rsidR="00072314" w:rsidRPr="00126E7B" w14:paraId="0AD8F7CA" w14:textId="77777777" w:rsidTr="001D18E6">
        <w:trPr>
          <w:trHeight w:val="233"/>
        </w:trPr>
        <w:tc>
          <w:tcPr>
            <w:tcW w:w="2381" w:type="dxa"/>
          </w:tcPr>
          <w:p w14:paraId="3E105179" w14:textId="77777777" w:rsidR="00072314" w:rsidRPr="0008696C" w:rsidRDefault="00262F5D" w:rsidP="00262F5D">
            <w:r>
              <w:t>Vehicle Body System</w:t>
            </w:r>
          </w:p>
        </w:tc>
        <w:tc>
          <w:tcPr>
            <w:tcW w:w="7825" w:type="dxa"/>
          </w:tcPr>
          <w:p w14:paraId="131268E0" w14:textId="77777777" w:rsidR="00262F5D" w:rsidRDefault="00262F5D" w:rsidP="00262F5D">
            <w:r>
              <w:t>The Vehicle Body System is the abstraction that encompasses the system and features that are responsible for executing the Automatic Saving functionality relating to cabin comfort.</w:t>
            </w:r>
          </w:p>
          <w:p w14:paraId="444E0BA7" w14:textId="77777777" w:rsidR="00262F5D" w:rsidRDefault="00262F5D" w:rsidP="00262F5D"/>
          <w:p w14:paraId="0121DAF1" w14:textId="77777777" w:rsidR="00262F5D" w:rsidRDefault="00262F5D" w:rsidP="00262F5D">
            <w:r>
              <w:t>Owner: Unknown</w:t>
            </w:r>
          </w:p>
        </w:tc>
      </w:tr>
      <w:tr w:rsidR="00072314" w:rsidRPr="00126E7B" w14:paraId="21B8FEAB" w14:textId="77777777" w:rsidTr="001D18E6">
        <w:trPr>
          <w:trHeight w:val="233"/>
        </w:trPr>
        <w:tc>
          <w:tcPr>
            <w:tcW w:w="2381" w:type="dxa"/>
          </w:tcPr>
          <w:p w14:paraId="40A6C89D" w14:textId="77777777" w:rsidR="00072314" w:rsidRPr="0008696C" w:rsidRDefault="00262F5D" w:rsidP="00262F5D">
            <w:r>
              <w:t>Vehicle Door System</w:t>
            </w:r>
          </w:p>
        </w:tc>
        <w:tc>
          <w:tcPr>
            <w:tcW w:w="7825" w:type="dxa"/>
          </w:tcPr>
          <w:p w14:paraId="596B1845" w14:textId="77777777" w:rsidR="00262F5D" w:rsidRDefault="00262F5D" w:rsidP="00262F5D">
            <w:r>
              <w:t>The Vehicle Door System is the abstraction that encompasses the system and features that are responsible for executing the Automatic Saving functionality relating to a mirror, whether it is on a driver or passenger door.</w:t>
            </w:r>
          </w:p>
          <w:p w14:paraId="7C8F0081" w14:textId="77777777" w:rsidR="00262F5D" w:rsidRDefault="00262F5D" w:rsidP="00262F5D"/>
          <w:p w14:paraId="15135538" w14:textId="77777777" w:rsidR="00262F5D" w:rsidRDefault="00262F5D" w:rsidP="00262F5D">
            <w:r>
              <w:t>Owner: Newton Filho, Ibaa Al-Hayek</w:t>
            </w:r>
          </w:p>
        </w:tc>
      </w:tr>
      <w:tr w:rsidR="00072314" w:rsidRPr="00126E7B" w14:paraId="6F849784" w14:textId="77777777" w:rsidTr="001D18E6">
        <w:trPr>
          <w:trHeight w:val="233"/>
        </w:trPr>
        <w:tc>
          <w:tcPr>
            <w:tcW w:w="2381" w:type="dxa"/>
          </w:tcPr>
          <w:p w14:paraId="510E97DF" w14:textId="77777777" w:rsidR="00072314" w:rsidRPr="0008696C" w:rsidRDefault="00262F5D" w:rsidP="00262F5D">
            <w:r>
              <w:t>Vehicle Mode</w:t>
            </w:r>
          </w:p>
        </w:tc>
        <w:tc>
          <w:tcPr>
            <w:tcW w:w="7825" w:type="dxa"/>
          </w:tcPr>
          <w:p w14:paraId="37E5373B" w14:textId="77777777" w:rsidR="00262F5D" w:rsidRDefault="00262F5D" w:rsidP="00262F5D">
            <w:r>
              <w:t xml:space="preserve">Vehicle Mode refers to the current operating mode of the vehicle. This mode can be Normal, Factory, or Transport. </w:t>
            </w:r>
          </w:p>
        </w:tc>
      </w:tr>
      <w:tr w:rsidR="00072314" w:rsidRPr="00126E7B" w14:paraId="5E7D60AC" w14:textId="77777777" w:rsidTr="001D18E6">
        <w:trPr>
          <w:trHeight w:val="233"/>
        </w:trPr>
        <w:tc>
          <w:tcPr>
            <w:tcW w:w="2381" w:type="dxa"/>
          </w:tcPr>
          <w:p w14:paraId="4CB58EED" w14:textId="77777777" w:rsidR="00072314" w:rsidRPr="0008696C" w:rsidRDefault="00262F5D" w:rsidP="00262F5D">
            <w:r>
              <w:t>Vehicle Preferences Owner</w:t>
            </w:r>
          </w:p>
        </w:tc>
        <w:tc>
          <w:tcPr>
            <w:tcW w:w="7825" w:type="dxa"/>
          </w:tcPr>
          <w:p w14:paraId="6C38EA32" w14:textId="77777777" w:rsidR="00262F5D" w:rsidRDefault="00262F5D" w:rsidP="00262F5D">
            <w:r>
              <w:t>It's also called as Vehicle Profile Owner. Customer that owns the set of preferences that get applied to the vehicle utilizing the profiles feature.</w:t>
            </w:r>
          </w:p>
        </w:tc>
      </w:tr>
      <w:tr w:rsidR="00072314" w:rsidRPr="00126E7B" w14:paraId="7D4BA7AA" w14:textId="77777777" w:rsidTr="001D18E6">
        <w:trPr>
          <w:trHeight w:val="233"/>
        </w:trPr>
        <w:tc>
          <w:tcPr>
            <w:tcW w:w="2381" w:type="dxa"/>
          </w:tcPr>
          <w:p w14:paraId="0AF27E87" w14:textId="77777777" w:rsidR="00072314" w:rsidRPr="0008696C" w:rsidRDefault="00262F5D" w:rsidP="00262F5D">
            <w:r>
              <w:t>Vehicle Status System</w:t>
            </w:r>
          </w:p>
        </w:tc>
        <w:tc>
          <w:tcPr>
            <w:tcW w:w="7825" w:type="dxa"/>
          </w:tcPr>
          <w:p w14:paraId="13ECC4EE" w14:textId="77777777" w:rsidR="00262F5D" w:rsidRDefault="00262F5D" w:rsidP="00262F5D">
            <w:r>
              <w:t>The Vehicle Status System provides the current status of the vehicle in terms of the vehicle mode, ignition status, and system time.</w:t>
            </w:r>
          </w:p>
        </w:tc>
      </w:tr>
      <w:tr w:rsidR="00072314" w:rsidRPr="00126E7B" w14:paraId="007BDACE" w14:textId="77777777" w:rsidTr="001D18E6">
        <w:trPr>
          <w:trHeight w:val="233"/>
        </w:trPr>
        <w:tc>
          <w:tcPr>
            <w:tcW w:w="2381" w:type="dxa"/>
          </w:tcPr>
          <w:p w14:paraId="5A6C105B" w14:textId="77777777" w:rsidR="00072314" w:rsidRPr="0008696C" w:rsidRDefault="00262F5D" w:rsidP="00262F5D">
            <w:r>
              <w:t>Vehicle System</w:t>
            </w:r>
          </w:p>
        </w:tc>
        <w:tc>
          <w:tcPr>
            <w:tcW w:w="7825" w:type="dxa"/>
          </w:tcPr>
          <w:p w14:paraId="7EBC469A" w14:textId="77777777" w:rsidR="00262F5D" w:rsidRDefault="00262F5D" w:rsidP="00262F5D">
            <w:r>
              <w:t>The vehicle is the abstraction that encompasses the system and features that are responsible for executing the Automatic Saving functionality.</w:t>
            </w:r>
          </w:p>
          <w:p w14:paraId="17ED7018" w14:textId="77777777" w:rsidR="00262F5D" w:rsidRDefault="00262F5D" w:rsidP="00262F5D"/>
          <w:p w14:paraId="0AF1FCCC" w14:textId="77777777" w:rsidR="00262F5D" w:rsidRDefault="00262F5D" w:rsidP="00262F5D">
            <w:r>
              <w:t>Owner: Unknown</w:t>
            </w:r>
          </w:p>
        </w:tc>
      </w:tr>
      <w:tr w:rsidR="00072314" w:rsidRPr="00126E7B" w14:paraId="70A217F8" w14:textId="77777777" w:rsidTr="001D18E6">
        <w:trPr>
          <w:trHeight w:val="233"/>
        </w:trPr>
        <w:tc>
          <w:tcPr>
            <w:tcW w:w="2381" w:type="dxa"/>
          </w:tcPr>
          <w:p w14:paraId="2A85C942" w14:textId="77777777" w:rsidR="00072314" w:rsidRPr="0008696C" w:rsidRDefault="00262F5D" w:rsidP="00262F5D">
            <w:r>
              <w:t>VSS-IS Interface</w:t>
            </w:r>
          </w:p>
        </w:tc>
        <w:tc>
          <w:tcPr>
            <w:tcW w:w="7825" w:type="dxa"/>
          </w:tcPr>
          <w:p w14:paraId="6986BA33" w14:textId="77777777" w:rsidR="00262F5D" w:rsidRDefault="00262F5D" w:rsidP="00262F5D">
            <w:r>
              <w:t>The interface by which the Vehicle Status System provides the Infotainment System with the Inhibit Status messages.</w:t>
            </w:r>
          </w:p>
        </w:tc>
      </w:tr>
    </w:tbl>
    <w:p w14:paraId="7D549C03" w14:textId="0E72085A" w:rsidR="00072314" w:rsidRDefault="00072314" w:rsidP="00072314">
      <w:pPr>
        <w:pStyle w:val="Caption"/>
      </w:pPr>
      <w:bookmarkStart w:id="50" w:name="_Toc35000660"/>
      <w:bookmarkStart w:id="51" w:name="_Toc520108486"/>
      <w:bookmarkStart w:id="52" w:name="_Toc66170374"/>
      <w:r>
        <w:t xml:space="preserve">Table </w:t>
      </w:r>
      <w:r>
        <w:rPr>
          <w:noProof/>
        </w:rPr>
        <w:fldChar w:fldCharType="begin"/>
      </w:r>
      <w:r>
        <w:rPr>
          <w:noProof/>
        </w:rPr>
        <w:instrText xml:space="preserve"> STYLEREF 1 \s </w:instrText>
      </w:r>
      <w:r>
        <w:rPr>
          <w:noProof/>
        </w:rPr>
        <w:fldChar w:fldCharType="separate"/>
      </w:r>
      <w:r w:rsidR="009B00D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2</w:t>
      </w:r>
      <w:r>
        <w:rPr>
          <w:noProof/>
        </w:rPr>
        <w:fldChar w:fldCharType="end"/>
      </w:r>
      <w:r w:rsidRPr="000B58D9">
        <w:t>: Definitions used in this document</w:t>
      </w:r>
      <w:bookmarkEnd w:id="50"/>
      <w:bookmarkEnd w:id="51"/>
      <w:bookmarkEnd w:id="52"/>
    </w:p>
    <w:p w14:paraId="4D132D87" w14:textId="5B55AD33" w:rsidR="008F377F" w:rsidRDefault="00072314" w:rsidP="00F05ABE">
      <w:pPr>
        <w:pStyle w:val="Heading3"/>
        <w:keepNext w:val="0"/>
        <w:tabs>
          <w:tab w:val="clear" w:pos="900"/>
          <w:tab w:val="left" w:pos="709"/>
          <w:tab w:val="left" w:pos="851"/>
        </w:tabs>
        <w:spacing w:before="240"/>
      </w:pPr>
      <w:bookmarkStart w:id="53" w:name="_Toc35000569"/>
      <w:bookmarkStart w:id="54" w:name="_Toc66170293"/>
      <w:r w:rsidRPr="009F1EF1">
        <w:t>Abbreviations</w:t>
      </w:r>
      <w:bookmarkEnd w:id="53"/>
      <w:bookmarkEnd w:id="54"/>
    </w:p>
    <w:p w14:paraId="2CE23756" w14:textId="77777777" w:rsidR="00F05ABE" w:rsidRPr="00006D1E" w:rsidRDefault="00F05ABE" w:rsidP="00F05ABE">
      <w:pPr>
        <w:rPr>
          <w:i/>
          <w:color w:val="7F7F7F" w:themeColor="text1" w:themeTint="80"/>
        </w:rPr>
      </w:pPr>
      <w:r w:rsidRPr="00006D1E">
        <w:rPr>
          <w:i/>
          <w:color w:val="7F7F7F" w:themeColor="text1" w:themeTint="80"/>
        </w:rPr>
        <w:lastRenderedPageBreak/>
        <w:t>No acronyms specified.</w:t>
      </w:r>
    </w:p>
    <w:p w14:paraId="2C67EF54" w14:textId="77777777" w:rsidR="00072314" w:rsidRPr="009E3B7C" w:rsidRDefault="00072314" w:rsidP="00072314">
      <w:pPr>
        <w:rPr>
          <w:rFonts w:cs="Arial"/>
        </w:rPr>
      </w:pPr>
    </w:p>
    <w:p w14:paraId="2A552A1B" w14:textId="77777777" w:rsidR="00072314" w:rsidRPr="0008696C" w:rsidRDefault="00072314" w:rsidP="00072314">
      <w:pPr>
        <w:pStyle w:val="Heading1"/>
        <w:tabs>
          <w:tab w:val="clear" w:pos="540"/>
          <w:tab w:val="num" w:pos="432"/>
        </w:tabs>
        <w:rPr>
          <w:lang w:val="en-GB"/>
        </w:rPr>
      </w:pPr>
      <w:bookmarkStart w:id="55" w:name="_Toc35000570"/>
      <w:bookmarkStart w:id="56" w:name="_Toc66170294"/>
      <w:r w:rsidRPr="0008696C">
        <w:rPr>
          <w:lang w:val="en-GB"/>
        </w:rPr>
        <w:lastRenderedPageBreak/>
        <w:t xml:space="preserve">Feature Implementation </w:t>
      </w:r>
      <w:r>
        <w:rPr>
          <w:lang w:val="en-GB"/>
        </w:rPr>
        <w:t>Overview</w:t>
      </w:r>
      <w:bookmarkEnd w:id="55"/>
      <w:bookmarkEnd w:id="56"/>
    </w:p>
    <w:p w14:paraId="203D1751" w14:textId="77777777" w:rsidR="00072314" w:rsidRPr="00B53B74" w:rsidRDefault="00072314" w:rsidP="00072314">
      <w:pPr>
        <w:pStyle w:val="Heading2"/>
        <w:spacing w:before="240"/>
      </w:pPr>
      <w:bookmarkStart w:id="57" w:name="_Toc35000571"/>
      <w:bookmarkStart w:id="58" w:name="_Toc66170295"/>
      <w:r w:rsidRPr="00B53B74">
        <w:t>Description</w:t>
      </w:r>
      <w:bookmarkEnd w:id="57"/>
      <w:bookmarkEnd w:id="58"/>
    </w:p>
    <w:p w14:paraId="3702100C" w14:textId="2982FF13" w:rsidR="00072314" w:rsidRDefault="00072314" w:rsidP="00072314"/>
    <w:p w14:paraId="49949732" w14:textId="14F12CDC" w:rsidR="00DD7905" w:rsidRPr="008B0AFE" w:rsidRDefault="00DD7905" w:rsidP="00DD7905">
      <w:pPr>
        <w:pStyle w:val="RERequirement"/>
        <w:spacing w:after="0"/>
      </w:pPr>
      <w:r w:rsidRPr="008B0AFE">
        <w:t>F002</w:t>
      </w:r>
      <w:r w:rsidR="009B00D9">
        <w:t>032</w:t>
      </w:r>
      <w:r w:rsidRPr="008B0AFE">
        <w:t xml:space="preserve"> Auto Save Feature</w:t>
      </w:r>
    </w:p>
    <w:p w14:paraId="647922BE" w14:textId="77777777" w:rsidR="00DD7905" w:rsidRDefault="00DD7905" w:rsidP="00DD7905">
      <w:r w:rsidRPr="008B0AFE">
        <w:t>This Block represents the EOI and the Feature called Auto Save. The Auto Save feature is an enhancement of Classic Memory feature, taking the role of assists the user with seamlessly and automatically saving to the user profile any positional settings changes.</w:t>
      </w:r>
    </w:p>
    <w:p w14:paraId="157E7ABC" w14:textId="77777777" w:rsidR="00DD7905" w:rsidRDefault="00DD7905" w:rsidP="00DD7905"/>
    <w:p w14:paraId="303738AB" w14:textId="77777777" w:rsidR="00DD7905" w:rsidRDefault="00DD7905" w:rsidP="00DD7905">
      <w:r w:rsidRPr="008B0AFE">
        <w:t>This feature would also take the role of aiding the Personal and Portable Profiles feature with protecting the positional settings of unauthorized and unwanted access and saving.</w:t>
      </w:r>
    </w:p>
    <w:p w14:paraId="4687069F" w14:textId="77777777" w:rsidR="00DD7905" w:rsidRDefault="00DD7905" w:rsidP="00DD7905"/>
    <w:p w14:paraId="21803620" w14:textId="77777777" w:rsidR="00DD7905" w:rsidRPr="00226250" w:rsidRDefault="00DD7905" w:rsidP="00072314"/>
    <w:p w14:paraId="652E65A3" w14:textId="77777777" w:rsidR="00072314" w:rsidRDefault="00072314" w:rsidP="00072314">
      <w:pPr>
        <w:pStyle w:val="Heading2"/>
        <w:spacing w:before="240"/>
        <w:rPr>
          <w:lang w:val="en-GB"/>
        </w:rPr>
      </w:pPr>
      <w:bookmarkStart w:id="59" w:name="_Toc35000572"/>
      <w:bookmarkStart w:id="60" w:name="_Toc66170296"/>
      <w:r w:rsidRPr="0008696C">
        <w:rPr>
          <w:lang w:val="en-GB"/>
        </w:rPr>
        <w:t xml:space="preserve">Input </w:t>
      </w:r>
      <w:r>
        <w:rPr>
          <w:lang w:val="en-GB"/>
        </w:rPr>
        <w:t>Requirements/Documents</w:t>
      </w:r>
      <w:bookmarkEnd w:id="59"/>
      <w:bookmarkEnd w:id="60"/>
    </w:p>
    <w:p w14:paraId="139525CA" w14:textId="774C7C9F" w:rsidR="00072314" w:rsidRDefault="00072314" w:rsidP="00072314">
      <w:pPr>
        <w:rPr>
          <w:rStyle w:val="SubtleEmphasis"/>
        </w:rPr>
      </w:pPr>
    </w:p>
    <w:p w14:paraId="23AC1011"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D50EDD9" w14:textId="77777777" w:rsidTr="001D18E6">
        <w:trPr>
          <w:trHeight w:val="20"/>
        </w:trPr>
        <w:tc>
          <w:tcPr>
            <w:tcW w:w="1560" w:type="dxa"/>
            <w:shd w:val="clear" w:color="auto" w:fill="D9D9D9" w:themeFill="background1" w:themeFillShade="D9"/>
          </w:tcPr>
          <w:p w14:paraId="5BD766C9" w14:textId="77777777" w:rsidR="00072314" w:rsidRPr="00B723AB" w:rsidRDefault="00072314" w:rsidP="001D18E6">
            <w:pPr>
              <w:rPr>
                <w:rFonts w:ascii="Helvetica" w:hAnsi="Helvetica" w:cs="Helvetica"/>
                <w:b/>
              </w:rPr>
            </w:pPr>
            <w:r w:rsidRPr="00B723AB">
              <w:rPr>
                <w:rFonts w:ascii="Helvetica" w:hAnsi="Helvetica" w:cs="Helvetica"/>
                <w:b/>
              </w:rPr>
              <w:t>Reference</w:t>
            </w:r>
          </w:p>
          <w:p w14:paraId="718F13E5" w14:textId="4BCA61A8"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009B00D9" w:rsidRPr="009B00D9">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18FB2118"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75315495"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0086C12F"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CADCEA9" w14:textId="77777777" w:rsidR="00072314" w:rsidRDefault="00072314" w:rsidP="001D18E6">
            <w:pPr>
              <w:rPr>
                <w:rFonts w:ascii="Helvetica" w:hAnsi="Helvetica" w:cs="Helvetica"/>
                <w:b/>
              </w:rPr>
            </w:pPr>
            <w:r>
              <w:rPr>
                <w:rFonts w:ascii="Helvetica" w:hAnsi="Helvetica" w:cs="Helvetica"/>
                <w:b/>
              </w:rPr>
              <w:t>Derived Requirement</w:t>
            </w:r>
          </w:p>
          <w:p w14:paraId="42DE1824" w14:textId="31F56F83"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009B00D9" w:rsidRPr="009B00D9">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11BEDD9E" w14:textId="77777777" w:rsidTr="001D18E6">
        <w:trPr>
          <w:trHeight w:val="20"/>
        </w:trPr>
        <w:tc>
          <w:tcPr>
            <w:tcW w:w="10206" w:type="dxa"/>
            <w:gridSpan w:val="4"/>
            <w:shd w:val="clear" w:color="auto" w:fill="F2F2F2" w:themeFill="background1" w:themeFillShade="F2"/>
          </w:tcPr>
          <w:p w14:paraId="04C196B2" w14:textId="77777777" w:rsidR="00072314" w:rsidRDefault="00072314" w:rsidP="001D18E6">
            <w:pPr>
              <w:rPr>
                <w:rFonts w:ascii="Helvetica" w:hAnsi="Helvetica" w:cs="Helvetica"/>
                <w:b/>
              </w:rPr>
            </w:pPr>
            <w:r>
              <w:rPr>
                <w:rFonts w:ascii="Helvetica" w:hAnsi="Helvetica" w:cs="Helvetica"/>
                <w:b/>
              </w:rPr>
              <w:t>Feature/Function Requirements</w:t>
            </w:r>
          </w:p>
        </w:tc>
      </w:tr>
      <w:tr w:rsidR="00871D7E" w:rsidRPr="007C20FA" w14:paraId="3716B8C1" w14:textId="77777777" w:rsidTr="001D18E6">
        <w:trPr>
          <w:trHeight w:val="20"/>
        </w:trPr>
        <w:tc>
          <w:tcPr>
            <w:tcW w:w="1560" w:type="dxa"/>
          </w:tcPr>
          <w:p w14:paraId="6248BDA7" w14:textId="5AFEC075" w:rsidR="00871D7E" w:rsidRPr="00D410AE" w:rsidRDefault="00871D7E" w:rsidP="00871D7E">
            <w:pPr>
              <w:rPr>
                <w:rFonts w:cs="Arial"/>
              </w:rPr>
            </w:pPr>
            <w:r w:rsidRPr="00C23F1C">
              <w:rPr>
                <w:rFonts w:cs="Arial"/>
                <w:sz w:val="16"/>
                <w:szCs w:val="16"/>
              </w:rPr>
              <w:t>VDOC080441</w:t>
            </w:r>
          </w:p>
        </w:tc>
        <w:tc>
          <w:tcPr>
            <w:tcW w:w="2693" w:type="dxa"/>
          </w:tcPr>
          <w:p w14:paraId="7D0980E1" w14:textId="7A2A215E" w:rsidR="00871D7E" w:rsidRPr="00D410AE" w:rsidRDefault="00871D7E" w:rsidP="00871D7E">
            <w:pPr>
              <w:rPr>
                <w:rFonts w:cs="Arial"/>
              </w:rPr>
            </w:pPr>
            <w:r>
              <w:rPr>
                <w:rFonts w:cs="Arial"/>
                <w:sz w:val="16"/>
                <w:szCs w:val="16"/>
              </w:rPr>
              <w:t>Auto Save Feature Specification</w:t>
            </w:r>
          </w:p>
        </w:tc>
        <w:tc>
          <w:tcPr>
            <w:tcW w:w="2693" w:type="dxa"/>
          </w:tcPr>
          <w:p w14:paraId="70A24281" w14:textId="0C5748D2" w:rsidR="00871D7E" w:rsidRPr="00D410AE" w:rsidRDefault="00871D7E" w:rsidP="00871D7E">
            <w:pPr>
              <w:rPr>
                <w:rFonts w:cs="Arial"/>
              </w:rPr>
            </w:pPr>
            <w:r>
              <w:rPr>
                <w:rFonts w:cs="Arial"/>
              </w:rPr>
              <w:t>Feature Specification for Auto Save</w:t>
            </w:r>
          </w:p>
        </w:tc>
        <w:tc>
          <w:tcPr>
            <w:tcW w:w="3260" w:type="dxa"/>
          </w:tcPr>
          <w:p w14:paraId="1BDE37FD" w14:textId="5F1B44A6" w:rsidR="00871D7E" w:rsidRDefault="00871D7E" w:rsidP="00871D7E">
            <w:pPr>
              <w:rPr>
                <w:rFonts w:cs="Arial"/>
              </w:rPr>
            </w:pPr>
          </w:p>
        </w:tc>
      </w:tr>
      <w:tr w:rsidR="00871D7E" w:rsidRPr="007C20FA" w14:paraId="4653EE00" w14:textId="77777777" w:rsidTr="001D18E6">
        <w:trPr>
          <w:trHeight w:val="20"/>
        </w:trPr>
        <w:tc>
          <w:tcPr>
            <w:tcW w:w="1560" w:type="dxa"/>
          </w:tcPr>
          <w:p w14:paraId="7DBAA7C4" w14:textId="3D4EFD53" w:rsidR="00871D7E" w:rsidRPr="00D410AE" w:rsidRDefault="00871D7E" w:rsidP="00871D7E">
            <w:pPr>
              <w:rPr>
                <w:rFonts w:cs="Arial"/>
              </w:rPr>
            </w:pPr>
            <w:r>
              <w:rPr>
                <w:rFonts w:cs="Arial"/>
                <w:sz w:val="16"/>
                <w:szCs w:val="16"/>
              </w:rPr>
              <w:t>VDOC089611</w:t>
            </w:r>
          </w:p>
        </w:tc>
        <w:tc>
          <w:tcPr>
            <w:tcW w:w="2693" w:type="dxa"/>
          </w:tcPr>
          <w:p w14:paraId="7CC2FA5E" w14:textId="1A591B77" w:rsidR="00871D7E" w:rsidRDefault="00871D7E" w:rsidP="00871D7E">
            <w:pPr>
              <w:rPr>
                <w:rFonts w:cs="Arial"/>
              </w:rPr>
            </w:pPr>
            <w:r>
              <w:rPr>
                <w:rFonts w:cs="Arial"/>
                <w:sz w:val="16"/>
                <w:szCs w:val="16"/>
              </w:rPr>
              <w:t>Auto Save Functional Specification</w:t>
            </w:r>
          </w:p>
        </w:tc>
        <w:tc>
          <w:tcPr>
            <w:tcW w:w="2693" w:type="dxa"/>
          </w:tcPr>
          <w:p w14:paraId="5F0BE534" w14:textId="4485C2D5" w:rsidR="00871D7E" w:rsidRDefault="00871D7E" w:rsidP="00871D7E">
            <w:pPr>
              <w:rPr>
                <w:rFonts w:cs="Arial"/>
              </w:rPr>
            </w:pPr>
            <w:r>
              <w:rPr>
                <w:rFonts w:cs="Arial"/>
              </w:rPr>
              <w:t>Functional Specification for Auto Save</w:t>
            </w:r>
          </w:p>
        </w:tc>
        <w:tc>
          <w:tcPr>
            <w:tcW w:w="3260" w:type="dxa"/>
          </w:tcPr>
          <w:p w14:paraId="6664DBDF" w14:textId="77777777" w:rsidR="00871D7E" w:rsidRDefault="00871D7E" w:rsidP="00871D7E">
            <w:pPr>
              <w:rPr>
                <w:rFonts w:cs="Arial"/>
              </w:rPr>
            </w:pPr>
          </w:p>
        </w:tc>
      </w:tr>
      <w:tr w:rsidR="00871D7E" w:rsidRPr="007C20FA" w14:paraId="18B230E2" w14:textId="77777777" w:rsidTr="001D18E6">
        <w:trPr>
          <w:trHeight w:val="20"/>
        </w:trPr>
        <w:tc>
          <w:tcPr>
            <w:tcW w:w="10206" w:type="dxa"/>
            <w:gridSpan w:val="4"/>
            <w:shd w:val="clear" w:color="auto" w:fill="F2F2F2" w:themeFill="background1" w:themeFillShade="F2"/>
          </w:tcPr>
          <w:p w14:paraId="1CDE56BC" w14:textId="77777777" w:rsidR="00871D7E" w:rsidRDefault="00871D7E" w:rsidP="00871D7E">
            <w:pPr>
              <w:rPr>
                <w:rFonts w:ascii="Helvetica" w:hAnsi="Helvetica" w:cs="Helvetica"/>
                <w:b/>
              </w:rPr>
            </w:pPr>
            <w:r>
              <w:rPr>
                <w:rFonts w:ascii="Helvetica" w:hAnsi="Helvetica" w:cs="Helvetica"/>
                <w:b/>
              </w:rPr>
              <w:t>Ford Engineering Standards</w:t>
            </w:r>
          </w:p>
        </w:tc>
      </w:tr>
      <w:tr w:rsidR="00871D7E" w:rsidRPr="007C20FA" w14:paraId="288F9274" w14:textId="77777777" w:rsidTr="001D18E6">
        <w:trPr>
          <w:trHeight w:val="20"/>
        </w:trPr>
        <w:tc>
          <w:tcPr>
            <w:tcW w:w="1560" w:type="dxa"/>
          </w:tcPr>
          <w:p w14:paraId="070A05A1" w14:textId="77777777" w:rsidR="00871D7E" w:rsidRPr="00D410AE" w:rsidRDefault="00871D7E" w:rsidP="00871D7E">
            <w:pPr>
              <w:rPr>
                <w:rFonts w:cs="Arial"/>
              </w:rPr>
            </w:pPr>
          </w:p>
        </w:tc>
        <w:tc>
          <w:tcPr>
            <w:tcW w:w="2693" w:type="dxa"/>
          </w:tcPr>
          <w:p w14:paraId="26869575" w14:textId="5A904057" w:rsidR="00871D7E" w:rsidRPr="00D410AE" w:rsidRDefault="00871D7E" w:rsidP="00871D7E">
            <w:pPr>
              <w:rPr>
                <w:rFonts w:cs="Arial"/>
              </w:rPr>
            </w:pPr>
          </w:p>
        </w:tc>
        <w:tc>
          <w:tcPr>
            <w:tcW w:w="2693" w:type="dxa"/>
          </w:tcPr>
          <w:p w14:paraId="1420642D" w14:textId="77777777" w:rsidR="00871D7E" w:rsidRPr="00D410AE" w:rsidRDefault="00871D7E" w:rsidP="00871D7E">
            <w:pPr>
              <w:rPr>
                <w:rFonts w:cs="Arial"/>
              </w:rPr>
            </w:pPr>
          </w:p>
        </w:tc>
        <w:tc>
          <w:tcPr>
            <w:tcW w:w="3260" w:type="dxa"/>
          </w:tcPr>
          <w:p w14:paraId="39AFCE71" w14:textId="77777777" w:rsidR="00871D7E" w:rsidRDefault="00871D7E" w:rsidP="00871D7E">
            <w:pPr>
              <w:rPr>
                <w:rFonts w:cs="Arial"/>
              </w:rPr>
            </w:pPr>
          </w:p>
        </w:tc>
      </w:tr>
      <w:tr w:rsidR="00871D7E" w:rsidRPr="007C20FA" w14:paraId="53AA1B9D" w14:textId="77777777" w:rsidTr="001D18E6">
        <w:trPr>
          <w:trHeight w:val="20"/>
        </w:trPr>
        <w:tc>
          <w:tcPr>
            <w:tcW w:w="1560" w:type="dxa"/>
          </w:tcPr>
          <w:p w14:paraId="26F237F8" w14:textId="77777777" w:rsidR="00871D7E" w:rsidRDefault="00871D7E" w:rsidP="00871D7E">
            <w:pPr>
              <w:rPr>
                <w:rFonts w:cs="Arial"/>
              </w:rPr>
            </w:pPr>
          </w:p>
        </w:tc>
        <w:tc>
          <w:tcPr>
            <w:tcW w:w="2693" w:type="dxa"/>
          </w:tcPr>
          <w:p w14:paraId="3559F80A" w14:textId="77777777" w:rsidR="00871D7E" w:rsidRDefault="00871D7E" w:rsidP="00871D7E">
            <w:pPr>
              <w:rPr>
                <w:rFonts w:cs="Arial"/>
              </w:rPr>
            </w:pPr>
          </w:p>
        </w:tc>
        <w:tc>
          <w:tcPr>
            <w:tcW w:w="2693" w:type="dxa"/>
          </w:tcPr>
          <w:p w14:paraId="578D7465" w14:textId="77777777" w:rsidR="00871D7E" w:rsidRDefault="00871D7E" w:rsidP="00871D7E">
            <w:pPr>
              <w:rPr>
                <w:rFonts w:cs="Arial"/>
              </w:rPr>
            </w:pPr>
          </w:p>
        </w:tc>
        <w:tc>
          <w:tcPr>
            <w:tcW w:w="3260" w:type="dxa"/>
          </w:tcPr>
          <w:p w14:paraId="68B71B95" w14:textId="77777777" w:rsidR="00871D7E" w:rsidRDefault="00871D7E" w:rsidP="00871D7E">
            <w:pPr>
              <w:rPr>
                <w:rFonts w:cs="Arial"/>
              </w:rPr>
            </w:pPr>
          </w:p>
        </w:tc>
      </w:tr>
      <w:tr w:rsidR="00871D7E" w:rsidRPr="007C20FA" w14:paraId="499670E0" w14:textId="77777777" w:rsidTr="001D18E6">
        <w:trPr>
          <w:trHeight w:val="20"/>
        </w:trPr>
        <w:tc>
          <w:tcPr>
            <w:tcW w:w="10206" w:type="dxa"/>
            <w:gridSpan w:val="4"/>
            <w:shd w:val="clear" w:color="auto" w:fill="F2F2F2" w:themeFill="background1" w:themeFillShade="F2"/>
          </w:tcPr>
          <w:p w14:paraId="3FF232DF" w14:textId="77777777" w:rsidR="00871D7E" w:rsidRPr="006623A0" w:rsidRDefault="00871D7E" w:rsidP="00871D7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871D7E" w:rsidRPr="007C20FA" w14:paraId="1E34A4F3" w14:textId="77777777" w:rsidTr="001D18E6">
        <w:trPr>
          <w:trHeight w:val="20"/>
        </w:trPr>
        <w:tc>
          <w:tcPr>
            <w:tcW w:w="1560" w:type="dxa"/>
          </w:tcPr>
          <w:p w14:paraId="34496865" w14:textId="77777777" w:rsidR="00871D7E" w:rsidRDefault="00871D7E" w:rsidP="00871D7E">
            <w:pPr>
              <w:rPr>
                <w:rFonts w:cs="Arial"/>
              </w:rPr>
            </w:pPr>
          </w:p>
        </w:tc>
        <w:tc>
          <w:tcPr>
            <w:tcW w:w="2693" w:type="dxa"/>
          </w:tcPr>
          <w:p w14:paraId="7F36BF95" w14:textId="77777777" w:rsidR="00871D7E" w:rsidRDefault="00871D7E" w:rsidP="00871D7E">
            <w:pPr>
              <w:rPr>
                <w:rFonts w:cs="Arial"/>
              </w:rPr>
            </w:pPr>
          </w:p>
        </w:tc>
        <w:tc>
          <w:tcPr>
            <w:tcW w:w="2693" w:type="dxa"/>
          </w:tcPr>
          <w:p w14:paraId="7260AF9C" w14:textId="77777777" w:rsidR="00871D7E" w:rsidRPr="004D0563" w:rsidRDefault="00871D7E" w:rsidP="00871D7E">
            <w:pPr>
              <w:rPr>
                <w:rFonts w:cs="Arial"/>
              </w:rPr>
            </w:pPr>
          </w:p>
        </w:tc>
        <w:tc>
          <w:tcPr>
            <w:tcW w:w="3260" w:type="dxa"/>
          </w:tcPr>
          <w:p w14:paraId="023DF6E0" w14:textId="77777777" w:rsidR="00871D7E" w:rsidRDefault="00871D7E" w:rsidP="00871D7E">
            <w:pPr>
              <w:rPr>
                <w:rFonts w:cs="Arial"/>
              </w:rPr>
            </w:pPr>
          </w:p>
        </w:tc>
      </w:tr>
      <w:tr w:rsidR="00871D7E" w:rsidRPr="007C20FA" w14:paraId="2C37B72C" w14:textId="77777777" w:rsidTr="001D18E6">
        <w:trPr>
          <w:trHeight w:val="20"/>
        </w:trPr>
        <w:tc>
          <w:tcPr>
            <w:tcW w:w="10206" w:type="dxa"/>
            <w:gridSpan w:val="4"/>
            <w:shd w:val="clear" w:color="auto" w:fill="F2F2F2" w:themeFill="background1" w:themeFillShade="F2"/>
          </w:tcPr>
          <w:p w14:paraId="2077BA6D" w14:textId="77777777" w:rsidR="00871D7E" w:rsidRDefault="00871D7E" w:rsidP="00871D7E">
            <w:pPr>
              <w:rPr>
                <w:rFonts w:ascii="Helvetica" w:hAnsi="Helvetica" w:cs="Helvetica"/>
                <w:b/>
              </w:rPr>
            </w:pPr>
            <w:r>
              <w:rPr>
                <w:rFonts w:ascii="Helvetica" w:hAnsi="Helvetica" w:cs="Helvetica"/>
                <w:b/>
              </w:rPr>
              <w:t>Industry Standards</w:t>
            </w:r>
          </w:p>
        </w:tc>
      </w:tr>
      <w:tr w:rsidR="00871D7E" w:rsidRPr="007C20FA" w14:paraId="50A87E2E" w14:textId="77777777" w:rsidTr="001D18E6">
        <w:trPr>
          <w:trHeight w:val="20"/>
        </w:trPr>
        <w:tc>
          <w:tcPr>
            <w:tcW w:w="1560" w:type="dxa"/>
          </w:tcPr>
          <w:p w14:paraId="2B851707" w14:textId="77777777" w:rsidR="00871D7E" w:rsidRPr="00D410AE" w:rsidRDefault="00871D7E" w:rsidP="00871D7E">
            <w:pPr>
              <w:rPr>
                <w:rFonts w:cs="Arial"/>
              </w:rPr>
            </w:pPr>
          </w:p>
        </w:tc>
        <w:tc>
          <w:tcPr>
            <w:tcW w:w="2693" w:type="dxa"/>
          </w:tcPr>
          <w:p w14:paraId="2BD12822" w14:textId="77777777" w:rsidR="00871D7E" w:rsidRPr="00D410AE" w:rsidRDefault="00871D7E" w:rsidP="00871D7E">
            <w:pPr>
              <w:rPr>
                <w:rFonts w:cs="Arial"/>
              </w:rPr>
            </w:pPr>
          </w:p>
        </w:tc>
        <w:tc>
          <w:tcPr>
            <w:tcW w:w="2693" w:type="dxa"/>
          </w:tcPr>
          <w:p w14:paraId="11FD69DC" w14:textId="77777777" w:rsidR="00871D7E" w:rsidRPr="00D410AE" w:rsidRDefault="00871D7E" w:rsidP="00871D7E">
            <w:pPr>
              <w:rPr>
                <w:rFonts w:cs="Arial"/>
              </w:rPr>
            </w:pPr>
          </w:p>
        </w:tc>
        <w:tc>
          <w:tcPr>
            <w:tcW w:w="3260" w:type="dxa"/>
          </w:tcPr>
          <w:p w14:paraId="41D2D7AA" w14:textId="77777777" w:rsidR="00871D7E" w:rsidRPr="00D410AE" w:rsidRDefault="00871D7E" w:rsidP="00871D7E">
            <w:pPr>
              <w:rPr>
                <w:rFonts w:cs="Arial"/>
              </w:rPr>
            </w:pPr>
          </w:p>
        </w:tc>
      </w:tr>
      <w:tr w:rsidR="00871D7E" w:rsidRPr="007C20FA" w14:paraId="1E176143" w14:textId="77777777" w:rsidTr="001D18E6">
        <w:trPr>
          <w:trHeight w:val="20"/>
        </w:trPr>
        <w:tc>
          <w:tcPr>
            <w:tcW w:w="10206" w:type="dxa"/>
            <w:gridSpan w:val="4"/>
            <w:shd w:val="clear" w:color="auto" w:fill="F2F2F2" w:themeFill="background1" w:themeFillShade="F2"/>
          </w:tcPr>
          <w:p w14:paraId="6AFD9A5A" w14:textId="77777777" w:rsidR="00871D7E" w:rsidRDefault="00871D7E" w:rsidP="00871D7E">
            <w:pPr>
              <w:rPr>
                <w:rFonts w:ascii="Helvetica" w:hAnsi="Helvetica" w:cs="Helvetica"/>
                <w:b/>
              </w:rPr>
            </w:pPr>
            <w:r>
              <w:rPr>
                <w:rFonts w:ascii="Helvetica" w:hAnsi="Helvetica" w:cs="Helvetica"/>
                <w:b/>
              </w:rPr>
              <w:t>Other Sources</w:t>
            </w:r>
          </w:p>
        </w:tc>
      </w:tr>
      <w:tr w:rsidR="00871D7E" w:rsidRPr="007C20FA" w14:paraId="188DA9A9" w14:textId="77777777" w:rsidTr="00A25D2E">
        <w:trPr>
          <w:trHeight w:val="20"/>
        </w:trPr>
        <w:tc>
          <w:tcPr>
            <w:tcW w:w="1560" w:type="dxa"/>
          </w:tcPr>
          <w:p w14:paraId="54502BC3" w14:textId="77777777" w:rsidR="00871D7E" w:rsidRDefault="00871D7E" w:rsidP="00871D7E">
            <w:pPr>
              <w:rPr>
                <w:rFonts w:cs="Arial"/>
              </w:rPr>
            </w:pPr>
          </w:p>
        </w:tc>
        <w:tc>
          <w:tcPr>
            <w:tcW w:w="2693" w:type="dxa"/>
          </w:tcPr>
          <w:p w14:paraId="22ABADDC" w14:textId="77777777" w:rsidR="00871D7E" w:rsidRDefault="00871D7E" w:rsidP="00871D7E">
            <w:pPr>
              <w:rPr>
                <w:rFonts w:cs="Arial"/>
              </w:rPr>
            </w:pPr>
          </w:p>
        </w:tc>
        <w:tc>
          <w:tcPr>
            <w:tcW w:w="2693" w:type="dxa"/>
          </w:tcPr>
          <w:p w14:paraId="2F39987B" w14:textId="77777777" w:rsidR="00871D7E" w:rsidRPr="004D0563" w:rsidRDefault="00871D7E" w:rsidP="00871D7E">
            <w:pPr>
              <w:rPr>
                <w:rFonts w:cs="Arial"/>
              </w:rPr>
            </w:pPr>
          </w:p>
        </w:tc>
        <w:tc>
          <w:tcPr>
            <w:tcW w:w="3260" w:type="dxa"/>
          </w:tcPr>
          <w:p w14:paraId="4F9B6C11" w14:textId="77777777" w:rsidR="00871D7E" w:rsidRDefault="00871D7E" w:rsidP="00871D7E">
            <w:pPr>
              <w:rPr>
                <w:rFonts w:cs="Arial"/>
              </w:rPr>
            </w:pPr>
          </w:p>
        </w:tc>
      </w:tr>
      <w:tr w:rsidR="00871D7E" w:rsidRPr="007C20FA" w14:paraId="0A71C569" w14:textId="77777777" w:rsidTr="001D18E6">
        <w:trPr>
          <w:trHeight w:val="20"/>
        </w:trPr>
        <w:tc>
          <w:tcPr>
            <w:tcW w:w="1560" w:type="dxa"/>
          </w:tcPr>
          <w:p w14:paraId="11CC6B67" w14:textId="77777777" w:rsidR="00871D7E" w:rsidRPr="00D410AE" w:rsidRDefault="00871D7E" w:rsidP="00871D7E">
            <w:pPr>
              <w:rPr>
                <w:rFonts w:cs="Arial"/>
              </w:rPr>
            </w:pPr>
          </w:p>
        </w:tc>
        <w:tc>
          <w:tcPr>
            <w:tcW w:w="2693" w:type="dxa"/>
          </w:tcPr>
          <w:p w14:paraId="6A410AE2" w14:textId="77777777" w:rsidR="00871D7E" w:rsidRDefault="00871D7E" w:rsidP="00871D7E">
            <w:pPr>
              <w:rPr>
                <w:rFonts w:cs="Arial"/>
              </w:rPr>
            </w:pPr>
          </w:p>
        </w:tc>
        <w:tc>
          <w:tcPr>
            <w:tcW w:w="2693" w:type="dxa"/>
          </w:tcPr>
          <w:p w14:paraId="5C4B7058" w14:textId="77777777" w:rsidR="00871D7E" w:rsidRPr="00D410AE" w:rsidRDefault="00871D7E" w:rsidP="00871D7E">
            <w:pPr>
              <w:rPr>
                <w:rFonts w:cs="Arial"/>
              </w:rPr>
            </w:pPr>
          </w:p>
        </w:tc>
        <w:tc>
          <w:tcPr>
            <w:tcW w:w="3260" w:type="dxa"/>
          </w:tcPr>
          <w:p w14:paraId="5521BD8E" w14:textId="77777777" w:rsidR="00871D7E" w:rsidRPr="00D410AE" w:rsidRDefault="00871D7E" w:rsidP="00871D7E">
            <w:pPr>
              <w:rPr>
                <w:rFonts w:cs="Arial"/>
              </w:rPr>
            </w:pPr>
          </w:p>
        </w:tc>
      </w:tr>
    </w:tbl>
    <w:p w14:paraId="49AEF1EF" w14:textId="400BA852" w:rsidR="00072314" w:rsidRPr="00C7649D" w:rsidRDefault="00072314" w:rsidP="00072314">
      <w:pPr>
        <w:pStyle w:val="Caption"/>
      </w:pPr>
      <w:bookmarkStart w:id="61" w:name="_Toc35000662"/>
      <w:bookmarkStart w:id="62" w:name="_Toc25321850"/>
      <w:bookmarkStart w:id="63" w:name="_Toc66170375"/>
      <w:r w:rsidRPr="001B1565">
        <w:t xml:space="preserve">Table </w:t>
      </w:r>
      <w:r>
        <w:rPr>
          <w:noProof/>
        </w:rPr>
        <w:fldChar w:fldCharType="begin"/>
      </w:r>
      <w:r>
        <w:rPr>
          <w:noProof/>
        </w:rPr>
        <w:instrText xml:space="preserve"> SEQ Table \* ARABIC </w:instrText>
      </w:r>
      <w:r>
        <w:rPr>
          <w:noProof/>
        </w:rPr>
        <w:fldChar w:fldCharType="separate"/>
      </w:r>
      <w:r w:rsidR="009B00D9">
        <w:rPr>
          <w:noProof/>
        </w:rPr>
        <w:t>3</w:t>
      </w:r>
      <w:r>
        <w:rPr>
          <w:noProof/>
        </w:rPr>
        <w:fldChar w:fldCharType="end"/>
      </w:r>
      <w:r w:rsidRPr="001B1565">
        <w:t xml:space="preserve">: </w:t>
      </w:r>
      <w:r>
        <w:t>Input Requirements/Documents</w:t>
      </w:r>
      <w:bookmarkEnd w:id="61"/>
      <w:bookmarkEnd w:id="62"/>
      <w:bookmarkEnd w:id="63"/>
    </w:p>
    <w:p w14:paraId="57843EC8" w14:textId="77777777" w:rsidR="00072314" w:rsidRDefault="00072314" w:rsidP="00072314">
      <w:pPr>
        <w:pStyle w:val="Heading2"/>
        <w:keepNext/>
        <w:tabs>
          <w:tab w:val="clear" w:pos="709"/>
        </w:tabs>
        <w:spacing w:before="240"/>
        <w:ind w:left="578" w:hanging="578"/>
      </w:pPr>
      <w:bookmarkStart w:id="64" w:name="_Toc35000573"/>
      <w:bookmarkStart w:id="65" w:name="_Toc66170297"/>
      <w:r>
        <w:t>Lessons Learned</w:t>
      </w:r>
      <w:bookmarkEnd w:id="64"/>
      <w:bookmarkEnd w:id="65"/>
    </w:p>
    <w:p w14:paraId="1D28AA31" w14:textId="77777777" w:rsidR="00E26B6B" w:rsidRPr="002755EC" w:rsidRDefault="00E26B6B" w:rsidP="00E26B6B">
      <w:pPr>
        <w:rPr>
          <w:rFonts w:cs="Arial"/>
        </w:rPr>
      </w:pPr>
    </w:p>
    <w:p w14:paraId="41038534" w14:textId="005C2858" w:rsidR="00871D7E" w:rsidRPr="00871D7E" w:rsidRDefault="00871D7E" w:rsidP="00871D7E">
      <w:r w:rsidRPr="00871D7E">
        <w:t xml:space="preserve">See </w:t>
      </w:r>
      <w:r>
        <w:t>lessons learned</w:t>
      </w:r>
      <w:r w:rsidRPr="00871D7E">
        <w:t xml:space="preserve"> in Feature Document</w:t>
      </w:r>
    </w:p>
    <w:p w14:paraId="2B2351F5" w14:textId="1041A27E" w:rsidR="00E26B6B" w:rsidRPr="00E07869" w:rsidRDefault="00E26B6B" w:rsidP="00E26B6B">
      <w:pPr>
        <w:rPr>
          <w:color w:val="7F7F7F" w:themeColor="text1" w:themeTint="80"/>
        </w:rPr>
      </w:pPr>
    </w:p>
    <w:p w14:paraId="69AEE52E" w14:textId="77777777" w:rsidR="00072314" w:rsidRPr="00AE0397" w:rsidRDefault="00072314" w:rsidP="00072314">
      <w:pPr>
        <w:pStyle w:val="BodyText"/>
      </w:pPr>
    </w:p>
    <w:p w14:paraId="759B129D" w14:textId="77777777" w:rsidR="00072314" w:rsidRDefault="00072314" w:rsidP="00072314">
      <w:pPr>
        <w:pStyle w:val="Heading2"/>
        <w:spacing w:before="240"/>
        <w:rPr>
          <w:lang w:val="en-GB"/>
        </w:rPr>
      </w:pPr>
      <w:bookmarkStart w:id="66" w:name="_Toc35000574"/>
      <w:bookmarkStart w:id="67" w:name="_Toc66170298"/>
      <w:r w:rsidRPr="0008696C">
        <w:rPr>
          <w:lang w:val="en-GB"/>
        </w:rPr>
        <w:t>Assumptions</w:t>
      </w:r>
      <w:bookmarkEnd w:id="66"/>
      <w:bookmarkEnd w:id="67"/>
    </w:p>
    <w:p w14:paraId="46B46E78" w14:textId="77777777" w:rsidR="0050474F" w:rsidRPr="0059449D" w:rsidRDefault="0050474F" w:rsidP="0050474F">
      <w:pPr>
        <w:rPr>
          <w:highlight w:val="yellow"/>
        </w:rPr>
      </w:pPr>
    </w:p>
    <w:p w14:paraId="12FECD02" w14:textId="14B1E218" w:rsidR="0050474F" w:rsidRPr="00871D7E" w:rsidRDefault="00871D7E" w:rsidP="0050474F">
      <w:r w:rsidRPr="00871D7E">
        <w:t>See assumptions in Feature Document</w:t>
      </w:r>
    </w:p>
    <w:p w14:paraId="42196FFE" w14:textId="77777777" w:rsidR="00072314" w:rsidRPr="00F7196D" w:rsidRDefault="00072314" w:rsidP="00072314"/>
    <w:p w14:paraId="64EA2848" w14:textId="77777777" w:rsidR="00072314" w:rsidRDefault="00072314" w:rsidP="00072314">
      <w:pPr>
        <w:pStyle w:val="Heading1"/>
        <w:tabs>
          <w:tab w:val="clear" w:pos="540"/>
          <w:tab w:val="num" w:pos="432"/>
        </w:tabs>
        <w:rPr>
          <w:lang w:val="en-GB"/>
        </w:rPr>
      </w:pPr>
      <w:bookmarkStart w:id="68" w:name="_Toc35000575"/>
      <w:bookmarkStart w:id="69" w:name="_Toc66170299"/>
      <w:r>
        <w:rPr>
          <w:lang w:val="en-GB"/>
        </w:rPr>
        <w:lastRenderedPageBreak/>
        <w:t>Feature Implementation Architecture</w:t>
      </w:r>
      <w:bookmarkEnd w:id="68"/>
      <w:bookmarkEnd w:id="69"/>
    </w:p>
    <w:p w14:paraId="0618372A" w14:textId="77777777" w:rsidR="00072314" w:rsidRPr="0008696C" w:rsidRDefault="00072314" w:rsidP="00072314">
      <w:pPr>
        <w:pStyle w:val="Heading2"/>
        <w:spacing w:before="240"/>
        <w:rPr>
          <w:lang w:val="en-GB"/>
        </w:rPr>
      </w:pPr>
      <w:bookmarkStart w:id="70" w:name="_Toc35000576"/>
      <w:bookmarkStart w:id="71" w:name="_Toc66170300"/>
      <w:r w:rsidRPr="0008696C">
        <w:rPr>
          <w:lang w:val="en-GB"/>
        </w:rPr>
        <w:t>Functional Architecture</w:t>
      </w:r>
      <w:bookmarkEnd w:id="70"/>
      <w:bookmarkEnd w:id="71"/>
    </w:p>
    <w:p w14:paraId="109B2F0A" w14:textId="77777777" w:rsidR="0022140F" w:rsidRPr="00720A45" w:rsidRDefault="0022140F" w:rsidP="00720A45">
      <w:pPr>
        <w:rPr>
          <w:rStyle w:val="SubtleEmphasis"/>
          <w:i w:val="0"/>
          <w:iCs w:val="0"/>
          <w:color w:val="auto"/>
          <w:highlight w:val="green"/>
        </w:rPr>
      </w:pPr>
    </w:p>
    <w:p w14:paraId="7486FCCB" w14:textId="77777777" w:rsidR="00072314" w:rsidRDefault="00072314" w:rsidP="00072314">
      <w:pPr>
        <w:pStyle w:val="Heading3"/>
        <w:keepNext w:val="0"/>
        <w:tabs>
          <w:tab w:val="clear" w:pos="900"/>
          <w:tab w:val="left" w:pos="709"/>
          <w:tab w:val="left" w:pos="851"/>
        </w:tabs>
        <w:spacing w:before="240"/>
      </w:pPr>
      <w:bookmarkStart w:id="72" w:name="_Toc35000577"/>
      <w:bookmarkStart w:id="73" w:name="_Toc66170301"/>
      <w:r>
        <w:t>Description</w:t>
      </w:r>
      <w:bookmarkEnd w:id="72"/>
      <w:bookmarkEnd w:id="73"/>
    </w:p>
    <w:p w14:paraId="0DB9E227" w14:textId="77777777" w:rsidR="00E31117" w:rsidRDefault="00E31117" w:rsidP="00E31117">
      <w:pPr>
        <w:rPr>
          <w:color w:val="C0504D" w:themeColor="accent2"/>
        </w:rPr>
      </w:pPr>
    </w:p>
    <w:p w14:paraId="520E367A" w14:textId="77777777" w:rsidR="00E31117" w:rsidRDefault="00E31117" w:rsidP="00E31117"/>
    <w:p w14:paraId="4EAD720D" w14:textId="77777777" w:rsidR="00E31117" w:rsidRDefault="00E31117" w:rsidP="00E31117"/>
    <w:p w14:paraId="6EFD3F8D" w14:textId="77777777" w:rsidR="00E31117" w:rsidRDefault="00E31117" w:rsidP="00E31117">
      <w:pPr>
        <w:jc w:val="center"/>
      </w:pPr>
      <w:r>
        <w:rPr>
          <w:noProof/>
        </w:rPr>
        <w:drawing>
          <wp:inline distT="0" distB="0" distL="0" distR="0" wp14:anchorId="0147F2C5" wp14:editId="40391688">
            <wp:extent cx="6570980" cy="4535838"/>
            <wp:effectExtent l="0" t="0" r="0" b="0"/>
            <wp:docPr id="3" name="Picture 1121472757.jpg" descr="1121472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21472757.jpg"/>
                    <pic:cNvPicPr/>
                  </pic:nvPicPr>
                  <pic:blipFill>
                    <a:blip r:embed="rId33" cstate="print"/>
                    <a:stretch>
                      <a:fillRect/>
                    </a:stretch>
                  </pic:blipFill>
                  <pic:spPr>
                    <a:xfrm>
                      <a:off x="0" y="0"/>
                      <a:ext cx="6570980" cy="4535838"/>
                    </a:xfrm>
                    <a:prstGeom prst="rect">
                      <a:avLst/>
                    </a:prstGeom>
                  </pic:spPr>
                </pic:pic>
              </a:graphicData>
            </a:graphic>
          </wp:inline>
        </w:drawing>
      </w:r>
    </w:p>
    <w:p w14:paraId="047BF478" w14:textId="6C88B635" w:rsidR="00E31117" w:rsidRDefault="00E31117" w:rsidP="00E31117">
      <w:pPr>
        <w:pStyle w:val="Caption"/>
      </w:pPr>
      <w:bookmarkStart w:id="74" w:name="_Toc66170365"/>
      <w:r w:rsidRPr="00A13A7B">
        <w:t xml:space="preserve">Figure </w:t>
      </w:r>
      <w:r>
        <w:rPr>
          <w:noProof/>
        </w:rPr>
        <w:fldChar w:fldCharType="begin"/>
      </w:r>
      <w:r>
        <w:rPr>
          <w:noProof/>
        </w:rPr>
        <w:instrText xml:space="preserve"> SEQ Figure \* ARABIC </w:instrText>
      </w:r>
      <w:r>
        <w:rPr>
          <w:noProof/>
        </w:rPr>
        <w:fldChar w:fldCharType="separate"/>
      </w:r>
      <w:r w:rsidR="009B00D9">
        <w:rPr>
          <w:noProof/>
        </w:rPr>
        <w:t>1</w:t>
      </w:r>
      <w:r>
        <w:rPr>
          <w:noProof/>
        </w:rPr>
        <w:fldChar w:fldCharType="end"/>
      </w:r>
      <w:r w:rsidRPr="00A13A7B">
        <w:t xml:space="preserve">: </w:t>
      </w:r>
      <w:r w:rsidRPr="00574E26">
        <w:rPr>
          <w:rFonts w:cs="Arial"/>
        </w:rPr>
        <w:t>Protect "Active profile" Positional Settings</w:t>
      </w:r>
      <w:bookmarkEnd w:id="74"/>
    </w:p>
    <w:p w14:paraId="63C2B71F" w14:textId="77777777" w:rsidR="00E31117" w:rsidRDefault="00E31117" w:rsidP="00E31117"/>
    <w:p w14:paraId="3FF8014B" w14:textId="77777777" w:rsidR="00E31117" w:rsidRDefault="00E31117" w:rsidP="00E31117"/>
    <w:p w14:paraId="28567CB4" w14:textId="77777777" w:rsidR="00E31117" w:rsidRDefault="00E31117" w:rsidP="00E31117">
      <w:pPr>
        <w:jc w:val="center"/>
      </w:pPr>
      <w:r>
        <w:rPr>
          <w:noProof/>
        </w:rPr>
        <w:lastRenderedPageBreak/>
        <w:drawing>
          <wp:inline distT="0" distB="0" distL="0" distR="0" wp14:anchorId="69222444" wp14:editId="5DD6273B">
            <wp:extent cx="6570980" cy="6567741"/>
            <wp:effectExtent l="0" t="0" r="0" b="0"/>
            <wp:docPr id="5" name="Picture -1474304233.jpg" descr="-1474304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74304233.jpg"/>
                    <pic:cNvPicPr/>
                  </pic:nvPicPr>
                  <pic:blipFill>
                    <a:blip r:embed="rId34" cstate="print"/>
                    <a:stretch>
                      <a:fillRect/>
                    </a:stretch>
                  </pic:blipFill>
                  <pic:spPr>
                    <a:xfrm>
                      <a:off x="0" y="0"/>
                      <a:ext cx="6570980" cy="6567741"/>
                    </a:xfrm>
                    <a:prstGeom prst="rect">
                      <a:avLst/>
                    </a:prstGeom>
                  </pic:spPr>
                </pic:pic>
              </a:graphicData>
            </a:graphic>
          </wp:inline>
        </w:drawing>
      </w:r>
    </w:p>
    <w:p w14:paraId="18FAD2CB" w14:textId="62E4A521" w:rsidR="00E31117" w:rsidRDefault="00E31117" w:rsidP="00E31117">
      <w:pPr>
        <w:pStyle w:val="Caption"/>
      </w:pPr>
      <w:bookmarkStart w:id="75" w:name="_Toc66170366"/>
      <w:r w:rsidRPr="00A13A7B">
        <w:t xml:space="preserve">Figure </w:t>
      </w:r>
      <w:r>
        <w:rPr>
          <w:noProof/>
        </w:rPr>
        <w:fldChar w:fldCharType="begin"/>
      </w:r>
      <w:r>
        <w:rPr>
          <w:noProof/>
        </w:rPr>
        <w:instrText xml:space="preserve"> SEQ Figure \* ARABIC </w:instrText>
      </w:r>
      <w:r>
        <w:rPr>
          <w:noProof/>
        </w:rPr>
        <w:fldChar w:fldCharType="separate"/>
      </w:r>
      <w:r w:rsidR="009B00D9">
        <w:rPr>
          <w:noProof/>
        </w:rPr>
        <w:t>2</w:t>
      </w:r>
      <w:r>
        <w:rPr>
          <w:noProof/>
        </w:rPr>
        <w:fldChar w:fldCharType="end"/>
      </w:r>
      <w:r w:rsidRPr="00A13A7B">
        <w:t xml:space="preserve">: </w:t>
      </w:r>
      <w:r w:rsidRPr="00574E26">
        <w:rPr>
          <w:rFonts w:cs="Arial"/>
        </w:rPr>
        <w:t>Retain Positional Settings Automatically</w:t>
      </w:r>
      <w:bookmarkEnd w:id="75"/>
    </w:p>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76" w:name="_Toc35000578"/>
      <w:bookmarkStart w:id="77" w:name="_Toc66170302"/>
      <w:r>
        <w:t>Function List</w:t>
      </w:r>
      <w:bookmarkEnd w:id="76"/>
      <w:bookmarkEnd w:id="77"/>
    </w:p>
    <w:p w14:paraId="4B163467" w14:textId="671024ED" w:rsidR="00072314" w:rsidRDefault="00072314" w:rsidP="00072314">
      <w:pPr>
        <w:pStyle w:val="BodyText"/>
        <w:rPr>
          <w:lang w:val="en-US"/>
        </w:rPr>
      </w:pPr>
      <w:r>
        <w:rPr>
          <w:lang w:val="en-US"/>
        </w:rPr>
        <w:t xml:space="preserve">The following functions </w:t>
      </w:r>
      <w:r>
        <w:t xml:space="preserve">from the </w:t>
      </w:r>
      <w:hyperlink r:id="rId35" w:history="1">
        <w:r w:rsidRPr="003C6F08">
          <w:rPr>
            <w:rStyle w:val="Hyperlink"/>
          </w:rPr>
          <w:t>Global Feature &amp; Function List</w:t>
        </w:r>
      </w:hyperlink>
      <w:r>
        <w:t xml:space="preserve"> </w:t>
      </w:r>
      <w:r>
        <w:rPr>
          <w:lang w:val="en-US"/>
        </w:rPr>
        <w:t>are referenced in this Feature Implementation Specification:</w:t>
      </w:r>
    </w:p>
    <w:p w14:paraId="2DE52D8F" w14:textId="77777777" w:rsidR="00072314" w:rsidRPr="0094354A" w:rsidRDefault="00072314" w:rsidP="00072314"/>
    <w:p w14:paraId="6795CDE3"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0ADB5330" w14:textId="77777777" w:rsidTr="00E31117">
        <w:trPr>
          <w:tblHeader/>
        </w:trPr>
        <w:tc>
          <w:tcPr>
            <w:tcW w:w="1163" w:type="dxa"/>
            <w:shd w:val="pct20" w:color="auto" w:fill="FFFFFF"/>
            <w:vAlign w:val="center"/>
          </w:tcPr>
          <w:p w14:paraId="79085E58" w14:textId="0D2D065F" w:rsidR="00E31117" w:rsidRPr="00C15D3D" w:rsidRDefault="00E31117" w:rsidP="00E31117">
            <w:pPr>
              <w:rPr>
                <w:b/>
              </w:rPr>
            </w:pPr>
            <w:r w:rsidRPr="00C15D3D">
              <w:rPr>
                <w:b/>
              </w:rPr>
              <w:lastRenderedPageBreak/>
              <w:t xml:space="preserve">Function </w:t>
            </w:r>
            <w:r>
              <w:rPr>
                <w:b/>
              </w:rPr>
              <w:t>ID</w:t>
            </w:r>
          </w:p>
        </w:tc>
        <w:tc>
          <w:tcPr>
            <w:tcW w:w="3402" w:type="dxa"/>
            <w:shd w:val="pct20" w:color="auto" w:fill="FFFFFF"/>
          </w:tcPr>
          <w:p w14:paraId="511850DA" w14:textId="6D40610C"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2CE290D7" w14:textId="1FDEA170" w:rsidR="00E31117" w:rsidRPr="007C20FA" w:rsidRDefault="00E31117" w:rsidP="00E31117">
            <w:pPr>
              <w:pStyle w:val="Caption"/>
              <w:jc w:val="left"/>
            </w:pPr>
            <w:r>
              <w:t>Function</w:t>
            </w:r>
            <w:r w:rsidRPr="004E7B74">
              <w:t xml:space="preserve"> Description</w:t>
            </w:r>
          </w:p>
        </w:tc>
      </w:tr>
      <w:tr w:rsidR="00E31117" w:rsidRPr="00BB0EAC" w14:paraId="5C7657E6" w14:textId="77777777" w:rsidTr="00E31117">
        <w:tc>
          <w:tcPr>
            <w:tcW w:w="1163" w:type="dxa"/>
          </w:tcPr>
          <w:p w14:paraId="3F6B0CCB" w14:textId="3AE7D989" w:rsidR="00E31117" w:rsidRPr="00A6458B" w:rsidRDefault="00E31117" w:rsidP="00E31117"/>
        </w:tc>
        <w:tc>
          <w:tcPr>
            <w:tcW w:w="3402" w:type="dxa"/>
          </w:tcPr>
          <w:p w14:paraId="4FAAC028" w14:textId="77777777" w:rsidR="00E31117" w:rsidRDefault="00E31117" w:rsidP="00E31117">
            <w:r>
              <w:rPr>
                <w:i/>
              </w:rPr>
              <w:t>(activity</w:t>
            </w:r>
            <w:r w:rsidRPr="005E78E8">
              <w:rPr>
                <w:i/>
              </w:rPr>
              <w:t>)</w:t>
            </w:r>
            <w:r w:rsidRPr="00C15D3D">
              <w:t xml:space="preserve"> </w:t>
            </w:r>
            <w:bookmarkStart w:id="78" w:name="_1388e114478441413094ad160a2af3fd"/>
            <w:r>
              <w:t>Notifies Profile Inhibit status</w:t>
            </w:r>
            <w:bookmarkEnd w:id="78"/>
          </w:p>
        </w:tc>
        <w:tc>
          <w:tcPr>
            <w:tcW w:w="5702" w:type="dxa"/>
          </w:tcPr>
          <w:p w14:paraId="0A49F61E"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 The Notify Profile Inhibit Status Functionality is the means by which an external entity informs Auto Save that its functionality should be inhibited. </w:t>
            </w:r>
          </w:p>
        </w:tc>
      </w:tr>
      <w:tr w:rsidR="00E31117" w:rsidRPr="00BB0EAC" w14:paraId="3589A39D" w14:textId="77777777" w:rsidTr="00E31117">
        <w:tc>
          <w:tcPr>
            <w:tcW w:w="1163" w:type="dxa"/>
          </w:tcPr>
          <w:p w14:paraId="69758192" w14:textId="77777777" w:rsidR="00E31117" w:rsidRPr="00A6458B" w:rsidRDefault="00E31117" w:rsidP="00E31117"/>
        </w:tc>
        <w:tc>
          <w:tcPr>
            <w:tcW w:w="3402" w:type="dxa"/>
          </w:tcPr>
          <w:p w14:paraId="5BF8B759" w14:textId="77777777" w:rsidR="00E31117" w:rsidRDefault="00E31117" w:rsidP="00E31117">
            <w:r>
              <w:rPr>
                <w:i/>
              </w:rPr>
              <w:t>(activity</w:t>
            </w:r>
            <w:r w:rsidRPr="005E78E8">
              <w:rPr>
                <w:i/>
              </w:rPr>
              <w:t>)</w:t>
            </w:r>
            <w:r w:rsidRPr="00C15D3D">
              <w:t xml:space="preserve"> </w:t>
            </w:r>
            <w:bookmarkStart w:id="79" w:name="_812ef1298ffbaa30c835012c1d1d1ab9"/>
            <w:r>
              <w:t>Activate/Deactivate Automatic Saving</w:t>
            </w:r>
            <w:bookmarkEnd w:id="79"/>
          </w:p>
        </w:tc>
        <w:tc>
          <w:tcPr>
            <w:tcW w:w="5702" w:type="dxa"/>
          </w:tcPr>
          <w:p w14:paraId="6F9EAE17" w14:textId="77777777" w:rsidR="00E31117" w:rsidRDefault="00E31117" w:rsidP="00E31117">
            <w:pPr>
              <w:pStyle w:val="BodyText"/>
              <w:rPr>
                <w:lang w:val="en-US"/>
              </w:rPr>
            </w:pPr>
            <w:r>
              <w:rPr>
                <w:i/>
                <w:lang w:val="en-US"/>
              </w:rPr>
              <w:t>(activity</w:t>
            </w:r>
            <w:r w:rsidRPr="005E78E8">
              <w:rPr>
                <w:i/>
                <w:lang w:val="en-US"/>
              </w:rPr>
              <w:t>)</w:t>
            </w:r>
            <w:r>
              <w:rPr>
                <w:lang w:val="en-US"/>
              </w:rPr>
              <w:t xml:space="preserve"> FEATURE FUNCTION - This feature function turns off and on Auto Save feature’s ability to process positional adjustments and decide what action to undertake.</w:t>
            </w:r>
          </w:p>
        </w:tc>
      </w:tr>
    </w:tbl>
    <w:p w14:paraId="69C634B4" w14:textId="2A932525" w:rsidR="00E31117" w:rsidRPr="00054B83" w:rsidRDefault="00E31117" w:rsidP="00E31117">
      <w:pPr>
        <w:pStyle w:val="Caption"/>
      </w:pPr>
      <w:bookmarkStart w:id="80" w:name="_Toc66170376"/>
      <w:r w:rsidRPr="00A13A7B">
        <w:t xml:space="preserve">Table </w:t>
      </w:r>
      <w:r>
        <w:rPr>
          <w:noProof/>
        </w:rPr>
        <w:fldChar w:fldCharType="begin"/>
      </w:r>
      <w:r>
        <w:rPr>
          <w:noProof/>
        </w:rPr>
        <w:instrText xml:space="preserve"> SEQ Table \* ARABIC </w:instrText>
      </w:r>
      <w:r>
        <w:rPr>
          <w:noProof/>
        </w:rPr>
        <w:fldChar w:fldCharType="separate"/>
      </w:r>
      <w:r w:rsidR="009B00D9">
        <w:rPr>
          <w:noProof/>
        </w:rPr>
        <w:t>4</w:t>
      </w:r>
      <w:r>
        <w:rPr>
          <w:noProof/>
        </w:rPr>
        <w:fldChar w:fldCharType="end"/>
      </w:r>
      <w:r w:rsidRPr="00A13A7B">
        <w:t>: List of Functions</w:t>
      </w:r>
      <w:r>
        <w:t xml:space="preserve"> on </w:t>
      </w:r>
      <w:r>
        <w:rPr>
          <w:rFonts w:cs="Arial"/>
        </w:rPr>
        <w:t>Protect "Active profile" Positional Settings</w:t>
      </w:r>
      <w:bookmarkEnd w:id="80"/>
    </w:p>
    <w:p w14:paraId="7C56903A"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420B9CEF" w14:textId="77777777" w:rsidTr="00E31117">
        <w:trPr>
          <w:tblHeader/>
        </w:trPr>
        <w:tc>
          <w:tcPr>
            <w:tcW w:w="1163" w:type="dxa"/>
            <w:shd w:val="pct20" w:color="auto" w:fill="FFFFFF"/>
            <w:vAlign w:val="center"/>
          </w:tcPr>
          <w:p w14:paraId="1FE80B3E" w14:textId="77777777"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2403FAE7" w14:textId="77777777"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47BD3E4B" w14:textId="77777777" w:rsidR="00E31117" w:rsidRPr="007C20FA" w:rsidRDefault="00E31117" w:rsidP="00E31117">
            <w:pPr>
              <w:pStyle w:val="Caption"/>
              <w:jc w:val="left"/>
            </w:pPr>
            <w:r>
              <w:t>Function</w:t>
            </w:r>
            <w:r w:rsidRPr="004E7B74">
              <w:t xml:space="preserve"> Description</w:t>
            </w:r>
          </w:p>
        </w:tc>
      </w:tr>
      <w:tr w:rsidR="00E31117" w:rsidRPr="00BB0EAC" w14:paraId="6881B8EB" w14:textId="77777777" w:rsidTr="00E31117">
        <w:tc>
          <w:tcPr>
            <w:tcW w:w="1163" w:type="dxa"/>
          </w:tcPr>
          <w:p w14:paraId="529066EC" w14:textId="77777777" w:rsidR="00E31117" w:rsidRPr="00A6458B" w:rsidRDefault="00E31117" w:rsidP="00E31117"/>
        </w:tc>
        <w:tc>
          <w:tcPr>
            <w:tcW w:w="3402" w:type="dxa"/>
          </w:tcPr>
          <w:p w14:paraId="08C94D5F" w14:textId="77777777" w:rsidR="00E31117" w:rsidRDefault="00E31117" w:rsidP="00E31117">
            <w:r>
              <w:rPr>
                <w:i/>
              </w:rPr>
              <w:t>(activity</w:t>
            </w:r>
            <w:r w:rsidRPr="005E78E8">
              <w:rPr>
                <w:i/>
              </w:rPr>
              <w:t>)</w:t>
            </w:r>
            <w:r w:rsidRPr="00C15D3D">
              <w:t xml:space="preserve"> </w:t>
            </w:r>
            <w:bookmarkStart w:id="81" w:name="_e38f4f43f659f0f706955f66f0eabf67"/>
            <w:r>
              <w:t>Clear Adjustment Information</w:t>
            </w:r>
            <w:bookmarkEnd w:id="81"/>
          </w:p>
        </w:tc>
        <w:tc>
          <w:tcPr>
            <w:tcW w:w="5702" w:type="dxa"/>
          </w:tcPr>
          <w:p w14:paraId="2DA9DCA0" w14:textId="77777777" w:rsidR="00E31117" w:rsidRDefault="00E31117" w:rsidP="00E31117">
            <w:pPr>
              <w:pStyle w:val="BodyText"/>
              <w:rPr>
                <w:lang w:val="en-US"/>
              </w:rPr>
            </w:pPr>
            <w:r>
              <w:rPr>
                <w:i/>
                <w:lang w:val="en-US"/>
              </w:rPr>
              <w:t>(activity</w:t>
            </w:r>
            <w:r w:rsidRPr="005E78E8">
              <w:rPr>
                <w:i/>
                <w:lang w:val="en-US"/>
              </w:rPr>
              <w:t>)</w:t>
            </w:r>
            <w:r>
              <w:rPr>
                <w:lang w:val="en-US"/>
              </w:rPr>
              <w:t xml:space="preserve"> FEATURE FUNCTION - The Automatic Saving Feature keeps a list of adjustments that have arrived but are not yet processed. This function clears them to allow for additional processing. </w:t>
            </w:r>
          </w:p>
        </w:tc>
      </w:tr>
      <w:tr w:rsidR="00E31117" w:rsidRPr="00BB0EAC" w14:paraId="59CF53AA" w14:textId="77777777" w:rsidTr="00E31117">
        <w:tc>
          <w:tcPr>
            <w:tcW w:w="1163" w:type="dxa"/>
          </w:tcPr>
          <w:p w14:paraId="53A0048F" w14:textId="77777777" w:rsidR="00E31117" w:rsidRPr="00A6458B" w:rsidRDefault="00E31117" w:rsidP="00E31117"/>
        </w:tc>
        <w:tc>
          <w:tcPr>
            <w:tcW w:w="3402" w:type="dxa"/>
          </w:tcPr>
          <w:p w14:paraId="3CDBBF16" w14:textId="77777777" w:rsidR="00E31117" w:rsidRDefault="00E31117" w:rsidP="00E31117">
            <w:r>
              <w:rPr>
                <w:i/>
              </w:rPr>
              <w:t>(activity</w:t>
            </w:r>
            <w:r w:rsidRPr="005E78E8">
              <w:rPr>
                <w:i/>
              </w:rPr>
              <w:t>)</w:t>
            </w:r>
            <w:r w:rsidRPr="00C15D3D">
              <w:t xml:space="preserve"> </w:t>
            </w:r>
            <w:bookmarkStart w:id="82" w:name="_ea11f1d3c5e1c170084c8d3eb1de791f"/>
            <w:r>
              <w:t>Process Positional Adjustment Information</w:t>
            </w:r>
            <w:bookmarkEnd w:id="82"/>
          </w:p>
        </w:tc>
        <w:tc>
          <w:tcPr>
            <w:tcW w:w="5702" w:type="dxa"/>
          </w:tcPr>
          <w:p w14:paraId="553E805D" w14:textId="77777777" w:rsidR="00E31117" w:rsidRDefault="00E31117" w:rsidP="00E31117">
            <w:pPr>
              <w:pStyle w:val="BodyText"/>
              <w:rPr>
                <w:lang w:val="en-US"/>
              </w:rPr>
            </w:pPr>
            <w:r>
              <w:rPr>
                <w:i/>
                <w:lang w:val="en-US"/>
              </w:rPr>
              <w:t>(activity</w:t>
            </w:r>
            <w:r w:rsidRPr="005E78E8">
              <w:rPr>
                <w:i/>
                <w:lang w:val="en-US"/>
              </w:rPr>
              <w:t>)</w:t>
            </w:r>
            <w:r>
              <w:rPr>
                <w:lang w:val="en-US"/>
              </w:rPr>
              <w:t xml:space="preserve"> FEATURE FUNCTION - This function receives an alert that a positional adjustment has taken place and determines the type of adjustment.</w:t>
            </w:r>
          </w:p>
        </w:tc>
      </w:tr>
      <w:tr w:rsidR="00E31117" w:rsidRPr="00BB0EAC" w14:paraId="555F9CC5" w14:textId="77777777" w:rsidTr="00E31117">
        <w:tc>
          <w:tcPr>
            <w:tcW w:w="1163" w:type="dxa"/>
          </w:tcPr>
          <w:p w14:paraId="01C97F79" w14:textId="77777777" w:rsidR="00E31117" w:rsidRPr="00A6458B" w:rsidRDefault="00E31117" w:rsidP="00E31117"/>
        </w:tc>
        <w:tc>
          <w:tcPr>
            <w:tcW w:w="3402" w:type="dxa"/>
          </w:tcPr>
          <w:p w14:paraId="2A2BE8D9" w14:textId="77777777" w:rsidR="00E31117" w:rsidRDefault="00E31117" w:rsidP="00E31117">
            <w:r>
              <w:rPr>
                <w:i/>
              </w:rPr>
              <w:t>(activity</w:t>
            </w:r>
            <w:r w:rsidRPr="005E78E8">
              <w:rPr>
                <w:i/>
              </w:rPr>
              <w:t>)</w:t>
            </w:r>
            <w:r w:rsidRPr="00C15D3D">
              <w:t xml:space="preserve"> </w:t>
            </w:r>
            <w:bookmarkStart w:id="83" w:name="_b908cec0fabe3d534a8aebb87b974c32"/>
            <w:r>
              <w:t>Transfer Feedback</w:t>
            </w:r>
            <w:bookmarkEnd w:id="83"/>
          </w:p>
        </w:tc>
        <w:tc>
          <w:tcPr>
            <w:tcW w:w="5702" w:type="dxa"/>
          </w:tcPr>
          <w:p w14:paraId="7190A6E5"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 This function will transfer the feedback provided to the user to any entity that needs it. </w:t>
            </w:r>
          </w:p>
        </w:tc>
      </w:tr>
      <w:tr w:rsidR="00E31117" w:rsidRPr="00BB0EAC" w14:paraId="7BA9A13D" w14:textId="77777777" w:rsidTr="00E31117">
        <w:tc>
          <w:tcPr>
            <w:tcW w:w="1163" w:type="dxa"/>
          </w:tcPr>
          <w:p w14:paraId="500E1BE4" w14:textId="77777777" w:rsidR="00E31117" w:rsidRPr="00A6458B" w:rsidRDefault="00E31117" w:rsidP="00E31117"/>
        </w:tc>
        <w:tc>
          <w:tcPr>
            <w:tcW w:w="3402" w:type="dxa"/>
          </w:tcPr>
          <w:p w14:paraId="4850CA00" w14:textId="77777777" w:rsidR="00E31117" w:rsidRDefault="00E31117" w:rsidP="00E31117">
            <w:r>
              <w:rPr>
                <w:i/>
              </w:rPr>
              <w:t>(activity</w:t>
            </w:r>
            <w:r w:rsidRPr="005E78E8">
              <w:rPr>
                <w:i/>
              </w:rPr>
              <w:t>)</w:t>
            </w:r>
            <w:r w:rsidRPr="00C15D3D">
              <w:t xml:space="preserve"> </w:t>
            </w:r>
            <w:bookmarkStart w:id="84" w:name="_ccba6cecfbc95d8eda56e5c5f36c62a9"/>
            <w:r>
              <w:t>Request Retention Action</w:t>
            </w:r>
            <w:bookmarkEnd w:id="84"/>
          </w:p>
        </w:tc>
        <w:tc>
          <w:tcPr>
            <w:tcW w:w="5702" w:type="dxa"/>
          </w:tcPr>
          <w:p w14:paraId="5E624979" w14:textId="77777777" w:rsidR="00E31117" w:rsidRDefault="00E31117" w:rsidP="00E31117">
            <w:pPr>
              <w:pStyle w:val="BodyText"/>
              <w:rPr>
                <w:lang w:val="en-US"/>
              </w:rPr>
            </w:pPr>
            <w:r>
              <w:rPr>
                <w:i/>
                <w:lang w:val="en-US"/>
              </w:rPr>
              <w:t>(activity</w:t>
            </w:r>
            <w:r w:rsidRPr="005E78E8">
              <w:rPr>
                <w:i/>
                <w:lang w:val="en-US"/>
              </w:rPr>
              <w:t>)</w:t>
            </w:r>
            <w:r>
              <w:rPr>
                <w:lang w:val="en-US"/>
              </w:rPr>
              <w:t xml:space="preserve"> FEATURE FUNCTION - This function requests that the Profile Update Manager of Positional Settings retain the current positional settings in memory. </w:t>
            </w:r>
          </w:p>
        </w:tc>
      </w:tr>
      <w:tr w:rsidR="00E31117" w:rsidRPr="00BB0EAC" w14:paraId="0C5B39EA" w14:textId="77777777" w:rsidTr="00E31117">
        <w:tc>
          <w:tcPr>
            <w:tcW w:w="1163" w:type="dxa"/>
          </w:tcPr>
          <w:p w14:paraId="359B8BC9" w14:textId="77777777" w:rsidR="00E31117" w:rsidRPr="00A6458B" w:rsidRDefault="00E31117" w:rsidP="00E31117"/>
        </w:tc>
        <w:tc>
          <w:tcPr>
            <w:tcW w:w="3402" w:type="dxa"/>
          </w:tcPr>
          <w:p w14:paraId="2B4E63C8" w14:textId="77777777" w:rsidR="00E31117" w:rsidRDefault="00E31117" w:rsidP="00E31117">
            <w:r>
              <w:rPr>
                <w:i/>
              </w:rPr>
              <w:t>(activity</w:t>
            </w:r>
            <w:r w:rsidRPr="005E78E8">
              <w:rPr>
                <w:i/>
              </w:rPr>
              <w:t>)</w:t>
            </w:r>
            <w:r w:rsidRPr="00C15D3D">
              <w:t xml:space="preserve"> </w:t>
            </w:r>
            <w:bookmarkStart w:id="85" w:name="_abccbe280e9cca03b087358bf57e7f59"/>
            <w:r>
              <w:t>Decide Saving Strategy</w:t>
            </w:r>
            <w:bookmarkEnd w:id="85"/>
          </w:p>
        </w:tc>
        <w:tc>
          <w:tcPr>
            <w:tcW w:w="5702" w:type="dxa"/>
          </w:tcPr>
          <w:p w14:paraId="7956A740" w14:textId="77777777" w:rsidR="00E31117" w:rsidRDefault="00E31117" w:rsidP="00E31117">
            <w:pPr>
              <w:pStyle w:val="BodyText"/>
              <w:rPr>
                <w:lang w:val="en-US"/>
              </w:rPr>
            </w:pPr>
            <w:r>
              <w:rPr>
                <w:i/>
                <w:lang w:val="en-US"/>
              </w:rPr>
              <w:t>(activity</w:t>
            </w:r>
            <w:r w:rsidRPr="005E78E8">
              <w:rPr>
                <w:i/>
                <w:lang w:val="en-US"/>
              </w:rPr>
              <w:t>)</w:t>
            </w:r>
            <w:r>
              <w:rPr>
                <w:lang w:val="en-US"/>
              </w:rPr>
              <w:t xml:space="preserve"> FEATURE FUNCTION - Based on the adjustments that have arrived, this function determines whether to retain settings automatically or receive feedback from the Host Vehicle User.</w:t>
            </w:r>
          </w:p>
        </w:tc>
      </w:tr>
      <w:tr w:rsidR="00E31117" w:rsidRPr="00BB0EAC" w14:paraId="66BEA389" w14:textId="77777777" w:rsidTr="00E31117">
        <w:tc>
          <w:tcPr>
            <w:tcW w:w="1163" w:type="dxa"/>
          </w:tcPr>
          <w:p w14:paraId="22C97CA2" w14:textId="77777777" w:rsidR="00E31117" w:rsidRPr="00A6458B" w:rsidRDefault="00E31117" w:rsidP="00E31117"/>
        </w:tc>
        <w:tc>
          <w:tcPr>
            <w:tcW w:w="3402" w:type="dxa"/>
          </w:tcPr>
          <w:p w14:paraId="26BF164A" w14:textId="77777777" w:rsidR="00E31117" w:rsidRDefault="00E31117" w:rsidP="00E31117">
            <w:r>
              <w:rPr>
                <w:i/>
              </w:rPr>
              <w:t>(activity</w:t>
            </w:r>
            <w:r w:rsidRPr="005E78E8">
              <w:rPr>
                <w:i/>
              </w:rPr>
              <w:t>)</w:t>
            </w:r>
            <w:r w:rsidRPr="00C15D3D">
              <w:t xml:space="preserve"> </w:t>
            </w:r>
            <w:bookmarkStart w:id="86" w:name="_0c213ac1c82072c8a731936d9ccbd1e0"/>
            <w:r>
              <w:t>Provide Positional Adjustment notification</w:t>
            </w:r>
            <w:bookmarkEnd w:id="86"/>
          </w:p>
        </w:tc>
        <w:tc>
          <w:tcPr>
            <w:tcW w:w="5702" w:type="dxa"/>
          </w:tcPr>
          <w:p w14:paraId="0BC6DAA5"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 This function informs the Automatic Saving Feature that a positional adjustment has occurred, and it must respond to it.</w:t>
            </w:r>
          </w:p>
        </w:tc>
      </w:tr>
      <w:tr w:rsidR="00E31117" w:rsidRPr="00BB0EAC" w14:paraId="4B86C76C" w14:textId="77777777" w:rsidTr="00E31117">
        <w:tc>
          <w:tcPr>
            <w:tcW w:w="1163" w:type="dxa"/>
          </w:tcPr>
          <w:p w14:paraId="3A94B66E" w14:textId="77777777" w:rsidR="00E31117" w:rsidRPr="00A6458B" w:rsidRDefault="00E31117" w:rsidP="00E31117"/>
        </w:tc>
        <w:tc>
          <w:tcPr>
            <w:tcW w:w="3402" w:type="dxa"/>
          </w:tcPr>
          <w:p w14:paraId="762776DE" w14:textId="77777777" w:rsidR="00E31117" w:rsidRDefault="00E31117" w:rsidP="00E31117">
            <w:r>
              <w:rPr>
                <w:i/>
              </w:rPr>
              <w:t>(activity</w:t>
            </w:r>
            <w:r w:rsidRPr="005E78E8">
              <w:rPr>
                <w:i/>
              </w:rPr>
              <w:t>)</w:t>
            </w:r>
            <w:r w:rsidRPr="00C15D3D">
              <w:t xml:space="preserve"> </w:t>
            </w:r>
            <w:bookmarkStart w:id="87" w:name="_0a38a04c8e6c8f44d08c2d26a483f490"/>
            <w:r>
              <w:t>Saves Current Positional Settings</w:t>
            </w:r>
            <w:bookmarkEnd w:id="87"/>
          </w:p>
        </w:tc>
        <w:tc>
          <w:tcPr>
            <w:tcW w:w="5702" w:type="dxa"/>
          </w:tcPr>
          <w:p w14:paraId="63082BD7"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 This function retains the current position of the positional settings in memory. </w:t>
            </w:r>
          </w:p>
        </w:tc>
      </w:tr>
      <w:tr w:rsidR="00E31117" w:rsidRPr="00BB0EAC" w14:paraId="063884F8" w14:textId="77777777" w:rsidTr="00E31117">
        <w:tc>
          <w:tcPr>
            <w:tcW w:w="1163" w:type="dxa"/>
          </w:tcPr>
          <w:p w14:paraId="0C9D5ECB" w14:textId="77777777" w:rsidR="00E31117" w:rsidRPr="00A6458B" w:rsidRDefault="00E31117" w:rsidP="00E31117"/>
        </w:tc>
        <w:tc>
          <w:tcPr>
            <w:tcW w:w="3402" w:type="dxa"/>
          </w:tcPr>
          <w:p w14:paraId="0C4A3C16" w14:textId="77777777" w:rsidR="00E31117" w:rsidRDefault="00E31117" w:rsidP="00E31117">
            <w:r>
              <w:rPr>
                <w:i/>
              </w:rPr>
              <w:t>(activity</w:t>
            </w:r>
            <w:r w:rsidRPr="005E78E8">
              <w:rPr>
                <w:i/>
              </w:rPr>
              <w:t>)</w:t>
            </w:r>
            <w:r w:rsidRPr="00C15D3D">
              <w:t xml:space="preserve"> </w:t>
            </w:r>
            <w:bookmarkStart w:id="88" w:name="_c1849c1b0d7c882b46fb62a686633e3b"/>
            <w:r>
              <w:t>Ask User For Feedback</w:t>
            </w:r>
            <w:bookmarkEnd w:id="88"/>
          </w:p>
        </w:tc>
        <w:tc>
          <w:tcPr>
            <w:tcW w:w="5702" w:type="dxa"/>
          </w:tcPr>
          <w:p w14:paraId="16EFBD29"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 This function of Host Vehicle HMI informs the Host Vehicle User that saving options are available.</w:t>
            </w:r>
          </w:p>
        </w:tc>
      </w:tr>
      <w:tr w:rsidR="00E31117" w:rsidRPr="00BB0EAC" w14:paraId="720B87F7" w14:textId="77777777" w:rsidTr="00E31117">
        <w:tc>
          <w:tcPr>
            <w:tcW w:w="1163" w:type="dxa"/>
          </w:tcPr>
          <w:p w14:paraId="4151E4FA" w14:textId="77777777" w:rsidR="00E31117" w:rsidRPr="00A6458B" w:rsidRDefault="00E31117" w:rsidP="00E31117"/>
        </w:tc>
        <w:tc>
          <w:tcPr>
            <w:tcW w:w="3402" w:type="dxa"/>
          </w:tcPr>
          <w:p w14:paraId="7DCA1E36" w14:textId="77777777" w:rsidR="00E31117" w:rsidRDefault="00E31117" w:rsidP="00E31117">
            <w:r>
              <w:rPr>
                <w:i/>
              </w:rPr>
              <w:t>(activity</w:t>
            </w:r>
            <w:r w:rsidRPr="005E78E8">
              <w:rPr>
                <w:i/>
              </w:rPr>
              <w:t>)</w:t>
            </w:r>
            <w:r w:rsidRPr="00C15D3D">
              <w:t xml:space="preserve"> </w:t>
            </w:r>
            <w:bookmarkStart w:id="89" w:name="_4ceae8ca3708fefd2765743d33cd096f"/>
            <w:r>
              <w:t>Changes Active Profile</w:t>
            </w:r>
            <w:bookmarkEnd w:id="89"/>
          </w:p>
        </w:tc>
        <w:tc>
          <w:tcPr>
            <w:tcW w:w="5702" w:type="dxa"/>
          </w:tcPr>
          <w:p w14:paraId="4DF60430"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 This function of the Profile Manager switches the active profile. More information about what happens in this function can be found in “BEHAVIOR: Change User Profile”.</w:t>
            </w:r>
          </w:p>
        </w:tc>
      </w:tr>
      <w:tr w:rsidR="00E31117" w:rsidRPr="00BB0EAC" w14:paraId="6DBB333F" w14:textId="77777777" w:rsidTr="00E31117">
        <w:tc>
          <w:tcPr>
            <w:tcW w:w="1163" w:type="dxa"/>
          </w:tcPr>
          <w:p w14:paraId="3F6C0977" w14:textId="77777777" w:rsidR="00E31117" w:rsidRPr="00A6458B" w:rsidRDefault="00E31117" w:rsidP="00E31117"/>
        </w:tc>
        <w:tc>
          <w:tcPr>
            <w:tcW w:w="3402" w:type="dxa"/>
          </w:tcPr>
          <w:p w14:paraId="2EB3E217" w14:textId="77777777" w:rsidR="00E31117" w:rsidRDefault="00E31117" w:rsidP="00E31117">
            <w:r>
              <w:rPr>
                <w:i/>
              </w:rPr>
              <w:t>(activity</w:t>
            </w:r>
            <w:r w:rsidRPr="005E78E8">
              <w:rPr>
                <w:i/>
              </w:rPr>
              <w:t>)</w:t>
            </w:r>
            <w:r w:rsidRPr="00C15D3D">
              <w:t xml:space="preserve"> </w:t>
            </w:r>
            <w:bookmarkStart w:id="90" w:name="_9bc56cec9eef6481447b854d9e9a3aad"/>
            <w:r>
              <w:t>Notifies a Change of Profile</w:t>
            </w:r>
            <w:bookmarkEnd w:id="90"/>
          </w:p>
        </w:tc>
        <w:tc>
          <w:tcPr>
            <w:tcW w:w="5702" w:type="dxa"/>
          </w:tcPr>
          <w:p w14:paraId="45F54740"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 This function will alert the Automatic Saving Feature that a change of profile has begun. </w:t>
            </w:r>
          </w:p>
        </w:tc>
      </w:tr>
    </w:tbl>
    <w:p w14:paraId="41A9DF4A" w14:textId="78971916" w:rsidR="00E31117" w:rsidRPr="00054B83" w:rsidRDefault="00E31117" w:rsidP="00E31117">
      <w:pPr>
        <w:pStyle w:val="Caption"/>
      </w:pPr>
      <w:bookmarkStart w:id="91" w:name="_Toc66170377"/>
      <w:r w:rsidRPr="00A13A7B">
        <w:t xml:space="preserve">Table </w:t>
      </w:r>
      <w:r>
        <w:rPr>
          <w:noProof/>
        </w:rPr>
        <w:fldChar w:fldCharType="begin"/>
      </w:r>
      <w:r>
        <w:rPr>
          <w:noProof/>
        </w:rPr>
        <w:instrText xml:space="preserve"> SEQ Table \* ARABIC </w:instrText>
      </w:r>
      <w:r>
        <w:rPr>
          <w:noProof/>
        </w:rPr>
        <w:fldChar w:fldCharType="separate"/>
      </w:r>
      <w:r w:rsidR="009B00D9">
        <w:rPr>
          <w:noProof/>
        </w:rPr>
        <w:t>5</w:t>
      </w:r>
      <w:r>
        <w:rPr>
          <w:noProof/>
        </w:rPr>
        <w:fldChar w:fldCharType="end"/>
      </w:r>
      <w:r w:rsidRPr="00A13A7B">
        <w:t>: List of Functions</w:t>
      </w:r>
      <w:r>
        <w:t xml:space="preserve"> on </w:t>
      </w:r>
      <w:r>
        <w:rPr>
          <w:rFonts w:cs="Arial"/>
        </w:rPr>
        <w:t>Retain Positional Settings Automatically</w:t>
      </w:r>
      <w:bookmarkEnd w:id="91"/>
    </w:p>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92" w:name="_Toc35000579"/>
      <w:bookmarkStart w:id="93" w:name="_Toc66170303"/>
      <w:r w:rsidRPr="0008696C">
        <w:t>Signal List</w:t>
      </w:r>
      <w:bookmarkEnd w:id="92"/>
      <w:bookmarkEnd w:id="93"/>
    </w:p>
    <w:p w14:paraId="0D949114" w14:textId="4887CE01" w:rsidR="002C3006" w:rsidRDefault="002C3006" w:rsidP="00720A45">
      <w:pPr>
        <w:rPr>
          <w:highlight w:val="green"/>
        </w:rPr>
      </w:pPr>
    </w:p>
    <w:tbl>
      <w:tblPr>
        <w:tblStyle w:val="TableGrid"/>
        <w:tblW w:w="9351" w:type="dxa"/>
        <w:tblLook w:val="04A0" w:firstRow="1" w:lastRow="0" w:firstColumn="1" w:lastColumn="0" w:noHBand="0" w:noVBand="1"/>
      </w:tblPr>
      <w:tblGrid>
        <w:gridCol w:w="2689"/>
        <w:gridCol w:w="4252"/>
        <w:gridCol w:w="2410"/>
      </w:tblGrid>
      <w:tr w:rsidR="00216FAA" w14:paraId="47E03306" w14:textId="77777777" w:rsidTr="00B11971">
        <w:tc>
          <w:tcPr>
            <w:tcW w:w="2689" w:type="dxa"/>
            <w:shd w:val="clear" w:color="auto" w:fill="D9D9D9" w:themeFill="background1" w:themeFillShade="D9"/>
            <w:vAlign w:val="bottom"/>
          </w:tcPr>
          <w:p w14:paraId="4AEF67C1" w14:textId="77777777" w:rsidR="00216FAA" w:rsidRPr="00F259A8" w:rsidRDefault="00216FAA" w:rsidP="00B11971">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5D6C3FA3" w14:textId="77777777" w:rsidR="00216FAA" w:rsidRPr="00F259A8" w:rsidRDefault="00216FAA" w:rsidP="00B11971">
            <w:pPr>
              <w:rPr>
                <w:b/>
              </w:rPr>
            </w:pPr>
            <w:r>
              <w:rPr>
                <w:b/>
              </w:rPr>
              <w:t>Description</w:t>
            </w:r>
          </w:p>
        </w:tc>
        <w:tc>
          <w:tcPr>
            <w:tcW w:w="2410" w:type="dxa"/>
            <w:shd w:val="clear" w:color="auto" w:fill="D9D9D9" w:themeFill="background1" w:themeFillShade="D9"/>
          </w:tcPr>
          <w:p w14:paraId="1CD238F8" w14:textId="77777777" w:rsidR="00216FAA" w:rsidRDefault="00216FAA" w:rsidP="00B11971">
            <w:pPr>
              <w:rPr>
                <w:b/>
              </w:rPr>
            </w:pPr>
            <w:r>
              <w:rPr>
                <w:b/>
              </w:rPr>
              <w:t>Details</w:t>
            </w:r>
          </w:p>
        </w:tc>
      </w:tr>
    </w:tbl>
    <w:p w14:paraId="65B294ED" w14:textId="0F08319A" w:rsidR="00216FAA" w:rsidRDefault="00216FAA" w:rsidP="00720A45">
      <w:pPr>
        <w:rPr>
          <w:highlight w:val="cyan"/>
        </w:rPr>
      </w:pPr>
    </w:p>
    <w:p w14:paraId="48638AD4" w14:textId="2DD1D576" w:rsidR="00216FAA" w:rsidRDefault="00216FAA" w:rsidP="00720A45">
      <w:pPr>
        <w:rPr>
          <w:highlight w:val="cyan"/>
        </w:rPr>
      </w:pPr>
    </w:p>
    <w:p w14:paraId="65F6DFAA" w14:textId="77777777" w:rsidR="00216FAA" w:rsidRDefault="00216FAA" w:rsidP="00720A45">
      <w:pPr>
        <w:rPr>
          <w:highlight w:val="green"/>
        </w:rPr>
      </w:pPr>
    </w:p>
    <w:p w14:paraId="3E750881" w14:textId="77777777" w:rsidR="00072314" w:rsidRPr="007F6011" w:rsidRDefault="00072314" w:rsidP="00072314">
      <w:pPr>
        <w:pStyle w:val="Heading2"/>
        <w:spacing w:before="240"/>
        <w:rPr>
          <w:lang w:val="en-GB"/>
        </w:rPr>
      </w:pPr>
      <w:bookmarkStart w:id="94" w:name="_Toc35000580"/>
      <w:bookmarkStart w:id="95" w:name="_Toc66170304"/>
      <w:r w:rsidRPr="007F6011">
        <w:rPr>
          <w:lang w:val="en-GB"/>
        </w:rPr>
        <w:t>Physical Architecture</w:t>
      </w:r>
      <w:bookmarkEnd w:id="94"/>
      <w:bookmarkEnd w:id="95"/>
    </w:p>
    <w:p w14:paraId="2AD41A9A" w14:textId="77777777" w:rsidR="00072314" w:rsidRPr="0008696C" w:rsidRDefault="00072314" w:rsidP="00072314">
      <w:pPr>
        <w:pStyle w:val="Heading3"/>
        <w:keepNext w:val="0"/>
        <w:tabs>
          <w:tab w:val="clear" w:pos="900"/>
          <w:tab w:val="left" w:pos="709"/>
          <w:tab w:val="left" w:pos="851"/>
        </w:tabs>
        <w:spacing w:before="240"/>
      </w:pPr>
      <w:bookmarkStart w:id="96" w:name="_Toc35000581"/>
      <w:bookmarkStart w:id="97" w:name="_Ref29281872"/>
      <w:bookmarkStart w:id="98" w:name="_Ref29281864"/>
      <w:bookmarkStart w:id="99" w:name="_Toc66170305"/>
      <w:r w:rsidRPr="0008696C">
        <w:t>E/E Architecture</w:t>
      </w:r>
      <w:bookmarkEnd w:id="96"/>
      <w:bookmarkEnd w:id="97"/>
      <w:bookmarkEnd w:id="98"/>
      <w:bookmarkEnd w:id="99"/>
    </w:p>
    <w:p w14:paraId="260D4257" w14:textId="77777777" w:rsidR="00072314" w:rsidRDefault="00072314" w:rsidP="00072314">
      <w:pPr>
        <w:pStyle w:val="Heading4"/>
        <w:keepNext w:val="0"/>
        <w:tabs>
          <w:tab w:val="clear" w:pos="900"/>
          <w:tab w:val="left" w:pos="709"/>
        </w:tabs>
        <w:spacing w:before="240"/>
      </w:pPr>
      <w:bookmarkStart w:id="100" w:name="_Toc35000582"/>
      <w:bookmarkStart w:id="101" w:name="_Toc66170306"/>
      <w:r>
        <w:t xml:space="preserve">E/E Architecture </w:t>
      </w:r>
      <w:r w:rsidRPr="009E3B7C">
        <w:t>Variants</w:t>
      </w:r>
      <w:bookmarkEnd w:id="100"/>
      <w:bookmarkEnd w:id="101"/>
    </w:p>
    <w:p w14:paraId="620BF0E4" w14:textId="2B0AEF1F" w:rsidR="00720A45" w:rsidRDefault="00720A45" w:rsidP="00072314"/>
    <w:p w14:paraId="2298170F" w14:textId="59B4B42E" w:rsidR="000B1B4C" w:rsidRPr="000B1B4C" w:rsidRDefault="000B1B4C" w:rsidP="00204EE5">
      <w:pPr>
        <w:rPr>
          <w:i/>
          <w:color w:val="7F7F7F" w:themeColor="text1" w:themeTint="80"/>
        </w:rPr>
      </w:pPr>
      <w:r w:rsidRPr="00006D1E">
        <w:rPr>
          <w:i/>
          <w:color w:val="7F7F7F" w:themeColor="text1" w:themeTint="80"/>
        </w:rPr>
        <w:t xml:space="preserve">No </w:t>
      </w:r>
      <w:r>
        <w:rPr>
          <w:i/>
          <w:color w:val="7F7F7F" w:themeColor="text1" w:themeTint="80"/>
        </w:rPr>
        <w:t>E/E Architecture Variant</w:t>
      </w:r>
      <w:r w:rsidRPr="00006D1E">
        <w:rPr>
          <w:i/>
          <w:color w:val="7F7F7F" w:themeColor="text1" w:themeTint="80"/>
        </w:rPr>
        <w:t xml:space="preserve"> found.</w:t>
      </w:r>
    </w:p>
    <w:p w14:paraId="4808540E" w14:textId="77777777" w:rsidR="000B1B4C" w:rsidRDefault="000B1B4C" w:rsidP="00204EE5">
      <w:pPr>
        <w:rPr>
          <w:color w:val="00B0F0"/>
        </w:rPr>
      </w:pPr>
    </w:p>
    <w:tbl>
      <w:tblPr>
        <w:tblStyle w:val="TableGrid"/>
        <w:tblW w:w="10201" w:type="dxa"/>
        <w:tblLook w:val="0620" w:firstRow="1" w:lastRow="0" w:firstColumn="0" w:lastColumn="0" w:noHBand="1" w:noVBand="1"/>
      </w:tblPr>
      <w:tblGrid>
        <w:gridCol w:w="2379"/>
        <w:gridCol w:w="4567"/>
        <w:gridCol w:w="3255"/>
      </w:tblGrid>
      <w:tr w:rsidR="00DF45C6" w:rsidRPr="008F7552" w14:paraId="5D5FA5D4" w14:textId="77777777" w:rsidTr="00B11971">
        <w:trPr>
          <w:trHeight w:val="314"/>
        </w:trPr>
        <w:tc>
          <w:tcPr>
            <w:tcW w:w="2379" w:type="dxa"/>
            <w:shd w:val="clear" w:color="auto" w:fill="D9D9D9" w:themeFill="background1" w:themeFillShade="D9"/>
          </w:tcPr>
          <w:p w14:paraId="4B430E9C" w14:textId="77777777" w:rsidR="00DF45C6" w:rsidRPr="009E3B7C" w:rsidRDefault="00DF45C6" w:rsidP="00B11971">
            <w:pPr>
              <w:pStyle w:val="Caption"/>
              <w:rPr>
                <w:rFonts w:cs="Arial"/>
                <w:lang w:val="en-GB"/>
              </w:rPr>
            </w:pPr>
            <w:r>
              <w:rPr>
                <w:rFonts w:cs="Arial"/>
                <w:lang w:val="en-GB"/>
              </w:rPr>
              <w:t xml:space="preserve">E/E Architecture </w:t>
            </w:r>
            <w:r w:rsidRPr="009E3B7C">
              <w:rPr>
                <w:rFonts w:cs="Arial"/>
                <w:lang w:val="en-GB"/>
              </w:rPr>
              <w:t>Variant Name</w:t>
            </w:r>
          </w:p>
        </w:tc>
        <w:tc>
          <w:tcPr>
            <w:tcW w:w="4567" w:type="dxa"/>
            <w:shd w:val="clear" w:color="auto" w:fill="D9D9D9" w:themeFill="background1" w:themeFillShade="D9"/>
          </w:tcPr>
          <w:p w14:paraId="6694420C" w14:textId="77777777" w:rsidR="00DF45C6" w:rsidRPr="009E3B7C" w:rsidRDefault="00DF45C6" w:rsidP="00B11971">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60B6BC38" w14:textId="77777777" w:rsidR="00DF45C6" w:rsidRPr="008F7552" w:rsidRDefault="00DF45C6" w:rsidP="00B11971">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DF45C6" w:rsidRPr="00930D36" w14:paraId="4E8344E3" w14:textId="77777777" w:rsidTr="00B11971">
        <w:trPr>
          <w:trHeight w:val="64"/>
        </w:trPr>
        <w:tc>
          <w:tcPr>
            <w:tcW w:w="2379" w:type="dxa"/>
          </w:tcPr>
          <w:p w14:paraId="3969AF07" w14:textId="77777777" w:rsidR="00DF45C6" w:rsidRPr="005A69C9" w:rsidRDefault="00DF45C6" w:rsidP="00B11971">
            <w:pPr>
              <w:rPr>
                <w:rFonts w:cs="Arial"/>
              </w:rPr>
            </w:pPr>
            <w:r>
              <w:rPr>
                <w:rFonts w:cs="Arial"/>
              </w:rPr>
              <w:t>e.g “FNV2”</w:t>
            </w:r>
          </w:p>
        </w:tc>
        <w:tc>
          <w:tcPr>
            <w:tcW w:w="4567" w:type="dxa"/>
          </w:tcPr>
          <w:p w14:paraId="266C606F" w14:textId="77777777" w:rsidR="00DF45C6" w:rsidRPr="009E3B7C" w:rsidRDefault="00DF45C6" w:rsidP="00B11971">
            <w:pPr>
              <w:overflowPunct/>
              <w:autoSpaceDE/>
              <w:autoSpaceDN/>
              <w:adjustRightInd/>
              <w:textAlignment w:val="center"/>
              <w:rPr>
                <w:rFonts w:cs="Arial"/>
              </w:rPr>
            </w:pPr>
          </w:p>
        </w:tc>
        <w:tc>
          <w:tcPr>
            <w:tcW w:w="3255" w:type="dxa"/>
          </w:tcPr>
          <w:p w14:paraId="26BC4157" w14:textId="77777777" w:rsidR="00DF45C6" w:rsidRPr="00D6603F" w:rsidRDefault="00DF45C6" w:rsidP="00B11971">
            <w:pPr>
              <w:rPr>
                <w:rFonts w:cs="Arial"/>
                <w:lang w:val="en-GB"/>
              </w:rPr>
            </w:pPr>
            <w:r>
              <w:rPr>
                <w:rFonts w:cs="Arial"/>
                <w:lang w:val="en-GB"/>
              </w:rPr>
              <w:t xml:space="preserve">Example: </w:t>
            </w:r>
          </w:p>
          <w:p w14:paraId="1F23773B" w14:textId="77777777" w:rsidR="00DF45C6" w:rsidRPr="00930D36" w:rsidRDefault="00DF45C6" w:rsidP="00B11971">
            <w:pPr>
              <w:pStyle w:val="ListParagraph"/>
              <w:numPr>
                <w:ilvl w:val="0"/>
                <w:numId w:val="21"/>
              </w:numPr>
              <w:rPr>
                <w:rFonts w:ascii="Arial" w:hAnsi="Arial" w:cs="Arial"/>
                <w:lang w:val="en-GB"/>
              </w:rPr>
            </w:pPr>
            <w:r w:rsidRPr="00930D36">
              <w:rPr>
                <w:rFonts w:ascii="Arial" w:hAnsi="Arial" w:cs="Arial"/>
                <w:lang w:val="en-GB"/>
              </w:rPr>
              <w:t>VOpt_NetworkTopology = FNV2</w:t>
            </w:r>
          </w:p>
          <w:p w14:paraId="2EA1D6FF" w14:textId="77777777" w:rsidR="00DF45C6" w:rsidRPr="00930D36" w:rsidRDefault="00DF45C6" w:rsidP="00B11971">
            <w:pPr>
              <w:rPr>
                <w:rFonts w:cs="Arial"/>
                <w:lang w:val="en-GB"/>
              </w:rPr>
            </w:pPr>
            <w:r w:rsidRPr="00930D36">
              <w:rPr>
                <w:rFonts w:cs="Arial"/>
                <w:lang w:val="en-GB"/>
              </w:rPr>
              <w:t xml:space="preserve">AND </w:t>
            </w:r>
          </w:p>
          <w:p w14:paraId="11C1AFD5" w14:textId="77777777" w:rsidR="00DF45C6" w:rsidRPr="00930D36" w:rsidRDefault="00DF45C6" w:rsidP="00B11971">
            <w:pPr>
              <w:pStyle w:val="ListParagraph"/>
              <w:numPr>
                <w:ilvl w:val="0"/>
                <w:numId w:val="21"/>
              </w:numPr>
              <w:rPr>
                <w:rFonts w:cs="Arial"/>
                <w:lang w:val="en-GB"/>
              </w:rPr>
            </w:pPr>
            <w:r w:rsidRPr="00930D36">
              <w:rPr>
                <w:rFonts w:ascii="Arial" w:hAnsi="Arial" w:cs="Arial"/>
                <w:lang w:val="en-GB"/>
              </w:rPr>
              <w:t>DATGen = 2.0</w:t>
            </w:r>
          </w:p>
        </w:tc>
      </w:tr>
      <w:tr w:rsidR="00DF45C6" w:rsidRPr="00930D36" w14:paraId="0D00438C" w14:textId="77777777" w:rsidTr="00B11971">
        <w:trPr>
          <w:trHeight w:val="64"/>
        </w:trPr>
        <w:tc>
          <w:tcPr>
            <w:tcW w:w="2379" w:type="dxa"/>
          </w:tcPr>
          <w:p w14:paraId="1CF68F62" w14:textId="77777777" w:rsidR="00DF45C6" w:rsidRDefault="00DF45C6" w:rsidP="00B11971">
            <w:pPr>
              <w:rPr>
                <w:rFonts w:cs="Arial"/>
              </w:rPr>
            </w:pPr>
            <w:r>
              <w:rPr>
                <w:rFonts w:cs="Arial"/>
              </w:rPr>
              <w:t>e.g. “CGEA Low Content”</w:t>
            </w:r>
          </w:p>
        </w:tc>
        <w:tc>
          <w:tcPr>
            <w:tcW w:w="4567" w:type="dxa"/>
          </w:tcPr>
          <w:p w14:paraId="39E7710D" w14:textId="77777777" w:rsidR="00DF45C6" w:rsidRPr="009E3B7C" w:rsidRDefault="00DF45C6" w:rsidP="00B11971">
            <w:pPr>
              <w:overflowPunct/>
              <w:autoSpaceDE/>
              <w:autoSpaceDN/>
              <w:adjustRightInd/>
              <w:textAlignment w:val="center"/>
              <w:rPr>
                <w:rFonts w:cs="Arial"/>
              </w:rPr>
            </w:pPr>
          </w:p>
        </w:tc>
        <w:tc>
          <w:tcPr>
            <w:tcW w:w="3255" w:type="dxa"/>
          </w:tcPr>
          <w:p w14:paraId="7EE8E060" w14:textId="77777777" w:rsidR="00DF45C6" w:rsidRPr="00D6603F" w:rsidRDefault="00DF45C6" w:rsidP="00B11971">
            <w:pPr>
              <w:rPr>
                <w:rFonts w:cs="Arial"/>
                <w:lang w:val="en-GB"/>
              </w:rPr>
            </w:pPr>
            <w:r>
              <w:rPr>
                <w:rFonts w:cs="Arial"/>
                <w:lang w:val="en-GB"/>
              </w:rPr>
              <w:t xml:space="preserve">Example: </w:t>
            </w:r>
          </w:p>
          <w:p w14:paraId="46F4CF37" w14:textId="77777777" w:rsidR="00DF45C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 xml:space="preserve">NetworkTopology = CGEA13 </w:t>
            </w:r>
          </w:p>
          <w:p w14:paraId="38BE5310" w14:textId="77777777" w:rsidR="00DF45C6" w:rsidRDefault="00DF45C6" w:rsidP="00B11971">
            <w:pPr>
              <w:pStyle w:val="ListParagraph"/>
              <w:ind w:left="360"/>
              <w:rPr>
                <w:rFonts w:ascii="Arial" w:hAnsi="Arial" w:cs="Arial"/>
                <w:lang w:val="en-GB"/>
              </w:rPr>
            </w:pPr>
            <w:r>
              <w:rPr>
                <w:rFonts w:ascii="Arial" w:hAnsi="Arial" w:cs="Arial"/>
                <w:lang w:val="en-GB"/>
              </w:rPr>
              <w:t>OR</w:t>
            </w:r>
          </w:p>
          <w:p w14:paraId="78855DBB" w14:textId="77777777" w:rsidR="00DF45C6" w:rsidRPr="00930D36" w:rsidRDefault="00DF45C6" w:rsidP="00B11971">
            <w:pPr>
              <w:pStyle w:val="ListParagraph"/>
              <w:ind w:left="360"/>
              <w:rPr>
                <w:rFonts w:ascii="Arial" w:hAnsi="Arial" w:cs="Arial"/>
                <w:lang w:val="en-GB"/>
              </w:rPr>
            </w:pPr>
            <w:r>
              <w:rPr>
                <w:rFonts w:ascii="Arial" w:hAnsi="Arial" w:cs="Arial"/>
                <w:lang w:val="en-GB"/>
              </w:rPr>
              <w:t>VOpt_</w:t>
            </w:r>
            <w:r w:rsidRPr="00930D36">
              <w:rPr>
                <w:rFonts w:ascii="Arial" w:hAnsi="Arial" w:cs="Arial"/>
                <w:lang w:val="en-GB"/>
              </w:rPr>
              <w:t xml:space="preserve">NetworkTopology = </w:t>
            </w:r>
            <w:r>
              <w:rPr>
                <w:rFonts w:ascii="Arial" w:hAnsi="Arial" w:cs="Arial"/>
                <w:lang w:val="en-GB"/>
              </w:rPr>
              <w:t>CGEA11)</w:t>
            </w:r>
          </w:p>
          <w:p w14:paraId="2F69D5BB" w14:textId="77777777" w:rsidR="00DF45C6" w:rsidRPr="00930D36" w:rsidRDefault="00DF45C6" w:rsidP="00B11971">
            <w:pPr>
              <w:pStyle w:val="ListParagraph"/>
              <w:numPr>
                <w:ilvl w:val="0"/>
                <w:numId w:val="20"/>
              </w:numPr>
              <w:rPr>
                <w:rFonts w:ascii="Arial" w:hAnsi="Arial" w:cs="Arial"/>
                <w:lang w:val="en-GB"/>
              </w:rPr>
            </w:pPr>
          </w:p>
          <w:p w14:paraId="0A393816" w14:textId="77777777" w:rsidR="00DF45C6" w:rsidRPr="00930D36" w:rsidRDefault="00DF45C6" w:rsidP="00B11971">
            <w:pPr>
              <w:rPr>
                <w:rFonts w:cs="Arial"/>
                <w:lang w:val="en-GB"/>
              </w:rPr>
            </w:pPr>
            <w:r w:rsidRPr="00930D36">
              <w:rPr>
                <w:rFonts w:cs="Arial"/>
                <w:lang w:val="en-GB"/>
              </w:rPr>
              <w:t xml:space="preserve">AND </w:t>
            </w:r>
          </w:p>
          <w:p w14:paraId="50294C9A"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ABS = None</w:t>
            </w:r>
          </w:p>
          <w:p w14:paraId="5B6C9B04" w14:textId="77777777" w:rsidR="00DF45C6" w:rsidRPr="00930D36" w:rsidRDefault="00DF45C6" w:rsidP="00B11971">
            <w:pPr>
              <w:rPr>
                <w:rFonts w:cs="Arial"/>
                <w:lang w:val="en-GB"/>
              </w:rPr>
            </w:pPr>
            <w:r w:rsidRPr="00930D36">
              <w:rPr>
                <w:rFonts w:cs="Arial"/>
                <w:lang w:val="en-GB"/>
              </w:rPr>
              <w:t>AND</w:t>
            </w:r>
          </w:p>
          <w:p w14:paraId="7083D7F2"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VOpt_PTModule = ECM</w:t>
            </w:r>
          </w:p>
        </w:tc>
      </w:tr>
      <w:tr w:rsidR="00DF45C6" w:rsidRPr="00DF060F" w14:paraId="22BDC09B" w14:textId="77777777" w:rsidTr="00B11971">
        <w:trPr>
          <w:trHeight w:val="64"/>
        </w:trPr>
        <w:tc>
          <w:tcPr>
            <w:tcW w:w="2379" w:type="dxa"/>
          </w:tcPr>
          <w:p w14:paraId="5E2C033C" w14:textId="77777777" w:rsidR="00DF45C6" w:rsidRPr="005A69C9" w:rsidRDefault="00DF45C6" w:rsidP="00B11971">
            <w:pPr>
              <w:rPr>
                <w:rFonts w:cs="Arial"/>
              </w:rPr>
            </w:pPr>
          </w:p>
        </w:tc>
        <w:tc>
          <w:tcPr>
            <w:tcW w:w="4567" w:type="dxa"/>
          </w:tcPr>
          <w:p w14:paraId="59850989" w14:textId="77777777" w:rsidR="00DF45C6" w:rsidRPr="009E3B7C" w:rsidRDefault="00DF45C6" w:rsidP="00B11971">
            <w:pPr>
              <w:overflowPunct/>
              <w:autoSpaceDE/>
              <w:autoSpaceDN/>
              <w:adjustRightInd/>
              <w:textAlignment w:val="center"/>
              <w:rPr>
                <w:rFonts w:cs="Arial"/>
              </w:rPr>
            </w:pPr>
          </w:p>
        </w:tc>
        <w:tc>
          <w:tcPr>
            <w:tcW w:w="3255" w:type="dxa"/>
          </w:tcPr>
          <w:p w14:paraId="5FCBA675" w14:textId="77777777" w:rsidR="00DF45C6" w:rsidRPr="00DF060F" w:rsidRDefault="00DF45C6" w:rsidP="00B11971">
            <w:pPr>
              <w:rPr>
                <w:rFonts w:cs="Arial"/>
                <w:lang w:val="en-GB"/>
              </w:rPr>
            </w:pPr>
          </w:p>
        </w:tc>
      </w:tr>
    </w:tbl>
    <w:p w14:paraId="7ADA86AB" w14:textId="77777777" w:rsidR="00DF45C6" w:rsidRDefault="00DF45C6" w:rsidP="00DF45C6">
      <w:pPr>
        <w:rPr>
          <w:color w:val="00B0F0"/>
        </w:rPr>
      </w:pPr>
    </w:p>
    <w:p w14:paraId="227A44CF" w14:textId="77777777" w:rsidR="00DF45C6" w:rsidRDefault="00DF45C6" w:rsidP="00072314"/>
    <w:p w14:paraId="5DC7164E" w14:textId="77777777" w:rsidR="00DF45C6" w:rsidRPr="00282E2C" w:rsidRDefault="00DF45C6" w:rsidP="00072314"/>
    <w:p w14:paraId="2BB194B2" w14:textId="77777777" w:rsidR="00E5781B" w:rsidRDefault="00E5781B" w:rsidP="00A25D2E">
      <w:pPr>
        <w:rPr>
          <w:rFonts w:cs="Arial"/>
        </w:rPr>
      </w:pPr>
    </w:p>
    <w:p w14:paraId="58CD3B49" w14:textId="6EC76650" w:rsidR="00072314" w:rsidRPr="009E3B7C" w:rsidRDefault="00072314" w:rsidP="00072314">
      <w:pPr>
        <w:pStyle w:val="Heading5"/>
        <w:keepNext w:val="0"/>
        <w:tabs>
          <w:tab w:val="clear" w:pos="900"/>
          <w:tab w:val="left" w:pos="709"/>
        </w:tabs>
        <w:spacing w:before="240"/>
      </w:pPr>
      <w:bookmarkStart w:id="102" w:name="_Toc35000583"/>
      <w:r>
        <w:t>E/E Architecture “Architecture Variant 1”</w:t>
      </w:r>
      <w:bookmarkEnd w:id="102"/>
      <w:r w:rsidR="00A25D2E">
        <w:t>: Physical Architecture</w:t>
      </w:r>
    </w:p>
    <w:p w14:paraId="7BC3FB0E" w14:textId="77777777" w:rsidR="00072314" w:rsidRDefault="00072314" w:rsidP="00072314"/>
    <w:p w14:paraId="288333FC" w14:textId="075F1894"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663E8A07" w14:textId="08422B74" w:rsidR="0061556A" w:rsidRDefault="0061556A" w:rsidP="00072314">
      <w:pPr>
        <w:rPr>
          <w:rFonts w:cs="Arial"/>
          <w:lang w:val="en-GB"/>
        </w:rPr>
      </w:pPr>
    </w:p>
    <w:p w14:paraId="6D89ACBF" w14:textId="3398127F" w:rsidR="0061556A" w:rsidRDefault="0061556A" w:rsidP="00072314">
      <w:pPr>
        <w:rPr>
          <w:rFonts w:cs="Arial"/>
          <w:lang w:val="en-GB"/>
        </w:rPr>
      </w:pPr>
      <w:r w:rsidRPr="0061556A">
        <w:rPr>
          <w:noProof/>
        </w:rPr>
        <w:lastRenderedPageBreak/>
        <w:drawing>
          <wp:inline distT="0" distB="0" distL="0" distR="0" wp14:anchorId="446C9605" wp14:editId="3D8D5160">
            <wp:extent cx="6570980" cy="73901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0980" cy="7390130"/>
                    </a:xfrm>
                    <a:prstGeom prst="rect">
                      <a:avLst/>
                    </a:prstGeom>
                    <a:noFill/>
                    <a:ln>
                      <a:noFill/>
                    </a:ln>
                  </pic:spPr>
                </pic:pic>
              </a:graphicData>
            </a:graphic>
          </wp:inline>
        </w:drawing>
      </w:r>
    </w:p>
    <w:p w14:paraId="1E4C947C" w14:textId="7AE92D43" w:rsidR="0061556A" w:rsidRDefault="0061556A" w:rsidP="00072314">
      <w:pPr>
        <w:rPr>
          <w:rFonts w:cs="Arial"/>
          <w:lang w:val="en-GB"/>
        </w:rPr>
      </w:pPr>
    </w:p>
    <w:p w14:paraId="5E7A69D6" w14:textId="193B1262" w:rsidR="0061556A" w:rsidRDefault="0061556A" w:rsidP="00072314">
      <w:pPr>
        <w:rPr>
          <w:rFonts w:cs="Arial"/>
          <w:lang w:val="en-GB"/>
        </w:rPr>
      </w:pPr>
    </w:p>
    <w:p w14:paraId="0A3CF2B3" w14:textId="5F37803D" w:rsidR="0061556A" w:rsidRDefault="0061556A" w:rsidP="00072314">
      <w:pPr>
        <w:rPr>
          <w:rFonts w:cs="Arial"/>
          <w:lang w:val="en-GB"/>
        </w:rPr>
      </w:pPr>
    </w:p>
    <w:p w14:paraId="3E7934C5" w14:textId="3C8F6132" w:rsidR="0061556A" w:rsidRPr="009E3B7C" w:rsidRDefault="0061556A" w:rsidP="0061556A">
      <w:pPr>
        <w:pStyle w:val="Caption"/>
        <w:spacing w:after="0"/>
        <w:rPr>
          <w:rFonts w:cs="Arial"/>
          <w:lang w:val="en-GB"/>
        </w:rPr>
      </w:pPr>
      <w:r>
        <w:t xml:space="preserve">Figure </w:t>
      </w:r>
      <w:r>
        <w:rPr>
          <w:noProof/>
        </w:rPr>
        <w:t>1</w:t>
      </w:r>
      <w:r>
        <w:t>: Internal Block Diagram of the Auto Save Feature</w:t>
      </w:r>
    </w:p>
    <w:p w14:paraId="6F3F7B60" w14:textId="77777777" w:rsidR="0061556A" w:rsidRDefault="0061556A" w:rsidP="00072314">
      <w:pPr>
        <w:rPr>
          <w:rFonts w:cs="Arial"/>
          <w:lang w:val="en-GB"/>
        </w:rPr>
      </w:pPr>
    </w:p>
    <w:p w14:paraId="69C6BFFB" w14:textId="08BFEB69" w:rsidR="009B00D9" w:rsidRDefault="009B00D9" w:rsidP="00072314">
      <w:pPr>
        <w:rPr>
          <w:rFonts w:cs="Arial"/>
          <w:lang w:val="en-GB"/>
        </w:rPr>
      </w:pPr>
    </w:p>
    <w:tbl>
      <w:tblPr>
        <w:tblW w:w="11280" w:type="dxa"/>
        <w:tblLook w:val="04A0" w:firstRow="1" w:lastRow="0" w:firstColumn="1" w:lastColumn="0" w:noHBand="0" w:noVBand="1"/>
      </w:tblPr>
      <w:tblGrid>
        <w:gridCol w:w="2462"/>
        <w:gridCol w:w="3106"/>
        <w:gridCol w:w="998"/>
        <w:gridCol w:w="1129"/>
        <w:gridCol w:w="1588"/>
        <w:gridCol w:w="1997"/>
      </w:tblGrid>
      <w:tr w:rsidR="009B00D9" w:rsidRPr="009B00D9" w14:paraId="6877561C" w14:textId="77777777" w:rsidTr="009B00D9">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BFBFBF"/>
            <w:vAlign w:val="bottom"/>
            <w:hideMark/>
          </w:tcPr>
          <w:p w14:paraId="56472B5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Logical Signal Name</w:t>
            </w:r>
          </w:p>
        </w:tc>
        <w:tc>
          <w:tcPr>
            <w:tcW w:w="3120" w:type="dxa"/>
            <w:tcBorders>
              <w:top w:val="single" w:sz="4" w:space="0" w:color="auto"/>
              <w:left w:val="nil"/>
              <w:bottom w:val="single" w:sz="4" w:space="0" w:color="auto"/>
              <w:right w:val="single" w:sz="4" w:space="0" w:color="auto"/>
            </w:tcBorders>
            <w:shd w:val="clear" w:color="000000" w:fill="BFBFBF"/>
            <w:vAlign w:val="bottom"/>
            <w:hideMark/>
          </w:tcPr>
          <w:p w14:paraId="0355E50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Implementation Signal Name</w:t>
            </w:r>
          </w:p>
        </w:tc>
        <w:tc>
          <w:tcPr>
            <w:tcW w:w="920" w:type="dxa"/>
            <w:tcBorders>
              <w:top w:val="single" w:sz="4" w:space="0" w:color="auto"/>
              <w:left w:val="nil"/>
              <w:bottom w:val="single" w:sz="4" w:space="0" w:color="auto"/>
              <w:right w:val="single" w:sz="4" w:space="0" w:color="auto"/>
            </w:tcBorders>
            <w:shd w:val="clear" w:color="000000" w:fill="BFBFBF"/>
            <w:vAlign w:val="bottom"/>
            <w:hideMark/>
          </w:tcPr>
          <w:p w14:paraId="113FD0CD"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Type</w:t>
            </w:r>
          </w:p>
        </w:tc>
        <w:tc>
          <w:tcPr>
            <w:tcW w:w="1140" w:type="dxa"/>
            <w:tcBorders>
              <w:top w:val="single" w:sz="4" w:space="0" w:color="auto"/>
              <w:left w:val="nil"/>
              <w:bottom w:val="single" w:sz="4" w:space="0" w:color="auto"/>
              <w:right w:val="single" w:sz="4" w:space="0" w:color="auto"/>
            </w:tcBorders>
            <w:shd w:val="clear" w:color="000000" w:fill="BFBFBF"/>
            <w:vAlign w:val="bottom"/>
            <w:hideMark/>
          </w:tcPr>
          <w:p w14:paraId="583A161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Source ECU</w:t>
            </w:r>
          </w:p>
        </w:tc>
        <w:tc>
          <w:tcPr>
            <w:tcW w:w="1600" w:type="dxa"/>
            <w:tcBorders>
              <w:top w:val="single" w:sz="4" w:space="0" w:color="auto"/>
              <w:left w:val="nil"/>
              <w:bottom w:val="single" w:sz="4" w:space="0" w:color="auto"/>
              <w:right w:val="single" w:sz="4" w:space="0" w:color="auto"/>
            </w:tcBorders>
            <w:shd w:val="clear" w:color="000000" w:fill="BFBFBF"/>
            <w:vAlign w:val="bottom"/>
            <w:hideMark/>
          </w:tcPr>
          <w:p w14:paraId="476E9DD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Destination ECU</w:t>
            </w:r>
          </w:p>
        </w:tc>
        <w:tc>
          <w:tcPr>
            <w:tcW w:w="2020" w:type="dxa"/>
            <w:tcBorders>
              <w:top w:val="single" w:sz="4" w:space="0" w:color="auto"/>
              <w:left w:val="nil"/>
              <w:bottom w:val="single" w:sz="4" w:space="0" w:color="auto"/>
              <w:right w:val="single" w:sz="4" w:space="0" w:color="auto"/>
            </w:tcBorders>
            <w:shd w:val="clear" w:color="000000" w:fill="BFBFBF"/>
            <w:vAlign w:val="bottom"/>
            <w:hideMark/>
          </w:tcPr>
          <w:p w14:paraId="79A92181"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Notes</w:t>
            </w:r>
          </w:p>
        </w:tc>
      </w:tr>
      <w:tr w:rsidR="009B00D9" w:rsidRPr="009B00D9" w14:paraId="4FF061CD" w14:textId="77777777" w:rsidTr="009B00D9">
        <w:trPr>
          <w:trHeight w:val="3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452F60F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Activation Conditions</w:t>
            </w:r>
          </w:p>
        </w:tc>
        <w:tc>
          <w:tcPr>
            <w:tcW w:w="3120" w:type="dxa"/>
            <w:tcBorders>
              <w:top w:val="nil"/>
              <w:left w:val="nil"/>
              <w:bottom w:val="single" w:sz="4" w:space="0" w:color="auto"/>
              <w:right w:val="single" w:sz="4" w:space="0" w:color="auto"/>
            </w:tcBorders>
            <w:shd w:val="clear" w:color="000000" w:fill="D9D9D9"/>
            <w:vAlign w:val="bottom"/>
            <w:hideMark/>
          </w:tcPr>
          <w:p w14:paraId="45A6BF3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Ignition_Status</w:t>
            </w:r>
          </w:p>
        </w:tc>
        <w:tc>
          <w:tcPr>
            <w:tcW w:w="920" w:type="dxa"/>
            <w:tcBorders>
              <w:top w:val="nil"/>
              <w:left w:val="nil"/>
              <w:bottom w:val="single" w:sz="4" w:space="0" w:color="auto"/>
              <w:right w:val="single" w:sz="4" w:space="0" w:color="auto"/>
            </w:tcBorders>
            <w:shd w:val="clear" w:color="000000" w:fill="D9D9D9"/>
            <w:vAlign w:val="bottom"/>
            <w:hideMark/>
          </w:tcPr>
          <w:p w14:paraId="290172C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379CE3B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BCM</w:t>
            </w:r>
          </w:p>
        </w:tc>
        <w:tc>
          <w:tcPr>
            <w:tcW w:w="1600" w:type="dxa"/>
            <w:tcBorders>
              <w:top w:val="nil"/>
              <w:left w:val="nil"/>
              <w:bottom w:val="single" w:sz="4" w:space="0" w:color="auto"/>
              <w:right w:val="single" w:sz="4" w:space="0" w:color="auto"/>
            </w:tcBorders>
            <w:shd w:val="clear" w:color="000000" w:fill="D9D9D9"/>
            <w:vAlign w:val="bottom"/>
            <w:hideMark/>
          </w:tcPr>
          <w:p w14:paraId="18D85F1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3FC3A72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2C46A7A6" w14:textId="77777777" w:rsidTr="009B00D9">
        <w:trPr>
          <w:trHeight w:val="3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53E4DF1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Activation Conditions</w:t>
            </w:r>
          </w:p>
        </w:tc>
        <w:tc>
          <w:tcPr>
            <w:tcW w:w="3120" w:type="dxa"/>
            <w:tcBorders>
              <w:top w:val="nil"/>
              <w:left w:val="nil"/>
              <w:bottom w:val="single" w:sz="4" w:space="0" w:color="auto"/>
              <w:right w:val="single" w:sz="4" w:space="0" w:color="auto"/>
            </w:tcBorders>
            <w:shd w:val="clear" w:color="000000" w:fill="D9D9D9"/>
            <w:vAlign w:val="bottom"/>
            <w:hideMark/>
          </w:tcPr>
          <w:p w14:paraId="0E50867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LifeCycMde_D_Actl</w:t>
            </w:r>
          </w:p>
        </w:tc>
        <w:tc>
          <w:tcPr>
            <w:tcW w:w="920" w:type="dxa"/>
            <w:tcBorders>
              <w:top w:val="nil"/>
              <w:left w:val="nil"/>
              <w:bottom w:val="single" w:sz="4" w:space="0" w:color="auto"/>
              <w:right w:val="single" w:sz="4" w:space="0" w:color="auto"/>
            </w:tcBorders>
            <w:shd w:val="clear" w:color="000000" w:fill="D9D9D9"/>
            <w:vAlign w:val="bottom"/>
            <w:hideMark/>
          </w:tcPr>
          <w:p w14:paraId="4242A99E"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1271E2F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BCM</w:t>
            </w:r>
          </w:p>
        </w:tc>
        <w:tc>
          <w:tcPr>
            <w:tcW w:w="1600" w:type="dxa"/>
            <w:tcBorders>
              <w:top w:val="nil"/>
              <w:left w:val="nil"/>
              <w:bottom w:val="single" w:sz="4" w:space="0" w:color="auto"/>
              <w:right w:val="single" w:sz="4" w:space="0" w:color="auto"/>
            </w:tcBorders>
            <w:shd w:val="clear" w:color="000000" w:fill="D9D9D9"/>
            <w:vAlign w:val="bottom"/>
            <w:hideMark/>
          </w:tcPr>
          <w:p w14:paraId="361C41D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7517C75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72F3FA17" w14:textId="77777777" w:rsidTr="009B00D9">
        <w:trPr>
          <w:trHeight w:val="3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2D9A65B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Activation Conditions</w:t>
            </w:r>
          </w:p>
        </w:tc>
        <w:tc>
          <w:tcPr>
            <w:tcW w:w="3120" w:type="dxa"/>
            <w:tcBorders>
              <w:top w:val="nil"/>
              <w:left w:val="nil"/>
              <w:bottom w:val="single" w:sz="4" w:space="0" w:color="auto"/>
              <w:right w:val="single" w:sz="4" w:space="0" w:color="auto"/>
            </w:tcBorders>
            <w:shd w:val="clear" w:color="000000" w:fill="D9D9D9"/>
            <w:vAlign w:val="bottom"/>
            <w:hideMark/>
          </w:tcPr>
          <w:p w14:paraId="173E0D1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HMI_HMIMode_St</w:t>
            </w:r>
          </w:p>
        </w:tc>
        <w:tc>
          <w:tcPr>
            <w:tcW w:w="920" w:type="dxa"/>
            <w:tcBorders>
              <w:top w:val="nil"/>
              <w:left w:val="nil"/>
              <w:bottom w:val="single" w:sz="4" w:space="0" w:color="auto"/>
              <w:right w:val="single" w:sz="4" w:space="0" w:color="auto"/>
            </w:tcBorders>
            <w:shd w:val="clear" w:color="000000" w:fill="D9D9D9"/>
            <w:vAlign w:val="bottom"/>
            <w:hideMark/>
          </w:tcPr>
          <w:p w14:paraId="4288970D"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0D179EF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BCM</w:t>
            </w:r>
          </w:p>
        </w:tc>
        <w:tc>
          <w:tcPr>
            <w:tcW w:w="1600" w:type="dxa"/>
            <w:tcBorders>
              <w:top w:val="nil"/>
              <w:left w:val="nil"/>
              <w:bottom w:val="single" w:sz="4" w:space="0" w:color="auto"/>
              <w:right w:val="single" w:sz="4" w:space="0" w:color="auto"/>
            </w:tcBorders>
            <w:shd w:val="clear" w:color="000000" w:fill="D9D9D9"/>
            <w:vAlign w:val="bottom"/>
            <w:hideMark/>
          </w:tcPr>
          <w:p w14:paraId="5E397FD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5EEADB82"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00D3B932" w14:textId="77777777" w:rsidTr="009B00D9">
        <w:trPr>
          <w:trHeight w:val="12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14CE4BD4"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 Save Active Status</w:t>
            </w:r>
          </w:p>
        </w:tc>
        <w:tc>
          <w:tcPr>
            <w:tcW w:w="3120" w:type="dxa"/>
            <w:tcBorders>
              <w:top w:val="nil"/>
              <w:left w:val="nil"/>
              <w:bottom w:val="single" w:sz="4" w:space="0" w:color="auto"/>
              <w:right w:val="single" w:sz="4" w:space="0" w:color="auto"/>
            </w:tcBorders>
            <w:shd w:val="clear" w:color="000000" w:fill="D9D9D9"/>
            <w:vAlign w:val="bottom"/>
            <w:hideMark/>
          </w:tcPr>
          <w:p w14:paraId="493FC714"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AutoSave_D_Stat</w:t>
            </w:r>
          </w:p>
        </w:tc>
        <w:tc>
          <w:tcPr>
            <w:tcW w:w="920" w:type="dxa"/>
            <w:tcBorders>
              <w:top w:val="nil"/>
              <w:left w:val="nil"/>
              <w:bottom w:val="single" w:sz="4" w:space="0" w:color="auto"/>
              <w:right w:val="single" w:sz="4" w:space="0" w:color="auto"/>
            </w:tcBorders>
            <w:shd w:val="clear" w:color="000000" w:fill="D9D9D9"/>
            <w:vAlign w:val="bottom"/>
            <w:hideMark/>
          </w:tcPr>
          <w:p w14:paraId="2EC5138C"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598BAE0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1600" w:type="dxa"/>
            <w:tcBorders>
              <w:top w:val="nil"/>
              <w:left w:val="nil"/>
              <w:bottom w:val="single" w:sz="4" w:space="0" w:color="auto"/>
              <w:right w:val="single" w:sz="4" w:space="0" w:color="auto"/>
            </w:tcBorders>
            <w:shd w:val="clear" w:color="000000" w:fill="D9D9D9"/>
            <w:vAlign w:val="bottom"/>
            <w:hideMark/>
          </w:tcPr>
          <w:p w14:paraId="5EA16B3C"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r w:rsidRPr="009B00D9">
              <w:rPr>
                <w:rFonts w:ascii="Calibri" w:hAnsi="Calibri" w:cs="Calibri"/>
                <w:color w:val="000000"/>
                <w:sz w:val="22"/>
                <w:szCs w:val="22"/>
              </w:rPr>
              <w:br/>
              <w:t>MCSM</w:t>
            </w:r>
            <w:r w:rsidRPr="009B00D9">
              <w:rPr>
                <w:rFonts w:ascii="Calibri" w:hAnsi="Calibri" w:cs="Calibri"/>
                <w:color w:val="000000"/>
                <w:sz w:val="22"/>
                <w:szCs w:val="22"/>
              </w:rPr>
              <w:br/>
              <w:t>DDM</w:t>
            </w:r>
            <w:r w:rsidRPr="009B00D9">
              <w:rPr>
                <w:rFonts w:ascii="Calibri" w:hAnsi="Calibri" w:cs="Calibri"/>
                <w:color w:val="000000"/>
                <w:sz w:val="22"/>
                <w:szCs w:val="22"/>
              </w:rPr>
              <w:br/>
              <w:t>PDM</w:t>
            </w:r>
          </w:p>
        </w:tc>
        <w:tc>
          <w:tcPr>
            <w:tcW w:w="2020" w:type="dxa"/>
            <w:tcBorders>
              <w:top w:val="nil"/>
              <w:left w:val="nil"/>
              <w:bottom w:val="single" w:sz="4" w:space="0" w:color="auto"/>
              <w:right w:val="single" w:sz="4" w:space="0" w:color="auto"/>
            </w:tcBorders>
            <w:shd w:val="clear" w:color="000000" w:fill="D9D9D9"/>
            <w:vAlign w:val="bottom"/>
            <w:hideMark/>
          </w:tcPr>
          <w:p w14:paraId="719BCB5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240E36AA"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557473D4"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AutoSaveRet_B_Rq</w:t>
            </w:r>
          </w:p>
        </w:tc>
        <w:tc>
          <w:tcPr>
            <w:tcW w:w="3120" w:type="dxa"/>
            <w:tcBorders>
              <w:top w:val="nil"/>
              <w:left w:val="nil"/>
              <w:bottom w:val="single" w:sz="4" w:space="0" w:color="auto"/>
              <w:right w:val="single" w:sz="4" w:space="0" w:color="auto"/>
            </w:tcBorders>
            <w:shd w:val="clear" w:color="000000" w:fill="D9D9D9"/>
            <w:vAlign w:val="bottom"/>
            <w:hideMark/>
          </w:tcPr>
          <w:p w14:paraId="6F8C5C7D"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AutoSaveRet_B_Rq</w:t>
            </w:r>
          </w:p>
        </w:tc>
        <w:tc>
          <w:tcPr>
            <w:tcW w:w="920" w:type="dxa"/>
            <w:tcBorders>
              <w:top w:val="nil"/>
              <w:left w:val="nil"/>
              <w:bottom w:val="single" w:sz="4" w:space="0" w:color="auto"/>
              <w:right w:val="single" w:sz="4" w:space="0" w:color="auto"/>
            </w:tcBorders>
            <w:shd w:val="clear" w:color="000000" w:fill="D9D9D9"/>
            <w:vAlign w:val="bottom"/>
            <w:hideMark/>
          </w:tcPr>
          <w:p w14:paraId="76C50FD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00FE4CD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1600" w:type="dxa"/>
            <w:tcBorders>
              <w:top w:val="nil"/>
              <w:left w:val="nil"/>
              <w:bottom w:val="single" w:sz="4" w:space="0" w:color="auto"/>
              <w:right w:val="single" w:sz="4" w:space="0" w:color="auto"/>
            </w:tcBorders>
            <w:shd w:val="clear" w:color="000000" w:fill="D9D9D9"/>
            <w:vAlign w:val="bottom"/>
            <w:hideMark/>
          </w:tcPr>
          <w:p w14:paraId="36D7309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p>
        </w:tc>
        <w:tc>
          <w:tcPr>
            <w:tcW w:w="2020" w:type="dxa"/>
            <w:tcBorders>
              <w:top w:val="nil"/>
              <w:left w:val="nil"/>
              <w:bottom w:val="single" w:sz="4" w:space="0" w:color="auto"/>
              <w:right w:val="single" w:sz="4" w:space="0" w:color="auto"/>
            </w:tcBorders>
            <w:shd w:val="clear" w:color="000000" w:fill="D9D9D9"/>
            <w:vAlign w:val="bottom"/>
            <w:hideMark/>
          </w:tcPr>
          <w:p w14:paraId="78710D0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5907CA80" w14:textId="77777777" w:rsidTr="009B00D9">
        <w:trPr>
          <w:trHeight w:val="12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5053DF5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Exit Without Saving</w:t>
            </w:r>
          </w:p>
        </w:tc>
        <w:tc>
          <w:tcPr>
            <w:tcW w:w="3120" w:type="dxa"/>
            <w:tcBorders>
              <w:top w:val="nil"/>
              <w:left w:val="nil"/>
              <w:bottom w:val="single" w:sz="4" w:space="0" w:color="auto"/>
              <w:right w:val="single" w:sz="4" w:space="0" w:color="auto"/>
            </w:tcBorders>
            <w:shd w:val="clear" w:color="000000" w:fill="D9D9D9"/>
            <w:vAlign w:val="bottom"/>
            <w:hideMark/>
          </w:tcPr>
          <w:p w14:paraId="3CAAEBC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AutoSaveExit_B_Rq</w:t>
            </w:r>
          </w:p>
        </w:tc>
        <w:tc>
          <w:tcPr>
            <w:tcW w:w="920" w:type="dxa"/>
            <w:tcBorders>
              <w:top w:val="nil"/>
              <w:left w:val="nil"/>
              <w:bottom w:val="single" w:sz="4" w:space="0" w:color="auto"/>
              <w:right w:val="single" w:sz="4" w:space="0" w:color="auto"/>
            </w:tcBorders>
            <w:shd w:val="clear" w:color="000000" w:fill="D9D9D9"/>
            <w:vAlign w:val="bottom"/>
            <w:hideMark/>
          </w:tcPr>
          <w:p w14:paraId="042545A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24EF0A1E"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1600" w:type="dxa"/>
            <w:tcBorders>
              <w:top w:val="nil"/>
              <w:left w:val="nil"/>
              <w:bottom w:val="single" w:sz="4" w:space="0" w:color="auto"/>
              <w:right w:val="single" w:sz="4" w:space="0" w:color="auto"/>
            </w:tcBorders>
            <w:shd w:val="clear" w:color="000000" w:fill="D9D9D9"/>
            <w:vAlign w:val="bottom"/>
            <w:hideMark/>
          </w:tcPr>
          <w:p w14:paraId="0163D594"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r w:rsidRPr="009B00D9">
              <w:rPr>
                <w:rFonts w:ascii="Calibri" w:hAnsi="Calibri" w:cs="Calibri"/>
                <w:color w:val="000000"/>
                <w:sz w:val="22"/>
                <w:szCs w:val="22"/>
              </w:rPr>
              <w:br/>
              <w:t>MCSM</w:t>
            </w:r>
            <w:r w:rsidRPr="009B00D9">
              <w:rPr>
                <w:rFonts w:ascii="Calibri" w:hAnsi="Calibri" w:cs="Calibri"/>
                <w:color w:val="000000"/>
                <w:sz w:val="22"/>
                <w:szCs w:val="22"/>
              </w:rPr>
              <w:br/>
              <w:t>DDM</w:t>
            </w:r>
            <w:r w:rsidRPr="009B00D9">
              <w:rPr>
                <w:rFonts w:ascii="Calibri" w:hAnsi="Calibri" w:cs="Calibri"/>
                <w:color w:val="000000"/>
                <w:sz w:val="22"/>
                <w:szCs w:val="22"/>
              </w:rPr>
              <w:br/>
              <w:t>PDM</w:t>
            </w:r>
          </w:p>
        </w:tc>
        <w:tc>
          <w:tcPr>
            <w:tcW w:w="2020" w:type="dxa"/>
            <w:tcBorders>
              <w:top w:val="nil"/>
              <w:left w:val="nil"/>
              <w:bottom w:val="single" w:sz="4" w:space="0" w:color="auto"/>
              <w:right w:val="single" w:sz="4" w:space="0" w:color="auto"/>
            </w:tcBorders>
            <w:shd w:val="clear" w:color="000000" w:fill="D9D9D9"/>
            <w:vAlign w:val="bottom"/>
            <w:hideMark/>
          </w:tcPr>
          <w:p w14:paraId="6E05367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2D6606F8"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1AF0705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Feedback Information</w:t>
            </w:r>
          </w:p>
        </w:tc>
        <w:tc>
          <w:tcPr>
            <w:tcW w:w="3120" w:type="dxa"/>
            <w:tcBorders>
              <w:top w:val="nil"/>
              <w:left w:val="nil"/>
              <w:bottom w:val="single" w:sz="4" w:space="0" w:color="auto"/>
              <w:right w:val="single" w:sz="4" w:space="0" w:color="auto"/>
            </w:tcBorders>
            <w:shd w:val="clear" w:color="000000" w:fill="D9D9D9"/>
            <w:vAlign w:val="bottom"/>
            <w:hideMark/>
          </w:tcPr>
          <w:p w14:paraId="151252E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AutoSaveHMPromp_D_Stat</w:t>
            </w:r>
          </w:p>
        </w:tc>
        <w:tc>
          <w:tcPr>
            <w:tcW w:w="920" w:type="dxa"/>
            <w:tcBorders>
              <w:top w:val="nil"/>
              <w:left w:val="nil"/>
              <w:bottom w:val="single" w:sz="4" w:space="0" w:color="auto"/>
              <w:right w:val="single" w:sz="4" w:space="0" w:color="auto"/>
            </w:tcBorders>
            <w:shd w:val="clear" w:color="000000" w:fill="D9D9D9"/>
            <w:vAlign w:val="bottom"/>
            <w:hideMark/>
          </w:tcPr>
          <w:p w14:paraId="7B045D6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Ethernet</w:t>
            </w:r>
          </w:p>
        </w:tc>
        <w:tc>
          <w:tcPr>
            <w:tcW w:w="1140" w:type="dxa"/>
            <w:tcBorders>
              <w:top w:val="nil"/>
              <w:left w:val="nil"/>
              <w:bottom w:val="single" w:sz="4" w:space="0" w:color="auto"/>
              <w:right w:val="single" w:sz="4" w:space="0" w:color="auto"/>
            </w:tcBorders>
            <w:shd w:val="clear" w:color="000000" w:fill="D9D9D9"/>
            <w:vAlign w:val="bottom"/>
            <w:hideMark/>
          </w:tcPr>
          <w:p w14:paraId="7181578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APIM</w:t>
            </w:r>
          </w:p>
        </w:tc>
        <w:tc>
          <w:tcPr>
            <w:tcW w:w="1600" w:type="dxa"/>
            <w:tcBorders>
              <w:top w:val="nil"/>
              <w:left w:val="nil"/>
              <w:bottom w:val="single" w:sz="4" w:space="0" w:color="auto"/>
              <w:right w:val="single" w:sz="4" w:space="0" w:color="auto"/>
            </w:tcBorders>
            <w:shd w:val="clear" w:color="000000" w:fill="D9D9D9"/>
            <w:vAlign w:val="bottom"/>
            <w:hideMark/>
          </w:tcPr>
          <w:p w14:paraId="0A076E4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5A1D342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563313A9"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3E26334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Feedback Request Active</w:t>
            </w:r>
          </w:p>
        </w:tc>
        <w:tc>
          <w:tcPr>
            <w:tcW w:w="3120" w:type="dxa"/>
            <w:tcBorders>
              <w:top w:val="nil"/>
              <w:left w:val="nil"/>
              <w:bottom w:val="single" w:sz="4" w:space="0" w:color="auto"/>
              <w:right w:val="single" w:sz="4" w:space="0" w:color="auto"/>
            </w:tcBorders>
            <w:shd w:val="clear" w:color="000000" w:fill="D9D9D9"/>
            <w:vAlign w:val="bottom"/>
            <w:hideMark/>
          </w:tcPr>
          <w:p w14:paraId="5A8A2D2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AutoSaveHMIPromp_B_Rq</w:t>
            </w:r>
          </w:p>
        </w:tc>
        <w:tc>
          <w:tcPr>
            <w:tcW w:w="920" w:type="dxa"/>
            <w:tcBorders>
              <w:top w:val="nil"/>
              <w:left w:val="nil"/>
              <w:bottom w:val="single" w:sz="4" w:space="0" w:color="auto"/>
              <w:right w:val="single" w:sz="4" w:space="0" w:color="auto"/>
            </w:tcBorders>
            <w:shd w:val="clear" w:color="000000" w:fill="D9D9D9"/>
            <w:vAlign w:val="bottom"/>
            <w:hideMark/>
          </w:tcPr>
          <w:p w14:paraId="01F3A69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Ethernet</w:t>
            </w:r>
          </w:p>
        </w:tc>
        <w:tc>
          <w:tcPr>
            <w:tcW w:w="1140" w:type="dxa"/>
            <w:tcBorders>
              <w:top w:val="nil"/>
              <w:left w:val="nil"/>
              <w:bottom w:val="single" w:sz="4" w:space="0" w:color="auto"/>
              <w:right w:val="single" w:sz="4" w:space="0" w:color="auto"/>
            </w:tcBorders>
            <w:shd w:val="clear" w:color="000000" w:fill="D9D9D9"/>
            <w:vAlign w:val="bottom"/>
            <w:hideMark/>
          </w:tcPr>
          <w:p w14:paraId="7B4990E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1600" w:type="dxa"/>
            <w:tcBorders>
              <w:top w:val="nil"/>
              <w:left w:val="nil"/>
              <w:bottom w:val="single" w:sz="4" w:space="0" w:color="auto"/>
              <w:right w:val="single" w:sz="4" w:space="0" w:color="auto"/>
            </w:tcBorders>
            <w:shd w:val="clear" w:color="000000" w:fill="D9D9D9"/>
            <w:vAlign w:val="bottom"/>
            <w:hideMark/>
          </w:tcPr>
          <w:p w14:paraId="5049607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APIM</w:t>
            </w:r>
          </w:p>
        </w:tc>
        <w:tc>
          <w:tcPr>
            <w:tcW w:w="2020" w:type="dxa"/>
            <w:tcBorders>
              <w:top w:val="nil"/>
              <w:left w:val="nil"/>
              <w:bottom w:val="single" w:sz="4" w:space="0" w:color="auto"/>
              <w:right w:val="single" w:sz="4" w:space="0" w:color="auto"/>
            </w:tcBorders>
            <w:shd w:val="clear" w:color="000000" w:fill="D9D9D9"/>
            <w:vAlign w:val="bottom"/>
            <w:hideMark/>
          </w:tcPr>
          <w:p w14:paraId="2A067E9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4730CC23"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00862C11"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Infotainment Classification</w:t>
            </w:r>
          </w:p>
        </w:tc>
        <w:tc>
          <w:tcPr>
            <w:tcW w:w="3120" w:type="dxa"/>
            <w:tcBorders>
              <w:top w:val="nil"/>
              <w:left w:val="nil"/>
              <w:bottom w:val="single" w:sz="4" w:space="0" w:color="auto"/>
              <w:right w:val="single" w:sz="4" w:space="0" w:color="auto"/>
            </w:tcBorders>
            <w:shd w:val="clear" w:color="000000" w:fill="D9D9D9"/>
            <w:vAlign w:val="bottom"/>
            <w:hideMark/>
          </w:tcPr>
          <w:p w14:paraId="36552A5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N/A</w:t>
            </w:r>
          </w:p>
        </w:tc>
        <w:tc>
          <w:tcPr>
            <w:tcW w:w="920" w:type="dxa"/>
            <w:tcBorders>
              <w:top w:val="nil"/>
              <w:left w:val="nil"/>
              <w:bottom w:val="single" w:sz="4" w:space="0" w:color="auto"/>
              <w:right w:val="single" w:sz="4" w:space="0" w:color="auto"/>
            </w:tcBorders>
            <w:shd w:val="clear" w:color="000000" w:fill="D9D9D9"/>
            <w:vAlign w:val="bottom"/>
            <w:hideMark/>
          </w:tcPr>
          <w:p w14:paraId="7C46453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N/A</w:t>
            </w:r>
          </w:p>
        </w:tc>
        <w:tc>
          <w:tcPr>
            <w:tcW w:w="1140" w:type="dxa"/>
            <w:tcBorders>
              <w:top w:val="nil"/>
              <w:left w:val="nil"/>
              <w:bottom w:val="single" w:sz="4" w:space="0" w:color="auto"/>
              <w:right w:val="single" w:sz="4" w:space="0" w:color="auto"/>
            </w:tcBorders>
            <w:shd w:val="clear" w:color="000000" w:fill="D9D9D9"/>
            <w:vAlign w:val="bottom"/>
            <w:hideMark/>
          </w:tcPr>
          <w:p w14:paraId="2EDA2CB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N/A</w:t>
            </w:r>
          </w:p>
        </w:tc>
        <w:tc>
          <w:tcPr>
            <w:tcW w:w="1600" w:type="dxa"/>
            <w:tcBorders>
              <w:top w:val="nil"/>
              <w:left w:val="nil"/>
              <w:bottom w:val="single" w:sz="4" w:space="0" w:color="auto"/>
              <w:right w:val="single" w:sz="4" w:space="0" w:color="auto"/>
            </w:tcBorders>
            <w:shd w:val="clear" w:color="000000" w:fill="D9D9D9"/>
            <w:vAlign w:val="bottom"/>
            <w:hideMark/>
          </w:tcPr>
          <w:p w14:paraId="02F24B51"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N/A</w:t>
            </w:r>
          </w:p>
        </w:tc>
        <w:tc>
          <w:tcPr>
            <w:tcW w:w="2020" w:type="dxa"/>
            <w:tcBorders>
              <w:top w:val="nil"/>
              <w:left w:val="nil"/>
              <w:bottom w:val="single" w:sz="4" w:space="0" w:color="auto"/>
              <w:right w:val="single" w:sz="4" w:space="0" w:color="auto"/>
            </w:tcBorders>
            <w:shd w:val="clear" w:color="000000" w:fill="D9D9D9"/>
            <w:vAlign w:val="bottom"/>
            <w:hideMark/>
          </w:tcPr>
          <w:p w14:paraId="244005F2"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HUD not on CDX746/747</w:t>
            </w:r>
          </w:p>
        </w:tc>
      </w:tr>
      <w:tr w:rsidR="009B00D9" w:rsidRPr="009B00D9" w14:paraId="37B9AF2F"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3614468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Inhibit Request (1)</w:t>
            </w:r>
          </w:p>
        </w:tc>
        <w:tc>
          <w:tcPr>
            <w:tcW w:w="3120" w:type="dxa"/>
            <w:tcBorders>
              <w:top w:val="nil"/>
              <w:left w:val="nil"/>
              <w:bottom w:val="single" w:sz="4" w:space="0" w:color="auto"/>
              <w:right w:val="single" w:sz="4" w:space="0" w:color="auto"/>
            </w:tcBorders>
            <w:shd w:val="clear" w:color="000000" w:fill="D9D9D9"/>
            <w:vAlign w:val="bottom"/>
            <w:hideMark/>
          </w:tcPr>
          <w:p w14:paraId="42E2DE3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PPPHMIInhibit_D_Rq</w:t>
            </w:r>
          </w:p>
        </w:tc>
        <w:tc>
          <w:tcPr>
            <w:tcW w:w="920" w:type="dxa"/>
            <w:tcBorders>
              <w:top w:val="nil"/>
              <w:left w:val="nil"/>
              <w:bottom w:val="single" w:sz="4" w:space="0" w:color="auto"/>
              <w:right w:val="single" w:sz="4" w:space="0" w:color="auto"/>
            </w:tcBorders>
            <w:shd w:val="clear" w:color="000000" w:fill="D9D9D9"/>
            <w:vAlign w:val="bottom"/>
            <w:hideMark/>
          </w:tcPr>
          <w:p w14:paraId="1473EC21"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Ethernet</w:t>
            </w:r>
          </w:p>
        </w:tc>
        <w:tc>
          <w:tcPr>
            <w:tcW w:w="1140" w:type="dxa"/>
            <w:tcBorders>
              <w:top w:val="nil"/>
              <w:left w:val="nil"/>
              <w:bottom w:val="single" w:sz="4" w:space="0" w:color="auto"/>
              <w:right w:val="single" w:sz="4" w:space="0" w:color="auto"/>
            </w:tcBorders>
            <w:shd w:val="clear" w:color="000000" w:fill="D9D9D9"/>
            <w:vAlign w:val="bottom"/>
            <w:hideMark/>
          </w:tcPr>
          <w:p w14:paraId="3E36630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APIM</w:t>
            </w:r>
          </w:p>
        </w:tc>
        <w:tc>
          <w:tcPr>
            <w:tcW w:w="1600" w:type="dxa"/>
            <w:tcBorders>
              <w:top w:val="nil"/>
              <w:left w:val="nil"/>
              <w:bottom w:val="single" w:sz="4" w:space="0" w:color="auto"/>
              <w:right w:val="single" w:sz="4" w:space="0" w:color="auto"/>
            </w:tcBorders>
            <w:shd w:val="clear" w:color="000000" w:fill="D9D9D9"/>
            <w:vAlign w:val="bottom"/>
            <w:hideMark/>
          </w:tcPr>
          <w:p w14:paraId="4782413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6B0B9E02"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7DF51AB5" w14:textId="77777777" w:rsidTr="009B00D9">
        <w:trPr>
          <w:trHeight w:val="3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69826CAC"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Inhibit Request (2)</w:t>
            </w:r>
          </w:p>
        </w:tc>
        <w:tc>
          <w:tcPr>
            <w:tcW w:w="3120" w:type="dxa"/>
            <w:tcBorders>
              <w:top w:val="nil"/>
              <w:left w:val="nil"/>
              <w:bottom w:val="single" w:sz="4" w:space="0" w:color="auto"/>
              <w:right w:val="single" w:sz="4" w:space="0" w:color="auto"/>
            </w:tcBorders>
            <w:shd w:val="clear" w:color="000000" w:fill="D9D9D9"/>
            <w:vAlign w:val="bottom"/>
            <w:hideMark/>
          </w:tcPr>
          <w:p w14:paraId="4B8FF114"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SeatPos_D_Stat</w:t>
            </w:r>
          </w:p>
        </w:tc>
        <w:tc>
          <w:tcPr>
            <w:tcW w:w="920" w:type="dxa"/>
            <w:tcBorders>
              <w:top w:val="nil"/>
              <w:left w:val="nil"/>
              <w:bottom w:val="single" w:sz="4" w:space="0" w:color="auto"/>
              <w:right w:val="single" w:sz="4" w:space="0" w:color="auto"/>
            </w:tcBorders>
            <w:shd w:val="clear" w:color="000000" w:fill="D9D9D9"/>
            <w:vAlign w:val="bottom"/>
            <w:hideMark/>
          </w:tcPr>
          <w:p w14:paraId="6C206A0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328F64C2"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p>
        </w:tc>
        <w:tc>
          <w:tcPr>
            <w:tcW w:w="1600" w:type="dxa"/>
            <w:tcBorders>
              <w:top w:val="nil"/>
              <w:left w:val="nil"/>
              <w:bottom w:val="single" w:sz="4" w:space="0" w:color="auto"/>
              <w:right w:val="single" w:sz="4" w:space="0" w:color="auto"/>
            </w:tcBorders>
            <w:shd w:val="clear" w:color="000000" w:fill="D9D9D9"/>
            <w:vAlign w:val="bottom"/>
            <w:hideMark/>
          </w:tcPr>
          <w:p w14:paraId="4219298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5A5B5C6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66DB03B3"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3F0E878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Inhibit Request (3)</w:t>
            </w:r>
          </w:p>
        </w:tc>
        <w:tc>
          <w:tcPr>
            <w:tcW w:w="3120" w:type="dxa"/>
            <w:tcBorders>
              <w:top w:val="nil"/>
              <w:left w:val="nil"/>
              <w:bottom w:val="single" w:sz="4" w:space="0" w:color="auto"/>
              <w:right w:val="single" w:sz="4" w:space="0" w:color="auto"/>
            </w:tcBorders>
            <w:shd w:val="clear" w:color="000000" w:fill="D9D9D9"/>
            <w:vAlign w:val="bottom"/>
            <w:hideMark/>
          </w:tcPr>
          <w:p w14:paraId="2B72A7A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Profile Authentication</w:t>
            </w:r>
          </w:p>
        </w:tc>
        <w:tc>
          <w:tcPr>
            <w:tcW w:w="920" w:type="dxa"/>
            <w:tcBorders>
              <w:top w:val="nil"/>
              <w:left w:val="nil"/>
              <w:bottom w:val="single" w:sz="4" w:space="0" w:color="auto"/>
              <w:right w:val="single" w:sz="4" w:space="0" w:color="auto"/>
            </w:tcBorders>
            <w:shd w:val="clear" w:color="000000" w:fill="D9D9D9"/>
            <w:vAlign w:val="bottom"/>
            <w:hideMark/>
          </w:tcPr>
          <w:p w14:paraId="6896886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Internal</w:t>
            </w:r>
          </w:p>
        </w:tc>
        <w:tc>
          <w:tcPr>
            <w:tcW w:w="1140" w:type="dxa"/>
            <w:tcBorders>
              <w:top w:val="nil"/>
              <w:left w:val="nil"/>
              <w:bottom w:val="single" w:sz="4" w:space="0" w:color="auto"/>
              <w:right w:val="single" w:sz="4" w:space="0" w:color="auto"/>
            </w:tcBorders>
            <w:shd w:val="clear" w:color="000000" w:fill="D9D9D9"/>
            <w:vAlign w:val="bottom"/>
            <w:hideMark/>
          </w:tcPr>
          <w:p w14:paraId="71FCF13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1600" w:type="dxa"/>
            <w:tcBorders>
              <w:top w:val="nil"/>
              <w:left w:val="nil"/>
              <w:bottom w:val="single" w:sz="4" w:space="0" w:color="auto"/>
              <w:right w:val="single" w:sz="4" w:space="0" w:color="auto"/>
            </w:tcBorders>
            <w:shd w:val="clear" w:color="000000" w:fill="D9D9D9"/>
            <w:vAlign w:val="bottom"/>
            <w:hideMark/>
          </w:tcPr>
          <w:p w14:paraId="0FBE1A6E"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0B08ACD4"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details in progress</w:t>
            </w:r>
          </w:p>
        </w:tc>
      </w:tr>
      <w:tr w:rsidR="009B00D9" w:rsidRPr="009B00D9" w14:paraId="2A541111"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7B29DD3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Inhibit Request (4)</w:t>
            </w:r>
          </w:p>
        </w:tc>
        <w:tc>
          <w:tcPr>
            <w:tcW w:w="3120" w:type="dxa"/>
            <w:tcBorders>
              <w:top w:val="nil"/>
              <w:left w:val="nil"/>
              <w:bottom w:val="single" w:sz="4" w:space="0" w:color="auto"/>
              <w:right w:val="single" w:sz="4" w:space="0" w:color="auto"/>
            </w:tcBorders>
            <w:shd w:val="clear" w:color="000000" w:fill="D9D9D9"/>
            <w:vAlign w:val="bottom"/>
            <w:hideMark/>
          </w:tcPr>
          <w:p w14:paraId="1017819D"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RejuvActive_Stat</w:t>
            </w:r>
          </w:p>
        </w:tc>
        <w:tc>
          <w:tcPr>
            <w:tcW w:w="920" w:type="dxa"/>
            <w:tcBorders>
              <w:top w:val="nil"/>
              <w:left w:val="nil"/>
              <w:bottom w:val="single" w:sz="4" w:space="0" w:color="auto"/>
              <w:right w:val="single" w:sz="4" w:space="0" w:color="auto"/>
            </w:tcBorders>
            <w:shd w:val="clear" w:color="000000" w:fill="D9D9D9"/>
            <w:vAlign w:val="bottom"/>
            <w:hideMark/>
          </w:tcPr>
          <w:p w14:paraId="70D40B3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TBD</w:t>
            </w:r>
          </w:p>
        </w:tc>
        <w:tc>
          <w:tcPr>
            <w:tcW w:w="1140" w:type="dxa"/>
            <w:tcBorders>
              <w:top w:val="nil"/>
              <w:left w:val="nil"/>
              <w:bottom w:val="single" w:sz="4" w:space="0" w:color="auto"/>
              <w:right w:val="single" w:sz="4" w:space="0" w:color="auto"/>
            </w:tcBorders>
            <w:shd w:val="clear" w:color="000000" w:fill="D9D9D9"/>
            <w:vAlign w:val="bottom"/>
            <w:hideMark/>
          </w:tcPr>
          <w:p w14:paraId="11BF637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APIM</w:t>
            </w:r>
          </w:p>
        </w:tc>
        <w:tc>
          <w:tcPr>
            <w:tcW w:w="1600" w:type="dxa"/>
            <w:tcBorders>
              <w:top w:val="nil"/>
              <w:left w:val="nil"/>
              <w:bottom w:val="single" w:sz="4" w:space="0" w:color="auto"/>
              <w:right w:val="single" w:sz="4" w:space="0" w:color="auto"/>
            </w:tcBorders>
            <w:shd w:val="clear" w:color="000000" w:fill="D9D9D9"/>
            <w:vAlign w:val="bottom"/>
            <w:hideMark/>
          </w:tcPr>
          <w:p w14:paraId="7657E3C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24CB67A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3C05746B"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761F70C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Inhibit Request (5)</w:t>
            </w:r>
          </w:p>
        </w:tc>
        <w:tc>
          <w:tcPr>
            <w:tcW w:w="3120" w:type="dxa"/>
            <w:tcBorders>
              <w:top w:val="nil"/>
              <w:left w:val="nil"/>
              <w:bottom w:val="single" w:sz="4" w:space="0" w:color="auto"/>
              <w:right w:val="single" w:sz="4" w:space="0" w:color="auto"/>
            </w:tcBorders>
            <w:shd w:val="clear" w:color="000000" w:fill="D9D9D9"/>
            <w:vAlign w:val="bottom"/>
            <w:hideMark/>
          </w:tcPr>
          <w:p w14:paraId="2F362D3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Ssw/DttStateStat</w:t>
            </w:r>
          </w:p>
        </w:tc>
        <w:tc>
          <w:tcPr>
            <w:tcW w:w="920" w:type="dxa"/>
            <w:tcBorders>
              <w:top w:val="nil"/>
              <w:left w:val="nil"/>
              <w:bottom w:val="single" w:sz="4" w:space="0" w:color="auto"/>
              <w:right w:val="single" w:sz="4" w:space="0" w:color="auto"/>
            </w:tcBorders>
            <w:shd w:val="clear" w:color="000000" w:fill="D9D9D9"/>
            <w:vAlign w:val="bottom"/>
            <w:hideMark/>
          </w:tcPr>
          <w:p w14:paraId="4C71E70E"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TBD</w:t>
            </w:r>
          </w:p>
        </w:tc>
        <w:tc>
          <w:tcPr>
            <w:tcW w:w="1140" w:type="dxa"/>
            <w:tcBorders>
              <w:top w:val="nil"/>
              <w:left w:val="nil"/>
              <w:bottom w:val="single" w:sz="4" w:space="0" w:color="auto"/>
              <w:right w:val="single" w:sz="4" w:space="0" w:color="auto"/>
            </w:tcBorders>
            <w:shd w:val="clear" w:color="000000" w:fill="D9D9D9"/>
            <w:vAlign w:val="bottom"/>
            <w:hideMark/>
          </w:tcPr>
          <w:p w14:paraId="48B9EDE2"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SCMB</w:t>
            </w:r>
          </w:p>
        </w:tc>
        <w:tc>
          <w:tcPr>
            <w:tcW w:w="1600" w:type="dxa"/>
            <w:tcBorders>
              <w:top w:val="nil"/>
              <w:left w:val="nil"/>
              <w:bottom w:val="single" w:sz="4" w:space="0" w:color="auto"/>
              <w:right w:val="single" w:sz="4" w:space="0" w:color="auto"/>
            </w:tcBorders>
            <w:shd w:val="clear" w:color="000000" w:fill="D9D9D9"/>
            <w:vAlign w:val="bottom"/>
            <w:hideMark/>
          </w:tcPr>
          <w:p w14:paraId="1FE7E33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1E04DFA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7290F6C1" w14:textId="77777777" w:rsidTr="009B00D9">
        <w:trPr>
          <w:trHeight w:val="3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385009C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Inhibit Request (6a)</w:t>
            </w:r>
          </w:p>
        </w:tc>
        <w:tc>
          <w:tcPr>
            <w:tcW w:w="3120" w:type="dxa"/>
            <w:tcBorders>
              <w:top w:val="nil"/>
              <w:left w:val="nil"/>
              <w:bottom w:val="single" w:sz="4" w:space="0" w:color="auto"/>
              <w:right w:val="single" w:sz="4" w:space="0" w:color="auto"/>
            </w:tcBorders>
            <w:shd w:val="clear" w:color="000000" w:fill="D9D9D9"/>
            <w:vAlign w:val="bottom"/>
            <w:hideMark/>
          </w:tcPr>
          <w:p w14:paraId="7194207C"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xml:space="preserve">PersNo_D_Actl </w:t>
            </w:r>
          </w:p>
        </w:tc>
        <w:tc>
          <w:tcPr>
            <w:tcW w:w="920" w:type="dxa"/>
            <w:tcBorders>
              <w:top w:val="nil"/>
              <w:left w:val="nil"/>
              <w:bottom w:val="single" w:sz="4" w:space="0" w:color="auto"/>
              <w:right w:val="single" w:sz="4" w:space="0" w:color="auto"/>
            </w:tcBorders>
            <w:shd w:val="clear" w:color="000000" w:fill="D9D9D9"/>
            <w:vAlign w:val="bottom"/>
            <w:hideMark/>
          </w:tcPr>
          <w:p w14:paraId="5AAF254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0C36659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BCM</w:t>
            </w:r>
          </w:p>
        </w:tc>
        <w:tc>
          <w:tcPr>
            <w:tcW w:w="1600" w:type="dxa"/>
            <w:tcBorders>
              <w:top w:val="nil"/>
              <w:left w:val="nil"/>
              <w:bottom w:val="single" w:sz="4" w:space="0" w:color="auto"/>
              <w:right w:val="single" w:sz="4" w:space="0" w:color="auto"/>
            </w:tcBorders>
            <w:shd w:val="clear" w:color="000000" w:fill="D9D9D9"/>
            <w:vAlign w:val="bottom"/>
            <w:hideMark/>
          </w:tcPr>
          <w:p w14:paraId="1DE5412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7F015E7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016051F2" w14:textId="77777777" w:rsidTr="009B00D9">
        <w:trPr>
          <w:trHeight w:val="3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3E5744EC"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Inhibit Request (6b)</w:t>
            </w:r>
          </w:p>
        </w:tc>
        <w:tc>
          <w:tcPr>
            <w:tcW w:w="3120" w:type="dxa"/>
            <w:tcBorders>
              <w:top w:val="nil"/>
              <w:left w:val="nil"/>
              <w:bottom w:val="single" w:sz="4" w:space="0" w:color="auto"/>
              <w:right w:val="single" w:sz="4" w:space="0" w:color="auto"/>
            </w:tcBorders>
            <w:shd w:val="clear" w:color="000000" w:fill="D9D9D9"/>
            <w:vAlign w:val="bottom"/>
            <w:hideMark/>
          </w:tcPr>
          <w:p w14:paraId="34FBE07C"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PersNoPos_D_Actl</w:t>
            </w:r>
          </w:p>
        </w:tc>
        <w:tc>
          <w:tcPr>
            <w:tcW w:w="920" w:type="dxa"/>
            <w:tcBorders>
              <w:top w:val="nil"/>
              <w:left w:val="nil"/>
              <w:bottom w:val="single" w:sz="4" w:space="0" w:color="auto"/>
              <w:right w:val="single" w:sz="4" w:space="0" w:color="auto"/>
            </w:tcBorders>
            <w:shd w:val="clear" w:color="000000" w:fill="D9D9D9"/>
            <w:vAlign w:val="bottom"/>
            <w:hideMark/>
          </w:tcPr>
          <w:p w14:paraId="3DDFCB3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4D83D27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BCM</w:t>
            </w:r>
          </w:p>
        </w:tc>
        <w:tc>
          <w:tcPr>
            <w:tcW w:w="1600" w:type="dxa"/>
            <w:tcBorders>
              <w:top w:val="nil"/>
              <w:left w:val="nil"/>
              <w:bottom w:val="single" w:sz="4" w:space="0" w:color="auto"/>
              <w:right w:val="single" w:sz="4" w:space="0" w:color="auto"/>
            </w:tcBorders>
            <w:shd w:val="clear" w:color="000000" w:fill="D9D9D9"/>
            <w:vAlign w:val="bottom"/>
            <w:hideMark/>
          </w:tcPr>
          <w:p w14:paraId="552E4F7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6CAB441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01F7CA75"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673462E4"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Left Side Mirror Adjustment Classification</w:t>
            </w:r>
          </w:p>
        </w:tc>
        <w:tc>
          <w:tcPr>
            <w:tcW w:w="3120" w:type="dxa"/>
            <w:tcBorders>
              <w:top w:val="nil"/>
              <w:left w:val="nil"/>
              <w:bottom w:val="single" w:sz="4" w:space="0" w:color="auto"/>
              <w:right w:val="single" w:sz="4" w:space="0" w:color="auto"/>
            </w:tcBorders>
            <w:shd w:val="clear" w:color="000000" w:fill="D9D9D9"/>
            <w:vAlign w:val="bottom"/>
            <w:hideMark/>
          </w:tcPr>
          <w:p w14:paraId="5FC2A49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AutoSaveMirrorL_D_Stat</w:t>
            </w:r>
          </w:p>
        </w:tc>
        <w:tc>
          <w:tcPr>
            <w:tcW w:w="920" w:type="dxa"/>
            <w:tcBorders>
              <w:top w:val="nil"/>
              <w:left w:val="nil"/>
              <w:bottom w:val="single" w:sz="4" w:space="0" w:color="auto"/>
              <w:right w:val="single" w:sz="4" w:space="0" w:color="auto"/>
            </w:tcBorders>
            <w:shd w:val="clear" w:color="000000" w:fill="D9D9D9"/>
            <w:vAlign w:val="bottom"/>
            <w:hideMark/>
          </w:tcPr>
          <w:p w14:paraId="4930F90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76CED9B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DDM</w:t>
            </w:r>
          </w:p>
        </w:tc>
        <w:tc>
          <w:tcPr>
            <w:tcW w:w="1600" w:type="dxa"/>
            <w:tcBorders>
              <w:top w:val="nil"/>
              <w:left w:val="nil"/>
              <w:bottom w:val="single" w:sz="4" w:space="0" w:color="auto"/>
              <w:right w:val="single" w:sz="4" w:space="0" w:color="auto"/>
            </w:tcBorders>
            <w:shd w:val="clear" w:color="000000" w:fill="D9D9D9"/>
            <w:vAlign w:val="bottom"/>
            <w:hideMark/>
          </w:tcPr>
          <w:p w14:paraId="7882F63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532D0A7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3252EF98" w14:textId="77777777" w:rsidTr="009B00D9">
        <w:trPr>
          <w:trHeight w:val="3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1A1E9FB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Manual Save</w:t>
            </w:r>
          </w:p>
        </w:tc>
        <w:tc>
          <w:tcPr>
            <w:tcW w:w="3120" w:type="dxa"/>
            <w:tcBorders>
              <w:top w:val="nil"/>
              <w:left w:val="nil"/>
              <w:bottom w:val="single" w:sz="4" w:space="0" w:color="auto"/>
              <w:right w:val="single" w:sz="4" w:space="0" w:color="auto"/>
            </w:tcBorders>
            <w:shd w:val="clear" w:color="000000" w:fill="D9D9D9"/>
            <w:vAlign w:val="bottom"/>
            <w:hideMark/>
          </w:tcPr>
          <w:p w14:paraId="23E194E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Memory_Cmd</w:t>
            </w:r>
          </w:p>
        </w:tc>
        <w:tc>
          <w:tcPr>
            <w:tcW w:w="920" w:type="dxa"/>
            <w:tcBorders>
              <w:top w:val="nil"/>
              <w:left w:val="nil"/>
              <w:bottom w:val="single" w:sz="4" w:space="0" w:color="auto"/>
              <w:right w:val="single" w:sz="4" w:space="0" w:color="auto"/>
            </w:tcBorders>
            <w:shd w:val="clear" w:color="000000" w:fill="D9D9D9"/>
            <w:vAlign w:val="bottom"/>
            <w:hideMark/>
          </w:tcPr>
          <w:p w14:paraId="2019807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0D61167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p>
        </w:tc>
        <w:tc>
          <w:tcPr>
            <w:tcW w:w="1600" w:type="dxa"/>
            <w:tcBorders>
              <w:top w:val="nil"/>
              <w:left w:val="nil"/>
              <w:bottom w:val="single" w:sz="4" w:space="0" w:color="auto"/>
              <w:right w:val="single" w:sz="4" w:space="0" w:color="auto"/>
            </w:tcBorders>
            <w:shd w:val="clear" w:color="000000" w:fill="D9D9D9"/>
            <w:vAlign w:val="bottom"/>
            <w:hideMark/>
          </w:tcPr>
          <w:p w14:paraId="60A79B8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1906BB7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6A901783"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32BE5D81"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Multicontour Adjustment Classification</w:t>
            </w:r>
          </w:p>
        </w:tc>
        <w:tc>
          <w:tcPr>
            <w:tcW w:w="3120" w:type="dxa"/>
            <w:tcBorders>
              <w:top w:val="nil"/>
              <w:left w:val="nil"/>
              <w:bottom w:val="single" w:sz="4" w:space="0" w:color="auto"/>
              <w:right w:val="single" w:sz="4" w:space="0" w:color="auto"/>
            </w:tcBorders>
            <w:shd w:val="clear" w:color="000000" w:fill="D9D9D9"/>
            <w:vAlign w:val="bottom"/>
            <w:hideMark/>
          </w:tcPr>
          <w:p w14:paraId="4C15FC0C"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AutoSaveDrvStms_D_Stat</w:t>
            </w:r>
          </w:p>
        </w:tc>
        <w:tc>
          <w:tcPr>
            <w:tcW w:w="920" w:type="dxa"/>
            <w:tcBorders>
              <w:top w:val="nil"/>
              <w:left w:val="nil"/>
              <w:bottom w:val="single" w:sz="4" w:space="0" w:color="auto"/>
              <w:right w:val="single" w:sz="4" w:space="0" w:color="auto"/>
            </w:tcBorders>
            <w:shd w:val="clear" w:color="000000" w:fill="D9D9D9"/>
            <w:vAlign w:val="bottom"/>
            <w:hideMark/>
          </w:tcPr>
          <w:p w14:paraId="02733E91"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1A33EADD"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MCSM</w:t>
            </w:r>
          </w:p>
        </w:tc>
        <w:tc>
          <w:tcPr>
            <w:tcW w:w="1600" w:type="dxa"/>
            <w:tcBorders>
              <w:top w:val="nil"/>
              <w:left w:val="nil"/>
              <w:bottom w:val="single" w:sz="4" w:space="0" w:color="auto"/>
              <w:right w:val="single" w:sz="4" w:space="0" w:color="auto"/>
            </w:tcBorders>
            <w:shd w:val="clear" w:color="000000" w:fill="D9D9D9"/>
            <w:vAlign w:val="bottom"/>
            <w:hideMark/>
          </w:tcPr>
          <w:p w14:paraId="54C5DDE1"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45DDD70E"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3DD4E770" w14:textId="77777777" w:rsidTr="009B00D9">
        <w:trPr>
          <w:trHeight w:val="12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34E2FE3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lastRenderedPageBreak/>
              <w:t>Notification Change</w:t>
            </w:r>
          </w:p>
        </w:tc>
        <w:tc>
          <w:tcPr>
            <w:tcW w:w="3120" w:type="dxa"/>
            <w:tcBorders>
              <w:top w:val="nil"/>
              <w:left w:val="nil"/>
              <w:bottom w:val="single" w:sz="4" w:space="0" w:color="auto"/>
              <w:right w:val="single" w:sz="4" w:space="0" w:color="auto"/>
            </w:tcBorders>
            <w:shd w:val="clear" w:color="000000" w:fill="D9D9D9"/>
            <w:vAlign w:val="bottom"/>
            <w:hideMark/>
          </w:tcPr>
          <w:p w14:paraId="033F66F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Memory_Cmd</w:t>
            </w:r>
          </w:p>
        </w:tc>
        <w:tc>
          <w:tcPr>
            <w:tcW w:w="920" w:type="dxa"/>
            <w:tcBorders>
              <w:top w:val="nil"/>
              <w:left w:val="nil"/>
              <w:bottom w:val="single" w:sz="4" w:space="0" w:color="auto"/>
              <w:right w:val="single" w:sz="4" w:space="0" w:color="auto"/>
            </w:tcBorders>
            <w:shd w:val="clear" w:color="000000" w:fill="D9D9D9"/>
            <w:vAlign w:val="bottom"/>
            <w:hideMark/>
          </w:tcPr>
          <w:p w14:paraId="325DC32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5215B76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p>
        </w:tc>
        <w:tc>
          <w:tcPr>
            <w:tcW w:w="1600" w:type="dxa"/>
            <w:tcBorders>
              <w:top w:val="nil"/>
              <w:left w:val="nil"/>
              <w:bottom w:val="single" w:sz="4" w:space="0" w:color="auto"/>
              <w:right w:val="single" w:sz="4" w:space="0" w:color="auto"/>
            </w:tcBorders>
            <w:shd w:val="clear" w:color="000000" w:fill="D9D9D9"/>
            <w:vAlign w:val="bottom"/>
            <w:hideMark/>
          </w:tcPr>
          <w:p w14:paraId="262A7072"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r w:rsidRPr="009B00D9">
              <w:rPr>
                <w:rFonts w:ascii="Calibri" w:hAnsi="Calibri" w:cs="Calibri"/>
                <w:color w:val="000000"/>
                <w:sz w:val="22"/>
                <w:szCs w:val="22"/>
              </w:rPr>
              <w:br/>
              <w:t>MCSM</w:t>
            </w:r>
            <w:r w:rsidRPr="009B00D9">
              <w:rPr>
                <w:rFonts w:ascii="Calibri" w:hAnsi="Calibri" w:cs="Calibri"/>
                <w:color w:val="000000"/>
                <w:sz w:val="22"/>
                <w:szCs w:val="22"/>
              </w:rPr>
              <w:br/>
              <w:t>DDM</w:t>
            </w:r>
            <w:r w:rsidRPr="009B00D9">
              <w:rPr>
                <w:rFonts w:ascii="Calibri" w:hAnsi="Calibri" w:cs="Calibri"/>
                <w:color w:val="000000"/>
                <w:sz w:val="22"/>
                <w:szCs w:val="22"/>
              </w:rPr>
              <w:br/>
              <w:t>PDM</w:t>
            </w:r>
          </w:p>
        </w:tc>
        <w:tc>
          <w:tcPr>
            <w:tcW w:w="2020" w:type="dxa"/>
            <w:tcBorders>
              <w:top w:val="nil"/>
              <w:left w:val="nil"/>
              <w:bottom w:val="single" w:sz="4" w:space="0" w:color="auto"/>
              <w:right w:val="single" w:sz="4" w:space="0" w:color="auto"/>
            </w:tcBorders>
            <w:shd w:val="clear" w:color="000000" w:fill="D9D9D9"/>
            <w:vAlign w:val="bottom"/>
            <w:hideMark/>
          </w:tcPr>
          <w:p w14:paraId="4528807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40B03F49"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2BBF92D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Pedal Adjustment Classification</w:t>
            </w:r>
          </w:p>
        </w:tc>
        <w:tc>
          <w:tcPr>
            <w:tcW w:w="3120" w:type="dxa"/>
            <w:tcBorders>
              <w:top w:val="nil"/>
              <w:left w:val="nil"/>
              <w:bottom w:val="single" w:sz="4" w:space="0" w:color="auto"/>
              <w:right w:val="single" w:sz="4" w:space="0" w:color="auto"/>
            </w:tcBorders>
            <w:shd w:val="clear" w:color="000000" w:fill="D9D9D9"/>
            <w:vAlign w:val="bottom"/>
            <w:hideMark/>
          </w:tcPr>
          <w:p w14:paraId="6F715C8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AutoSavePedal_D_Stat</w:t>
            </w:r>
          </w:p>
        </w:tc>
        <w:tc>
          <w:tcPr>
            <w:tcW w:w="920" w:type="dxa"/>
            <w:tcBorders>
              <w:top w:val="nil"/>
              <w:left w:val="nil"/>
              <w:bottom w:val="single" w:sz="4" w:space="0" w:color="auto"/>
              <w:right w:val="single" w:sz="4" w:space="0" w:color="auto"/>
            </w:tcBorders>
            <w:shd w:val="clear" w:color="000000" w:fill="D9D9D9"/>
            <w:vAlign w:val="bottom"/>
            <w:hideMark/>
          </w:tcPr>
          <w:p w14:paraId="6AF7B51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3BEBB5A2"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p>
        </w:tc>
        <w:tc>
          <w:tcPr>
            <w:tcW w:w="1600" w:type="dxa"/>
            <w:tcBorders>
              <w:top w:val="nil"/>
              <w:left w:val="nil"/>
              <w:bottom w:val="single" w:sz="4" w:space="0" w:color="auto"/>
              <w:right w:val="single" w:sz="4" w:space="0" w:color="auto"/>
            </w:tcBorders>
            <w:shd w:val="clear" w:color="000000" w:fill="D9D9D9"/>
            <w:vAlign w:val="bottom"/>
            <w:hideMark/>
          </w:tcPr>
          <w:p w14:paraId="5CA3E62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16C28D3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00038CA1" w14:textId="77777777" w:rsidTr="009B00D9">
        <w:trPr>
          <w:trHeight w:val="3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4478B83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Profile Change</w:t>
            </w:r>
          </w:p>
        </w:tc>
        <w:tc>
          <w:tcPr>
            <w:tcW w:w="3120" w:type="dxa"/>
            <w:tcBorders>
              <w:top w:val="nil"/>
              <w:left w:val="nil"/>
              <w:bottom w:val="single" w:sz="4" w:space="0" w:color="auto"/>
              <w:right w:val="single" w:sz="4" w:space="0" w:color="auto"/>
            </w:tcBorders>
            <w:shd w:val="clear" w:color="000000" w:fill="D9D9D9"/>
            <w:vAlign w:val="bottom"/>
            <w:hideMark/>
          </w:tcPr>
          <w:p w14:paraId="6640415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Memory_Cmd</w:t>
            </w:r>
          </w:p>
        </w:tc>
        <w:tc>
          <w:tcPr>
            <w:tcW w:w="920" w:type="dxa"/>
            <w:tcBorders>
              <w:top w:val="nil"/>
              <w:left w:val="nil"/>
              <w:bottom w:val="single" w:sz="4" w:space="0" w:color="auto"/>
              <w:right w:val="single" w:sz="4" w:space="0" w:color="auto"/>
            </w:tcBorders>
            <w:shd w:val="clear" w:color="000000" w:fill="D9D9D9"/>
            <w:vAlign w:val="bottom"/>
            <w:hideMark/>
          </w:tcPr>
          <w:p w14:paraId="4A179041"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0505EBCD"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p>
        </w:tc>
        <w:tc>
          <w:tcPr>
            <w:tcW w:w="1600" w:type="dxa"/>
            <w:tcBorders>
              <w:top w:val="nil"/>
              <w:left w:val="nil"/>
              <w:bottom w:val="single" w:sz="4" w:space="0" w:color="auto"/>
              <w:right w:val="single" w:sz="4" w:space="0" w:color="auto"/>
            </w:tcBorders>
            <w:shd w:val="clear" w:color="000000" w:fill="D9D9D9"/>
            <w:vAlign w:val="bottom"/>
            <w:hideMark/>
          </w:tcPr>
          <w:p w14:paraId="4F33D75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12D7E89D"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082E476B"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2336BBCE"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Request Feedback</w:t>
            </w:r>
          </w:p>
        </w:tc>
        <w:tc>
          <w:tcPr>
            <w:tcW w:w="3120" w:type="dxa"/>
            <w:tcBorders>
              <w:top w:val="nil"/>
              <w:left w:val="nil"/>
              <w:bottom w:val="single" w:sz="4" w:space="0" w:color="auto"/>
              <w:right w:val="single" w:sz="4" w:space="0" w:color="auto"/>
            </w:tcBorders>
            <w:shd w:val="clear" w:color="000000" w:fill="D9D9D9"/>
            <w:vAlign w:val="bottom"/>
            <w:hideMark/>
          </w:tcPr>
          <w:p w14:paraId="05CF93F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AutoSaveHMITyp_D_Stat</w:t>
            </w:r>
          </w:p>
        </w:tc>
        <w:tc>
          <w:tcPr>
            <w:tcW w:w="920" w:type="dxa"/>
            <w:tcBorders>
              <w:top w:val="nil"/>
              <w:left w:val="nil"/>
              <w:bottom w:val="single" w:sz="4" w:space="0" w:color="auto"/>
              <w:right w:val="single" w:sz="4" w:space="0" w:color="auto"/>
            </w:tcBorders>
            <w:shd w:val="clear" w:color="000000" w:fill="D9D9D9"/>
            <w:vAlign w:val="bottom"/>
            <w:hideMark/>
          </w:tcPr>
          <w:p w14:paraId="076C795C"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Ethernet</w:t>
            </w:r>
          </w:p>
        </w:tc>
        <w:tc>
          <w:tcPr>
            <w:tcW w:w="1140" w:type="dxa"/>
            <w:tcBorders>
              <w:top w:val="nil"/>
              <w:left w:val="nil"/>
              <w:bottom w:val="single" w:sz="4" w:space="0" w:color="auto"/>
              <w:right w:val="single" w:sz="4" w:space="0" w:color="auto"/>
            </w:tcBorders>
            <w:shd w:val="clear" w:color="000000" w:fill="D9D9D9"/>
            <w:vAlign w:val="bottom"/>
            <w:hideMark/>
          </w:tcPr>
          <w:p w14:paraId="67787B9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1600" w:type="dxa"/>
            <w:tcBorders>
              <w:top w:val="nil"/>
              <w:left w:val="nil"/>
              <w:bottom w:val="single" w:sz="4" w:space="0" w:color="auto"/>
              <w:right w:val="single" w:sz="4" w:space="0" w:color="auto"/>
            </w:tcBorders>
            <w:shd w:val="clear" w:color="000000" w:fill="D9D9D9"/>
            <w:vAlign w:val="bottom"/>
            <w:hideMark/>
          </w:tcPr>
          <w:p w14:paraId="142A957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APIM</w:t>
            </w:r>
          </w:p>
        </w:tc>
        <w:tc>
          <w:tcPr>
            <w:tcW w:w="2020" w:type="dxa"/>
            <w:tcBorders>
              <w:top w:val="nil"/>
              <w:left w:val="nil"/>
              <w:bottom w:val="single" w:sz="4" w:space="0" w:color="auto"/>
              <w:right w:val="single" w:sz="4" w:space="0" w:color="auto"/>
            </w:tcBorders>
            <w:shd w:val="clear" w:color="000000" w:fill="D9D9D9"/>
            <w:vAlign w:val="bottom"/>
            <w:hideMark/>
          </w:tcPr>
          <w:p w14:paraId="40B5594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7AA33EEF"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727692C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Request Profile Change</w:t>
            </w:r>
          </w:p>
        </w:tc>
        <w:tc>
          <w:tcPr>
            <w:tcW w:w="3120" w:type="dxa"/>
            <w:tcBorders>
              <w:top w:val="nil"/>
              <w:left w:val="nil"/>
              <w:bottom w:val="single" w:sz="4" w:space="0" w:color="auto"/>
              <w:right w:val="single" w:sz="4" w:space="0" w:color="auto"/>
            </w:tcBorders>
            <w:shd w:val="clear" w:color="000000" w:fill="D9D9D9"/>
            <w:vAlign w:val="bottom"/>
            <w:hideMark/>
          </w:tcPr>
          <w:p w14:paraId="49EAFF3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AutoSaveHMIPC_B_Rq</w:t>
            </w:r>
          </w:p>
        </w:tc>
        <w:tc>
          <w:tcPr>
            <w:tcW w:w="920" w:type="dxa"/>
            <w:tcBorders>
              <w:top w:val="nil"/>
              <w:left w:val="nil"/>
              <w:bottom w:val="single" w:sz="4" w:space="0" w:color="auto"/>
              <w:right w:val="single" w:sz="4" w:space="0" w:color="auto"/>
            </w:tcBorders>
            <w:shd w:val="clear" w:color="000000" w:fill="D9D9D9"/>
            <w:vAlign w:val="bottom"/>
            <w:hideMark/>
          </w:tcPr>
          <w:p w14:paraId="574DD01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Ethernet</w:t>
            </w:r>
          </w:p>
        </w:tc>
        <w:tc>
          <w:tcPr>
            <w:tcW w:w="1140" w:type="dxa"/>
            <w:tcBorders>
              <w:top w:val="nil"/>
              <w:left w:val="nil"/>
              <w:bottom w:val="single" w:sz="4" w:space="0" w:color="auto"/>
              <w:right w:val="single" w:sz="4" w:space="0" w:color="auto"/>
            </w:tcBorders>
            <w:shd w:val="clear" w:color="000000" w:fill="D9D9D9"/>
            <w:vAlign w:val="bottom"/>
            <w:hideMark/>
          </w:tcPr>
          <w:p w14:paraId="5F35373B"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1600" w:type="dxa"/>
            <w:tcBorders>
              <w:top w:val="nil"/>
              <w:left w:val="nil"/>
              <w:bottom w:val="single" w:sz="4" w:space="0" w:color="auto"/>
              <w:right w:val="single" w:sz="4" w:space="0" w:color="auto"/>
            </w:tcBorders>
            <w:shd w:val="clear" w:color="000000" w:fill="D9D9D9"/>
            <w:vAlign w:val="bottom"/>
            <w:hideMark/>
          </w:tcPr>
          <w:p w14:paraId="1794BEB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APIM</w:t>
            </w:r>
          </w:p>
        </w:tc>
        <w:tc>
          <w:tcPr>
            <w:tcW w:w="2020" w:type="dxa"/>
            <w:tcBorders>
              <w:top w:val="nil"/>
              <w:left w:val="nil"/>
              <w:bottom w:val="single" w:sz="4" w:space="0" w:color="auto"/>
              <w:right w:val="single" w:sz="4" w:space="0" w:color="auto"/>
            </w:tcBorders>
            <w:shd w:val="clear" w:color="000000" w:fill="D9D9D9"/>
            <w:vAlign w:val="bottom"/>
            <w:hideMark/>
          </w:tcPr>
          <w:p w14:paraId="4064EB4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2F85059F" w14:textId="77777777" w:rsidTr="009B00D9">
        <w:trPr>
          <w:trHeight w:val="12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63B25AD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Request to Clear</w:t>
            </w:r>
          </w:p>
        </w:tc>
        <w:tc>
          <w:tcPr>
            <w:tcW w:w="3120" w:type="dxa"/>
            <w:tcBorders>
              <w:top w:val="nil"/>
              <w:left w:val="nil"/>
              <w:bottom w:val="single" w:sz="4" w:space="0" w:color="auto"/>
              <w:right w:val="single" w:sz="4" w:space="0" w:color="auto"/>
            </w:tcBorders>
            <w:shd w:val="clear" w:color="000000" w:fill="D9D9D9"/>
            <w:vAlign w:val="bottom"/>
            <w:hideMark/>
          </w:tcPr>
          <w:p w14:paraId="4C5412C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Memory_Cmd</w:t>
            </w:r>
          </w:p>
        </w:tc>
        <w:tc>
          <w:tcPr>
            <w:tcW w:w="920" w:type="dxa"/>
            <w:tcBorders>
              <w:top w:val="nil"/>
              <w:left w:val="nil"/>
              <w:bottom w:val="single" w:sz="4" w:space="0" w:color="auto"/>
              <w:right w:val="single" w:sz="4" w:space="0" w:color="auto"/>
            </w:tcBorders>
            <w:shd w:val="clear" w:color="000000" w:fill="D9D9D9"/>
            <w:vAlign w:val="bottom"/>
            <w:hideMark/>
          </w:tcPr>
          <w:p w14:paraId="5060E48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302C34DC"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p>
        </w:tc>
        <w:tc>
          <w:tcPr>
            <w:tcW w:w="1600" w:type="dxa"/>
            <w:tcBorders>
              <w:top w:val="nil"/>
              <w:left w:val="nil"/>
              <w:bottom w:val="single" w:sz="4" w:space="0" w:color="auto"/>
              <w:right w:val="single" w:sz="4" w:space="0" w:color="auto"/>
            </w:tcBorders>
            <w:shd w:val="clear" w:color="000000" w:fill="D9D9D9"/>
            <w:vAlign w:val="bottom"/>
            <w:hideMark/>
          </w:tcPr>
          <w:p w14:paraId="2AF4B4A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r w:rsidRPr="009B00D9">
              <w:rPr>
                <w:rFonts w:ascii="Calibri" w:hAnsi="Calibri" w:cs="Calibri"/>
                <w:color w:val="000000"/>
                <w:sz w:val="22"/>
                <w:szCs w:val="22"/>
              </w:rPr>
              <w:br/>
              <w:t>MCSM</w:t>
            </w:r>
            <w:r w:rsidRPr="009B00D9">
              <w:rPr>
                <w:rFonts w:ascii="Calibri" w:hAnsi="Calibri" w:cs="Calibri"/>
                <w:color w:val="000000"/>
                <w:sz w:val="22"/>
                <w:szCs w:val="22"/>
              </w:rPr>
              <w:br/>
              <w:t>DDM</w:t>
            </w:r>
            <w:r w:rsidRPr="009B00D9">
              <w:rPr>
                <w:rFonts w:ascii="Calibri" w:hAnsi="Calibri" w:cs="Calibri"/>
                <w:color w:val="000000"/>
                <w:sz w:val="22"/>
                <w:szCs w:val="22"/>
              </w:rPr>
              <w:br/>
              <w:t>PDM</w:t>
            </w:r>
          </w:p>
        </w:tc>
        <w:tc>
          <w:tcPr>
            <w:tcW w:w="2020" w:type="dxa"/>
            <w:tcBorders>
              <w:top w:val="nil"/>
              <w:left w:val="nil"/>
              <w:bottom w:val="single" w:sz="4" w:space="0" w:color="auto"/>
              <w:right w:val="single" w:sz="4" w:space="0" w:color="auto"/>
            </w:tcBorders>
            <w:shd w:val="clear" w:color="000000" w:fill="D9D9D9"/>
            <w:vAlign w:val="bottom"/>
            <w:hideMark/>
          </w:tcPr>
          <w:p w14:paraId="08C2AD75"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 </w:t>
            </w:r>
          </w:p>
        </w:tc>
      </w:tr>
      <w:tr w:rsidR="009B00D9" w:rsidRPr="009B00D9" w14:paraId="6646E1C2"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1D356D5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Right Side Mirror Adjustment Classification</w:t>
            </w:r>
          </w:p>
        </w:tc>
        <w:tc>
          <w:tcPr>
            <w:tcW w:w="3120" w:type="dxa"/>
            <w:tcBorders>
              <w:top w:val="nil"/>
              <w:left w:val="nil"/>
              <w:bottom w:val="single" w:sz="4" w:space="0" w:color="auto"/>
              <w:right w:val="single" w:sz="4" w:space="0" w:color="auto"/>
            </w:tcBorders>
            <w:shd w:val="clear" w:color="000000" w:fill="D9D9D9"/>
            <w:vAlign w:val="bottom"/>
            <w:hideMark/>
          </w:tcPr>
          <w:p w14:paraId="25B1895D"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AutoSaveMirrorR_D_Stat</w:t>
            </w:r>
          </w:p>
        </w:tc>
        <w:tc>
          <w:tcPr>
            <w:tcW w:w="920" w:type="dxa"/>
            <w:tcBorders>
              <w:top w:val="nil"/>
              <w:left w:val="nil"/>
              <w:bottom w:val="single" w:sz="4" w:space="0" w:color="auto"/>
              <w:right w:val="single" w:sz="4" w:space="0" w:color="auto"/>
            </w:tcBorders>
            <w:shd w:val="clear" w:color="000000" w:fill="D9D9D9"/>
            <w:vAlign w:val="bottom"/>
            <w:hideMark/>
          </w:tcPr>
          <w:p w14:paraId="26EF82F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4D7EF5F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PDM</w:t>
            </w:r>
          </w:p>
        </w:tc>
        <w:tc>
          <w:tcPr>
            <w:tcW w:w="1600" w:type="dxa"/>
            <w:tcBorders>
              <w:top w:val="nil"/>
              <w:left w:val="nil"/>
              <w:bottom w:val="single" w:sz="4" w:space="0" w:color="auto"/>
              <w:right w:val="single" w:sz="4" w:space="0" w:color="auto"/>
            </w:tcBorders>
            <w:shd w:val="clear" w:color="000000" w:fill="D9D9D9"/>
            <w:vAlign w:val="bottom"/>
            <w:hideMark/>
          </w:tcPr>
          <w:p w14:paraId="1AAF218F"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4BA7251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4301C2FB"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484FB9B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Seat Adjustment Classification</w:t>
            </w:r>
          </w:p>
        </w:tc>
        <w:tc>
          <w:tcPr>
            <w:tcW w:w="3120" w:type="dxa"/>
            <w:tcBorders>
              <w:top w:val="nil"/>
              <w:left w:val="nil"/>
              <w:bottom w:val="single" w:sz="4" w:space="0" w:color="auto"/>
              <w:right w:val="single" w:sz="4" w:space="0" w:color="auto"/>
            </w:tcBorders>
            <w:shd w:val="clear" w:color="000000" w:fill="D9D9D9"/>
            <w:vAlign w:val="bottom"/>
            <w:hideMark/>
          </w:tcPr>
          <w:p w14:paraId="3594DDC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AutoSaveDrvSeat_D_Stat</w:t>
            </w:r>
          </w:p>
        </w:tc>
        <w:tc>
          <w:tcPr>
            <w:tcW w:w="920" w:type="dxa"/>
            <w:tcBorders>
              <w:top w:val="nil"/>
              <w:left w:val="nil"/>
              <w:bottom w:val="single" w:sz="4" w:space="0" w:color="auto"/>
              <w:right w:val="single" w:sz="4" w:space="0" w:color="auto"/>
            </w:tcBorders>
            <w:shd w:val="clear" w:color="000000" w:fill="D9D9D9"/>
            <w:vAlign w:val="bottom"/>
            <w:hideMark/>
          </w:tcPr>
          <w:p w14:paraId="2B0CE08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280E6E9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p>
        </w:tc>
        <w:tc>
          <w:tcPr>
            <w:tcW w:w="1600" w:type="dxa"/>
            <w:tcBorders>
              <w:top w:val="nil"/>
              <w:left w:val="nil"/>
              <w:bottom w:val="single" w:sz="4" w:space="0" w:color="auto"/>
              <w:right w:val="single" w:sz="4" w:space="0" w:color="auto"/>
            </w:tcBorders>
            <w:shd w:val="clear" w:color="000000" w:fill="D9D9D9"/>
            <w:vAlign w:val="bottom"/>
            <w:hideMark/>
          </w:tcPr>
          <w:p w14:paraId="4CB55EA3"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64FC6D80"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r w:rsidR="009B00D9" w:rsidRPr="009B00D9" w14:paraId="1ADA8D05" w14:textId="77777777" w:rsidTr="009B00D9">
        <w:trPr>
          <w:trHeight w:val="600"/>
        </w:trPr>
        <w:tc>
          <w:tcPr>
            <w:tcW w:w="2480" w:type="dxa"/>
            <w:tcBorders>
              <w:top w:val="nil"/>
              <w:left w:val="single" w:sz="4" w:space="0" w:color="auto"/>
              <w:bottom w:val="single" w:sz="4" w:space="0" w:color="auto"/>
              <w:right w:val="single" w:sz="4" w:space="0" w:color="auto"/>
            </w:tcBorders>
            <w:shd w:val="clear" w:color="000000" w:fill="D9D9D9"/>
            <w:vAlign w:val="bottom"/>
            <w:hideMark/>
          </w:tcPr>
          <w:p w14:paraId="35A1FE36"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Steering Wheel Adjustment Classification</w:t>
            </w:r>
          </w:p>
        </w:tc>
        <w:tc>
          <w:tcPr>
            <w:tcW w:w="3120" w:type="dxa"/>
            <w:tcBorders>
              <w:top w:val="nil"/>
              <w:left w:val="nil"/>
              <w:bottom w:val="single" w:sz="4" w:space="0" w:color="auto"/>
              <w:right w:val="single" w:sz="4" w:space="0" w:color="auto"/>
            </w:tcBorders>
            <w:shd w:val="clear" w:color="000000" w:fill="D9D9D9"/>
            <w:vAlign w:val="bottom"/>
            <w:hideMark/>
          </w:tcPr>
          <w:p w14:paraId="22A22E1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AutoSaveStrWhl_D_Stat</w:t>
            </w:r>
          </w:p>
        </w:tc>
        <w:tc>
          <w:tcPr>
            <w:tcW w:w="920" w:type="dxa"/>
            <w:tcBorders>
              <w:top w:val="nil"/>
              <w:left w:val="nil"/>
              <w:bottom w:val="single" w:sz="4" w:space="0" w:color="auto"/>
              <w:right w:val="single" w:sz="4" w:space="0" w:color="auto"/>
            </w:tcBorders>
            <w:shd w:val="clear" w:color="000000" w:fill="D9D9D9"/>
            <w:vAlign w:val="bottom"/>
            <w:hideMark/>
          </w:tcPr>
          <w:p w14:paraId="42CF0557"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CAN</w:t>
            </w:r>
          </w:p>
        </w:tc>
        <w:tc>
          <w:tcPr>
            <w:tcW w:w="1140" w:type="dxa"/>
            <w:tcBorders>
              <w:top w:val="nil"/>
              <w:left w:val="nil"/>
              <w:bottom w:val="single" w:sz="4" w:space="0" w:color="auto"/>
              <w:right w:val="single" w:sz="4" w:space="0" w:color="auto"/>
            </w:tcBorders>
            <w:shd w:val="clear" w:color="000000" w:fill="D9D9D9"/>
            <w:vAlign w:val="bottom"/>
            <w:hideMark/>
          </w:tcPr>
          <w:p w14:paraId="1B0CC468"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DSM</w:t>
            </w:r>
          </w:p>
        </w:tc>
        <w:tc>
          <w:tcPr>
            <w:tcW w:w="1600" w:type="dxa"/>
            <w:tcBorders>
              <w:top w:val="nil"/>
              <w:left w:val="nil"/>
              <w:bottom w:val="single" w:sz="4" w:space="0" w:color="auto"/>
              <w:right w:val="single" w:sz="4" w:space="0" w:color="auto"/>
            </w:tcBorders>
            <w:shd w:val="clear" w:color="000000" w:fill="D9D9D9"/>
            <w:vAlign w:val="bottom"/>
            <w:hideMark/>
          </w:tcPr>
          <w:p w14:paraId="53D78F8A"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ECG</w:t>
            </w:r>
          </w:p>
        </w:tc>
        <w:tc>
          <w:tcPr>
            <w:tcW w:w="2020" w:type="dxa"/>
            <w:tcBorders>
              <w:top w:val="nil"/>
              <w:left w:val="nil"/>
              <w:bottom w:val="single" w:sz="4" w:space="0" w:color="auto"/>
              <w:right w:val="single" w:sz="4" w:space="0" w:color="auto"/>
            </w:tcBorders>
            <w:shd w:val="clear" w:color="000000" w:fill="D9D9D9"/>
            <w:vAlign w:val="bottom"/>
            <w:hideMark/>
          </w:tcPr>
          <w:p w14:paraId="0FAA7F19" w14:textId="77777777" w:rsidR="009B00D9" w:rsidRPr="009B00D9" w:rsidRDefault="009B00D9" w:rsidP="009B00D9">
            <w:pPr>
              <w:overflowPunct/>
              <w:autoSpaceDE/>
              <w:autoSpaceDN/>
              <w:adjustRightInd/>
              <w:textAlignment w:val="auto"/>
              <w:rPr>
                <w:rFonts w:ascii="Calibri" w:hAnsi="Calibri" w:cs="Calibri"/>
                <w:color w:val="000000"/>
                <w:sz w:val="22"/>
                <w:szCs w:val="22"/>
              </w:rPr>
            </w:pPr>
            <w:r w:rsidRPr="009B00D9">
              <w:rPr>
                <w:rFonts w:ascii="Calibri" w:hAnsi="Calibri" w:cs="Calibri"/>
                <w:color w:val="000000"/>
                <w:sz w:val="22"/>
                <w:szCs w:val="22"/>
              </w:rPr>
              <w:t>Signal name pending approval</w:t>
            </w:r>
          </w:p>
        </w:tc>
      </w:tr>
    </w:tbl>
    <w:p w14:paraId="5C5BDCC2" w14:textId="77777777" w:rsidR="009B00D9" w:rsidRDefault="009B00D9" w:rsidP="00072314">
      <w:pPr>
        <w:rPr>
          <w:rFonts w:cs="Arial"/>
          <w:lang w:val="en-GB"/>
        </w:rPr>
      </w:pPr>
    </w:p>
    <w:p w14:paraId="2820815D" w14:textId="020F8D9A" w:rsidR="009B00D9" w:rsidRDefault="009B00D9" w:rsidP="00072314">
      <w:pPr>
        <w:rPr>
          <w:rFonts w:cs="Arial"/>
          <w:lang w:val="en-GB"/>
        </w:rPr>
      </w:pPr>
    </w:p>
    <w:p w14:paraId="13A45906" w14:textId="00614DA7" w:rsidR="009B00D9" w:rsidRPr="009E3B7C" w:rsidRDefault="009B00D9" w:rsidP="009B00D9">
      <w:pPr>
        <w:pStyle w:val="Caption"/>
        <w:spacing w:after="0"/>
        <w:rPr>
          <w:rFonts w:cs="Arial"/>
          <w:lang w:val="en-GB"/>
        </w:rPr>
      </w:pPr>
      <w:r>
        <w:t xml:space="preserve">Figure </w:t>
      </w:r>
      <w:r>
        <w:rPr>
          <w:noProof/>
        </w:rPr>
        <w:t>1</w:t>
      </w:r>
      <w:r>
        <w:t>: Logical/CAN Mapping</w:t>
      </w:r>
    </w:p>
    <w:p w14:paraId="29B804FE" w14:textId="77777777" w:rsidR="009B00D9" w:rsidRDefault="009B00D9" w:rsidP="00072314">
      <w:pPr>
        <w:rPr>
          <w:rFonts w:cs="Arial"/>
          <w:lang w:val="en-GB"/>
        </w:rPr>
      </w:pPr>
    </w:p>
    <w:p w14:paraId="6CFF7ED1" w14:textId="77777777" w:rsidR="00F6153D" w:rsidRDefault="00F6153D" w:rsidP="00F6153D">
      <w:pPr>
        <w:rPr>
          <w:rFonts w:cs="Arial"/>
          <w:lang w:val="en-GB"/>
        </w:rPr>
      </w:pPr>
    </w:p>
    <w:p w14:paraId="20B0F883" w14:textId="77777777" w:rsidR="00F6153D" w:rsidRDefault="00F6153D" w:rsidP="00F6153D">
      <w:pPr>
        <w:jc w:val="center"/>
        <w:rPr>
          <w:rFonts w:cs="Arial"/>
          <w:lang w:val="en-GB"/>
        </w:rPr>
      </w:pPr>
      <w:r>
        <w:rPr>
          <w:noProof/>
        </w:rPr>
        <w:drawing>
          <wp:inline distT="0" distB="0" distL="0" distR="0" wp14:anchorId="7BABFD2A" wp14:editId="101C2255">
            <wp:extent cx="6570980" cy="2817396"/>
            <wp:effectExtent l="0" t="0" r="0" b="0"/>
            <wp:docPr id="7" name="Picture 700039405.jpg" descr="700039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0039405.jpg"/>
                    <pic:cNvPicPr/>
                  </pic:nvPicPr>
                  <pic:blipFill>
                    <a:blip r:embed="rId37" cstate="print"/>
                    <a:stretch>
                      <a:fillRect/>
                    </a:stretch>
                  </pic:blipFill>
                  <pic:spPr>
                    <a:xfrm>
                      <a:off x="0" y="0"/>
                      <a:ext cx="6570980" cy="2817396"/>
                    </a:xfrm>
                    <a:prstGeom prst="rect">
                      <a:avLst/>
                    </a:prstGeom>
                  </pic:spPr>
                </pic:pic>
              </a:graphicData>
            </a:graphic>
          </wp:inline>
        </w:drawing>
      </w:r>
    </w:p>
    <w:p w14:paraId="403A7250" w14:textId="77777777" w:rsidR="00F6153D" w:rsidRPr="009E3B7C" w:rsidRDefault="00F6153D" w:rsidP="00F6153D">
      <w:pPr>
        <w:pStyle w:val="Caption"/>
        <w:spacing w:after="0"/>
        <w:rPr>
          <w:rFonts w:cs="Arial"/>
          <w:lang w:val="en-GB"/>
        </w:rPr>
      </w:pPr>
      <w:r>
        <w:lastRenderedPageBreak/>
        <w:t xml:space="preserve">Figure </w:t>
      </w:r>
      <w:r>
        <w:rPr>
          <w:noProof/>
        </w:rPr>
        <w:t>1</w:t>
      </w:r>
      <w:r>
        <w:t>: Physical Architecture</w:t>
      </w:r>
    </w:p>
    <w:p w14:paraId="2CE7E6D6" w14:textId="77777777" w:rsidR="00072314" w:rsidRPr="009E3B7C" w:rsidRDefault="00072314" w:rsidP="00072314">
      <w:pPr>
        <w:pStyle w:val="Heading5"/>
        <w:keepNext w:val="0"/>
        <w:tabs>
          <w:tab w:val="clear" w:pos="900"/>
          <w:tab w:val="left" w:pos="709"/>
        </w:tabs>
        <w:spacing w:before="240"/>
      </w:pPr>
      <w:r>
        <w:t>E/E Architecture “Architecture Variant 1”</w:t>
      </w:r>
      <w:r w:rsidR="00A25D2E">
        <w:t>: Physical Architecture Structure</w:t>
      </w:r>
    </w:p>
    <w:p w14:paraId="578F681F" w14:textId="77777777" w:rsidR="00072314" w:rsidRDefault="00072314" w:rsidP="00072314"/>
    <w:p w14:paraId="339A58EF" w14:textId="77777777"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4352A356" w14:textId="77777777" w:rsidR="00F6153D" w:rsidRDefault="00F6153D" w:rsidP="00F6153D">
      <w:pPr>
        <w:rPr>
          <w:rFonts w:cs="Arial"/>
          <w:lang w:val="en-GB"/>
        </w:rPr>
      </w:pPr>
    </w:p>
    <w:p w14:paraId="54510444" w14:textId="77777777" w:rsidR="00F6153D" w:rsidRDefault="00F6153D" w:rsidP="00F6153D">
      <w:pPr>
        <w:jc w:val="center"/>
        <w:rPr>
          <w:rFonts w:cs="Arial"/>
          <w:lang w:val="en-GB"/>
        </w:rPr>
      </w:pPr>
      <w:r>
        <w:rPr>
          <w:noProof/>
        </w:rPr>
        <w:drawing>
          <wp:inline distT="0" distB="0" distL="0" distR="0" wp14:anchorId="225DC3EA" wp14:editId="0231A1DB">
            <wp:extent cx="6570980" cy="2971526"/>
            <wp:effectExtent l="0" t="0" r="0" b="0"/>
            <wp:docPr id="9" name="Picture 242173224.jpg" descr="242173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42173224.jpg"/>
                    <pic:cNvPicPr/>
                  </pic:nvPicPr>
                  <pic:blipFill>
                    <a:blip r:embed="rId38" cstate="print"/>
                    <a:stretch>
                      <a:fillRect/>
                    </a:stretch>
                  </pic:blipFill>
                  <pic:spPr>
                    <a:xfrm>
                      <a:off x="0" y="0"/>
                      <a:ext cx="6570980" cy="2971526"/>
                    </a:xfrm>
                    <a:prstGeom prst="rect">
                      <a:avLst/>
                    </a:prstGeom>
                  </pic:spPr>
                </pic:pic>
              </a:graphicData>
            </a:graphic>
          </wp:inline>
        </w:drawing>
      </w:r>
    </w:p>
    <w:p w14:paraId="431D7F5E" w14:textId="77777777" w:rsidR="00F6153D" w:rsidRPr="009E3B7C" w:rsidRDefault="00F6153D" w:rsidP="00F6153D">
      <w:pPr>
        <w:pStyle w:val="Caption"/>
        <w:spacing w:after="0"/>
        <w:rPr>
          <w:rFonts w:cs="Arial"/>
          <w:lang w:val="en-GB"/>
        </w:rPr>
      </w:pPr>
      <w:r>
        <w:t xml:space="preserve">Figure </w:t>
      </w:r>
      <w:r>
        <w:rPr>
          <w:noProof/>
        </w:rPr>
        <w:t>2</w:t>
      </w:r>
      <w:r>
        <w:t>: Physical Architecture Structure</w:t>
      </w:r>
    </w:p>
    <w:p w14:paraId="3B9036A6" w14:textId="77777777" w:rsidR="00F6153D" w:rsidRPr="009E3B7C" w:rsidRDefault="00F6153D" w:rsidP="00072314">
      <w:pPr>
        <w:rPr>
          <w:rFonts w:cs="Arial"/>
          <w:lang w:val="en-GB"/>
        </w:rPr>
      </w:pPr>
    </w:p>
    <w:p w14:paraId="7AFC67C0" w14:textId="77777777" w:rsidR="00072314" w:rsidRDefault="00072314" w:rsidP="00072314">
      <w:pPr>
        <w:pStyle w:val="Heading4"/>
        <w:keepNext w:val="0"/>
        <w:tabs>
          <w:tab w:val="clear" w:pos="900"/>
          <w:tab w:val="left" w:pos="709"/>
        </w:tabs>
        <w:spacing w:before="240"/>
      </w:pPr>
      <w:bookmarkStart w:id="103" w:name="_Toc35000585"/>
      <w:bookmarkStart w:id="104" w:name="_Toc66170307"/>
      <w:r w:rsidRPr="00B14A40">
        <w:t>E/E Components</w:t>
      </w:r>
      <w:bookmarkEnd w:id="103"/>
      <w:bookmarkEnd w:id="104"/>
    </w:p>
    <w:p w14:paraId="55372EF0"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05D2077" w14:textId="77777777" w:rsidTr="00F6153D">
        <w:tc>
          <w:tcPr>
            <w:tcW w:w="3818" w:type="dxa"/>
            <w:shd w:val="clear" w:color="auto" w:fill="D9D9D9" w:themeFill="background1" w:themeFillShade="D9"/>
          </w:tcPr>
          <w:p w14:paraId="4110817B" w14:textId="77777777" w:rsidR="00072314" w:rsidRPr="0008696C" w:rsidRDefault="00072314" w:rsidP="001D18E6">
            <w:r>
              <w:t>Component Name</w:t>
            </w:r>
          </w:p>
        </w:tc>
        <w:tc>
          <w:tcPr>
            <w:tcW w:w="6383" w:type="dxa"/>
            <w:shd w:val="clear" w:color="auto" w:fill="D9D9D9" w:themeFill="background1" w:themeFillShade="D9"/>
          </w:tcPr>
          <w:p w14:paraId="314432C9" w14:textId="77777777" w:rsidR="00072314" w:rsidRPr="0008696C" w:rsidRDefault="00072314" w:rsidP="001D18E6">
            <w:pPr>
              <w:pStyle w:val="scriptNormal"/>
              <w:rPr>
                <w:b/>
                <w:color w:val="000000" w:themeColor="text1"/>
              </w:rPr>
            </w:pPr>
            <w:r w:rsidRPr="0008696C">
              <w:rPr>
                <w:b/>
                <w:color w:val="000000" w:themeColor="text1"/>
              </w:rPr>
              <w:t>Description</w:t>
            </w:r>
          </w:p>
        </w:tc>
      </w:tr>
    </w:tbl>
    <w:p w14:paraId="0064DD07" w14:textId="3492BD02" w:rsidR="00072314" w:rsidRDefault="00072314" w:rsidP="00072314">
      <w:pPr>
        <w:pStyle w:val="Caption"/>
      </w:pPr>
      <w:bookmarkStart w:id="105" w:name="_Toc35000664"/>
      <w:bookmarkStart w:id="106" w:name="_Toc66170378"/>
      <w:r>
        <w:t xml:space="preserve">Table </w:t>
      </w:r>
      <w:r>
        <w:rPr>
          <w:noProof/>
        </w:rPr>
        <w:fldChar w:fldCharType="begin"/>
      </w:r>
      <w:r>
        <w:rPr>
          <w:noProof/>
        </w:rPr>
        <w:instrText xml:space="preserve"> STYLEREF 1 \s </w:instrText>
      </w:r>
      <w:r>
        <w:rPr>
          <w:noProof/>
        </w:rPr>
        <w:fldChar w:fldCharType="separate"/>
      </w:r>
      <w:r w:rsidR="009B00D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6</w:t>
      </w:r>
      <w:r>
        <w:rPr>
          <w:noProof/>
        </w:rPr>
        <w:fldChar w:fldCharType="end"/>
      </w:r>
      <w:r>
        <w:t xml:space="preserve">: </w:t>
      </w:r>
      <w:r w:rsidRPr="0008696C">
        <w:rPr>
          <w:color w:val="000000" w:themeColor="text1"/>
        </w:rPr>
        <w:t>Electrical Components</w:t>
      </w:r>
      <w:bookmarkEnd w:id="105"/>
      <w:bookmarkEnd w:id="106"/>
    </w:p>
    <w:p w14:paraId="3880050C" w14:textId="77777777" w:rsidR="00072314" w:rsidRPr="008207B9" w:rsidRDefault="00072314" w:rsidP="00072314"/>
    <w:p w14:paraId="224E7D59" w14:textId="77777777" w:rsidR="00072314" w:rsidRPr="00B14A40" w:rsidRDefault="00072314" w:rsidP="00072314">
      <w:pPr>
        <w:pStyle w:val="Heading4"/>
        <w:keepNext w:val="0"/>
        <w:tabs>
          <w:tab w:val="clear" w:pos="900"/>
          <w:tab w:val="left" w:pos="709"/>
        </w:tabs>
        <w:spacing w:before="240"/>
      </w:pPr>
      <w:bookmarkStart w:id="107" w:name="_Toc35000586"/>
      <w:bookmarkStart w:id="108" w:name="_Ref22739178"/>
      <w:bookmarkStart w:id="109" w:name="_Toc66170308"/>
      <w:r w:rsidRPr="00B14A40">
        <w:t>E/E Connections</w:t>
      </w:r>
      <w:bookmarkEnd w:id="107"/>
      <w:bookmarkEnd w:id="108"/>
      <w:bookmarkEnd w:id="109"/>
    </w:p>
    <w:p w14:paraId="14FA47AD" w14:textId="258C0DA4" w:rsidR="00072314" w:rsidRDefault="00072314" w:rsidP="00072314"/>
    <w:p w14:paraId="08F41749" w14:textId="5B34F24F" w:rsidR="000B1B4C" w:rsidRPr="000B1B4C"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14:paraId="5B2927F8" w14:textId="77777777" w:rsidR="000B1B4C" w:rsidRDefault="000B1B4C" w:rsidP="00072314"/>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072314" w:rsidRPr="001B6F3D" w14:paraId="450C2121" w14:textId="77777777" w:rsidTr="001D18E6">
        <w:tc>
          <w:tcPr>
            <w:tcW w:w="2093" w:type="dxa"/>
            <w:shd w:val="clear" w:color="auto" w:fill="D9D9D9" w:themeFill="background1" w:themeFillShade="D9"/>
          </w:tcPr>
          <w:p w14:paraId="609C7822" w14:textId="77777777" w:rsidR="00072314" w:rsidRPr="0008696C" w:rsidRDefault="00072314" w:rsidP="001D18E6">
            <w:r w:rsidRPr="0008696C">
              <w:t>Connection Name</w:t>
            </w:r>
          </w:p>
        </w:tc>
        <w:tc>
          <w:tcPr>
            <w:tcW w:w="1163" w:type="dxa"/>
            <w:shd w:val="clear" w:color="auto" w:fill="D9D9D9" w:themeFill="background1" w:themeFillShade="D9"/>
          </w:tcPr>
          <w:p w14:paraId="6DB9AAB5" w14:textId="77777777" w:rsidR="00072314" w:rsidRPr="0008696C" w:rsidRDefault="00072314" w:rsidP="001D18E6">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06D6D359" w14:textId="77777777" w:rsidR="00072314" w:rsidRDefault="00072314" w:rsidP="001D18E6">
            <w:pPr>
              <w:pStyle w:val="scriptNormal"/>
              <w:rPr>
                <w:b/>
                <w:color w:val="000000" w:themeColor="text1"/>
              </w:rPr>
            </w:pPr>
            <w:r>
              <w:rPr>
                <w:b/>
                <w:color w:val="000000" w:themeColor="text1"/>
              </w:rPr>
              <w:t>Protocol</w:t>
            </w:r>
          </w:p>
          <w:p w14:paraId="7A76BEE4" w14:textId="77777777" w:rsidR="00072314" w:rsidRDefault="00072314" w:rsidP="001D18E6">
            <w:pPr>
              <w:pStyle w:val="scriptNormal"/>
              <w:rPr>
                <w:color w:val="auto"/>
                <w:sz w:val="16"/>
              </w:rPr>
            </w:pPr>
          </w:p>
          <w:p w14:paraId="38862E8F" w14:textId="77777777" w:rsidR="00072314" w:rsidRDefault="00072314" w:rsidP="001D18E6">
            <w:pPr>
              <w:pStyle w:val="scriptNormal"/>
              <w:rPr>
                <w:b/>
                <w:color w:val="000000" w:themeColor="text1"/>
              </w:rPr>
            </w:pPr>
            <w:r>
              <w:rPr>
                <w:color w:val="auto"/>
                <w:sz w:val="16"/>
              </w:rPr>
              <w:t>Only if ‘Connection Type’ is “Network”</w:t>
            </w:r>
            <w:r w:rsidRPr="00053F3C">
              <w:rPr>
                <w:color w:val="auto"/>
                <w:sz w:val="16"/>
              </w:rPr>
              <w:t>/”RF-Digital”</w:t>
            </w:r>
          </w:p>
        </w:tc>
        <w:tc>
          <w:tcPr>
            <w:tcW w:w="1559" w:type="dxa"/>
            <w:shd w:val="clear" w:color="auto" w:fill="D9D9D9" w:themeFill="background1" w:themeFillShade="D9"/>
          </w:tcPr>
          <w:p w14:paraId="0EB4F600" w14:textId="77777777" w:rsidR="00072314" w:rsidRDefault="00072314" w:rsidP="001D18E6">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4F4E0D81" w14:textId="77777777" w:rsidR="00072314" w:rsidRDefault="00072314" w:rsidP="001D18E6">
            <w:pPr>
              <w:pStyle w:val="scriptNormal"/>
              <w:rPr>
                <w:b/>
                <w:color w:val="000000" w:themeColor="text1"/>
              </w:rPr>
            </w:pPr>
            <w:r>
              <w:rPr>
                <w:b/>
                <w:color w:val="000000" w:themeColor="text1"/>
              </w:rPr>
              <w:t>Allocated Messages</w:t>
            </w:r>
          </w:p>
          <w:p w14:paraId="0068EDDA" w14:textId="77777777" w:rsidR="00072314" w:rsidRDefault="00072314" w:rsidP="001D18E6">
            <w:pPr>
              <w:pStyle w:val="scriptNormal"/>
              <w:rPr>
                <w:color w:val="auto"/>
                <w:sz w:val="16"/>
              </w:rPr>
            </w:pPr>
          </w:p>
          <w:p w14:paraId="54796B75" w14:textId="77777777" w:rsidR="00072314" w:rsidRPr="008D2226" w:rsidRDefault="00072314" w:rsidP="001D18E6">
            <w:pPr>
              <w:pStyle w:val="scriptNormal"/>
              <w:rPr>
                <w:color w:val="000000" w:themeColor="text1"/>
              </w:rPr>
            </w:pPr>
            <w:r>
              <w:rPr>
                <w:color w:val="auto"/>
                <w:sz w:val="16"/>
              </w:rPr>
              <w:t>Only if ‘Connection Type’ is “Network”</w:t>
            </w:r>
            <w:r w:rsidRPr="00053F3C">
              <w:rPr>
                <w:color w:val="auto"/>
                <w:sz w:val="16"/>
              </w:rPr>
              <w:t>/”RF-Digital”</w:t>
            </w:r>
          </w:p>
        </w:tc>
        <w:tc>
          <w:tcPr>
            <w:tcW w:w="1841" w:type="dxa"/>
            <w:shd w:val="clear" w:color="auto" w:fill="D9D9D9" w:themeFill="background1" w:themeFillShade="D9"/>
          </w:tcPr>
          <w:p w14:paraId="511C483D" w14:textId="77777777" w:rsidR="00072314" w:rsidRPr="0008696C" w:rsidRDefault="00072314" w:rsidP="001D18E6">
            <w:pPr>
              <w:pStyle w:val="scriptNormal"/>
              <w:rPr>
                <w:b/>
                <w:color w:val="000000" w:themeColor="text1"/>
              </w:rPr>
            </w:pPr>
            <w:r w:rsidRPr="0008696C">
              <w:rPr>
                <w:b/>
                <w:color w:val="000000" w:themeColor="text1"/>
              </w:rPr>
              <w:t>Connected Nodes</w:t>
            </w:r>
          </w:p>
        </w:tc>
      </w:tr>
      <w:tr w:rsidR="00072314" w:rsidRPr="00922826" w14:paraId="173CA86A" w14:textId="77777777" w:rsidTr="001D18E6">
        <w:tc>
          <w:tcPr>
            <w:tcW w:w="2093" w:type="dxa"/>
            <w:shd w:val="clear" w:color="auto" w:fill="auto"/>
          </w:tcPr>
          <w:p w14:paraId="7D5FC813" w14:textId="77777777" w:rsidR="00072314" w:rsidRDefault="00072314" w:rsidP="001D18E6">
            <w:pPr>
              <w:rPr>
                <w:color w:val="000000" w:themeColor="text1"/>
              </w:rPr>
            </w:pPr>
            <w:r>
              <w:rPr>
                <w:color w:val="000000" w:themeColor="text1"/>
              </w:rPr>
              <w:t>&lt;Give a Connection Name&gt;</w:t>
            </w:r>
          </w:p>
          <w:p w14:paraId="5E8B7FFB" w14:textId="77777777" w:rsidR="00072314" w:rsidRPr="00C25DE3" w:rsidRDefault="00072314" w:rsidP="001D18E6">
            <w:pPr>
              <w:rPr>
                <w:color w:val="000000" w:themeColor="text1"/>
              </w:rPr>
            </w:pPr>
          </w:p>
          <w:p w14:paraId="28B99C6C" w14:textId="77777777" w:rsidR="00072314" w:rsidRPr="000C6A5D" w:rsidRDefault="00072314" w:rsidP="001D18E6">
            <w:pPr>
              <w:rPr>
                <w:i/>
                <w:color w:val="808080" w:themeColor="background1" w:themeShade="80"/>
                <w:shd w:val="clear" w:color="auto" w:fill="D6E3BC"/>
              </w:rPr>
            </w:pPr>
            <w:r w:rsidRPr="00E247F1">
              <w:rPr>
                <w:i/>
                <w:color w:val="808080" w:themeColor="background1" w:themeShade="80"/>
                <w:shd w:val="clear" w:color="auto" w:fill="D6E3BC"/>
              </w:rPr>
              <w:t>#Hint:</w:t>
            </w:r>
          </w:p>
          <w:p w14:paraId="73B2A5B6" w14:textId="77777777" w:rsidR="00072314" w:rsidRPr="000C6A5D" w:rsidRDefault="00072314" w:rsidP="00072314">
            <w:pPr>
              <w:pStyle w:val="ListParagraph"/>
              <w:numPr>
                <w:ilvl w:val="0"/>
                <w:numId w:val="42"/>
              </w:numPr>
              <w:shd w:val="clear" w:color="auto" w:fill="D6E3BC"/>
              <w:rPr>
                <w:i/>
                <w:color w:val="808080" w:themeColor="background1" w:themeShade="80"/>
              </w:rPr>
            </w:pPr>
            <w:r w:rsidRPr="000C6A5D">
              <w:rPr>
                <w:rFonts w:ascii="Arial" w:hAnsi="Arial" w:cs="Arial"/>
                <w:i/>
                <w:color w:val="808080" w:themeColor="background1" w:themeShade="80"/>
                <w:sz w:val="16"/>
                <w:szCs w:val="16"/>
              </w:rPr>
              <w:t xml:space="preserve">For ‘Connection Type’ “Network” check with Netcom for naming conventions for busses/networks </w:t>
            </w:r>
          </w:p>
          <w:p w14:paraId="278C2616" w14:textId="63FFF3F9" w:rsidR="00072314" w:rsidRPr="008D2226" w:rsidRDefault="00072314" w:rsidP="00072314">
            <w:pPr>
              <w:pStyle w:val="ListParagraph"/>
              <w:numPr>
                <w:ilvl w:val="0"/>
                <w:numId w:val="42"/>
              </w:numPr>
              <w:shd w:val="clear" w:color="auto" w:fill="D6E3BC"/>
              <w:rPr>
                <w:color w:val="000000" w:themeColor="text1"/>
              </w:rPr>
            </w:pPr>
            <w:r w:rsidRPr="000C6A5D">
              <w:rPr>
                <w:rFonts w:ascii="Arial" w:hAnsi="Arial" w:cs="Arial"/>
                <w:i/>
                <w:color w:val="808080" w:themeColor="background1" w:themeShade="80"/>
                <w:sz w:val="16"/>
                <w:szCs w:val="16"/>
              </w:rPr>
              <w:lastRenderedPageBreak/>
              <w:t>For other ‘Connection Types’</w:t>
            </w:r>
            <w:r w:rsidRPr="000C6A5D">
              <w:rPr>
                <w:rFonts w:ascii="Arial" w:hAnsi="Arial" w:cs="Arial"/>
                <w:i/>
                <w:color w:val="808080" w:themeColor="background1" w:themeShade="80"/>
                <w:sz w:val="16"/>
                <w:szCs w:val="16"/>
              </w:rPr>
              <w:br/>
              <w:t xml:space="preserve"> use PSF naming convention of the </w:t>
            </w:r>
            <w:hyperlink r:id="rId39" w:history="1">
              <w:r w:rsidRPr="00B77171">
                <w:rPr>
                  <w:rStyle w:val="Hyperlink"/>
                  <w:rFonts w:ascii="Arial" w:hAnsi="Arial" w:cs="Arial"/>
                  <w:i/>
                  <w:sz w:val="16"/>
                  <w:szCs w:val="16"/>
                </w:rPr>
                <w:t>EDAS signal database in VSEM</w:t>
              </w:r>
            </w:hyperlink>
            <w:r>
              <w:rPr>
                <w:rStyle w:val="Hyperlink"/>
                <w:rFonts w:ascii="Arial" w:hAnsi="Arial" w:cs="Arial"/>
                <w:i/>
                <w:sz w:val="16"/>
                <w:szCs w:val="16"/>
              </w:rPr>
              <w:t xml:space="preserve">. </w:t>
            </w:r>
            <w:r w:rsidRPr="000C6A5D">
              <w:rPr>
                <w:rFonts w:ascii="Arial" w:hAnsi="Arial" w:cs="Arial"/>
                <w:i/>
                <w:color w:val="808080" w:themeColor="background1" w:themeShade="80"/>
                <w:sz w:val="16"/>
                <w:szCs w:val="16"/>
              </w:rPr>
              <w:t xml:space="preserve">You may directly link </w:t>
            </w:r>
            <w:r w:rsidRPr="000C6A5D">
              <w:rPr>
                <w:rFonts w:ascii="Arial" w:hAnsi="Arial" w:cs="Arial"/>
                <w:color w:val="808080" w:themeColor="background1" w:themeShade="80"/>
                <w:sz w:val="16"/>
                <w:szCs w:val="16"/>
              </w:rPr>
              <w:t>to the VSEM entry. Refer to the “Event Notification Signal” example below”.</w:t>
            </w:r>
          </w:p>
        </w:tc>
        <w:sdt>
          <w:sdtPr>
            <w:rPr>
              <w:color w:val="000000" w:themeColor="text1"/>
            </w:rPr>
            <w:alias w:val="Connection Type"/>
            <w:tag w:val="Connection Type"/>
            <w:id w:val="1185867008"/>
            <w:placeholder>
              <w:docPart w:val="A20E3D39E71248FF9D731D44BB692481"/>
            </w:placeholder>
            <w:showingPlcHd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469DF448" w14:textId="77777777" w:rsidR="00072314" w:rsidRPr="0008696C" w:rsidRDefault="00072314" w:rsidP="001D18E6">
                <w:pPr>
                  <w:rPr>
                    <w:color w:val="000000" w:themeColor="text1"/>
                  </w:rPr>
                </w:pPr>
                <w:r w:rsidRPr="002C30BD">
                  <w:rPr>
                    <w:rStyle w:val="PlaceholderText"/>
                  </w:rPr>
                  <w:t>Choose an item.</w:t>
                </w:r>
              </w:p>
            </w:tc>
          </w:sdtContent>
        </w:sdt>
        <w:sdt>
          <w:sdtPr>
            <w:rPr>
              <w:color w:val="000000" w:themeColor="text1"/>
            </w:rPr>
            <w:alias w:val="Protocol Type"/>
            <w:tag w:val="Protocol Type"/>
            <w:id w:val="-1517995927"/>
            <w:placeholder>
              <w:docPart w:val="7CFF6A9B30B44935A13A2C4CEEFC68CA"/>
            </w:placeholder>
            <w:showingPlcHd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34B14347" w14:textId="77777777" w:rsidR="00072314" w:rsidRPr="0008696C" w:rsidRDefault="00072314" w:rsidP="001D18E6">
                <w:pPr>
                  <w:rPr>
                    <w:color w:val="000000" w:themeColor="text1"/>
                  </w:rPr>
                </w:pPr>
                <w:r w:rsidRPr="002C30BD">
                  <w:rPr>
                    <w:rStyle w:val="PlaceholderText"/>
                  </w:rPr>
                  <w:t>Choose an item.</w:t>
                </w:r>
              </w:p>
            </w:tc>
          </w:sdtContent>
        </w:sdt>
        <w:tc>
          <w:tcPr>
            <w:tcW w:w="1559" w:type="dxa"/>
          </w:tcPr>
          <w:p w14:paraId="0F6EBB76" w14:textId="77777777" w:rsidR="00072314" w:rsidRPr="00C25DE3" w:rsidRDefault="00072314" w:rsidP="001D18E6">
            <w:pPr>
              <w:rPr>
                <w:color w:val="000000" w:themeColor="text1"/>
              </w:rPr>
            </w:pPr>
            <w:r>
              <w:rPr>
                <w:color w:val="000000" w:themeColor="text1"/>
              </w:rPr>
              <w:t>&lt;Provide a brief description&gt;</w:t>
            </w:r>
          </w:p>
        </w:tc>
        <w:tc>
          <w:tcPr>
            <w:tcW w:w="2127" w:type="dxa"/>
            <w:shd w:val="clear" w:color="auto" w:fill="auto"/>
          </w:tcPr>
          <w:p w14:paraId="261A47FB" w14:textId="77777777" w:rsidR="00072314" w:rsidRDefault="00072314" w:rsidP="001D18E6">
            <w:pPr>
              <w:rPr>
                <w:color w:val="000000" w:themeColor="text1"/>
              </w:rPr>
            </w:pPr>
            <w:r>
              <w:rPr>
                <w:color w:val="000000" w:themeColor="text1"/>
              </w:rPr>
              <w:t>&lt;Give a list of relevant messages &gt;</w:t>
            </w:r>
          </w:p>
          <w:p w14:paraId="59481ECE" w14:textId="77777777" w:rsidR="00072314" w:rsidRPr="00C25DE3" w:rsidRDefault="00072314" w:rsidP="001D18E6">
            <w:pPr>
              <w:rPr>
                <w:color w:val="000000" w:themeColor="text1"/>
              </w:rPr>
            </w:pPr>
          </w:p>
          <w:p w14:paraId="3ED2AEA3" w14:textId="77777777" w:rsidR="00072314" w:rsidRPr="000C6A5D" w:rsidRDefault="00072314" w:rsidP="001D18E6">
            <w:pPr>
              <w:shd w:val="clear" w:color="auto" w:fill="D6E3BC"/>
              <w:rPr>
                <w:i/>
                <w:color w:val="808080" w:themeColor="background1" w:themeShade="80"/>
                <w:shd w:val="clear" w:color="auto" w:fill="D6E3BC"/>
              </w:rPr>
            </w:pPr>
            <w:r w:rsidRPr="00E247F1">
              <w:rPr>
                <w:i/>
                <w:color w:val="808080" w:themeColor="background1" w:themeShade="80"/>
                <w:shd w:val="clear" w:color="auto" w:fill="D6E3BC"/>
              </w:rPr>
              <w:t>#Hint:</w:t>
            </w:r>
          </w:p>
          <w:p w14:paraId="338268F9" w14:textId="77777777" w:rsidR="00072314" w:rsidRPr="000C6A5D" w:rsidRDefault="00072314" w:rsidP="001D18E6">
            <w:pPr>
              <w:shd w:val="clear" w:color="auto" w:fill="D6E3BC"/>
              <w:rPr>
                <w:rFonts w:cs="Arial"/>
                <w:i/>
                <w:color w:val="808080" w:themeColor="background1" w:themeShade="80"/>
                <w:sz w:val="16"/>
                <w:szCs w:val="16"/>
              </w:rPr>
            </w:pPr>
            <w:r w:rsidRPr="000C6A5D">
              <w:rPr>
                <w:rFonts w:cs="Arial"/>
                <w:i/>
                <w:color w:val="808080" w:themeColor="background1" w:themeShade="80"/>
                <w:sz w:val="16"/>
                <w:szCs w:val="16"/>
              </w:rPr>
              <w:t>The message name should be linked.</w:t>
            </w:r>
          </w:p>
          <w:p w14:paraId="2D01F66B" w14:textId="77777777" w:rsidR="00072314" w:rsidRPr="00C25DE3" w:rsidRDefault="00072314" w:rsidP="001D18E6">
            <w:pPr>
              <w:shd w:val="clear" w:color="auto" w:fill="D6E3BC"/>
              <w:rPr>
                <w:rFonts w:cs="Arial"/>
                <w:i/>
                <w:color w:val="D9D9D9" w:themeColor="background1" w:themeShade="D9"/>
                <w:sz w:val="16"/>
                <w:szCs w:val="16"/>
              </w:rPr>
            </w:pPr>
            <w:r w:rsidRPr="000C6A5D">
              <w:rPr>
                <w:rFonts w:cs="Arial"/>
                <w:i/>
                <w:color w:val="808080" w:themeColor="background1" w:themeShade="80"/>
                <w:sz w:val="16"/>
                <w:szCs w:val="16"/>
              </w:rPr>
              <w:t>E.g.</w:t>
            </w:r>
          </w:p>
          <w:p w14:paraId="3F57382B" w14:textId="386B4571"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CAN signals to the VSEM CMDB </w:t>
            </w:r>
            <w:r w:rsidRPr="000C6A5D">
              <w:rPr>
                <w:rFonts w:ascii="Arial" w:hAnsi="Arial" w:cs="Arial"/>
                <w:i/>
                <w:color w:val="808080" w:themeColor="background1" w:themeShade="80"/>
                <w:sz w:val="16"/>
                <w:szCs w:val="16"/>
              </w:rPr>
              <w:lastRenderedPageBreak/>
              <w:t xml:space="preserve">(refer e.g. to </w:t>
            </w:r>
            <w:hyperlink r:id="rId40" w:history="1">
              <w:r w:rsidRPr="000C6A5D">
                <w:rPr>
                  <w:rStyle w:val="Hyperlink"/>
                  <w:rFonts w:ascii="Arial" w:hAnsi="Arial" w:cs="Arial"/>
                  <w:i/>
                  <w:sz w:val="16"/>
                  <w:szCs w:val="16"/>
                </w:rPr>
                <w:t>CGEA 1.3</w:t>
              </w:r>
            </w:hyperlink>
            <w:r w:rsidRPr="000C6A5D">
              <w:rPr>
                <w:rFonts w:ascii="Arial" w:hAnsi="Arial" w:cs="Arial"/>
                <w:i/>
                <w:color w:val="808080" w:themeColor="background1" w:themeShade="80"/>
                <w:sz w:val="16"/>
                <w:szCs w:val="16"/>
              </w:rPr>
              <w:t xml:space="preserve"> or </w:t>
            </w:r>
            <w:hyperlink r:id="rId41" w:history="1">
              <w:r w:rsidRPr="000C6A5D">
                <w:rPr>
                  <w:rStyle w:val="Hyperlink"/>
                  <w:rFonts w:ascii="Arial" w:hAnsi="Arial" w:cs="Arial"/>
                  <w:i/>
                  <w:sz w:val="16"/>
                  <w:szCs w:val="16"/>
                </w:rPr>
                <w:t>FNV2</w:t>
              </w:r>
            </w:hyperlink>
            <w:r w:rsidRPr="000C6A5D">
              <w:rPr>
                <w:rFonts w:ascii="Arial" w:hAnsi="Arial" w:cs="Arial"/>
                <w:i/>
                <w:color w:val="808080" w:themeColor="background1" w:themeShade="80"/>
                <w:sz w:val="16"/>
                <w:szCs w:val="16"/>
              </w:rPr>
              <w:t xml:space="preserve">). </w:t>
            </w:r>
          </w:p>
          <w:p w14:paraId="1012A689" w14:textId="0653DB3E"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SOA Service API data elements to the SOA Service API or MQTT/FTCP message in the corresponding central repository (e.g. </w:t>
            </w:r>
            <w:hyperlink r:id="rId42" w:history="1">
              <w:r w:rsidRPr="000C6A5D">
                <w:rPr>
                  <w:rStyle w:val="Hyperlink"/>
                  <w:rFonts w:ascii="Arial" w:hAnsi="Arial" w:cs="Arial"/>
                  <w:i/>
                  <w:sz w:val="16"/>
                  <w:szCs w:val="16"/>
                </w:rPr>
                <w:t>Central SW Service Catalog</w:t>
              </w:r>
            </w:hyperlink>
            <w:r w:rsidRPr="000C6A5D">
              <w:rPr>
                <w:rFonts w:ascii="Arial" w:hAnsi="Arial" w:cs="Arial"/>
                <w:i/>
                <w:color w:val="808080" w:themeColor="background1" w:themeShade="80"/>
                <w:sz w:val="16"/>
                <w:szCs w:val="16"/>
              </w:rPr>
              <w:t>)</w:t>
            </w:r>
          </w:p>
          <w:p w14:paraId="368B923D" w14:textId="77777777" w:rsidR="00072314" w:rsidRPr="000C6A5D" w:rsidRDefault="00072314" w:rsidP="001D18E6">
            <w:pPr>
              <w:pStyle w:val="ListParagraph"/>
              <w:shd w:val="clear" w:color="auto" w:fill="D6E3BC"/>
              <w:ind w:left="360"/>
              <w:rPr>
                <w:rFonts w:ascii="Arial" w:hAnsi="Arial" w:cs="Arial"/>
                <w:i/>
                <w:color w:val="808080" w:themeColor="background1" w:themeShade="80"/>
                <w:sz w:val="16"/>
                <w:szCs w:val="16"/>
              </w:rPr>
            </w:pPr>
          </w:p>
          <w:p w14:paraId="2375F80B" w14:textId="5582C81D" w:rsidR="00072314" w:rsidRPr="000C6A5D" w:rsidRDefault="00072314" w:rsidP="001D18E6">
            <w:pPr>
              <w:shd w:val="clear" w:color="auto" w:fill="D6E3BC"/>
              <w:rPr>
                <w:rFonts w:cs="Arial"/>
                <w:sz w:val="16"/>
                <w:szCs w:val="16"/>
              </w:rPr>
            </w:pPr>
            <w:r w:rsidRPr="000C6A5D">
              <w:rPr>
                <w:rFonts w:cs="Arial"/>
                <w:i/>
                <w:color w:val="808080" w:themeColor="background1" w:themeShade="80"/>
                <w:sz w:val="16"/>
                <w:szCs w:val="16"/>
              </w:rPr>
              <w:t>If a message is not yet managed in VSEM or any other central repository, add a link to the section “</w:t>
            </w:r>
            <w:r w:rsidRPr="000C6A5D">
              <w:rPr>
                <w:rStyle w:val="Hyperlink"/>
                <w:rFonts w:cs="Arial"/>
                <w:i/>
                <w:sz w:val="16"/>
                <w:szCs w:val="16"/>
              </w:rPr>
              <w:fldChar w:fldCharType="begin"/>
            </w:r>
            <w:r w:rsidRPr="000C6A5D">
              <w:rPr>
                <w:rStyle w:val="Hyperlink"/>
                <w:rFonts w:cs="Arial"/>
                <w:i/>
                <w:sz w:val="16"/>
                <w:szCs w:val="16"/>
              </w:rPr>
              <w:instrText xml:space="preserve"> REF _Ref529372314 \h  \* MERGEFORMAT </w:instrText>
            </w:r>
            <w:r w:rsidRPr="000C6A5D">
              <w:rPr>
                <w:rStyle w:val="Hyperlink"/>
                <w:rFonts w:cs="Arial"/>
                <w:i/>
                <w:sz w:val="16"/>
                <w:szCs w:val="16"/>
              </w:rPr>
            </w:r>
            <w:r w:rsidRPr="000C6A5D">
              <w:rPr>
                <w:rStyle w:val="Hyperlink"/>
                <w:rFonts w:cs="Arial"/>
                <w:i/>
                <w:sz w:val="16"/>
                <w:szCs w:val="16"/>
              </w:rPr>
              <w:fldChar w:fldCharType="separate"/>
            </w:r>
            <w:r w:rsidR="009B00D9">
              <w:rPr>
                <w:rStyle w:val="Hyperlink"/>
                <w:rFonts w:cs="Arial"/>
                <w:b/>
                <w:bCs/>
                <w:i/>
                <w:sz w:val="16"/>
                <w:szCs w:val="16"/>
              </w:rPr>
              <w:t>Error! Reference source not found.</w:t>
            </w:r>
            <w:r w:rsidRPr="000C6A5D">
              <w:rPr>
                <w:rStyle w:val="Hyperlink"/>
                <w:rFonts w:cs="Arial"/>
                <w:i/>
                <w:sz w:val="16"/>
                <w:szCs w:val="16"/>
              </w:rPr>
              <w:fldChar w:fldCharType="end"/>
            </w:r>
            <w:r w:rsidRPr="000C6A5D">
              <w:rPr>
                <w:rFonts w:cs="Arial"/>
                <w:i/>
                <w:color w:val="808080" w:themeColor="background1" w:themeShade="80"/>
                <w:sz w:val="16"/>
                <w:szCs w:val="16"/>
              </w:rPr>
              <w:t xml:space="preserve">” in the </w:t>
            </w:r>
            <w:r w:rsidRPr="000C6A5D">
              <w:rPr>
                <w:rStyle w:val="Hyperlink"/>
                <w:rFonts w:cs="Arial"/>
                <w:i/>
                <w:sz w:val="16"/>
                <w:szCs w:val="16"/>
              </w:rPr>
              <w:fldChar w:fldCharType="begin"/>
            </w:r>
            <w:r w:rsidRPr="000C6A5D">
              <w:rPr>
                <w:rStyle w:val="Hyperlink"/>
                <w:rFonts w:cs="Arial"/>
                <w:i/>
                <w:sz w:val="16"/>
                <w:szCs w:val="16"/>
              </w:rPr>
              <w:instrText xml:space="preserve"> REF _Ref472492871 \h  \* MERGEFORMAT </w:instrText>
            </w:r>
            <w:r w:rsidRPr="000C6A5D">
              <w:rPr>
                <w:rStyle w:val="Hyperlink"/>
                <w:rFonts w:cs="Arial"/>
                <w:i/>
                <w:sz w:val="16"/>
                <w:szCs w:val="16"/>
              </w:rPr>
            </w:r>
            <w:r w:rsidRPr="000C6A5D">
              <w:rPr>
                <w:rStyle w:val="Hyperlink"/>
                <w:rFonts w:cs="Arial"/>
                <w:i/>
                <w:sz w:val="16"/>
                <w:szCs w:val="16"/>
              </w:rPr>
              <w:fldChar w:fldCharType="separate"/>
            </w:r>
            <w:r w:rsidR="009B00D9">
              <w:rPr>
                <w:rStyle w:val="Hyperlink"/>
                <w:rFonts w:cs="Arial"/>
                <w:b/>
                <w:bCs/>
                <w:i/>
                <w:sz w:val="16"/>
                <w:szCs w:val="16"/>
              </w:rPr>
              <w:t>Error! Reference source not found.</w:t>
            </w:r>
            <w:r w:rsidRPr="000C6A5D">
              <w:rPr>
                <w:rStyle w:val="Hyperlink"/>
                <w:rFonts w:cs="Arial"/>
                <w:i/>
                <w:sz w:val="16"/>
                <w:szCs w:val="16"/>
              </w:rPr>
              <w:fldChar w:fldCharType="end"/>
            </w:r>
            <w:r w:rsidRPr="000C6A5D">
              <w:rPr>
                <w:rFonts w:cs="Arial"/>
                <w:i/>
                <w:color w:val="808080" w:themeColor="background1" w:themeShade="80"/>
                <w:sz w:val="16"/>
                <w:szCs w:val="16"/>
              </w:rPr>
              <w:t>. In the subsections of that data dictionary chapter you may add a definition of your message.</w:t>
            </w:r>
          </w:p>
        </w:tc>
        <w:tc>
          <w:tcPr>
            <w:tcW w:w="1841" w:type="dxa"/>
          </w:tcPr>
          <w:p w14:paraId="7FB97537" w14:textId="77777777" w:rsidR="00072314" w:rsidRDefault="00072314" w:rsidP="001D18E6">
            <w:pPr>
              <w:rPr>
                <w:color w:val="000000" w:themeColor="text1"/>
              </w:rPr>
            </w:pPr>
            <w:r>
              <w:rPr>
                <w:color w:val="000000" w:themeColor="text1"/>
              </w:rPr>
              <w:lastRenderedPageBreak/>
              <w:t>&lt;Give a list of relevant nodes&gt;</w:t>
            </w:r>
          </w:p>
          <w:p w14:paraId="08D2BA2B" w14:textId="77777777" w:rsidR="00072314" w:rsidRPr="0008696C" w:rsidRDefault="00072314" w:rsidP="001D18E6">
            <w:pPr>
              <w:rPr>
                <w:color w:val="000000" w:themeColor="text1"/>
              </w:rPr>
            </w:pPr>
          </w:p>
        </w:tc>
      </w:tr>
      <w:tr w:rsidR="00072314" w:rsidRPr="00922826" w14:paraId="13EB8488" w14:textId="77777777" w:rsidTr="001D18E6">
        <w:tc>
          <w:tcPr>
            <w:tcW w:w="2093" w:type="dxa"/>
          </w:tcPr>
          <w:p w14:paraId="0D15A51B" w14:textId="77777777" w:rsidR="00072314" w:rsidRPr="008D2226" w:rsidRDefault="00072314" w:rsidP="001D18E6">
            <w:pPr>
              <w:rPr>
                <w:color w:val="000000" w:themeColor="text1"/>
              </w:rPr>
            </w:pPr>
            <w:r>
              <w:rPr>
                <w:color w:val="000000" w:themeColor="text1"/>
              </w:rPr>
              <w:t>e..g. HS-CAN4</w:t>
            </w:r>
          </w:p>
        </w:tc>
        <w:sdt>
          <w:sdtPr>
            <w:rPr>
              <w:color w:val="000000" w:themeColor="text1"/>
            </w:rPr>
            <w:alias w:val="Connection Type"/>
            <w:tag w:val="Connection Type"/>
            <w:id w:val="-500740752"/>
            <w:placeholder>
              <w:docPart w:val="E8AD3DE87872421BA13C23ACFCFD926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126BB1F0" w14:textId="77777777" w:rsidR="00072314" w:rsidRDefault="00072314" w:rsidP="001D18E6">
                <w:pPr>
                  <w:rPr>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127F74CAD0034FC38EE07C7E9C686A7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4895EF59" w14:textId="77777777" w:rsidR="00072314" w:rsidRDefault="00072314" w:rsidP="001D18E6">
                <w:pPr>
                  <w:rPr>
                    <w:color w:val="000000" w:themeColor="text1"/>
                  </w:rPr>
                </w:pPr>
                <w:r>
                  <w:rPr>
                    <w:color w:val="000000" w:themeColor="text1"/>
                  </w:rPr>
                  <w:t>CAN (High Speed)</w:t>
                </w:r>
              </w:p>
            </w:tc>
          </w:sdtContent>
        </w:sdt>
        <w:tc>
          <w:tcPr>
            <w:tcW w:w="1559" w:type="dxa"/>
          </w:tcPr>
          <w:p w14:paraId="3B0BF4C9" w14:textId="77777777" w:rsidR="00072314" w:rsidRDefault="00072314" w:rsidP="001D18E6">
            <w:pPr>
              <w:rPr>
                <w:color w:val="000000" w:themeColor="text1"/>
              </w:rPr>
            </w:pPr>
            <w:r>
              <w:rPr>
                <w:color w:val="000000" w:themeColor="text1"/>
              </w:rPr>
              <w:t>Infotainment High Speed CAN bus</w:t>
            </w:r>
          </w:p>
        </w:tc>
        <w:tc>
          <w:tcPr>
            <w:tcW w:w="2127" w:type="dxa"/>
          </w:tcPr>
          <w:p w14:paraId="54BA997C" w14:textId="77777777" w:rsidR="00072314" w:rsidRDefault="00072314" w:rsidP="001D18E6">
            <w:pPr>
              <w:rPr>
                <w:color w:val="000000" w:themeColor="text1"/>
              </w:rPr>
            </w:pPr>
            <w:r>
              <w:rPr>
                <w:color w:val="000000" w:themeColor="text1"/>
              </w:rPr>
              <w:t>…</w:t>
            </w:r>
          </w:p>
        </w:tc>
        <w:tc>
          <w:tcPr>
            <w:tcW w:w="1841" w:type="dxa"/>
          </w:tcPr>
          <w:p w14:paraId="159F1B6B" w14:textId="77777777" w:rsidR="00072314" w:rsidRPr="0008696C" w:rsidRDefault="00072314" w:rsidP="001D18E6">
            <w:pPr>
              <w:rPr>
                <w:color w:val="000000" w:themeColor="text1"/>
              </w:rPr>
            </w:pPr>
            <w:r>
              <w:rPr>
                <w:color w:val="000000" w:themeColor="text1"/>
              </w:rPr>
              <w:t>…</w:t>
            </w:r>
          </w:p>
        </w:tc>
      </w:tr>
      <w:tr w:rsidR="00072314" w:rsidRPr="00922826" w14:paraId="6B309AB4" w14:textId="77777777" w:rsidTr="001D18E6">
        <w:tc>
          <w:tcPr>
            <w:tcW w:w="2093" w:type="dxa"/>
          </w:tcPr>
          <w:p w14:paraId="4D4812C6" w14:textId="371CD6BE" w:rsidR="00072314" w:rsidRPr="008D2226" w:rsidRDefault="00072314" w:rsidP="001D18E6">
            <w:pPr>
              <w:rPr>
                <w:color w:val="000000" w:themeColor="text1"/>
              </w:rPr>
            </w:pPr>
            <w:r>
              <w:rPr>
                <w:color w:val="000000" w:themeColor="text1"/>
              </w:rPr>
              <w:t xml:space="preserve">e..g. </w:t>
            </w:r>
            <w:hyperlink r:id="rId43" w:history="1">
              <w:r w:rsidRPr="006B637A">
                <w:rPr>
                  <w:rStyle w:val="Hyperlink"/>
                </w:rPr>
                <w:t>CELL</w:t>
              </w:r>
              <w:r>
                <w:rPr>
                  <w:rStyle w:val="Hyperlink"/>
                </w:rPr>
                <w:t>ULAR</w:t>
              </w:r>
              <w:r w:rsidRPr="006B637A">
                <w:rPr>
                  <w:rStyle w:val="Hyperlink"/>
                </w:rPr>
                <w:t xml:space="preserve"> TCUB WIFI</w:t>
              </w:r>
            </w:hyperlink>
          </w:p>
        </w:tc>
        <w:sdt>
          <w:sdtPr>
            <w:rPr>
              <w:color w:val="000000" w:themeColor="text1"/>
            </w:rPr>
            <w:alias w:val="Connection Type"/>
            <w:tag w:val="Connection Type"/>
            <w:id w:val="-933357952"/>
            <w:placeholder>
              <w:docPart w:val="AC7FF1BDFE5A468A83BBCDCB75BD5240"/>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10506B3" w14:textId="77777777" w:rsidR="00072314" w:rsidRDefault="00072314" w:rsidP="001D18E6">
                <w:pPr>
                  <w:rPr>
                    <w:color w:val="000000" w:themeColor="text1"/>
                  </w:rPr>
                </w:pPr>
                <w:r>
                  <w:rPr>
                    <w:color w:val="000000" w:themeColor="text1"/>
                  </w:rPr>
                  <w:t>RF-Digital</w:t>
                </w:r>
              </w:p>
            </w:tc>
          </w:sdtContent>
        </w:sdt>
        <w:sdt>
          <w:sdtPr>
            <w:rPr>
              <w:color w:val="000000" w:themeColor="text1"/>
            </w:rPr>
            <w:alias w:val="Protocol Type"/>
            <w:tag w:val="Protocol Type"/>
            <w:id w:val="127749760"/>
            <w:placeholder>
              <w:docPart w:val="B381E44622354539AA392BE8C551DC9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8DEF9E4" w14:textId="77777777" w:rsidR="00072314" w:rsidRDefault="00072314" w:rsidP="001D18E6">
                <w:pPr>
                  <w:rPr>
                    <w:color w:val="000000" w:themeColor="text1"/>
                  </w:rPr>
                </w:pPr>
                <w:r>
                  <w:rPr>
                    <w:color w:val="000000" w:themeColor="text1"/>
                  </w:rPr>
                  <w:t>WiFi (FTCP)</w:t>
                </w:r>
              </w:p>
            </w:tc>
          </w:sdtContent>
        </w:sdt>
        <w:tc>
          <w:tcPr>
            <w:tcW w:w="1559" w:type="dxa"/>
          </w:tcPr>
          <w:p w14:paraId="3D2552C8" w14:textId="77777777" w:rsidR="00072314" w:rsidRDefault="00072314" w:rsidP="001D18E6">
            <w:pPr>
              <w:rPr>
                <w:color w:val="000000" w:themeColor="text1"/>
              </w:rPr>
            </w:pPr>
          </w:p>
        </w:tc>
        <w:tc>
          <w:tcPr>
            <w:tcW w:w="2127" w:type="dxa"/>
          </w:tcPr>
          <w:p w14:paraId="5BE589E9" w14:textId="77777777" w:rsidR="00072314" w:rsidRDefault="00072314" w:rsidP="001D18E6">
            <w:pPr>
              <w:rPr>
                <w:color w:val="000000" w:themeColor="text1"/>
              </w:rPr>
            </w:pPr>
            <w:r>
              <w:rPr>
                <w:color w:val="000000" w:themeColor="text1"/>
              </w:rPr>
              <w:t>…</w:t>
            </w:r>
          </w:p>
        </w:tc>
        <w:tc>
          <w:tcPr>
            <w:tcW w:w="1841" w:type="dxa"/>
          </w:tcPr>
          <w:p w14:paraId="0FE8A5E2" w14:textId="77777777" w:rsidR="00072314" w:rsidRPr="0008696C" w:rsidRDefault="00072314" w:rsidP="001D18E6">
            <w:pPr>
              <w:rPr>
                <w:color w:val="000000" w:themeColor="text1"/>
              </w:rPr>
            </w:pPr>
            <w:r>
              <w:rPr>
                <w:color w:val="000000" w:themeColor="text1"/>
              </w:rPr>
              <w:t>…</w:t>
            </w:r>
          </w:p>
        </w:tc>
      </w:tr>
      <w:tr w:rsidR="00072314" w:rsidRPr="00922826" w14:paraId="04EE10CA" w14:textId="77777777" w:rsidTr="001D18E6">
        <w:tc>
          <w:tcPr>
            <w:tcW w:w="2093" w:type="dxa"/>
          </w:tcPr>
          <w:p w14:paraId="42ABCFCB" w14:textId="3A1F2312" w:rsidR="00072314" w:rsidRPr="008D2226" w:rsidRDefault="00072314" w:rsidP="001D18E6">
            <w:pPr>
              <w:rPr>
                <w:color w:val="000000" w:themeColor="text1"/>
              </w:rPr>
            </w:pPr>
            <w:r>
              <w:rPr>
                <w:color w:val="000000" w:themeColor="text1"/>
              </w:rPr>
              <w:t xml:space="preserve">e.g. </w:t>
            </w:r>
            <w:hyperlink r:id="rId44" w:history="1">
              <w:r w:rsidR="009B00D9" w:rsidRPr="009B00D9">
                <w:rPr>
                  <w:rStyle w:val="Hyperlink"/>
                </w:rPr>
                <w:t>https://www.vsemweb.ford.com/tc/launchapp?-attach=true&amp;-s=226TCSession&amp;-o=LjXtx$M9x3NrTDAAAAAAAAAAAAA&amp;servername=Production_Server</w:t>
              </w:r>
            </w:hyperlink>
            <w:hyperlink r:id="rId45" w:history="1">
              <w:r w:rsidRPr="00EC073F">
                <w:rPr>
                  <w:rStyle w:val="Hyperlink"/>
                </w:rPr>
                <w:t>CR167·CTRL MOD. - RCM # EVENT NOTIFICATION SIGNAL 1</w:t>
              </w:r>
            </w:hyperlink>
          </w:p>
        </w:tc>
        <w:sdt>
          <w:sdtPr>
            <w:rPr>
              <w:color w:val="000000" w:themeColor="text1"/>
            </w:rPr>
            <w:alias w:val="Connection Type"/>
            <w:tag w:val="Connection Type"/>
            <w:id w:val="211319801"/>
            <w:placeholder>
              <w:docPart w:val="E289C0D5DDBF4048AF6093542CCAB10A"/>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44F87DF" w14:textId="77777777" w:rsidR="00072314" w:rsidRDefault="00072314" w:rsidP="001D18E6">
                <w:pPr>
                  <w:rPr>
                    <w:color w:val="000000" w:themeColor="text1"/>
                  </w:rPr>
                </w:pPr>
                <w:r>
                  <w:rPr>
                    <w:color w:val="000000" w:themeColor="text1"/>
                  </w:rPr>
                  <w:t>PMW</w:t>
                </w:r>
              </w:p>
            </w:tc>
          </w:sdtContent>
        </w:sdt>
        <w:sdt>
          <w:sdtPr>
            <w:rPr>
              <w:color w:val="000000" w:themeColor="text1"/>
            </w:rPr>
            <w:alias w:val="Protocol Type"/>
            <w:tag w:val="Protocol Type"/>
            <w:id w:val="-2126388110"/>
            <w:placeholder>
              <w:docPart w:val="F07DD40854B94669BD71D22A3499F78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A1C49C9" w14:textId="77777777" w:rsidR="00072314" w:rsidRDefault="00072314" w:rsidP="001D18E6">
                <w:pPr>
                  <w:rPr>
                    <w:color w:val="000000" w:themeColor="text1"/>
                  </w:rPr>
                </w:pPr>
                <w:r>
                  <w:rPr>
                    <w:color w:val="000000" w:themeColor="text1"/>
                  </w:rPr>
                  <w:t>n/a</w:t>
                </w:r>
              </w:p>
            </w:tc>
          </w:sdtContent>
        </w:sdt>
        <w:tc>
          <w:tcPr>
            <w:tcW w:w="1559" w:type="dxa"/>
          </w:tcPr>
          <w:p w14:paraId="7A475A57" w14:textId="77777777" w:rsidR="00072314" w:rsidRDefault="00072314" w:rsidP="001D18E6">
            <w:pPr>
              <w:rPr>
                <w:color w:val="000000" w:themeColor="text1"/>
              </w:rPr>
            </w:pPr>
            <w:r>
              <w:rPr>
                <w:color w:val="000000" w:themeColor="text1"/>
              </w:rPr>
              <w:t>Event Notification Signal</w:t>
            </w:r>
          </w:p>
        </w:tc>
        <w:tc>
          <w:tcPr>
            <w:tcW w:w="2127" w:type="dxa"/>
          </w:tcPr>
          <w:p w14:paraId="1E61AFE6" w14:textId="77777777" w:rsidR="00072314" w:rsidRDefault="00072314" w:rsidP="001D18E6">
            <w:pPr>
              <w:rPr>
                <w:color w:val="000000" w:themeColor="text1"/>
              </w:rPr>
            </w:pPr>
            <w:r>
              <w:rPr>
                <w:color w:val="000000" w:themeColor="text1"/>
              </w:rPr>
              <w:t>n/a</w:t>
            </w:r>
          </w:p>
        </w:tc>
        <w:tc>
          <w:tcPr>
            <w:tcW w:w="1841" w:type="dxa"/>
          </w:tcPr>
          <w:p w14:paraId="24A5BA70" w14:textId="77777777" w:rsidR="00072314" w:rsidRPr="0008696C" w:rsidRDefault="00072314" w:rsidP="001D18E6">
            <w:pPr>
              <w:rPr>
                <w:color w:val="000000" w:themeColor="text1"/>
              </w:rPr>
            </w:pPr>
          </w:p>
        </w:tc>
      </w:tr>
      <w:tr w:rsidR="00072314" w:rsidRPr="00922826" w14:paraId="50B9B9A9" w14:textId="77777777" w:rsidTr="001D18E6">
        <w:tc>
          <w:tcPr>
            <w:tcW w:w="2093" w:type="dxa"/>
          </w:tcPr>
          <w:p w14:paraId="3C06CE67" w14:textId="77777777" w:rsidR="00072314" w:rsidRPr="004A1170" w:rsidRDefault="00072314" w:rsidP="001D18E6">
            <w:pPr>
              <w:rPr>
                <w:rFonts w:cs="Arial"/>
              </w:rPr>
            </w:pPr>
          </w:p>
        </w:tc>
        <w:tc>
          <w:tcPr>
            <w:tcW w:w="1163" w:type="dxa"/>
          </w:tcPr>
          <w:p w14:paraId="6C292805" w14:textId="77777777" w:rsidR="00072314" w:rsidRPr="0008696C" w:rsidRDefault="00072314" w:rsidP="001D18E6">
            <w:pPr>
              <w:rPr>
                <w:color w:val="000000" w:themeColor="text1"/>
              </w:rPr>
            </w:pPr>
          </w:p>
        </w:tc>
        <w:tc>
          <w:tcPr>
            <w:tcW w:w="1417" w:type="dxa"/>
          </w:tcPr>
          <w:p w14:paraId="01F14985" w14:textId="77777777" w:rsidR="00072314" w:rsidRPr="0008696C" w:rsidRDefault="00072314" w:rsidP="001D18E6">
            <w:pPr>
              <w:rPr>
                <w:color w:val="000000" w:themeColor="text1"/>
              </w:rPr>
            </w:pPr>
          </w:p>
        </w:tc>
        <w:tc>
          <w:tcPr>
            <w:tcW w:w="1559" w:type="dxa"/>
          </w:tcPr>
          <w:p w14:paraId="209E36FB" w14:textId="77777777" w:rsidR="00072314" w:rsidRPr="0008696C" w:rsidRDefault="00072314" w:rsidP="001D18E6">
            <w:pPr>
              <w:rPr>
                <w:color w:val="000000" w:themeColor="text1"/>
              </w:rPr>
            </w:pPr>
          </w:p>
        </w:tc>
        <w:tc>
          <w:tcPr>
            <w:tcW w:w="2127" w:type="dxa"/>
          </w:tcPr>
          <w:p w14:paraId="70AFEF7C" w14:textId="77777777" w:rsidR="00072314" w:rsidRPr="0008696C" w:rsidRDefault="00072314" w:rsidP="001D18E6">
            <w:pPr>
              <w:rPr>
                <w:color w:val="000000" w:themeColor="text1"/>
              </w:rPr>
            </w:pPr>
          </w:p>
        </w:tc>
        <w:tc>
          <w:tcPr>
            <w:tcW w:w="1841" w:type="dxa"/>
          </w:tcPr>
          <w:p w14:paraId="288350A6" w14:textId="77777777" w:rsidR="00072314" w:rsidRPr="0008696C" w:rsidRDefault="00072314" w:rsidP="001D18E6">
            <w:pPr>
              <w:rPr>
                <w:color w:val="000000" w:themeColor="text1"/>
              </w:rPr>
            </w:pPr>
          </w:p>
        </w:tc>
      </w:tr>
    </w:tbl>
    <w:p w14:paraId="00145B92" w14:textId="7DACA5E6" w:rsidR="00072314" w:rsidRPr="0008696C" w:rsidRDefault="00072314" w:rsidP="00072314">
      <w:pPr>
        <w:pStyle w:val="Caption"/>
        <w:rPr>
          <w:color w:val="000000" w:themeColor="text1"/>
        </w:rPr>
      </w:pPr>
      <w:bookmarkStart w:id="110" w:name="_Toc35000665"/>
      <w:bookmarkStart w:id="111" w:name="_Toc66170379"/>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9B00D9">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sidR="009B00D9">
        <w:rPr>
          <w:noProof/>
          <w:color w:val="000000" w:themeColor="text1"/>
        </w:rPr>
        <w:t>7</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110"/>
      <w:bookmarkEnd w:id="111"/>
    </w:p>
    <w:p w14:paraId="280994FB" w14:textId="43FEF9BD"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112" w:name="_Toc35000587"/>
      <w:bookmarkStart w:id="113" w:name="_Toc66170309"/>
      <w:r w:rsidRPr="00BE1702">
        <w:t>Signal</w:t>
      </w:r>
      <w:r w:rsidRPr="00EE06CE">
        <w:rPr>
          <w:lang w:val="en-GB"/>
        </w:rPr>
        <w:t xml:space="preserve"> List</w:t>
      </w:r>
      <w:bookmarkEnd w:id="112"/>
      <w:bookmarkEnd w:id="113"/>
    </w:p>
    <w:tbl>
      <w:tblPr>
        <w:tblStyle w:val="TableGrid"/>
        <w:tblW w:w="9351" w:type="dxa"/>
        <w:tblLook w:val="04A0" w:firstRow="1" w:lastRow="0" w:firstColumn="1" w:lastColumn="0" w:noHBand="0" w:noVBand="1"/>
      </w:tblPr>
      <w:tblGrid>
        <w:gridCol w:w="2689"/>
        <w:gridCol w:w="4252"/>
        <w:gridCol w:w="2410"/>
      </w:tblGrid>
      <w:tr w:rsidR="000504A7" w14:paraId="5AC13E0C" w14:textId="77777777" w:rsidTr="00121C0E">
        <w:tc>
          <w:tcPr>
            <w:tcW w:w="2689" w:type="dxa"/>
            <w:shd w:val="clear" w:color="auto" w:fill="D9D9D9" w:themeFill="background1" w:themeFillShade="D9"/>
            <w:vAlign w:val="bottom"/>
          </w:tcPr>
          <w:p w14:paraId="39744FEA" w14:textId="77777777" w:rsidR="000504A7" w:rsidRPr="00F259A8" w:rsidRDefault="000504A7" w:rsidP="00121C0E">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3E2A9EAC" w14:textId="77777777" w:rsidR="000504A7" w:rsidRPr="00F259A8" w:rsidRDefault="000504A7" w:rsidP="00121C0E">
            <w:pPr>
              <w:rPr>
                <w:b/>
              </w:rPr>
            </w:pPr>
            <w:r>
              <w:rPr>
                <w:b/>
              </w:rPr>
              <w:t>Description</w:t>
            </w:r>
          </w:p>
        </w:tc>
        <w:tc>
          <w:tcPr>
            <w:tcW w:w="2410" w:type="dxa"/>
            <w:shd w:val="clear" w:color="auto" w:fill="D9D9D9" w:themeFill="background1" w:themeFillShade="D9"/>
          </w:tcPr>
          <w:p w14:paraId="0415FE16" w14:textId="77777777" w:rsidR="000504A7" w:rsidRDefault="000504A7" w:rsidP="00121C0E">
            <w:pPr>
              <w:rPr>
                <w:b/>
              </w:rPr>
            </w:pPr>
            <w:r>
              <w:rPr>
                <w:b/>
              </w:rPr>
              <w:t>Details</w:t>
            </w:r>
          </w:p>
        </w:tc>
      </w:tr>
      <w:tr w:rsidR="000504A7" w14:paraId="20BFDD98" w14:textId="77777777" w:rsidTr="00121C0E">
        <w:tc>
          <w:tcPr>
            <w:tcW w:w="2689" w:type="dxa"/>
            <w:shd w:val="clear" w:color="auto" w:fill="D9D9D9" w:themeFill="background1" w:themeFillShade="D9"/>
            <w:vAlign w:val="center"/>
          </w:tcPr>
          <w:p w14:paraId="4F2ABCEB" w14:textId="77777777" w:rsidR="000504A7" w:rsidRPr="00761226" w:rsidRDefault="000504A7" w:rsidP="00121C0E">
            <w:pPr>
              <w:rPr>
                <w:b/>
              </w:rPr>
            </w:pPr>
            <w:r w:rsidRPr="00761226">
              <w:rPr>
                <w:b/>
              </w:rPr>
              <w:t>InternalSignal3</w:t>
            </w:r>
          </w:p>
        </w:tc>
        <w:tc>
          <w:tcPr>
            <w:tcW w:w="4252" w:type="dxa"/>
            <w:vAlign w:val="center"/>
          </w:tcPr>
          <w:p w14:paraId="15DE0424" w14:textId="77777777" w:rsidR="000504A7" w:rsidRPr="00761226" w:rsidRDefault="000504A7" w:rsidP="00121C0E">
            <w:pPr>
              <w:rPr>
                <w:rFonts w:cs="Arial"/>
              </w:rPr>
            </w:pPr>
          </w:p>
        </w:tc>
        <w:tc>
          <w:tcPr>
            <w:tcW w:w="2410" w:type="dxa"/>
            <w:vAlign w:val="center"/>
          </w:tcPr>
          <w:p w14:paraId="0151855D" w14:textId="77777777" w:rsidR="000504A7" w:rsidRDefault="000504A7" w:rsidP="00121C0E">
            <w:pPr>
              <w:rPr>
                <w:rFonts w:cs="Arial"/>
              </w:rPr>
            </w:pPr>
            <w:r w:rsidRPr="00AE47D0">
              <w:rPr>
                <w:rFonts w:cs="Arial"/>
              </w:rPr>
              <w:t>Satisfies:</w:t>
            </w:r>
          </w:p>
          <w:p w14:paraId="5D2B08DD"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747F97" w14:textId="77777777" w:rsidR="000504A7" w:rsidRDefault="000504A7" w:rsidP="00121C0E">
            <w:pPr>
              <w:rPr>
                <w:rFonts w:cs="Arial"/>
              </w:rPr>
            </w:pPr>
          </w:p>
          <w:p w14:paraId="170FFFAF" w14:textId="77777777" w:rsidR="000504A7" w:rsidRPr="00AE47D0" w:rsidRDefault="000504A7" w:rsidP="00121C0E">
            <w:pPr>
              <w:rPr>
                <w:rFonts w:cs="Arial"/>
              </w:rPr>
            </w:pPr>
          </w:p>
        </w:tc>
      </w:tr>
      <w:tr w:rsidR="000504A7" w14:paraId="3794E1F7" w14:textId="77777777" w:rsidTr="00121C0E">
        <w:tc>
          <w:tcPr>
            <w:tcW w:w="2689" w:type="dxa"/>
            <w:shd w:val="clear" w:color="auto" w:fill="D9D9D9" w:themeFill="background1" w:themeFillShade="D9"/>
            <w:vAlign w:val="center"/>
          </w:tcPr>
          <w:p w14:paraId="5DAC0ABE" w14:textId="77777777" w:rsidR="000504A7" w:rsidRPr="00761226" w:rsidRDefault="000504A7" w:rsidP="00121C0E">
            <w:pPr>
              <w:rPr>
                <w:b/>
              </w:rPr>
            </w:pPr>
            <w:r w:rsidRPr="00761226">
              <w:rPr>
                <w:b/>
              </w:rPr>
              <w:t>CANSignal2</w:t>
            </w:r>
          </w:p>
        </w:tc>
        <w:tc>
          <w:tcPr>
            <w:tcW w:w="4252" w:type="dxa"/>
            <w:vAlign w:val="center"/>
          </w:tcPr>
          <w:p w14:paraId="2C2513CF" w14:textId="77777777" w:rsidR="000504A7" w:rsidRPr="00761226" w:rsidRDefault="000504A7" w:rsidP="00121C0E">
            <w:pPr>
              <w:rPr>
                <w:rFonts w:cs="Arial"/>
              </w:rPr>
            </w:pPr>
          </w:p>
        </w:tc>
        <w:tc>
          <w:tcPr>
            <w:tcW w:w="2410" w:type="dxa"/>
            <w:vAlign w:val="center"/>
          </w:tcPr>
          <w:p w14:paraId="2575BE8C" w14:textId="77777777" w:rsidR="000504A7" w:rsidRDefault="000504A7" w:rsidP="00121C0E">
            <w:pPr>
              <w:rPr>
                <w:rFonts w:cs="Arial"/>
              </w:rPr>
            </w:pPr>
            <w:r w:rsidRPr="00AE47D0">
              <w:rPr>
                <w:rFonts w:cs="Arial"/>
              </w:rPr>
              <w:t>Satisfies:</w:t>
            </w:r>
          </w:p>
          <w:p w14:paraId="311BCC3D"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2770FAA" w14:textId="77777777" w:rsidR="000504A7" w:rsidRDefault="000504A7" w:rsidP="00121C0E">
            <w:pPr>
              <w:rPr>
                <w:rFonts w:cs="Arial"/>
              </w:rPr>
            </w:pPr>
          </w:p>
          <w:p w14:paraId="7CA09584" w14:textId="77777777" w:rsidR="000504A7" w:rsidRPr="00AE47D0" w:rsidRDefault="000504A7" w:rsidP="00121C0E">
            <w:pPr>
              <w:rPr>
                <w:rFonts w:cs="Arial"/>
              </w:rPr>
            </w:pPr>
          </w:p>
        </w:tc>
      </w:tr>
      <w:tr w:rsidR="000504A7" w14:paraId="2E4E8D3A" w14:textId="77777777" w:rsidTr="00121C0E">
        <w:tc>
          <w:tcPr>
            <w:tcW w:w="2689" w:type="dxa"/>
            <w:shd w:val="clear" w:color="auto" w:fill="D9D9D9" w:themeFill="background1" w:themeFillShade="D9"/>
            <w:vAlign w:val="center"/>
          </w:tcPr>
          <w:p w14:paraId="65AD81B1" w14:textId="77777777" w:rsidR="000504A7" w:rsidRPr="00761226" w:rsidRDefault="000504A7" w:rsidP="00121C0E">
            <w:pPr>
              <w:rPr>
                <w:b/>
              </w:rPr>
            </w:pPr>
            <w:r w:rsidRPr="00761226">
              <w:rPr>
                <w:b/>
              </w:rPr>
              <w:t>CANSignal3</w:t>
            </w:r>
          </w:p>
        </w:tc>
        <w:tc>
          <w:tcPr>
            <w:tcW w:w="4252" w:type="dxa"/>
            <w:vAlign w:val="center"/>
          </w:tcPr>
          <w:p w14:paraId="4C554FA6" w14:textId="77777777" w:rsidR="000504A7" w:rsidRPr="00761226" w:rsidRDefault="000504A7" w:rsidP="00121C0E">
            <w:pPr>
              <w:rPr>
                <w:rFonts w:cs="Arial"/>
              </w:rPr>
            </w:pPr>
          </w:p>
        </w:tc>
        <w:tc>
          <w:tcPr>
            <w:tcW w:w="2410" w:type="dxa"/>
            <w:vAlign w:val="center"/>
          </w:tcPr>
          <w:p w14:paraId="7FDD5FCE" w14:textId="77777777" w:rsidR="000504A7" w:rsidRDefault="000504A7" w:rsidP="00121C0E">
            <w:pPr>
              <w:rPr>
                <w:rFonts w:cs="Arial"/>
              </w:rPr>
            </w:pPr>
            <w:r w:rsidRPr="00AE47D0">
              <w:rPr>
                <w:rFonts w:cs="Arial"/>
              </w:rPr>
              <w:t>Satisfies:</w:t>
            </w:r>
          </w:p>
          <w:p w14:paraId="6AB14D22"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EE8EF63" w14:textId="77777777" w:rsidR="000504A7" w:rsidRDefault="000504A7" w:rsidP="00121C0E">
            <w:pPr>
              <w:rPr>
                <w:rFonts w:cs="Arial"/>
              </w:rPr>
            </w:pPr>
          </w:p>
          <w:p w14:paraId="3934813B" w14:textId="77777777" w:rsidR="000504A7" w:rsidRPr="00AE47D0" w:rsidRDefault="000504A7" w:rsidP="00121C0E">
            <w:pPr>
              <w:rPr>
                <w:rFonts w:cs="Arial"/>
              </w:rPr>
            </w:pPr>
          </w:p>
        </w:tc>
      </w:tr>
      <w:tr w:rsidR="000504A7" w14:paraId="10B4681E" w14:textId="77777777" w:rsidTr="00121C0E">
        <w:tc>
          <w:tcPr>
            <w:tcW w:w="2689" w:type="dxa"/>
            <w:shd w:val="clear" w:color="auto" w:fill="D9D9D9" w:themeFill="background1" w:themeFillShade="D9"/>
            <w:vAlign w:val="center"/>
          </w:tcPr>
          <w:p w14:paraId="168CA6EA" w14:textId="77777777" w:rsidR="000504A7" w:rsidRPr="00761226" w:rsidRDefault="000504A7" w:rsidP="00121C0E">
            <w:pPr>
              <w:rPr>
                <w:b/>
              </w:rPr>
            </w:pPr>
            <w:r w:rsidRPr="00761226">
              <w:rPr>
                <w:b/>
              </w:rPr>
              <w:lastRenderedPageBreak/>
              <w:t>InternalSignal1</w:t>
            </w:r>
          </w:p>
        </w:tc>
        <w:tc>
          <w:tcPr>
            <w:tcW w:w="4252" w:type="dxa"/>
            <w:vAlign w:val="center"/>
          </w:tcPr>
          <w:p w14:paraId="2CEC255E" w14:textId="77777777" w:rsidR="000504A7" w:rsidRPr="00761226" w:rsidRDefault="000504A7" w:rsidP="00121C0E">
            <w:pPr>
              <w:rPr>
                <w:rFonts w:cs="Arial"/>
              </w:rPr>
            </w:pPr>
          </w:p>
        </w:tc>
        <w:tc>
          <w:tcPr>
            <w:tcW w:w="2410" w:type="dxa"/>
            <w:vAlign w:val="center"/>
          </w:tcPr>
          <w:p w14:paraId="7A625020" w14:textId="77777777" w:rsidR="000504A7" w:rsidRDefault="000504A7" w:rsidP="00121C0E">
            <w:pPr>
              <w:rPr>
                <w:rFonts w:cs="Arial"/>
              </w:rPr>
            </w:pPr>
            <w:r w:rsidRPr="00AE47D0">
              <w:rPr>
                <w:rFonts w:cs="Arial"/>
              </w:rPr>
              <w:t>Satisfies:</w:t>
            </w:r>
          </w:p>
          <w:p w14:paraId="28A8D8AF"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08D6B31" w14:textId="77777777" w:rsidR="000504A7" w:rsidRDefault="000504A7" w:rsidP="00121C0E">
            <w:pPr>
              <w:rPr>
                <w:rFonts w:cs="Arial"/>
              </w:rPr>
            </w:pPr>
          </w:p>
          <w:p w14:paraId="7C562AC9" w14:textId="77777777" w:rsidR="000504A7" w:rsidRPr="00AE47D0" w:rsidRDefault="000504A7" w:rsidP="00121C0E">
            <w:pPr>
              <w:rPr>
                <w:rFonts w:cs="Arial"/>
              </w:rPr>
            </w:pPr>
          </w:p>
        </w:tc>
      </w:tr>
      <w:tr w:rsidR="000504A7" w14:paraId="23ED1E1D" w14:textId="77777777" w:rsidTr="00121C0E">
        <w:tc>
          <w:tcPr>
            <w:tcW w:w="2689" w:type="dxa"/>
            <w:shd w:val="clear" w:color="auto" w:fill="D9D9D9" w:themeFill="background1" w:themeFillShade="D9"/>
            <w:vAlign w:val="center"/>
          </w:tcPr>
          <w:p w14:paraId="740B0D8E" w14:textId="77777777" w:rsidR="000504A7" w:rsidRPr="00761226" w:rsidRDefault="000504A7" w:rsidP="00121C0E">
            <w:pPr>
              <w:rPr>
                <w:b/>
              </w:rPr>
            </w:pPr>
            <w:r w:rsidRPr="00761226">
              <w:rPr>
                <w:b/>
              </w:rPr>
              <w:t>CANSignal1</w:t>
            </w:r>
          </w:p>
        </w:tc>
        <w:tc>
          <w:tcPr>
            <w:tcW w:w="4252" w:type="dxa"/>
            <w:vAlign w:val="center"/>
          </w:tcPr>
          <w:p w14:paraId="6713E570" w14:textId="77777777" w:rsidR="000504A7" w:rsidRPr="00761226" w:rsidRDefault="000504A7" w:rsidP="00121C0E">
            <w:pPr>
              <w:rPr>
                <w:rFonts w:cs="Arial"/>
              </w:rPr>
            </w:pPr>
          </w:p>
        </w:tc>
        <w:tc>
          <w:tcPr>
            <w:tcW w:w="2410" w:type="dxa"/>
            <w:vAlign w:val="center"/>
          </w:tcPr>
          <w:p w14:paraId="0155E66A" w14:textId="77777777" w:rsidR="000504A7" w:rsidRDefault="000504A7" w:rsidP="00121C0E">
            <w:pPr>
              <w:rPr>
                <w:rFonts w:cs="Arial"/>
              </w:rPr>
            </w:pPr>
            <w:r w:rsidRPr="00AE47D0">
              <w:rPr>
                <w:rFonts w:cs="Arial"/>
              </w:rPr>
              <w:t>Satisfies:</w:t>
            </w:r>
          </w:p>
          <w:p w14:paraId="57751320"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16B8952" w14:textId="77777777" w:rsidR="000504A7" w:rsidRDefault="000504A7" w:rsidP="00121C0E">
            <w:pPr>
              <w:rPr>
                <w:rFonts w:cs="Arial"/>
              </w:rPr>
            </w:pPr>
          </w:p>
          <w:p w14:paraId="557FD3CC" w14:textId="77777777" w:rsidR="000504A7" w:rsidRPr="00AE47D0" w:rsidRDefault="000504A7" w:rsidP="00121C0E">
            <w:pPr>
              <w:rPr>
                <w:rFonts w:cs="Arial"/>
              </w:rPr>
            </w:pPr>
          </w:p>
        </w:tc>
      </w:tr>
      <w:tr w:rsidR="000504A7" w14:paraId="09DB5E09" w14:textId="77777777" w:rsidTr="00121C0E">
        <w:tc>
          <w:tcPr>
            <w:tcW w:w="2689" w:type="dxa"/>
            <w:shd w:val="clear" w:color="auto" w:fill="D9D9D9" w:themeFill="background1" w:themeFillShade="D9"/>
            <w:vAlign w:val="center"/>
          </w:tcPr>
          <w:p w14:paraId="5AA912AE" w14:textId="77777777" w:rsidR="000504A7" w:rsidRPr="00761226" w:rsidRDefault="000504A7" w:rsidP="00121C0E">
            <w:pPr>
              <w:rPr>
                <w:b/>
              </w:rPr>
            </w:pPr>
            <w:r w:rsidRPr="00761226">
              <w:rPr>
                <w:b/>
              </w:rPr>
              <w:t>InternalSignal2</w:t>
            </w:r>
          </w:p>
        </w:tc>
        <w:tc>
          <w:tcPr>
            <w:tcW w:w="4252" w:type="dxa"/>
            <w:vAlign w:val="center"/>
          </w:tcPr>
          <w:p w14:paraId="233E7661" w14:textId="77777777" w:rsidR="000504A7" w:rsidRPr="00761226" w:rsidRDefault="000504A7" w:rsidP="00121C0E">
            <w:pPr>
              <w:rPr>
                <w:rFonts w:cs="Arial"/>
              </w:rPr>
            </w:pPr>
          </w:p>
        </w:tc>
        <w:tc>
          <w:tcPr>
            <w:tcW w:w="2410" w:type="dxa"/>
            <w:vAlign w:val="center"/>
          </w:tcPr>
          <w:p w14:paraId="2E50208F" w14:textId="77777777" w:rsidR="000504A7" w:rsidRDefault="000504A7" w:rsidP="00121C0E">
            <w:pPr>
              <w:rPr>
                <w:rFonts w:cs="Arial"/>
              </w:rPr>
            </w:pPr>
            <w:r w:rsidRPr="00AE47D0">
              <w:rPr>
                <w:rFonts w:cs="Arial"/>
              </w:rPr>
              <w:t>Satisfies:</w:t>
            </w:r>
          </w:p>
          <w:p w14:paraId="52FDE610"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16FE507" w14:textId="77777777" w:rsidR="000504A7" w:rsidRDefault="000504A7" w:rsidP="00121C0E">
            <w:pPr>
              <w:rPr>
                <w:rFonts w:cs="Arial"/>
              </w:rPr>
            </w:pPr>
          </w:p>
          <w:p w14:paraId="6CB228FD" w14:textId="77777777" w:rsidR="000504A7" w:rsidRPr="00AE47D0" w:rsidRDefault="000504A7" w:rsidP="00121C0E">
            <w:pPr>
              <w:rPr>
                <w:rFonts w:cs="Arial"/>
              </w:rPr>
            </w:pPr>
          </w:p>
        </w:tc>
      </w:tr>
    </w:tbl>
    <w:p w14:paraId="7BA4D4ED" w14:textId="77777777" w:rsidR="000504A7" w:rsidRDefault="000504A7" w:rsidP="000504A7">
      <w:pPr>
        <w:rPr>
          <w:highlight w:val="cyan"/>
        </w:rPr>
      </w:pPr>
    </w:p>
    <w:p w14:paraId="3DC706FF" w14:textId="77777777" w:rsidR="000504A7" w:rsidRDefault="000504A7" w:rsidP="00072314">
      <w:pPr>
        <w:rPr>
          <w:rFonts w:cs="Arial"/>
          <w:lang w:val="en-GB"/>
        </w:rPr>
      </w:pPr>
    </w:p>
    <w:p w14:paraId="3DA4C023" w14:textId="77777777" w:rsidR="000504A7" w:rsidRPr="009E3B7C" w:rsidRDefault="000504A7" w:rsidP="00072314">
      <w:pPr>
        <w:rPr>
          <w:rFonts w:cs="Arial"/>
          <w:lang w:val="en-GB"/>
        </w:rPr>
      </w:pPr>
    </w:p>
    <w:p w14:paraId="23A8FBFB" w14:textId="77777777" w:rsidR="00072314" w:rsidRDefault="00072314" w:rsidP="00072314">
      <w:pPr>
        <w:pStyle w:val="Heading3"/>
        <w:keepNext w:val="0"/>
        <w:tabs>
          <w:tab w:val="clear" w:pos="900"/>
          <w:tab w:val="left" w:pos="709"/>
          <w:tab w:val="left" w:pos="851"/>
        </w:tabs>
        <w:spacing w:before="240"/>
      </w:pPr>
      <w:bookmarkStart w:id="114" w:name="_Toc35000588"/>
      <w:bookmarkStart w:id="115" w:name="_Toc66170310"/>
      <w:r>
        <w:t xml:space="preserve">Software Component </w:t>
      </w:r>
      <w:r w:rsidRPr="007F6011">
        <w:t>Architecture</w:t>
      </w:r>
      <w:bookmarkEnd w:id="114"/>
      <w:bookmarkEnd w:id="115"/>
    </w:p>
    <w:p w14:paraId="1902D920" w14:textId="77777777" w:rsidR="00072314" w:rsidRPr="00FD0D63" w:rsidRDefault="00072314" w:rsidP="00072314"/>
    <w:p w14:paraId="1D5071C6" w14:textId="77777777" w:rsidR="00072314" w:rsidRDefault="00072314" w:rsidP="00072314">
      <w:pPr>
        <w:pStyle w:val="Heading4"/>
        <w:keepNext w:val="0"/>
        <w:tabs>
          <w:tab w:val="clear" w:pos="900"/>
          <w:tab w:val="left" w:pos="709"/>
        </w:tabs>
        <w:spacing w:before="240"/>
      </w:pPr>
      <w:bookmarkStart w:id="116" w:name="_Toc35000589"/>
      <w:bookmarkStart w:id="117" w:name="_Toc66170311"/>
      <w:r>
        <w:t>Description</w:t>
      </w:r>
      <w:bookmarkEnd w:id="116"/>
      <w:bookmarkEnd w:id="117"/>
    </w:p>
    <w:p w14:paraId="4DED4067" w14:textId="77777777" w:rsidR="00072314" w:rsidRDefault="00072314" w:rsidP="00072314"/>
    <w:p w14:paraId="21CC940D" w14:textId="77777777" w:rsidR="00072314" w:rsidRPr="009E3B7C" w:rsidRDefault="00072314" w:rsidP="00072314">
      <w:pPr>
        <w:rPr>
          <w:rFonts w:cs="Arial"/>
          <w:lang w:val="en-GB"/>
        </w:rPr>
      </w:pPr>
      <w:r w:rsidRPr="009E3B7C">
        <w:rPr>
          <w:rFonts w:cs="Arial"/>
          <w:lang w:val="en-GB"/>
        </w:rPr>
        <w:t xml:space="preserve">This </w:t>
      </w:r>
      <w:r>
        <w:rPr>
          <w:rFonts w:cs="Arial"/>
          <w:lang w:val="en-GB"/>
        </w:rPr>
        <w:t>Software Component Architecture</w:t>
      </w:r>
      <w:r w:rsidRPr="009E3B7C">
        <w:rPr>
          <w:rFonts w:cs="Arial"/>
          <w:lang w:val="en-GB"/>
        </w:rPr>
        <w:t xml:space="preserve"> </w:t>
      </w:r>
      <w:r>
        <w:rPr>
          <w:rFonts w:cs="Arial"/>
          <w:lang w:val="en-GB"/>
        </w:rPr>
        <w:t>… &lt;add some explanatory text here&gt;</w:t>
      </w:r>
    </w:p>
    <w:p w14:paraId="40586807" w14:textId="77777777" w:rsidR="00072314" w:rsidRPr="00043A8C" w:rsidRDefault="00072314" w:rsidP="00072314">
      <w:pPr>
        <w:rPr>
          <w:lang w:val="en-GB"/>
        </w:rPr>
      </w:pPr>
    </w:p>
    <w:p w14:paraId="1A9B9BF4" w14:textId="77777777" w:rsidR="00072314" w:rsidRDefault="00072314" w:rsidP="00072314">
      <w:pPr>
        <w:keepNext/>
      </w:pPr>
      <w:r>
        <w:rPr>
          <w:noProof/>
        </w:rPr>
        <w:lastRenderedPageBreak/>
        <w:drawing>
          <wp:inline distT="0" distB="0" distL="0" distR="0" wp14:anchorId="0D3BD2B6" wp14:editId="4B0F53C7">
            <wp:extent cx="6398683" cy="4646428"/>
            <wp:effectExtent l="0" t="0" r="2540" b="19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46"/>
                    <a:stretch>
                      <a:fillRect/>
                    </a:stretch>
                  </pic:blipFill>
                  <pic:spPr>
                    <a:xfrm>
                      <a:off x="0" y="0"/>
                      <a:ext cx="6402989" cy="4649555"/>
                    </a:xfrm>
                    <a:prstGeom prst="rect">
                      <a:avLst/>
                    </a:prstGeom>
                  </pic:spPr>
                </pic:pic>
              </a:graphicData>
            </a:graphic>
          </wp:inline>
        </w:drawing>
      </w:r>
    </w:p>
    <w:p w14:paraId="5EBA9716" w14:textId="5E44E5E0" w:rsidR="00072314" w:rsidRDefault="00072314" w:rsidP="00072314">
      <w:pPr>
        <w:pStyle w:val="Caption"/>
      </w:pPr>
      <w:bookmarkStart w:id="118" w:name="_Toc35000656"/>
      <w:bookmarkStart w:id="119" w:name="_Toc66170367"/>
      <w:r>
        <w:t xml:space="preserve">Figure </w:t>
      </w:r>
      <w:r>
        <w:rPr>
          <w:noProof/>
        </w:rPr>
        <w:fldChar w:fldCharType="begin"/>
      </w:r>
      <w:r>
        <w:rPr>
          <w:noProof/>
        </w:rPr>
        <w:instrText xml:space="preserve"> STYLEREF 1 \s </w:instrText>
      </w:r>
      <w:r>
        <w:rPr>
          <w:noProof/>
        </w:rPr>
        <w:fldChar w:fldCharType="separate"/>
      </w:r>
      <w:r w:rsidR="009B00D9">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9B00D9">
        <w:rPr>
          <w:noProof/>
        </w:rPr>
        <w:t>3</w:t>
      </w:r>
      <w:r>
        <w:rPr>
          <w:noProof/>
        </w:rPr>
        <w:fldChar w:fldCharType="end"/>
      </w:r>
      <w:r>
        <w:t>: AUTOSAR compliant SW Component Architecture</w:t>
      </w:r>
      <w:bookmarkEnd w:id="118"/>
      <w:bookmarkEnd w:id="119"/>
    </w:p>
    <w:p w14:paraId="374310B8" w14:textId="77777777" w:rsidR="00072314" w:rsidRPr="009530F7" w:rsidRDefault="00072314" w:rsidP="00072314"/>
    <w:p w14:paraId="22E521A3" w14:textId="77777777" w:rsidR="00072314" w:rsidRDefault="00072314" w:rsidP="00072314">
      <w:pPr>
        <w:pStyle w:val="Heading2"/>
        <w:spacing w:before="240"/>
        <w:rPr>
          <w:lang w:val="en-GB"/>
        </w:rPr>
      </w:pPr>
      <w:bookmarkStart w:id="120" w:name="_Toc35000590"/>
      <w:bookmarkStart w:id="121" w:name="_Toc66170312"/>
      <w:r w:rsidRPr="00B73381">
        <w:rPr>
          <w:lang w:val="en-GB"/>
        </w:rPr>
        <w:t>Function Deployment</w:t>
      </w:r>
      <w:bookmarkEnd w:id="120"/>
      <w:bookmarkEnd w:id="121"/>
    </w:p>
    <w:p w14:paraId="29E412C0" w14:textId="77777777" w:rsidR="00072314" w:rsidRPr="00563007" w:rsidRDefault="00072314" w:rsidP="00072314"/>
    <w:p w14:paraId="2DB009D2" w14:textId="77777777" w:rsidR="00072314" w:rsidRDefault="00072314" w:rsidP="00072314">
      <w:pPr>
        <w:pStyle w:val="Heading3"/>
        <w:keepNext w:val="0"/>
        <w:tabs>
          <w:tab w:val="clear" w:pos="900"/>
          <w:tab w:val="left" w:pos="709"/>
          <w:tab w:val="left" w:pos="851"/>
        </w:tabs>
        <w:spacing w:before="240"/>
      </w:pPr>
      <w:bookmarkStart w:id="122" w:name="_Ref13129659"/>
      <w:bookmarkStart w:id="123" w:name="_Toc35000591"/>
      <w:bookmarkStart w:id="124" w:name="_Toc66170313"/>
      <w:r w:rsidRPr="00B73381">
        <w:t>Deployment Variants</w:t>
      </w:r>
      <w:bookmarkEnd w:id="122"/>
      <w:bookmarkEnd w:id="123"/>
      <w:bookmarkEnd w:id="124"/>
    </w:p>
    <w:p w14:paraId="79DD4F85" w14:textId="77777777" w:rsidR="00072314" w:rsidRPr="002801D2" w:rsidRDefault="00072314" w:rsidP="00072314"/>
    <w:tbl>
      <w:tblPr>
        <w:tblStyle w:val="TableGrid"/>
        <w:tblW w:w="10206" w:type="dxa"/>
        <w:tblLook w:val="0620" w:firstRow="1" w:lastRow="0" w:firstColumn="0" w:lastColumn="0" w:noHBand="1" w:noVBand="1"/>
      </w:tblPr>
      <w:tblGrid>
        <w:gridCol w:w="2381"/>
        <w:gridCol w:w="5529"/>
        <w:gridCol w:w="2296"/>
      </w:tblGrid>
      <w:tr w:rsidR="00072314" w:rsidRPr="009E3B7C" w14:paraId="0E1B8DE5" w14:textId="77777777" w:rsidTr="001D18E6">
        <w:trPr>
          <w:trHeight w:val="495"/>
        </w:trPr>
        <w:tc>
          <w:tcPr>
            <w:tcW w:w="2381" w:type="dxa"/>
            <w:shd w:val="clear" w:color="auto" w:fill="D9D9D9" w:themeFill="background1" w:themeFillShade="D9"/>
          </w:tcPr>
          <w:p w14:paraId="3A408978" w14:textId="77777777" w:rsidR="00072314" w:rsidRPr="00AD1AC6" w:rsidRDefault="00072314" w:rsidP="001D18E6">
            <w:pPr>
              <w:jc w:val="center"/>
              <w:rPr>
                <w:b/>
                <w:lang w:val="en-GB"/>
              </w:rPr>
            </w:pPr>
            <w:r w:rsidRPr="00AD1AC6">
              <w:rPr>
                <w:b/>
                <w:lang w:val="en-GB"/>
              </w:rPr>
              <w:t>Deployment Variant Name</w:t>
            </w:r>
          </w:p>
        </w:tc>
        <w:tc>
          <w:tcPr>
            <w:tcW w:w="5529" w:type="dxa"/>
            <w:shd w:val="clear" w:color="auto" w:fill="D9D9D9" w:themeFill="background1" w:themeFillShade="D9"/>
          </w:tcPr>
          <w:p w14:paraId="58E686A7" w14:textId="77777777" w:rsidR="00072314" w:rsidRPr="00AF1583" w:rsidRDefault="00072314" w:rsidP="001D18E6">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1EC88824" w14:textId="77777777" w:rsidR="00072314" w:rsidRPr="00AF1583" w:rsidRDefault="00072314" w:rsidP="001D18E6">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72314" w:rsidRPr="009E3B7C" w14:paraId="7A17244E" w14:textId="77777777" w:rsidTr="001D18E6">
        <w:trPr>
          <w:trHeight w:val="198"/>
        </w:trPr>
        <w:tc>
          <w:tcPr>
            <w:tcW w:w="2381" w:type="dxa"/>
          </w:tcPr>
          <w:p w14:paraId="521F423D" w14:textId="77777777" w:rsidR="00072314" w:rsidRPr="00AF1583" w:rsidRDefault="00072314" w:rsidP="001D18E6">
            <w:pPr>
              <w:rPr>
                <w:rFonts w:cs="Arial"/>
              </w:rPr>
            </w:pPr>
            <w:r>
              <w:rPr>
                <w:rFonts w:cs="Arial"/>
              </w:rPr>
              <w:t>“Variant 1” (e.g. for CGEA1-3)</w:t>
            </w:r>
          </w:p>
        </w:tc>
        <w:tc>
          <w:tcPr>
            <w:tcW w:w="5529" w:type="dxa"/>
          </w:tcPr>
          <w:p w14:paraId="143CF2E8" w14:textId="77777777" w:rsidR="00072314" w:rsidRPr="00AF1583" w:rsidRDefault="00072314" w:rsidP="001D18E6">
            <w:pPr>
              <w:overflowPunct/>
              <w:autoSpaceDE/>
              <w:autoSpaceDN/>
              <w:adjustRightInd/>
              <w:textAlignment w:val="center"/>
              <w:rPr>
                <w:rFonts w:cs="Arial"/>
              </w:rPr>
            </w:pPr>
            <w:r>
              <w:rPr>
                <w:lang w:val="en-GB"/>
              </w:rPr>
              <w:t>S</w:t>
            </w:r>
            <w:r w:rsidRPr="00AF1583">
              <w:rPr>
                <w:lang w:val="en-GB"/>
              </w:rPr>
              <w:t>ome explanatory text characterizing the variant</w:t>
            </w:r>
          </w:p>
        </w:tc>
        <w:tc>
          <w:tcPr>
            <w:tcW w:w="2296" w:type="dxa"/>
          </w:tcPr>
          <w:p w14:paraId="013F7278" w14:textId="77777777" w:rsidR="00072314" w:rsidRPr="009E3B7C" w:rsidRDefault="00072314" w:rsidP="001D18E6">
            <w:pPr>
              <w:overflowPunct/>
              <w:autoSpaceDE/>
              <w:autoSpaceDN/>
              <w:adjustRightInd/>
              <w:textAlignment w:val="center"/>
              <w:rPr>
                <w:rFonts w:cs="Arial"/>
              </w:rPr>
            </w:pPr>
          </w:p>
        </w:tc>
      </w:tr>
      <w:tr w:rsidR="00072314" w:rsidRPr="009E3B7C" w14:paraId="2C1FE8E8" w14:textId="77777777" w:rsidTr="001D18E6">
        <w:trPr>
          <w:trHeight w:val="64"/>
        </w:trPr>
        <w:tc>
          <w:tcPr>
            <w:tcW w:w="2381" w:type="dxa"/>
          </w:tcPr>
          <w:p w14:paraId="64D8C5D0" w14:textId="77777777" w:rsidR="00072314" w:rsidRPr="00AF1583" w:rsidRDefault="00072314" w:rsidP="001D18E6">
            <w:pPr>
              <w:rPr>
                <w:rFonts w:cs="Arial"/>
              </w:rPr>
            </w:pPr>
            <w:r>
              <w:rPr>
                <w:rFonts w:cs="Arial"/>
              </w:rPr>
              <w:t>“Variant 2” (e.g. for FNV)</w:t>
            </w:r>
          </w:p>
        </w:tc>
        <w:tc>
          <w:tcPr>
            <w:tcW w:w="5529" w:type="dxa"/>
          </w:tcPr>
          <w:p w14:paraId="6B299D25" w14:textId="77777777" w:rsidR="00072314" w:rsidRPr="00AF1583" w:rsidRDefault="00072314" w:rsidP="001D18E6">
            <w:pPr>
              <w:overflowPunct/>
              <w:autoSpaceDE/>
              <w:autoSpaceDN/>
              <w:adjustRightInd/>
              <w:textAlignment w:val="center"/>
              <w:rPr>
                <w:rFonts w:cs="Arial"/>
              </w:rPr>
            </w:pPr>
          </w:p>
        </w:tc>
        <w:tc>
          <w:tcPr>
            <w:tcW w:w="2296" w:type="dxa"/>
          </w:tcPr>
          <w:p w14:paraId="367E7374" w14:textId="77777777" w:rsidR="00072314" w:rsidRPr="009E3B7C" w:rsidRDefault="00072314" w:rsidP="001D18E6">
            <w:pPr>
              <w:overflowPunct/>
              <w:autoSpaceDE/>
              <w:autoSpaceDN/>
              <w:adjustRightInd/>
              <w:textAlignment w:val="center"/>
              <w:rPr>
                <w:rFonts w:cs="Arial"/>
              </w:rPr>
            </w:pPr>
          </w:p>
        </w:tc>
      </w:tr>
      <w:tr w:rsidR="00072314" w:rsidRPr="009E3B7C" w14:paraId="69E4F634" w14:textId="77777777" w:rsidTr="001D18E6">
        <w:trPr>
          <w:trHeight w:val="64"/>
        </w:trPr>
        <w:tc>
          <w:tcPr>
            <w:tcW w:w="2381" w:type="dxa"/>
          </w:tcPr>
          <w:p w14:paraId="5F36D5DC" w14:textId="77777777" w:rsidR="00072314" w:rsidRPr="00AF1583" w:rsidRDefault="00072314" w:rsidP="001D18E6">
            <w:pPr>
              <w:rPr>
                <w:rFonts w:cs="Arial"/>
              </w:rPr>
            </w:pPr>
          </w:p>
        </w:tc>
        <w:tc>
          <w:tcPr>
            <w:tcW w:w="5529" w:type="dxa"/>
          </w:tcPr>
          <w:p w14:paraId="55B740FF" w14:textId="77777777" w:rsidR="00072314" w:rsidRPr="00AF1583" w:rsidRDefault="00072314" w:rsidP="001D18E6">
            <w:pPr>
              <w:overflowPunct/>
              <w:autoSpaceDE/>
              <w:autoSpaceDN/>
              <w:adjustRightInd/>
              <w:textAlignment w:val="center"/>
              <w:rPr>
                <w:rFonts w:cs="Arial"/>
              </w:rPr>
            </w:pPr>
          </w:p>
        </w:tc>
        <w:tc>
          <w:tcPr>
            <w:tcW w:w="2296" w:type="dxa"/>
          </w:tcPr>
          <w:p w14:paraId="72455BF0" w14:textId="77777777" w:rsidR="00072314" w:rsidRPr="009E3B7C" w:rsidRDefault="00072314" w:rsidP="001D18E6">
            <w:pPr>
              <w:overflowPunct/>
              <w:autoSpaceDE/>
              <w:autoSpaceDN/>
              <w:adjustRightInd/>
              <w:textAlignment w:val="center"/>
              <w:rPr>
                <w:rFonts w:cs="Arial"/>
              </w:rPr>
            </w:pPr>
          </w:p>
        </w:tc>
      </w:tr>
      <w:tr w:rsidR="00072314" w:rsidRPr="009E3B7C" w14:paraId="03F75AD8" w14:textId="77777777" w:rsidTr="001D18E6">
        <w:trPr>
          <w:trHeight w:val="64"/>
        </w:trPr>
        <w:tc>
          <w:tcPr>
            <w:tcW w:w="2381" w:type="dxa"/>
          </w:tcPr>
          <w:p w14:paraId="0FC61803" w14:textId="77777777" w:rsidR="00072314" w:rsidRPr="005A69C9" w:rsidRDefault="00072314" w:rsidP="001D18E6">
            <w:pPr>
              <w:rPr>
                <w:rFonts w:cs="Arial"/>
              </w:rPr>
            </w:pPr>
          </w:p>
        </w:tc>
        <w:tc>
          <w:tcPr>
            <w:tcW w:w="5529" w:type="dxa"/>
          </w:tcPr>
          <w:p w14:paraId="3D93ECE1" w14:textId="77777777" w:rsidR="00072314" w:rsidRPr="009E3B7C" w:rsidRDefault="00072314" w:rsidP="001D18E6">
            <w:pPr>
              <w:overflowPunct/>
              <w:autoSpaceDE/>
              <w:autoSpaceDN/>
              <w:adjustRightInd/>
              <w:textAlignment w:val="center"/>
              <w:rPr>
                <w:rFonts w:cs="Arial"/>
              </w:rPr>
            </w:pPr>
          </w:p>
        </w:tc>
        <w:tc>
          <w:tcPr>
            <w:tcW w:w="2296" w:type="dxa"/>
          </w:tcPr>
          <w:p w14:paraId="6EF339A5" w14:textId="77777777" w:rsidR="00072314" w:rsidRPr="009E3B7C" w:rsidRDefault="00072314" w:rsidP="001D18E6">
            <w:pPr>
              <w:overflowPunct/>
              <w:autoSpaceDE/>
              <w:autoSpaceDN/>
              <w:adjustRightInd/>
              <w:textAlignment w:val="center"/>
              <w:rPr>
                <w:rFonts w:cs="Arial"/>
              </w:rPr>
            </w:pPr>
          </w:p>
        </w:tc>
      </w:tr>
    </w:tbl>
    <w:p w14:paraId="4364B329" w14:textId="77777777" w:rsidR="00072314" w:rsidRPr="00DF060F" w:rsidRDefault="00072314" w:rsidP="00072314"/>
    <w:p w14:paraId="093A098F" w14:textId="77777777" w:rsidR="00072314" w:rsidRDefault="00072314" w:rsidP="00072314">
      <w:pPr>
        <w:pStyle w:val="Heading4"/>
        <w:keepNext w:val="0"/>
        <w:tabs>
          <w:tab w:val="clear" w:pos="900"/>
          <w:tab w:val="left" w:pos="709"/>
        </w:tabs>
        <w:spacing w:before="240"/>
        <w:rPr>
          <w:lang w:val="en-GB"/>
        </w:rPr>
      </w:pPr>
      <w:bookmarkStart w:id="125" w:name="_Toc35000592"/>
      <w:bookmarkStart w:id="126" w:name="_Toc66170314"/>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125"/>
      <w:bookmarkEnd w:id="126"/>
    </w:p>
    <w:p w14:paraId="2A5D6FDA" w14:textId="77777777" w:rsidR="00480050" w:rsidRPr="009E3B7C" w:rsidRDefault="00480050" w:rsidP="0048005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0AF2329E" w14:textId="1256FF7F" w:rsidR="00072314" w:rsidRPr="00480050" w:rsidRDefault="00072314" w:rsidP="00072314">
      <w:pPr>
        <w:rPr>
          <w:lang w:val="en-GB"/>
        </w:rPr>
      </w:pPr>
    </w:p>
    <w:p w14:paraId="46B658D3" w14:textId="77777777" w:rsidR="00A953E6" w:rsidRDefault="00A953E6" w:rsidP="00A953E6">
      <w:pPr>
        <w:keepNext/>
      </w:pPr>
      <w:r>
        <w:object w:dxaOrig="16096" w:dyaOrig="8626" w14:anchorId="35E5A9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276.75pt" o:ole="">
            <v:imagedata r:id="rId47" o:title=""/>
          </v:shape>
          <o:OLEObject Type="Embed" ProgID="Visio.Drawing.15" ShapeID="_x0000_i1025" DrawAspect="Content" ObjectID="_1676800437" r:id="rId48"/>
        </w:object>
      </w:r>
    </w:p>
    <w:p w14:paraId="5C7A664D" w14:textId="5864EC97" w:rsidR="00A953E6" w:rsidRDefault="00A953E6" w:rsidP="00A953E6">
      <w:pPr>
        <w:pStyle w:val="Caption"/>
      </w:pPr>
      <w:bookmarkStart w:id="127" w:name="_Toc35000666"/>
      <w:bookmarkStart w:id="128" w:name="_Toc66170380"/>
      <w:r>
        <w:t xml:space="preserve">Table </w:t>
      </w:r>
      <w:r>
        <w:rPr>
          <w:noProof/>
        </w:rPr>
        <w:fldChar w:fldCharType="begin"/>
      </w:r>
      <w:r>
        <w:rPr>
          <w:noProof/>
        </w:rPr>
        <w:instrText xml:space="preserve"> STYLEREF 1 \s </w:instrText>
      </w:r>
      <w:r>
        <w:rPr>
          <w:noProof/>
        </w:rPr>
        <w:fldChar w:fldCharType="separate"/>
      </w:r>
      <w:r w:rsidR="009B00D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8</w:t>
      </w:r>
      <w:r>
        <w:rPr>
          <w:noProof/>
        </w:rPr>
        <w:fldChar w:fldCharType="end"/>
      </w:r>
      <w:r>
        <w:t xml:space="preserve">: </w:t>
      </w:r>
      <w:r>
        <w:rPr>
          <w:rFonts w:cs="Arial"/>
        </w:rPr>
        <w:t>Sample Deployment Diagram</w:t>
      </w:r>
      <w:bookmarkEnd w:id="127"/>
      <w:bookmarkEnd w:id="128"/>
    </w:p>
    <w:p w14:paraId="69BDEACD" w14:textId="77777777" w:rsidR="00A953E6" w:rsidRPr="001B6155" w:rsidRDefault="00A953E6" w:rsidP="00A953E6">
      <w:pPr>
        <w:rPr>
          <w:color w:val="C0504D" w:themeColor="accent2"/>
        </w:rPr>
      </w:pPr>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53C19400" w14:textId="77777777" w:rsidR="00072314" w:rsidRDefault="00072314" w:rsidP="00072314">
      <w:pPr>
        <w:pStyle w:val="Heading3"/>
        <w:keepNext w:val="0"/>
        <w:tabs>
          <w:tab w:val="clear" w:pos="900"/>
          <w:tab w:val="left" w:pos="709"/>
          <w:tab w:val="left" w:pos="851"/>
        </w:tabs>
        <w:spacing w:before="240"/>
      </w:pPr>
      <w:bookmarkStart w:id="129" w:name="_Toc35000593"/>
      <w:bookmarkStart w:id="130" w:name="_Toc66170315"/>
      <w:r>
        <w:t>Function Allocation</w:t>
      </w:r>
      <w:bookmarkEnd w:id="129"/>
      <w:bookmarkEnd w:id="1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3815"/>
        <w:gridCol w:w="3786"/>
        <w:gridCol w:w="222"/>
      </w:tblGrid>
      <w:tr w:rsidR="00072314" w14:paraId="56C815A3" w14:textId="77777777" w:rsidTr="001D18E6">
        <w:trPr>
          <w:gridAfter w:val="1"/>
          <w:wAfter w:w="360" w:type="dxa"/>
          <w:cantSplit/>
          <w:trHeight w:val="238"/>
          <w:tblHeader/>
          <w:jc w:val="center"/>
        </w:trPr>
        <w:tc>
          <w:tcPr>
            <w:tcW w:w="1252" w:type="pct"/>
            <w:vMerge w:val="restart"/>
            <w:shd w:val="clear" w:color="auto" w:fill="D9D9D9" w:themeFill="background1" w:themeFillShade="D9"/>
            <w:vAlign w:val="center"/>
          </w:tcPr>
          <w:p w14:paraId="1C206C76" w14:textId="77777777"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14:paraId="10E90741" w14:textId="77777777" w:rsidR="00072314" w:rsidRDefault="00072314" w:rsidP="001D18E6">
            <w:pPr>
              <w:pStyle w:val="TableHeader0"/>
              <w:spacing w:line="276" w:lineRule="auto"/>
              <w:jc w:val="center"/>
              <w:rPr>
                <w:lang w:val="en-GB"/>
              </w:rPr>
            </w:pPr>
            <w:r>
              <w:rPr>
                <w:lang w:val="en-GB"/>
              </w:rPr>
              <w:t>Logical Function Name</w:t>
            </w:r>
          </w:p>
        </w:tc>
      </w:tr>
      <w:tr w:rsidR="00072314" w14:paraId="7AA53F4D" w14:textId="77777777" w:rsidTr="001D18E6">
        <w:trPr>
          <w:gridAfter w:val="1"/>
          <w:wAfter w:w="360" w:type="dxa"/>
          <w:cantSplit/>
          <w:trHeight w:val="334"/>
          <w:tblHeader/>
          <w:jc w:val="center"/>
        </w:trPr>
        <w:tc>
          <w:tcPr>
            <w:tcW w:w="1252" w:type="pct"/>
            <w:vMerge/>
            <w:shd w:val="clear" w:color="auto" w:fill="D9D9D9" w:themeFill="background1" w:themeFillShade="D9"/>
            <w:vAlign w:val="center"/>
          </w:tcPr>
          <w:p w14:paraId="54F303ED" w14:textId="77777777"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Default="00072314" w:rsidP="001D18E6">
            <w:pPr>
              <w:pStyle w:val="TableHeader0"/>
              <w:spacing w:line="276" w:lineRule="auto"/>
              <w:jc w:val="center"/>
              <w:rPr>
                <w:lang w:val="en-GB"/>
              </w:rPr>
            </w:pPr>
          </w:p>
        </w:tc>
      </w:tr>
      <w:tr w:rsidR="00072314" w14:paraId="0D8739D8" w14:textId="77777777" w:rsidTr="001D18E6">
        <w:trPr>
          <w:gridAfter w:val="1"/>
          <w:wAfter w:w="360" w:type="dxa"/>
          <w:cantSplit/>
          <w:trHeight w:val="296"/>
          <w:tblHeader/>
          <w:jc w:val="center"/>
        </w:trPr>
        <w:tc>
          <w:tcPr>
            <w:tcW w:w="1252" w:type="pct"/>
            <w:vMerge w:val="restart"/>
            <w:vAlign w:val="center"/>
            <w:hideMark/>
          </w:tcPr>
          <w:p w14:paraId="307A5965" w14:textId="77777777" w:rsidR="00072314" w:rsidRPr="00E60F8D" w:rsidRDefault="00072314" w:rsidP="001D18E6">
            <w:pPr>
              <w:pStyle w:val="TabelleText"/>
              <w:spacing w:line="276" w:lineRule="auto"/>
            </w:pPr>
            <w:r w:rsidRPr="00E60F8D">
              <w:t>Component 1</w:t>
            </w:r>
          </w:p>
        </w:tc>
        <w:tc>
          <w:tcPr>
            <w:tcW w:w="1881" w:type="pct"/>
            <w:vAlign w:val="center"/>
          </w:tcPr>
          <w:p w14:paraId="60C44B3C" w14:textId="77777777" w:rsidR="00072314" w:rsidRPr="00E60F8D" w:rsidRDefault="00072314" w:rsidP="001D18E6">
            <w:pPr>
              <w:pStyle w:val="TabelleText"/>
              <w:spacing w:line="276" w:lineRule="auto"/>
            </w:pPr>
            <w:r>
              <w:t>Impl. Function (or MBSE Technology Function) 1</w:t>
            </w:r>
          </w:p>
        </w:tc>
        <w:tc>
          <w:tcPr>
            <w:tcW w:w="1867" w:type="pct"/>
            <w:vAlign w:val="center"/>
          </w:tcPr>
          <w:p w14:paraId="65872AF1" w14:textId="77777777" w:rsidR="00072314" w:rsidRPr="00E60F8D" w:rsidRDefault="00072314" w:rsidP="001D18E6">
            <w:pPr>
              <w:pStyle w:val="TabelleText"/>
              <w:spacing w:line="276" w:lineRule="auto"/>
            </w:pPr>
            <w:r>
              <w:t>(Atomic) Logical Function 1</w:t>
            </w:r>
          </w:p>
        </w:tc>
      </w:tr>
      <w:tr w:rsidR="00072314" w14:paraId="7A16718D" w14:textId="77777777" w:rsidTr="001D18E6">
        <w:trPr>
          <w:gridAfter w:val="1"/>
          <w:wAfter w:w="360" w:type="dxa"/>
          <w:cantSplit/>
          <w:trHeight w:val="225"/>
          <w:tblHeader/>
          <w:jc w:val="center"/>
        </w:trPr>
        <w:tc>
          <w:tcPr>
            <w:tcW w:w="1252" w:type="pct"/>
            <w:vMerge/>
            <w:vAlign w:val="center"/>
            <w:hideMark/>
          </w:tcPr>
          <w:p w14:paraId="17C2C23A" w14:textId="77777777" w:rsidR="00072314" w:rsidRPr="00E60F8D" w:rsidRDefault="00072314" w:rsidP="001D18E6">
            <w:pPr>
              <w:overflowPunct/>
              <w:autoSpaceDE/>
              <w:autoSpaceDN/>
              <w:adjustRightInd/>
              <w:rPr>
                <w:sz w:val="18"/>
                <w:szCs w:val="18"/>
                <w:lang w:val="en-GB"/>
              </w:rPr>
            </w:pPr>
          </w:p>
        </w:tc>
        <w:tc>
          <w:tcPr>
            <w:tcW w:w="1881" w:type="pct"/>
            <w:vAlign w:val="center"/>
          </w:tcPr>
          <w:p w14:paraId="25A1EBBC" w14:textId="77777777" w:rsidR="00072314" w:rsidRPr="00E60F8D" w:rsidRDefault="00072314" w:rsidP="001D18E6">
            <w:pPr>
              <w:pStyle w:val="TabelleText"/>
              <w:spacing w:line="276" w:lineRule="auto"/>
            </w:pPr>
            <w:r>
              <w:t>Impl. Function (or MBSE Technology Function) 2a</w:t>
            </w:r>
          </w:p>
        </w:tc>
        <w:tc>
          <w:tcPr>
            <w:tcW w:w="1867" w:type="pct"/>
            <w:vMerge w:val="restart"/>
            <w:vAlign w:val="center"/>
          </w:tcPr>
          <w:p w14:paraId="4FDD5BC5" w14:textId="77777777" w:rsidR="00072314" w:rsidRPr="00E60F8D" w:rsidRDefault="00072314" w:rsidP="001D18E6">
            <w:pPr>
              <w:pStyle w:val="TabelleText"/>
              <w:spacing w:line="276" w:lineRule="auto"/>
            </w:pPr>
            <w:r>
              <w:t>(Atomic) Logical Function 2</w:t>
            </w:r>
          </w:p>
        </w:tc>
      </w:tr>
      <w:tr w:rsidR="00072314" w14:paraId="2A739F1B" w14:textId="77777777" w:rsidTr="001D18E6">
        <w:trPr>
          <w:gridAfter w:val="1"/>
          <w:wAfter w:w="360" w:type="dxa"/>
          <w:cantSplit/>
          <w:trHeight w:val="225"/>
          <w:tblHeader/>
          <w:jc w:val="center"/>
        </w:trPr>
        <w:tc>
          <w:tcPr>
            <w:tcW w:w="1252" w:type="pct"/>
            <w:vMerge/>
            <w:vAlign w:val="center"/>
          </w:tcPr>
          <w:p w14:paraId="4A0F1805" w14:textId="77777777" w:rsidR="00072314" w:rsidRPr="00E60F8D" w:rsidRDefault="00072314" w:rsidP="001D18E6">
            <w:pPr>
              <w:overflowPunct/>
              <w:autoSpaceDE/>
              <w:autoSpaceDN/>
              <w:adjustRightInd/>
              <w:rPr>
                <w:sz w:val="18"/>
                <w:szCs w:val="18"/>
                <w:lang w:val="en-GB"/>
              </w:rPr>
            </w:pPr>
          </w:p>
        </w:tc>
        <w:tc>
          <w:tcPr>
            <w:tcW w:w="1881" w:type="pct"/>
            <w:vAlign w:val="center"/>
          </w:tcPr>
          <w:p w14:paraId="401963F0" w14:textId="77777777" w:rsidR="00072314" w:rsidRDefault="00072314" w:rsidP="001D18E6">
            <w:pPr>
              <w:pStyle w:val="TabelleText"/>
              <w:spacing w:line="276" w:lineRule="auto"/>
            </w:pPr>
            <w:r>
              <w:t>Impl. Function (or MBSE Technology Function) 2b</w:t>
            </w:r>
          </w:p>
        </w:tc>
        <w:tc>
          <w:tcPr>
            <w:tcW w:w="1867" w:type="pct"/>
            <w:vMerge/>
            <w:vAlign w:val="center"/>
          </w:tcPr>
          <w:p w14:paraId="291BCC26" w14:textId="77777777" w:rsidR="00072314" w:rsidRDefault="00072314" w:rsidP="001D18E6">
            <w:pPr>
              <w:pStyle w:val="TabelleText"/>
              <w:spacing w:line="276" w:lineRule="auto"/>
            </w:pPr>
          </w:p>
        </w:tc>
      </w:tr>
      <w:tr w:rsidR="00072314" w14:paraId="33278980" w14:textId="77777777" w:rsidTr="001D18E6">
        <w:trPr>
          <w:gridAfter w:val="1"/>
          <w:wAfter w:w="360" w:type="dxa"/>
          <w:cantSplit/>
          <w:trHeight w:val="225"/>
          <w:tblHeader/>
          <w:jc w:val="center"/>
        </w:trPr>
        <w:tc>
          <w:tcPr>
            <w:tcW w:w="1252" w:type="pct"/>
            <w:vMerge/>
            <w:vAlign w:val="center"/>
            <w:hideMark/>
          </w:tcPr>
          <w:p w14:paraId="30AB855C"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F27D6E4" w14:textId="77777777" w:rsidR="00072314" w:rsidRPr="00E60F8D" w:rsidRDefault="00072314" w:rsidP="001D18E6">
            <w:pPr>
              <w:pStyle w:val="TabelleText"/>
              <w:spacing w:line="276" w:lineRule="auto"/>
            </w:pPr>
            <w:r>
              <w:t>Impl. Function (or MBSE Technology Function) 3</w:t>
            </w:r>
          </w:p>
        </w:tc>
        <w:tc>
          <w:tcPr>
            <w:tcW w:w="1867" w:type="pct"/>
            <w:vAlign w:val="center"/>
          </w:tcPr>
          <w:p w14:paraId="766BB2B4" w14:textId="77777777" w:rsidR="00072314" w:rsidRDefault="00072314" w:rsidP="001D18E6">
            <w:pPr>
              <w:pStyle w:val="TabelleText"/>
              <w:spacing w:line="276" w:lineRule="auto"/>
            </w:pPr>
            <w:r>
              <w:t>n/a</w:t>
            </w:r>
          </w:p>
          <w:p w14:paraId="1CB3A758" w14:textId="77777777" w:rsidR="00072314" w:rsidRPr="00E60F8D" w:rsidRDefault="00072314" w:rsidP="001D18E6">
            <w:pPr>
              <w:pStyle w:val="TabelleText"/>
            </w:pPr>
            <w:r w:rsidRPr="00E247F1">
              <w:rPr>
                <w:i/>
                <w:color w:val="808080" w:themeColor="background1" w:themeShade="80"/>
                <w:sz w:val="20"/>
                <w:szCs w:val="20"/>
                <w:shd w:val="clear" w:color="auto" w:fill="D6E3BC"/>
              </w:rPr>
              <w:t xml:space="preserve">#Hint: </w:t>
            </w:r>
            <w:r>
              <w:rPr>
                <w:i/>
                <w:color w:val="808080" w:themeColor="background1" w:themeShade="80"/>
                <w:sz w:val="20"/>
                <w:szCs w:val="20"/>
                <w:shd w:val="clear" w:color="auto" w:fill="D6E3BC"/>
              </w:rPr>
              <w:t xml:space="preserve">Some Technology Functions might not be derived from logical functions. This can occur in an MBSE context if the </w:t>
            </w:r>
            <w:r w:rsidRPr="00847078">
              <w:rPr>
                <w:i/>
                <w:color w:val="808080" w:themeColor="background1" w:themeShade="80"/>
                <w:sz w:val="20"/>
                <w:szCs w:val="20"/>
                <w:shd w:val="clear" w:color="auto" w:fill="D6E3BC"/>
              </w:rPr>
              <w:t>technology</w:t>
            </w:r>
            <w:r>
              <w:rPr>
                <w:i/>
                <w:color w:val="808080" w:themeColor="background1" w:themeShade="80"/>
                <w:sz w:val="20"/>
                <w:szCs w:val="20"/>
                <w:shd w:val="clear" w:color="auto" w:fill="D6E3BC"/>
              </w:rPr>
              <w:t xml:space="preserve"> (=Technology)</w:t>
            </w:r>
            <w:r w:rsidRPr="00847078">
              <w:rPr>
                <w:i/>
                <w:color w:val="808080" w:themeColor="background1" w:themeShade="80"/>
                <w:sz w:val="20"/>
                <w:szCs w:val="20"/>
                <w:shd w:val="clear" w:color="auto" w:fill="D6E3BC"/>
              </w:rPr>
              <w:t xml:space="preserve"> function is </w:t>
            </w:r>
            <w:r>
              <w:rPr>
                <w:i/>
                <w:color w:val="808080" w:themeColor="background1" w:themeShade="80"/>
                <w:sz w:val="20"/>
                <w:szCs w:val="20"/>
                <w:shd w:val="clear" w:color="auto" w:fill="D6E3BC"/>
              </w:rPr>
              <w:t>decomposed</w:t>
            </w:r>
            <w:r w:rsidRPr="00847078">
              <w:rPr>
                <w:i/>
                <w:color w:val="808080" w:themeColor="background1" w:themeShade="80"/>
                <w:sz w:val="20"/>
                <w:szCs w:val="20"/>
                <w:shd w:val="clear" w:color="auto" w:fill="D6E3BC"/>
              </w:rPr>
              <w:t xml:space="preserve"> from another technology function</w:t>
            </w:r>
          </w:p>
        </w:tc>
      </w:tr>
      <w:tr w:rsidR="00072314" w14:paraId="4FB7F16A" w14:textId="77777777" w:rsidTr="001D18E6">
        <w:trPr>
          <w:gridAfter w:val="1"/>
          <w:wAfter w:w="360" w:type="dxa"/>
          <w:cantSplit/>
          <w:trHeight w:val="454"/>
          <w:tblHeader/>
          <w:jc w:val="center"/>
        </w:trPr>
        <w:tc>
          <w:tcPr>
            <w:tcW w:w="1252" w:type="pct"/>
            <w:vMerge w:val="restart"/>
            <w:vAlign w:val="center"/>
            <w:hideMark/>
          </w:tcPr>
          <w:p w14:paraId="0ED2C5A0" w14:textId="77777777" w:rsidR="00072314" w:rsidRPr="00E60F8D" w:rsidRDefault="00072314" w:rsidP="001D18E6">
            <w:pPr>
              <w:pStyle w:val="TabelleText"/>
              <w:spacing w:line="276" w:lineRule="auto"/>
            </w:pPr>
            <w:r w:rsidRPr="00E60F8D">
              <w:t>Component 2</w:t>
            </w:r>
          </w:p>
        </w:tc>
        <w:tc>
          <w:tcPr>
            <w:tcW w:w="1881" w:type="pct"/>
            <w:vAlign w:val="center"/>
          </w:tcPr>
          <w:p w14:paraId="46F44199" w14:textId="77777777" w:rsidR="00072314" w:rsidRPr="00E60F8D" w:rsidRDefault="00072314" w:rsidP="001D18E6">
            <w:pPr>
              <w:pStyle w:val="TabelleText"/>
              <w:spacing w:line="276" w:lineRule="auto"/>
            </w:pPr>
            <w:r>
              <w:t>Impl. Function (or MBSE Technology Function) 4</w:t>
            </w:r>
          </w:p>
        </w:tc>
        <w:tc>
          <w:tcPr>
            <w:tcW w:w="1867" w:type="pct"/>
            <w:vAlign w:val="center"/>
          </w:tcPr>
          <w:p w14:paraId="23856672" w14:textId="77777777" w:rsidR="00072314" w:rsidRPr="00E60F8D" w:rsidRDefault="00072314" w:rsidP="001D18E6">
            <w:pPr>
              <w:pStyle w:val="TabelleText"/>
              <w:spacing w:line="276" w:lineRule="auto"/>
            </w:pPr>
            <w:r>
              <w:t>(Atomic) Logical Function 3</w:t>
            </w:r>
          </w:p>
        </w:tc>
      </w:tr>
      <w:tr w:rsidR="00072314" w14:paraId="05CA4B9E" w14:textId="77777777" w:rsidTr="001D18E6">
        <w:trPr>
          <w:gridAfter w:val="1"/>
          <w:wAfter w:w="360" w:type="dxa"/>
          <w:cantSplit/>
          <w:trHeight w:val="454"/>
          <w:tblHeader/>
          <w:jc w:val="center"/>
        </w:trPr>
        <w:tc>
          <w:tcPr>
            <w:tcW w:w="1252" w:type="pct"/>
            <w:vMerge/>
            <w:vAlign w:val="center"/>
            <w:hideMark/>
          </w:tcPr>
          <w:p w14:paraId="5EB54CB8" w14:textId="77777777" w:rsidR="00072314" w:rsidRPr="00E60F8D" w:rsidRDefault="00072314" w:rsidP="001D18E6">
            <w:pPr>
              <w:overflowPunct/>
              <w:autoSpaceDE/>
              <w:autoSpaceDN/>
              <w:adjustRightInd/>
              <w:rPr>
                <w:sz w:val="18"/>
                <w:szCs w:val="18"/>
                <w:lang w:val="en-GB"/>
              </w:rPr>
            </w:pPr>
          </w:p>
        </w:tc>
        <w:tc>
          <w:tcPr>
            <w:tcW w:w="1881" w:type="pct"/>
            <w:vAlign w:val="center"/>
          </w:tcPr>
          <w:p w14:paraId="6C4D072F" w14:textId="77777777" w:rsidR="00072314" w:rsidRPr="00E60F8D" w:rsidRDefault="00072314" w:rsidP="001D18E6">
            <w:pPr>
              <w:pStyle w:val="TabelleText"/>
              <w:spacing w:line="276" w:lineRule="auto"/>
            </w:pPr>
            <w:r>
              <w:t>Impl. Function (or MBSE Technology Function) 5</w:t>
            </w:r>
          </w:p>
        </w:tc>
        <w:tc>
          <w:tcPr>
            <w:tcW w:w="1867" w:type="pct"/>
            <w:vAlign w:val="center"/>
          </w:tcPr>
          <w:p w14:paraId="621975D5" w14:textId="77777777" w:rsidR="00072314" w:rsidRPr="00E60F8D" w:rsidRDefault="00072314" w:rsidP="001D18E6">
            <w:pPr>
              <w:pStyle w:val="TabelleText"/>
              <w:spacing w:line="276" w:lineRule="auto"/>
            </w:pPr>
            <w:r>
              <w:t>(Atomic) Logical Function 4</w:t>
            </w:r>
          </w:p>
        </w:tc>
      </w:tr>
      <w:tr w:rsidR="00072314" w14:paraId="3CF4BCFC" w14:textId="77777777" w:rsidTr="001D18E6">
        <w:trPr>
          <w:gridAfter w:val="1"/>
          <w:wAfter w:w="360" w:type="dxa"/>
          <w:cantSplit/>
          <w:trHeight w:val="454"/>
          <w:tblHeader/>
          <w:jc w:val="center"/>
        </w:trPr>
        <w:tc>
          <w:tcPr>
            <w:tcW w:w="1252" w:type="pct"/>
            <w:vMerge/>
            <w:vAlign w:val="center"/>
          </w:tcPr>
          <w:p w14:paraId="3CC39AB4"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712CEF9" w14:textId="77777777" w:rsidR="00072314" w:rsidRPr="00E60F8D" w:rsidRDefault="00072314" w:rsidP="001D18E6">
            <w:pPr>
              <w:pStyle w:val="TabelleText"/>
              <w:spacing w:line="276" w:lineRule="auto"/>
            </w:pPr>
            <w:r>
              <w:t>Impl. Function (or MBSE Technology Function) 6</w:t>
            </w:r>
          </w:p>
        </w:tc>
        <w:tc>
          <w:tcPr>
            <w:tcW w:w="1867" w:type="pct"/>
            <w:vAlign w:val="center"/>
          </w:tcPr>
          <w:p w14:paraId="679AE94A" w14:textId="77777777" w:rsidR="00072314" w:rsidRPr="00E60F8D" w:rsidRDefault="00072314" w:rsidP="001D18E6">
            <w:pPr>
              <w:pStyle w:val="TabelleText"/>
              <w:spacing w:line="276" w:lineRule="auto"/>
            </w:pPr>
            <w:r>
              <w:t>(Atomic) Logical Function 5</w:t>
            </w:r>
          </w:p>
        </w:tc>
      </w:tr>
      <w:tr w:rsidR="003B4BC9" w14:paraId="793170ED" w14:textId="77777777" w:rsidTr="001D18E6">
        <w:trPr>
          <w:gridAfter w:val="2"/>
          <w:wAfter w:w="4220" w:type="dxa"/>
          <w:cantSplit/>
          <w:trHeight w:val="454"/>
          <w:tblHeader/>
          <w:jc w:val="center"/>
        </w:trPr>
        <w:tc>
          <w:tcPr>
            <w:tcW w:w="1252" w:type="pct"/>
            <w:vMerge w:val="restart"/>
            <w:vAlign w:val="center"/>
          </w:tcPr>
          <w:p w14:paraId="3F6EDECC" w14:textId="15282887" w:rsidR="003B4BC9" w:rsidRPr="00BE24A2" w:rsidRDefault="003B4BC9" w:rsidP="00BE24A2">
            <w:pPr>
              <w:pStyle w:val="scriptNormal"/>
              <w:rPr>
                <w:color w:val="000000" w:themeColor="text1"/>
              </w:rPr>
            </w:pPr>
            <w:r>
              <w:rPr>
                <w:color w:val="000000" w:themeColor="text1"/>
              </w:rPr>
              <w:t>AIPM</w:t>
            </w:r>
          </w:p>
        </w:tc>
        <w:tc>
          <w:tcPr>
            <w:tcW w:w="1881" w:type="pct"/>
            <w:vAlign w:val="center"/>
          </w:tcPr>
          <w:p w14:paraId="4D9AB24B" w14:textId="77777777" w:rsidR="00E550DC" w:rsidRDefault="00E550DC"/>
        </w:tc>
      </w:tr>
      <w:tr w:rsidR="003B4BC9" w14:paraId="423A1BC5" w14:textId="77777777" w:rsidTr="001D18E6">
        <w:trPr>
          <w:gridAfter w:val="2"/>
          <w:wAfter w:w="4220" w:type="dxa"/>
          <w:cantSplit/>
          <w:trHeight w:val="454"/>
          <w:tblHeader/>
          <w:jc w:val="center"/>
        </w:trPr>
        <w:tc>
          <w:tcPr>
            <w:tcW w:w="1252" w:type="pct"/>
            <w:vMerge w:val="restart"/>
            <w:vAlign w:val="center"/>
          </w:tcPr>
          <w:p w14:paraId="42B6D697" w14:textId="77777777" w:rsidR="003B4BC9" w:rsidRPr="00BE24A2" w:rsidRDefault="003B4BC9" w:rsidP="00BE24A2">
            <w:pPr>
              <w:pStyle w:val="scriptNormal"/>
              <w:rPr>
                <w:color w:val="000000" w:themeColor="text1"/>
              </w:rPr>
            </w:pPr>
            <w:r>
              <w:rPr>
                <w:color w:val="000000" w:themeColor="text1"/>
              </w:rPr>
              <w:t>Feature A Physical</w:t>
            </w:r>
          </w:p>
        </w:tc>
        <w:tc>
          <w:tcPr>
            <w:tcW w:w="1881" w:type="pct"/>
            <w:vAlign w:val="center"/>
          </w:tcPr>
          <w:p w14:paraId="7B53358B" w14:textId="77777777" w:rsidR="00E550DC" w:rsidRDefault="00E550DC"/>
        </w:tc>
      </w:tr>
      <w:tr w:rsidR="003B4BC9" w14:paraId="53F1E085" w14:textId="77777777" w:rsidTr="001D18E6">
        <w:trPr>
          <w:gridAfter w:val="2"/>
          <w:wAfter w:w="4220" w:type="dxa"/>
          <w:cantSplit/>
          <w:trHeight w:val="454"/>
          <w:tblHeader/>
          <w:jc w:val="center"/>
        </w:trPr>
        <w:tc>
          <w:tcPr>
            <w:tcW w:w="1252" w:type="pct"/>
            <w:vMerge w:val="restart"/>
            <w:vAlign w:val="center"/>
          </w:tcPr>
          <w:p w14:paraId="4A481B39" w14:textId="77777777" w:rsidR="003B4BC9" w:rsidRPr="00BE24A2" w:rsidRDefault="003B4BC9" w:rsidP="00BE24A2">
            <w:pPr>
              <w:pStyle w:val="scriptNormal"/>
              <w:rPr>
                <w:color w:val="000000" w:themeColor="text1"/>
              </w:rPr>
            </w:pPr>
            <w:r>
              <w:rPr>
                <w:color w:val="000000" w:themeColor="text1"/>
              </w:rPr>
              <w:t>Autosave Physical</w:t>
            </w:r>
          </w:p>
        </w:tc>
        <w:tc>
          <w:tcPr>
            <w:tcW w:w="1881" w:type="pct"/>
            <w:vAlign w:val="center"/>
          </w:tcPr>
          <w:p w14:paraId="4B493E8F" w14:textId="77777777" w:rsidR="00E550DC" w:rsidRDefault="00E550DC"/>
        </w:tc>
      </w:tr>
      <w:tr w:rsidR="003B4BC9" w14:paraId="30B0633D" w14:textId="77777777" w:rsidTr="001D18E6">
        <w:trPr>
          <w:gridAfter w:val="2"/>
          <w:wAfter w:w="4220" w:type="dxa"/>
          <w:cantSplit/>
          <w:trHeight w:val="454"/>
          <w:tblHeader/>
          <w:jc w:val="center"/>
        </w:trPr>
        <w:tc>
          <w:tcPr>
            <w:tcW w:w="1252" w:type="pct"/>
            <w:vMerge w:val="restart"/>
            <w:vAlign w:val="center"/>
          </w:tcPr>
          <w:p w14:paraId="013F2FBA" w14:textId="77777777" w:rsidR="003B4BC9" w:rsidRPr="00BE24A2" w:rsidRDefault="003B4BC9" w:rsidP="00BE24A2">
            <w:pPr>
              <w:pStyle w:val="scriptNormal"/>
              <w:rPr>
                <w:color w:val="000000" w:themeColor="text1"/>
              </w:rPr>
            </w:pPr>
            <w:r>
              <w:rPr>
                <w:color w:val="000000" w:themeColor="text1"/>
              </w:rPr>
              <w:t>FD3-CAN</w:t>
            </w:r>
          </w:p>
        </w:tc>
        <w:tc>
          <w:tcPr>
            <w:tcW w:w="1881" w:type="pct"/>
            <w:vAlign w:val="center"/>
          </w:tcPr>
          <w:p w14:paraId="7016AB23" w14:textId="77777777" w:rsidR="00E550DC" w:rsidRDefault="00E550DC"/>
        </w:tc>
      </w:tr>
      <w:tr w:rsidR="003B4BC9" w14:paraId="40359AE6" w14:textId="77777777" w:rsidTr="001D18E6">
        <w:trPr>
          <w:cantSplit/>
          <w:trHeight w:val="454"/>
          <w:tblHeader/>
          <w:jc w:val="center"/>
        </w:trPr>
        <w:tc>
          <w:tcPr>
            <w:tcW w:w="1252" w:type="pct"/>
            <w:vMerge w:val="restart"/>
            <w:vAlign w:val="center"/>
          </w:tcPr>
          <w:p w14:paraId="79DBF466" w14:textId="77777777" w:rsidR="003B4BC9" w:rsidRPr="00BE24A2" w:rsidRDefault="003B4BC9" w:rsidP="00BE24A2">
            <w:pPr>
              <w:pStyle w:val="scriptNormal"/>
              <w:rPr>
                <w:color w:val="000000" w:themeColor="text1"/>
              </w:rPr>
            </w:pPr>
            <w:r>
              <w:rPr>
                <w:color w:val="000000" w:themeColor="text1"/>
              </w:rPr>
              <w:t>MCSM</w:t>
            </w:r>
          </w:p>
        </w:tc>
        <w:tc>
          <w:tcPr>
            <w:tcW w:w="1881" w:type="pct"/>
            <w:vAlign w:val="center"/>
          </w:tcPr>
          <w:p w14:paraId="05843D9D" w14:textId="77777777" w:rsidR="003B4BC9" w:rsidRDefault="003B4BC9" w:rsidP="00176970">
            <w:pPr>
              <w:pStyle w:val="TabelleText"/>
              <w:spacing w:line="276" w:lineRule="auto"/>
              <w:rPr>
                <w:lang w:val="en-US"/>
              </w:rPr>
            </w:pPr>
            <w:r w:rsidRPr="00176970">
              <w:rPr>
                <w:lang w:val="en-US"/>
              </w:rPr>
              <w:t>MCSM Autosave Generic component function</w:t>
            </w:r>
          </w:p>
        </w:tc>
        <w:tc>
          <w:tcPr>
            <w:tcW w:w="1867" w:type="pct"/>
            <w:vAlign w:val="center"/>
          </w:tcPr>
          <w:p w14:paraId="035C27E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8EDA5F3" w14:textId="17C52998"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tc>
        <w:tc>
          <w:tcPr>
            <w:tcW w:w="1867" w:type="pct"/>
            <w:vAlign w:val="center"/>
          </w:tcPr>
          <w:p w14:paraId="063BD3B6" w14:textId="77777777" w:rsidR="00E550DC" w:rsidRDefault="00E550DC"/>
        </w:tc>
      </w:tr>
      <w:tr w:rsidR="003B4BC9" w14:paraId="7F504F28" w14:textId="77777777" w:rsidTr="001D18E6">
        <w:trPr>
          <w:gridAfter w:val="2"/>
          <w:wAfter w:w="4220" w:type="dxa"/>
          <w:cantSplit/>
          <w:trHeight w:val="454"/>
          <w:tblHeader/>
          <w:jc w:val="center"/>
        </w:trPr>
        <w:tc>
          <w:tcPr>
            <w:tcW w:w="1252" w:type="pct"/>
            <w:vMerge w:val="restart"/>
            <w:vAlign w:val="center"/>
          </w:tcPr>
          <w:p w14:paraId="638442B8" w14:textId="77777777" w:rsidR="003B4BC9" w:rsidRPr="00BE24A2" w:rsidRDefault="003B4BC9" w:rsidP="00BE24A2">
            <w:pPr>
              <w:pStyle w:val="scriptNormal"/>
              <w:rPr>
                <w:color w:val="000000" w:themeColor="text1"/>
              </w:rPr>
            </w:pPr>
            <w:r>
              <w:rPr>
                <w:color w:val="000000" w:themeColor="text1"/>
              </w:rPr>
              <w:t>MS1-CAN</w:t>
            </w:r>
          </w:p>
        </w:tc>
        <w:tc>
          <w:tcPr>
            <w:tcW w:w="1881" w:type="pct"/>
            <w:vAlign w:val="center"/>
          </w:tcPr>
          <w:p w14:paraId="64006C86" w14:textId="77777777" w:rsidR="00E550DC" w:rsidRDefault="00E550DC"/>
        </w:tc>
      </w:tr>
      <w:tr w:rsidR="003B4BC9" w14:paraId="085D0B3A" w14:textId="77777777" w:rsidTr="001D18E6">
        <w:trPr>
          <w:gridAfter w:val="2"/>
          <w:wAfter w:w="4220" w:type="dxa"/>
          <w:cantSplit/>
          <w:trHeight w:val="454"/>
          <w:tblHeader/>
          <w:jc w:val="center"/>
        </w:trPr>
        <w:tc>
          <w:tcPr>
            <w:tcW w:w="1252" w:type="pct"/>
            <w:vMerge w:val="restart"/>
            <w:vAlign w:val="center"/>
          </w:tcPr>
          <w:p w14:paraId="46F9A2BF" w14:textId="77777777" w:rsidR="003B4BC9" w:rsidRPr="00BE24A2" w:rsidRDefault="003B4BC9" w:rsidP="00BE24A2">
            <w:pPr>
              <w:pStyle w:val="scriptNormal"/>
              <w:rPr>
                <w:color w:val="000000" w:themeColor="text1"/>
              </w:rPr>
            </w:pPr>
            <w:r>
              <w:rPr>
                <w:color w:val="000000" w:themeColor="text1"/>
              </w:rPr>
              <w:t>Ethernet-Network</w:t>
            </w:r>
          </w:p>
        </w:tc>
        <w:tc>
          <w:tcPr>
            <w:tcW w:w="1881" w:type="pct"/>
            <w:vAlign w:val="center"/>
          </w:tcPr>
          <w:p w14:paraId="71E564E8" w14:textId="77777777" w:rsidR="00E550DC" w:rsidRDefault="00E550DC"/>
        </w:tc>
      </w:tr>
      <w:tr w:rsidR="003B4BC9" w14:paraId="74E8EFE1" w14:textId="77777777" w:rsidTr="001D18E6">
        <w:trPr>
          <w:gridAfter w:val="1"/>
          <w:wAfter w:w="360" w:type="dxa"/>
          <w:cantSplit/>
          <w:trHeight w:val="454"/>
          <w:tblHeader/>
          <w:jc w:val="center"/>
        </w:trPr>
        <w:tc>
          <w:tcPr>
            <w:tcW w:w="1252" w:type="pct"/>
            <w:vMerge w:val="restart"/>
            <w:vAlign w:val="center"/>
          </w:tcPr>
          <w:p w14:paraId="748455C2" w14:textId="77777777" w:rsidR="003B4BC9" w:rsidRPr="00BE24A2" w:rsidRDefault="003B4BC9" w:rsidP="00BE24A2">
            <w:pPr>
              <w:pStyle w:val="scriptNormal"/>
              <w:rPr>
                <w:color w:val="000000" w:themeColor="text1"/>
              </w:rPr>
            </w:pPr>
            <w:r>
              <w:rPr>
                <w:color w:val="000000" w:themeColor="text1"/>
              </w:rPr>
              <w:t>DDM</w:t>
            </w:r>
          </w:p>
        </w:tc>
        <w:tc>
          <w:tcPr>
            <w:tcW w:w="1881" w:type="pct"/>
            <w:vAlign w:val="center"/>
          </w:tcPr>
          <w:p w14:paraId="13DADB55" w14:textId="77777777" w:rsidR="003B4BC9" w:rsidRDefault="003B4BC9" w:rsidP="00176970">
            <w:pPr>
              <w:pStyle w:val="TabelleText"/>
              <w:spacing w:line="276" w:lineRule="auto"/>
              <w:rPr>
                <w:lang w:val="en-US"/>
              </w:rPr>
            </w:pPr>
            <w:r w:rsidRPr="00176970">
              <w:rPr>
                <w:lang w:val="en-US"/>
              </w:rPr>
              <w:t>DDM Autosave Generic component function</w:t>
            </w:r>
          </w:p>
        </w:tc>
        <w:tc>
          <w:tcPr>
            <w:tcW w:w="1867" w:type="pct"/>
            <w:vAlign w:val="center"/>
          </w:tcPr>
          <w:p w14:paraId="4E1CF61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818A7C4"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34A35645" w14:textId="2E79295D" w:rsidR="003B4BC9" w:rsidRPr="003B4BC9" w:rsidRDefault="003B4BC9" w:rsidP="003B4BC9">
            <w:pPr>
              <w:rPr>
                <w:rFonts w:cs="Arial"/>
                <w:color w:val="7030A0"/>
                <w:sz w:val="16"/>
                <w:szCs w:val="14"/>
              </w:rPr>
            </w:pPr>
          </w:p>
        </w:tc>
      </w:tr>
      <w:tr w:rsidR="003B4BC9" w14:paraId="0C5DC078" w14:textId="77777777" w:rsidTr="001D18E6">
        <w:trPr>
          <w:gridAfter w:val="2"/>
          <w:wAfter w:w="4220" w:type="dxa"/>
          <w:cantSplit/>
          <w:trHeight w:val="454"/>
          <w:tblHeader/>
          <w:jc w:val="center"/>
        </w:trPr>
        <w:tc>
          <w:tcPr>
            <w:tcW w:w="1252" w:type="pct"/>
            <w:vMerge/>
            <w:vAlign w:val="center"/>
          </w:tcPr>
          <w:p w14:paraId="564E1B35" w14:textId="77777777" w:rsidR="003B4BC9" w:rsidRDefault="003B4BC9" w:rsidP="00BE24A2">
            <w:pPr>
              <w:pStyle w:val="scriptNormal"/>
              <w:rPr>
                <w:color w:val="000000" w:themeColor="text1"/>
              </w:rPr>
            </w:pPr>
          </w:p>
        </w:tc>
        <w:tc>
          <w:tcPr>
            <w:tcW w:w="1881" w:type="pct"/>
            <w:vAlign w:val="center"/>
          </w:tcPr>
          <w:p w14:paraId="2747773C" w14:textId="77777777" w:rsidR="00E550DC" w:rsidRDefault="00E550DC"/>
        </w:tc>
      </w:tr>
      <w:tr w:rsidR="003B4BC9" w14:paraId="7235614D" w14:textId="77777777" w:rsidTr="001D18E6">
        <w:trPr>
          <w:cantSplit/>
          <w:trHeight w:val="454"/>
          <w:tblHeader/>
          <w:jc w:val="center"/>
        </w:trPr>
        <w:tc>
          <w:tcPr>
            <w:tcW w:w="1252" w:type="pct"/>
            <w:vMerge w:val="restart"/>
            <w:vAlign w:val="center"/>
          </w:tcPr>
          <w:p w14:paraId="7BB6133B" w14:textId="77777777" w:rsidR="003B4BC9" w:rsidRPr="00BE24A2" w:rsidRDefault="003B4BC9" w:rsidP="00BE24A2">
            <w:pPr>
              <w:pStyle w:val="scriptNormal"/>
              <w:rPr>
                <w:color w:val="000000" w:themeColor="text1"/>
              </w:rPr>
            </w:pPr>
            <w:r>
              <w:rPr>
                <w:color w:val="000000" w:themeColor="text1"/>
              </w:rPr>
              <w:t>PDM</w:t>
            </w:r>
          </w:p>
        </w:tc>
        <w:tc>
          <w:tcPr>
            <w:tcW w:w="1881" w:type="pct"/>
            <w:vAlign w:val="center"/>
          </w:tcPr>
          <w:p w14:paraId="130CC7DB" w14:textId="77777777" w:rsidR="003B4BC9" w:rsidRDefault="003B4BC9" w:rsidP="00176970">
            <w:pPr>
              <w:pStyle w:val="TabelleText"/>
              <w:spacing w:line="276" w:lineRule="auto"/>
              <w:rPr>
                <w:lang w:val="en-US"/>
              </w:rPr>
            </w:pPr>
            <w:r w:rsidRPr="00176970">
              <w:rPr>
                <w:lang w:val="en-US"/>
              </w:rPr>
              <w:t>PDM Autosave Generic Component function</w:t>
            </w:r>
          </w:p>
        </w:tc>
        <w:tc>
          <w:tcPr>
            <w:tcW w:w="1867" w:type="pct"/>
            <w:vAlign w:val="center"/>
          </w:tcPr>
          <w:p w14:paraId="6C5BD52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A0C3226"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tc>
        <w:tc>
          <w:tcPr>
            <w:tcW w:w="1867" w:type="pct"/>
            <w:vAlign w:val="center"/>
          </w:tcPr>
          <w:p w14:paraId="60ECA9A7" w14:textId="77777777" w:rsidR="00E550DC" w:rsidRDefault="00E550DC"/>
        </w:tc>
      </w:tr>
      <w:tr w:rsidR="003B4BC9" w14:paraId="35BDC2C4" w14:textId="77777777" w:rsidTr="001D18E6">
        <w:trPr>
          <w:cantSplit/>
          <w:trHeight w:val="454"/>
          <w:tblHeader/>
          <w:jc w:val="center"/>
        </w:trPr>
        <w:tc>
          <w:tcPr>
            <w:tcW w:w="1252" w:type="pct"/>
            <w:vMerge w:val="restart"/>
            <w:vAlign w:val="center"/>
          </w:tcPr>
          <w:p w14:paraId="04E2CDEC" w14:textId="77777777" w:rsidR="003B4BC9" w:rsidRPr="00BE24A2" w:rsidRDefault="003B4BC9" w:rsidP="00BE24A2">
            <w:pPr>
              <w:pStyle w:val="scriptNormal"/>
              <w:rPr>
                <w:color w:val="000000" w:themeColor="text1"/>
              </w:rPr>
            </w:pPr>
            <w:r>
              <w:rPr>
                <w:color w:val="000000" w:themeColor="text1"/>
              </w:rPr>
              <w:t>DSM</w:t>
            </w:r>
          </w:p>
        </w:tc>
        <w:tc>
          <w:tcPr>
            <w:tcW w:w="1881" w:type="pct"/>
            <w:vAlign w:val="center"/>
          </w:tcPr>
          <w:p w14:paraId="0C028F75" w14:textId="77777777" w:rsidR="003B4BC9" w:rsidRDefault="003B4BC9" w:rsidP="00176970">
            <w:pPr>
              <w:pStyle w:val="TabelleText"/>
              <w:spacing w:line="276" w:lineRule="auto"/>
              <w:rPr>
                <w:lang w:val="en-US"/>
              </w:rPr>
            </w:pPr>
            <w:r w:rsidRPr="00176970">
              <w:rPr>
                <w:lang w:val="en-US"/>
              </w:rPr>
              <w:t>DSM Autosave Generic component function</w:t>
            </w:r>
          </w:p>
        </w:tc>
        <w:tc>
          <w:tcPr>
            <w:tcW w:w="1867" w:type="pct"/>
            <w:vAlign w:val="center"/>
          </w:tcPr>
          <w:p w14:paraId="5946423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767E39E"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tc>
        <w:tc>
          <w:tcPr>
            <w:tcW w:w="1867" w:type="pct"/>
            <w:vAlign w:val="center"/>
          </w:tcPr>
          <w:p w14:paraId="67940CD9" w14:textId="77777777" w:rsidR="00E550DC" w:rsidRDefault="00E550DC"/>
        </w:tc>
      </w:tr>
      <w:tr w:rsidR="003B4BC9" w14:paraId="6CAE16DB" w14:textId="77777777" w:rsidTr="001D18E6">
        <w:trPr>
          <w:gridAfter w:val="2"/>
          <w:wAfter w:w="4220" w:type="dxa"/>
          <w:cantSplit/>
          <w:trHeight w:val="454"/>
          <w:tblHeader/>
          <w:jc w:val="center"/>
        </w:trPr>
        <w:tc>
          <w:tcPr>
            <w:tcW w:w="1252" w:type="pct"/>
            <w:vMerge w:val="restart"/>
            <w:vAlign w:val="center"/>
          </w:tcPr>
          <w:p w14:paraId="4BE59C30" w14:textId="77777777" w:rsidR="003B4BC9" w:rsidRPr="00BE24A2" w:rsidRDefault="003B4BC9" w:rsidP="00BE24A2">
            <w:pPr>
              <w:pStyle w:val="scriptNormal"/>
              <w:rPr>
                <w:color w:val="000000" w:themeColor="text1"/>
              </w:rPr>
            </w:pPr>
            <w:r>
              <w:rPr>
                <w:color w:val="000000" w:themeColor="text1"/>
              </w:rPr>
              <w:t>Vehicle</w:t>
            </w:r>
          </w:p>
        </w:tc>
        <w:tc>
          <w:tcPr>
            <w:tcW w:w="1881" w:type="pct"/>
            <w:vAlign w:val="center"/>
          </w:tcPr>
          <w:p w14:paraId="42A5C61D" w14:textId="77777777" w:rsidR="00E550DC" w:rsidRDefault="00E550DC"/>
        </w:tc>
      </w:tr>
      <w:tr w:rsidR="003B4BC9" w14:paraId="0B25F3AC" w14:textId="77777777" w:rsidTr="001D18E6">
        <w:trPr>
          <w:gridAfter w:val="2"/>
          <w:wAfter w:w="4220" w:type="dxa"/>
          <w:cantSplit/>
          <w:trHeight w:val="454"/>
          <w:tblHeader/>
          <w:jc w:val="center"/>
        </w:trPr>
        <w:tc>
          <w:tcPr>
            <w:tcW w:w="1252" w:type="pct"/>
            <w:vMerge w:val="restart"/>
            <w:vAlign w:val="center"/>
          </w:tcPr>
          <w:p w14:paraId="6DAFC4F8" w14:textId="77777777" w:rsidR="003B4BC9" w:rsidRPr="00BE24A2" w:rsidRDefault="003B4BC9" w:rsidP="00BE24A2">
            <w:pPr>
              <w:pStyle w:val="scriptNormal"/>
              <w:rPr>
                <w:color w:val="000000" w:themeColor="text1"/>
              </w:rPr>
            </w:pPr>
            <w:r>
              <w:rPr>
                <w:color w:val="000000" w:themeColor="text1"/>
              </w:rPr>
              <w:t>CAN-Network</w:t>
            </w:r>
          </w:p>
        </w:tc>
        <w:tc>
          <w:tcPr>
            <w:tcW w:w="1881" w:type="pct"/>
            <w:vAlign w:val="center"/>
          </w:tcPr>
          <w:p w14:paraId="0B245037" w14:textId="77777777" w:rsidR="00E550DC" w:rsidRDefault="00E550DC"/>
        </w:tc>
      </w:tr>
      <w:tr w:rsidR="003B4BC9" w14:paraId="0FA40594" w14:textId="77777777" w:rsidTr="001D18E6">
        <w:trPr>
          <w:gridAfter w:val="2"/>
          <w:wAfter w:w="4220" w:type="dxa"/>
          <w:cantSplit/>
          <w:trHeight w:val="454"/>
          <w:tblHeader/>
          <w:jc w:val="center"/>
        </w:trPr>
        <w:tc>
          <w:tcPr>
            <w:tcW w:w="1252" w:type="pct"/>
            <w:vMerge w:val="restart"/>
            <w:vAlign w:val="center"/>
          </w:tcPr>
          <w:p w14:paraId="4A01CEF9" w14:textId="77777777" w:rsidR="003B4BC9" w:rsidRPr="00BE24A2" w:rsidRDefault="003B4BC9" w:rsidP="00BE24A2">
            <w:pPr>
              <w:pStyle w:val="scriptNormal"/>
              <w:rPr>
                <w:color w:val="000000" w:themeColor="text1"/>
              </w:rPr>
            </w:pPr>
            <w:r>
              <w:rPr>
                <w:color w:val="000000" w:themeColor="text1"/>
              </w:rPr>
              <w:t>Actuator</w:t>
            </w:r>
          </w:p>
        </w:tc>
        <w:tc>
          <w:tcPr>
            <w:tcW w:w="1881" w:type="pct"/>
            <w:vAlign w:val="center"/>
          </w:tcPr>
          <w:p w14:paraId="426DF6DB" w14:textId="77777777" w:rsidR="00E550DC" w:rsidRDefault="00E550DC"/>
        </w:tc>
      </w:tr>
      <w:tr w:rsidR="003B4BC9" w14:paraId="1F568B55" w14:textId="77777777" w:rsidTr="001D18E6">
        <w:trPr>
          <w:cantSplit/>
          <w:trHeight w:val="454"/>
          <w:tblHeader/>
          <w:jc w:val="center"/>
        </w:trPr>
        <w:tc>
          <w:tcPr>
            <w:tcW w:w="1252" w:type="pct"/>
            <w:vMerge w:val="restart"/>
            <w:vAlign w:val="center"/>
          </w:tcPr>
          <w:p w14:paraId="2276C653" w14:textId="77777777" w:rsidR="003B4BC9" w:rsidRPr="00BE24A2" w:rsidRDefault="003B4BC9" w:rsidP="00BE24A2">
            <w:pPr>
              <w:pStyle w:val="scriptNormal"/>
              <w:rPr>
                <w:color w:val="000000" w:themeColor="text1"/>
              </w:rPr>
            </w:pPr>
            <w:r>
              <w:rPr>
                <w:color w:val="000000" w:themeColor="text1"/>
              </w:rPr>
              <w:lastRenderedPageBreak/>
              <w:t>ECG</w:t>
            </w:r>
          </w:p>
        </w:tc>
        <w:tc>
          <w:tcPr>
            <w:tcW w:w="1881" w:type="pct"/>
            <w:vAlign w:val="center"/>
          </w:tcPr>
          <w:p w14:paraId="41A32389" w14:textId="77777777" w:rsidR="003B4BC9" w:rsidRDefault="003B4BC9" w:rsidP="00176970">
            <w:pPr>
              <w:pStyle w:val="TabelleText"/>
              <w:spacing w:line="276" w:lineRule="auto"/>
              <w:rPr>
                <w:lang w:val="en-US"/>
              </w:rPr>
            </w:pPr>
            <w:r w:rsidRPr="00176970">
              <w:rPr>
                <w:lang w:val="en-US"/>
              </w:rPr>
              <w:t>ECG Autosave Generic component function</w:t>
            </w:r>
          </w:p>
        </w:tc>
        <w:tc>
          <w:tcPr>
            <w:tcW w:w="1867" w:type="pct"/>
            <w:vAlign w:val="center"/>
          </w:tcPr>
          <w:p w14:paraId="2A97204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2BD1D28"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tc>
        <w:tc>
          <w:tcPr>
            <w:tcW w:w="1867" w:type="pct"/>
            <w:vAlign w:val="center"/>
          </w:tcPr>
          <w:p w14:paraId="2C143C35" w14:textId="77777777" w:rsidR="00E550DC" w:rsidRDefault="00E550DC"/>
        </w:tc>
      </w:tr>
      <w:tr w:rsidR="003B4BC9" w14:paraId="7A54BBAA" w14:textId="77777777" w:rsidTr="001D18E6">
        <w:trPr>
          <w:gridAfter w:val="2"/>
          <w:wAfter w:w="4220" w:type="dxa"/>
          <w:cantSplit/>
          <w:trHeight w:val="454"/>
          <w:tblHeader/>
          <w:jc w:val="center"/>
        </w:trPr>
        <w:tc>
          <w:tcPr>
            <w:tcW w:w="1252" w:type="pct"/>
            <w:vMerge w:val="restart"/>
            <w:vAlign w:val="center"/>
          </w:tcPr>
          <w:p w14:paraId="562C10B2" w14:textId="77777777" w:rsidR="003B4BC9" w:rsidRPr="00BE24A2" w:rsidRDefault="003B4BC9" w:rsidP="00BE24A2">
            <w:pPr>
              <w:pStyle w:val="scriptNormal"/>
              <w:rPr>
                <w:color w:val="000000" w:themeColor="text1"/>
              </w:rPr>
            </w:pPr>
            <w:r>
              <w:rPr>
                <w:color w:val="000000" w:themeColor="text1"/>
              </w:rPr>
              <w:t>HS3-CAN</w:t>
            </w:r>
          </w:p>
        </w:tc>
        <w:tc>
          <w:tcPr>
            <w:tcW w:w="1881" w:type="pct"/>
            <w:vAlign w:val="center"/>
          </w:tcPr>
          <w:p w14:paraId="73896E2D" w14:textId="77777777" w:rsidR="00E550DC" w:rsidRDefault="00E550DC"/>
        </w:tc>
      </w:tr>
      <w:tr w:rsidR="003B4BC9" w14:paraId="68FB6144" w14:textId="77777777" w:rsidTr="001D18E6">
        <w:trPr>
          <w:gridAfter w:val="2"/>
          <w:wAfter w:w="4220" w:type="dxa"/>
          <w:cantSplit/>
          <w:trHeight w:val="454"/>
          <w:tblHeader/>
          <w:jc w:val="center"/>
        </w:trPr>
        <w:tc>
          <w:tcPr>
            <w:tcW w:w="1252" w:type="pct"/>
            <w:vMerge w:val="restart"/>
            <w:vAlign w:val="center"/>
          </w:tcPr>
          <w:p w14:paraId="1FB06AC3" w14:textId="77777777" w:rsidR="003B4BC9" w:rsidRPr="00BE24A2" w:rsidRDefault="003B4BC9" w:rsidP="00BE24A2">
            <w:pPr>
              <w:pStyle w:val="scriptNormal"/>
              <w:rPr>
                <w:color w:val="000000" w:themeColor="text1"/>
              </w:rPr>
            </w:pPr>
            <w:r>
              <w:rPr>
                <w:color w:val="000000" w:themeColor="text1"/>
              </w:rPr>
              <w:t>BCM</w:t>
            </w:r>
          </w:p>
        </w:tc>
        <w:tc>
          <w:tcPr>
            <w:tcW w:w="1881" w:type="pct"/>
            <w:vAlign w:val="center"/>
          </w:tcPr>
          <w:p w14:paraId="4DFC7402" w14:textId="77777777" w:rsidR="00E550DC" w:rsidRDefault="00E550DC"/>
        </w:tc>
      </w:tr>
      <w:tr w:rsidR="003B4BC9" w14:paraId="5E2CE5DE" w14:textId="77777777" w:rsidTr="001D18E6">
        <w:trPr>
          <w:gridAfter w:val="2"/>
          <w:wAfter w:w="4220" w:type="dxa"/>
          <w:cantSplit/>
          <w:trHeight w:val="454"/>
          <w:tblHeader/>
          <w:jc w:val="center"/>
        </w:trPr>
        <w:tc>
          <w:tcPr>
            <w:tcW w:w="1252" w:type="pct"/>
            <w:vMerge w:val="restart"/>
            <w:vAlign w:val="center"/>
          </w:tcPr>
          <w:p w14:paraId="0ECF672A" w14:textId="77777777" w:rsidR="003B4BC9" w:rsidRPr="00BE24A2" w:rsidRDefault="003B4BC9" w:rsidP="00BE24A2">
            <w:pPr>
              <w:pStyle w:val="scriptNormal"/>
              <w:rPr>
                <w:color w:val="000000" w:themeColor="text1"/>
              </w:rPr>
            </w:pPr>
            <w:r>
              <w:rPr>
                <w:color w:val="000000" w:themeColor="text1"/>
              </w:rPr>
              <w:t>FD1-CAN</w:t>
            </w:r>
          </w:p>
        </w:tc>
        <w:tc>
          <w:tcPr>
            <w:tcW w:w="1881" w:type="pct"/>
            <w:vAlign w:val="center"/>
          </w:tcPr>
          <w:p w14:paraId="45B57A98" w14:textId="77777777" w:rsidR="00E550DC" w:rsidRDefault="00E550DC"/>
        </w:tc>
      </w:tr>
      <w:tr w:rsidR="003B4BC9" w14:paraId="0FD78F49" w14:textId="77777777" w:rsidTr="001D18E6">
        <w:trPr>
          <w:gridAfter w:val="2"/>
          <w:wAfter w:w="4220" w:type="dxa"/>
          <w:cantSplit/>
          <w:trHeight w:val="454"/>
          <w:tblHeader/>
          <w:jc w:val="center"/>
        </w:trPr>
        <w:tc>
          <w:tcPr>
            <w:tcW w:w="1252" w:type="pct"/>
            <w:vMerge w:val="restart"/>
            <w:vAlign w:val="center"/>
          </w:tcPr>
          <w:p w14:paraId="7B7B6EE1" w14:textId="77777777" w:rsidR="003B4BC9" w:rsidRPr="00BE24A2" w:rsidRDefault="003B4BC9" w:rsidP="00BE24A2">
            <w:pPr>
              <w:pStyle w:val="scriptNormal"/>
              <w:rPr>
                <w:color w:val="000000" w:themeColor="text1"/>
              </w:rPr>
            </w:pPr>
            <w:r>
              <w:rPr>
                <w:color w:val="000000" w:themeColor="text1"/>
              </w:rPr>
              <w:t>Vehicle (Physical)</w:t>
            </w:r>
          </w:p>
        </w:tc>
        <w:tc>
          <w:tcPr>
            <w:tcW w:w="1881" w:type="pct"/>
            <w:vAlign w:val="center"/>
          </w:tcPr>
          <w:p w14:paraId="4959A9E5" w14:textId="77777777" w:rsidR="00E550DC" w:rsidRDefault="00E550DC"/>
        </w:tc>
      </w:tr>
      <w:tr w:rsidR="003B4BC9" w14:paraId="038629BC" w14:textId="77777777" w:rsidTr="001D18E6">
        <w:trPr>
          <w:gridAfter w:val="2"/>
          <w:wAfter w:w="4220" w:type="dxa"/>
          <w:cantSplit/>
          <w:trHeight w:val="454"/>
          <w:tblHeader/>
          <w:jc w:val="center"/>
        </w:trPr>
        <w:tc>
          <w:tcPr>
            <w:tcW w:w="1252" w:type="pct"/>
            <w:vMerge w:val="restart"/>
            <w:vAlign w:val="center"/>
          </w:tcPr>
          <w:p w14:paraId="5BA095DF" w14:textId="77777777" w:rsidR="003B4BC9" w:rsidRPr="00BE24A2" w:rsidRDefault="003B4BC9" w:rsidP="00BE24A2">
            <w:pPr>
              <w:pStyle w:val="scriptNormal"/>
              <w:rPr>
                <w:color w:val="000000" w:themeColor="text1"/>
              </w:rPr>
            </w:pPr>
            <w:r>
              <w:rPr>
                <w:color w:val="000000" w:themeColor="text1"/>
              </w:rPr>
              <w:t>Sensor</w:t>
            </w:r>
          </w:p>
        </w:tc>
        <w:tc>
          <w:tcPr>
            <w:tcW w:w="1881" w:type="pct"/>
            <w:vAlign w:val="center"/>
          </w:tcPr>
          <w:p w14:paraId="3AA26840" w14:textId="77777777" w:rsidR="00E550DC" w:rsidRDefault="00E550DC"/>
        </w:tc>
      </w:tr>
      <w:tr w:rsidR="003B4BC9" w14:paraId="423F177C" w14:textId="77777777" w:rsidTr="001D18E6">
        <w:trPr>
          <w:gridAfter w:val="2"/>
          <w:wAfter w:w="4220" w:type="dxa"/>
          <w:cantSplit/>
          <w:trHeight w:val="454"/>
          <w:tblHeader/>
          <w:jc w:val="center"/>
        </w:trPr>
        <w:tc>
          <w:tcPr>
            <w:tcW w:w="1252" w:type="pct"/>
            <w:vMerge w:val="restart"/>
            <w:vAlign w:val="center"/>
          </w:tcPr>
          <w:p w14:paraId="4CFBB38A" w14:textId="77777777" w:rsidR="003B4BC9" w:rsidRPr="00BE24A2" w:rsidRDefault="003B4BC9" w:rsidP="00BE24A2">
            <w:pPr>
              <w:pStyle w:val="scriptNormal"/>
              <w:rPr>
                <w:color w:val="000000" w:themeColor="text1"/>
              </w:rPr>
            </w:pPr>
            <w:r>
              <w:rPr>
                <w:color w:val="000000" w:themeColor="text1"/>
              </w:rPr>
              <w:t>AHUD</w:t>
            </w:r>
          </w:p>
        </w:tc>
        <w:tc>
          <w:tcPr>
            <w:tcW w:w="1881" w:type="pct"/>
            <w:vAlign w:val="center"/>
          </w:tcPr>
          <w:p w14:paraId="6F238F58" w14:textId="77777777" w:rsidR="00E550DC" w:rsidRDefault="00E550DC"/>
        </w:tc>
      </w:tr>
    </w:tbl>
    <w:p w14:paraId="1402E81D" w14:textId="398D38C7" w:rsidR="00072314" w:rsidRDefault="00072314" w:rsidP="00072314">
      <w:pPr>
        <w:pStyle w:val="Caption"/>
      </w:pPr>
      <w:bookmarkStart w:id="131" w:name="_Ref10186171"/>
      <w:bookmarkStart w:id="132" w:name="_Toc35000667"/>
      <w:bookmarkStart w:id="133" w:name="_Toc66170381"/>
      <w:r w:rsidRPr="00702453">
        <w:t xml:space="preserve">Table </w:t>
      </w:r>
      <w:r>
        <w:rPr>
          <w:noProof/>
        </w:rPr>
        <w:fldChar w:fldCharType="begin"/>
      </w:r>
      <w:r>
        <w:rPr>
          <w:noProof/>
        </w:rPr>
        <w:instrText xml:space="preserve"> STYLEREF 1 \s </w:instrText>
      </w:r>
      <w:r>
        <w:rPr>
          <w:noProof/>
        </w:rPr>
        <w:fldChar w:fldCharType="separate"/>
      </w:r>
      <w:r w:rsidR="009B00D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9</w:t>
      </w:r>
      <w:r>
        <w:rPr>
          <w:noProof/>
        </w:rPr>
        <w:fldChar w:fldCharType="end"/>
      </w:r>
      <w:r w:rsidRPr="00702453">
        <w:t xml:space="preserve">: </w:t>
      </w:r>
      <w:bookmarkStart w:id="134" w:name="_Ref10186287"/>
      <w:r>
        <w:t>Function Allocation Table</w:t>
      </w:r>
      <w:bookmarkEnd w:id="131"/>
      <w:bookmarkEnd w:id="134"/>
      <w:r>
        <w:t xml:space="preserve"> (Basic)</w:t>
      </w:r>
      <w:bookmarkEnd w:id="132"/>
      <w:bookmarkEnd w:id="133"/>
    </w:p>
    <w:p w14:paraId="4E8F6ED6" w14:textId="77777777" w:rsidR="00072314" w:rsidRPr="000E3FCD" w:rsidRDefault="00072314" w:rsidP="00072314"/>
    <w:tbl>
      <w:tblPr>
        <w:tblStyle w:val="TableGrid"/>
        <w:tblW w:w="5000" w:type="pct"/>
        <w:tblLook w:val="01E0" w:firstRow="1" w:lastRow="1" w:firstColumn="1" w:lastColumn="1" w:noHBand="0" w:noVBand="0"/>
      </w:tblPr>
      <w:tblGrid>
        <w:gridCol w:w="2451"/>
        <w:gridCol w:w="627"/>
        <w:gridCol w:w="3387"/>
        <w:gridCol w:w="3024"/>
        <w:gridCol w:w="627"/>
        <w:gridCol w:w="222"/>
      </w:tblGrid>
      <w:tr w:rsidR="00072314" w14:paraId="7CF5281D" w14:textId="77777777" w:rsidTr="001D18E6">
        <w:trPr>
          <w:gridAfter w:val="1"/>
          <w:wAfter w:w="360" w:type="dxa"/>
        </w:trPr>
        <w:tc>
          <w:tcPr>
            <w:tcW w:w="1522" w:type="pct"/>
            <w:gridSpan w:val="2"/>
            <w:shd w:val="clear" w:color="auto" w:fill="D9D9D9" w:themeFill="background1" w:themeFillShade="D9"/>
          </w:tcPr>
          <w:p w14:paraId="6F9BDA76" w14:textId="77777777" w:rsidR="00072314" w:rsidRDefault="00072314" w:rsidP="001D18E6">
            <w:pPr>
              <w:pStyle w:val="TableHeader0"/>
              <w:spacing w:line="276" w:lineRule="auto"/>
              <w:jc w:val="center"/>
              <w:rPr>
                <w:lang w:val="en-GB"/>
              </w:rPr>
            </w:pPr>
            <w:r>
              <w:rPr>
                <w:lang w:val="en-GB"/>
              </w:rPr>
              <w:t>Component</w:t>
            </w:r>
          </w:p>
        </w:tc>
        <w:tc>
          <w:tcPr>
            <w:tcW w:w="1681" w:type="pct"/>
            <w:shd w:val="clear" w:color="auto" w:fill="D9D9D9" w:themeFill="background1" w:themeFillShade="D9"/>
          </w:tcPr>
          <w:p w14:paraId="4918CF16" w14:textId="77777777" w:rsidR="00072314" w:rsidRDefault="00072314" w:rsidP="001D18E6">
            <w:pPr>
              <w:pStyle w:val="TableHeader0"/>
              <w:spacing w:line="276" w:lineRule="auto"/>
              <w:jc w:val="center"/>
              <w:rPr>
                <w:lang w:val="en-GB"/>
              </w:rPr>
            </w:pPr>
            <w:r>
              <w:rPr>
                <w:lang w:val="en-GB"/>
              </w:rPr>
              <w:t>Technology Function Name</w:t>
            </w:r>
          </w:p>
        </w:tc>
        <w:tc>
          <w:tcPr>
            <w:tcW w:w="1797" w:type="pct"/>
            <w:gridSpan w:val="2"/>
            <w:shd w:val="clear" w:color="auto" w:fill="D9D9D9" w:themeFill="background1" w:themeFillShade="D9"/>
          </w:tcPr>
          <w:p w14:paraId="57CD6053" w14:textId="77777777" w:rsidR="00072314" w:rsidRPr="00C527E0" w:rsidRDefault="00072314" w:rsidP="001D18E6">
            <w:pPr>
              <w:pStyle w:val="TableHeader0"/>
              <w:spacing w:line="276" w:lineRule="auto"/>
              <w:jc w:val="center"/>
              <w:rPr>
                <w:lang w:val="en-GB"/>
              </w:rPr>
            </w:pPr>
            <w:r>
              <w:rPr>
                <w:lang w:val="en-GB"/>
              </w:rPr>
              <w:t>TSR</w:t>
            </w:r>
          </w:p>
        </w:tc>
      </w:tr>
      <w:tr w:rsidR="00072314" w14:paraId="4C72AC8F" w14:textId="77777777" w:rsidTr="0004232F">
        <w:trPr>
          <w:gridAfter w:val="1"/>
          <w:wAfter w:w="360" w:type="dxa"/>
          <w:trHeight w:val="334"/>
        </w:trPr>
        <w:tc>
          <w:tcPr>
            <w:tcW w:w="1213" w:type="pct"/>
            <w:shd w:val="clear" w:color="auto" w:fill="D9D9D9" w:themeFill="background1" w:themeFillShade="D9"/>
          </w:tcPr>
          <w:p w14:paraId="6410EA2D" w14:textId="77777777" w:rsidR="00072314" w:rsidRDefault="00072314" w:rsidP="001D18E6">
            <w:pPr>
              <w:pStyle w:val="TableHeader0"/>
              <w:spacing w:line="276" w:lineRule="auto"/>
              <w:jc w:val="center"/>
              <w:rPr>
                <w:lang w:val="en-GB"/>
              </w:rPr>
            </w:pPr>
            <w:r>
              <w:rPr>
                <w:lang w:val="en-GB"/>
              </w:rPr>
              <w:t>Name</w:t>
            </w:r>
          </w:p>
        </w:tc>
        <w:tc>
          <w:tcPr>
            <w:tcW w:w="309" w:type="pct"/>
            <w:shd w:val="clear" w:color="auto" w:fill="D9D9D9" w:themeFill="background1" w:themeFillShade="D9"/>
          </w:tcPr>
          <w:p w14:paraId="77F4B41C" w14:textId="77777777" w:rsidR="00072314" w:rsidRDefault="00072314" w:rsidP="001D18E6">
            <w:pPr>
              <w:pStyle w:val="TableHeader0"/>
              <w:spacing w:line="276" w:lineRule="auto"/>
              <w:jc w:val="center"/>
              <w:rPr>
                <w:lang w:val="en-GB"/>
              </w:rPr>
            </w:pPr>
            <w:r>
              <w:rPr>
                <w:lang w:val="en-GB"/>
              </w:rPr>
              <w:t>ASIL</w:t>
            </w:r>
          </w:p>
        </w:tc>
        <w:tc>
          <w:tcPr>
            <w:tcW w:w="1681" w:type="pct"/>
            <w:shd w:val="clear" w:color="auto" w:fill="D9D9D9" w:themeFill="background1" w:themeFillShade="D9"/>
          </w:tcPr>
          <w:p w14:paraId="01AE885E" w14:textId="77777777" w:rsidR="00072314" w:rsidRDefault="00072314" w:rsidP="001D18E6">
            <w:pPr>
              <w:pStyle w:val="TableHeader0"/>
              <w:spacing w:line="276" w:lineRule="auto"/>
              <w:jc w:val="center"/>
              <w:rPr>
                <w:lang w:val="en-GB"/>
              </w:rPr>
            </w:pPr>
          </w:p>
        </w:tc>
        <w:tc>
          <w:tcPr>
            <w:tcW w:w="1489" w:type="pct"/>
            <w:shd w:val="clear" w:color="auto" w:fill="D9D9D9" w:themeFill="background1" w:themeFillShade="D9"/>
          </w:tcPr>
          <w:p w14:paraId="1FB22ABC" w14:textId="77777777" w:rsidR="00072314" w:rsidRDefault="00072314" w:rsidP="001D18E6">
            <w:pPr>
              <w:pStyle w:val="TableHeader0"/>
              <w:spacing w:line="276" w:lineRule="auto"/>
              <w:jc w:val="center"/>
              <w:rPr>
                <w:lang w:val="en-GB"/>
              </w:rPr>
            </w:pPr>
            <w:r>
              <w:rPr>
                <w:lang w:val="en-GB"/>
              </w:rPr>
              <w:t>ID</w:t>
            </w:r>
          </w:p>
        </w:tc>
        <w:tc>
          <w:tcPr>
            <w:tcW w:w="308" w:type="pct"/>
            <w:shd w:val="clear" w:color="auto" w:fill="D9D9D9" w:themeFill="background1" w:themeFillShade="D9"/>
          </w:tcPr>
          <w:p w14:paraId="111E24B3" w14:textId="77777777" w:rsidR="00072314" w:rsidRDefault="00072314" w:rsidP="001D18E6">
            <w:pPr>
              <w:pStyle w:val="TableHeader0"/>
              <w:spacing w:line="276" w:lineRule="auto"/>
              <w:jc w:val="center"/>
              <w:rPr>
                <w:lang w:val="en-GB"/>
              </w:rPr>
            </w:pPr>
            <w:r>
              <w:rPr>
                <w:lang w:val="en-GB"/>
              </w:rPr>
              <w:t>ASIL</w:t>
            </w:r>
          </w:p>
        </w:tc>
      </w:tr>
      <w:tr w:rsidR="00072314" w14:paraId="301AD412" w14:textId="77777777" w:rsidTr="0004232F">
        <w:trPr>
          <w:gridAfter w:val="1"/>
          <w:wAfter w:w="360" w:type="dxa"/>
        </w:trPr>
        <w:tc>
          <w:tcPr>
            <w:tcW w:w="1213" w:type="pct"/>
            <w:vMerge w:val="restart"/>
            <w:hideMark/>
          </w:tcPr>
          <w:p w14:paraId="6652D95E" w14:textId="77777777" w:rsidR="00072314" w:rsidRPr="00E60F8D" w:rsidRDefault="00072314" w:rsidP="001D18E6">
            <w:pPr>
              <w:pStyle w:val="TabelleText"/>
              <w:spacing w:line="276" w:lineRule="auto"/>
            </w:pPr>
            <w:r w:rsidRPr="00E60F8D">
              <w:t>Component 1</w:t>
            </w:r>
          </w:p>
        </w:tc>
        <w:tc>
          <w:tcPr>
            <w:tcW w:w="309" w:type="pct"/>
            <w:vMerge w:val="restart"/>
          </w:tcPr>
          <w:p w14:paraId="1369C8D0" w14:textId="77777777" w:rsidR="00072314" w:rsidRPr="00E60F8D" w:rsidRDefault="00072314" w:rsidP="001D18E6">
            <w:pPr>
              <w:pStyle w:val="TabelleText"/>
              <w:spacing w:line="276" w:lineRule="auto"/>
            </w:pPr>
          </w:p>
        </w:tc>
        <w:tc>
          <w:tcPr>
            <w:tcW w:w="1681" w:type="pct"/>
            <w:vMerge w:val="restart"/>
          </w:tcPr>
          <w:p w14:paraId="5C4988FC" w14:textId="77777777" w:rsidR="00072314" w:rsidRPr="00E60F8D" w:rsidRDefault="00072314" w:rsidP="001D18E6">
            <w:pPr>
              <w:pStyle w:val="TabelleText"/>
              <w:spacing w:line="276" w:lineRule="auto"/>
            </w:pPr>
            <w:r>
              <w:t xml:space="preserve">Impl. </w:t>
            </w:r>
            <w:r w:rsidRPr="00E60F8D">
              <w:t>Function 1</w:t>
            </w:r>
          </w:p>
        </w:tc>
        <w:tc>
          <w:tcPr>
            <w:tcW w:w="1489" w:type="pct"/>
            <w:hideMark/>
          </w:tcPr>
          <w:p w14:paraId="0C1918F2" w14:textId="77777777" w:rsidR="00072314" w:rsidRPr="00E60F8D" w:rsidRDefault="00072314" w:rsidP="001D18E6">
            <w:pPr>
              <w:pStyle w:val="TabelleText"/>
              <w:spacing w:line="276" w:lineRule="auto"/>
            </w:pPr>
            <w:r>
              <w:t>Req 1-1: “Some req name”</w:t>
            </w:r>
          </w:p>
        </w:tc>
        <w:tc>
          <w:tcPr>
            <w:tcW w:w="308" w:type="pct"/>
          </w:tcPr>
          <w:p w14:paraId="39DEB6E2" w14:textId="77777777" w:rsidR="00072314" w:rsidRPr="00E60F8D" w:rsidRDefault="00072314" w:rsidP="001D18E6"/>
        </w:tc>
      </w:tr>
      <w:tr w:rsidR="00072314" w14:paraId="47BA62CF" w14:textId="77777777" w:rsidTr="0004232F">
        <w:trPr>
          <w:gridAfter w:val="1"/>
          <w:wAfter w:w="360" w:type="dxa"/>
        </w:trPr>
        <w:tc>
          <w:tcPr>
            <w:tcW w:w="1213" w:type="pct"/>
            <w:vMerge/>
          </w:tcPr>
          <w:p w14:paraId="10467376" w14:textId="77777777" w:rsidR="00072314" w:rsidRPr="00E60F8D" w:rsidRDefault="00072314" w:rsidP="001D18E6">
            <w:pPr>
              <w:pStyle w:val="TabelleText"/>
              <w:spacing w:line="276" w:lineRule="auto"/>
            </w:pPr>
          </w:p>
        </w:tc>
        <w:tc>
          <w:tcPr>
            <w:tcW w:w="309" w:type="pct"/>
            <w:vMerge/>
          </w:tcPr>
          <w:p w14:paraId="79C81CD4" w14:textId="77777777" w:rsidR="00072314" w:rsidRPr="00E60F8D" w:rsidRDefault="00072314" w:rsidP="001D18E6">
            <w:pPr>
              <w:pStyle w:val="TabelleText"/>
              <w:spacing w:line="276" w:lineRule="auto"/>
            </w:pPr>
          </w:p>
        </w:tc>
        <w:tc>
          <w:tcPr>
            <w:tcW w:w="1681" w:type="pct"/>
            <w:vMerge/>
          </w:tcPr>
          <w:p w14:paraId="0D06DC3E" w14:textId="77777777" w:rsidR="00072314" w:rsidRDefault="00072314" w:rsidP="001D18E6">
            <w:pPr>
              <w:pStyle w:val="TabelleText"/>
              <w:spacing w:line="276" w:lineRule="auto"/>
            </w:pPr>
          </w:p>
        </w:tc>
        <w:tc>
          <w:tcPr>
            <w:tcW w:w="1489" w:type="pct"/>
          </w:tcPr>
          <w:p w14:paraId="5B3BE74D" w14:textId="77777777" w:rsidR="00072314" w:rsidRDefault="00072314" w:rsidP="001D18E6">
            <w:pPr>
              <w:pStyle w:val="TabelleText"/>
              <w:spacing w:line="276" w:lineRule="auto"/>
            </w:pPr>
          </w:p>
        </w:tc>
        <w:tc>
          <w:tcPr>
            <w:tcW w:w="308" w:type="pct"/>
          </w:tcPr>
          <w:p w14:paraId="24255854" w14:textId="77777777" w:rsidR="00072314" w:rsidRPr="00E60F8D" w:rsidRDefault="00072314" w:rsidP="001D18E6"/>
        </w:tc>
      </w:tr>
      <w:tr w:rsidR="00072314" w14:paraId="49189DB4" w14:textId="77777777" w:rsidTr="0004232F">
        <w:trPr>
          <w:gridAfter w:val="1"/>
          <w:wAfter w:w="360" w:type="dxa"/>
        </w:trPr>
        <w:tc>
          <w:tcPr>
            <w:tcW w:w="1213" w:type="pct"/>
            <w:vMerge/>
            <w:hideMark/>
          </w:tcPr>
          <w:p w14:paraId="546D864D" w14:textId="77777777" w:rsidR="00072314" w:rsidRPr="00E60F8D" w:rsidRDefault="00072314" w:rsidP="001D18E6">
            <w:pPr>
              <w:overflowPunct/>
              <w:autoSpaceDE/>
              <w:autoSpaceDN/>
              <w:adjustRightInd/>
              <w:rPr>
                <w:sz w:val="18"/>
                <w:szCs w:val="18"/>
                <w:lang w:val="en-GB"/>
              </w:rPr>
            </w:pPr>
          </w:p>
        </w:tc>
        <w:tc>
          <w:tcPr>
            <w:tcW w:w="309" w:type="pct"/>
            <w:vMerge/>
          </w:tcPr>
          <w:p w14:paraId="08C60F6B" w14:textId="77777777" w:rsidR="00072314" w:rsidRPr="00E60F8D" w:rsidRDefault="00072314" w:rsidP="001D18E6">
            <w:pPr>
              <w:overflowPunct/>
              <w:autoSpaceDE/>
              <w:autoSpaceDN/>
              <w:adjustRightInd/>
              <w:rPr>
                <w:sz w:val="18"/>
                <w:szCs w:val="18"/>
                <w:lang w:val="en-GB"/>
              </w:rPr>
            </w:pPr>
          </w:p>
        </w:tc>
        <w:tc>
          <w:tcPr>
            <w:tcW w:w="1681" w:type="pct"/>
            <w:vMerge/>
          </w:tcPr>
          <w:p w14:paraId="314A2E60" w14:textId="77777777" w:rsidR="00072314" w:rsidRPr="00E60F8D" w:rsidRDefault="00072314" w:rsidP="001D18E6">
            <w:pPr>
              <w:pStyle w:val="TabelleText"/>
              <w:spacing w:line="276" w:lineRule="auto"/>
            </w:pPr>
          </w:p>
        </w:tc>
        <w:tc>
          <w:tcPr>
            <w:tcW w:w="1489" w:type="pct"/>
            <w:hideMark/>
          </w:tcPr>
          <w:p w14:paraId="05E1DCB0" w14:textId="77777777" w:rsidR="00072314" w:rsidRPr="00E60F8D" w:rsidRDefault="00072314" w:rsidP="001D18E6">
            <w:pPr>
              <w:pStyle w:val="TabelleText"/>
              <w:spacing w:line="276" w:lineRule="auto"/>
            </w:pPr>
            <w:r>
              <w:t>…</w:t>
            </w:r>
          </w:p>
        </w:tc>
        <w:tc>
          <w:tcPr>
            <w:tcW w:w="308" w:type="pct"/>
          </w:tcPr>
          <w:p w14:paraId="44DC0E2D" w14:textId="77777777" w:rsidR="00072314" w:rsidRPr="00E60F8D" w:rsidRDefault="00072314" w:rsidP="001D18E6">
            <w:pPr>
              <w:pStyle w:val="TabelleText"/>
              <w:spacing w:line="276" w:lineRule="auto"/>
            </w:pPr>
          </w:p>
        </w:tc>
      </w:tr>
      <w:tr w:rsidR="00072314" w14:paraId="55DDE8F4" w14:textId="77777777" w:rsidTr="0004232F">
        <w:trPr>
          <w:gridAfter w:val="1"/>
          <w:wAfter w:w="360" w:type="dxa"/>
        </w:trPr>
        <w:tc>
          <w:tcPr>
            <w:tcW w:w="1213" w:type="pct"/>
            <w:vMerge/>
          </w:tcPr>
          <w:p w14:paraId="5066D58F" w14:textId="77777777" w:rsidR="00072314" w:rsidRPr="00E60F8D" w:rsidRDefault="00072314" w:rsidP="001D18E6">
            <w:pPr>
              <w:overflowPunct/>
              <w:autoSpaceDE/>
              <w:autoSpaceDN/>
              <w:adjustRightInd/>
              <w:rPr>
                <w:sz w:val="18"/>
                <w:szCs w:val="18"/>
                <w:lang w:val="en-GB"/>
              </w:rPr>
            </w:pPr>
          </w:p>
        </w:tc>
        <w:tc>
          <w:tcPr>
            <w:tcW w:w="309" w:type="pct"/>
            <w:vMerge/>
          </w:tcPr>
          <w:p w14:paraId="141BC09E" w14:textId="77777777" w:rsidR="00072314" w:rsidRPr="00E60F8D" w:rsidRDefault="00072314" w:rsidP="001D18E6">
            <w:pPr>
              <w:overflowPunct/>
              <w:autoSpaceDE/>
              <w:autoSpaceDN/>
              <w:adjustRightInd/>
              <w:rPr>
                <w:sz w:val="18"/>
                <w:szCs w:val="18"/>
                <w:lang w:val="en-GB"/>
              </w:rPr>
            </w:pPr>
          </w:p>
        </w:tc>
        <w:tc>
          <w:tcPr>
            <w:tcW w:w="1681" w:type="pct"/>
            <w:vMerge/>
          </w:tcPr>
          <w:p w14:paraId="07B935EF" w14:textId="77777777" w:rsidR="00072314" w:rsidRPr="00E60F8D" w:rsidRDefault="00072314" w:rsidP="001D18E6">
            <w:pPr>
              <w:pStyle w:val="TabelleText"/>
              <w:spacing w:line="276" w:lineRule="auto"/>
            </w:pPr>
          </w:p>
        </w:tc>
        <w:tc>
          <w:tcPr>
            <w:tcW w:w="1489" w:type="pct"/>
          </w:tcPr>
          <w:p w14:paraId="6756BEB4" w14:textId="77777777" w:rsidR="00072314" w:rsidRDefault="00072314" w:rsidP="001D18E6">
            <w:pPr>
              <w:pStyle w:val="TabelleText"/>
              <w:spacing w:line="276" w:lineRule="auto"/>
            </w:pPr>
          </w:p>
        </w:tc>
        <w:tc>
          <w:tcPr>
            <w:tcW w:w="308" w:type="pct"/>
          </w:tcPr>
          <w:p w14:paraId="05DEF807" w14:textId="77777777" w:rsidR="00072314" w:rsidRPr="00E60F8D" w:rsidRDefault="00072314" w:rsidP="001D18E6">
            <w:pPr>
              <w:pStyle w:val="TabelleText"/>
              <w:spacing w:line="276" w:lineRule="auto"/>
            </w:pPr>
          </w:p>
        </w:tc>
      </w:tr>
      <w:tr w:rsidR="00072314" w14:paraId="2CEBD3A5" w14:textId="77777777" w:rsidTr="0004232F">
        <w:trPr>
          <w:gridAfter w:val="1"/>
          <w:wAfter w:w="360" w:type="dxa"/>
        </w:trPr>
        <w:tc>
          <w:tcPr>
            <w:tcW w:w="1213" w:type="pct"/>
            <w:vMerge/>
          </w:tcPr>
          <w:p w14:paraId="3D3EAC43" w14:textId="77777777" w:rsidR="00072314" w:rsidRPr="00E60F8D" w:rsidRDefault="00072314" w:rsidP="001D18E6">
            <w:pPr>
              <w:overflowPunct/>
              <w:autoSpaceDE/>
              <w:autoSpaceDN/>
              <w:adjustRightInd/>
              <w:rPr>
                <w:sz w:val="18"/>
                <w:szCs w:val="18"/>
                <w:lang w:val="en-GB"/>
              </w:rPr>
            </w:pPr>
          </w:p>
        </w:tc>
        <w:tc>
          <w:tcPr>
            <w:tcW w:w="309" w:type="pct"/>
            <w:vMerge/>
          </w:tcPr>
          <w:p w14:paraId="28635517" w14:textId="77777777" w:rsidR="00072314" w:rsidRPr="00E60F8D" w:rsidRDefault="00072314" w:rsidP="001D18E6">
            <w:pPr>
              <w:overflowPunct/>
              <w:autoSpaceDE/>
              <w:autoSpaceDN/>
              <w:adjustRightInd/>
              <w:rPr>
                <w:sz w:val="18"/>
                <w:szCs w:val="18"/>
                <w:lang w:val="en-GB"/>
              </w:rPr>
            </w:pPr>
          </w:p>
        </w:tc>
        <w:tc>
          <w:tcPr>
            <w:tcW w:w="1681" w:type="pct"/>
            <w:vMerge/>
          </w:tcPr>
          <w:p w14:paraId="05C42987" w14:textId="77777777" w:rsidR="00072314" w:rsidRPr="00E60F8D" w:rsidRDefault="00072314" w:rsidP="001D18E6">
            <w:pPr>
              <w:pStyle w:val="TabelleText"/>
              <w:spacing w:line="276" w:lineRule="auto"/>
            </w:pPr>
          </w:p>
        </w:tc>
        <w:tc>
          <w:tcPr>
            <w:tcW w:w="1489" w:type="pct"/>
          </w:tcPr>
          <w:p w14:paraId="5179CF2C" w14:textId="77777777" w:rsidR="00072314" w:rsidRPr="00E60F8D" w:rsidRDefault="00072314" w:rsidP="001D18E6">
            <w:pPr>
              <w:pStyle w:val="TabelleText"/>
              <w:spacing w:line="276" w:lineRule="auto"/>
            </w:pPr>
            <w:r>
              <w:t>Req 1-n: “Another req name”</w:t>
            </w:r>
          </w:p>
        </w:tc>
        <w:tc>
          <w:tcPr>
            <w:tcW w:w="308" w:type="pct"/>
          </w:tcPr>
          <w:p w14:paraId="490DAE7D" w14:textId="77777777" w:rsidR="00072314" w:rsidRPr="00E60F8D" w:rsidRDefault="00072314" w:rsidP="001D18E6">
            <w:pPr>
              <w:pStyle w:val="TabelleText"/>
              <w:spacing w:line="276" w:lineRule="auto"/>
            </w:pPr>
          </w:p>
        </w:tc>
      </w:tr>
      <w:tr w:rsidR="00072314" w14:paraId="189E4300" w14:textId="77777777" w:rsidTr="0004232F">
        <w:trPr>
          <w:gridAfter w:val="1"/>
          <w:wAfter w:w="360" w:type="dxa"/>
        </w:trPr>
        <w:tc>
          <w:tcPr>
            <w:tcW w:w="1213" w:type="pct"/>
            <w:vMerge/>
            <w:hideMark/>
          </w:tcPr>
          <w:p w14:paraId="6E23196F" w14:textId="77777777" w:rsidR="00072314" w:rsidRPr="00E60F8D" w:rsidRDefault="00072314" w:rsidP="001D18E6">
            <w:pPr>
              <w:overflowPunct/>
              <w:autoSpaceDE/>
              <w:autoSpaceDN/>
              <w:adjustRightInd/>
              <w:rPr>
                <w:sz w:val="18"/>
                <w:szCs w:val="18"/>
                <w:lang w:val="en-GB"/>
              </w:rPr>
            </w:pPr>
          </w:p>
        </w:tc>
        <w:tc>
          <w:tcPr>
            <w:tcW w:w="309" w:type="pct"/>
            <w:vMerge/>
          </w:tcPr>
          <w:p w14:paraId="5393B5E1"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4B54AA2" w14:textId="77777777" w:rsidR="00072314" w:rsidRPr="00E60F8D" w:rsidRDefault="00072314" w:rsidP="001D18E6">
            <w:pPr>
              <w:pStyle w:val="TabelleText"/>
              <w:spacing w:line="276" w:lineRule="auto"/>
            </w:pPr>
            <w:r>
              <w:t>Impl. Function 2a</w:t>
            </w:r>
          </w:p>
        </w:tc>
        <w:tc>
          <w:tcPr>
            <w:tcW w:w="1489" w:type="pct"/>
            <w:hideMark/>
          </w:tcPr>
          <w:p w14:paraId="19FD1726" w14:textId="77777777" w:rsidR="00072314" w:rsidRPr="00E60F8D" w:rsidRDefault="00072314" w:rsidP="001D18E6">
            <w:pPr>
              <w:pStyle w:val="TabelleText"/>
              <w:spacing w:line="276" w:lineRule="auto"/>
            </w:pPr>
            <w:r>
              <w:t>Req 2a-1</w:t>
            </w:r>
          </w:p>
        </w:tc>
        <w:tc>
          <w:tcPr>
            <w:tcW w:w="308" w:type="pct"/>
          </w:tcPr>
          <w:p w14:paraId="1D6DCEAB" w14:textId="77777777" w:rsidR="00072314" w:rsidRPr="00E60F8D" w:rsidRDefault="00072314" w:rsidP="001D18E6">
            <w:pPr>
              <w:pStyle w:val="TabelleText"/>
              <w:spacing w:line="276" w:lineRule="auto"/>
            </w:pPr>
          </w:p>
        </w:tc>
      </w:tr>
      <w:tr w:rsidR="00072314" w14:paraId="084F4698" w14:textId="77777777" w:rsidTr="0004232F">
        <w:trPr>
          <w:gridAfter w:val="1"/>
          <w:wAfter w:w="360" w:type="dxa"/>
        </w:trPr>
        <w:tc>
          <w:tcPr>
            <w:tcW w:w="1213" w:type="pct"/>
            <w:vMerge/>
          </w:tcPr>
          <w:p w14:paraId="0A7D186A" w14:textId="77777777" w:rsidR="00072314" w:rsidRPr="00E60F8D" w:rsidRDefault="00072314" w:rsidP="001D18E6">
            <w:pPr>
              <w:overflowPunct/>
              <w:autoSpaceDE/>
              <w:autoSpaceDN/>
              <w:adjustRightInd/>
              <w:rPr>
                <w:sz w:val="18"/>
                <w:szCs w:val="18"/>
                <w:lang w:val="en-GB"/>
              </w:rPr>
            </w:pPr>
          </w:p>
        </w:tc>
        <w:tc>
          <w:tcPr>
            <w:tcW w:w="309" w:type="pct"/>
            <w:vMerge/>
          </w:tcPr>
          <w:p w14:paraId="7C1E63EF" w14:textId="77777777" w:rsidR="00072314" w:rsidRPr="00E60F8D" w:rsidRDefault="00072314" w:rsidP="001D18E6">
            <w:pPr>
              <w:overflowPunct/>
              <w:autoSpaceDE/>
              <w:autoSpaceDN/>
              <w:adjustRightInd/>
              <w:rPr>
                <w:sz w:val="18"/>
                <w:szCs w:val="18"/>
                <w:lang w:val="en-GB"/>
              </w:rPr>
            </w:pPr>
          </w:p>
        </w:tc>
        <w:tc>
          <w:tcPr>
            <w:tcW w:w="1681" w:type="pct"/>
            <w:vMerge/>
          </w:tcPr>
          <w:p w14:paraId="34ECC854" w14:textId="77777777" w:rsidR="00072314" w:rsidRDefault="00072314" w:rsidP="001D18E6">
            <w:pPr>
              <w:pStyle w:val="TabelleText"/>
              <w:spacing w:line="276" w:lineRule="auto"/>
            </w:pPr>
          </w:p>
        </w:tc>
        <w:tc>
          <w:tcPr>
            <w:tcW w:w="1489" w:type="pct"/>
          </w:tcPr>
          <w:p w14:paraId="7ACE05C5" w14:textId="77777777" w:rsidR="00072314" w:rsidRPr="00E60F8D" w:rsidRDefault="00072314" w:rsidP="001D18E6">
            <w:pPr>
              <w:pStyle w:val="TabelleText"/>
              <w:spacing w:line="276" w:lineRule="auto"/>
            </w:pPr>
            <w:r>
              <w:t>…</w:t>
            </w:r>
          </w:p>
        </w:tc>
        <w:tc>
          <w:tcPr>
            <w:tcW w:w="308" w:type="pct"/>
          </w:tcPr>
          <w:p w14:paraId="4CC04CCE" w14:textId="77777777" w:rsidR="00072314" w:rsidRPr="00E60F8D" w:rsidRDefault="00072314" w:rsidP="001D18E6">
            <w:pPr>
              <w:pStyle w:val="TabelleText"/>
              <w:spacing w:line="276" w:lineRule="auto"/>
            </w:pPr>
          </w:p>
        </w:tc>
      </w:tr>
      <w:tr w:rsidR="00072314" w14:paraId="67059FF9" w14:textId="77777777" w:rsidTr="0004232F">
        <w:trPr>
          <w:gridAfter w:val="1"/>
          <w:wAfter w:w="360" w:type="dxa"/>
        </w:trPr>
        <w:tc>
          <w:tcPr>
            <w:tcW w:w="1213" w:type="pct"/>
            <w:vMerge/>
          </w:tcPr>
          <w:p w14:paraId="6453DAD5" w14:textId="77777777" w:rsidR="00072314" w:rsidRPr="00E60F8D" w:rsidRDefault="00072314" w:rsidP="001D18E6">
            <w:pPr>
              <w:overflowPunct/>
              <w:autoSpaceDE/>
              <w:autoSpaceDN/>
              <w:adjustRightInd/>
              <w:rPr>
                <w:sz w:val="18"/>
                <w:szCs w:val="18"/>
                <w:lang w:val="en-GB"/>
              </w:rPr>
            </w:pPr>
          </w:p>
        </w:tc>
        <w:tc>
          <w:tcPr>
            <w:tcW w:w="309" w:type="pct"/>
            <w:vMerge/>
          </w:tcPr>
          <w:p w14:paraId="7FFEFE42" w14:textId="77777777" w:rsidR="00072314" w:rsidRPr="00E60F8D" w:rsidRDefault="00072314" w:rsidP="001D18E6">
            <w:pPr>
              <w:overflowPunct/>
              <w:autoSpaceDE/>
              <w:autoSpaceDN/>
              <w:adjustRightInd/>
              <w:rPr>
                <w:sz w:val="18"/>
                <w:szCs w:val="18"/>
                <w:lang w:val="en-GB"/>
              </w:rPr>
            </w:pPr>
          </w:p>
        </w:tc>
        <w:tc>
          <w:tcPr>
            <w:tcW w:w="1681" w:type="pct"/>
            <w:vMerge/>
          </w:tcPr>
          <w:p w14:paraId="746D24DB" w14:textId="77777777" w:rsidR="00072314" w:rsidRDefault="00072314" w:rsidP="001D18E6">
            <w:pPr>
              <w:pStyle w:val="TabelleText"/>
              <w:spacing w:line="276" w:lineRule="auto"/>
            </w:pPr>
          </w:p>
        </w:tc>
        <w:tc>
          <w:tcPr>
            <w:tcW w:w="1489" w:type="pct"/>
          </w:tcPr>
          <w:p w14:paraId="1A2BE191" w14:textId="77777777" w:rsidR="00072314" w:rsidRPr="00E60F8D" w:rsidRDefault="00072314" w:rsidP="001D18E6">
            <w:pPr>
              <w:pStyle w:val="TabelleText"/>
              <w:spacing w:line="276" w:lineRule="auto"/>
            </w:pPr>
            <w:r>
              <w:t>Req 2a-n</w:t>
            </w:r>
          </w:p>
        </w:tc>
        <w:tc>
          <w:tcPr>
            <w:tcW w:w="308" w:type="pct"/>
          </w:tcPr>
          <w:p w14:paraId="207942D5" w14:textId="77777777" w:rsidR="00072314" w:rsidRPr="00E60F8D" w:rsidRDefault="00072314" w:rsidP="001D18E6">
            <w:pPr>
              <w:pStyle w:val="TabelleText"/>
              <w:spacing w:line="276" w:lineRule="auto"/>
            </w:pPr>
          </w:p>
        </w:tc>
      </w:tr>
      <w:tr w:rsidR="00072314" w14:paraId="620B344E" w14:textId="77777777" w:rsidTr="0004232F">
        <w:trPr>
          <w:gridAfter w:val="1"/>
          <w:wAfter w:w="360" w:type="dxa"/>
        </w:trPr>
        <w:tc>
          <w:tcPr>
            <w:tcW w:w="1213" w:type="pct"/>
            <w:vMerge/>
          </w:tcPr>
          <w:p w14:paraId="5DD6EEF1" w14:textId="77777777" w:rsidR="00072314" w:rsidRPr="00E60F8D" w:rsidRDefault="00072314" w:rsidP="001D18E6">
            <w:pPr>
              <w:overflowPunct/>
              <w:autoSpaceDE/>
              <w:autoSpaceDN/>
              <w:adjustRightInd/>
              <w:rPr>
                <w:sz w:val="18"/>
                <w:szCs w:val="18"/>
                <w:lang w:val="en-GB"/>
              </w:rPr>
            </w:pPr>
          </w:p>
        </w:tc>
        <w:tc>
          <w:tcPr>
            <w:tcW w:w="309" w:type="pct"/>
            <w:vMerge/>
          </w:tcPr>
          <w:p w14:paraId="19998B7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32871324" w14:textId="77777777" w:rsidR="00072314" w:rsidRPr="00E60F8D" w:rsidRDefault="00072314" w:rsidP="001D18E6">
            <w:pPr>
              <w:pStyle w:val="TabelleText"/>
              <w:spacing w:line="276" w:lineRule="auto"/>
            </w:pPr>
            <w:r>
              <w:t>Impl. Function 2b</w:t>
            </w:r>
          </w:p>
        </w:tc>
        <w:tc>
          <w:tcPr>
            <w:tcW w:w="1489" w:type="pct"/>
          </w:tcPr>
          <w:p w14:paraId="02F6228D" w14:textId="77777777" w:rsidR="00072314" w:rsidRPr="00E60F8D" w:rsidRDefault="00072314" w:rsidP="001D18E6">
            <w:pPr>
              <w:pStyle w:val="TabelleText"/>
              <w:spacing w:line="276" w:lineRule="auto"/>
            </w:pPr>
            <w:r>
              <w:t>Req 2b-1</w:t>
            </w:r>
          </w:p>
        </w:tc>
        <w:tc>
          <w:tcPr>
            <w:tcW w:w="308" w:type="pct"/>
          </w:tcPr>
          <w:p w14:paraId="37981FDD" w14:textId="77777777" w:rsidR="00072314" w:rsidRPr="00E60F8D" w:rsidRDefault="00072314" w:rsidP="001D18E6">
            <w:pPr>
              <w:pStyle w:val="TabelleText"/>
              <w:spacing w:line="276" w:lineRule="auto"/>
            </w:pPr>
          </w:p>
        </w:tc>
      </w:tr>
      <w:tr w:rsidR="00072314" w14:paraId="28D7BC98" w14:textId="77777777" w:rsidTr="0004232F">
        <w:trPr>
          <w:gridAfter w:val="1"/>
          <w:wAfter w:w="360" w:type="dxa"/>
        </w:trPr>
        <w:tc>
          <w:tcPr>
            <w:tcW w:w="1213" w:type="pct"/>
            <w:vMerge/>
          </w:tcPr>
          <w:p w14:paraId="62E28F11" w14:textId="77777777" w:rsidR="00072314" w:rsidRPr="00E60F8D" w:rsidRDefault="00072314" w:rsidP="001D18E6">
            <w:pPr>
              <w:overflowPunct/>
              <w:autoSpaceDE/>
              <w:autoSpaceDN/>
              <w:adjustRightInd/>
              <w:rPr>
                <w:sz w:val="18"/>
                <w:szCs w:val="18"/>
                <w:lang w:val="en-GB"/>
              </w:rPr>
            </w:pPr>
          </w:p>
        </w:tc>
        <w:tc>
          <w:tcPr>
            <w:tcW w:w="309" w:type="pct"/>
            <w:vMerge/>
          </w:tcPr>
          <w:p w14:paraId="28976D3F" w14:textId="77777777" w:rsidR="00072314" w:rsidRPr="00E60F8D" w:rsidRDefault="00072314" w:rsidP="001D18E6">
            <w:pPr>
              <w:overflowPunct/>
              <w:autoSpaceDE/>
              <w:autoSpaceDN/>
              <w:adjustRightInd/>
              <w:rPr>
                <w:sz w:val="18"/>
                <w:szCs w:val="18"/>
                <w:lang w:val="en-GB"/>
              </w:rPr>
            </w:pPr>
          </w:p>
        </w:tc>
        <w:tc>
          <w:tcPr>
            <w:tcW w:w="1681" w:type="pct"/>
            <w:vMerge/>
          </w:tcPr>
          <w:p w14:paraId="5446DD35" w14:textId="77777777" w:rsidR="00072314" w:rsidRDefault="00072314" w:rsidP="001D18E6">
            <w:pPr>
              <w:pStyle w:val="TabelleText"/>
              <w:spacing w:line="276" w:lineRule="auto"/>
            </w:pPr>
          </w:p>
        </w:tc>
        <w:tc>
          <w:tcPr>
            <w:tcW w:w="1489" w:type="pct"/>
          </w:tcPr>
          <w:p w14:paraId="3DA1137E" w14:textId="77777777" w:rsidR="00072314" w:rsidRDefault="00072314" w:rsidP="001D18E6">
            <w:pPr>
              <w:pStyle w:val="TabelleText"/>
              <w:spacing w:line="276" w:lineRule="auto"/>
            </w:pPr>
            <w:r>
              <w:t>…</w:t>
            </w:r>
          </w:p>
        </w:tc>
        <w:tc>
          <w:tcPr>
            <w:tcW w:w="308" w:type="pct"/>
          </w:tcPr>
          <w:p w14:paraId="6775AF6C" w14:textId="77777777" w:rsidR="00072314" w:rsidRPr="00E60F8D" w:rsidRDefault="00072314" w:rsidP="001D18E6">
            <w:pPr>
              <w:pStyle w:val="TabelleText"/>
              <w:spacing w:line="276" w:lineRule="auto"/>
            </w:pPr>
          </w:p>
        </w:tc>
      </w:tr>
      <w:tr w:rsidR="00072314" w14:paraId="3E09C957" w14:textId="77777777" w:rsidTr="0004232F">
        <w:trPr>
          <w:gridAfter w:val="1"/>
          <w:wAfter w:w="360" w:type="dxa"/>
        </w:trPr>
        <w:tc>
          <w:tcPr>
            <w:tcW w:w="1213" w:type="pct"/>
            <w:vMerge/>
          </w:tcPr>
          <w:p w14:paraId="776ADE72" w14:textId="77777777" w:rsidR="00072314" w:rsidRPr="00E60F8D" w:rsidRDefault="00072314" w:rsidP="001D18E6">
            <w:pPr>
              <w:overflowPunct/>
              <w:autoSpaceDE/>
              <w:autoSpaceDN/>
              <w:adjustRightInd/>
              <w:rPr>
                <w:sz w:val="18"/>
                <w:szCs w:val="18"/>
                <w:lang w:val="en-GB"/>
              </w:rPr>
            </w:pPr>
          </w:p>
        </w:tc>
        <w:tc>
          <w:tcPr>
            <w:tcW w:w="309" w:type="pct"/>
            <w:vMerge/>
          </w:tcPr>
          <w:p w14:paraId="59E4A357" w14:textId="77777777" w:rsidR="00072314" w:rsidRPr="00E60F8D" w:rsidRDefault="00072314" w:rsidP="001D18E6">
            <w:pPr>
              <w:overflowPunct/>
              <w:autoSpaceDE/>
              <w:autoSpaceDN/>
              <w:adjustRightInd/>
              <w:rPr>
                <w:sz w:val="18"/>
                <w:szCs w:val="18"/>
                <w:lang w:val="en-GB"/>
              </w:rPr>
            </w:pPr>
          </w:p>
        </w:tc>
        <w:tc>
          <w:tcPr>
            <w:tcW w:w="1681" w:type="pct"/>
            <w:vMerge/>
          </w:tcPr>
          <w:p w14:paraId="335B180C" w14:textId="77777777" w:rsidR="00072314" w:rsidRDefault="00072314" w:rsidP="001D18E6">
            <w:pPr>
              <w:pStyle w:val="TabelleText"/>
              <w:spacing w:line="276" w:lineRule="auto"/>
            </w:pPr>
          </w:p>
        </w:tc>
        <w:tc>
          <w:tcPr>
            <w:tcW w:w="1489" w:type="pct"/>
          </w:tcPr>
          <w:p w14:paraId="48B65D39" w14:textId="77777777" w:rsidR="00072314" w:rsidRDefault="00072314" w:rsidP="001D18E6">
            <w:pPr>
              <w:pStyle w:val="TabelleText"/>
              <w:spacing w:line="276" w:lineRule="auto"/>
            </w:pPr>
            <w:r>
              <w:t>Req 2b-n</w:t>
            </w:r>
          </w:p>
        </w:tc>
        <w:tc>
          <w:tcPr>
            <w:tcW w:w="308" w:type="pct"/>
          </w:tcPr>
          <w:p w14:paraId="17233DE2" w14:textId="77777777" w:rsidR="00072314" w:rsidRPr="00E60F8D" w:rsidRDefault="00072314" w:rsidP="001D18E6">
            <w:pPr>
              <w:pStyle w:val="TabelleText"/>
              <w:spacing w:line="276" w:lineRule="auto"/>
            </w:pPr>
          </w:p>
        </w:tc>
      </w:tr>
      <w:tr w:rsidR="00072314" w14:paraId="383A5F21" w14:textId="77777777" w:rsidTr="0004232F">
        <w:trPr>
          <w:gridAfter w:val="1"/>
          <w:wAfter w:w="360" w:type="dxa"/>
        </w:trPr>
        <w:tc>
          <w:tcPr>
            <w:tcW w:w="1213" w:type="pct"/>
            <w:vMerge/>
            <w:hideMark/>
          </w:tcPr>
          <w:p w14:paraId="187DD7F7" w14:textId="77777777" w:rsidR="00072314" w:rsidRPr="00E60F8D" w:rsidRDefault="00072314" w:rsidP="001D18E6">
            <w:pPr>
              <w:overflowPunct/>
              <w:autoSpaceDE/>
              <w:autoSpaceDN/>
              <w:adjustRightInd/>
              <w:rPr>
                <w:sz w:val="18"/>
                <w:szCs w:val="18"/>
                <w:lang w:val="en-GB"/>
              </w:rPr>
            </w:pPr>
          </w:p>
        </w:tc>
        <w:tc>
          <w:tcPr>
            <w:tcW w:w="309" w:type="pct"/>
            <w:vMerge/>
          </w:tcPr>
          <w:p w14:paraId="2ED2CB8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7D7386F" w14:textId="77777777" w:rsidR="00072314" w:rsidRPr="00E60F8D" w:rsidRDefault="00072314" w:rsidP="001D18E6">
            <w:pPr>
              <w:pStyle w:val="TabelleText"/>
              <w:spacing w:line="276" w:lineRule="auto"/>
            </w:pPr>
            <w:r>
              <w:t xml:space="preserve">Impl. </w:t>
            </w:r>
            <w:r w:rsidRPr="00E60F8D">
              <w:t xml:space="preserve">Function </w:t>
            </w:r>
            <w:r>
              <w:t>6</w:t>
            </w:r>
          </w:p>
        </w:tc>
        <w:tc>
          <w:tcPr>
            <w:tcW w:w="1489" w:type="pct"/>
            <w:hideMark/>
          </w:tcPr>
          <w:p w14:paraId="469CE938" w14:textId="77777777" w:rsidR="00072314" w:rsidRPr="00E60F8D" w:rsidRDefault="00072314" w:rsidP="001D18E6">
            <w:pPr>
              <w:pStyle w:val="TabelleText"/>
              <w:spacing w:line="276" w:lineRule="auto"/>
            </w:pPr>
            <w:r w:rsidRPr="00E60F8D">
              <w:t>R</w:t>
            </w:r>
            <w:r>
              <w:t>eq 6-1</w:t>
            </w:r>
          </w:p>
        </w:tc>
        <w:tc>
          <w:tcPr>
            <w:tcW w:w="308" w:type="pct"/>
          </w:tcPr>
          <w:p w14:paraId="0CABDC98" w14:textId="77777777" w:rsidR="00072314" w:rsidRPr="00E60F8D" w:rsidRDefault="00072314" w:rsidP="001D18E6">
            <w:pPr>
              <w:pStyle w:val="TabelleText"/>
              <w:spacing w:line="276" w:lineRule="auto"/>
            </w:pPr>
          </w:p>
        </w:tc>
      </w:tr>
      <w:tr w:rsidR="00072314" w14:paraId="4041E007" w14:textId="77777777" w:rsidTr="0004232F">
        <w:trPr>
          <w:gridAfter w:val="1"/>
          <w:wAfter w:w="360" w:type="dxa"/>
        </w:trPr>
        <w:tc>
          <w:tcPr>
            <w:tcW w:w="1213" w:type="pct"/>
            <w:vMerge/>
          </w:tcPr>
          <w:p w14:paraId="32603966" w14:textId="77777777" w:rsidR="00072314" w:rsidRPr="00E60F8D" w:rsidRDefault="00072314" w:rsidP="001D18E6">
            <w:pPr>
              <w:overflowPunct/>
              <w:autoSpaceDE/>
              <w:autoSpaceDN/>
              <w:adjustRightInd/>
              <w:rPr>
                <w:sz w:val="18"/>
                <w:szCs w:val="18"/>
                <w:lang w:val="en-GB"/>
              </w:rPr>
            </w:pPr>
          </w:p>
        </w:tc>
        <w:tc>
          <w:tcPr>
            <w:tcW w:w="309" w:type="pct"/>
            <w:vMerge/>
          </w:tcPr>
          <w:p w14:paraId="3086D1AD" w14:textId="77777777" w:rsidR="00072314" w:rsidRPr="00E60F8D" w:rsidRDefault="00072314" w:rsidP="001D18E6">
            <w:pPr>
              <w:overflowPunct/>
              <w:autoSpaceDE/>
              <w:autoSpaceDN/>
              <w:adjustRightInd/>
              <w:rPr>
                <w:sz w:val="18"/>
                <w:szCs w:val="18"/>
                <w:lang w:val="en-GB"/>
              </w:rPr>
            </w:pPr>
          </w:p>
        </w:tc>
        <w:tc>
          <w:tcPr>
            <w:tcW w:w="1681" w:type="pct"/>
            <w:vMerge/>
          </w:tcPr>
          <w:p w14:paraId="3F26A899" w14:textId="77777777" w:rsidR="00072314" w:rsidRDefault="00072314" w:rsidP="001D18E6">
            <w:pPr>
              <w:pStyle w:val="TabelleText"/>
              <w:spacing w:line="276" w:lineRule="auto"/>
            </w:pPr>
          </w:p>
        </w:tc>
        <w:tc>
          <w:tcPr>
            <w:tcW w:w="1489" w:type="pct"/>
          </w:tcPr>
          <w:p w14:paraId="491ECBC0" w14:textId="77777777" w:rsidR="00072314" w:rsidRPr="00E60F8D" w:rsidRDefault="00072314" w:rsidP="001D18E6">
            <w:pPr>
              <w:pStyle w:val="TabelleText"/>
              <w:spacing w:line="276" w:lineRule="auto"/>
            </w:pPr>
            <w:r>
              <w:t>…</w:t>
            </w:r>
          </w:p>
        </w:tc>
        <w:tc>
          <w:tcPr>
            <w:tcW w:w="308" w:type="pct"/>
          </w:tcPr>
          <w:p w14:paraId="3D7B5A3E" w14:textId="77777777" w:rsidR="00072314" w:rsidRPr="00E60F8D" w:rsidRDefault="00072314" w:rsidP="001D18E6">
            <w:pPr>
              <w:pStyle w:val="TabelleText"/>
              <w:spacing w:line="276" w:lineRule="auto"/>
            </w:pPr>
          </w:p>
        </w:tc>
      </w:tr>
      <w:tr w:rsidR="00072314" w14:paraId="70325B40" w14:textId="77777777" w:rsidTr="0004232F">
        <w:trPr>
          <w:gridAfter w:val="1"/>
          <w:wAfter w:w="360" w:type="dxa"/>
        </w:trPr>
        <w:tc>
          <w:tcPr>
            <w:tcW w:w="1213" w:type="pct"/>
            <w:vMerge/>
          </w:tcPr>
          <w:p w14:paraId="3A3C4EC6" w14:textId="77777777" w:rsidR="00072314" w:rsidRPr="00E60F8D" w:rsidRDefault="00072314" w:rsidP="001D18E6">
            <w:pPr>
              <w:overflowPunct/>
              <w:autoSpaceDE/>
              <w:autoSpaceDN/>
              <w:adjustRightInd/>
              <w:rPr>
                <w:sz w:val="18"/>
                <w:szCs w:val="18"/>
                <w:lang w:val="en-GB"/>
              </w:rPr>
            </w:pPr>
          </w:p>
        </w:tc>
        <w:tc>
          <w:tcPr>
            <w:tcW w:w="309" w:type="pct"/>
            <w:vMerge/>
          </w:tcPr>
          <w:p w14:paraId="36A6E0CA" w14:textId="77777777" w:rsidR="00072314" w:rsidRPr="00E60F8D" w:rsidRDefault="00072314" w:rsidP="001D18E6">
            <w:pPr>
              <w:overflowPunct/>
              <w:autoSpaceDE/>
              <w:autoSpaceDN/>
              <w:adjustRightInd/>
              <w:rPr>
                <w:sz w:val="18"/>
                <w:szCs w:val="18"/>
                <w:lang w:val="en-GB"/>
              </w:rPr>
            </w:pPr>
          </w:p>
        </w:tc>
        <w:tc>
          <w:tcPr>
            <w:tcW w:w="1681" w:type="pct"/>
            <w:vMerge/>
          </w:tcPr>
          <w:p w14:paraId="3B0A7D93" w14:textId="77777777" w:rsidR="00072314" w:rsidRDefault="00072314" w:rsidP="001D18E6">
            <w:pPr>
              <w:pStyle w:val="TabelleText"/>
              <w:spacing w:line="276" w:lineRule="auto"/>
            </w:pPr>
          </w:p>
        </w:tc>
        <w:tc>
          <w:tcPr>
            <w:tcW w:w="1489" w:type="pct"/>
          </w:tcPr>
          <w:p w14:paraId="1C80423A" w14:textId="77777777" w:rsidR="00072314" w:rsidRPr="00E60F8D" w:rsidRDefault="00072314" w:rsidP="001D18E6">
            <w:pPr>
              <w:pStyle w:val="TabelleText"/>
              <w:spacing w:line="276" w:lineRule="auto"/>
            </w:pPr>
            <w:r>
              <w:t>Req 6-n</w:t>
            </w:r>
          </w:p>
        </w:tc>
        <w:tc>
          <w:tcPr>
            <w:tcW w:w="308" w:type="pct"/>
          </w:tcPr>
          <w:p w14:paraId="7F796C08" w14:textId="77777777" w:rsidR="00072314" w:rsidRPr="00E60F8D" w:rsidRDefault="00072314" w:rsidP="001D18E6">
            <w:pPr>
              <w:pStyle w:val="TabelleText"/>
              <w:spacing w:line="276" w:lineRule="auto"/>
            </w:pPr>
          </w:p>
        </w:tc>
      </w:tr>
      <w:tr w:rsidR="00072314" w14:paraId="3A4B51B4" w14:textId="77777777" w:rsidTr="0004232F">
        <w:trPr>
          <w:gridAfter w:val="1"/>
          <w:wAfter w:w="360" w:type="dxa"/>
        </w:trPr>
        <w:tc>
          <w:tcPr>
            <w:tcW w:w="1213" w:type="pct"/>
            <w:vMerge/>
          </w:tcPr>
          <w:p w14:paraId="56E39944" w14:textId="77777777" w:rsidR="00072314" w:rsidRPr="00E60F8D" w:rsidRDefault="00072314" w:rsidP="001D18E6">
            <w:pPr>
              <w:overflowPunct/>
              <w:autoSpaceDE/>
              <w:autoSpaceDN/>
              <w:adjustRightInd/>
              <w:rPr>
                <w:sz w:val="18"/>
                <w:szCs w:val="18"/>
                <w:lang w:val="en-GB"/>
              </w:rPr>
            </w:pPr>
          </w:p>
        </w:tc>
        <w:tc>
          <w:tcPr>
            <w:tcW w:w="309" w:type="pct"/>
            <w:vMerge/>
          </w:tcPr>
          <w:p w14:paraId="747B98A5" w14:textId="77777777" w:rsidR="00072314" w:rsidRPr="00E60F8D" w:rsidRDefault="00072314" w:rsidP="001D18E6">
            <w:pPr>
              <w:overflowPunct/>
              <w:autoSpaceDE/>
              <w:autoSpaceDN/>
              <w:adjustRightInd/>
              <w:rPr>
                <w:sz w:val="18"/>
                <w:szCs w:val="18"/>
                <w:lang w:val="en-GB"/>
              </w:rPr>
            </w:pPr>
          </w:p>
        </w:tc>
        <w:tc>
          <w:tcPr>
            <w:tcW w:w="1681" w:type="pct"/>
          </w:tcPr>
          <w:p w14:paraId="449BF511" w14:textId="77777777" w:rsidR="00072314" w:rsidRDefault="00072314" w:rsidP="001D18E6">
            <w:pPr>
              <w:pStyle w:val="TabelleText"/>
              <w:spacing w:line="276" w:lineRule="auto"/>
            </w:pPr>
            <w:r>
              <w:t>n/a</w:t>
            </w:r>
          </w:p>
          <w:p w14:paraId="2E156239" w14:textId="77777777" w:rsidR="00072314" w:rsidRPr="00E60F8D" w:rsidRDefault="00072314" w:rsidP="001D18E6">
            <w:pPr>
              <w:pStyle w:val="TabelleText"/>
            </w:pPr>
            <w:r w:rsidRPr="00847078">
              <w:rPr>
                <w:i/>
                <w:color w:val="808080" w:themeColor="background1" w:themeShade="80"/>
                <w:shd w:val="clear" w:color="auto" w:fill="D6E3BC"/>
              </w:rPr>
              <w:t>#Hint: TSRs may be directly allocated to components. This is necessary for requirements such as ASIL hardware metric values and safety measures that don’t relate to functions (ex. thermal shielding or something like a fan cover to prevent access to moving parts).</w:t>
            </w:r>
          </w:p>
        </w:tc>
        <w:tc>
          <w:tcPr>
            <w:tcW w:w="1489" w:type="pct"/>
          </w:tcPr>
          <w:p w14:paraId="0565DE68" w14:textId="77777777" w:rsidR="00072314" w:rsidRPr="00E60F8D" w:rsidRDefault="00072314" w:rsidP="001D18E6">
            <w:pPr>
              <w:pStyle w:val="TabelleText"/>
              <w:spacing w:line="276" w:lineRule="auto"/>
            </w:pPr>
            <w:r>
              <w:t>Req x</w:t>
            </w:r>
          </w:p>
        </w:tc>
        <w:tc>
          <w:tcPr>
            <w:tcW w:w="308" w:type="pct"/>
          </w:tcPr>
          <w:p w14:paraId="3011EA03" w14:textId="77777777" w:rsidR="00072314" w:rsidRPr="00E60F8D" w:rsidRDefault="00072314" w:rsidP="001D18E6">
            <w:pPr>
              <w:pStyle w:val="TabelleText"/>
              <w:spacing w:line="276" w:lineRule="auto"/>
            </w:pPr>
          </w:p>
        </w:tc>
      </w:tr>
      <w:tr w:rsidR="00072314" w14:paraId="0793435A" w14:textId="77777777" w:rsidTr="0004232F">
        <w:trPr>
          <w:gridAfter w:val="1"/>
          <w:wAfter w:w="360" w:type="dxa"/>
        </w:trPr>
        <w:tc>
          <w:tcPr>
            <w:tcW w:w="1213" w:type="pct"/>
            <w:vMerge w:val="restart"/>
            <w:hideMark/>
          </w:tcPr>
          <w:p w14:paraId="768A2D58" w14:textId="77777777" w:rsidR="00072314" w:rsidRPr="00E60F8D" w:rsidRDefault="00072314" w:rsidP="001D18E6">
            <w:pPr>
              <w:pStyle w:val="TabelleText"/>
              <w:spacing w:line="276" w:lineRule="auto"/>
            </w:pPr>
            <w:r w:rsidRPr="00E60F8D">
              <w:t>Component 2</w:t>
            </w:r>
          </w:p>
        </w:tc>
        <w:tc>
          <w:tcPr>
            <w:tcW w:w="309" w:type="pct"/>
            <w:vMerge w:val="restart"/>
          </w:tcPr>
          <w:p w14:paraId="2DFA89B2" w14:textId="77777777" w:rsidR="00072314" w:rsidRPr="00E60F8D" w:rsidRDefault="00072314" w:rsidP="001D18E6">
            <w:pPr>
              <w:pStyle w:val="TabelleText"/>
              <w:spacing w:line="276" w:lineRule="auto"/>
            </w:pPr>
          </w:p>
        </w:tc>
        <w:tc>
          <w:tcPr>
            <w:tcW w:w="1681" w:type="pct"/>
            <w:vMerge w:val="restart"/>
          </w:tcPr>
          <w:p w14:paraId="7F814DE6" w14:textId="77777777" w:rsidR="00072314" w:rsidRPr="00E60F8D" w:rsidRDefault="00072314" w:rsidP="001D18E6">
            <w:pPr>
              <w:pStyle w:val="TabelleText"/>
              <w:spacing w:line="276" w:lineRule="auto"/>
            </w:pPr>
            <w:r>
              <w:t xml:space="preserve">Impl. </w:t>
            </w:r>
            <w:r w:rsidRPr="00E60F8D">
              <w:t xml:space="preserve">Function </w:t>
            </w:r>
            <w:r>
              <w:t>3</w:t>
            </w:r>
          </w:p>
        </w:tc>
        <w:tc>
          <w:tcPr>
            <w:tcW w:w="1489" w:type="pct"/>
            <w:hideMark/>
          </w:tcPr>
          <w:p w14:paraId="1E966166" w14:textId="77777777" w:rsidR="00072314" w:rsidRPr="00E60F8D" w:rsidRDefault="00072314" w:rsidP="001D18E6">
            <w:pPr>
              <w:pStyle w:val="TabelleText"/>
              <w:spacing w:line="276" w:lineRule="auto"/>
            </w:pPr>
            <w:r>
              <w:t>Req 3-1</w:t>
            </w:r>
          </w:p>
        </w:tc>
        <w:tc>
          <w:tcPr>
            <w:tcW w:w="308" w:type="pct"/>
            <w:hideMark/>
          </w:tcPr>
          <w:p w14:paraId="0A234ED0" w14:textId="77777777" w:rsidR="00072314" w:rsidRPr="00E60F8D" w:rsidRDefault="00072314" w:rsidP="001D18E6"/>
        </w:tc>
      </w:tr>
      <w:tr w:rsidR="00072314" w14:paraId="60B1EFDF" w14:textId="77777777" w:rsidTr="0004232F">
        <w:trPr>
          <w:gridAfter w:val="1"/>
          <w:wAfter w:w="360" w:type="dxa"/>
        </w:trPr>
        <w:tc>
          <w:tcPr>
            <w:tcW w:w="1213" w:type="pct"/>
            <w:vMerge/>
          </w:tcPr>
          <w:p w14:paraId="378B999B" w14:textId="77777777" w:rsidR="00072314" w:rsidRPr="00E60F8D" w:rsidRDefault="00072314" w:rsidP="001D18E6">
            <w:pPr>
              <w:pStyle w:val="TabelleText"/>
              <w:spacing w:line="276" w:lineRule="auto"/>
            </w:pPr>
          </w:p>
        </w:tc>
        <w:tc>
          <w:tcPr>
            <w:tcW w:w="309" w:type="pct"/>
            <w:vMerge/>
          </w:tcPr>
          <w:p w14:paraId="019094D9" w14:textId="77777777" w:rsidR="00072314" w:rsidRPr="00E60F8D" w:rsidRDefault="00072314" w:rsidP="001D18E6">
            <w:pPr>
              <w:pStyle w:val="TabelleText"/>
              <w:spacing w:line="276" w:lineRule="auto"/>
            </w:pPr>
          </w:p>
        </w:tc>
        <w:tc>
          <w:tcPr>
            <w:tcW w:w="1681" w:type="pct"/>
            <w:vMerge/>
          </w:tcPr>
          <w:p w14:paraId="22AAEB87" w14:textId="77777777" w:rsidR="00072314" w:rsidRDefault="00072314" w:rsidP="001D18E6">
            <w:pPr>
              <w:pStyle w:val="TabelleText"/>
              <w:spacing w:line="276" w:lineRule="auto"/>
            </w:pPr>
          </w:p>
        </w:tc>
        <w:tc>
          <w:tcPr>
            <w:tcW w:w="1489" w:type="pct"/>
          </w:tcPr>
          <w:p w14:paraId="121A5158" w14:textId="77777777" w:rsidR="00072314" w:rsidRPr="00E60F8D" w:rsidRDefault="00072314" w:rsidP="001D18E6">
            <w:pPr>
              <w:pStyle w:val="TabelleText"/>
              <w:spacing w:line="276" w:lineRule="auto"/>
            </w:pPr>
            <w:r>
              <w:t>…</w:t>
            </w:r>
          </w:p>
        </w:tc>
        <w:tc>
          <w:tcPr>
            <w:tcW w:w="308" w:type="pct"/>
          </w:tcPr>
          <w:p w14:paraId="16AF5DE6" w14:textId="77777777" w:rsidR="00072314" w:rsidRPr="00E60F8D" w:rsidRDefault="00072314" w:rsidP="001D18E6"/>
        </w:tc>
      </w:tr>
      <w:tr w:rsidR="00072314" w14:paraId="1E398A08" w14:textId="77777777" w:rsidTr="0004232F">
        <w:trPr>
          <w:gridAfter w:val="1"/>
          <w:wAfter w:w="360" w:type="dxa"/>
        </w:trPr>
        <w:tc>
          <w:tcPr>
            <w:tcW w:w="1213" w:type="pct"/>
            <w:vMerge/>
          </w:tcPr>
          <w:p w14:paraId="254C1FC2" w14:textId="77777777" w:rsidR="00072314" w:rsidRPr="00E60F8D" w:rsidRDefault="00072314" w:rsidP="001D18E6">
            <w:pPr>
              <w:pStyle w:val="TabelleText"/>
              <w:spacing w:line="276" w:lineRule="auto"/>
            </w:pPr>
          </w:p>
        </w:tc>
        <w:tc>
          <w:tcPr>
            <w:tcW w:w="309" w:type="pct"/>
            <w:vMerge/>
          </w:tcPr>
          <w:p w14:paraId="746B1A42" w14:textId="77777777" w:rsidR="00072314" w:rsidRPr="00E60F8D" w:rsidRDefault="00072314" w:rsidP="001D18E6">
            <w:pPr>
              <w:pStyle w:val="TabelleText"/>
              <w:spacing w:line="276" w:lineRule="auto"/>
            </w:pPr>
          </w:p>
        </w:tc>
        <w:tc>
          <w:tcPr>
            <w:tcW w:w="1681" w:type="pct"/>
            <w:vMerge/>
          </w:tcPr>
          <w:p w14:paraId="4BDB4C70" w14:textId="77777777" w:rsidR="00072314" w:rsidRDefault="00072314" w:rsidP="001D18E6">
            <w:pPr>
              <w:pStyle w:val="TabelleText"/>
              <w:spacing w:line="276" w:lineRule="auto"/>
            </w:pPr>
          </w:p>
        </w:tc>
        <w:tc>
          <w:tcPr>
            <w:tcW w:w="1489" w:type="pct"/>
          </w:tcPr>
          <w:p w14:paraId="37104545" w14:textId="77777777" w:rsidR="00072314" w:rsidRPr="00E60F8D" w:rsidRDefault="00072314" w:rsidP="001D18E6">
            <w:pPr>
              <w:pStyle w:val="TabelleText"/>
              <w:spacing w:line="276" w:lineRule="auto"/>
            </w:pPr>
            <w:r>
              <w:t>Req 3-n</w:t>
            </w:r>
          </w:p>
        </w:tc>
        <w:tc>
          <w:tcPr>
            <w:tcW w:w="308" w:type="pct"/>
          </w:tcPr>
          <w:p w14:paraId="063E4714" w14:textId="77777777" w:rsidR="00072314" w:rsidRPr="00E60F8D" w:rsidRDefault="00072314" w:rsidP="001D18E6"/>
        </w:tc>
      </w:tr>
      <w:tr w:rsidR="00072314" w14:paraId="6A9BD6C9" w14:textId="77777777" w:rsidTr="0004232F">
        <w:trPr>
          <w:gridAfter w:val="1"/>
          <w:wAfter w:w="360" w:type="dxa"/>
        </w:trPr>
        <w:tc>
          <w:tcPr>
            <w:tcW w:w="1213" w:type="pct"/>
            <w:vMerge/>
            <w:hideMark/>
          </w:tcPr>
          <w:p w14:paraId="20711E7D" w14:textId="77777777" w:rsidR="00072314" w:rsidRPr="00E60F8D" w:rsidRDefault="00072314" w:rsidP="001D18E6">
            <w:pPr>
              <w:overflowPunct/>
              <w:autoSpaceDE/>
              <w:autoSpaceDN/>
              <w:adjustRightInd/>
              <w:rPr>
                <w:sz w:val="18"/>
                <w:szCs w:val="18"/>
                <w:lang w:val="en-GB"/>
              </w:rPr>
            </w:pPr>
          </w:p>
        </w:tc>
        <w:tc>
          <w:tcPr>
            <w:tcW w:w="309" w:type="pct"/>
            <w:vMerge/>
          </w:tcPr>
          <w:p w14:paraId="2EAB632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00068192" w14:textId="77777777" w:rsidR="00072314" w:rsidRPr="00E60F8D" w:rsidRDefault="00072314" w:rsidP="001D18E6">
            <w:pPr>
              <w:pStyle w:val="TabelleText"/>
              <w:spacing w:line="276" w:lineRule="auto"/>
            </w:pPr>
            <w:r>
              <w:t xml:space="preserve">Impl. </w:t>
            </w:r>
            <w:r w:rsidRPr="00E60F8D">
              <w:t xml:space="preserve">Function </w:t>
            </w:r>
            <w:r>
              <w:t>4</w:t>
            </w:r>
          </w:p>
        </w:tc>
        <w:tc>
          <w:tcPr>
            <w:tcW w:w="1489" w:type="pct"/>
            <w:hideMark/>
          </w:tcPr>
          <w:p w14:paraId="14A56155" w14:textId="77777777" w:rsidR="00072314" w:rsidRPr="00E60F8D" w:rsidRDefault="00072314" w:rsidP="001D18E6">
            <w:pPr>
              <w:pStyle w:val="TabelleText"/>
              <w:spacing w:line="276" w:lineRule="auto"/>
            </w:pPr>
            <w:r>
              <w:t>Req 4-1</w:t>
            </w:r>
          </w:p>
        </w:tc>
        <w:tc>
          <w:tcPr>
            <w:tcW w:w="308" w:type="pct"/>
          </w:tcPr>
          <w:p w14:paraId="2793C290" w14:textId="77777777" w:rsidR="00072314" w:rsidRPr="00E60F8D" w:rsidRDefault="00072314" w:rsidP="001D18E6">
            <w:pPr>
              <w:pStyle w:val="TabelleText"/>
              <w:spacing w:line="276" w:lineRule="auto"/>
            </w:pPr>
          </w:p>
        </w:tc>
      </w:tr>
      <w:tr w:rsidR="00072314" w14:paraId="33D29F46" w14:textId="77777777" w:rsidTr="0004232F">
        <w:trPr>
          <w:gridAfter w:val="1"/>
          <w:wAfter w:w="360" w:type="dxa"/>
        </w:trPr>
        <w:tc>
          <w:tcPr>
            <w:tcW w:w="1213" w:type="pct"/>
            <w:vMerge/>
          </w:tcPr>
          <w:p w14:paraId="778BC7CA" w14:textId="77777777" w:rsidR="00072314" w:rsidRPr="00E60F8D" w:rsidRDefault="00072314" w:rsidP="001D18E6">
            <w:pPr>
              <w:overflowPunct/>
              <w:autoSpaceDE/>
              <w:autoSpaceDN/>
              <w:adjustRightInd/>
              <w:rPr>
                <w:sz w:val="18"/>
                <w:szCs w:val="18"/>
                <w:lang w:val="en-GB"/>
              </w:rPr>
            </w:pPr>
          </w:p>
        </w:tc>
        <w:tc>
          <w:tcPr>
            <w:tcW w:w="309" w:type="pct"/>
            <w:vMerge/>
          </w:tcPr>
          <w:p w14:paraId="487C8A5E" w14:textId="77777777" w:rsidR="00072314" w:rsidRPr="00E60F8D" w:rsidRDefault="00072314" w:rsidP="001D18E6">
            <w:pPr>
              <w:overflowPunct/>
              <w:autoSpaceDE/>
              <w:autoSpaceDN/>
              <w:adjustRightInd/>
              <w:rPr>
                <w:sz w:val="18"/>
                <w:szCs w:val="18"/>
                <w:lang w:val="en-GB"/>
              </w:rPr>
            </w:pPr>
          </w:p>
        </w:tc>
        <w:tc>
          <w:tcPr>
            <w:tcW w:w="1681" w:type="pct"/>
            <w:vMerge/>
          </w:tcPr>
          <w:p w14:paraId="6CD506E5" w14:textId="77777777" w:rsidR="00072314" w:rsidRDefault="00072314" w:rsidP="001D18E6">
            <w:pPr>
              <w:pStyle w:val="TabelleText"/>
              <w:spacing w:line="276" w:lineRule="auto"/>
            </w:pPr>
          </w:p>
        </w:tc>
        <w:tc>
          <w:tcPr>
            <w:tcW w:w="1489" w:type="pct"/>
          </w:tcPr>
          <w:p w14:paraId="43767BB9" w14:textId="77777777" w:rsidR="00072314" w:rsidRPr="00E60F8D" w:rsidRDefault="00072314" w:rsidP="001D18E6">
            <w:pPr>
              <w:pStyle w:val="TabelleText"/>
              <w:spacing w:line="276" w:lineRule="auto"/>
            </w:pPr>
            <w:r>
              <w:t>…</w:t>
            </w:r>
          </w:p>
        </w:tc>
        <w:tc>
          <w:tcPr>
            <w:tcW w:w="308" w:type="pct"/>
          </w:tcPr>
          <w:p w14:paraId="33753DDA" w14:textId="77777777" w:rsidR="00072314" w:rsidRPr="00E60F8D" w:rsidRDefault="00072314" w:rsidP="001D18E6">
            <w:pPr>
              <w:pStyle w:val="TabelleText"/>
              <w:spacing w:line="276" w:lineRule="auto"/>
            </w:pPr>
          </w:p>
        </w:tc>
      </w:tr>
      <w:tr w:rsidR="00072314" w14:paraId="488278B2" w14:textId="77777777" w:rsidTr="0004232F">
        <w:trPr>
          <w:gridAfter w:val="1"/>
          <w:wAfter w:w="360" w:type="dxa"/>
        </w:trPr>
        <w:tc>
          <w:tcPr>
            <w:tcW w:w="1213" w:type="pct"/>
            <w:vMerge/>
          </w:tcPr>
          <w:p w14:paraId="32351A6B" w14:textId="77777777" w:rsidR="00072314" w:rsidRPr="00E60F8D" w:rsidRDefault="00072314" w:rsidP="001D18E6">
            <w:pPr>
              <w:overflowPunct/>
              <w:autoSpaceDE/>
              <w:autoSpaceDN/>
              <w:adjustRightInd/>
              <w:rPr>
                <w:sz w:val="18"/>
                <w:szCs w:val="18"/>
                <w:lang w:val="en-GB"/>
              </w:rPr>
            </w:pPr>
          </w:p>
        </w:tc>
        <w:tc>
          <w:tcPr>
            <w:tcW w:w="309" w:type="pct"/>
            <w:vMerge/>
          </w:tcPr>
          <w:p w14:paraId="3A435A7B" w14:textId="77777777" w:rsidR="00072314" w:rsidRPr="00E60F8D" w:rsidRDefault="00072314" w:rsidP="001D18E6">
            <w:pPr>
              <w:overflowPunct/>
              <w:autoSpaceDE/>
              <w:autoSpaceDN/>
              <w:adjustRightInd/>
              <w:rPr>
                <w:sz w:val="18"/>
                <w:szCs w:val="18"/>
                <w:lang w:val="en-GB"/>
              </w:rPr>
            </w:pPr>
          </w:p>
        </w:tc>
        <w:tc>
          <w:tcPr>
            <w:tcW w:w="1681" w:type="pct"/>
            <w:vMerge/>
          </w:tcPr>
          <w:p w14:paraId="44F2F1D5" w14:textId="77777777" w:rsidR="00072314" w:rsidRDefault="00072314" w:rsidP="001D18E6">
            <w:pPr>
              <w:pStyle w:val="TabelleText"/>
              <w:spacing w:line="276" w:lineRule="auto"/>
            </w:pPr>
          </w:p>
        </w:tc>
        <w:tc>
          <w:tcPr>
            <w:tcW w:w="1489" w:type="pct"/>
          </w:tcPr>
          <w:p w14:paraId="3734475B" w14:textId="77777777" w:rsidR="00072314" w:rsidRDefault="00072314" w:rsidP="001D18E6">
            <w:pPr>
              <w:pStyle w:val="TabelleText"/>
              <w:spacing w:line="276" w:lineRule="auto"/>
            </w:pPr>
          </w:p>
        </w:tc>
        <w:tc>
          <w:tcPr>
            <w:tcW w:w="308" w:type="pct"/>
          </w:tcPr>
          <w:p w14:paraId="6BA232C4" w14:textId="77777777" w:rsidR="00072314" w:rsidRPr="00E60F8D" w:rsidRDefault="00072314" w:rsidP="001D18E6">
            <w:pPr>
              <w:pStyle w:val="TabelleText"/>
              <w:spacing w:line="276" w:lineRule="auto"/>
            </w:pPr>
          </w:p>
        </w:tc>
      </w:tr>
      <w:tr w:rsidR="00072314" w14:paraId="5C2B90F5" w14:textId="77777777" w:rsidTr="0004232F">
        <w:trPr>
          <w:gridAfter w:val="1"/>
          <w:wAfter w:w="360" w:type="dxa"/>
        </w:trPr>
        <w:tc>
          <w:tcPr>
            <w:tcW w:w="1213" w:type="pct"/>
            <w:vMerge/>
          </w:tcPr>
          <w:p w14:paraId="505D294B" w14:textId="77777777" w:rsidR="00072314" w:rsidRPr="00E60F8D" w:rsidRDefault="00072314" w:rsidP="001D18E6">
            <w:pPr>
              <w:overflowPunct/>
              <w:autoSpaceDE/>
              <w:autoSpaceDN/>
              <w:adjustRightInd/>
              <w:rPr>
                <w:sz w:val="18"/>
                <w:szCs w:val="18"/>
                <w:lang w:val="en-GB"/>
              </w:rPr>
            </w:pPr>
          </w:p>
        </w:tc>
        <w:tc>
          <w:tcPr>
            <w:tcW w:w="309" w:type="pct"/>
            <w:vMerge/>
          </w:tcPr>
          <w:p w14:paraId="2105F9EA" w14:textId="77777777" w:rsidR="00072314" w:rsidRPr="00E60F8D" w:rsidRDefault="00072314" w:rsidP="001D18E6">
            <w:pPr>
              <w:overflowPunct/>
              <w:autoSpaceDE/>
              <w:autoSpaceDN/>
              <w:adjustRightInd/>
              <w:rPr>
                <w:sz w:val="18"/>
                <w:szCs w:val="18"/>
                <w:lang w:val="en-GB"/>
              </w:rPr>
            </w:pPr>
          </w:p>
        </w:tc>
        <w:tc>
          <w:tcPr>
            <w:tcW w:w="1681" w:type="pct"/>
            <w:vMerge/>
          </w:tcPr>
          <w:p w14:paraId="7D514D69" w14:textId="77777777" w:rsidR="00072314" w:rsidRDefault="00072314" w:rsidP="001D18E6">
            <w:pPr>
              <w:pStyle w:val="TabelleText"/>
              <w:spacing w:line="276" w:lineRule="auto"/>
            </w:pPr>
          </w:p>
        </w:tc>
        <w:tc>
          <w:tcPr>
            <w:tcW w:w="1489" w:type="pct"/>
          </w:tcPr>
          <w:p w14:paraId="3313B952" w14:textId="77777777" w:rsidR="00072314" w:rsidRPr="00E60F8D" w:rsidRDefault="00072314" w:rsidP="001D18E6">
            <w:pPr>
              <w:pStyle w:val="TabelleText"/>
              <w:spacing w:line="276" w:lineRule="auto"/>
            </w:pPr>
            <w:r>
              <w:t>Req 4-n</w:t>
            </w:r>
          </w:p>
        </w:tc>
        <w:tc>
          <w:tcPr>
            <w:tcW w:w="308" w:type="pct"/>
          </w:tcPr>
          <w:p w14:paraId="16B94227" w14:textId="77777777" w:rsidR="00072314" w:rsidRPr="00E60F8D" w:rsidRDefault="00072314" w:rsidP="001D18E6">
            <w:pPr>
              <w:pStyle w:val="TabelleText"/>
              <w:spacing w:line="276" w:lineRule="auto"/>
            </w:pPr>
          </w:p>
        </w:tc>
      </w:tr>
      <w:tr w:rsidR="00072314" w14:paraId="0CA53C6D" w14:textId="77777777" w:rsidTr="0004232F">
        <w:trPr>
          <w:gridAfter w:val="1"/>
          <w:wAfter w:w="360" w:type="dxa"/>
        </w:trPr>
        <w:tc>
          <w:tcPr>
            <w:tcW w:w="1213" w:type="pct"/>
            <w:vMerge/>
          </w:tcPr>
          <w:p w14:paraId="0E64E917" w14:textId="77777777" w:rsidR="00072314" w:rsidRPr="00E60F8D" w:rsidRDefault="00072314" w:rsidP="001D18E6">
            <w:pPr>
              <w:overflowPunct/>
              <w:autoSpaceDE/>
              <w:autoSpaceDN/>
              <w:adjustRightInd/>
              <w:rPr>
                <w:sz w:val="18"/>
                <w:szCs w:val="18"/>
                <w:lang w:val="en-GB"/>
              </w:rPr>
            </w:pPr>
          </w:p>
        </w:tc>
        <w:tc>
          <w:tcPr>
            <w:tcW w:w="309" w:type="pct"/>
            <w:vMerge/>
          </w:tcPr>
          <w:p w14:paraId="504EC1E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78720E70" w14:textId="77777777" w:rsidR="00072314" w:rsidRPr="00E60F8D" w:rsidRDefault="00072314" w:rsidP="001D18E6">
            <w:pPr>
              <w:pStyle w:val="TabelleText"/>
              <w:spacing w:line="276" w:lineRule="auto"/>
            </w:pPr>
            <w:r>
              <w:t xml:space="preserve">Impl. </w:t>
            </w:r>
            <w:r w:rsidRPr="00E60F8D">
              <w:t xml:space="preserve">Function </w:t>
            </w:r>
            <w:r>
              <w:t>5</w:t>
            </w:r>
          </w:p>
        </w:tc>
        <w:tc>
          <w:tcPr>
            <w:tcW w:w="1489" w:type="pct"/>
          </w:tcPr>
          <w:p w14:paraId="4AA0D61F" w14:textId="77777777" w:rsidR="00072314" w:rsidRPr="00E60F8D" w:rsidRDefault="00072314" w:rsidP="001D18E6">
            <w:pPr>
              <w:pStyle w:val="TabelleText"/>
              <w:spacing w:line="276" w:lineRule="auto"/>
            </w:pPr>
            <w:r>
              <w:t>Req 5-1</w:t>
            </w:r>
          </w:p>
        </w:tc>
        <w:tc>
          <w:tcPr>
            <w:tcW w:w="308" w:type="pct"/>
          </w:tcPr>
          <w:p w14:paraId="174351C9" w14:textId="77777777" w:rsidR="00072314" w:rsidRPr="00E60F8D" w:rsidRDefault="00072314" w:rsidP="001D18E6">
            <w:pPr>
              <w:pStyle w:val="TabelleText"/>
              <w:spacing w:line="276" w:lineRule="auto"/>
            </w:pPr>
          </w:p>
        </w:tc>
      </w:tr>
      <w:tr w:rsidR="00072314" w14:paraId="147EEF28" w14:textId="77777777" w:rsidTr="0004232F">
        <w:trPr>
          <w:gridAfter w:val="1"/>
          <w:wAfter w:w="360" w:type="dxa"/>
        </w:trPr>
        <w:tc>
          <w:tcPr>
            <w:tcW w:w="1213" w:type="pct"/>
            <w:vMerge/>
          </w:tcPr>
          <w:p w14:paraId="3A0BE21D" w14:textId="77777777" w:rsidR="00072314" w:rsidRPr="00E60F8D" w:rsidRDefault="00072314" w:rsidP="001D18E6">
            <w:pPr>
              <w:overflowPunct/>
              <w:autoSpaceDE/>
              <w:autoSpaceDN/>
              <w:adjustRightInd/>
              <w:rPr>
                <w:sz w:val="18"/>
                <w:szCs w:val="18"/>
                <w:lang w:val="en-GB"/>
              </w:rPr>
            </w:pPr>
          </w:p>
        </w:tc>
        <w:tc>
          <w:tcPr>
            <w:tcW w:w="309" w:type="pct"/>
            <w:vMerge/>
          </w:tcPr>
          <w:p w14:paraId="74EE3512" w14:textId="77777777" w:rsidR="00072314" w:rsidRPr="00E60F8D" w:rsidRDefault="00072314" w:rsidP="001D18E6">
            <w:pPr>
              <w:overflowPunct/>
              <w:autoSpaceDE/>
              <w:autoSpaceDN/>
              <w:adjustRightInd/>
              <w:rPr>
                <w:sz w:val="18"/>
                <w:szCs w:val="18"/>
                <w:lang w:val="en-GB"/>
              </w:rPr>
            </w:pPr>
          </w:p>
        </w:tc>
        <w:tc>
          <w:tcPr>
            <w:tcW w:w="1681" w:type="pct"/>
            <w:vMerge/>
          </w:tcPr>
          <w:p w14:paraId="7176D8C4" w14:textId="77777777" w:rsidR="00072314" w:rsidRDefault="00072314" w:rsidP="001D18E6">
            <w:pPr>
              <w:pStyle w:val="TabelleText"/>
              <w:spacing w:line="276" w:lineRule="auto"/>
            </w:pPr>
          </w:p>
        </w:tc>
        <w:tc>
          <w:tcPr>
            <w:tcW w:w="1489" w:type="pct"/>
          </w:tcPr>
          <w:p w14:paraId="7766C053" w14:textId="77777777" w:rsidR="00072314" w:rsidRPr="00E60F8D" w:rsidRDefault="00072314" w:rsidP="001D18E6">
            <w:pPr>
              <w:pStyle w:val="TabelleText"/>
              <w:spacing w:line="276" w:lineRule="auto"/>
            </w:pPr>
            <w:r>
              <w:t>…</w:t>
            </w:r>
          </w:p>
        </w:tc>
        <w:tc>
          <w:tcPr>
            <w:tcW w:w="308" w:type="pct"/>
          </w:tcPr>
          <w:p w14:paraId="3BED2A5C" w14:textId="77777777" w:rsidR="00072314" w:rsidRPr="00E60F8D" w:rsidRDefault="00072314" w:rsidP="001D18E6">
            <w:pPr>
              <w:pStyle w:val="TabelleText"/>
              <w:spacing w:line="276" w:lineRule="auto"/>
            </w:pPr>
          </w:p>
        </w:tc>
      </w:tr>
      <w:tr w:rsidR="00072314" w14:paraId="3CFFF02D" w14:textId="77777777" w:rsidTr="0004232F">
        <w:trPr>
          <w:gridAfter w:val="1"/>
          <w:wAfter w:w="360" w:type="dxa"/>
        </w:trPr>
        <w:tc>
          <w:tcPr>
            <w:tcW w:w="1213" w:type="pct"/>
            <w:vMerge/>
          </w:tcPr>
          <w:p w14:paraId="64A97BF0" w14:textId="77777777" w:rsidR="00072314" w:rsidRPr="00E60F8D" w:rsidRDefault="00072314" w:rsidP="001D18E6">
            <w:pPr>
              <w:overflowPunct/>
              <w:autoSpaceDE/>
              <w:autoSpaceDN/>
              <w:adjustRightInd/>
              <w:rPr>
                <w:sz w:val="18"/>
                <w:szCs w:val="18"/>
                <w:lang w:val="en-GB"/>
              </w:rPr>
            </w:pPr>
          </w:p>
        </w:tc>
        <w:tc>
          <w:tcPr>
            <w:tcW w:w="309" w:type="pct"/>
            <w:vMerge/>
          </w:tcPr>
          <w:p w14:paraId="55049F0C" w14:textId="77777777" w:rsidR="00072314" w:rsidRPr="00E60F8D" w:rsidRDefault="00072314" w:rsidP="001D18E6">
            <w:pPr>
              <w:overflowPunct/>
              <w:autoSpaceDE/>
              <w:autoSpaceDN/>
              <w:adjustRightInd/>
              <w:rPr>
                <w:sz w:val="18"/>
                <w:szCs w:val="18"/>
                <w:lang w:val="en-GB"/>
              </w:rPr>
            </w:pPr>
          </w:p>
        </w:tc>
        <w:tc>
          <w:tcPr>
            <w:tcW w:w="1681" w:type="pct"/>
            <w:vMerge/>
          </w:tcPr>
          <w:p w14:paraId="2D5668AD" w14:textId="77777777" w:rsidR="00072314" w:rsidRDefault="00072314" w:rsidP="001D18E6">
            <w:pPr>
              <w:pStyle w:val="TabelleText"/>
              <w:spacing w:line="276" w:lineRule="auto"/>
            </w:pPr>
          </w:p>
        </w:tc>
        <w:tc>
          <w:tcPr>
            <w:tcW w:w="1489" w:type="pct"/>
          </w:tcPr>
          <w:p w14:paraId="66FA7C1A" w14:textId="77777777" w:rsidR="00072314" w:rsidRPr="00E60F8D" w:rsidRDefault="00072314" w:rsidP="001D18E6">
            <w:pPr>
              <w:pStyle w:val="TabelleText"/>
              <w:spacing w:line="276" w:lineRule="auto"/>
            </w:pPr>
            <w:r>
              <w:t>Req 5-n</w:t>
            </w:r>
          </w:p>
        </w:tc>
        <w:tc>
          <w:tcPr>
            <w:tcW w:w="308" w:type="pct"/>
          </w:tcPr>
          <w:p w14:paraId="3277E7AF" w14:textId="77777777" w:rsidR="00072314" w:rsidRPr="00E60F8D" w:rsidRDefault="00072314" w:rsidP="001D18E6">
            <w:pPr>
              <w:pStyle w:val="TabelleText"/>
              <w:spacing w:line="276" w:lineRule="auto"/>
            </w:pPr>
          </w:p>
        </w:tc>
      </w:tr>
      <w:tr w:rsidR="0004232F" w14:paraId="71F2E1CB" w14:textId="77777777" w:rsidTr="0004232F">
        <w:trPr>
          <w:gridAfter w:val="2"/>
          <w:wAfter w:w="997" w:type="dxa"/>
        </w:trPr>
        <w:tc>
          <w:tcPr>
            <w:tcW w:w="1213" w:type="pct"/>
            <w:vMerge w:val="restart"/>
          </w:tcPr>
          <w:p w14:paraId="26A0BCDC" w14:textId="55E428F8" w:rsidR="0004232F" w:rsidRPr="00E60F8D" w:rsidRDefault="0004232F" w:rsidP="0004232F">
            <w:pPr>
              <w:overflowPunct/>
              <w:autoSpaceDE/>
              <w:autoSpaceDN/>
              <w:adjustRightInd/>
              <w:rPr>
                <w:sz w:val="18"/>
                <w:szCs w:val="18"/>
                <w:lang w:val="en-GB"/>
              </w:rPr>
            </w:pPr>
            <w:r>
              <w:rPr>
                <w:color w:val="000000" w:themeColor="text1"/>
              </w:rPr>
              <w:t>AIPM</w:t>
            </w:r>
          </w:p>
        </w:tc>
        <w:tc>
          <w:tcPr>
            <w:tcW w:w="309" w:type="pct"/>
          </w:tcPr>
          <w:p w14:paraId="7F7A02EF" w14:textId="77777777" w:rsidR="0004232F" w:rsidRPr="00E60F8D" w:rsidRDefault="0004232F" w:rsidP="001D18E6">
            <w:pPr>
              <w:overflowPunct/>
              <w:autoSpaceDE/>
              <w:autoSpaceDN/>
              <w:adjustRightInd/>
              <w:rPr>
                <w:sz w:val="18"/>
                <w:szCs w:val="18"/>
                <w:lang w:val="en-GB"/>
              </w:rPr>
            </w:pPr>
          </w:p>
        </w:tc>
        <w:tc>
          <w:tcPr>
            <w:tcW w:w="1681" w:type="pct"/>
          </w:tcPr>
          <w:p w14:paraId="0974B4E9" w14:textId="77777777" w:rsidR="00E550DC" w:rsidRDefault="00E550DC"/>
        </w:tc>
        <w:tc>
          <w:tcPr>
            <w:tcW w:w="308" w:type="pct"/>
          </w:tcPr>
          <w:p w14:paraId="4DABB2B1" w14:textId="77777777" w:rsidR="0004232F" w:rsidRPr="00E60F8D" w:rsidRDefault="0004232F" w:rsidP="001D18E6">
            <w:pPr>
              <w:pStyle w:val="TabelleText"/>
              <w:spacing w:line="276" w:lineRule="auto"/>
            </w:pPr>
          </w:p>
        </w:tc>
      </w:tr>
      <w:tr w:rsidR="0004232F" w14:paraId="0E2E625B" w14:textId="77777777" w:rsidTr="0004232F">
        <w:trPr>
          <w:gridAfter w:val="2"/>
          <w:wAfter w:w="997" w:type="dxa"/>
        </w:trPr>
        <w:tc>
          <w:tcPr>
            <w:tcW w:w="1213" w:type="pct"/>
            <w:vMerge w:val="restart"/>
          </w:tcPr>
          <w:p w14:paraId="5D4CFF59" w14:textId="77777777" w:rsidR="0004232F" w:rsidRPr="00E60F8D" w:rsidRDefault="0004232F" w:rsidP="0004232F">
            <w:pPr>
              <w:overflowPunct/>
              <w:autoSpaceDE/>
              <w:autoSpaceDN/>
              <w:adjustRightInd/>
              <w:rPr>
                <w:sz w:val="18"/>
                <w:szCs w:val="18"/>
                <w:lang w:val="en-GB"/>
              </w:rPr>
            </w:pPr>
            <w:r>
              <w:rPr>
                <w:color w:val="000000" w:themeColor="text1"/>
              </w:rPr>
              <w:t>Feature A Physical</w:t>
            </w:r>
          </w:p>
        </w:tc>
        <w:tc>
          <w:tcPr>
            <w:tcW w:w="309" w:type="pct"/>
          </w:tcPr>
          <w:p w14:paraId="6DECD5B7" w14:textId="77777777" w:rsidR="0004232F" w:rsidRPr="00E60F8D" w:rsidRDefault="0004232F" w:rsidP="001D18E6">
            <w:pPr>
              <w:overflowPunct/>
              <w:autoSpaceDE/>
              <w:autoSpaceDN/>
              <w:adjustRightInd/>
              <w:rPr>
                <w:sz w:val="18"/>
                <w:szCs w:val="18"/>
                <w:lang w:val="en-GB"/>
              </w:rPr>
            </w:pPr>
          </w:p>
        </w:tc>
        <w:tc>
          <w:tcPr>
            <w:tcW w:w="1681" w:type="pct"/>
          </w:tcPr>
          <w:p w14:paraId="31CFCC43" w14:textId="77777777" w:rsidR="00E550DC" w:rsidRDefault="00E550DC"/>
        </w:tc>
        <w:tc>
          <w:tcPr>
            <w:tcW w:w="308" w:type="pct"/>
          </w:tcPr>
          <w:p w14:paraId="0BDBE6B5" w14:textId="77777777" w:rsidR="0004232F" w:rsidRPr="00E60F8D" w:rsidRDefault="0004232F" w:rsidP="001D18E6">
            <w:pPr>
              <w:pStyle w:val="TabelleText"/>
              <w:spacing w:line="276" w:lineRule="auto"/>
            </w:pPr>
          </w:p>
        </w:tc>
      </w:tr>
      <w:tr w:rsidR="0004232F" w14:paraId="5CCB385F" w14:textId="77777777" w:rsidTr="0004232F">
        <w:trPr>
          <w:gridAfter w:val="2"/>
          <w:wAfter w:w="997" w:type="dxa"/>
        </w:trPr>
        <w:tc>
          <w:tcPr>
            <w:tcW w:w="1213" w:type="pct"/>
            <w:vMerge w:val="restart"/>
          </w:tcPr>
          <w:p w14:paraId="2480042B" w14:textId="77777777" w:rsidR="0004232F" w:rsidRPr="00E60F8D" w:rsidRDefault="0004232F" w:rsidP="0004232F">
            <w:pPr>
              <w:overflowPunct/>
              <w:autoSpaceDE/>
              <w:autoSpaceDN/>
              <w:adjustRightInd/>
              <w:rPr>
                <w:sz w:val="18"/>
                <w:szCs w:val="18"/>
                <w:lang w:val="en-GB"/>
              </w:rPr>
            </w:pPr>
            <w:r>
              <w:rPr>
                <w:color w:val="000000" w:themeColor="text1"/>
              </w:rPr>
              <w:t>Autosave Physical</w:t>
            </w:r>
          </w:p>
        </w:tc>
        <w:tc>
          <w:tcPr>
            <w:tcW w:w="309" w:type="pct"/>
          </w:tcPr>
          <w:p w14:paraId="5E2CA78E" w14:textId="77777777" w:rsidR="0004232F" w:rsidRPr="00E60F8D" w:rsidRDefault="0004232F" w:rsidP="001D18E6">
            <w:pPr>
              <w:overflowPunct/>
              <w:autoSpaceDE/>
              <w:autoSpaceDN/>
              <w:adjustRightInd/>
              <w:rPr>
                <w:sz w:val="18"/>
                <w:szCs w:val="18"/>
                <w:lang w:val="en-GB"/>
              </w:rPr>
            </w:pPr>
          </w:p>
        </w:tc>
        <w:tc>
          <w:tcPr>
            <w:tcW w:w="1681" w:type="pct"/>
          </w:tcPr>
          <w:p w14:paraId="7224ECCB" w14:textId="77777777" w:rsidR="00E550DC" w:rsidRDefault="00E550DC"/>
        </w:tc>
        <w:tc>
          <w:tcPr>
            <w:tcW w:w="308" w:type="pct"/>
          </w:tcPr>
          <w:p w14:paraId="0D9D0B67" w14:textId="77777777" w:rsidR="0004232F" w:rsidRPr="00E60F8D" w:rsidRDefault="0004232F" w:rsidP="001D18E6">
            <w:pPr>
              <w:pStyle w:val="TabelleText"/>
              <w:spacing w:line="276" w:lineRule="auto"/>
            </w:pPr>
          </w:p>
        </w:tc>
      </w:tr>
      <w:tr w:rsidR="0004232F" w14:paraId="671153D4" w14:textId="77777777" w:rsidTr="0004232F">
        <w:trPr>
          <w:gridAfter w:val="2"/>
          <w:wAfter w:w="997" w:type="dxa"/>
        </w:trPr>
        <w:tc>
          <w:tcPr>
            <w:tcW w:w="1213" w:type="pct"/>
            <w:vMerge w:val="restart"/>
          </w:tcPr>
          <w:p w14:paraId="7B3E7910" w14:textId="77777777" w:rsidR="0004232F" w:rsidRPr="00E60F8D" w:rsidRDefault="0004232F" w:rsidP="0004232F">
            <w:pPr>
              <w:overflowPunct/>
              <w:autoSpaceDE/>
              <w:autoSpaceDN/>
              <w:adjustRightInd/>
              <w:rPr>
                <w:sz w:val="18"/>
                <w:szCs w:val="18"/>
                <w:lang w:val="en-GB"/>
              </w:rPr>
            </w:pPr>
            <w:r>
              <w:rPr>
                <w:color w:val="000000" w:themeColor="text1"/>
              </w:rPr>
              <w:t>FD3-CAN</w:t>
            </w:r>
          </w:p>
        </w:tc>
        <w:tc>
          <w:tcPr>
            <w:tcW w:w="309" w:type="pct"/>
          </w:tcPr>
          <w:p w14:paraId="26B751E0" w14:textId="77777777" w:rsidR="0004232F" w:rsidRPr="00E60F8D" w:rsidRDefault="0004232F" w:rsidP="001D18E6">
            <w:pPr>
              <w:overflowPunct/>
              <w:autoSpaceDE/>
              <w:autoSpaceDN/>
              <w:adjustRightInd/>
              <w:rPr>
                <w:sz w:val="18"/>
                <w:szCs w:val="18"/>
                <w:lang w:val="en-GB"/>
              </w:rPr>
            </w:pPr>
          </w:p>
        </w:tc>
        <w:tc>
          <w:tcPr>
            <w:tcW w:w="1681" w:type="pct"/>
          </w:tcPr>
          <w:p w14:paraId="61CCC9FA" w14:textId="77777777" w:rsidR="00E550DC" w:rsidRDefault="00E550DC"/>
        </w:tc>
        <w:tc>
          <w:tcPr>
            <w:tcW w:w="308" w:type="pct"/>
          </w:tcPr>
          <w:p w14:paraId="086D603A" w14:textId="77777777" w:rsidR="0004232F" w:rsidRPr="00E60F8D" w:rsidRDefault="0004232F" w:rsidP="001D18E6">
            <w:pPr>
              <w:pStyle w:val="TabelleText"/>
              <w:spacing w:line="276" w:lineRule="auto"/>
            </w:pPr>
          </w:p>
        </w:tc>
      </w:tr>
      <w:tr w:rsidR="0004232F" w14:paraId="1431230F" w14:textId="77777777" w:rsidTr="0004232F">
        <w:tc>
          <w:tcPr>
            <w:tcW w:w="1213" w:type="pct"/>
            <w:vMerge w:val="restart"/>
          </w:tcPr>
          <w:p w14:paraId="1EC9E627" w14:textId="77777777" w:rsidR="0004232F" w:rsidRPr="00E60F8D" w:rsidRDefault="0004232F" w:rsidP="0004232F">
            <w:pPr>
              <w:overflowPunct/>
              <w:autoSpaceDE/>
              <w:autoSpaceDN/>
              <w:adjustRightInd/>
              <w:rPr>
                <w:sz w:val="18"/>
                <w:szCs w:val="18"/>
                <w:lang w:val="en-GB"/>
              </w:rPr>
            </w:pPr>
            <w:r>
              <w:rPr>
                <w:color w:val="000000" w:themeColor="text1"/>
              </w:rPr>
              <w:t>MCSM</w:t>
            </w:r>
          </w:p>
        </w:tc>
        <w:tc>
          <w:tcPr>
            <w:tcW w:w="309" w:type="pct"/>
          </w:tcPr>
          <w:p w14:paraId="428F1C7E" w14:textId="77777777" w:rsidR="0004232F" w:rsidRPr="00E60F8D" w:rsidRDefault="0004232F" w:rsidP="001D18E6">
            <w:pPr>
              <w:overflowPunct/>
              <w:autoSpaceDE/>
              <w:autoSpaceDN/>
              <w:adjustRightInd/>
              <w:rPr>
                <w:sz w:val="18"/>
                <w:szCs w:val="18"/>
                <w:lang w:val="en-GB"/>
              </w:rPr>
            </w:pPr>
          </w:p>
        </w:tc>
        <w:tc>
          <w:tcPr>
            <w:tcW w:w="1681" w:type="pct"/>
          </w:tcPr>
          <w:p w14:paraId="02BE3FC5" w14:textId="77777777" w:rsidR="0004232F" w:rsidRDefault="0004232F" w:rsidP="0004232F">
            <w:pPr>
              <w:pStyle w:val="TabelleText"/>
              <w:spacing w:line="276" w:lineRule="auto"/>
              <w:rPr>
                <w:lang w:val="en-US"/>
              </w:rPr>
            </w:pPr>
            <w:r w:rsidRPr="00176970">
              <w:rPr>
                <w:lang w:val="en-US"/>
              </w:rPr>
              <w:t>MCSM Autosave Generic component function</w:t>
            </w:r>
          </w:p>
        </w:tc>
        <w:tc>
          <w:tcPr>
            <w:tcW w:w="1489" w:type="pct"/>
          </w:tcPr>
          <w:p w14:paraId="1A19969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EE9D716" w14:textId="4D201A4A" w:rsidR="0004232F" w:rsidRDefault="0004232F" w:rsidP="0004232F">
            <w:pPr>
              <w:pStyle w:val="TabelleText"/>
              <w:numPr>
                <w:ilvl w:val="0"/>
                <w:numId w:val="20"/>
              </w:numPr>
              <w:spacing w:line="276" w:lineRule="auto"/>
              <w:ind w:left="220" w:hanging="140"/>
              <w:rPr>
                <w:lang w:val="en-US"/>
              </w:rPr>
            </w:pPr>
            <w:r w:rsidRPr="006E3D82">
              <w:rPr>
                <w:lang w:val="en-US"/>
              </w:rPr>
              <w:t>MCSM - Allocate Multicontour Adjustment Repository</w:t>
            </w:r>
          </w:p>
          <w:p w14:paraId="0744DBB4"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Auto Save Active Status signal</w:t>
            </w:r>
          </w:p>
          <w:p w14:paraId="77AD3844"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Clear Request signal</w:t>
            </w:r>
          </w:p>
          <w:p w14:paraId="4B548B87"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Exit Without Saving signal</w:t>
            </w:r>
          </w:p>
          <w:p w14:paraId="05799995"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Bolster - Adjustment ID</w:t>
            </w:r>
          </w:p>
          <w:p w14:paraId="25058CF2"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Bolster - Axis Classification</w:t>
            </w:r>
          </w:p>
          <w:p w14:paraId="60FCF302"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Bolster - Functions</w:t>
            </w:r>
          </w:p>
          <w:p w14:paraId="63037E6C"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Bolster - Seat Axis Controller</w:t>
            </w:r>
          </w:p>
          <w:p w14:paraId="1815E841"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Bolster - Seat Axis Sensor</w:t>
            </w:r>
          </w:p>
          <w:p w14:paraId="1B7BB220"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Bolster - User Input Classify Parameter</w:t>
            </w:r>
          </w:p>
          <w:p w14:paraId="736D250D"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Bolster- Generic Adjustment</w:t>
            </w:r>
          </w:p>
          <w:p w14:paraId="3D33631A"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Lumbar - Adjustment ID</w:t>
            </w:r>
          </w:p>
          <w:p w14:paraId="776DAE30"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Lumbar - Axis Classification</w:t>
            </w:r>
          </w:p>
          <w:p w14:paraId="45C06E29"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Lumbar - Functions</w:t>
            </w:r>
          </w:p>
          <w:p w14:paraId="024EE527"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Lumbar - Generic Adjustment</w:t>
            </w:r>
          </w:p>
          <w:p w14:paraId="27B9BCDF"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Lumbar - Seat Axis Controller</w:t>
            </w:r>
          </w:p>
          <w:p w14:paraId="1B8F773B"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MCSM - MCS Lower Lumbar - Seat Axis Sensor</w:t>
            </w:r>
          </w:p>
          <w:p w14:paraId="69DDD019"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Lower Lumbar - User Input Classify Parameter</w:t>
            </w:r>
          </w:p>
          <w:p w14:paraId="7D853BBA"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Middle Lumbar - Adjustment ID</w:t>
            </w:r>
          </w:p>
          <w:p w14:paraId="7B5136F1"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Middle Lumbar - Axis Classification</w:t>
            </w:r>
          </w:p>
          <w:p w14:paraId="75B5BCCD"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Middle Lumbar - Functions</w:t>
            </w:r>
          </w:p>
          <w:p w14:paraId="5818EB0C"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Middle Lumbar - Generic Adjustment</w:t>
            </w:r>
          </w:p>
          <w:p w14:paraId="4EFE1ED3"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Middle Lumbar - Seat Axis Controller</w:t>
            </w:r>
          </w:p>
          <w:p w14:paraId="05F15AF9"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Middle Lumbar - Seat Axis Sensor</w:t>
            </w:r>
          </w:p>
          <w:p w14:paraId="173BBF87"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Middle Lumbar - User Input Classify Parameter</w:t>
            </w:r>
          </w:p>
          <w:p w14:paraId="6A2F52F1"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Bolster - Adjustment ID</w:t>
            </w:r>
          </w:p>
          <w:p w14:paraId="348DCA88"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Bolster - Functions</w:t>
            </w:r>
          </w:p>
          <w:p w14:paraId="3E9F9B39"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Bolster - Axis Classification</w:t>
            </w:r>
          </w:p>
          <w:p w14:paraId="0C12AF0E"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Bolster - Seat Axis Controller</w:t>
            </w:r>
          </w:p>
          <w:p w14:paraId="43D25B4A"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Bolster - Seat Axis Sensor</w:t>
            </w:r>
          </w:p>
          <w:p w14:paraId="7805105A"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Bolster - User Input Classify Parameter</w:t>
            </w:r>
          </w:p>
          <w:p w14:paraId="7551512A"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Bolster- Generic Adjustment</w:t>
            </w:r>
          </w:p>
          <w:p w14:paraId="4BA3BDDB"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Lumbar - Adjustment ID</w:t>
            </w:r>
          </w:p>
          <w:p w14:paraId="63B74F4D"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Lumbar - Axis Classification</w:t>
            </w:r>
          </w:p>
          <w:p w14:paraId="0A6A2786"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Lumbar - Functions</w:t>
            </w:r>
          </w:p>
          <w:p w14:paraId="257AFE66"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Lumbar - Seat Axis Controller</w:t>
            </w:r>
          </w:p>
          <w:p w14:paraId="7A7E43CD"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Lumbar - Seat Axis Sensor</w:t>
            </w:r>
          </w:p>
          <w:p w14:paraId="58FC0AE1"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Lumbar - User Input Classify Parameter</w:t>
            </w:r>
          </w:p>
          <w:p w14:paraId="583A39DF"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MCS Upper Lumbar- Generic Adjustment</w:t>
            </w:r>
          </w:p>
          <w:p w14:paraId="4CCAFB93"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MCSM - Multicontour Adjustment Classification signal</w:t>
            </w:r>
          </w:p>
          <w:p w14:paraId="22220EE5"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Multicontour Adjustment Repository - Functions</w:t>
            </w:r>
          </w:p>
          <w:p w14:paraId="0FA22E87"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Multicontour Adjustment Repository - Data</w:t>
            </w:r>
          </w:p>
          <w:p w14:paraId="5BDFA185"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Multicontour Adjustment Repository - Seat Repository Controller</w:t>
            </w:r>
          </w:p>
          <w:p w14:paraId="2D44592A"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Multicontour Adjustment Repository - Signals</w:t>
            </w:r>
          </w:p>
          <w:p w14:paraId="321D5EAD"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Notification Change signal</w:t>
            </w:r>
          </w:p>
          <w:p w14:paraId="2BC5D217" w14:textId="77777777" w:rsidR="0004232F" w:rsidRDefault="0004232F" w:rsidP="0004232F">
            <w:pPr>
              <w:pStyle w:val="TabelleText"/>
              <w:numPr>
                <w:ilvl w:val="0"/>
                <w:numId w:val="20"/>
              </w:numPr>
              <w:spacing w:line="276" w:lineRule="auto"/>
              <w:ind w:left="220" w:hanging="140"/>
              <w:rPr>
                <w:lang w:val="en-US"/>
              </w:rPr>
            </w:pPr>
            <w:r w:rsidRPr="006E3D82">
              <w:rPr>
                <w:lang w:val="en-US"/>
              </w:rPr>
              <w:t>MCSM - Processing Status Delay Parameter</w:t>
            </w:r>
          </w:p>
        </w:tc>
        <w:tc>
          <w:tcPr>
            <w:tcW w:w="1489" w:type="pct"/>
          </w:tcPr>
          <w:p w14:paraId="5F197B85" w14:textId="77777777" w:rsidR="00E550DC" w:rsidRDefault="00E550DC"/>
        </w:tc>
        <w:tc>
          <w:tcPr>
            <w:tcW w:w="308" w:type="pct"/>
          </w:tcPr>
          <w:p w14:paraId="6FA47BE0" w14:textId="77777777" w:rsidR="0004232F" w:rsidRPr="00E60F8D" w:rsidRDefault="0004232F" w:rsidP="001D18E6">
            <w:pPr>
              <w:pStyle w:val="TabelleText"/>
              <w:spacing w:line="276" w:lineRule="auto"/>
            </w:pPr>
          </w:p>
        </w:tc>
      </w:tr>
      <w:tr w:rsidR="0004232F" w14:paraId="4C374C40" w14:textId="77777777" w:rsidTr="0004232F">
        <w:trPr>
          <w:gridAfter w:val="2"/>
          <w:wAfter w:w="997" w:type="dxa"/>
        </w:trPr>
        <w:tc>
          <w:tcPr>
            <w:tcW w:w="1213" w:type="pct"/>
            <w:vMerge w:val="restart"/>
          </w:tcPr>
          <w:p w14:paraId="3C1AB278" w14:textId="77777777" w:rsidR="0004232F" w:rsidRPr="00E60F8D" w:rsidRDefault="0004232F" w:rsidP="0004232F">
            <w:pPr>
              <w:overflowPunct/>
              <w:autoSpaceDE/>
              <w:autoSpaceDN/>
              <w:adjustRightInd/>
              <w:rPr>
                <w:sz w:val="18"/>
                <w:szCs w:val="18"/>
                <w:lang w:val="en-GB"/>
              </w:rPr>
            </w:pPr>
            <w:r>
              <w:rPr>
                <w:color w:val="000000" w:themeColor="text1"/>
              </w:rPr>
              <w:lastRenderedPageBreak/>
              <w:t>MS1-CAN</w:t>
            </w:r>
          </w:p>
        </w:tc>
        <w:tc>
          <w:tcPr>
            <w:tcW w:w="309" w:type="pct"/>
          </w:tcPr>
          <w:p w14:paraId="673D6C06" w14:textId="77777777" w:rsidR="0004232F" w:rsidRPr="00E60F8D" w:rsidRDefault="0004232F" w:rsidP="001D18E6">
            <w:pPr>
              <w:overflowPunct/>
              <w:autoSpaceDE/>
              <w:autoSpaceDN/>
              <w:adjustRightInd/>
              <w:rPr>
                <w:sz w:val="18"/>
                <w:szCs w:val="18"/>
                <w:lang w:val="en-GB"/>
              </w:rPr>
            </w:pPr>
          </w:p>
        </w:tc>
        <w:tc>
          <w:tcPr>
            <w:tcW w:w="1681" w:type="pct"/>
          </w:tcPr>
          <w:p w14:paraId="3A66187E" w14:textId="77777777" w:rsidR="00E550DC" w:rsidRDefault="00E550DC"/>
        </w:tc>
        <w:tc>
          <w:tcPr>
            <w:tcW w:w="308" w:type="pct"/>
          </w:tcPr>
          <w:p w14:paraId="79C66C57" w14:textId="77777777" w:rsidR="0004232F" w:rsidRPr="00E60F8D" w:rsidRDefault="0004232F" w:rsidP="001D18E6">
            <w:pPr>
              <w:pStyle w:val="TabelleText"/>
              <w:spacing w:line="276" w:lineRule="auto"/>
            </w:pPr>
          </w:p>
        </w:tc>
      </w:tr>
      <w:tr w:rsidR="0004232F" w14:paraId="60322713" w14:textId="77777777" w:rsidTr="0004232F">
        <w:trPr>
          <w:gridAfter w:val="2"/>
          <w:wAfter w:w="997" w:type="dxa"/>
        </w:trPr>
        <w:tc>
          <w:tcPr>
            <w:tcW w:w="1213" w:type="pct"/>
            <w:vMerge w:val="restart"/>
          </w:tcPr>
          <w:p w14:paraId="00751CD4" w14:textId="77777777" w:rsidR="0004232F" w:rsidRPr="00E60F8D" w:rsidRDefault="0004232F" w:rsidP="0004232F">
            <w:pPr>
              <w:overflowPunct/>
              <w:autoSpaceDE/>
              <w:autoSpaceDN/>
              <w:adjustRightInd/>
              <w:rPr>
                <w:sz w:val="18"/>
                <w:szCs w:val="18"/>
                <w:lang w:val="en-GB"/>
              </w:rPr>
            </w:pPr>
            <w:r>
              <w:rPr>
                <w:color w:val="000000" w:themeColor="text1"/>
              </w:rPr>
              <w:t>Ethernet-Network</w:t>
            </w:r>
          </w:p>
        </w:tc>
        <w:tc>
          <w:tcPr>
            <w:tcW w:w="309" w:type="pct"/>
          </w:tcPr>
          <w:p w14:paraId="27DFA1DF" w14:textId="77777777" w:rsidR="0004232F" w:rsidRPr="00E60F8D" w:rsidRDefault="0004232F" w:rsidP="001D18E6">
            <w:pPr>
              <w:overflowPunct/>
              <w:autoSpaceDE/>
              <w:autoSpaceDN/>
              <w:adjustRightInd/>
              <w:rPr>
                <w:sz w:val="18"/>
                <w:szCs w:val="18"/>
                <w:lang w:val="en-GB"/>
              </w:rPr>
            </w:pPr>
          </w:p>
        </w:tc>
        <w:tc>
          <w:tcPr>
            <w:tcW w:w="1681" w:type="pct"/>
          </w:tcPr>
          <w:p w14:paraId="4951ABF9" w14:textId="77777777" w:rsidR="00E550DC" w:rsidRDefault="00E550DC"/>
        </w:tc>
        <w:tc>
          <w:tcPr>
            <w:tcW w:w="308" w:type="pct"/>
          </w:tcPr>
          <w:p w14:paraId="5D3F4B21" w14:textId="77777777" w:rsidR="0004232F" w:rsidRPr="00E60F8D" w:rsidRDefault="0004232F" w:rsidP="001D18E6">
            <w:pPr>
              <w:pStyle w:val="TabelleText"/>
              <w:spacing w:line="276" w:lineRule="auto"/>
            </w:pPr>
          </w:p>
        </w:tc>
      </w:tr>
      <w:tr w:rsidR="0004232F" w14:paraId="396D4928" w14:textId="77777777" w:rsidTr="0004232F">
        <w:trPr>
          <w:gridAfter w:val="1"/>
          <w:wAfter w:w="360" w:type="dxa"/>
        </w:trPr>
        <w:tc>
          <w:tcPr>
            <w:tcW w:w="1213" w:type="pct"/>
            <w:vMerge w:val="restart"/>
          </w:tcPr>
          <w:p w14:paraId="7F11E7EE" w14:textId="77777777" w:rsidR="0004232F" w:rsidRPr="00E60F8D" w:rsidRDefault="0004232F" w:rsidP="0004232F">
            <w:pPr>
              <w:overflowPunct/>
              <w:autoSpaceDE/>
              <w:autoSpaceDN/>
              <w:adjustRightInd/>
              <w:rPr>
                <w:sz w:val="18"/>
                <w:szCs w:val="18"/>
                <w:lang w:val="en-GB"/>
              </w:rPr>
            </w:pPr>
            <w:r>
              <w:rPr>
                <w:color w:val="000000" w:themeColor="text1"/>
              </w:rPr>
              <w:t>DDM</w:t>
            </w:r>
          </w:p>
        </w:tc>
        <w:tc>
          <w:tcPr>
            <w:tcW w:w="309" w:type="pct"/>
          </w:tcPr>
          <w:p w14:paraId="6CFB821B" w14:textId="77777777" w:rsidR="0004232F" w:rsidRPr="00E60F8D" w:rsidRDefault="0004232F" w:rsidP="001D18E6">
            <w:pPr>
              <w:overflowPunct/>
              <w:autoSpaceDE/>
              <w:autoSpaceDN/>
              <w:adjustRightInd/>
              <w:rPr>
                <w:sz w:val="18"/>
                <w:szCs w:val="18"/>
                <w:lang w:val="en-GB"/>
              </w:rPr>
            </w:pPr>
          </w:p>
        </w:tc>
        <w:tc>
          <w:tcPr>
            <w:tcW w:w="1681" w:type="pct"/>
          </w:tcPr>
          <w:p w14:paraId="07BB2E56" w14:textId="77777777" w:rsidR="0004232F" w:rsidRDefault="0004232F" w:rsidP="0004232F">
            <w:pPr>
              <w:pStyle w:val="TabelleText"/>
              <w:spacing w:line="276" w:lineRule="auto"/>
              <w:rPr>
                <w:lang w:val="en-US"/>
              </w:rPr>
            </w:pPr>
            <w:r w:rsidRPr="00176970">
              <w:rPr>
                <w:lang w:val="en-US"/>
              </w:rPr>
              <w:t>DDM Autosave Generic component function</w:t>
            </w:r>
          </w:p>
        </w:tc>
        <w:tc>
          <w:tcPr>
            <w:tcW w:w="1489" w:type="pct"/>
          </w:tcPr>
          <w:p w14:paraId="32ED5BB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6E3E6A6"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Auto Save Active Status signal</w:t>
            </w:r>
          </w:p>
          <w:p w14:paraId="00145B7B"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Allocate Left Side Mirror Adjustment Repository</w:t>
            </w:r>
          </w:p>
          <w:p w14:paraId="280623C0"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Clear Request signal</w:t>
            </w:r>
          </w:p>
          <w:p w14:paraId="0E963AB8"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Left/Right - Adjustment ID</w:t>
            </w:r>
          </w:p>
          <w:p w14:paraId="34576E46"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Left/Right - Axis Classification</w:t>
            </w:r>
          </w:p>
          <w:p w14:paraId="192E4D92"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Left/Right - Functions</w:t>
            </w:r>
          </w:p>
          <w:p w14:paraId="2062A139"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Left/Right - Generic Adjustment</w:t>
            </w:r>
          </w:p>
          <w:p w14:paraId="02CFD09E"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Left/Right - Minimum Classify Parameter</w:t>
            </w:r>
          </w:p>
          <w:p w14:paraId="7982E6C1"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Left/Right - Side Mirror Axis Controller</w:t>
            </w:r>
          </w:p>
          <w:p w14:paraId="2DDB8482"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Left/Right - Side Mirror Axis Sensor</w:t>
            </w:r>
          </w:p>
          <w:p w14:paraId="59774C83"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Left/Right - Threshold Classify Parameter</w:t>
            </w:r>
          </w:p>
          <w:p w14:paraId="50BF1CE6"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Up/Down - Adjustment ID</w:t>
            </w:r>
          </w:p>
          <w:p w14:paraId="4EC47F31"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DDM - Driver Mirror Tilt Up/Down - Axis Classification</w:t>
            </w:r>
          </w:p>
          <w:p w14:paraId="63505A42"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Up/Down - Functions</w:t>
            </w:r>
          </w:p>
          <w:p w14:paraId="1CA37F8E"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Up/Down - Generic Adjustment</w:t>
            </w:r>
          </w:p>
          <w:p w14:paraId="47611B70"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Up/Down - Minimum Classify Parameter</w:t>
            </w:r>
          </w:p>
          <w:p w14:paraId="73668202"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Up/Down - Side Mirror Axis Controller</w:t>
            </w:r>
          </w:p>
          <w:p w14:paraId="3E967D43"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Up/Down - Side Mirror Axis Sensor</w:t>
            </w:r>
          </w:p>
          <w:p w14:paraId="2E505AF8"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Driver Mirror Tilt Up/Down - Threshold Classify Parameter</w:t>
            </w:r>
          </w:p>
          <w:p w14:paraId="5BBE9796"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Exit Without Saving signal</w:t>
            </w:r>
          </w:p>
          <w:p w14:paraId="39CA37E0"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Left Side Mirror Adjustment Classification signal</w:t>
            </w:r>
          </w:p>
          <w:p w14:paraId="1DCE52CF"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Left Side Mirror Adjustment Repository - Data</w:t>
            </w:r>
          </w:p>
          <w:p w14:paraId="0F4B9F27"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Left Side Mirror Adjustment Repository - Functions</w:t>
            </w:r>
          </w:p>
          <w:p w14:paraId="63254760"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Left Side Mirror Adjustment Repository - Side Mirror Repository Controller</w:t>
            </w:r>
          </w:p>
          <w:p w14:paraId="28300E29"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Left Side Mirror Adjustment Repository - Signals</w:t>
            </w:r>
          </w:p>
          <w:p w14:paraId="569BFE07" w14:textId="77777777" w:rsidR="0004232F" w:rsidRDefault="0004232F" w:rsidP="0004232F">
            <w:pPr>
              <w:pStyle w:val="TabelleText"/>
              <w:numPr>
                <w:ilvl w:val="0"/>
                <w:numId w:val="20"/>
              </w:numPr>
              <w:spacing w:line="276" w:lineRule="auto"/>
              <w:ind w:left="220" w:hanging="140"/>
              <w:rPr>
                <w:lang w:val="en-US"/>
              </w:rPr>
            </w:pPr>
            <w:r w:rsidRPr="006E3D82">
              <w:rPr>
                <w:lang w:val="en-US"/>
              </w:rPr>
              <w:t>DDM - Notification Change signal</w:t>
            </w:r>
          </w:p>
        </w:tc>
        <w:tc>
          <w:tcPr>
            <w:tcW w:w="308" w:type="pct"/>
          </w:tcPr>
          <w:p w14:paraId="49D0FFD1" w14:textId="77777777" w:rsidR="0004232F" w:rsidRPr="00E60F8D" w:rsidRDefault="0004232F" w:rsidP="001D18E6">
            <w:pPr>
              <w:pStyle w:val="TabelleText"/>
              <w:spacing w:line="276" w:lineRule="auto"/>
            </w:pPr>
          </w:p>
        </w:tc>
      </w:tr>
      <w:tr w:rsidR="0004232F" w14:paraId="4EF3209E" w14:textId="77777777" w:rsidTr="0004232F">
        <w:trPr>
          <w:gridAfter w:val="2"/>
          <w:wAfter w:w="997" w:type="dxa"/>
        </w:trPr>
        <w:tc>
          <w:tcPr>
            <w:tcW w:w="1213" w:type="pct"/>
            <w:vMerge/>
          </w:tcPr>
          <w:p w14:paraId="0DCD2608" w14:textId="77777777" w:rsidR="0004232F" w:rsidRPr="00E60F8D" w:rsidRDefault="0004232F" w:rsidP="001D18E6">
            <w:pPr>
              <w:overflowPunct/>
              <w:autoSpaceDE/>
              <w:autoSpaceDN/>
              <w:adjustRightInd/>
              <w:rPr>
                <w:sz w:val="18"/>
                <w:szCs w:val="18"/>
                <w:lang w:val="en-GB"/>
              </w:rPr>
            </w:pPr>
          </w:p>
        </w:tc>
        <w:tc>
          <w:tcPr>
            <w:tcW w:w="309" w:type="pct"/>
          </w:tcPr>
          <w:p w14:paraId="1238A8FF" w14:textId="77777777" w:rsidR="0004232F" w:rsidRPr="00E60F8D" w:rsidRDefault="0004232F" w:rsidP="001D18E6">
            <w:pPr>
              <w:overflowPunct/>
              <w:autoSpaceDE/>
              <w:autoSpaceDN/>
              <w:adjustRightInd/>
              <w:rPr>
                <w:sz w:val="18"/>
                <w:szCs w:val="18"/>
                <w:lang w:val="en-GB"/>
              </w:rPr>
            </w:pPr>
          </w:p>
        </w:tc>
        <w:tc>
          <w:tcPr>
            <w:tcW w:w="1681" w:type="pct"/>
          </w:tcPr>
          <w:p w14:paraId="309C4B9D" w14:textId="77777777" w:rsidR="00E550DC" w:rsidRDefault="00E550DC"/>
        </w:tc>
        <w:tc>
          <w:tcPr>
            <w:tcW w:w="308" w:type="pct"/>
          </w:tcPr>
          <w:p w14:paraId="770D95D5" w14:textId="77777777" w:rsidR="0004232F" w:rsidRPr="00E60F8D" w:rsidRDefault="0004232F" w:rsidP="001D18E6">
            <w:pPr>
              <w:pStyle w:val="TabelleText"/>
              <w:spacing w:line="276" w:lineRule="auto"/>
            </w:pPr>
          </w:p>
        </w:tc>
      </w:tr>
      <w:tr w:rsidR="0004232F" w14:paraId="7420685D" w14:textId="77777777" w:rsidTr="0004232F">
        <w:tc>
          <w:tcPr>
            <w:tcW w:w="1213" w:type="pct"/>
            <w:vMerge w:val="restart"/>
          </w:tcPr>
          <w:p w14:paraId="5F39F760" w14:textId="77777777" w:rsidR="0004232F" w:rsidRPr="00E60F8D" w:rsidRDefault="0004232F" w:rsidP="0004232F">
            <w:pPr>
              <w:overflowPunct/>
              <w:autoSpaceDE/>
              <w:autoSpaceDN/>
              <w:adjustRightInd/>
              <w:rPr>
                <w:sz w:val="18"/>
                <w:szCs w:val="18"/>
                <w:lang w:val="en-GB"/>
              </w:rPr>
            </w:pPr>
            <w:r>
              <w:rPr>
                <w:color w:val="000000" w:themeColor="text1"/>
              </w:rPr>
              <w:t>PDM</w:t>
            </w:r>
          </w:p>
        </w:tc>
        <w:tc>
          <w:tcPr>
            <w:tcW w:w="309" w:type="pct"/>
          </w:tcPr>
          <w:p w14:paraId="4DD40666" w14:textId="77777777" w:rsidR="0004232F" w:rsidRPr="00E60F8D" w:rsidRDefault="0004232F" w:rsidP="001D18E6">
            <w:pPr>
              <w:overflowPunct/>
              <w:autoSpaceDE/>
              <w:autoSpaceDN/>
              <w:adjustRightInd/>
              <w:rPr>
                <w:sz w:val="18"/>
                <w:szCs w:val="18"/>
                <w:lang w:val="en-GB"/>
              </w:rPr>
            </w:pPr>
          </w:p>
        </w:tc>
        <w:tc>
          <w:tcPr>
            <w:tcW w:w="1681" w:type="pct"/>
          </w:tcPr>
          <w:p w14:paraId="5A065FCE" w14:textId="77777777" w:rsidR="0004232F" w:rsidRDefault="0004232F" w:rsidP="0004232F">
            <w:pPr>
              <w:pStyle w:val="TabelleText"/>
              <w:spacing w:line="276" w:lineRule="auto"/>
              <w:rPr>
                <w:lang w:val="en-US"/>
              </w:rPr>
            </w:pPr>
            <w:r w:rsidRPr="00176970">
              <w:rPr>
                <w:lang w:val="en-US"/>
              </w:rPr>
              <w:t>PDM Autosave Generic Component function</w:t>
            </w:r>
          </w:p>
        </w:tc>
        <w:tc>
          <w:tcPr>
            <w:tcW w:w="1489" w:type="pct"/>
          </w:tcPr>
          <w:p w14:paraId="4196392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B1A71EB"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Allocate Right Side Mirror Adjustment Repository</w:t>
            </w:r>
          </w:p>
          <w:p w14:paraId="0091106D"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Auto Save Active Status signal</w:t>
            </w:r>
          </w:p>
          <w:p w14:paraId="582FE715"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Clear Request signal</w:t>
            </w:r>
          </w:p>
          <w:p w14:paraId="40C10764"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Exit Without Saving signal</w:t>
            </w:r>
          </w:p>
          <w:p w14:paraId="484568CF"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Notification Change signal</w:t>
            </w:r>
          </w:p>
          <w:p w14:paraId="29D2B31A"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Left/Right - Adjustment ID</w:t>
            </w:r>
          </w:p>
          <w:p w14:paraId="132DC77C"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PDM - Passenger Mirror Tilt Left/Right - Axis Classification</w:t>
            </w:r>
          </w:p>
          <w:p w14:paraId="5E4AAE1F"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Left/Right - Functions</w:t>
            </w:r>
          </w:p>
          <w:p w14:paraId="7206BF70"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Left/Right - Generic Adjustment</w:t>
            </w:r>
          </w:p>
          <w:p w14:paraId="07EB2646"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Left/Right - Minimum Classify Parameter</w:t>
            </w:r>
          </w:p>
          <w:p w14:paraId="63280533"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Left/Right - Side Mirror Axis Controller</w:t>
            </w:r>
          </w:p>
          <w:p w14:paraId="115C5118"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Left/Right - Side Mirror Axis Sensor</w:t>
            </w:r>
          </w:p>
          <w:p w14:paraId="1D9FB7D9"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Left/Right - Threshold Classify Parameter</w:t>
            </w:r>
          </w:p>
          <w:p w14:paraId="135CC72B"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Up/Down - Adjustment ID</w:t>
            </w:r>
          </w:p>
          <w:p w14:paraId="69516D19"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Up/Down - Axis Classification</w:t>
            </w:r>
          </w:p>
          <w:p w14:paraId="73D345ED"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Up/Down - Functions</w:t>
            </w:r>
          </w:p>
          <w:p w14:paraId="0B2E79E1"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Up/Down - Generic Adjustment</w:t>
            </w:r>
          </w:p>
          <w:p w14:paraId="11066C0E"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Up/Down - Minimum Classify Parameter</w:t>
            </w:r>
          </w:p>
          <w:p w14:paraId="3E6C1B38"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Up/Down - Side Mirror Axis Controller</w:t>
            </w:r>
          </w:p>
          <w:p w14:paraId="545D0DC8"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Up/Down - Side Mirror Axis Sensor</w:t>
            </w:r>
          </w:p>
          <w:p w14:paraId="10E694B7"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Passenger Mirror Tilt Up/Down - Threshold Classify Parameter</w:t>
            </w:r>
          </w:p>
          <w:p w14:paraId="78E3E8E6"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Processing Status Delay Parameter</w:t>
            </w:r>
          </w:p>
          <w:p w14:paraId="5A6AB724"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Right Side Mirror Adjustment Classification signal</w:t>
            </w:r>
          </w:p>
          <w:p w14:paraId="4B00B605"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Right Side Mirror Adjustment Repository - Data</w:t>
            </w:r>
          </w:p>
          <w:p w14:paraId="7553C4C4"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Right Side Mirror Adjustment Repository - Functions</w:t>
            </w:r>
          </w:p>
          <w:p w14:paraId="29B08313"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PDM - Right Side Mirror Adjustment Repository - Side Mirror Repository Controller</w:t>
            </w:r>
          </w:p>
          <w:p w14:paraId="73A12AB8" w14:textId="77777777" w:rsidR="0004232F" w:rsidRDefault="0004232F" w:rsidP="0004232F">
            <w:pPr>
              <w:pStyle w:val="TabelleText"/>
              <w:numPr>
                <w:ilvl w:val="0"/>
                <w:numId w:val="20"/>
              </w:numPr>
              <w:spacing w:line="276" w:lineRule="auto"/>
              <w:ind w:left="220" w:hanging="140"/>
              <w:rPr>
                <w:lang w:val="en-US"/>
              </w:rPr>
            </w:pPr>
            <w:r w:rsidRPr="006E3D82">
              <w:rPr>
                <w:lang w:val="en-US"/>
              </w:rPr>
              <w:t>PDM - Right Side Mirror Adjustment Repository - Signals</w:t>
            </w:r>
          </w:p>
        </w:tc>
        <w:tc>
          <w:tcPr>
            <w:tcW w:w="1489" w:type="pct"/>
          </w:tcPr>
          <w:p w14:paraId="08F0C53D" w14:textId="77777777" w:rsidR="00E550DC" w:rsidRDefault="00E550DC"/>
        </w:tc>
        <w:tc>
          <w:tcPr>
            <w:tcW w:w="308" w:type="pct"/>
          </w:tcPr>
          <w:p w14:paraId="17CB7A52" w14:textId="77777777" w:rsidR="0004232F" w:rsidRPr="00E60F8D" w:rsidRDefault="0004232F" w:rsidP="001D18E6">
            <w:pPr>
              <w:pStyle w:val="TabelleText"/>
              <w:spacing w:line="276" w:lineRule="auto"/>
            </w:pPr>
          </w:p>
        </w:tc>
      </w:tr>
      <w:tr w:rsidR="0004232F" w14:paraId="5B5C4786" w14:textId="77777777" w:rsidTr="0004232F">
        <w:tc>
          <w:tcPr>
            <w:tcW w:w="1213" w:type="pct"/>
            <w:vMerge w:val="restart"/>
          </w:tcPr>
          <w:p w14:paraId="1A50AA0E" w14:textId="77777777" w:rsidR="0004232F" w:rsidRPr="00E60F8D" w:rsidRDefault="0004232F" w:rsidP="0004232F">
            <w:pPr>
              <w:overflowPunct/>
              <w:autoSpaceDE/>
              <w:autoSpaceDN/>
              <w:adjustRightInd/>
              <w:rPr>
                <w:sz w:val="18"/>
                <w:szCs w:val="18"/>
                <w:lang w:val="en-GB"/>
              </w:rPr>
            </w:pPr>
            <w:r>
              <w:rPr>
                <w:color w:val="000000" w:themeColor="text1"/>
              </w:rPr>
              <w:lastRenderedPageBreak/>
              <w:t>DSM</w:t>
            </w:r>
          </w:p>
        </w:tc>
        <w:tc>
          <w:tcPr>
            <w:tcW w:w="309" w:type="pct"/>
          </w:tcPr>
          <w:p w14:paraId="23988EB7" w14:textId="77777777" w:rsidR="0004232F" w:rsidRPr="00E60F8D" w:rsidRDefault="0004232F" w:rsidP="001D18E6">
            <w:pPr>
              <w:overflowPunct/>
              <w:autoSpaceDE/>
              <w:autoSpaceDN/>
              <w:adjustRightInd/>
              <w:rPr>
                <w:sz w:val="18"/>
                <w:szCs w:val="18"/>
                <w:lang w:val="en-GB"/>
              </w:rPr>
            </w:pPr>
          </w:p>
        </w:tc>
        <w:tc>
          <w:tcPr>
            <w:tcW w:w="1681" w:type="pct"/>
          </w:tcPr>
          <w:p w14:paraId="2EA7BBBA" w14:textId="77777777" w:rsidR="0004232F" w:rsidRDefault="0004232F" w:rsidP="0004232F">
            <w:pPr>
              <w:pStyle w:val="TabelleText"/>
              <w:spacing w:line="276" w:lineRule="auto"/>
              <w:rPr>
                <w:lang w:val="en-US"/>
              </w:rPr>
            </w:pPr>
            <w:r w:rsidRPr="00176970">
              <w:rPr>
                <w:lang w:val="en-US"/>
              </w:rPr>
              <w:t>DSM Autosave Generic component function</w:t>
            </w:r>
          </w:p>
        </w:tc>
        <w:tc>
          <w:tcPr>
            <w:tcW w:w="1489" w:type="pct"/>
          </w:tcPr>
          <w:p w14:paraId="73D99FB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ED124D1"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Auto Save Active Status signal</w:t>
            </w:r>
          </w:p>
          <w:p w14:paraId="387E5126"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Clear Request signal</w:t>
            </w:r>
          </w:p>
          <w:p w14:paraId="60FBF5F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Exit Without Saving signal</w:t>
            </w:r>
          </w:p>
          <w:p w14:paraId="3D172845"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Notification Change signal</w:t>
            </w:r>
          </w:p>
          <w:p w14:paraId="3C70B35C"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Allocate Pedal Adjustment Repository</w:t>
            </w:r>
          </w:p>
          <w:p w14:paraId="4A9DB786"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Adjustment Classification signal</w:t>
            </w:r>
          </w:p>
          <w:p w14:paraId="1F966720"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Adjustment Repository - Data</w:t>
            </w:r>
          </w:p>
          <w:p w14:paraId="67FEE920"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Adjustment Repository - Functions</w:t>
            </w:r>
          </w:p>
          <w:p w14:paraId="39425ACD"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Adjustment Repository - Pedal Repository Controller</w:t>
            </w:r>
          </w:p>
          <w:p w14:paraId="41A22CB6"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Adjustment Repository - Signals</w:t>
            </w:r>
          </w:p>
          <w:p w14:paraId="059A0B7A"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Near/Far - Adjustment ID</w:t>
            </w:r>
          </w:p>
          <w:p w14:paraId="01B6F42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Near/Far - Axis Classification</w:t>
            </w:r>
          </w:p>
          <w:p w14:paraId="62C0614A"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Near/Far - Functions</w:t>
            </w:r>
          </w:p>
          <w:p w14:paraId="096142C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Near/Far - Generic Adjustment</w:t>
            </w:r>
          </w:p>
          <w:p w14:paraId="734BB68A"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Near/Far - Pedal Axis Controller</w:t>
            </w:r>
          </w:p>
          <w:p w14:paraId="3AA6BBB4"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Near/Far - Pedal Axis Sensor</w:t>
            </w:r>
          </w:p>
          <w:p w14:paraId="297BADB3"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Pedal - Pedal Near/Far - User Input Classify Parameter</w:t>
            </w:r>
          </w:p>
          <w:p w14:paraId="08C3868B"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Processing Status Delay Parameter</w:t>
            </w:r>
          </w:p>
          <w:p w14:paraId="500D462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Allocate Seat Adjustment Repository</w:t>
            </w:r>
          </w:p>
          <w:p w14:paraId="2849473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Adjustment Classification signal</w:t>
            </w:r>
          </w:p>
          <w:p w14:paraId="1E3D1AC3"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DSM - Seat - Seat Adjustment Repository - Data</w:t>
            </w:r>
          </w:p>
          <w:p w14:paraId="29387D43"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Adjustment Repository - Functions</w:t>
            </w:r>
          </w:p>
          <w:p w14:paraId="772A45AF"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Adjustment Repository - Seat Repository Controller</w:t>
            </w:r>
          </w:p>
          <w:p w14:paraId="2BC03C51"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Adjustment Repository - Signals</w:t>
            </w:r>
          </w:p>
          <w:p w14:paraId="08D6BF14"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Lumbar - Adjustment ID</w:t>
            </w:r>
          </w:p>
          <w:p w14:paraId="316D18F7"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Lumbar - Axis Classification</w:t>
            </w:r>
          </w:p>
          <w:p w14:paraId="4163862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Lumbar - Functions</w:t>
            </w:r>
          </w:p>
          <w:p w14:paraId="221DAE5B"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Lumbar - Generic Adjustment</w:t>
            </w:r>
          </w:p>
          <w:p w14:paraId="67B69107"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Lumbar - Seat Axis Controller</w:t>
            </w:r>
          </w:p>
          <w:p w14:paraId="61E6ADAE"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Lumbar - Seat Axis Sensor</w:t>
            </w:r>
          </w:p>
          <w:p w14:paraId="69A1DAE1"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Lumbar - User Input Classify Parameter</w:t>
            </w:r>
          </w:p>
          <w:p w14:paraId="0156CE7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Recline - Adjustment ID</w:t>
            </w:r>
          </w:p>
          <w:p w14:paraId="7A3AA3AF"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Recline - Axis Classification</w:t>
            </w:r>
          </w:p>
          <w:p w14:paraId="36A65A3A"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Recline - Functions</w:t>
            </w:r>
          </w:p>
          <w:p w14:paraId="26E0266F"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Recline - Generic Adjustment</w:t>
            </w:r>
          </w:p>
          <w:p w14:paraId="002F2F1E"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Recline - Seat Axis Controller</w:t>
            </w:r>
          </w:p>
          <w:p w14:paraId="2D2F4D9E"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Recline - Seat Axis Sensor</w:t>
            </w:r>
          </w:p>
          <w:p w14:paraId="0AC17753"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Recline - Threshold Classify Parameter</w:t>
            </w:r>
          </w:p>
          <w:p w14:paraId="3B0B739C"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Recline Track - Minimum Classify Parameter</w:t>
            </w:r>
          </w:p>
          <w:p w14:paraId="415EF3F3"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Upper Pivot - Adjustment ID</w:t>
            </w:r>
          </w:p>
          <w:p w14:paraId="72C187AB"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Upper Pivot - Axis Classification</w:t>
            </w:r>
          </w:p>
          <w:p w14:paraId="057E9586"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Upper Pivot - Functions</w:t>
            </w:r>
          </w:p>
          <w:p w14:paraId="643AE675"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DSM - Seat - Seat Back Upper Pivot - Generic Adjustment</w:t>
            </w:r>
          </w:p>
          <w:p w14:paraId="42A7F9DC"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Upper Pivot - Seat Axis Controller</w:t>
            </w:r>
          </w:p>
          <w:p w14:paraId="41294137"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Upper Pivot - Seat Axis Sensor</w:t>
            </w:r>
          </w:p>
          <w:p w14:paraId="66B7C214"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Back Upper Pivot - User Input Classify Parameter</w:t>
            </w:r>
          </w:p>
          <w:p w14:paraId="329D771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Fore/Aft Track - Adjustment ID</w:t>
            </w:r>
          </w:p>
          <w:p w14:paraId="5DEDC667"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Fore/Aft Track - Axis Classification</w:t>
            </w:r>
          </w:p>
          <w:p w14:paraId="05E1479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Fore/Aft Track - Functions</w:t>
            </w:r>
          </w:p>
          <w:p w14:paraId="2E845475"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Fore/Aft Track - Generic Adjustment</w:t>
            </w:r>
          </w:p>
          <w:p w14:paraId="25A8D5DC"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Fore/Aft Track - Minimum Classify Parameter</w:t>
            </w:r>
          </w:p>
          <w:p w14:paraId="59212C17"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Fore/Aft Track - Seat Axis Controller</w:t>
            </w:r>
          </w:p>
          <w:p w14:paraId="68A56005"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Fore/Aft Track - Seat Axis Sensor</w:t>
            </w:r>
          </w:p>
          <w:p w14:paraId="2B618EB6"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Fore/Aft Track - Threshold Classify Parameter</w:t>
            </w:r>
          </w:p>
          <w:p w14:paraId="58ACAF5D"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Fore/Aft - Adjustment ID</w:t>
            </w:r>
          </w:p>
          <w:p w14:paraId="73D0550E"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Fore/Aft - Axis Classification</w:t>
            </w:r>
          </w:p>
          <w:p w14:paraId="1A5BE4DD"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Fore/Aft - Functions</w:t>
            </w:r>
          </w:p>
          <w:p w14:paraId="52679F9E"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Fore/Aft - Generic Adjustment</w:t>
            </w:r>
          </w:p>
          <w:p w14:paraId="6C63461D"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Fore/Aft - Seat Axis Controller</w:t>
            </w:r>
          </w:p>
          <w:p w14:paraId="3785BEF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Fore/Aft - Seat Axis Sensor</w:t>
            </w:r>
          </w:p>
          <w:p w14:paraId="20FB1FDC"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Fore/Aft - User Input Classify Parameter</w:t>
            </w:r>
          </w:p>
          <w:p w14:paraId="5D01FB8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Up/Down - Adjustment ID</w:t>
            </w:r>
          </w:p>
          <w:p w14:paraId="301A9A19"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Up/Down - Axis Classification</w:t>
            </w:r>
          </w:p>
          <w:p w14:paraId="07966BD4"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DSM - Seat - Seat Head Rest Up/Down - Functions</w:t>
            </w:r>
          </w:p>
          <w:p w14:paraId="30B36714"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Up/Down - Generic Adjustment</w:t>
            </w:r>
          </w:p>
          <w:p w14:paraId="6D86338B"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Up/Down - Seat Axis Controller</w:t>
            </w:r>
          </w:p>
          <w:p w14:paraId="50744E10"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Up/Down - Seat Axis Sensor</w:t>
            </w:r>
          </w:p>
          <w:p w14:paraId="18E38B50"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Head Rest Up/Down - User Input Classify Parameter</w:t>
            </w:r>
          </w:p>
          <w:p w14:paraId="6C644B2F"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Left Extension - Adjustment ID</w:t>
            </w:r>
          </w:p>
          <w:p w14:paraId="5EA54315"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Left Extension - Axis Classification</w:t>
            </w:r>
          </w:p>
          <w:p w14:paraId="050B63F5"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Left Extension - Functions</w:t>
            </w:r>
          </w:p>
          <w:p w14:paraId="210673FD"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Left Extension - Generic Adjustment</w:t>
            </w:r>
          </w:p>
          <w:p w14:paraId="0F9C7D6A"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Left Extension - Seat Axis Controller</w:t>
            </w:r>
          </w:p>
          <w:p w14:paraId="0184107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Left Extension - Seat Axis Sensor</w:t>
            </w:r>
          </w:p>
          <w:p w14:paraId="42779D16"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Left Extension - User Input Classify Parameter</w:t>
            </w:r>
          </w:p>
          <w:p w14:paraId="01D22D43"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Right Extension - Adjustment ID</w:t>
            </w:r>
          </w:p>
          <w:p w14:paraId="771F213A"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Right Extension - Axis Classification</w:t>
            </w:r>
          </w:p>
          <w:p w14:paraId="004AAFA1"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Right Extension - Functions</w:t>
            </w:r>
          </w:p>
          <w:p w14:paraId="4C4059C7"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Right Extension - Generic Adjustment</w:t>
            </w:r>
          </w:p>
          <w:p w14:paraId="5BC0FA2A"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Right Extension - Seat Axis Controller</w:t>
            </w:r>
          </w:p>
          <w:p w14:paraId="154A0171"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Right Extension - Seat Axis Sensor</w:t>
            </w:r>
          </w:p>
          <w:p w14:paraId="5325F9E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Right Extension - User Input Classify Parameter</w:t>
            </w:r>
          </w:p>
          <w:p w14:paraId="72F11969"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Tilt Track - Adjustment ID</w:t>
            </w:r>
          </w:p>
          <w:p w14:paraId="2668D31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Tilt Track - Axis Classification</w:t>
            </w:r>
          </w:p>
          <w:p w14:paraId="1E76322E"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Tilt Track - Functions</w:t>
            </w:r>
          </w:p>
          <w:p w14:paraId="376FE3FB"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DSM - Seat - Seat Tilt Track - Generic Adjustment</w:t>
            </w:r>
          </w:p>
          <w:p w14:paraId="5A89E2C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Tilt Track - Seat Axis Controller</w:t>
            </w:r>
          </w:p>
          <w:p w14:paraId="76CE013F"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Tilt Track - Seat Axis Sensor</w:t>
            </w:r>
          </w:p>
          <w:p w14:paraId="5812D1FC"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Tilt Track - User Input Classify Parameter</w:t>
            </w:r>
          </w:p>
          <w:p w14:paraId="650E9360"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Up/Down Track - Adjustment ID</w:t>
            </w:r>
          </w:p>
          <w:p w14:paraId="7B38BA1D"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Up/Down Track - Axis Classification</w:t>
            </w:r>
          </w:p>
          <w:p w14:paraId="4A48EE7C"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Up/Down Track - Functions</w:t>
            </w:r>
          </w:p>
          <w:p w14:paraId="6AF1DFF0"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Up/Down Track - Generic Adjustment</w:t>
            </w:r>
          </w:p>
          <w:p w14:paraId="5C28F2AC"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Up/Down Track - Minimum Classify Parameter</w:t>
            </w:r>
          </w:p>
          <w:p w14:paraId="29F28D52"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Up/Down Track - Seat Axis Controller</w:t>
            </w:r>
          </w:p>
          <w:p w14:paraId="59245EA6"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Up/Down Track - Seat Axis Sensor</w:t>
            </w:r>
          </w:p>
          <w:p w14:paraId="634FFAAB"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Seat - Seat Up/Down Track - Threshold Classify Parameter</w:t>
            </w:r>
          </w:p>
          <w:p w14:paraId="0E504F56"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Allocate Steering Wheel Adjustment Repository</w:t>
            </w:r>
          </w:p>
          <w:p w14:paraId="3A00483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Steering Wheel Adjustment Classification signal</w:t>
            </w:r>
          </w:p>
          <w:p w14:paraId="37DF6C1A"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Steering Wheel Adjustment Repository - Data</w:t>
            </w:r>
          </w:p>
          <w:p w14:paraId="1143008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Steering Wheel Adjustment Repository - Functions</w:t>
            </w:r>
          </w:p>
          <w:p w14:paraId="52782823"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Steering Wheel Adjustment Repository - Signals</w:t>
            </w:r>
          </w:p>
          <w:p w14:paraId="66A8B289"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Steering Wheel Adjustment Repository - Steering Wheel Repository Controller</w:t>
            </w:r>
          </w:p>
          <w:p w14:paraId="70D61A3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Tele-In/Tele-Out - Adjustment ID</w:t>
            </w:r>
          </w:p>
          <w:p w14:paraId="60B8B820"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DSM - Steering Wheel - Wheel Tele-In/Tele-Out - Axis Classification</w:t>
            </w:r>
          </w:p>
          <w:p w14:paraId="297C7F1D"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Tele-In/Tele-Out - Functions</w:t>
            </w:r>
          </w:p>
          <w:p w14:paraId="28254D0F"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Tele-In/Tele-Out - Generic Adjustment</w:t>
            </w:r>
          </w:p>
          <w:p w14:paraId="3A0A03E7"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Tele-In/Tele-Out - Minimum Classify Parameter</w:t>
            </w:r>
          </w:p>
          <w:p w14:paraId="2D448B63"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Tele-In/Tele-Out - Steering Wheel Axis Controller</w:t>
            </w:r>
          </w:p>
          <w:p w14:paraId="39A41FF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Tele-In/Tele-Out - Steering Wheel Axis Sensor</w:t>
            </w:r>
          </w:p>
          <w:p w14:paraId="686B401D"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Tele-In/Tele-Out - Threshold Classify Parameter</w:t>
            </w:r>
          </w:p>
          <w:p w14:paraId="75877C43"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Tilt Up/Down - Adjustment ID</w:t>
            </w:r>
          </w:p>
          <w:p w14:paraId="69B70D79"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Tilt Up/Down - Axis Classification</w:t>
            </w:r>
          </w:p>
          <w:p w14:paraId="2E8CD3F8"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Tilt Up/Down - Functions</w:t>
            </w:r>
          </w:p>
          <w:p w14:paraId="6BAC91FB"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Tilt Up/Down - Generic Adjustment</w:t>
            </w:r>
          </w:p>
          <w:p w14:paraId="56692F8F"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Tilt Up/Down - Minimum Classify Parameter</w:t>
            </w:r>
          </w:p>
          <w:p w14:paraId="1C527803"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Tilt Up/Down - Steering Wheel Axis Controller</w:t>
            </w:r>
          </w:p>
          <w:p w14:paraId="22D2D69F"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Tilt Up/Down - Steering Wheel Axis Sensor</w:t>
            </w:r>
          </w:p>
          <w:p w14:paraId="0D8048D6" w14:textId="77777777" w:rsidR="0004232F" w:rsidRDefault="0004232F" w:rsidP="0004232F">
            <w:pPr>
              <w:pStyle w:val="TabelleText"/>
              <w:numPr>
                <w:ilvl w:val="0"/>
                <w:numId w:val="20"/>
              </w:numPr>
              <w:spacing w:line="276" w:lineRule="auto"/>
              <w:ind w:left="220" w:hanging="140"/>
              <w:rPr>
                <w:lang w:val="en-US"/>
              </w:rPr>
            </w:pPr>
            <w:r w:rsidRPr="006E3D82">
              <w:rPr>
                <w:lang w:val="en-US"/>
              </w:rPr>
              <w:t>DSM - Steering Wheel - Wheel Tilt Up/Down - Threshold Classify Parameter</w:t>
            </w:r>
          </w:p>
        </w:tc>
        <w:tc>
          <w:tcPr>
            <w:tcW w:w="1489" w:type="pct"/>
          </w:tcPr>
          <w:p w14:paraId="0D7700A1" w14:textId="77777777" w:rsidR="00E550DC" w:rsidRDefault="00E550DC"/>
        </w:tc>
        <w:tc>
          <w:tcPr>
            <w:tcW w:w="308" w:type="pct"/>
          </w:tcPr>
          <w:p w14:paraId="295FCD86" w14:textId="77777777" w:rsidR="0004232F" w:rsidRPr="00E60F8D" w:rsidRDefault="0004232F" w:rsidP="001D18E6">
            <w:pPr>
              <w:pStyle w:val="TabelleText"/>
              <w:spacing w:line="276" w:lineRule="auto"/>
            </w:pPr>
          </w:p>
        </w:tc>
      </w:tr>
      <w:tr w:rsidR="0004232F" w14:paraId="094EB1DE" w14:textId="77777777" w:rsidTr="0004232F">
        <w:trPr>
          <w:gridAfter w:val="2"/>
          <w:wAfter w:w="997" w:type="dxa"/>
        </w:trPr>
        <w:tc>
          <w:tcPr>
            <w:tcW w:w="1213" w:type="pct"/>
            <w:vMerge w:val="restart"/>
          </w:tcPr>
          <w:p w14:paraId="7E30C235" w14:textId="77777777" w:rsidR="0004232F" w:rsidRPr="00E60F8D" w:rsidRDefault="0004232F" w:rsidP="0004232F">
            <w:pPr>
              <w:overflowPunct/>
              <w:autoSpaceDE/>
              <w:autoSpaceDN/>
              <w:adjustRightInd/>
              <w:rPr>
                <w:sz w:val="18"/>
                <w:szCs w:val="18"/>
                <w:lang w:val="en-GB"/>
              </w:rPr>
            </w:pPr>
            <w:r>
              <w:rPr>
                <w:color w:val="000000" w:themeColor="text1"/>
              </w:rPr>
              <w:lastRenderedPageBreak/>
              <w:t>Vehicle</w:t>
            </w:r>
          </w:p>
        </w:tc>
        <w:tc>
          <w:tcPr>
            <w:tcW w:w="309" w:type="pct"/>
          </w:tcPr>
          <w:p w14:paraId="2F9765FD" w14:textId="77777777" w:rsidR="0004232F" w:rsidRPr="00E60F8D" w:rsidRDefault="0004232F" w:rsidP="001D18E6">
            <w:pPr>
              <w:overflowPunct/>
              <w:autoSpaceDE/>
              <w:autoSpaceDN/>
              <w:adjustRightInd/>
              <w:rPr>
                <w:sz w:val="18"/>
                <w:szCs w:val="18"/>
                <w:lang w:val="en-GB"/>
              </w:rPr>
            </w:pPr>
          </w:p>
        </w:tc>
        <w:tc>
          <w:tcPr>
            <w:tcW w:w="1681" w:type="pct"/>
          </w:tcPr>
          <w:p w14:paraId="5E3062C4" w14:textId="77777777" w:rsidR="00E550DC" w:rsidRDefault="00E550DC"/>
        </w:tc>
        <w:tc>
          <w:tcPr>
            <w:tcW w:w="308" w:type="pct"/>
          </w:tcPr>
          <w:p w14:paraId="0149DA77" w14:textId="77777777" w:rsidR="0004232F" w:rsidRPr="00E60F8D" w:rsidRDefault="0004232F" w:rsidP="001D18E6">
            <w:pPr>
              <w:pStyle w:val="TabelleText"/>
              <w:spacing w:line="276" w:lineRule="auto"/>
            </w:pPr>
          </w:p>
        </w:tc>
      </w:tr>
      <w:tr w:rsidR="0004232F" w14:paraId="037F8ACE" w14:textId="77777777" w:rsidTr="0004232F">
        <w:trPr>
          <w:gridAfter w:val="2"/>
          <w:wAfter w:w="997" w:type="dxa"/>
        </w:trPr>
        <w:tc>
          <w:tcPr>
            <w:tcW w:w="1213" w:type="pct"/>
            <w:vMerge w:val="restart"/>
          </w:tcPr>
          <w:p w14:paraId="2B0A52B0" w14:textId="77777777" w:rsidR="0004232F" w:rsidRPr="00E60F8D" w:rsidRDefault="0004232F" w:rsidP="0004232F">
            <w:pPr>
              <w:overflowPunct/>
              <w:autoSpaceDE/>
              <w:autoSpaceDN/>
              <w:adjustRightInd/>
              <w:rPr>
                <w:sz w:val="18"/>
                <w:szCs w:val="18"/>
                <w:lang w:val="en-GB"/>
              </w:rPr>
            </w:pPr>
            <w:r>
              <w:rPr>
                <w:color w:val="000000" w:themeColor="text1"/>
              </w:rPr>
              <w:t>CAN-Network</w:t>
            </w:r>
          </w:p>
        </w:tc>
        <w:tc>
          <w:tcPr>
            <w:tcW w:w="309" w:type="pct"/>
          </w:tcPr>
          <w:p w14:paraId="46130264" w14:textId="77777777" w:rsidR="0004232F" w:rsidRPr="00E60F8D" w:rsidRDefault="0004232F" w:rsidP="001D18E6">
            <w:pPr>
              <w:overflowPunct/>
              <w:autoSpaceDE/>
              <w:autoSpaceDN/>
              <w:adjustRightInd/>
              <w:rPr>
                <w:sz w:val="18"/>
                <w:szCs w:val="18"/>
                <w:lang w:val="en-GB"/>
              </w:rPr>
            </w:pPr>
          </w:p>
        </w:tc>
        <w:tc>
          <w:tcPr>
            <w:tcW w:w="1681" w:type="pct"/>
          </w:tcPr>
          <w:p w14:paraId="624F8D5B" w14:textId="77777777" w:rsidR="00E550DC" w:rsidRDefault="00E550DC"/>
        </w:tc>
        <w:tc>
          <w:tcPr>
            <w:tcW w:w="308" w:type="pct"/>
          </w:tcPr>
          <w:p w14:paraId="20EEC81B" w14:textId="77777777" w:rsidR="0004232F" w:rsidRPr="00E60F8D" w:rsidRDefault="0004232F" w:rsidP="001D18E6">
            <w:pPr>
              <w:pStyle w:val="TabelleText"/>
              <w:spacing w:line="276" w:lineRule="auto"/>
            </w:pPr>
          </w:p>
        </w:tc>
      </w:tr>
      <w:tr w:rsidR="0004232F" w14:paraId="741E113D" w14:textId="77777777" w:rsidTr="0004232F">
        <w:trPr>
          <w:gridAfter w:val="2"/>
          <w:wAfter w:w="997" w:type="dxa"/>
        </w:trPr>
        <w:tc>
          <w:tcPr>
            <w:tcW w:w="1213" w:type="pct"/>
            <w:vMerge w:val="restart"/>
          </w:tcPr>
          <w:p w14:paraId="4EFCAFE4" w14:textId="77777777" w:rsidR="0004232F" w:rsidRPr="00E60F8D" w:rsidRDefault="0004232F" w:rsidP="0004232F">
            <w:pPr>
              <w:overflowPunct/>
              <w:autoSpaceDE/>
              <w:autoSpaceDN/>
              <w:adjustRightInd/>
              <w:rPr>
                <w:sz w:val="18"/>
                <w:szCs w:val="18"/>
                <w:lang w:val="en-GB"/>
              </w:rPr>
            </w:pPr>
            <w:r>
              <w:rPr>
                <w:color w:val="000000" w:themeColor="text1"/>
              </w:rPr>
              <w:t>Actuator</w:t>
            </w:r>
          </w:p>
        </w:tc>
        <w:tc>
          <w:tcPr>
            <w:tcW w:w="309" w:type="pct"/>
          </w:tcPr>
          <w:p w14:paraId="4EF49A5D" w14:textId="77777777" w:rsidR="0004232F" w:rsidRPr="00E60F8D" w:rsidRDefault="0004232F" w:rsidP="001D18E6">
            <w:pPr>
              <w:overflowPunct/>
              <w:autoSpaceDE/>
              <w:autoSpaceDN/>
              <w:adjustRightInd/>
              <w:rPr>
                <w:sz w:val="18"/>
                <w:szCs w:val="18"/>
                <w:lang w:val="en-GB"/>
              </w:rPr>
            </w:pPr>
          </w:p>
        </w:tc>
        <w:tc>
          <w:tcPr>
            <w:tcW w:w="1681" w:type="pct"/>
          </w:tcPr>
          <w:p w14:paraId="18D2C824" w14:textId="77777777" w:rsidR="00E550DC" w:rsidRDefault="00E550DC"/>
        </w:tc>
        <w:tc>
          <w:tcPr>
            <w:tcW w:w="308" w:type="pct"/>
          </w:tcPr>
          <w:p w14:paraId="6954C532" w14:textId="77777777" w:rsidR="0004232F" w:rsidRPr="00E60F8D" w:rsidRDefault="0004232F" w:rsidP="001D18E6">
            <w:pPr>
              <w:pStyle w:val="TabelleText"/>
              <w:spacing w:line="276" w:lineRule="auto"/>
            </w:pPr>
          </w:p>
        </w:tc>
      </w:tr>
      <w:tr w:rsidR="0004232F" w14:paraId="41F9284A" w14:textId="77777777" w:rsidTr="0004232F">
        <w:tc>
          <w:tcPr>
            <w:tcW w:w="1213" w:type="pct"/>
            <w:vMerge w:val="restart"/>
          </w:tcPr>
          <w:p w14:paraId="40883796" w14:textId="77777777" w:rsidR="0004232F" w:rsidRPr="00E60F8D" w:rsidRDefault="0004232F" w:rsidP="0004232F">
            <w:pPr>
              <w:overflowPunct/>
              <w:autoSpaceDE/>
              <w:autoSpaceDN/>
              <w:adjustRightInd/>
              <w:rPr>
                <w:sz w:val="18"/>
                <w:szCs w:val="18"/>
                <w:lang w:val="en-GB"/>
              </w:rPr>
            </w:pPr>
            <w:r>
              <w:rPr>
                <w:color w:val="000000" w:themeColor="text1"/>
              </w:rPr>
              <w:t>ECG</w:t>
            </w:r>
          </w:p>
        </w:tc>
        <w:tc>
          <w:tcPr>
            <w:tcW w:w="309" w:type="pct"/>
          </w:tcPr>
          <w:p w14:paraId="44C95B05" w14:textId="77777777" w:rsidR="0004232F" w:rsidRPr="00E60F8D" w:rsidRDefault="0004232F" w:rsidP="001D18E6">
            <w:pPr>
              <w:overflowPunct/>
              <w:autoSpaceDE/>
              <w:autoSpaceDN/>
              <w:adjustRightInd/>
              <w:rPr>
                <w:sz w:val="18"/>
                <w:szCs w:val="18"/>
                <w:lang w:val="en-GB"/>
              </w:rPr>
            </w:pPr>
          </w:p>
        </w:tc>
        <w:tc>
          <w:tcPr>
            <w:tcW w:w="1681" w:type="pct"/>
          </w:tcPr>
          <w:p w14:paraId="7BB5AD5F" w14:textId="77777777" w:rsidR="0004232F" w:rsidRDefault="0004232F" w:rsidP="0004232F">
            <w:pPr>
              <w:pStyle w:val="TabelleText"/>
              <w:spacing w:line="276" w:lineRule="auto"/>
              <w:rPr>
                <w:lang w:val="en-US"/>
              </w:rPr>
            </w:pPr>
            <w:r w:rsidRPr="00176970">
              <w:rPr>
                <w:lang w:val="en-US"/>
              </w:rPr>
              <w:t>ECG Autosave Generic component function</w:t>
            </w:r>
          </w:p>
        </w:tc>
        <w:tc>
          <w:tcPr>
            <w:tcW w:w="1489" w:type="pct"/>
          </w:tcPr>
          <w:p w14:paraId="03C91E8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5A60FF7"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Auto Save Data Analytics: Auto Save Exit Without Saving</w:t>
            </w:r>
          </w:p>
          <w:p w14:paraId="5EBF6386"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Auto Save On/Off</w:t>
            </w:r>
          </w:p>
          <w:p w14:paraId="6F5A01FD"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Auto Save prompt display request</w:t>
            </w:r>
          </w:p>
          <w:p w14:paraId="6B0B3FD8"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Auto Save request for change profile</w:t>
            </w:r>
          </w:p>
          <w:p w14:paraId="299D21E7"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Auto Save request for save</w:t>
            </w:r>
          </w:p>
          <w:p w14:paraId="0C2A6C12"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Change of profile did not occur</w:t>
            </w:r>
          </w:p>
          <w:p w14:paraId="52809726"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Easy Entry Easy Exit Inhibits Auto Save</w:t>
            </w:r>
          </w:p>
          <w:p w14:paraId="2A3377E1"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Enhanced Memory Inhibits Auto Save</w:t>
            </w:r>
          </w:p>
          <w:p w14:paraId="138ABBDF"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HMI - User Turns On/Off Auto Save</w:t>
            </w:r>
          </w:p>
          <w:p w14:paraId="4C561847"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HMI - Prompt Response</w:t>
            </w:r>
          </w:p>
          <w:p w14:paraId="1DEE3376"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Left Mirror - Classification of Adjustment by Auto Save</w:t>
            </w:r>
          </w:p>
          <w:p w14:paraId="5638FD46"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Pedal - Classification of Adjustment by Auto Save</w:t>
            </w:r>
          </w:p>
          <w:p w14:paraId="6359443D"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PPP Inhibits Auto Save</w:t>
            </w:r>
          </w:p>
          <w:p w14:paraId="729BC1E2"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Prompt not requested</w:t>
            </w:r>
          </w:p>
          <w:p w14:paraId="5C69E041"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Multicontour Seat - Classification of Adjustment by Auto Save</w:t>
            </w:r>
          </w:p>
          <w:p w14:paraId="64CCFFD8"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Rejuvenate Inhibits Auto Save</w:t>
            </w:r>
          </w:p>
          <w:p w14:paraId="277FE054"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Right Mirror - Classification of Adjustment by Auto Save</w:t>
            </w:r>
          </w:p>
          <w:p w14:paraId="6FCDCEB4"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Save not made</w:t>
            </w:r>
          </w:p>
          <w:p w14:paraId="457FC793"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Seat - Classification of Adjustment by Auto Save</w:t>
            </w:r>
          </w:p>
          <w:p w14:paraId="521839BA"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Auto Save Data Analytics: Steering Column - Classification of Adjustment by Auto Save</w:t>
            </w:r>
          </w:p>
          <w:p w14:paraId="066B80EC" w14:textId="77777777" w:rsidR="0004232F" w:rsidRDefault="0004232F" w:rsidP="0004232F">
            <w:pPr>
              <w:pStyle w:val="TabelleText"/>
              <w:numPr>
                <w:ilvl w:val="0"/>
                <w:numId w:val="20"/>
              </w:numPr>
              <w:spacing w:line="276" w:lineRule="auto"/>
              <w:ind w:left="220" w:hanging="140"/>
              <w:rPr>
                <w:lang w:val="en-US"/>
              </w:rPr>
            </w:pPr>
            <w:r w:rsidRPr="006E3D82">
              <w:rPr>
                <w:lang w:val="en-US"/>
              </w:rPr>
              <w:t>Auto Save Data Analytics: Stowable Steering Column Inhibits Auto Save</w:t>
            </w:r>
          </w:p>
          <w:p w14:paraId="653D83DF"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Activation - Configuration</w:t>
            </w:r>
          </w:p>
          <w:p w14:paraId="03F8ED50"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Activation - Diagnostics Mode</w:t>
            </w:r>
          </w:p>
          <w:p w14:paraId="7FB4CDBB"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Activation - HMI Mode</w:t>
            </w:r>
          </w:p>
          <w:p w14:paraId="56457D90"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Activation - Igniton Status</w:t>
            </w:r>
          </w:p>
          <w:p w14:paraId="42EED641"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Activation - Life Cycle Mode</w:t>
            </w:r>
          </w:p>
          <w:p w14:paraId="5F9E4664"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Activation - Software Update Mode</w:t>
            </w:r>
          </w:p>
          <w:p w14:paraId="55FF4ECE"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Allocate Classified Adjustments Repository</w:t>
            </w:r>
          </w:p>
          <w:p w14:paraId="3E7F24EE"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Classified Adjustments Repository - Data</w:t>
            </w:r>
          </w:p>
          <w:p w14:paraId="2EB88E1C"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Clear Request signal</w:t>
            </w:r>
          </w:p>
          <w:p w14:paraId="7930A53B"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Exit Without Saving signal</w:t>
            </w:r>
          </w:p>
          <w:p w14:paraId="5A3FB933"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Infotainment Adjustment Classification signal</w:t>
            </w:r>
          </w:p>
          <w:p w14:paraId="59B0C19A"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Infotainment Controller</w:t>
            </w:r>
          </w:p>
          <w:p w14:paraId="6D00163F"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Inhibit Request - Easy Entry Easy Exit</w:t>
            </w:r>
          </w:p>
          <w:p w14:paraId="37625EE8"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Inhibit Request - Enhanced Memory 1</w:t>
            </w:r>
          </w:p>
          <w:p w14:paraId="53DFB309"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Inhibit Request - Enhanced Memory 2</w:t>
            </w:r>
          </w:p>
          <w:p w14:paraId="47E4486B"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Inhibit Request - PPP Authentication</w:t>
            </w:r>
          </w:p>
          <w:p w14:paraId="1BBB1D25"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Inhibit Request - PPP HMI</w:t>
            </w:r>
          </w:p>
          <w:p w14:paraId="7459D9F9"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Inhibit Request - Rejuvenate</w:t>
            </w:r>
          </w:p>
          <w:p w14:paraId="360C14E0"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Inhibit Request - Stowable Steering Column</w:t>
            </w:r>
          </w:p>
          <w:p w14:paraId="0889B31D"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Left Side Mirror Adjustment Classification signal</w:t>
            </w:r>
          </w:p>
          <w:p w14:paraId="25A91BEE"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Manual Save signal</w:t>
            </w:r>
          </w:p>
          <w:p w14:paraId="63A13C5F"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Multicontour Adjustment Classification signal</w:t>
            </w:r>
          </w:p>
          <w:p w14:paraId="3B95EA38"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ECG - Notification Change signal</w:t>
            </w:r>
          </w:p>
          <w:p w14:paraId="01473ACB"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Pedal Adjustment Classification signal</w:t>
            </w:r>
          </w:p>
          <w:p w14:paraId="24A7260F"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Profile Change signal</w:t>
            </w:r>
          </w:p>
          <w:p w14:paraId="3B6BDCA6"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Right Side Mirror Adjustment Classification signal</w:t>
            </w:r>
          </w:p>
          <w:p w14:paraId="33FCB16C"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Save Request signal</w:t>
            </w:r>
          </w:p>
          <w:p w14:paraId="002F479E"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Save Time Constant</w:t>
            </w:r>
          </w:p>
          <w:p w14:paraId="30DB2189"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Save Wait Time Constant</w:t>
            </w:r>
          </w:p>
          <w:p w14:paraId="61A253E5"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Seat Adjustment Classification signal</w:t>
            </w:r>
          </w:p>
          <w:p w14:paraId="2B79593A"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Steering Wheel Adjustment Classification signal</w:t>
            </w:r>
          </w:p>
          <w:p w14:paraId="6960C229"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Activate/Deactivate Automatic Saving - Functions</w:t>
            </w:r>
          </w:p>
          <w:p w14:paraId="400592A9"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Adjustment Time Constant</w:t>
            </w:r>
          </w:p>
          <w:p w14:paraId="30D82939"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Auto Save Active Status signal</w:t>
            </w:r>
          </w:p>
          <w:p w14:paraId="6FB242A6"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Classified Adjustments Repository - Functions</w:t>
            </w:r>
          </w:p>
          <w:p w14:paraId="24B3DD6E"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Clear Adjustment Information - Functions</w:t>
            </w:r>
          </w:p>
          <w:p w14:paraId="23429A02"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Decide Saving Strategy - Functions</w:t>
            </w:r>
          </w:p>
          <w:p w14:paraId="4D1AF86C"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Feedback Request Active signal</w:t>
            </w:r>
          </w:p>
          <w:p w14:paraId="1EB91BD5"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Ignore Time Constant</w:t>
            </w:r>
          </w:p>
          <w:p w14:paraId="3E6D70A1"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Prompt Time Constant</w:t>
            </w:r>
          </w:p>
          <w:p w14:paraId="07869773"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Request Feedback signal</w:t>
            </w:r>
          </w:p>
          <w:p w14:paraId="516CCAC7" w14:textId="77777777" w:rsidR="0004232F" w:rsidRDefault="0004232F" w:rsidP="0004232F">
            <w:pPr>
              <w:pStyle w:val="TabelleText"/>
              <w:numPr>
                <w:ilvl w:val="0"/>
                <w:numId w:val="20"/>
              </w:numPr>
              <w:spacing w:line="276" w:lineRule="auto"/>
              <w:ind w:left="220" w:hanging="140"/>
              <w:rPr>
                <w:lang w:val="en-US"/>
              </w:rPr>
            </w:pPr>
            <w:r w:rsidRPr="006E3D82">
              <w:rPr>
                <w:lang w:val="en-US"/>
              </w:rPr>
              <w:t>ECG - Request Retention Action - Functions</w:t>
            </w:r>
          </w:p>
        </w:tc>
        <w:tc>
          <w:tcPr>
            <w:tcW w:w="1489" w:type="pct"/>
          </w:tcPr>
          <w:p w14:paraId="55AC1061" w14:textId="77777777" w:rsidR="00E550DC" w:rsidRDefault="00E550DC"/>
        </w:tc>
        <w:tc>
          <w:tcPr>
            <w:tcW w:w="308" w:type="pct"/>
          </w:tcPr>
          <w:p w14:paraId="44FD3C25" w14:textId="77777777" w:rsidR="0004232F" w:rsidRPr="00E60F8D" w:rsidRDefault="0004232F" w:rsidP="001D18E6">
            <w:pPr>
              <w:pStyle w:val="TabelleText"/>
              <w:spacing w:line="276" w:lineRule="auto"/>
            </w:pPr>
          </w:p>
        </w:tc>
      </w:tr>
      <w:tr w:rsidR="0004232F" w14:paraId="484017E3" w14:textId="77777777" w:rsidTr="0004232F">
        <w:trPr>
          <w:gridAfter w:val="2"/>
          <w:wAfter w:w="997" w:type="dxa"/>
        </w:trPr>
        <w:tc>
          <w:tcPr>
            <w:tcW w:w="1213" w:type="pct"/>
            <w:vMerge w:val="restart"/>
          </w:tcPr>
          <w:p w14:paraId="0E8B785A" w14:textId="77777777" w:rsidR="0004232F" w:rsidRPr="00E60F8D" w:rsidRDefault="0004232F" w:rsidP="0004232F">
            <w:pPr>
              <w:overflowPunct/>
              <w:autoSpaceDE/>
              <w:autoSpaceDN/>
              <w:adjustRightInd/>
              <w:rPr>
                <w:sz w:val="18"/>
                <w:szCs w:val="18"/>
                <w:lang w:val="en-GB"/>
              </w:rPr>
            </w:pPr>
            <w:r>
              <w:rPr>
                <w:color w:val="000000" w:themeColor="text1"/>
              </w:rPr>
              <w:lastRenderedPageBreak/>
              <w:t>HS3-CAN</w:t>
            </w:r>
          </w:p>
        </w:tc>
        <w:tc>
          <w:tcPr>
            <w:tcW w:w="309" w:type="pct"/>
          </w:tcPr>
          <w:p w14:paraId="1794C387" w14:textId="77777777" w:rsidR="0004232F" w:rsidRPr="00E60F8D" w:rsidRDefault="0004232F" w:rsidP="001D18E6">
            <w:pPr>
              <w:overflowPunct/>
              <w:autoSpaceDE/>
              <w:autoSpaceDN/>
              <w:adjustRightInd/>
              <w:rPr>
                <w:sz w:val="18"/>
                <w:szCs w:val="18"/>
                <w:lang w:val="en-GB"/>
              </w:rPr>
            </w:pPr>
          </w:p>
        </w:tc>
        <w:tc>
          <w:tcPr>
            <w:tcW w:w="1681" w:type="pct"/>
          </w:tcPr>
          <w:p w14:paraId="411DD9AD" w14:textId="77777777" w:rsidR="00E550DC" w:rsidRDefault="00E550DC"/>
        </w:tc>
        <w:tc>
          <w:tcPr>
            <w:tcW w:w="308" w:type="pct"/>
          </w:tcPr>
          <w:p w14:paraId="31348E33" w14:textId="77777777" w:rsidR="0004232F" w:rsidRPr="00E60F8D" w:rsidRDefault="0004232F" w:rsidP="001D18E6">
            <w:pPr>
              <w:pStyle w:val="TabelleText"/>
              <w:spacing w:line="276" w:lineRule="auto"/>
            </w:pPr>
          </w:p>
        </w:tc>
      </w:tr>
      <w:tr w:rsidR="0004232F" w14:paraId="504E20A1" w14:textId="77777777" w:rsidTr="0004232F">
        <w:trPr>
          <w:gridAfter w:val="2"/>
          <w:wAfter w:w="997" w:type="dxa"/>
        </w:trPr>
        <w:tc>
          <w:tcPr>
            <w:tcW w:w="1213" w:type="pct"/>
            <w:vMerge w:val="restart"/>
          </w:tcPr>
          <w:p w14:paraId="5DE145BE" w14:textId="77777777" w:rsidR="0004232F" w:rsidRPr="00E60F8D" w:rsidRDefault="0004232F" w:rsidP="0004232F">
            <w:pPr>
              <w:overflowPunct/>
              <w:autoSpaceDE/>
              <w:autoSpaceDN/>
              <w:adjustRightInd/>
              <w:rPr>
                <w:sz w:val="18"/>
                <w:szCs w:val="18"/>
                <w:lang w:val="en-GB"/>
              </w:rPr>
            </w:pPr>
            <w:r>
              <w:rPr>
                <w:color w:val="000000" w:themeColor="text1"/>
              </w:rPr>
              <w:t>BCM</w:t>
            </w:r>
          </w:p>
        </w:tc>
        <w:tc>
          <w:tcPr>
            <w:tcW w:w="309" w:type="pct"/>
          </w:tcPr>
          <w:p w14:paraId="263D618B" w14:textId="77777777" w:rsidR="0004232F" w:rsidRPr="00E60F8D" w:rsidRDefault="0004232F" w:rsidP="001D18E6">
            <w:pPr>
              <w:overflowPunct/>
              <w:autoSpaceDE/>
              <w:autoSpaceDN/>
              <w:adjustRightInd/>
              <w:rPr>
                <w:sz w:val="18"/>
                <w:szCs w:val="18"/>
                <w:lang w:val="en-GB"/>
              </w:rPr>
            </w:pPr>
          </w:p>
        </w:tc>
        <w:tc>
          <w:tcPr>
            <w:tcW w:w="1681" w:type="pct"/>
          </w:tcPr>
          <w:p w14:paraId="1BD3CAF8" w14:textId="77777777" w:rsidR="00E550DC" w:rsidRDefault="00E550DC"/>
        </w:tc>
        <w:tc>
          <w:tcPr>
            <w:tcW w:w="308" w:type="pct"/>
          </w:tcPr>
          <w:p w14:paraId="271E4BC9" w14:textId="77777777" w:rsidR="0004232F" w:rsidRPr="00E60F8D" w:rsidRDefault="0004232F" w:rsidP="001D18E6">
            <w:pPr>
              <w:pStyle w:val="TabelleText"/>
              <w:spacing w:line="276" w:lineRule="auto"/>
            </w:pPr>
          </w:p>
        </w:tc>
      </w:tr>
      <w:tr w:rsidR="0004232F" w14:paraId="4E7E36AE" w14:textId="77777777" w:rsidTr="0004232F">
        <w:trPr>
          <w:gridAfter w:val="2"/>
          <w:wAfter w:w="997" w:type="dxa"/>
        </w:trPr>
        <w:tc>
          <w:tcPr>
            <w:tcW w:w="1213" w:type="pct"/>
            <w:vMerge w:val="restart"/>
          </w:tcPr>
          <w:p w14:paraId="6046ACAF" w14:textId="77777777" w:rsidR="0004232F" w:rsidRPr="00E60F8D" w:rsidRDefault="0004232F" w:rsidP="0004232F">
            <w:pPr>
              <w:overflowPunct/>
              <w:autoSpaceDE/>
              <w:autoSpaceDN/>
              <w:adjustRightInd/>
              <w:rPr>
                <w:sz w:val="18"/>
                <w:szCs w:val="18"/>
                <w:lang w:val="en-GB"/>
              </w:rPr>
            </w:pPr>
            <w:r>
              <w:rPr>
                <w:color w:val="000000" w:themeColor="text1"/>
              </w:rPr>
              <w:t>FD1-CAN</w:t>
            </w:r>
          </w:p>
        </w:tc>
        <w:tc>
          <w:tcPr>
            <w:tcW w:w="309" w:type="pct"/>
          </w:tcPr>
          <w:p w14:paraId="125B9A81" w14:textId="77777777" w:rsidR="0004232F" w:rsidRPr="00E60F8D" w:rsidRDefault="0004232F" w:rsidP="001D18E6">
            <w:pPr>
              <w:overflowPunct/>
              <w:autoSpaceDE/>
              <w:autoSpaceDN/>
              <w:adjustRightInd/>
              <w:rPr>
                <w:sz w:val="18"/>
                <w:szCs w:val="18"/>
                <w:lang w:val="en-GB"/>
              </w:rPr>
            </w:pPr>
          </w:p>
        </w:tc>
        <w:tc>
          <w:tcPr>
            <w:tcW w:w="1681" w:type="pct"/>
          </w:tcPr>
          <w:p w14:paraId="5F43140A" w14:textId="77777777" w:rsidR="00E550DC" w:rsidRDefault="00E550DC"/>
        </w:tc>
        <w:tc>
          <w:tcPr>
            <w:tcW w:w="308" w:type="pct"/>
          </w:tcPr>
          <w:p w14:paraId="2B64A0EC" w14:textId="77777777" w:rsidR="0004232F" w:rsidRPr="00E60F8D" w:rsidRDefault="0004232F" w:rsidP="001D18E6">
            <w:pPr>
              <w:pStyle w:val="TabelleText"/>
              <w:spacing w:line="276" w:lineRule="auto"/>
            </w:pPr>
          </w:p>
        </w:tc>
      </w:tr>
      <w:tr w:rsidR="0004232F" w14:paraId="0230402C" w14:textId="77777777" w:rsidTr="0004232F">
        <w:trPr>
          <w:gridAfter w:val="2"/>
          <w:wAfter w:w="997" w:type="dxa"/>
        </w:trPr>
        <w:tc>
          <w:tcPr>
            <w:tcW w:w="1213" w:type="pct"/>
            <w:vMerge w:val="restart"/>
          </w:tcPr>
          <w:p w14:paraId="5B048CD9" w14:textId="77777777" w:rsidR="0004232F" w:rsidRPr="00E60F8D" w:rsidRDefault="0004232F" w:rsidP="0004232F">
            <w:pPr>
              <w:overflowPunct/>
              <w:autoSpaceDE/>
              <w:autoSpaceDN/>
              <w:adjustRightInd/>
              <w:rPr>
                <w:sz w:val="18"/>
                <w:szCs w:val="18"/>
                <w:lang w:val="en-GB"/>
              </w:rPr>
            </w:pPr>
            <w:r>
              <w:rPr>
                <w:color w:val="000000" w:themeColor="text1"/>
              </w:rPr>
              <w:t>Vehicle (Physical)</w:t>
            </w:r>
          </w:p>
        </w:tc>
        <w:tc>
          <w:tcPr>
            <w:tcW w:w="309" w:type="pct"/>
          </w:tcPr>
          <w:p w14:paraId="589C404A" w14:textId="77777777" w:rsidR="0004232F" w:rsidRPr="00E60F8D" w:rsidRDefault="0004232F" w:rsidP="001D18E6">
            <w:pPr>
              <w:overflowPunct/>
              <w:autoSpaceDE/>
              <w:autoSpaceDN/>
              <w:adjustRightInd/>
              <w:rPr>
                <w:sz w:val="18"/>
                <w:szCs w:val="18"/>
                <w:lang w:val="en-GB"/>
              </w:rPr>
            </w:pPr>
          </w:p>
        </w:tc>
        <w:tc>
          <w:tcPr>
            <w:tcW w:w="1681" w:type="pct"/>
          </w:tcPr>
          <w:p w14:paraId="7D5B4074" w14:textId="77777777" w:rsidR="00E550DC" w:rsidRDefault="00E550DC"/>
        </w:tc>
        <w:tc>
          <w:tcPr>
            <w:tcW w:w="308" w:type="pct"/>
          </w:tcPr>
          <w:p w14:paraId="30C49FB9" w14:textId="77777777" w:rsidR="0004232F" w:rsidRPr="00E60F8D" w:rsidRDefault="0004232F" w:rsidP="001D18E6">
            <w:pPr>
              <w:pStyle w:val="TabelleText"/>
              <w:spacing w:line="276" w:lineRule="auto"/>
            </w:pPr>
          </w:p>
        </w:tc>
      </w:tr>
      <w:tr w:rsidR="0004232F" w14:paraId="154119DF" w14:textId="77777777" w:rsidTr="0004232F">
        <w:trPr>
          <w:gridAfter w:val="2"/>
          <w:wAfter w:w="997" w:type="dxa"/>
        </w:trPr>
        <w:tc>
          <w:tcPr>
            <w:tcW w:w="1213" w:type="pct"/>
            <w:vMerge w:val="restart"/>
          </w:tcPr>
          <w:p w14:paraId="101A81CC" w14:textId="77777777" w:rsidR="0004232F" w:rsidRPr="00E60F8D" w:rsidRDefault="0004232F" w:rsidP="0004232F">
            <w:pPr>
              <w:overflowPunct/>
              <w:autoSpaceDE/>
              <w:autoSpaceDN/>
              <w:adjustRightInd/>
              <w:rPr>
                <w:sz w:val="18"/>
                <w:szCs w:val="18"/>
                <w:lang w:val="en-GB"/>
              </w:rPr>
            </w:pPr>
            <w:r>
              <w:rPr>
                <w:color w:val="000000" w:themeColor="text1"/>
              </w:rPr>
              <w:t>Sensor</w:t>
            </w:r>
          </w:p>
        </w:tc>
        <w:tc>
          <w:tcPr>
            <w:tcW w:w="309" w:type="pct"/>
          </w:tcPr>
          <w:p w14:paraId="63F23039" w14:textId="77777777" w:rsidR="0004232F" w:rsidRPr="00E60F8D" w:rsidRDefault="0004232F" w:rsidP="001D18E6">
            <w:pPr>
              <w:overflowPunct/>
              <w:autoSpaceDE/>
              <w:autoSpaceDN/>
              <w:adjustRightInd/>
              <w:rPr>
                <w:sz w:val="18"/>
                <w:szCs w:val="18"/>
                <w:lang w:val="en-GB"/>
              </w:rPr>
            </w:pPr>
          </w:p>
        </w:tc>
        <w:tc>
          <w:tcPr>
            <w:tcW w:w="1681" w:type="pct"/>
          </w:tcPr>
          <w:p w14:paraId="5D30E5A1" w14:textId="77777777" w:rsidR="00E550DC" w:rsidRDefault="00E550DC"/>
        </w:tc>
        <w:tc>
          <w:tcPr>
            <w:tcW w:w="308" w:type="pct"/>
          </w:tcPr>
          <w:p w14:paraId="37E6330C" w14:textId="77777777" w:rsidR="0004232F" w:rsidRPr="00E60F8D" w:rsidRDefault="0004232F" w:rsidP="001D18E6">
            <w:pPr>
              <w:pStyle w:val="TabelleText"/>
              <w:spacing w:line="276" w:lineRule="auto"/>
            </w:pPr>
          </w:p>
        </w:tc>
      </w:tr>
      <w:tr w:rsidR="0004232F" w14:paraId="0AC53D67" w14:textId="77777777" w:rsidTr="0004232F">
        <w:trPr>
          <w:gridAfter w:val="2"/>
          <w:wAfter w:w="997" w:type="dxa"/>
        </w:trPr>
        <w:tc>
          <w:tcPr>
            <w:tcW w:w="1213" w:type="pct"/>
            <w:vMerge w:val="restart"/>
          </w:tcPr>
          <w:p w14:paraId="7D8A3090" w14:textId="77777777" w:rsidR="0004232F" w:rsidRPr="00E60F8D" w:rsidRDefault="0004232F" w:rsidP="0004232F">
            <w:pPr>
              <w:overflowPunct/>
              <w:autoSpaceDE/>
              <w:autoSpaceDN/>
              <w:adjustRightInd/>
              <w:rPr>
                <w:sz w:val="18"/>
                <w:szCs w:val="18"/>
                <w:lang w:val="en-GB"/>
              </w:rPr>
            </w:pPr>
            <w:r>
              <w:rPr>
                <w:color w:val="000000" w:themeColor="text1"/>
              </w:rPr>
              <w:t>AHUD</w:t>
            </w:r>
          </w:p>
        </w:tc>
        <w:tc>
          <w:tcPr>
            <w:tcW w:w="309" w:type="pct"/>
          </w:tcPr>
          <w:p w14:paraId="3975F920" w14:textId="77777777" w:rsidR="0004232F" w:rsidRPr="00E60F8D" w:rsidRDefault="0004232F" w:rsidP="001D18E6">
            <w:pPr>
              <w:overflowPunct/>
              <w:autoSpaceDE/>
              <w:autoSpaceDN/>
              <w:adjustRightInd/>
              <w:rPr>
                <w:sz w:val="18"/>
                <w:szCs w:val="18"/>
                <w:lang w:val="en-GB"/>
              </w:rPr>
            </w:pPr>
          </w:p>
        </w:tc>
        <w:tc>
          <w:tcPr>
            <w:tcW w:w="1681" w:type="pct"/>
          </w:tcPr>
          <w:p w14:paraId="7DE3215B" w14:textId="77777777" w:rsidR="00E550DC" w:rsidRDefault="00E550DC"/>
        </w:tc>
        <w:tc>
          <w:tcPr>
            <w:tcW w:w="308" w:type="pct"/>
          </w:tcPr>
          <w:p w14:paraId="0D838D02" w14:textId="77777777" w:rsidR="0004232F" w:rsidRPr="00E60F8D" w:rsidRDefault="0004232F" w:rsidP="001D18E6">
            <w:pPr>
              <w:pStyle w:val="TabelleText"/>
              <w:spacing w:line="276" w:lineRule="auto"/>
            </w:pPr>
          </w:p>
        </w:tc>
      </w:tr>
    </w:tbl>
    <w:p w14:paraId="41ADD2C0" w14:textId="789D529E" w:rsidR="00072314" w:rsidRDefault="00072314" w:rsidP="00072314">
      <w:pPr>
        <w:pStyle w:val="Caption"/>
      </w:pPr>
      <w:bookmarkStart w:id="135" w:name="_Toc35000668"/>
      <w:bookmarkStart w:id="136" w:name="_Ref10186202"/>
      <w:bookmarkStart w:id="137" w:name="_Toc66170382"/>
      <w:r w:rsidRPr="00702453">
        <w:t xml:space="preserve">Table </w:t>
      </w:r>
      <w:r>
        <w:rPr>
          <w:noProof/>
        </w:rPr>
        <w:fldChar w:fldCharType="begin"/>
      </w:r>
      <w:r>
        <w:rPr>
          <w:noProof/>
        </w:rPr>
        <w:instrText xml:space="preserve"> STYLEREF 1 \s </w:instrText>
      </w:r>
      <w:r>
        <w:rPr>
          <w:noProof/>
        </w:rPr>
        <w:fldChar w:fldCharType="separate"/>
      </w:r>
      <w:r w:rsidR="009B00D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10</w:t>
      </w:r>
      <w:r>
        <w:rPr>
          <w:noProof/>
        </w:rPr>
        <w:fldChar w:fldCharType="end"/>
      </w:r>
      <w:r w:rsidRPr="00702453">
        <w:t xml:space="preserve">: </w:t>
      </w:r>
      <w:bookmarkStart w:id="138" w:name="_Ref10186311"/>
      <w:r>
        <w:t>Function Allocation Table (Functional Safety Extension)</w:t>
      </w:r>
      <w:bookmarkEnd w:id="135"/>
      <w:bookmarkEnd w:id="136"/>
      <w:bookmarkEnd w:id="137"/>
      <w:bookmarkEnd w:id="138"/>
    </w:p>
    <w:p w14:paraId="447AF8E0" w14:textId="77777777" w:rsidR="00072314" w:rsidRPr="00C60197" w:rsidRDefault="00072314" w:rsidP="00072314"/>
    <w:p w14:paraId="3CAA7D25" w14:textId="77777777" w:rsidR="00072314" w:rsidRPr="00C60197" w:rsidRDefault="00072314" w:rsidP="00072314"/>
    <w:p w14:paraId="738FD120" w14:textId="77777777" w:rsidR="00072314" w:rsidRDefault="00072314" w:rsidP="00072314">
      <w:pPr>
        <w:pStyle w:val="Heading1"/>
        <w:tabs>
          <w:tab w:val="clear" w:pos="540"/>
          <w:tab w:val="num" w:pos="432"/>
        </w:tabs>
      </w:pPr>
      <w:bookmarkStart w:id="139" w:name="_Toc35000594"/>
      <w:bookmarkStart w:id="140" w:name="_Toc66170316"/>
      <w:r>
        <w:lastRenderedPageBreak/>
        <w:t>Feature Implementation Modeling</w:t>
      </w:r>
      <w:bookmarkEnd w:id="139"/>
      <w:bookmarkEnd w:id="140"/>
    </w:p>
    <w:p w14:paraId="6B34633F" w14:textId="77777777" w:rsidR="00072314" w:rsidRDefault="00072314" w:rsidP="00072314">
      <w:pPr>
        <w:pStyle w:val="Heading2"/>
        <w:spacing w:before="240"/>
      </w:pPr>
      <w:bookmarkStart w:id="141" w:name="_Toc35000595"/>
      <w:bookmarkStart w:id="142" w:name="_Toc66170317"/>
      <w:r>
        <w:t xml:space="preserve">Component </w:t>
      </w:r>
      <w:r w:rsidRPr="00882C07">
        <w:t>Interaction Diagrams</w:t>
      </w:r>
      <w:bookmarkEnd w:id="141"/>
      <w:bookmarkEnd w:id="142"/>
    </w:p>
    <w:p w14:paraId="0E87ED65" w14:textId="77777777" w:rsidR="00072314" w:rsidRDefault="00072314" w:rsidP="00072314"/>
    <w:p w14:paraId="0FAAE3B5" w14:textId="77777777" w:rsidR="00072314" w:rsidRDefault="00072314" w:rsidP="00072314">
      <w:pPr>
        <w:pStyle w:val="Heading3"/>
        <w:keepNext w:val="0"/>
        <w:tabs>
          <w:tab w:val="clear" w:pos="900"/>
          <w:tab w:val="left" w:pos="709"/>
          <w:tab w:val="left" w:pos="851"/>
        </w:tabs>
        <w:spacing w:before="240"/>
      </w:pPr>
      <w:bookmarkStart w:id="143" w:name="_Toc35000596"/>
      <w:bookmarkStart w:id="144" w:name="_Toc66170318"/>
      <w:r>
        <w:t>Scenario: “System Startup / Shutdown”</w:t>
      </w:r>
      <w:bookmarkEnd w:id="143"/>
      <w:bookmarkEnd w:id="144"/>
    </w:p>
    <w:p w14:paraId="359CCB5D" w14:textId="77777777" w:rsidR="00072314" w:rsidRDefault="00072314" w:rsidP="00072314"/>
    <w:p w14:paraId="5B32906A" w14:textId="77777777" w:rsidR="00072314" w:rsidRDefault="00072314" w:rsidP="00072314">
      <w:pPr>
        <w:pStyle w:val="Heading3"/>
        <w:keepNext w:val="0"/>
        <w:tabs>
          <w:tab w:val="clear" w:pos="900"/>
          <w:tab w:val="left" w:pos="709"/>
          <w:tab w:val="left" w:pos="851"/>
        </w:tabs>
        <w:spacing w:before="240"/>
      </w:pPr>
      <w:bookmarkStart w:id="145" w:name="_Toc35000597"/>
      <w:bookmarkStart w:id="146" w:name="_Toc66170319"/>
      <w:r>
        <w:t>Scenario: “Normal Operation”</w:t>
      </w:r>
      <w:bookmarkEnd w:id="145"/>
      <w:bookmarkEnd w:id="146"/>
    </w:p>
    <w:p w14:paraId="0EF3B3B2" w14:textId="77777777" w:rsidR="00AC73E7" w:rsidRPr="00E22255" w:rsidRDefault="00AC73E7" w:rsidP="00AC73E7">
      <w:pPr>
        <w:rPr>
          <w:color w:val="7030A0"/>
        </w:rPr>
      </w:pPr>
    </w:p>
    <w:p w14:paraId="1CBA3483" w14:textId="77777777" w:rsidR="00AC73E7" w:rsidRPr="00E22255" w:rsidRDefault="00AC73E7" w:rsidP="00AC73E7">
      <w:pPr>
        <w:rPr>
          <w:color w:val="7030A0"/>
        </w:rPr>
      </w:pPr>
    </w:p>
    <w:p w14:paraId="2109FB1C" w14:textId="77777777" w:rsidR="00AC73E7" w:rsidRPr="00E22255" w:rsidRDefault="00AC73E7" w:rsidP="00AC73E7">
      <w:pPr>
        <w:rPr>
          <w:color w:val="7030A0"/>
        </w:rPr>
      </w:pPr>
    </w:p>
    <w:p w14:paraId="16F32F40" w14:textId="77777777" w:rsidR="00AC73E7" w:rsidRPr="00E22255" w:rsidRDefault="00AC73E7" w:rsidP="00AC73E7">
      <w:pPr>
        <w:rPr>
          <w:color w:val="7030A0"/>
        </w:rPr>
      </w:pPr>
    </w:p>
    <w:p w14:paraId="0A686812" w14:textId="77777777" w:rsidR="00AC73E7" w:rsidRPr="00E22255" w:rsidRDefault="00AC73E7" w:rsidP="00AC73E7">
      <w:pPr>
        <w:jc w:val="center"/>
        <w:rPr>
          <w:color w:val="7030A0"/>
        </w:rPr>
      </w:pPr>
      <w:r>
        <w:rPr>
          <w:noProof/>
        </w:rPr>
        <w:lastRenderedPageBreak/>
        <w:drawing>
          <wp:inline distT="0" distB="0" distL="0" distR="0" wp14:anchorId="451B0ABA" wp14:editId="397755F1">
            <wp:extent cx="3894666" cy="9144000"/>
            <wp:effectExtent l="0" t="0" r="0" b="0"/>
            <wp:docPr id="38" name="Picture 1408983666.jpg" descr="1408983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08983666.jpg"/>
                    <pic:cNvPicPr/>
                  </pic:nvPicPr>
                  <pic:blipFill>
                    <a:blip r:embed="rId49" cstate="print"/>
                    <a:stretch>
                      <a:fillRect/>
                    </a:stretch>
                  </pic:blipFill>
                  <pic:spPr>
                    <a:xfrm>
                      <a:off x="0" y="0"/>
                      <a:ext cx="3894666" cy="9144000"/>
                    </a:xfrm>
                    <a:prstGeom prst="rect">
                      <a:avLst/>
                    </a:prstGeom>
                  </pic:spPr>
                </pic:pic>
              </a:graphicData>
            </a:graphic>
          </wp:inline>
        </w:drawing>
      </w:r>
    </w:p>
    <w:p w14:paraId="626D2865" w14:textId="0AF4E0AA" w:rsidR="00AC73E7" w:rsidRPr="00E22255" w:rsidRDefault="00AC73E7" w:rsidP="00AC73E7">
      <w:pPr>
        <w:pStyle w:val="Caption"/>
        <w:rPr>
          <w:color w:val="7030A0"/>
        </w:rPr>
      </w:pPr>
      <w:bookmarkStart w:id="147" w:name="_Toc66170368"/>
      <w:r w:rsidRPr="00E22255">
        <w:rPr>
          <w:color w:val="7030A0"/>
        </w:rPr>
        <w:lastRenderedPageBreak/>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9B00D9">
        <w:rPr>
          <w:noProof/>
          <w:color w:val="7030A0"/>
        </w:rPr>
        <w:t>4</w:t>
      </w:r>
      <w:r w:rsidRPr="00E22255">
        <w:rPr>
          <w:noProof/>
          <w:color w:val="7030A0"/>
        </w:rPr>
        <w:fldChar w:fldCharType="end"/>
      </w:r>
      <w:r w:rsidRPr="00E22255">
        <w:rPr>
          <w:color w:val="7030A0"/>
        </w:rPr>
        <w:t xml:space="preserve">: </w:t>
      </w:r>
      <w:r w:rsidRPr="00E22255">
        <w:rPr>
          <w:rFonts w:cs="Arial"/>
          <w:color w:val="7030A0"/>
        </w:rPr>
        <w:t>Block Simulation_Domain at 2019.05.22 10.10</w:t>
      </w:r>
      <w:bookmarkEnd w:id="147"/>
    </w:p>
    <w:p w14:paraId="10B38AD4" w14:textId="77777777" w:rsidR="00AC73E7" w:rsidRPr="00E22255" w:rsidRDefault="00AC73E7" w:rsidP="00AC73E7">
      <w:pPr>
        <w:rPr>
          <w:color w:val="7030A0"/>
        </w:rPr>
      </w:pPr>
    </w:p>
    <w:p w14:paraId="52E19C37" w14:textId="77777777" w:rsidR="00AC73E7" w:rsidRPr="00E22255" w:rsidRDefault="00AC73E7" w:rsidP="00AC73E7">
      <w:pPr>
        <w:rPr>
          <w:color w:val="7030A0"/>
        </w:rPr>
      </w:pPr>
    </w:p>
    <w:p w14:paraId="3432C279" w14:textId="77777777" w:rsidR="00AC73E7" w:rsidRPr="00E22255" w:rsidRDefault="00AC73E7" w:rsidP="00AC73E7">
      <w:pPr>
        <w:jc w:val="center"/>
        <w:rPr>
          <w:color w:val="7030A0"/>
        </w:rPr>
      </w:pPr>
      <w:r>
        <w:rPr>
          <w:noProof/>
        </w:rPr>
        <w:lastRenderedPageBreak/>
        <w:drawing>
          <wp:inline distT="0" distB="0" distL="0" distR="0" wp14:anchorId="3228DD43" wp14:editId="64BD1D98">
            <wp:extent cx="2398800" cy="9144000"/>
            <wp:effectExtent l="0" t="0" r="0" b="0"/>
            <wp:docPr id="40" name="Picture -660145748.jpg" descr="-660145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60145748.jpg"/>
                    <pic:cNvPicPr/>
                  </pic:nvPicPr>
                  <pic:blipFill>
                    <a:blip r:embed="rId50" cstate="print"/>
                    <a:stretch>
                      <a:fillRect/>
                    </a:stretch>
                  </pic:blipFill>
                  <pic:spPr>
                    <a:xfrm>
                      <a:off x="0" y="0"/>
                      <a:ext cx="2398800" cy="9144000"/>
                    </a:xfrm>
                    <a:prstGeom prst="rect">
                      <a:avLst/>
                    </a:prstGeom>
                  </pic:spPr>
                </pic:pic>
              </a:graphicData>
            </a:graphic>
          </wp:inline>
        </w:drawing>
      </w:r>
    </w:p>
    <w:p w14:paraId="1A5B634B" w14:textId="56039E1A" w:rsidR="00AC73E7" w:rsidRPr="00E22255" w:rsidRDefault="00AC73E7" w:rsidP="00AC73E7">
      <w:pPr>
        <w:pStyle w:val="Caption"/>
        <w:rPr>
          <w:color w:val="7030A0"/>
        </w:rPr>
      </w:pPr>
      <w:bookmarkStart w:id="148" w:name="_Toc66170369"/>
      <w:r w:rsidRPr="00E22255">
        <w:rPr>
          <w:color w:val="7030A0"/>
        </w:rPr>
        <w:lastRenderedPageBreak/>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9B00D9">
        <w:rPr>
          <w:noProof/>
          <w:color w:val="7030A0"/>
        </w:rPr>
        <w:t>5</w:t>
      </w:r>
      <w:r w:rsidRPr="00E22255">
        <w:rPr>
          <w:noProof/>
          <w:color w:val="7030A0"/>
        </w:rPr>
        <w:fldChar w:fldCharType="end"/>
      </w:r>
      <w:r w:rsidRPr="00E22255">
        <w:rPr>
          <w:color w:val="7030A0"/>
        </w:rPr>
        <w:t xml:space="preserve">: </w:t>
      </w:r>
      <w:r w:rsidRPr="00E22255">
        <w:rPr>
          <w:rFonts w:cs="Arial"/>
          <w:color w:val="7030A0"/>
        </w:rPr>
        <w:t>Block Simulation_Domain at 2019.05.22 15.07</w:t>
      </w:r>
      <w:bookmarkEnd w:id="148"/>
    </w:p>
    <w:p w14:paraId="3EFCE4BA" w14:textId="77777777" w:rsidR="00AC73E7" w:rsidRPr="00E22255" w:rsidRDefault="00AC73E7" w:rsidP="00AC73E7">
      <w:pPr>
        <w:rPr>
          <w:color w:val="7030A0"/>
        </w:rPr>
      </w:pPr>
    </w:p>
    <w:p w14:paraId="06DF7B0E" w14:textId="77777777" w:rsidR="00AC73E7" w:rsidRPr="00E22255" w:rsidRDefault="00AC73E7" w:rsidP="00AC73E7">
      <w:pPr>
        <w:rPr>
          <w:color w:val="7030A0"/>
        </w:rPr>
      </w:pPr>
    </w:p>
    <w:p w14:paraId="46808680" w14:textId="77777777" w:rsidR="00AC73E7" w:rsidRPr="00E22255" w:rsidRDefault="00AC73E7" w:rsidP="00AC73E7">
      <w:pPr>
        <w:jc w:val="center"/>
        <w:rPr>
          <w:color w:val="7030A0"/>
        </w:rPr>
      </w:pPr>
      <w:r>
        <w:rPr>
          <w:noProof/>
        </w:rPr>
        <w:drawing>
          <wp:inline distT="0" distB="0" distL="0" distR="0" wp14:anchorId="46252A48" wp14:editId="1AD3F2BC">
            <wp:extent cx="3943350" cy="6257925"/>
            <wp:effectExtent l="0" t="0" r="0" b="0"/>
            <wp:docPr id="42" name="Picture -1491770805.jpg" descr="-149177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91770805.jpg"/>
                    <pic:cNvPicPr/>
                  </pic:nvPicPr>
                  <pic:blipFill>
                    <a:blip r:embed="rId51" cstate="print"/>
                    <a:stretch>
                      <a:fillRect/>
                    </a:stretch>
                  </pic:blipFill>
                  <pic:spPr>
                    <a:xfrm>
                      <a:off x="0" y="0"/>
                      <a:ext cx="3943350" cy="6257925"/>
                    </a:xfrm>
                    <a:prstGeom prst="rect">
                      <a:avLst/>
                    </a:prstGeom>
                  </pic:spPr>
                </pic:pic>
              </a:graphicData>
            </a:graphic>
          </wp:inline>
        </w:drawing>
      </w:r>
    </w:p>
    <w:p w14:paraId="4BB4C21A" w14:textId="5310FADB" w:rsidR="00AC73E7" w:rsidRPr="00E22255" w:rsidRDefault="00AC73E7" w:rsidP="00AC73E7">
      <w:pPr>
        <w:pStyle w:val="Caption"/>
        <w:rPr>
          <w:color w:val="7030A0"/>
        </w:rPr>
      </w:pPr>
      <w:bookmarkStart w:id="149" w:name="_Toc66170370"/>
      <w:r w:rsidRPr="00E22255">
        <w:rPr>
          <w:color w:val="7030A0"/>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9B00D9">
        <w:rPr>
          <w:noProof/>
          <w:color w:val="7030A0"/>
        </w:rPr>
        <w:t>6</w:t>
      </w:r>
      <w:r w:rsidRPr="00E22255">
        <w:rPr>
          <w:noProof/>
          <w:color w:val="7030A0"/>
        </w:rPr>
        <w:fldChar w:fldCharType="end"/>
      </w:r>
      <w:r w:rsidRPr="00E22255">
        <w:rPr>
          <w:color w:val="7030A0"/>
        </w:rPr>
        <w:t xml:space="preserve">: </w:t>
      </w:r>
      <w:r w:rsidRPr="00E22255">
        <w:rPr>
          <w:rFonts w:cs="Arial"/>
          <w:color w:val="7030A0"/>
        </w:rPr>
        <w:t>Block Simulation_Domain at 2019.05.22 07.47</w:t>
      </w:r>
      <w:bookmarkEnd w:id="149"/>
    </w:p>
    <w:p w14:paraId="708744F8" w14:textId="77777777" w:rsidR="00AC73E7" w:rsidRPr="00E22255" w:rsidRDefault="00AC73E7" w:rsidP="00AC73E7">
      <w:pPr>
        <w:rPr>
          <w:color w:val="7030A0"/>
        </w:rPr>
      </w:pPr>
    </w:p>
    <w:p w14:paraId="106DE305" w14:textId="77777777" w:rsidR="00AC73E7" w:rsidRPr="00E22255" w:rsidRDefault="00AC73E7" w:rsidP="00AC73E7">
      <w:pPr>
        <w:rPr>
          <w:color w:val="7030A0"/>
        </w:rPr>
      </w:pPr>
    </w:p>
    <w:p w14:paraId="62AAF348" w14:textId="77777777" w:rsidR="00AC73E7" w:rsidRPr="00E22255" w:rsidRDefault="00AC73E7" w:rsidP="00AC73E7">
      <w:pPr>
        <w:jc w:val="center"/>
        <w:rPr>
          <w:color w:val="7030A0"/>
        </w:rPr>
      </w:pPr>
      <w:r>
        <w:rPr>
          <w:noProof/>
        </w:rPr>
        <w:lastRenderedPageBreak/>
        <w:drawing>
          <wp:inline distT="0" distB="0" distL="0" distR="0" wp14:anchorId="5013E353" wp14:editId="2604B681">
            <wp:extent cx="3260651" cy="9144000"/>
            <wp:effectExtent l="0" t="0" r="0" b="0"/>
            <wp:docPr id="44" name="Picture 1391482986.jpg" descr="1391482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91482986.jpg"/>
                    <pic:cNvPicPr/>
                  </pic:nvPicPr>
                  <pic:blipFill>
                    <a:blip r:embed="rId52" cstate="print"/>
                    <a:stretch>
                      <a:fillRect/>
                    </a:stretch>
                  </pic:blipFill>
                  <pic:spPr>
                    <a:xfrm>
                      <a:off x="0" y="0"/>
                      <a:ext cx="3260651" cy="9144000"/>
                    </a:xfrm>
                    <a:prstGeom prst="rect">
                      <a:avLst/>
                    </a:prstGeom>
                  </pic:spPr>
                </pic:pic>
              </a:graphicData>
            </a:graphic>
          </wp:inline>
        </w:drawing>
      </w:r>
    </w:p>
    <w:p w14:paraId="53440166" w14:textId="1CCC6854" w:rsidR="00AC73E7" w:rsidRPr="00E22255" w:rsidRDefault="00AC73E7" w:rsidP="00AC73E7">
      <w:pPr>
        <w:pStyle w:val="Caption"/>
        <w:rPr>
          <w:color w:val="7030A0"/>
        </w:rPr>
      </w:pPr>
      <w:bookmarkStart w:id="150" w:name="_Toc66170371"/>
      <w:r w:rsidRPr="00E22255">
        <w:rPr>
          <w:color w:val="7030A0"/>
        </w:rPr>
        <w:lastRenderedPageBreak/>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9B00D9">
        <w:rPr>
          <w:noProof/>
          <w:color w:val="7030A0"/>
        </w:rPr>
        <w:t>7</w:t>
      </w:r>
      <w:r w:rsidRPr="00E22255">
        <w:rPr>
          <w:noProof/>
          <w:color w:val="7030A0"/>
        </w:rPr>
        <w:fldChar w:fldCharType="end"/>
      </w:r>
      <w:r w:rsidRPr="00E22255">
        <w:rPr>
          <w:color w:val="7030A0"/>
        </w:rPr>
        <w:t xml:space="preserve">: </w:t>
      </w:r>
      <w:r w:rsidRPr="00E22255">
        <w:rPr>
          <w:rFonts w:cs="Arial"/>
          <w:color w:val="7030A0"/>
        </w:rPr>
        <w:t>Block Simulation_Domain at 2019.05.22 10.17</w:t>
      </w:r>
      <w:bookmarkEnd w:id="150"/>
    </w:p>
    <w:p w14:paraId="72F683A3" w14:textId="77777777" w:rsidR="00AC73E7" w:rsidRPr="00E22255" w:rsidRDefault="00AC73E7" w:rsidP="00AC73E7">
      <w:pPr>
        <w:rPr>
          <w:color w:val="7030A0"/>
        </w:rPr>
      </w:pPr>
    </w:p>
    <w:p w14:paraId="7624FF65" w14:textId="77777777" w:rsidR="00AC73E7" w:rsidRPr="00E22255" w:rsidRDefault="00AC73E7" w:rsidP="00AC73E7">
      <w:pPr>
        <w:rPr>
          <w:color w:val="7030A0"/>
        </w:rPr>
      </w:pPr>
    </w:p>
    <w:p w14:paraId="0466B736" w14:textId="77777777" w:rsidR="00AC73E7" w:rsidRPr="00E22255" w:rsidRDefault="00AC73E7" w:rsidP="00AC73E7">
      <w:pPr>
        <w:jc w:val="center"/>
        <w:rPr>
          <w:color w:val="7030A0"/>
        </w:rPr>
      </w:pPr>
      <w:r>
        <w:rPr>
          <w:noProof/>
        </w:rPr>
        <w:lastRenderedPageBreak/>
        <w:drawing>
          <wp:inline distT="0" distB="0" distL="0" distR="0" wp14:anchorId="1DDA340E" wp14:editId="570BB19C">
            <wp:extent cx="3520147" cy="9144000"/>
            <wp:effectExtent l="0" t="0" r="0" b="0"/>
            <wp:docPr id="46" name="Picture 329937393.jpg" descr="329937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9937393.jpg"/>
                    <pic:cNvPicPr/>
                  </pic:nvPicPr>
                  <pic:blipFill>
                    <a:blip r:embed="rId53" cstate="print"/>
                    <a:stretch>
                      <a:fillRect/>
                    </a:stretch>
                  </pic:blipFill>
                  <pic:spPr>
                    <a:xfrm>
                      <a:off x="0" y="0"/>
                      <a:ext cx="3520147" cy="9144000"/>
                    </a:xfrm>
                    <a:prstGeom prst="rect">
                      <a:avLst/>
                    </a:prstGeom>
                  </pic:spPr>
                </pic:pic>
              </a:graphicData>
            </a:graphic>
          </wp:inline>
        </w:drawing>
      </w:r>
    </w:p>
    <w:p w14:paraId="738F4D49" w14:textId="43215D15" w:rsidR="00AC73E7" w:rsidRPr="00E22255" w:rsidRDefault="00AC73E7" w:rsidP="00AC73E7">
      <w:pPr>
        <w:pStyle w:val="Caption"/>
        <w:rPr>
          <w:color w:val="7030A0"/>
        </w:rPr>
      </w:pPr>
      <w:bookmarkStart w:id="151" w:name="_Toc66170372"/>
      <w:r w:rsidRPr="00E22255">
        <w:rPr>
          <w:color w:val="7030A0"/>
        </w:rPr>
        <w:lastRenderedPageBreak/>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9B00D9">
        <w:rPr>
          <w:noProof/>
          <w:color w:val="7030A0"/>
        </w:rPr>
        <w:t>8</w:t>
      </w:r>
      <w:r w:rsidRPr="00E22255">
        <w:rPr>
          <w:noProof/>
          <w:color w:val="7030A0"/>
        </w:rPr>
        <w:fldChar w:fldCharType="end"/>
      </w:r>
      <w:r w:rsidRPr="00E22255">
        <w:rPr>
          <w:color w:val="7030A0"/>
        </w:rPr>
        <w:t xml:space="preserve">: </w:t>
      </w:r>
      <w:r w:rsidRPr="00E22255">
        <w:rPr>
          <w:rFonts w:cs="Arial"/>
          <w:color w:val="7030A0"/>
        </w:rPr>
        <w:t>Block Simulation_Domain at 2019.05.22 10.30</w:t>
      </w:r>
      <w:bookmarkEnd w:id="151"/>
    </w:p>
    <w:p w14:paraId="3E0E5C48" w14:textId="77777777" w:rsidR="00AC73E7" w:rsidRDefault="00AC73E7" w:rsidP="00AC73E7"/>
    <w:p w14:paraId="47F6FE63" w14:textId="77777777" w:rsidR="00AC73E7" w:rsidRPr="00E22255" w:rsidRDefault="00AC73E7" w:rsidP="00AC73E7"/>
    <w:p w14:paraId="0DF3AF0C" w14:textId="6CA33C1D" w:rsidR="002F4641" w:rsidRPr="002F4641" w:rsidRDefault="00AC73E7" w:rsidP="002F4641">
      <w:r>
        <w:t xml:space="preserve">See Section </w:t>
      </w:r>
      <w:r>
        <w:fldChar w:fldCharType="begin"/>
      </w:r>
      <w:r>
        <w:instrText xml:space="preserve"> REF _Ref7770903 \r \h </w:instrText>
      </w:r>
      <w:r>
        <w:fldChar w:fldCharType="separate"/>
      </w:r>
      <w:r w:rsidR="009B00D9">
        <w:rPr>
          <w:b/>
          <w:bCs/>
        </w:rPr>
        <w:t>Error! Reference source not found.</w:t>
      </w:r>
      <w:r>
        <w:fldChar w:fldCharType="end"/>
      </w:r>
      <w:r>
        <w:t xml:space="preserve"> for State Machine Diagram illustrating operation.</w:t>
      </w:r>
    </w:p>
    <w:p w14:paraId="49A9A1E0" w14:textId="77777777" w:rsidR="00AC73E7" w:rsidRDefault="00AC73E7" w:rsidP="00072314"/>
    <w:p w14:paraId="0BC77BD1" w14:textId="77777777" w:rsidR="00072314" w:rsidRDefault="00072314" w:rsidP="00072314">
      <w:pPr>
        <w:pStyle w:val="Heading2"/>
        <w:spacing w:before="240"/>
      </w:pPr>
      <w:bookmarkStart w:id="152" w:name="_Toc35000598"/>
      <w:bookmarkStart w:id="153" w:name="_Toc66170320"/>
      <w:r>
        <w:t>Component Interface Behavior Diagrams</w:t>
      </w:r>
      <w:bookmarkEnd w:id="152"/>
      <w:bookmarkEnd w:id="153"/>
    </w:p>
    <w:p w14:paraId="6DA0F908" w14:textId="537E9AEC" w:rsidR="008F3CA0" w:rsidRDefault="008F3CA0" w:rsidP="00720A45">
      <w:pPr>
        <w:rPr>
          <w:highlight w:val="green"/>
        </w:rPr>
      </w:pPr>
    </w:p>
    <w:p w14:paraId="2F77CE8A" w14:textId="77777777" w:rsidR="008F3CA0" w:rsidRDefault="008F3CA0" w:rsidP="008F3CA0">
      <w:pPr>
        <w:jc w:val="center"/>
      </w:pPr>
      <w:r>
        <w:rPr>
          <w:noProof/>
        </w:rPr>
        <w:drawing>
          <wp:inline distT="0" distB="0" distL="0" distR="0" wp14:anchorId="76A9942C" wp14:editId="62A64867">
            <wp:extent cx="6570980" cy="4426841"/>
            <wp:effectExtent l="0" t="0" r="0" b="0"/>
            <wp:docPr id="48" name="Picture -1208061793.jpg" descr="-1208061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08061793.jpg"/>
                    <pic:cNvPicPr/>
                  </pic:nvPicPr>
                  <pic:blipFill>
                    <a:blip r:embed="rId54" cstate="print"/>
                    <a:stretch>
                      <a:fillRect/>
                    </a:stretch>
                  </pic:blipFill>
                  <pic:spPr>
                    <a:xfrm>
                      <a:off x="0" y="0"/>
                      <a:ext cx="6570980" cy="4426841"/>
                    </a:xfrm>
                    <a:prstGeom prst="rect">
                      <a:avLst/>
                    </a:prstGeom>
                  </pic:spPr>
                </pic:pic>
              </a:graphicData>
            </a:graphic>
          </wp:inline>
        </w:drawing>
      </w:r>
    </w:p>
    <w:p w14:paraId="223B5C7A" w14:textId="77777777" w:rsidR="008F3CA0" w:rsidRDefault="008F3CA0" w:rsidP="008F3CA0">
      <w:pPr>
        <w:pStyle w:val="Caption"/>
        <w:rPr>
          <w:rFonts w:cs="Arial"/>
        </w:rPr>
      </w:pPr>
      <w:r w:rsidRPr="00A13A7B">
        <w:t xml:space="preserve">Figure </w:t>
      </w:r>
      <w:r>
        <w:rPr>
          <w:noProof/>
        </w:rPr>
        <w:t>3</w:t>
      </w:r>
      <w:r w:rsidRPr="00A13A7B">
        <w:t xml:space="preserve">: </w:t>
      </w:r>
      <w:bookmarkStart w:id="154" w:name="_ac5a76a93ab15077b4c3c3ba8fa8fab6"/>
      <w:r>
        <w:t>Implementation Operating Modes</w:t>
      </w:r>
      <w:bookmarkEnd w:id="154"/>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8F3CA0" w14:paraId="5E4542C1" w14:textId="77777777" w:rsidTr="00BB5F48">
        <w:tc>
          <w:tcPr>
            <w:tcW w:w="1242" w:type="dxa"/>
            <w:shd w:val="clear" w:color="auto" w:fill="D9D9D9" w:themeFill="background1" w:themeFillShade="D9"/>
          </w:tcPr>
          <w:p w14:paraId="77FA0210" w14:textId="77777777" w:rsidR="008F3CA0" w:rsidRPr="00E52B4D" w:rsidRDefault="008F3CA0" w:rsidP="00BB5F48">
            <w:pPr>
              <w:rPr>
                <w:b/>
              </w:rPr>
            </w:pPr>
            <w:r w:rsidRPr="00E52B4D">
              <w:rPr>
                <w:b/>
              </w:rPr>
              <w:t>State</w:t>
            </w:r>
          </w:p>
        </w:tc>
        <w:tc>
          <w:tcPr>
            <w:tcW w:w="5812" w:type="dxa"/>
            <w:shd w:val="clear" w:color="auto" w:fill="D9D9D9" w:themeFill="background1" w:themeFillShade="D9"/>
          </w:tcPr>
          <w:p w14:paraId="4D2E15D3" w14:textId="77777777" w:rsidR="008F3CA0" w:rsidRPr="00E52B4D" w:rsidRDefault="008F3CA0" w:rsidP="00BB5F48">
            <w:pPr>
              <w:rPr>
                <w:b/>
              </w:rPr>
            </w:pPr>
            <w:r w:rsidRPr="00E52B4D">
              <w:rPr>
                <w:b/>
              </w:rPr>
              <w:t>Description</w:t>
            </w:r>
          </w:p>
        </w:tc>
        <w:tc>
          <w:tcPr>
            <w:tcW w:w="3260" w:type="dxa"/>
            <w:shd w:val="clear" w:color="auto" w:fill="D9D9D9" w:themeFill="background1" w:themeFillShade="D9"/>
          </w:tcPr>
          <w:p w14:paraId="7C081CC9" w14:textId="77777777" w:rsidR="008F3CA0" w:rsidRPr="00E52B4D" w:rsidRDefault="008F3CA0" w:rsidP="00BB5F48">
            <w:pPr>
              <w:rPr>
                <w:b/>
              </w:rPr>
            </w:pPr>
            <w:r>
              <w:rPr>
                <w:b/>
              </w:rPr>
              <w:t xml:space="preserve">Requirements Reference </w:t>
            </w:r>
            <w:r w:rsidRPr="003036CD">
              <w:t>(optional)</w:t>
            </w:r>
          </w:p>
        </w:tc>
      </w:tr>
      <w:tr w:rsidR="008F3CA0" w14:paraId="4A3F84C9" w14:textId="77777777" w:rsidTr="00BB5F48">
        <w:tc>
          <w:tcPr>
            <w:tcW w:w="1242" w:type="dxa"/>
          </w:tcPr>
          <w:p w14:paraId="123DB3BA" w14:textId="77777777" w:rsidR="008F3CA0" w:rsidRDefault="008F3CA0" w:rsidP="00BB5F48">
            <w:pPr>
              <w:tabs>
                <w:tab w:val="left" w:pos="960"/>
              </w:tabs>
            </w:pPr>
            <w:bookmarkStart w:id="155" w:name="_4b17e31255b6217807c34857242b1894"/>
            <w:r>
              <w:t>Off</w:t>
            </w:r>
            <w:bookmarkEnd w:id="155"/>
          </w:p>
        </w:tc>
        <w:tc>
          <w:tcPr>
            <w:tcW w:w="5812" w:type="dxa"/>
          </w:tcPr>
          <w:p w14:paraId="5B94CBF9" w14:textId="77777777" w:rsidR="00E550DC" w:rsidRDefault="00E550DC"/>
        </w:tc>
        <w:tc>
          <w:tcPr>
            <w:tcW w:w="3260" w:type="dxa"/>
          </w:tcPr>
          <w:p w14:paraId="7662035E" w14:textId="77777777" w:rsidR="00E550DC" w:rsidRDefault="00E550DC"/>
        </w:tc>
      </w:tr>
      <w:tr w:rsidR="008F3CA0" w14:paraId="79C0F063" w14:textId="77777777" w:rsidTr="00BB5F48">
        <w:tc>
          <w:tcPr>
            <w:tcW w:w="1242" w:type="dxa"/>
          </w:tcPr>
          <w:p w14:paraId="29282D47" w14:textId="77777777" w:rsidR="008F3CA0" w:rsidRDefault="008F3CA0" w:rsidP="00BB5F48">
            <w:pPr>
              <w:tabs>
                <w:tab w:val="left" w:pos="960"/>
              </w:tabs>
            </w:pPr>
            <w:bookmarkStart w:id="156" w:name="_607afe2dd3d1bf799938298395593c0c"/>
            <w:r>
              <w:t>On</w:t>
            </w:r>
            <w:bookmarkEnd w:id="156"/>
          </w:p>
        </w:tc>
        <w:tc>
          <w:tcPr>
            <w:tcW w:w="5812" w:type="dxa"/>
          </w:tcPr>
          <w:p w14:paraId="13893AA1" w14:textId="77777777" w:rsidR="008F3CA0" w:rsidRDefault="008F3CA0" w:rsidP="00BB5F48">
            <w:r>
              <w:t>Do behavior: something</w:t>
            </w:r>
          </w:p>
        </w:tc>
        <w:tc>
          <w:tcPr>
            <w:tcW w:w="3260" w:type="dxa"/>
          </w:tcPr>
          <w:p w14:paraId="055DC7A6" w14:textId="77777777" w:rsidR="00E550DC" w:rsidRDefault="00E550DC"/>
        </w:tc>
      </w:tr>
      <w:tr w:rsidR="008F3CA0" w14:paraId="215BA575" w14:textId="77777777" w:rsidTr="00BB5F48">
        <w:tc>
          <w:tcPr>
            <w:tcW w:w="1242" w:type="dxa"/>
          </w:tcPr>
          <w:p w14:paraId="79D2F1EF" w14:textId="77777777" w:rsidR="008F3CA0" w:rsidRDefault="008F3CA0" w:rsidP="00BB5F48">
            <w:pPr>
              <w:tabs>
                <w:tab w:val="left" w:pos="960"/>
              </w:tabs>
            </w:pPr>
            <w:bookmarkStart w:id="157" w:name="_7e91223bdb39df6d87a5c470d88d7ae6"/>
            <w:r>
              <w:t>State1</w:t>
            </w:r>
            <w:bookmarkEnd w:id="157"/>
          </w:p>
        </w:tc>
        <w:tc>
          <w:tcPr>
            <w:tcW w:w="5812" w:type="dxa"/>
          </w:tcPr>
          <w:p w14:paraId="2C98544A" w14:textId="77777777" w:rsidR="00E550DC" w:rsidRDefault="00E550DC"/>
        </w:tc>
        <w:tc>
          <w:tcPr>
            <w:tcW w:w="3260" w:type="dxa"/>
          </w:tcPr>
          <w:p w14:paraId="6AE6551A" w14:textId="77777777" w:rsidR="00E550DC" w:rsidRDefault="00E550DC"/>
        </w:tc>
      </w:tr>
      <w:tr w:rsidR="008F3CA0" w14:paraId="089995C3" w14:textId="77777777" w:rsidTr="00BB5F48">
        <w:tc>
          <w:tcPr>
            <w:tcW w:w="1242" w:type="dxa"/>
          </w:tcPr>
          <w:p w14:paraId="53E73944" w14:textId="77777777" w:rsidR="008F3CA0" w:rsidRDefault="008F3CA0" w:rsidP="00BB5F48">
            <w:pPr>
              <w:tabs>
                <w:tab w:val="left" w:pos="960"/>
              </w:tabs>
            </w:pPr>
            <w:bookmarkStart w:id="158" w:name="_6800ca33e7df63248cdf960f29627c44"/>
            <w:r>
              <w:t>State2</w:t>
            </w:r>
            <w:bookmarkEnd w:id="158"/>
          </w:p>
        </w:tc>
        <w:tc>
          <w:tcPr>
            <w:tcW w:w="5812" w:type="dxa"/>
          </w:tcPr>
          <w:p w14:paraId="688CD5A5" w14:textId="77777777" w:rsidR="00E550DC" w:rsidRDefault="00E550DC"/>
        </w:tc>
        <w:tc>
          <w:tcPr>
            <w:tcW w:w="3260" w:type="dxa"/>
          </w:tcPr>
          <w:p w14:paraId="7DED0303" w14:textId="77777777" w:rsidR="00E550DC" w:rsidRDefault="00E550DC"/>
        </w:tc>
      </w:tr>
    </w:tbl>
    <w:p w14:paraId="01D5F781" w14:textId="07E49D40" w:rsidR="008F3CA0" w:rsidRPr="00041150" w:rsidRDefault="008F3CA0" w:rsidP="008F3CA0">
      <w:pPr>
        <w:pStyle w:val="Caption"/>
      </w:pPr>
      <w:bookmarkStart w:id="159" w:name="_Toc66170383"/>
      <w:r w:rsidRPr="00041150">
        <w:t xml:space="preserve">Table </w:t>
      </w:r>
      <w:r>
        <w:rPr>
          <w:noProof/>
        </w:rPr>
        <w:fldChar w:fldCharType="begin"/>
      </w:r>
      <w:r>
        <w:rPr>
          <w:noProof/>
        </w:rPr>
        <w:instrText xml:space="preserve"> SEQ Table \* ARABIC </w:instrText>
      </w:r>
      <w:r>
        <w:rPr>
          <w:noProof/>
        </w:rPr>
        <w:fldChar w:fldCharType="separate"/>
      </w:r>
      <w:r w:rsidR="009B00D9">
        <w:rPr>
          <w:noProof/>
        </w:rPr>
        <w:t>11</w:t>
      </w:r>
      <w:r>
        <w:rPr>
          <w:noProof/>
        </w:rPr>
        <w:fldChar w:fldCharType="end"/>
      </w:r>
      <w:r w:rsidRPr="00041150">
        <w:t>: Operation Modes and States</w:t>
      </w:r>
      <w:r>
        <w:t xml:space="preserve"> on </w:t>
      </w:r>
      <w:r w:rsidRPr="00574E26">
        <w:t>Implementation Operating Modes</w:t>
      </w:r>
      <w:bookmarkEnd w:id="159"/>
    </w:p>
    <w:p w14:paraId="3888FF3F" w14:textId="77777777" w:rsidR="008F3CA0" w:rsidRDefault="008F3CA0" w:rsidP="008F3CA0"/>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F3CA0" w14:paraId="5A605F38" w14:textId="77777777" w:rsidTr="00BB5F48">
        <w:tc>
          <w:tcPr>
            <w:tcW w:w="1242" w:type="dxa"/>
            <w:shd w:val="clear" w:color="auto" w:fill="D9D9D9" w:themeFill="background1" w:themeFillShade="D9"/>
          </w:tcPr>
          <w:p w14:paraId="7AB4F1D8" w14:textId="77777777" w:rsidR="008F3CA0" w:rsidRPr="00E52B4D" w:rsidRDefault="008F3CA0" w:rsidP="00BB5F48">
            <w:pPr>
              <w:rPr>
                <w:b/>
              </w:rPr>
            </w:pPr>
            <w:r>
              <w:rPr>
                <w:b/>
              </w:rPr>
              <w:t>Transition ID</w:t>
            </w:r>
          </w:p>
        </w:tc>
        <w:tc>
          <w:tcPr>
            <w:tcW w:w="1701" w:type="dxa"/>
            <w:shd w:val="clear" w:color="auto" w:fill="D9D9D9" w:themeFill="background1" w:themeFillShade="D9"/>
          </w:tcPr>
          <w:p w14:paraId="0AAEE322" w14:textId="77777777" w:rsidR="008F3CA0" w:rsidRDefault="008F3CA0" w:rsidP="00BB5F48">
            <w:pPr>
              <w:rPr>
                <w:b/>
              </w:rPr>
            </w:pPr>
            <w:r w:rsidRPr="00013390">
              <w:rPr>
                <w:b/>
              </w:rPr>
              <w:t>Source</w:t>
            </w:r>
          </w:p>
        </w:tc>
        <w:tc>
          <w:tcPr>
            <w:tcW w:w="1559" w:type="dxa"/>
            <w:shd w:val="clear" w:color="auto" w:fill="D9D9D9" w:themeFill="background1" w:themeFillShade="D9"/>
          </w:tcPr>
          <w:p w14:paraId="724C45F9" w14:textId="77777777" w:rsidR="008F3CA0" w:rsidRDefault="008F3CA0" w:rsidP="00BB5F48">
            <w:pPr>
              <w:rPr>
                <w:b/>
              </w:rPr>
            </w:pPr>
            <w:r w:rsidRPr="00013390">
              <w:rPr>
                <w:b/>
              </w:rPr>
              <w:t>Destination</w:t>
            </w:r>
          </w:p>
        </w:tc>
        <w:tc>
          <w:tcPr>
            <w:tcW w:w="3006" w:type="dxa"/>
            <w:shd w:val="clear" w:color="auto" w:fill="D9D9D9" w:themeFill="background1" w:themeFillShade="D9"/>
          </w:tcPr>
          <w:p w14:paraId="73254B41" w14:textId="77777777" w:rsidR="008F3CA0" w:rsidRDefault="008F3CA0" w:rsidP="00BB5F48">
            <w:pPr>
              <w:rPr>
                <w:b/>
              </w:rPr>
            </w:pPr>
            <w:r w:rsidRPr="00E52B4D">
              <w:rPr>
                <w:b/>
              </w:rPr>
              <w:t>Description</w:t>
            </w:r>
          </w:p>
        </w:tc>
        <w:tc>
          <w:tcPr>
            <w:tcW w:w="2552" w:type="dxa"/>
            <w:shd w:val="clear" w:color="auto" w:fill="D9D9D9" w:themeFill="background1" w:themeFillShade="D9"/>
          </w:tcPr>
          <w:p w14:paraId="78C4E8BB" w14:textId="77777777" w:rsidR="008F3CA0" w:rsidRDefault="008F3CA0" w:rsidP="00BB5F48">
            <w:pPr>
              <w:rPr>
                <w:b/>
              </w:rPr>
            </w:pPr>
            <w:r>
              <w:rPr>
                <w:b/>
              </w:rPr>
              <w:t>Requirements Reference</w:t>
            </w:r>
          </w:p>
          <w:p w14:paraId="35215255" w14:textId="77777777" w:rsidR="008F3CA0" w:rsidRPr="00E52B4D" w:rsidRDefault="008F3CA0" w:rsidP="00BB5F48">
            <w:pPr>
              <w:rPr>
                <w:b/>
              </w:rPr>
            </w:pPr>
            <w:r w:rsidRPr="003036CD">
              <w:t>(optional)</w:t>
            </w:r>
          </w:p>
        </w:tc>
      </w:tr>
      <w:tr w:rsidR="008F3CA0" w14:paraId="147B39A0" w14:textId="77777777" w:rsidTr="00BB5F48">
        <w:tc>
          <w:tcPr>
            <w:tcW w:w="1242" w:type="dxa"/>
          </w:tcPr>
          <w:p w14:paraId="16B00F88" w14:textId="77777777" w:rsidR="008F3CA0" w:rsidRPr="009D6E77" w:rsidRDefault="008F3CA0" w:rsidP="00BB5F48">
            <w:r>
              <w:t>T1</w:t>
            </w:r>
          </w:p>
        </w:tc>
        <w:tc>
          <w:tcPr>
            <w:tcW w:w="1701" w:type="dxa"/>
          </w:tcPr>
          <w:p w14:paraId="5E5C7989" w14:textId="77777777" w:rsidR="008F3CA0" w:rsidRPr="00013390" w:rsidRDefault="008F3CA0" w:rsidP="00BB5F48">
            <w:r w:rsidRPr="00013390">
              <w:t>Off</w:t>
            </w:r>
          </w:p>
          <w:p w14:paraId="0FCDD700" w14:textId="77777777" w:rsidR="008F3CA0" w:rsidRDefault="008F3CA0" w:rsidP="00BB5F48"/>
        </w:tc>
        <w:tc>
          <w:tcPr>
            <w:tcW w:w="1559" w:type="dxa"/>
          </w:tcPr>
          <w:p w14:paraId="1A453464" w14:textId="77777777" w:rsidR="008F3CA0" w:rsidRPr="00013390" w:rsidRDefault="008F3CA0" w:rsidP="00BB5F48">
            <w:r w:rsidRPr="00013390">
              <w:t>a</w:t>
            </w:r>
          </w:p>
          <w:p w14:paraId="179CED17" w14:textId="77777777" w:rsidR="008F3CA0" w:rsidRPr="00013390" w:rsidRDefault="008F3CA0" w:rsidP="00BB5F48"/>
        </w:tc>
        <w:tc>
          <w:tcPr>
            <w:tcW w:w="3006" w:type="dxa"/>
          </w:tcPr>
          <w:p w14:paraId="0712FD23" w14:textId="77777777" w:rsidR="00E550DC" w:rsidRDefault="00E550DC"/>
        </w:tc>
        <w:tc>
          <w:tcPr>
            <w:tcW w:w="2552" w:type="dxa"/>
          </w:tcPr>
          <w:p w14:paraId="07349FA2" w14:textId="77777777" w:rsidR="008F3CA0" w:rsidRDefault="008F3CA0" w:rsidP="00BB5F48"/>
          <w:p w14:paraId="08DCAC8C" w14:textId="77777777" w:rsidR="008F3CA0" w:rsidRDefault="008F3CA0" w:rsidP="00BB5F48"/>
        </w:tc>
      </w:tr>
      <w:tr w:rsidR="008F3CA0" w14:paraId="0C95699A" w14:textId="77777777" w:rsidTr="00BB5F48">
        <w:tc>
          <w:tcPr>
            <w:tcW w:w="1242" w:type="dxa"/>
          </w:tcPr>
          <w:p w14:paraId="7E85CA07" w14:textId="77777777" w:rsidR="008F3CA0" w:rsidRPr="009D6E77" w:rsidRDefault="008F3CA0" w:rsidP="00BB5F48">
            <w:r>
              <w:t>T2</w:t>
            </w:r>
          </w:p>
        </w:tc>
        <w:tc>
          <w:tcPr>
            <w:tcW w:w="1701" w:type="dxa"/>
          </w:tcPr>
          <w:p w14:paraId="6DA47616" w14:textId="77777777" w:rsidR="008F3CA0" w:rsidRPr="00013390" w:rsidRDefault="008F3CA0" w:rsidP="00BB5F48">
            <w:r w:rsidRPr="00013390">
              <w:t>State1</w:t>
            </w:r>
          </w:p>
          <w:p w14:paraId="59531A75" w14:textId="77777777" w:rsidR="008F3CA0" w:rsidRDefault="008F3CA0" w:rsidP="00BB5F48"/>
        </w:tc>
        <w:tc>
          <w:tcPr>
            <w:tcW w:w="1559" w:type="dxa"/>
          </w:tcPr>
          <w:p w14:paraId="642AED11" w14:textId="77777777" w:rsidR="008F3CA0" w:rsidRPr="00013390" w:rsidRDefault="008F3CA0" w:rsidP="00BB5F48">
            <w:r w:rsidRPr="00013390">
              <w:lastRenderedPageBreak/>
              <w:t>State2</w:t>
            </w:r>
          </w:p>
          <w:p w14:paraId="5DD59AF6" w14:textId="77777777" w:rsidR="008F3CA0" w:rsidRPr="00013390" w:rsidRDefault="008F3CA0" w:rsidP="00BB5F48"/>
        </w:tc>
        <w:tc>
          <w:tcPr>
            <w:tcW w:w="3006" w:type="dxa"/>
          </w:tcPr>
          <w:p w14:paraId="66A6BDE2" w14:textId="77777777" w:rsidR="00E550DC" w:rsidRDefault="00E550DC"/>
        </w:tc>
        <w:tc>
          <w:tcPr>
            <w:tcW w:w="2552" w:type="dxa"/>
          </w:tcPr>
          <w:p w14:paraId="25CF843C" w14:textId="77777777" w:rsidR="008F3CA0" w:rsidRDefault="008F3CA0" w:rsidP="00BB5F48"/>
          <w:p w14:paraId="2510B250" w14:textId="77777777" w:rsidR="008F3CA0" w:rsidRDefault="008F3CA0" w:rsidP="00BB5F48"/>
        </w:tc>
      </w:tr>
      <w:tr w:rsidR="008F3CA0" w14:paraId="2DCF059E" w14:textId="77777777" w:rsidTr="00BB5F48">
        <w:tc>
          <w:tcPr>
            <w:tcW w:w="1242" w:type="dxa"/>
          </w:tcPr>
          <w:p w14:paraId="5B00F7CF" w14:textId="77777777" w:rsidR="008F3CA0" w:rsidRPr="009D6E77" w:rsidRDefault="008F3CA0" w:rsidP="00BB5F48">
            <w:r>
              <w:lastRenderedPageBreak/>
              <w:t>T3</w:t>
            </w:r>
          </w:p>
        </w:tc>
        <w:tc>
          <w:tcPr>
            <w:tcW w:w="1701" w:type="dxa"/>
          </w:tcPr>
          <w:p w14:paraId="4F2FA940" w14:textId="77777777" w:rsidR="008F3CA0" w:rsidRPr="00013390" w:rsidRDefault="008F3CA0" w:rsidP="00BB5F48">
            <w:r w:rsidRPr="00013390">
              <w:t>On</w:t>
            </w:r>
          </w:p>
          <w:p w14:paraId="727CC90C" w14:textId="77777777" w:rsidR="008F3CA0" w:rsidRDefault="008F3CA0" w:rsidP="00BB5F48"/>
        </w:tc>
        <w:tc>
          <w:tcPr>
            <w:tcW w:w="1559" w:type="dxa"/>
          </w:tcPr>
          <w:p w14:paraId="3839D888" w14:textId="77777777" w:rsidR="008F3CA0" w:rsidRPr="00013390" w:rsidRDefault="008F3CA0" w:rsidP="00BB5F48">
            <w:r w:rsidRPr="00013390">
              <w:t>Off</w:t>
            </w:r>
          </w:p>
          <w:p w14:paraId="1E34A6F6" w14:textId="77777777" w:rsidR="008F3CA0" w:rsidRPr="00013390" w:rsidRDefault="008F3CA0" w:rsidP="00BB5F48"/>
        </w:tc>
        <w:tc>
          <w:tcPr>
            <w:tcW w:w="3006" w:type="dxa"/>
          </w:tcPr>
          <w:p w14:paraId="64F5DEC4" w14:textId="77777777" w:rsidR="00E550DC" w:rsidRDefault="00E550DC"/>
        </w:tc>
        <w:tc>
          <w:tcPr>
            <w:tcW w:w="2552" w:type="dxa"/>
          </w:tcPr>
          <w:p w14:paraId="476FF645" w14:textId="77777777" w:rsidR="008F3CA0" w:rsidRDefault="008F3CA0" w:rsidP="00BB5F48"/>
          <w:p w14:paraId="2D479294" w14:textId="77777777" w:rsidR="008F3CA0" w:rsidRDefault="008F3CA0" w:rsidP="00BB5F48"/>
        </w:tc>
      </w:tr>
      <w:tr w:rsidR="008F3CA0" w14:paraId="42FC87FF" w14:textId="77777777" w:rsidTr="00BB5F48">
        <w:tc>
          <w:tcPr>
            <w:tcW w:w="1242" w:type="dxa"/>
          </w:tcPr>
          <w:p w14:paraId="7A174DAB" w14:textId="77777777" w:rsidR="008F3CA0" w:rsidRPr="009D6E77" w:rsidRDefault="008F3CA0" w:rsidP="00BB5F48">
            <w:r>
              <w:t>T4</w:t>
            </w:r>
          </w:p>
        </w:tc>
        <w:tc>
          <w:tcPr>
            <w:tcW w:w="1701" w:type="dxa"/>
          </w:tcPr>
          <w:p w14:paraId="6B0BA011" w14:textId="77777777" w:rsidR="008F3CA0" w:rsidRDefault="008F3CA0" w:rsidP="00BB5F48"/>
        </w:tc>
        <w:tc>
          <w:tcPr>
            <w:tcW w:w="1559" w:type="dxa"/>
          </w:tcPr>
          <w:p w14:paraId="38088B43" w14:textId="77777777" w:rsidR="008F3CA0" w:rsidRPr="00013390" w:rsidRDefault="008F3CA0" w:rsidP="00BB5F48"/>
        </w:tc>
        <w:tc>
          <w:tcPr>
            <w:tcW w:w="3006" w:type="dxa"/>
          </w:tcPr>
          <w:p w14:paraId="3AD35026" w14:textId="77777777" w:rsidR="00E550DC" w:rsidRDefault="00E550DC"/>
        </w:tc>
        <w:tc>
          <w:tcPr>
            <w:tcW w:w="2552" w:type="dxa"/>
          </w:tcPr>
          <w:p w14:paraId="57B68E3B" w14:textId="77777777" w:rsidR="008F3CA0" w:rsidRDefault="008F3CA0" w:rsidP="00BB5F48"/>
          <w:p w14:paraId="117B51C4" w14:textId="77777777" w:rsidR="008F3CA0" w:rsidRDefault="008F3CA0" w:rsidP="00BB5F48"/>
        </w:tc>
      </w:tr>
      <w:tr w:rsidR="008F3CA0" w14:paraId="587FA568" w14:textId="77777777" w:rsidTr="00BB5F48">
        <w:tc>
          <w:tcPr>
            <w:tcW w:w="1242" w:type="dxa"/>
          </w:tcPr>
          <w:p w14:paraId="6CFA1986" w14:textId="77777777" w:rsidR="008F3CA0" w:rsidRPr="009D6E77" w:rsidRDefault="008F3CA0" w:rsidP="00BB5F48">
            <w:r>
              <w:t>T5</w:t>
            </w:r>
          </w:p>
        </w:tc>
        <w:tc>
          <w:tcPr>
            <w:tcW w:w="1701" w:type="dxa"/>
          </w:tcPr>
          <w:p w14:paraId="51B22C5B" w14:textId="77777777" w:rsidR="008F3CA0" w:rsidRPr="00013390" w:rsidRDefault="008F3CA0" w:rsidP="00BB5F48">
            <w:r w:rsidRPr="00013390">
              <w:t>State2</w:t>
            </w:r>
          </w:p>
          <w:p w14:paraId="3B5C7082" w14:textId="77777777" w:rsidR="008F3CA0" w:rsidRDefault="008F3CA0" w:rsidP="00BB5F48"/>
        </w:tc>
        <w:tc>
          <w:tcPr>
            <w:tcW w:w="1559" w:type="dxa"/>
          </w:tcPr>
          <w:p w14:paraId="6454EFB6" w14:textId="77777777" w:rsidR="008F3CA0" w:rsidRPr="00013390" w:rsidRDefault="008F3CA0" w:rsidP="00BB5F48">
            <w:r w:rsidRPr="00013390">
              <w:t>State1</w:t>
            </w:r>
          </w:p>
          <w:p w14:paraId="297CF3B5" w14:textId="77777777" w:rsidR="008F3CA0" w:rsidRPr="00013390" w:rsidRDefault="008F3CA0" w:rsidP="00BB5F48"/>
        </w:tc>
        <w:tc>
          <w:tcPr>
            <w:tcW w:w="3006" w:type="dxa"/>
          </w:tcPr>
          <w:p w14:paraId="399E3162" w14:textId="77777777" w:rsidR="00E550DC" w:rsidRDefault="00E550DC"/>
        </w:tc>
        <w:tc>
          <w:tcPr>
            <w:tcW w:w="2552" w:type="dxa"/>
          </w:tcPr>
          <w:p w14:paraId="04D95326" w14:textId="77777777" w:rsidR="008F3CA0" w:rsidRDefault="008F3CA0" w:rsidP="00BB5F48"/>
          <w:p w14:paraId="2057846A" w14:textId="77777777" w:rsidR="008F3CA0" w:rsidRDefault="008F3CA0" w:rsidP="00BB5F48"/>
        </w:tc>
      </w:tr>
      <w:tr w:rsidR="008F3CA0" w14:paraId="5C49D0E0" w14:textId="77777777" w:rsidTr="00BB5F48">
        <w:tc>
          <w:tcPr>
            <w:tcW w:w="1242" w:type="dxa"/>
          </w:tcPr>
          <w:p w14:paraId="33F96AE3" w14:textId="77777777" w:rsidR="008F3CA0" w:rsidRPr="009D6E77" w:rsidRDefault="008F3CA0" w:rsidP="00BB5F48">
            <w:r>
              <w:t>T6</w:t>
            </w:r>
          </w:p>
        </w:tc>
        <w:tc>
          <w:tcPr>
            <w:tcW w:w="1701" w:type="dxa"/>
          </w:tcPr>
          <w:p w14:paraId="028653B8" w14:textId="77777777" w:rsidR="008F3CA0" w:rsidRPr="00013390" w:rsidRDefault="008F3CA0" w:rsidP="00BB5F48">
            <w:r w:rsidRPr="00013390">
              <w:t>Off</w:t>
            </w:r>
          </w:p>
          <w:p w14:paraId="764677BB" w14:textId="77777777" w:rsidR="008F3CA0" w:rsidRDefault="008F3CA0" w:rsidP="00BB5F48"/>
        </w:tc>
        <w:tc>
          <w:tcPr>
            <w:tcW w:w="1559" w:type="dxa"/>
          </w:tcPr>
          <w:p w14:paraId="086C427E" w14:textId="77777777" w:rsidR="008F3CA0" w:rsidRPr="00013390" w:rsidRDefault="008F3CA0" w:rsidP="00BB5F48">
            <w:r w:rsidRPr="00013390">
              <w:t>On</w:t>
            </w:r>
          </w:p>
          <w:p w14:paraId="3C3F8210" w14:textId="77777777" w:rsidR="008F3CA0" w:rsidRPr="00013390" w:rsidRDefault="008F3CA0" w:rsidP="00BB5F48"/>
        </w:tc>
        <w:tc>
          <w:tcPr>
            <w:tcW w:w="3006" w:type="dxa"/>
          </w:tcPr>
          <w:p w14:paraId="6B6D72AE" w14:textId="77777777" w:rsidR="00E550DC" w:rsidRDefault="00E550DC"/>
        </w:tc>
        <w:tc>
          <w:tcPr>
            <w:tcW w:w="2552" w:type="dxa"/>
          </w:tcPr>
          <w:p w14:paraId="60D5795E" w14:textId="77777777" w:rsidR="008F3CA0" w:rsidRDefault="008F3CA0" w:rsidP="00BB5F48"/>
          <w:p w14:paraId="789DE43C" w14:textId="77777777" w:rsidR="008F3CA0" w:rsidRDefault="008F3CA0" w:rsidP="00BB5F48"/>
        </w:tc>
      </w:tr>
      <w:tr w:rsidR="008F3CA0" w14:paraId="4DE14590" w14:textId="77777777" w:rsidTr="00BB5F48">
        <w:tc>
          <w:tcPr>
            <w:tcW w:w="1242" w:type="dxa"/>
          </w:tcPr>
          <w:p w14:paraId="16DEFD9D" w14:textId="77777777" w:rsidR="008F3CA0" w:rsidRPr="009D6E77" w:rsidRDefault="008F3CA0" w:rsidP="00BB5F48">
            <w:r>
              <w:t>T7</w:t>
            </w:r>
          </w:p>
        </w:tc>
        <w:tc>
          <w:tcPr>
            <w:tcW w:w="1701" w:type="dxa"/>
          </w:tcPr>
          <w:p w14:paraId="03B43A85" w14:textId="77777777" w:rsidR="008F3CA0" w:rsidRDefault="008F3CA0" w:rsidP="00BB5F48"/>
        </w:tc>
        <w:tc>
          <w:tcPr>
            <w:tcW w:w="1559" w:type="dxa"/>
          </w:tcPr>
          <w:p w14:paraId="3435A28F" w14:textId="77777777" w:rsidR="008F3CA0" w:rsidRPr="00013390" w:rsidRDefault="008F3CA0" w:rsidP="00BB5F48"/>
        </w:tc>
        <w:tc>
          <w:tcPr>
            <w:tcW w:w="3006" w:type="dxa"/>
          </w:tcPr>
          <w:p w14:paraId="08AA222B" w14:textId="77777777" w:rsidR="00E550DC" w:rsidRDefault="00E550DC"/>
        </w:tc>
        <w:tc>
          <w:tcPr>
            <w:tcW w:w="2552" w:type="dxa"/>
          </w:tcPr>
          <w:p w14:paraId="01ED736A" w14:textId="77777777" w:rsidR="008F3CA0" w:rsidRDefault="008F3CA0" w:rsidP="00BB5F48"/>
          <w:p w14:paraId="0D7147EF" w14:textId="77777777" w:rsidR="008F3CA0" w:rsidRDefault="008F3CA0" w:rsidP="00BB5F48"/>
        </w:tc>
      </w:tr>
    </w:tbl>
    <w:p w14:paraId="565E60BA" w14:textId="4C23EFE9" w:rsidR="008F3CA0" w:rsidRDefault="008F3CA0" w:rsidP="008F3CA0">
      <w:pPr>
        <w:pStyle w:val="Caption"/>
      </w:pPr>
      <w:bookmarkStart w:id="160" w:name="_Toc66170384"/>
      <w:r w:rsidRPr="00041150">
        <w:t xml:space="preserve">Table </w:t>
      </w:r>
      <w:r>
        <w:rPr>
          <w:noProof/>
        </w:rPr>
        <w:fldChar w:fldCharType="begin"/>
      </w:r>
      <w:r>
        <w:rPr>
          <w:noProof/>
        </w:rPr>
        <w:instrText xml:space="preserve"> SEQ Table \* ARABIC </w:instrText>
      </w:r>
      <w:r>
        <w:rPr>
          <w:noProof/>
        </w:rPr>
        <w:fldChar w:fldCharType="separate"/>
      </w:r>
      <w:r w:rsidR="009B00D9">
        <w:rPr>
          <w:noProof/>
        </w:rPr>
        <w:t>12</w:t>
      </w:r>
      <w:r>
        <w:rPr>
          <w:noProof/>
        </w:rPr>
        <w:fldChar w:fldCharType="end"/>
      </w:r>
      <w:r w:rsidRPr="00041150">
        <w:t>: Transition</w:t>
      </w:r>
      <w:r>
        <w:t>s</w:t>
      </w:r>
      <w:r w:rsidRPr="00041150">
        <w:t xml:space="preserve"> between Operation Modes and States</w:t>
      </w:r>
      <w:r>
        <w:t xml:space="preserve"> on </w:t>
      </w:r>
      <w:r w:rsidRPr="00574E26">
        <w:t>Implementation Operating Modes</w:t>
      </w:r>
      <w:bookmarkEnd w:id="160"/>
    </w:p>
    <w:p w14:paraId="7DB1A2D9" w14:textId="77777777" w:rsidR="008F3CA0" w:rsidRPr="00FB6F3B" w:rsidRDefault="008F3CA0" w:rsidP="008F3CA0"/>
    <w:p w14:paraId="3B0A22AE" w14:textId="77777777" w:rsidR="008F3CA0" w:rsidRPr="00720A45" w:rsidRDefault="008F3CA0" w:rsidP="00720A45">
      <w:pPr>
        <w:rPr>
          <w:highlight w:val="green"/>
        </w:rPr>
      </w:pPr>
    </w:p>
    <w:p w14:paraId="4DC51F66" w14:textId="77777777" w:rsidR="00072314" w:rsidRPr="0046578B" w:rsidRDefault="00072314" w:rsidP="00072314"/>
    <w:p w14:paraId="1E527016" w14:textId="77777777" w:rsidR="00072314" w:rsidRDefault="00072314" w:rsidP="00072314">
      <w:pPr>
        <w:pStyle w:val="Heading1"/>
        <w:tabs>
          <w:tab w:val="clear" w:pos="540"/>
          <w:tab w:val="num" w:pos="432"/>
        </w:tabs>
      </w:pPr>
      <w:bookmarkStart w:id="161" w:name="_Toc35000599"/>
      <w:bookmarkStart w:id="162" w:name="_Ref12638483"/>
      <w:bookmarkStart w:id="163" w:name="_Toc66170321"/>
      <w:r>
        <w:lastRenderedPageBreak/>
        <w:t>Feature Implementation Requirements</w:t>
      </w:r>
      <w:bookmarkEnd w:id="161"/>
      <w:bookmarkEnd w:id="162"/>
      <w:bookmarkEnd w:id="163"/>
    </w:p>
    <w:p w14:paraId="0E03DFCF" w14:textId="77777777" w:rsidR="00072314" w:rsidRPr="00512949" w:rsidRDefault="00072314" w:rsidP="00072314"/>
    <w:p w14:paraId="45ADBCA6" w14:textId="7DEA9039" w:rsidR="00072314" w:rsidRDefault="00072314" w:rsidP="00072314">
      <w:pPr>
        <w:pStyle w:val="Heading2"/>
        <w:spacing w:before="240"/>
      </w:pPr>
      <w:bookmarkStart w:id="164" w:name="_Toc35000600"/>
      <w:bookmarkStart w:id="165" w:name="_Toc66170322"/>
      <w:bookmarkStart w:id="166" w:name="_Toc422994379"/>
      <w:bookmarkStart w:id="167" w:name="_Toc481143821"/>
      <w:r w:rsidRPr="00655CE7">
        <w:t>Functional Safety</w:t>
      </w:r>
      <w:bookmarkEnd w:id="164"/>
      <w:bookmarkEnd w:id="165"/>
      <w:r w:rsidRPr="00655CE7">
        <w:t xml:space="preserve"> </w:t>
      </w:r>
    </w:p>
    <w:p w14:paraId="2AABD777" w14:textId="1D75B458" w:rsidR="002C73D8" w:rsidRDefault="002C73D8" w:rsidP="002C73D8"/>
    <w:p w14:paraId="0AD78C63" w14:textId="77777777" w:rsidR="002C73D8" w:rsidRPr="0082621F" w:rsidRDefault="002C73D8" w:rsidP="002C73D8">
      <w:r>
        <w:t>Auto Save is a function of Personal and Portable Profiles. For the purposes of Functional Safety, its system behavior is captured under the Personal and Portable Profiles HARA, under the section “Create/Edit Vehicle Profile”. Towards that ends, Personal and Portable Profiles shall cascade all relevant FSR/TSRs required to be fulfilled by Auto Save. At the time of this authoring, the list of cascaded FSR/TSRs is as follows:</w:t>
      </w:r>
    </w:p>
    <w:p w14:paraId="0A3174CE" w14:textId="77777777" w:rsidR="002C73D8" w:rsidRDefault="002C73D8" w:rsidP="002C73D8">
      <w:pPr>
        <w:rPr>
          <w:rFonts w:cs="Arial"/>
          <w:szCs w:val="22"/>
        </w:rPr>
      </w:pPr>
    </w:p>
    <w:p w14:paraId="265AB736" w14:textId="77777777" w:rsidR="002C73D8" w:rsidRDefault="002C73D8" w:rsidP="002C73D8">
      <w:pPr>
        <w:rPr>
          <w:rFonts w:cs="Arial"/>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53"/>
        <w:gridCol w:w="1933"/>
        <w:gridCol w:w="1556"/>
        <w:gridCol w:w="1308"/>
        <w:gridCol w:w="1311"/>
        <w:gridCol w:w="1479"/>
      </w:tblGrid>
      <w:tr w:rsidR="002C73D8" w14:paraId="34A2042C" w14:textId="77777777" w:rsidTr="00C6757A">
        <w:tc>
          <w:tcPr>
            <w:tcW w:w="17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36B30"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Item/Feature Name</w:t>
            </w:r>
          </w:p>
        </w:tc>
        <w:tc>
          <w:tcPr>
            <w:tcW w:w="1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A3B860"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Documentation Reference</w:t>
            </w:r>
          </w:p>
        </w:tc>
        <w:tc>
          <w:tcPr>
            <w:tcW w:w="15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50D99"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Contact Information</w:t>
            </w:r>
          </w:p>
        </w:tc>
        <w:tc>
          <w:tcPr>
            <w:tcW w:w="1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4779F1"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 FSRs Cascaded</w:t>
            </w:r>
          </w:p>
        </w:tc>
        <w:tc>
          <w:tcPr>
            <w:tcW w:w="1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1DDC18"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 TSRs Cascaded</w:t>
            </w:r>
          </w:p>
        </w:tc>
        <w:tc>
          <w:tcPr>
            <w:tcW w:w="14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915620"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Highest Rating Cascaded</w:t>
            </w:r>
          </w:p>
        </w:tc>
      </w:tr>
      <w:tr w:rsidR="002C73D8" w14:paraId="413B1BF6" w14:textId="77777777" w:rsidTr="00C6757A">
        <w:tc>
          <w:tcPr>
            <w:tcW w:w="17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6D57D"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PPP</w:t>
            </w:r>
          </w:p>
        </w:tc>
        <w:tc>
          <w:tcPr>
            <w:tcW w:w="1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B8FD85" w14:textId="77777777" w:rsidR="002C73D8" w:rsidRDefault="00D950AE" w:rsidP="00C6757A">
            <w:pPr>
              <w:pStyle w:val="NormalWeb"/>
              <w:spacing w:before="0" w:beforeAutospacing="0" w:after="0" w:afterAutospacing="0"/>
              <w:rPr>
                <w:rFonts w:ascii="Calibri" w:hAnsi="Calibri" w:cs="Calibri"/>
                <w:sz w:val="22"/>
                <w:szCs w:val="22"/>
              </w:rPr>
            </w:pPr>
            <w:hyperlink r:id="rId55" w:history="1">
              <w:r w:rsidR="002C73D8">
                <w:rPr>
                  <w:rStyle w:val="Hyperlink"/>
                  <w:rFonts w:ascii="Calibri" w:hAnsi="Calibri" w:cs="Calibri"/>
                  <w:sz w:val="22"/>
                  <w:szCs w:val="22"/>
                </w:rPr>
                <w:t>F002032</w:t>
              </w:r>
            </w:hyperlink>
          </w:p>
        </w:tc>
        <w:tc>
          <w:tcPr>
            <w:tcW w:w="15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E29A60"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Justin Bauer</w:t>
            </w:r>
          </w:p>
        </w:tc>
        <w:tc>
          <w:tcPr>
            <w:tcW w:w="1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494485"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0</w:t>
            </w:r>
          </w:p>
        </w:tc>
        <w:tc>
          <w:tcPr>
            <w:tcW w:w="1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D66EAB"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0</w:t>
            </w:r>
          </w:p>
        </w:tc>
        <w:tc>
          <w:tcPr>
            <w:tcW w:w="14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60737B" w14:textId="77777777" w:rsidR="002C73D8" w:rsidRDefault="002C73D8" w:rsidP="00C6757A">
            <w:pPr>
              <w:pStyle w:val="NormalWeb"/>
              <w:spacing w:before="0" w:beforeAutospacing="0" w:after="0" w:afterAutospacing="0"/>
              <w:rPr>
                <w:rFonts w:ascii="Calibri" w:hAnsi="Calibri" w:cs="Calibri"/>
                <w:sz w:val="22"/>
                <w:szCs w:val="22"/>
              </w:rPr>
            </w:pPr>
            <w:r>
              <w:rPr>
                <w:rFonts w:ascii="Calibri" w:hAnsi="Calibri" w:cs="Calibri"/>
                <w:sz w:val="22"/>
                <w:szCs w:val="22"/>
              </w:rPr>
              <w:t>QM</w:t>
            </w:r>
          </w:p>
        </w:tc>
      </w:tr>
    </w:tbl>
    <w:p w14:paraId="47944BB7" w14:textId="77777777" w:rsidR="002C73D8" w:rsidRPr="002C73D8" w:rsidRDefault="002C73D8" w:rsidP="002C73D8"/>
    <w:p w14:paraId="63A8209D" w14:textId="77777777" w:rsidR="00072314" w:rsidRDefault="00072314" w:rsidP="00072314">
      <w:pPr>
        <w:pStyle w:val="Heading3"/>
        <w:keepNext w:val="0"/>
        <w:tabs>
          <w:tab w:val="clear" w:pos="900"/>
          <w:tab w:val="left" w:pos="709"/>
          <w:tab w:val="left" w:pos="851"/>
        </w:tabs>
        <w:spacing w:before="240"/>
      </w:pPr>
      <w:bookmarkStart w:id="168" w:name="_Toc66170323"/>
      <w:r>
        <w:t>ASIL Decomposition of Technical Safety Requirements</w:t>
      </w:r>
      <w:bookmarkEnd w:id="168"/>
    </w:p>
    <w:p w14:paraId="45846F99" w14:textId="77777777" w:rsidR="00072314" w:rsidRDefault="00072314" w:rsidP="00072314">
      <w:pPr>
        <w:rPr>
          <w:highlight w:val="yellow"/>
        </w:rPr>
      </w:pPr>
    </w:p>
    <w:p w14:paraId="04BA1255" w14:textId="77777777" w:rsidR="00072314" w:rsidRDefault="00072314" w:rsidP="00072314">
      <w:r w:rsidRPr="00F141FD">
        <w:t>&lt;Place</w:t>
      </w:r>
      <w:r>
        <w:t xml:space="preserve"> the input TSR here above the decomposition table</w:t>
      </w:r>
      <w:r w:rsidRPr="00F141FD">
        <w:t>&gt;</w:t>
      </w:r>
    </w:p>
    <w:p w14:paraId="715E00DF" w14:textId="77777777"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14:paraId="348D58E4" w14:textId="77777777" w:rsidTr="001D18E6">
        <w:trPr>
          <w:cantSplit/>
          <w:tblHeader/>
        </w:trPr>
        <w:tc>
          <w:tcPr>
            <w:tcW w:w="3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45B7B" w14:textId="77777777"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0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4649E3"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14:paraId="095F8FF1" w14:textId="77777777" w:rsidTr="001D18E6">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D97EAFC" w14:textId="77777777" w:rsidR="00072314" w:rsidRPr="00412488" w:rsidRDefault="00072314" w:rsidP="001D18E6">
            <w:pPr>
              <w:spacing w:before="48" w:after="48" w:line="254" w:lineRule="auto"/>
              <w:rPr>
                <w:b/>
              </w:rPr>
            </w:pPr>
            <w:r w:rsidRPr="00412488">
              <w:rPr>
                <w:b/>
              </w:rPr>
              <w:t>Decomposition Rationale</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381E9C51" w14:textId="77777777" w:rsidR="00072314" w:rsidRDefault="00072314" w:rsidP="001D18E6">
            <w:pPr>
              <w:spacing w:line="254" w:lineRule="auto"/>
              <w:rPr>
                <w:color w:val="FFFFFF"/>
                <w:lang w:val="en-GB"/>
              </w:rPr>
            </w:pPr>
            <w:r>
              <w:rPr>
                <w:bCs/>
              </w:rPr>
              <w:t>&lt;Give a reason why the decomposition was performed&gt;</w:t>
            </w:r>
          </w:p>
        </w:tc>
      </w:tr>
      <w:tr w:rsidR="00072314" w14:paraId="1992C565" w14:textId="77777777" w:rsidTr="001D18E6">
        <w:trPr>
          <w:cantSplit/>
          <w:trHeight w:val="130"/>
          <w:tblHeader/>
        </w:trPr>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221D317" w14:textId="77777777" w:rsidR="00072314" w:rsidRPr="00412488" w:rsidRDefault="00072314" w:rsidP="001D18E6">
            <w:pPr>
              <w:spacing w:before="48" w:after="48" w:line="254" w:lineRule="auto"/>
              <w:rPr>
                <w:b/>
              </w:rPr>
            </w:pPr>
            <w:r w:rsidRPr="00412488">
              <w:rPr>
                <w:b/>
              </w:rPr>
              <w:t>Method for Decomposition</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56ABD838" w14:textId="77777777" w:rsidR="00072314" w:rsidRDefault="00D950AE"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072314">
                  <w:rPr>
                    <w:bCs/>
                  </w:rPr>
                  <w:t>Choose a Method</w:t>
                </w:r>
              </w:sdtContent>
            </w:sdt>
          </w:p>
        </w:tc>
      </w:tr>
      <w:tr w:rsidR="00072314" w:rsidRPr="00412488" w14:paraId="0F52BBFA"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AB807F" w14:textId="77777777" w:rsidR="00072314" w:rsidRPr="00412488" w:rsidRDefault="00072314" w:rsidP="001D18E6">
            <w:pPr>
              <w:spacing w:before="48" w:after="48" w:line="254" w:lineRule="auto"/>
              <w:rPr>
                <w:b/>
              </w:rPr>
            </w:pPr>
            <w:r>
              <w:rPr>
                <w:b/>
              </w:rPr>
              <w:t>T</w:t>
            </w:r>
            <w:r w:rsidRPr="00412488">
              <w:rPr>
                <w:b/>
              </w:rPr>
              <w:t>SR 1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6D4296"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EA01BAD"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2CA6991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40230AC"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31221EF"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9AC9395"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61D1FA76"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0E4BD8A8"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EC35B95"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79D1F98" w14:textId="77777777" w:rsidR="00072314" w:rsidRDefault="00072314" w:rsidP="001D18E6">
            <w:pPr>
              <w:spacing w:line="254" w:lineRule="auto"/>
              <w:rPr>
                <w:lang w:val="en-GB"/>
              </w:rPr>
            </w:pPr>
          </w:p>
        </w:tc>
      </w:tr>
      <w:tr w:rsidR="00072314" w:rsidRPr="00412488" w14:paraId="2545B3AE"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4F825E9A"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741CB3"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C7DE84E" w14:textId="77777777"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305458FF"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7E0AEEA7"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7271B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580FC1B"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14:paraId="220A18E6"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E70987" w14:textId="77777777" w:rsidR="00072314" w:rsidRPr="00412488" w:rsidRDefault="00072314" w:rsidP="001D18E6">
            <w:pPr>
              <w:spacing w:before="48" w:after="48" w:line="254" w:lineRule="auto"/>
              <w:ind w:left="-21"/>
              <w:rPr>
                <w:b/>
              </w:rPr>
            </w:pPr>
            <w:r>
              <w:rPr>
                <w:b/>
              </w:rPr>
              <w:t>T</w:t>
            </w:r>
            <w:r w:rsidRPr="00412488">
              <w:rPr>
                <w:b/>
              </w:rPr>
              <w:t>SR 2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065402E"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775C1121" w14:textId="77777777"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6A4FE1A6"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869F768"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4455868"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35D3891"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052385F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15908861"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4CCBA5E"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1D168CC8" w14:textId="77777777" w:rsidR="00072314" w:rsidRDefault="00072314" w:rsidP="001D18E6">
            <w:pPr>
              <w:spacing w:line="254" w:lineRule="auto"/>
              <w:rPr>
                <w:color w:val="C0C0C0"/>
                <w:lang w:val="en-GB"/>
              </w:rPr>
            </w:pPr>
          </w:p>
        </w:tc>
      </w:tr>
      <w:tr w:rsidR="00072314" w:rsidRPr="00412488" w14:paraId="2323BAC2"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3ED6F5C6"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9F8ABD"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E9A5E63" w14:textId="77777777" w:rsidR="00072314" w:rsidRDefault="00072314" w:rsidP="001D18E6">
            <w:pPr>
              <w:spacing w:line="254" w:lineRule="auto"/>
              <w:rPr>
                <w:lang w:val="en-GB"/>
              </w:rPr>
            </w:pPr>
            <w:r w:rsidRPr="00B723AB">
              <w:rPr>
                <w:rFonts w:cs="Arial"/>
                <w:bCs/>
              </w:rPr>
              <w:t>&lt;Provide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538C09BE"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2CC06032"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B372F1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F163F6D"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14:paraId="3244C344" w14:textId="77777777" w:rsidTr="001D18E6">
        <w:trPr>
          <w:trHeight w:val="347"/>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EB35D" w14:textId="77777777" w:rsidR="00072314" w:rsidRPr="00412488" w:rsidRDefault="00072314" w:rsidP="001D18E6">
            <w:pPr>
              <w:spacing w:before="48" w:after="48" w:line="254" w:lineRule="auto"/>
              <w:rPr>
                <w:b/>
              </w:rPr>
            </w:pPr>
            <w:r>
              <w:rPr>
                <w:b/>
              </w:rPr>
              <w:t>T</w:t>
            </w:r>
            <w:r w:rsidRPr="00412488">
              <w:rPr>
                <w:b/>
              </w:rPr>
              <w:t>SR for Independence</w:t>
            </w:r>
          </w:p>
          <w:p w14:paraId="5213BB7E" w14:textId="77777777" w:rsidR="00072314" w:rsidRDefault="00072314" w:rsidP="001D18E6">
            <w:pPr>
              <w:spacing w:before="48" w:after="48" w:line="254" w:lineRule="auto"/>
              <w:rPr>
                <w:i/>
                <w:iCs/>
              </w:rPr>
            </w:pPr>
            <w:r>
              <w:rPr>
                <w:i/>
                <w:iCs/>
              </w:rPr>
              <w:lastRenderedPageBreak/>
              <w:t>Note: should consider commonly used input, output and processing</w:t>
            </w:r>
          </w:p>
          <w:p w14:paraId="5A0CC044" w14:textId="77777777"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638D555" w14:textId="77777777" w:rsidR="00072314" w:rsidRPr="00412488" w:rsidRDefault="00072314" w:rsidP="001D18E6">
            <w:pPr>
              <w:spacing w:before="48" w:after="48" w:line="254" w:lineRule="auto"/>
              <w:rPr>
                <w:b/>
              </w:rPr>
            </w:pPr>
            <w:r>
              <w:rPr>
                <w:b/>
              </w:rPr>
              <w:lastRenderedPageBreak/>
              <w:t xml:space="preserve">TSR </w:t>
            </w:r>
            <w:r w:rsidRPr="00412488">
              <w:rPr>
                <w:b/>
              </w:rPr>
              <w:t>ID</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D5CF58C" w14:textId="77777777" w:rsidR="00072314" w:rsidRDefault="00072314" w:rsidP="001D18E6">
            <w:pPr>
              <w:spacing w:line="254" w:lineRule="auto"/>
              <w:rPr>
                <w:lang w:val="en-GB"/>
              </w:rPr>
            </w:pPr>
          </w:p>
        </w:tc>
      </w:tr>
      <w:tr w:rsidR="00072314" w14:paraId="55D2D61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303E584"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788BC51" w14:textId="77777777" w:rsidR="00072314" w:rsidRPr="00412488" w:rsidRDefault="00072314" w:rsidP="001D18E6">
            <w:pPr>
              <w:spacing w:before="48" w:after="48" w:line="254" w:lineRule="auto"/>
              <w:rPr>
                <w:b/>
              </w:rPr>
            </w:pPr>
            <w:r>
              <w:rPr>
                <w:b/>
              </w:rPr>
              <w:t>TSR</w:t>
            </w:r>
            <w:r w:rsidRPr="00412488">
              <w:rPr>
                <w:b/>
              </w:rPr>
              <w:t xml:space="preserve">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3AD2E36" w14:textId="77777777" w:rsidR="00072314" w:rsidRDefault="00072314" w:rsidP="001D18E6">
            <w:pPr>
              <w:spacing w:line="254" w:lineRule="auto"/>
              <w:rPr>
                <w:color w:val="C0C0C0"/>
                <w:lang w:val="en-GB"/>
              </w:rPr>
            </w:pPr>
          </w:p>
        </w:tc>
      </w:tr>
      <w:tr w:rsidR="00072314" w14:paraId="31E6AFF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46AF4D0"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63E9099"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093E30E6" w14:textId="77777777" w:rsidR="00072314" w:rsidRDefault="00072314" w:rsidP="001D18E6">
            <w:pPr>
              <w:spacing w:line="254" w:lineRule="auto"/>
              <w:rPr>
                <w:color w:val="C0C0C0"/>
                <w:lang w:val="en-GB"/>
              </w:rPr>
            </w:pPr>
          </w:p>
        </w:tc>
      </w:tr>
      <w:tr w:rsidR="00072314" w14:paraId="0443D02F"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79F84F7E"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60E95A6"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88FEB54" w14:textId="77777777" w:rsidR="00072314" w:rsidRDefault="00072314" w:rsidP="001D18E6">
            <w:pPr>
              <w:spacing w:line="254" w:lineRule="auto"/>
              <w:rPr>
                <w:lang w:val="en-GB"/>
              </w:rPr>
            </w:pPr>
          </w:p>
        </w:tc>
      </w:tr>
    </w:tbl>
    <w:p w14:paraId="3896464F" w14:textId="77777777" w:rsidR="00072314" w:rsidRDefault="00072314" w:rsidP="00072314"/>
    <w:p w14:paraId="7814171E" w14:textId="170636D8" w:rsidR="00072314" w:rsidRDefault="00072314" w:rsidP="00072314">
      <w:pPr>
        <w:pStyle w:val="Caption"/>
      </w:pPr>
      <w:bookmarkStart w:id="169" w:name="_Toc35000669"/>
      <w:bookmarkStart w:id="170" w:name="_Toc4163951"/>
      <w:bookmarkStart w:id="171" w:name="_Toc66170385"/>
      <w:r>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w:t>
      </w:r>
      <w:r>
        <w:rPr>
          <w:noProof/>
        </w:rPr>
        <w:fldChar w:fldCharType="end"/>
      </w:r>
      <w:r>
        <w:t>: ASIL Decomposition Table</w:t>
      </w:r>
      <w:bookmarkEnd w:id="169"/>
      <w:bookmarkEnd w:id="170"/>
      <w:bookmarkEnd w:id="171"/>
    </w:p>
    <w:p w14:paraId="35C7D29C" w14:textId="77777777" w:rsidR="00072314" w:rsidRDefault="00072314" w:rsidP="00072314">
      <w:pPr>
        <w:pStyle w:val="Heading2"/>
        <w:spacing w:before="240"/>
      </w:pPr>
      <w:bookmarkStart w:id="172" w:name="_Toc66170324"/>
      <w:r w:rsidRPr="0008696C">
        <w:t xml:space="preserve">Requirements on </w:t>
      </w:r>
      <w:bookmarkEnd w:id="166"/>
      <w:r w:rsidRPr="0008696C">
        <w:t>Components</w:t>
      </w:r>
      <w:bookmarkEnd w:id="167"/>
      <w:bookmarkEnd w:id="172"/>
    </w:p>
    <w:p w14:paraId="42BE908C"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73" w:name="_Toc66170325"/>
      <w:r>
        <w:rPr>
          <w:szCs w:val="20"/>
          <w:lang w:val="en-GB"/>
        </w:rPr>
        <w:t>DSM</w:t>
      </w:r>
      <w:bookmarkEnd w:id="173"/>
    </w:p>
    <w:p w14:paraId="23BC2167" w14:textId="77777777" w:rsidR="00210E01" w:rsidRDefault="00210E01" w:rsidP="00210E01">
      <w:r>
        <w:t>DSM</w:t>
      </w:r>
    </w:p>
    <w:p w14:paraId="4DE77620" w14:textId="161A9C06" w:rsidR="00072314" w:rsidRDefault="00072314" w:rsidP="00072314"/>
    <w:p w14:paraId="15E0558B" w14:textId="4950C339" w:rsidR="008C50D1" w:rsidRPr="003305ED" w:rsidRDefault="008C50D1" w:rsidP="00702F62">
      <w:pPr>
        <w:pStyle w:val="Heading4"/>
        <w:keepNext w:val="0"/>
        <w:tabs>
          <w:tab w:val="clear" w:pos="900"/>
          <w:tab w:val="left" w:pos="709"/>
        </w:tabs>
        <w:spacing w:before="240"/>
      </w:pPr>
      <w:bookmarkStart w:id="174" w:name="_Toc66170326"/>
      <w:r>
        <w:rPr>
          <w:lang w:val="en-GB"/>
        </w:rPr>
        <w:t xml:space="preserve">Technology </w:t>
      </w:r>
      <w:r w:rsidRPr="003070ED">
        <w:rPr>
          <w:lang w:val="en-GB"/>
        </w:rPr>
        <w:t>Function</w:t>
      </w:r>
      <w:r>
        <w:rPr>
          <w:lang w:val="en-GB"/>
        </w:rPr>
        <w:t xml:space="preserve"> </w:t>
      </w:r>
      <w:r>
        <w:rPr>
          <w:noProof/>
        </w:rPr>
        <w:drawing>
          <wp:inline distT="0" distB="0" distL="0" distR="0" wp14:anchorId="20349154" wp14:editId="1BB80B4D">
            <wp:extent cx="152400" cy="152400"/>
            <wp:effectExtent l="0" t="0" r="0" b="0"/>
            <wp:docPr id="50"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DSM Autosave Generic component function</w:t>
      </w:r>
      <w:bookmarkEnd w:id="174"/>
    </w:p>
    <w:p w14:paraId="7A6678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9AAFD1" w14:textId="77777777" w:rsidR="00072314" w:rsidRPr="003B799F" w:rsidRDefault="00072314" w:rsidP="00072314"/>
    <w:p w14:paraId="5657DC36" w14:textId="66269410" w:rsidR="00072314" w:rsidRDefault="00072314" w:rsidP="00072314">
      <w:pPr>
        <w:pStyle w:val="Heading6"/>
        <w:keepNext w:val="0"/>
        <w:tabs>
          <w:tab w:val="clear" w:pos="900"/>
          <w:tab w:val="left" w:pos="709"/>
        </w:tabs>
        <w:spacing w:before="240"/>
        <w:rPr>
          <w:lang w:val="en-GB"/>
        </w:rPr>
      </w:pPr>
      <w:r>
        <w:rPr>
          <w:lang w:val="en-GB"/>
        </w:rPr>
        <w:t>Inputs</w:t>
      </w:r>
    </w:p>
    <w:p w14:paraId="157F3BF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EE8997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C7D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20880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50B7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5401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7F82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72B6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832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1D9F7E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A84803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77BA28" w14:textId="2FB61F52" w:rsidR="00EB31D7" w:rsidRPr="00B3499B" w:rsidRDefault="00D950AE" w:rsidP="00236BAE">
            <w:pPr>
              <w:rPr>
                <w:rFonts w:cs="Arial"/>
                <w:bCs/>
                <w:color w:val="808080" w:themeColor="background1" w:themeShade="80"/>
                <w:sz w:val="16"/>
                <w:szCs w:val="14"/>
              </w:rPr>
            </w:pPr>
            <w:hyperlink r:id="rId5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D6100" w14:textId="7C1C7DD5"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F405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FF6B35" w14:textId="35071159" w:rsidR="00414C45" w:rsidRPr="004A50B8" w:rsidRDefault="00414C45" w:rsidP="004A50B8">
      <w:pPr>
        <w:pStyle w:val="Caption"/>
      </w:pPr>
      <w:bookmarkStart w:id="175" w:name="_Toc35000670"/>
      <w:bookmarkStart w:id="176" w:name="_Toc66170386"/>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2</w:t>
      </w:r>
      <w:r>
        <w:rPr>
          <w:noProof/>
        </w:rPr>
        <w:fldChar w:fldCharType="end"/>
      </w:r>
      <w:r w:rsidRPr="00702453">
        <w:t xml:space="preserve">: </w:t>
      </w:r>
      <w:r>
        <w:t xml:space="preserve">Input Signal mappings of Function </w:t>
      </w:r>
      <w:bookmarkEnd w:id="175"/>
      <w:r w:rsidRPr="004521EB">
        <w:rPr>
          <w:lang w:val="en-GB"/>
        </w:rPr>
        <w:t>DSM Autosave Generic component function</w:t>
      </w:r>
      <w:bookmarkEnd w:id="176"/>
    </w:p>
    <w:p w14:paraId="6A94D0A8" w14:textId="77777777" w:rsidR="008C50D1" w:rsidRPr="00E23282" w:rsidRDefault="008C50D1" w:rsidP="00072314"/>
    <w:p w14:paraId="77C38FD3" w14:textId="77777777" w:rsidR="00072314" w:rsidRDefault="00072314" w:rsidP="00072314">
      <w:pPr>
        <w:pStyle w:val="Heading6"/>
        <w:keepNext w:val="0"/>
        <w:tabs>
          <w:tab w:val="clear" w:pos="900"/>
          <w:tab w:val="left" w:pos="709"/>
        </w:tabs>
        <w:spacing w:before="240"/>
        <w:rPr>
          <w:lang w:val="en-GB"/>
        </w:rPr>
      </w:pPr>
      <w:bookmarkStart w:id="177" w:name="_Toc35000607"/>
      <w:r>
        <w:rPr>
          <w:lang w:val="en-GB"/>
        </w:rPr>
        <w:t>Output</w:t>
      </w:r>
      <w:r w:rsidRPr="002824C9">
        <w:rPr>
          <w:lang w:val="en-GB"/>
        </w:rPr>
        <w:t>s</w:t>
      </w:r>
      <w:bookmarkEnd w:id="177"/>
    </w:p>
    <w:p w14:paraId="34A2C4D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71A9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540B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A81BE6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33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B867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30E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15A3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DE27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74DE5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AE9170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C3BB8" w14:textId="755AE145" w:rsidR="00CA24CE" w:rsidRPr="00B3499B" w:rsidRDefault="00D950AE" w:rsidP="00CA24CE">
            <w:pPr>
              <w:rPr>
                <w:rFonts w:cs="Arial"/>
                <w:bCs/>
                <w:color w:val="808080" w:themeColor="background1" w:themeShade="80"/>
                <w:sz w:val="16"/>
                <w:szCs w:val="14"/>
              </w:rPr>
            </w:pPr>
            <w:hyperlink r:id="rId5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BDF48" w14:textId="302DF2E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1940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3E7348" w14:textId="183FAECB" w:rsidR="00236BAE" w:rsidRPr="004A50B8" w:rsidRDefault="00236BAE" w:rsidP="004A50B8">
      <w:pPr>
        <w:pStyle w:val="Caption"/>
      </w:pPr>
      <w:bookmarkStart w:id="178" w:name="_Toc35000671"/>
      <w:bookmarkStart w:id="179" w:name="_Toc66170387"/>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3</w:t>
      </w:r>
      <w:r>
        <w:rPr>
          <w:noProof/>
        </w:rPr>
        <w:fldChar w:fldCharType="end"/>
      </w:r>
      <w:r w:rsidRPr="00702453">
        <w:t xml:space="preserve">: </w:t>
      </w:r>
      <w:r>
        <w:t xml:space="preserve">Output Signal mappings of Function </w:t>
      </w:r>
      <w:bookmarkEnd w:id="178"/>
      <w:r w:rsidRPr="004521EB">
        <w:rPr>
          <w:lang w:val="en-GB"/>
        </w:rPr>
        <w:t>DSM Autosave Generic component function</w:t>
      </w:r>
      <w:bookmarkEnd w:id="179"/>
    </w:p>
    <w:p w14:paraId="5DA074B2" w14:textId="77777777" w:rsidR="00072314" w:rsidRPr="00612064" w:rsidRDefault="00072314" w:rsidP="00072314">
      <w:pPr>
        <w:spacing w:before="20"/>
        <w:rPr>
          <w:vanish/>
        </w:rPr>
      </w:pPr>
    </w:p>
    <w:p w14:paraId="6FA9A781" w14:textId="77777777" w:rsidR="00072314" w:rsidRDefault="00072314" w:rsidP="00072314">
      <w:pPr>
        <w:pStyle w:val="Heading6"/>
        <w:keepNext w:val="0"/>
        <w:tabs>
          <w:tab w:val="clear" w:pos="900"/>
          <w:tab w:val="left" w:pos="709"/>
        </w:tabs>
        <w:spacing w:before="240"/>
      </w:pPr>
      <w:bookmarkStart w:id="180" w:name="_Toc35000608"/>
      <w:bookmarkStart w:id="181" w:name="_Ref531361235"/>
      <w:r>
        <w:t>Parameters</w:t>
      </w:r>
      <w:bookmarkEnd w:id="180"/>
      <w:bookmarkEnd w:id="181"/>
    </w:p>
    <w:p w14:paraId="5A8BED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E5279E1" w14:textId="77777777" w:rsidTr="001D18E6">
        <w:trPr>
          <w:trHeight w:val="161"/>
        </w:trPr>
        <w:tc>
          <w:tcPr>
            <w:tcW w:w="1838" w:type="dxa"/>
            <w:shd w:val="clear" w:color="auto" w:fill="D9D9D9" w:themeFill="background1" w:themeFillShade="D9"/>
            <w:noWrap/>
            <w:hideMark/>
          </w:tcPr>
          <w:p w14:paraId="452B1D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1E8FC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97D960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F1B69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F6276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B44E47" w14:textId="77777777" w:rsidTr="001D18E6">
        <w:trPr>
          <w:trHeight w:val="70"/>
        </w:trPr>
        <w:tc>
          <w:tcPr>
            <w:tcW w:w="1838" w:type="dxa"/>
            <w:noWrap/>
          </w:tcPr>
          <w:p w14:paraId="5D1A6FF3" w14:textId="12657209"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9B00D9">
              <w:rPr>
                <w:b/>
                <w:bCs/>
                <w:i/>
                <w:color w:val="0000FF"/>
                <w:sz w:val="18"/>
              </w:rPr>
              <w:t>Error! Reference source not found.</w:t>
            </w:r>
            <w:r w:rsidRPr="00D20BE7">
              <w:rPr>
                <w:i/>
                <w:color w:val="0000FF"/>
                <w:sz w:val="18"/>
              </w:rPr>
              <w:fldChar w:fldCharType="end"/>
            </w:r>
            <w:r w:rsidRPr="00D20BE7">
              <w:rPr>
                <w:sz w:val="18"/>
              </w:rPr>
              <w:t>” name bookmark in the Data Dictionary</w:t>
            </w:r>
          </w:p>
        </w:tc>
        <w:tc>
          <w:tcPr>
            <w:tcW w:w="1843" w:type="dxa"/>
          </w:tcPr>
          <w:p w14:paraId="5A45947E" w14:textId="29C1F6D6"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9B00D9">
              <w:rPr>
                <w:b/>
                <w:bCs/>
                <w:sz w:val="18"/>
              </w:rPr>
              <w:t>Error! Reference source not found.</w:t>
            </w:r>
            <w:r w:rsidRPr="00D20BE7">
              <w:rPr>
                <w:sz w:val="18"/>
              </w:rPr>
              <w:fldChar w:fldCharType="end"/>
            </w:r>
            <w:r w:rsidRPr="00D20BE7">
              <w:rPr>
                <w:sz w:val="18"/>
              </w:rPr>
              <w:t>” name bookmark in the Data Dictionary</w:t>
            </w:r>
          </w:p>
        </w:tc>
        <w:tc>
          <w:tcPr>
            <w:tcW w:w="1701" w:type="dxa"/>
          </w:tcPr>
          <w:p w14:paraId="3A5E9019" w14:textId="30BEB5B9"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9B00D9">
              <w:rPr>
                <w:b/>
                <w:bCs/>
                <w:i/>
                <w:color w:val="0000FF"/>
                <w:sz w:val="18"/>
              </w:rPr>
              <w:t>Error! Reference source not found.</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8CADF4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E3A81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8033555" w14:textId="77777777" w:rsidTr="001D18E6">
        <w:trPr>
          <w:trHeight w:val="71"/>
        </w:trPr>
        <w:tc>
          <w:tcPr>
            <w:tcW w:w="1838" w:type="dxa"/>
            <w:noWrap/>
          </w:tcPr>
          <w:p w14:paraId="792BBE0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E26E4C6" w14:textId="77777777" w:rsidR="00072314" w:rsidRPr="00D14691" w:rsidRDefault="00072314" w:rsidP="001D18E6">
            <w:pPr>
              <w:rPr>
                <w:color w:val="000000" w:themeColor="text1"/>
              </w:rPr>
            </w:pPr>
          </w:p>
        </w:tc>
        <w:tc>
          <w:tcPr>
            <w:tcW w:w="1701" w:type="dxa"/>
          </w:tcPr>
          <w:p w14:paraId="552330B5" w14:textId="77777777" w:rsidR="00072314" w:rsidRPr="00D14691" w:rsidRDefault="00072314" w:rsidP="001D18E6">
            <w:pPr>
              <w:rPr>
                <w:color w:val="000000" w:themeColor="text1"/>
              </w:rPr>
            </w:pPr>
          </w:p>
        </w:tc>
        <w:tc>
          <w:tcPr>
            <w:tcW w:w="1417" w:type="dxa"/>
            <w:noWrap/>
          </w:tcPr>
          <w:p w14:paraId="4210731C" w14:textId="77777777" w:rsidR="00072314" w:rsidRPr="00D14691" w:rsidRDefault="00072314" w:rsidP="001D18E6">
            <w:pPr>
              <w:rPr>
                <w:color w:val="000000" w:themeColor="text1"/>
              </w:rPr>
            </w:pPr>
          </w:p>
        </w:tc>
        <w:tc>
          <w:tcPr>
            <w:tcW w:w="3402" w:type="dxa"/>
          </w:tcPr>
          <w:p w14:paraId="0C1CCD78" w14:textId="77777777" w:rsidR="00072314" w:rsidRPr="00D14691" w:rsidRDefault="00072314" w:rsidP="001D18E6">
            <w:pPr>
              <w:rPr>
                <w:color w:val="000000" w:themeColor="text1"/>
              </w:rPr>
            </w:pPr>
          </w:p>
        </w:tc>
      </w:tr>
    </w:tbl>
    <w:p w14:paraId="5247EC26" w14:textId="182C4F45" w:rsidR="008C50D1" w:rsidRDefault="00072314" w:rsidP="003678EC">
      <w:pPr>
        <w:pStyle w:val="Caption"/>
        <w:rPr>
          <w:lang w:val="en-GB"/>
        </w:rPr>
      </w:pPr>
      <w:bookmarkStart w:id="182" w:name="_Toc66170388"/>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182"/>
    </w:p>
    <w:p w14:paraId="07E28B4C" w14:textId="77777777" w:rsidR="003678EC" w:rsidRPr="003678EC" w:rsidRDefault="003678EC" w:rsidP="003678EC">
      <w:pPr>
        <w:rPr>
          <w:lang w:val="en-GB"/>
        </w:rPr>
      </w:pPr>
    </w:p>
    <w:p w14:paraId="330183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75DDCFD" w14:textId="77777777" w:rsidR="00072314" w:rsidRPr="003225C9" w:rsidRDefault="00072314" w:rsidP="00072314">
      <w:pPr>
        <w:tabs>
          <w:tab w:val="left" w:pos="284"/>
          <w:tab w:val="left" w:pos="851"/>
        </w:tabs>
      </w:pP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010176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3965452" w14:textId="77777777" w:rsidTr="001D18E6">
        <w:tc>
          <w:tcPr>
            <w:tcW w:w="1934" w:type="dxa"/>
            <w:shd w:val="clear" w:color="auto" w:fill="D9D9D9" w:themeFill="background1" w:themeFillShade="D9"/>
          </w:tcPr>
          <w:p w14:paraId="645FE16D" w14:textId="77777777" w:rsidR="00072314" w:rsidRDefault="00072314" w:rsidP="001D18E6">
            <w:pPr>
              <w:rPr>
                <w:b/>
              </w:rPr>
            </w:pPr>
            <w:r w:rsidRPr="00AF169D">
              <w:rPr>
                <w:b/>
              </w:rPr>
              <w:t>Requirement ID</w:t>
            </w:r>
          </w:p>
          <w:p w14:paraId="4D5806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F329D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F9A2B33" w14:textId="77777777" w:rsidR="00072314" w:rsidRDefault="00072314" w:rsidP="001D18E6">
            <w:pPr>
              <w:rPr>
                <w:b/>
              </w:rPr>
            </w:pPr>
            <w:r>
              <w:rPr>
                <w:b/>
              </w:rPr>
              <w:t>Modification</w:t>
            </w:r>
          </w:p>
        </w:tc>
        <w:tc>
          <w:tcPr>
            <w:tcW w:w="1712" w:type="dxa"/>
            <w:shd w:val="clear" w:color="auto" w:fill="D9D9D9" w:themeFill="background1" w:themeFillShade="D9"/>
          </w:tcPr>
          <w:p w14:paraId="18781F8B" w14:textId="77777777" w:rsidR="00072314" w:rsidRDefault="00072314" w:rsidP="001D18E6">
            <w:pPr>
              <w:rPr>
                <w:b/>
              </w:rPr>
            </w:pPr>
            <w:r w:rsidRPr="00AF169D">
              <w:rPr>
                <w:b/>
              </w:rPr>
              <w:t xml:space="preserve">Requirement </w:t>
            </w:r>
            <w:r>
              <w:rPr>
                <w:b/>
              </w:rPr>
              <w:t>ID</w:t>
            </w:r>
          </w:p>
          <w:p w14:paraId="535ECD1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6EE0081" w14:textId="77777777" w:rsidR="00072314" w:rsidRPr="00AF169D" w:rsidRDefault="00072314" w:rsidP="001D18E6">
            <w:pPr>
              <w:rPr>
                <w:b/>
              </w:rPr>
            </w:pPr>
            <w:r>
              <w:rPr>
                <w:b/>
              </w:rPr>
              <w:t>Comment</w:t>
            </w:r>
          </w:p>
        </w:tc>
      </w:tr>
      <w:tr w:rsidR="00072314" w14:paraId="020AE846" w14:textId="77777777" w:rsidTr="001D18E6">
        <w:tc>
          <w:tcPr>
            <w:tcW w:w="1934" w:type="dxa"/>
          </w:tcPr>
          <w:p w14:paraId="592D8037" w14:textId="77777777" w:rsidR="00072314" w:rsidRPr="000F4E8B" w:rsidRDefault="00072314" w:rsidP="001D18E6">
            <w:r w:rsidRPr="000F4E8B">
              <w:t>REQ_abc</w:t>
            </w:r>
          </w:p>
        </w:tc>
        <w:tc>
          <w:tcPr>
            <w:tcW w:w="2177" w:type="dxa"/>
          </w:tcPr>
          <w:p w14:paraId="419CA130" w14:textId="77777777"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E074CC" w14:textId="77777777" w:rsidR="00072314" w:rsidRPr="000F4E8B" w:rsidRDefault="00072314" w:rsidP="001D18E6">
                <w:r w:rsidRPr="000F4E8B">
                  <w:t>Removed</w:t>
                </w:r>
              </w:p>
            </w:tc>
          </w:sdtContent>
        </w:sdt>
        <w:tc>
          <w:tcPr>
            <w:tcW w:w="1712" w:type="dxa"/>
          </w:tcPr>
          <w:p w14:paraId="2DED7F17" w14:textId="77777777" w:rsidR="00072314" w:rsidRPr="000F4E8B" w:rsidRDefault="00072314" w:rsidP="001D18E6">
            <w:r w:rsidRPr="000F4E8B">
              <w:t>--</w:t>
            </w:r>
          </w:p>
        </w:tc>
        <w:tc>
          <w:tcPr>
            <w:tcW w:w="2958" w:type="dxa"/>
          </w:tcPr>
          <w:p w14:paraId="0B316C0D" w14:textId="77777777" w:rsidR="00072314" w:rsidRPr="000F4E8B" w:rsidRDefault="00072314" w:rsidP="001D18E6"/>
        </w:tc>
      </w:tr>
      <w:tr w:rsidR="00072314" w14:paraId="488CDA44" w14:textId="77777777" w:rsidTr="001D18E6">
        <w:tc>
          <w:tcPr>
            <w:tcW w:w="1934" w:type="dxa"/>
          </w:tcPr>
          <w:p w14:paraId="777D65B9" w14:textId="77777777" w:rsidR="00072314" w:rsidRPr="000F4E8B" w:rsidRDefault="00072314" w:rsidP="001D18E6">
            <w:r w:rsidRPr="000F4E8B">
              <w:t>REQ_def</w:t>
            </w:r>
          </w:p>
        </w:tc>
        <w:tc>
          <w:tcPr>
            <w:tcW w:w="2177" w:type="dxa"/>
          </w:tcPr>
          <w:p w14:paraId="20B44F11" w14:textId="77777777"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49F619" w14:textId="77777777" w:rsidR="00072314" w:rsidRPr="000F4E8B" w:rsidRDefault="00072314" w:rsidP="001D18E6">
                <w:r w:rsidRPr="000F4E8B">
                  <w:t>Replaced</w:t>
                </w:r>
              </w:p>
            </w:tc>
          </w:sdtContent>
        </w:sdt>
        <w:tc>
          <w:tcPr>
            <w:tcW w:w="1712" w:type="dxa"/>
          </w:tcPr>
          <w:p w14:paraId="7072FC63" w14:textId="77777777" w:rsidR="00072314" w:rsidRPr="000F4E8B" w:rsidRDefault="00072314" w:rsidP="001D18E6">
            <w:r w:rsidRPr="000F4E8B">
              <w:t>REQ_xyz</w:t>
            </w:r>
          </w:p>
        </w:tc>
        <w:tc>
          <w:tcPr>
            <w:tcW w:w="2958" w:type="dxa"/>
          </w:tcPr>
          <w:p w14:paraId="064963F8" w14:textId="77777777" w:rsidR="00072314" w:rsidRPr="000F4E8B" w:rsidRDefault="00072314" w:rsidP="001D18E6"/>
        </w:tc>
      </w:tr>
      <w:tr w:rsidR="00072314" w14:paraId="004D763F" w14:textId="77777777" w:rsidTr="001D18E6">
        <w:tc>
          <w:tcPr>
            <w:tcW w:w="1934" w:type="dxa"/>
          </w:tcPr>
          <w:p w14:paraId="5E9E2CE1" w14:textId="77777777" w:rsidR="00072314" w:rsidRPr="000F4E8B" w:rsidRDefault="00072314" w:rsidP="001D18E6">
            <w:r w:rsidRPr="000F4E8B">
              <w:t>--</w:t>
            </w:r>
          </w:p>
        </w:tc>
        <w:tc>
          <w:tcPr>
            <w:tcW w:w="2177" w:type="dxa"/>
          </w:tcPr>
          <w:p w14:paraId="752CAD32" w14:textId="77777777"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FD41DD" w14:textId="77777777" w:rsidR="00072314" w:rsidRPr="000F4E8B" w:rsidRDefault="00072314" w:rsidP="001D18E6">
                <w:r w:rsidRPr="000F4E8B">
                  <w:t>Added</w:t>
                </w:r>
              </w:p>
            </w:tc>
          </w:sdtContent>
        </w:sdt>
        <w:tc>
          <w:tcPr>
            <w:tcW w:w="1712" w:type="dxa"/>
          </w:tcPr>
          <w:p w14:paraId="07D487F1" w14:textId="77777777" w:rsidR="00072314" w:rsidRPr="000F4E8B" w:rsidRDefault="00072314" w:rsidP="001D18E6">
            <w:r w:rsidRPr="000F4E8B">
              <w:t>REQ_123</w:t>
            </w:r>
          </w:p>
        </w:tc>
        <w:tc>
          <w:tcPr>
            <w:tcW w:w="2958" w:type="dxa"/>
          </w:tcPr>
          <w:p w14:paraId="7F6FD50E" w14:textId="77777777" w:rsidR="00072314" w:rsidRPr="000F4E8B" w:rsidRDefault="00072314" w:rsidP="001D18E6"/>
        </w:tc>
      </w:tr>
    </w:tbl>
    <w:p w14:paraId="36BE019D" w14:textId="1311A4E2" w:rsidR="00072314" w:rsidRDefault="00072314" w:rsidP="00072314">
      <w:pPr>
        <w:pStyle w:val="Caption"/>
      </w:pPr>
      <w:bookmarkStart w:id="183" w:name="_Toc531361795"/>
      <w:bookmarkStart w:id="184" w:name="_Toc530489341"/>
      <w:bookmarkStart w:id="185" w:name="_Toc536800495"/>
      <w:bookmarkStart w:id="186" w:name="_Toc536710835"/>
      <w:bookmarkStart w:id="187" w:name="_Toc35000673"/>
      <w:bookmarkStart w:id="188" w:name="_Toc66170389"/>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5</w:t>
      </w:r>
      <w:r>
        <w:rPr>
          <w:noProof/>
        </w:rPr>
        <w:fldChar w:fldCharType="end"/>
      </w:r>
      <w:r w:rsidRPr="00702453">
        <w:t xml:space="preserve">: </w:t>
      </w:r>
      <w:bookmarkStart w:id="189" w:name="_Ref536722042"/>
      <w:bookmarkEnd w:id="183"/>
      <w:bookmarkEnd w:id="184"/>
      <w:r>
        <w:t>Component Specific Requirements</w:t>
      </w:r>
      <w:bookmarkEnd w:id="185"/>
      <w:bookmarkEnd w:id="186"/>
      <w:bookmarkEnd w:id="187"/>
      <w:bookmarkEnd w:id="188"/>
      <w:bookmarkEnd w:id="189"/>
    </w:p>
    <w:p w14:paraId="098FB49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ECFBC77" w14:textId="77777777" w:rsidTr="001D18E6">
        <w:tc>
          <w:tcPr>
            <w:tcW w:w="1838" w:type="dxa"/>
            <w:shd w:val="clear" w:color="auto" w:fill="D9D9D9" w:themeFill="background1" w:themeFillShade="D9"/>
          </w:tcPr>
          <w:p w14:paraId="690EA8F0" w14:textId="77777777" w:rsidR="00072314" w:rsidRDefault="00072314" w:rsidP="001D18E6">
            <w:pPr>
              <w:rPr>
                <w:b/>
              </w:rPr>
            </w:pPr>
            <w:r w:rsidRPr="00AF169D">
              <w:rPr>
                <w:b/>
              </w:rPr>
              <w:t>Requirement ID</w:t>
            </w:r>
          </w:p>
          <w:p w14:paraId="7273FAF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66FD8A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BD67EEA" w14:textId="77777777" w:rsidR="00072314" w:rsidRPr="00AF169D" w:rsidRDefault="00072314" w:rsidP="001D18E6">
            <w:pPr>
              <w:rPr>
                <w:b/>
              </w:rPr>
            </w:pPr>
            <w:r>
              <w:rPr>
                <w:b/>
              </w:rPr>
              <w:t>Comment</w:t>
            </w:r>
          </w:p>
        </w:tc>
      </w:tr>
      <w:tr w:rsidR="00072314" w14:paraId="41A60575" w14:textId="77777777" w:rsidTr="001D18E6">
        <w:tc>
          <w:tcPr>
            <w:tcW w:w="1838" w:type="dxa"/>
          </w:tcPr>
          <w:p w14:paraId="227DD29C" w14:textId="77777777" w:rsidR="00072314" w:rsidRDefault="00072314" w:rsidP="001D18E6"/>
        </w:tc>
        <w:tc>
          <w:tcPr>
            <w:tcW w:w="4253" w:type="dxa"/>
          </w:tcPr>
          <w:p w14:paraId="5005790C" w14:textId="77777777" w:rsidR="00072314" w:rsidRDefault="00072314" w:rsidP="001D18E6"/>
        </w:tc>
        <w:tc>
          <w:tcPr>
            <w:tcW w:w="4110" w:type="dxa"/>
          </w:tcPr>
          <w:p w14:paraId="7D019B0C" w14:textId="77777777" w:rsidR="00072314" w:rsidRDefault="00072314" w:rsidP="001D18E6"/>
        </w:tc>
      </w:tr>
      <w:tr w:rsidR="00072314" w14:paraId="24AF9169" w14:textId="77777777" w:rsidTr="001D18E6">
        <w:tc>
          <w:tcPr>
            <w:tcW w:w="1838" w:type="dxa"/>
          </w:tcPr>
          <w:p w14:paraId="192C3B23" w14:textId="77777777" w:rsidR="00072314" w:rsidRDefault="00072314" w:rsidP="001D18E6"/>
        </w:tc>
        <w:tc>
          <w:tcPr>
            <w:tcW w:w="4253" w:type="dxa"/>
          </w:tcPr>
          <w:p w14:paraId="50E57B31" w14:textId="77777777" w:rsidR="00072314" w:rsidRDefault="00072314" w:rsidP="001D18E6"/>
        </w:tc>
        <w:tc>
          <w:tcPr>
            <w:tcW w:w="4110" w:type="dxa"/>
          </w:tcPr>
          <w:p w14:paraId="0EB3D99A" w14:textId="77777777" w:rsidR="00072314" w:rsidRDefault="00072314" w:rsidP="001D18E6"/>
        </w:tc>
      </w:tr>
      <w:tr w:rsidR="00072314" w14:paraId="50CC8B5E" w14:textId="77777777" w:rsidTr="001D18E6">
        <w:tc>
          <w:tcPr>
            <w:tcW w:w="1838" w:type="dxa"/>
          </w:tcPr>
          <w:p w14:paraId="7E6A1FEA" w14:textId="77777777" w:rsidR="00072314" w:rsidRDefault="00072314" w:rsidP="001D18E6">
            <w:r>
              <w:t>…</w:t>
            </w:r>
          </w:p>
        </w:tc>
        <w:tc>
          <w:tcPr>
            <w:tcW w:w="4253" w:type="dxa"/>
          </w:tcPr>
          <w:p w14:paraId="48574BBE" w14:textId="77777777" w:rsidR="00072314" w:rsidRDefault="00072314" w:rsidP="001D18E6"/>
        </w:tc>
        <w:tc>
          <w:tcPr>
            <w:tcW w:w="4110" w:type="dxa"/>
          </w:tcPr>
          <w:p w14:paraId="58019C0D" w14:textId="77777777" w:rsidR="00072314" w:rsidRDefault="00072314" w:rsidP="001D18E6"/>
        </w:tc>
      </w:tr>
    </w:tbl>
    <w:p w14:paraId="520B7D86" w14:textId="254E4BE9" w:rsidR="00072314" w:rsidRPr="00702453" w:rsidRDefault="00072314" w:rsidP="00072314">
      <w:pPr>
        <w:pStyle w:val="Caption"/>
      </w:pPr>
      <w:bookmarkStart w:id="190" w:name="_Toc35000674"/>
      <w:bookmarkStart w:id="191" w:name="_Toc536800496"/>
      <w:bookmarkStart w:id="192" w:name="_Toc66170390"/>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6</w:t>
      </w:r>
      <w:r>
        <w:rPr>
          <w:noProof/>
        </w:rPr>
        <w:fldChar w:fldCharType="end"/>
      </w:r>
      <w:r w:rsidRPr="00702453">
        <w:t xml:space="preserve">: </w:t>
      </w:r>
      <w:r>
        <w:t>Inherited Requirements</w:t>
      </w:r>
      <w:bookmarkEnd w:id="190"/>
      <w:bookmarkEnd w:id="191"/>
      <w:bookmarkEnd w:id="192"/>
    </w:p>
    <w:p w14:paraId="1DDB587F" w14:textId="77777777" w:rsidR="00072314" w:rsidRDefault="00072314" w:rsidP="00072314"/>
    <w:p w14:paraId="02DEB9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CCD455B" w14:textId="77777777" w:rsidR="001C5864" w:rsidRPr="0017445F" w:rsidRDefault="001C5864" w:rsidP="001C5864">
      <w:pPr>
        <w:pStyle w:val="RERequirement"/>
        <w:shd w:val="clear" w:color="auto" w:fill="F2F2F2" w:themeFill="background1" w:themeFillShade="F2"/>
      </w:pPr>
      <w:bookmarkStart w:id="193" w:name="_4048f06a743bbd0985098e59c69ab655"/>
      <w:bookmarkEnd w:id="193"/>
      <w:r>
        <w:t xml:space="preserve"> DSM - Seat - Seat Back Recline - Functions</w:t>
      </w:r>
    </w:p>
    <w:p w14:paraId="6E879BFA" w14:textId="77777777" w:rsidR="001C5864" w:rsidRDefault="001C5864" w:rsidP="001C5864">
      <w:pPr>
        <w:rPr>
          <w:rFonts w:cs="Arial"/>
        </w:rPr>
      </w:pPr>
      <w:r>
        <w:rPr>
          <w:rFonts w:cs="Arial"/>
        </w:rPr>
        <w:t>The DSM shall implement the following functions for the Seat Back Recline axis:</w:t>
      </w:r>
    </w:p>
    <w:p w14:paraId="56367675" w14:textId="77777777" w:rsidR="001C5864" w:rsidRDefault="001C5864" w:rsidP="001C5864">
      <w:pPr>
        <w:rPr>
          <w:rFonts w:cs="Arial"/>
        </w:rPr>
      </w:pPr>
      <w:r>
        <w:rPr>
          <w:rFonts w:cs="Arial"/>
        </w:rPr>
        <w:t>Monitor Changes by Threshold</w:t>
      </w:r>
    </w:p>
    <w:p w14:paraId="026B5BD8" w14:textId="77777777" w:rsidR="001C5864" w:rsidRDefault="001C5864" w:rsidP="001C5864">
      <w:pPr>
        <w:rPr>
          <w:rFonts w:cs="Arial"/>
        </w:rPr>
      </w:pPr>
      <w:r>
        <w:rPr>
          <w:rFonts w:cs="Arial"/>
        </w:rPr>
        <w:t>Request Positions</w:t>
      </w:r>
    </w:p>
    <w:p w14:paraId="6BAF322D" w14:textId="77777777" w:rsidR="001C5864" w:rsidRDefault="001C5864" w:rsidP="001C5864">
      <w:pPr>
        <w:rPr>
          <w:rFonts w:cs="Arial"/>
        </w:rPr>
      </w:pPr>
      <w:r>
        <w:rPr>
          <w:rFonts w:cs="Arial"/>
        </w:rPr>
        <w:t>Check Processing Ability</w:t>
      </w:r>
    </w:p>
    <w:p w14:paraId="3B24D7D8" w14:textId="77777777" w:rsidR="001C5864" w:rsidRDefault="001C5864" w:rsidP="001C5864">
      <w:pPr>
        <w:rPr>
          <w:rFonts w:cs="Arial"/>
        </w:rPr>
      </w:pPr>
      <w:r>
        <w:rPr>
          <w:rFonts w:cs="Arial"/>
        </w:rPr>
        <w:t>Generate Adjustment Difference</w:t>
      </w:r>
    </w:p>
    <w:p w14:paraId="0F794ED1" w14:textId="77777777" w:rsidR="001C5864" w:rsidRDefault="001C5864" w:rsidP="001C5864">
      <w:pPr>
        <w:rPr>
          <w:rFonts w:cs="Arial"/>
        </w:rPr>
      </w:pPr>
      <w:r>
        <w:rPr>
          <w:rFonts w:cs="Arial"/>
        </w:rPr>
        <w:t>Classify Adjustment by Threshold</w:t>
      </w:r>
    </w:p>
    <w:p w14:paraId="3BD15722" w14:textId="77777777" w:rsidR="001C5864" w:rsidRDefault="001C5864" w:rsidP="001C5864">
      <w:pPr>
        <w:rPr>
          <w:rFonts w:cs="Arial"/>
        </w:rPr>
      </w:pPr>
      <w:r>
        <w:rPr>
          <w:rFonts w:cs="Arial"/>
        </w:rPr>
        <w:t>Clear Axis Adjustment Information</w:t>
      </w:r>
    </w:p>
    <w:p w14:paraId="0FA4B743" w14:textId="77777777" w:rsidR="001C5864" w:rsidRDefault="001C5864" w:rsidP="001C5864"/>
    <w:p w14:paraId="3D1743C2" w14:textId="77777777" w:rsidR="001C5864" w:rsidRPr="00287D2F" w:rsidRDefault="001C5864" w:rsidP="001C5864">
      <w:pPr>
        <w:rPr>
          <w:rFonts w:cs="Arial"/>
        </w:rPr>
      </w:pPr>
      <w:r>
        <w:rPr>
          <w:rFonts w:cs="Arial"/>
        </w:rPr>
        <w:t>Satisfied by</w:t>
      </w:r>
      <w:r w:rsidRPr="00287D2F">
        <w:rPr>
          <w:rFonts w:cs="Arial"/>
        </w:rPr>
        <w:t>:</w:t>
      </w:r>
    </w:p>
    <w:p w14:paraId="408F3F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9A7C706" w14:textId="1280B000"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67B021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46E6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D17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D790D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E717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4ADD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3ECE28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7CA0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87776" w14:textId="77777777" w:rsidR="00E550DC" w:rsidRDefault="00E550DC"/>
        </w:tc>
      </w:tr>
      <w:tr w:rsidR="007A24FC" w:rsidRPr="00B3499B" w14:paraId="113FD4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6C0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BC7FB" w14:textId="77777777" w:rsidR="00E550DC" w:rsidRDefault="00E550DC"/>
        </w:tc>
      </w:tr>
      <w:tr w:rsidR="007A24FC" w:rsidRPr="00B3499B" w14:paraId="4E3519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A6D3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93A10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19D5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D904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3DB9B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30F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66AC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4BD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8A51D8" w14:textId="77777777" w:rsidR="00E550DC" w:rsidRDefault="00E550DC"/>
        </w:tc>
      </w:tr>
      <w:tr w:rsidR="007A24FC" w:rsidRPr="00B3499B" w14:paraId="73370F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A0B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729C3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441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4F46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9B3E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699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686854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B7A25" w14:textId="13739825" w:rsidR="007A24FC" w:rsidRPr="00B3499B" w:rsidRDefault="00D950AE" w:rsidP="009737DA">
            <w:pPr>
              <w:rPr>
                <w:rFonts w:cs="Arial"/>
                <w:bCs/>
                <w:color w:val="808080" w:themeColor="background1" w:themeShade="80"/>
                <w:sz w:val="16"/>
                <w:szCs w:val="14"/>
              </w:rPr>
            </w:pPr>
            <w:hyperlink r:id="rId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99051" w14:textId="1B68E27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25A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9CC694" w14:textId="0303763B" w:rsidR="007A24FC" w:rsidRDefault="007A24FC" w:rsidP="001C5864">
      <w:pPr>
        <w:rPr>
          <w:rFonts w:cs="Arial"/>
        </w:rPr>
      </w:pPr>
    </w:p>
    <w:p w14:paraId="36DB6BC2" w14:textId="77777777" w:rsidR="0047267C" w:rsidRDefault="0047267C" w:rsidP="001C5864">
      <w:pPr>
        <w:rPr>
          <w:rFonts w:cs="Arial"/>
        </w:rPr>
      </w:pPr>
    </w:p>
    <w:p w14:paraId="35E0D486" w14:textId="77777777" w:rsidR="001C5864" w:rsidRPr="0017445F" w:rsidRDefault="001C5864" w:rsidP="001C5864">
      <w:pPr>
        <w:pStyle w:val="RERequirement"/>
        <w:shd w:val="clear" w:color="auto" w:fill="F2F2F2" w:themeFill="background1" w:themeFillShade="F2"/>
      </w:pPr>
      <w:bookmarkStart w:id="194" w:name="_d9d68192faf46b5eaa69eb56451c1d12"/>
      <w:bookmarkEnd w:id="194"/>
      <w:r>
        <w:t xml:space="preserve"> DSM - Pedal - Pedal Adjustment Repository - Pedal Repository Controller</w:t>
      </w:r>
    </w:p>
    <w:p w14:paraId="0D45DA52" w14:textId="77777777" w:rsidR="001C5864" w:rsidRDefault="001C5864" w:rsidP="001C5864">
      <w:pPr>
        <w:rPr>
          <w:rFonts w:cs="Arial"/>
        </w:rPr>
      </w:pPr>
      <w:r>
        <w:rPr>
          <w:rFonts w:cs="Arial"/>
        </w:rPr>
        <w:lastRenderedPageBreak/>
        <w:t>The DSM shall take on the role of Pedal Repository Controller for the Pedal Adjustment Repository.</w:t>
      </w:r>
    </w:p>
    <w:p w14:paraId="4BD533C3" w14:textId="77777777" w:rsidR="001C5864" w:rsidRDefault="001C5864" w:rsidP="001C5864"/>
    <w:p w14:paraId="4D2F8D9D" w14:textId="77777777" w:rsidR="001C5864" w:rsidRPr="00287D2F" w:rsidRDefault="001C5864" w:rsidP="001C5864">
      <w:pPr>
        <w:rPr>
          <w:rFonts w:cs="Arial"/>
        </w:rPr>
      </w:pPr>
      <w:r>
        <w:rPr>
          <w:rFonts w:cs="Arial"/>
        </w:rPr>
        <w:t>Satisfied by</w:t>
      </w:r>
      <w:r w:rsidRPr="00287D2F">
        <w:rPr>
          <w:rFonts w:cs="Arial"/>
        </w:rPr>
        <w:t>:</w:t>
      </w:r>
    </w:p>
    <w:p w14:paraId="3458AEB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933141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796BB5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13CEF2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E555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DFD1F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F917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B99E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the role of repository controller.</w:t>
            </w:r>
          </w:p>
        </w:tc>
      </w:tr>
      <w:tr w:rsidR="007A24FC" w:rsidRPr="00B3499B" w14:paraId="4632F2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A6664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F5A96" w14:textId="77777777" w:rsidR="00E550DC" w:rsidRDefault="00E550DC"/>
        </w:tc>
      </w:tr>
      <w:tr w:rsidR="007A24FC" w:rsidRPr="00B3499B" w14:paraId="55961D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73F1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BD5CD" w14:textId="77777777" w:rsidR="00E550DC" w:rsidRDefault="00E550DC"/>
        </w:tc>
      </w:tr>
      <w:tr w:rsidR="007A24FC" w:rsidRPr="00B3499B" w14:paraId="3DC3A3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80DA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60558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BEB73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6E31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A60D4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9E42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27E3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00D9D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B239D2" w14:textId="77777777" w:rsidR="00E550DC" w:rsidRDefault="00E550DC"/>
        </w:tc>
      </w:tr>
      <w:tr w:rsidR="007A24FC" w:rsidRPr="00B3499B" w14:paraId="666FAEF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9E5D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82CF7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E1AD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97C2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5DE02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6C2F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98DCF6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97FCA4" w14:textId="7CEDA9BF" w:rsidR="007A24FC" w:rsidRPr="00B3499B" w:rsidRDefault="00D950AE" w:rsidP="009737DA">
            <w:pPr>
              <w:rPr>
                <w:rFonts w:cs="Arial"/>
                <w:bCs/>
                <w:color w:val="808080" w:themeColor="background1" w:themeShade="80"/>
                <w:sz w:val="16"/>
                <w:szCs w:val="14"/>
              </w:rPr>
            </w:pPr>
            <w:hyperlink r:id="rId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C4014A" w14:textId="45D39A9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7221F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5A97FB" w14:textId="77777777" w:rsidR="007A24FC" w:rsidRDefault="007A24FC" w:rsidP="001C5864">
      <w:pPr>
        <w:rPr>
          <w:rFonts w:cs="Arial"/>
        </w:rPr>
      </w:pPr>
    </w:p>
    <w:p w14:paraId="6E8551CC" w14:textId="77777777" w:rsidR="0047267C" w:rsidRDefault="0047267C" w:rsidP="001C5864">
      <w:pPr>
        <w:rPr>
          <w:rFonts w:cs="Arial"/>
        </w:rPr>
      </w:pPr>
    </w:p>
    <w:p w14:paraId="0B9FE23E" w14:textId="77777777" w:rsidR="001C5864" w:rsidRPr="0017445F" w:rsidRDefault="001C5864" w:rsidP="001C5864">
      <w:pPr>
        <w:pStyle w:val="RERequirement"/>
        <w:shd w:val="clear" w:color="auto" w:fill="F2F2F2" w:themeFill="background1" w:themeFillShade="F2"/>
      </w:pPr>
      <w:bookmarkStart w:id="195" w:name="_77e7b3928a9ab430327ef085dbd9b68d"/>
      <w:bookmarkEnd w:id="195"/>
      <w:r>
        <w:t xml:space="preserve"> DSM - Seat - Seat Back Recline - Axis Classification</w:t>
      </w:r>
    </w:p>
    <w:p w14:paraId="0FB723FE" w14:textId="77777777" w:rsidR="001C5864" w:rsidRDefault="001C5864" w:rsidP="001C5864">
      <w:pPr>
        <w:rPr>
          <w:rFonts w:cs="Arial"/>
        </w:rPr>
      </w:pPr>
      <w:r>
        <w:rPr>
          <w:rFonts w:cs="Arial"/>
        </w:rPr>
        <w:t>The DSM shall assign the Seat Back Recline axis an "Axis Classification" of "Common".</w:t>
      </w:r>
    </w:p>
    <w:p w14:paraId="7FEC74FA" w14:textId="77777777" w:rsidR="001C5864" w:rsidRDefault="001C5864" w:rsidP="001C5864"/>
    <w:p w14:paraId="2D509362" w14:textId="77777777" w:rsidR="001C5864" w:rsidRPr="00287D2F" w:rsidRDefault="001C5864" w:rsidP="001C5864">
      <w:pPr>
        <w:rPr>
          <w:rFonts w:cs="Arial"/>
        </w:rPr>
      </w:pPr>
      <w:r>
        <w:rPr>
          <w:rFonts w:cs="Arial"/>
        </w:rPr>
        <w:t>Satisfied by</w:t>
      </w:r>
      <w:r w:rsidRPr="00287D2F">
        <w:rPr>
          <w:rFonts w:cs="Arial"/>
        </w:rPr>
        <w:t>:</w:t>
      </w:r>
    </w:p>
    <w:p w14:paraId="0732D41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400619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DAD67E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4CA107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78C92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5AB70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6BEF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998E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2F9693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1041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5A7E3" w14:textId="77777777" w:rsidR="00E550DC" w:rsidRDefault="00E550DC"/>
        </w:tc>
      </w:tr>
      <w:tr w:rsidR="007A24FC" w:rsidRPr="00B3499B" w14:paraId="79D016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AF52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C0607" w14:textId="77777777" w:rsidR="00E550DC" w:rsidRDefault="00E550DC"/>
        </w:tc>
      </w:tr>
      <w:tr w:rsidR="007A24FC" w:rsidRPr="00B3499B" w14:paraId="330F1E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CE24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26B6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E460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224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4E4D4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FA09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14D7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E5FBC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85BC1" w14:textId="77777777" w:rsidR="00E550DC" w:rsidRDefault="00E550DC"/>
        </w:tc>
      </w:tr>
      <w:tr w:rsidR="007A24FC" w:rsidRPr="00B3499B" w14:paraId="015D5B8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7867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7D7A9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3B42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37E8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0A07F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153E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473D7A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8C2460" w14:textId="4E101803" w:rsidR="007A24FC" w:rsidRPr="00B3499B" w:rsidRDefault="00D950AE" w:rsidP="009737DA">
            <w:pPr>
              <w:rPr>
                <w:rFonts w:cs="Arial"/>
                <w:bCs/>
                <w:color w:val="808080" w:themeColor="background1" w:themeShade="80"/>
                <w:sz w:val="16"/>
                <w:szCs w:val="14"/>
              </w:rPr>
            </w:pPr>
            <w:hyperlink r:id="rId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5C5FC7" w14:textId="1EEB43C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D31FB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257319" w14:textId="77777777" w:rsidR="007A24FC" w:rsidRDefault="007A24FC" w:rsidP="001C5864">
      <w:pPr>
        <w:rPr>
          <w:rFonts w:cs="Arial"/>
        </w:rPr>
      </w:pPr>
    </w:p>
    <w:p w14:paraId="36BD2D7F" w14:textId="77777777" w:rsidR="0047267C" w:rsidRDefault="0047267C" w:rsidP="001C5864">
      <w:pPr>
        <w:rPr>
          <w:rFonts w:cs="Arial"/>
        </w:rPr>
      </w:pPr>
    </w:p>
    <w:p w14:paraId="12872972" w14:textId="77777777" w:rsidR="001C5864" w:rsidRPr="0017445F" w:rsidRDefault="001C5864" w:rsidP="001C5864">
      <w:pPr>
        <w:pStyle w:val="RERequirement"/>
        <w:shd w:val="clear" w:color="auto" w:fill="F2F2F2" w:themeFill="background1" w:themeFillShade="F2"/>
      </w:pPr>
      <w:bookmarkStart w:id="196" w:name="_c401c913670f86f5a18030556410eb13"/>
      <w:bookmarkEnd w:id="196"/>
      <w:r>
        <w:t xml:space="preserve"> DSM - Seat - Seat Back Lumbar - Adjustment ID</w:t>
      </w:r>
    </w:p>
    <w:p w14:paraId="664DB8C1" w14:textId="77777777" w:rsidR="001C5864" w:rsidRDefault="001C5864" w:rsidP="001C5864">
      <w:pPr>
        <w:rPr>
          <w:rFonts w:cs="Arial"/>
        </w:rPr>
      </w:pPr>
      <w:r>
        <w:rPr>
          <w:rFonts w:cs="Arial"/>
        </w:rPr>
        <w:t>The DSM shall assign the Seat Back Lumbar axis an "Adjustment ID" of 10.</w:t>
      </w:r>
    </w:p>
    <w:p w14:paraId="4EB5A2BF" w14:textId="77777777" w:rsidR="001C5864" w:rsidRDefault="001C5864" w:rsidP="001C5864"/>
    <w:p w14:paraId="2931630A" w14:textId="77777777" w:rsidR="001C5864" w:rsidRPr="00287D2F" w:rsidRDefault="001C5864" w:rsidP="001C5864">
      <w:pPr>
        <w:rPr>
          <w:rFonts w:cs="Arial"/>
        </w:rPr>
      </w:pPr>
      <w:r>
        <w:rPr>
          <w:rFonts w:cs="Arial"/>
        </w:rPr>
        <w:t>Satisfied by</w:t>
      </w:r>
      <w:r w:rsidRPr="00287D2F">
        <w:rPr>
          <w:rFonts w:cs="Arial"/>
        </w:rPr>
        <w:t>:</w:t>
      </w:r>
    </w:p>
    <w:p w14:paraId="66B12E7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64FFE5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5DD468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0D9BEF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E719E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E0473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7FA98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66DF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0C8B2E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C5F05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0D7FF" w14:textId="77777777" w:rsidR="00E550DC" w:rsidRDefault="00E550DC"/>
        </w:tc>
      </w:tr>
      <w:tr w:rsidR="007A24FC" w:rsidRPr="00B3499B" w14:paraId="63A33D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593B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FB72E" w14:textId="77777777" w:rsidR="00E550DC" w:rsidRDefault="00E550DC"/>
        </w:tc>
      </w:tr>
      <w:tr w:rsidR="007A24FC" w:rsidRPr="00B3499B" w14:paraId="088AD9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3616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D841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722D7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48164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15C61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79E9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C990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B7203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5AEDAA" w14:textId="77777777" w:rsidR="00E550DC" w:rsidRDefault="00E550DC"/>
        </w:tc>
      </w:tr>
      <w:tr w:rsidR="007A24FC" w:rsidRPr="00B3499B" w14:paraId="2BC6C35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3EDC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649FA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D159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238D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B7B0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FB9D1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550744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4056BF" w14:textId="38A98971" w:rsidR="007A24FC" w:rsidRPr="00B3499B" w:rsidRDefault="00D950AE" w:rsidP="009737DA">
            <w:pPr>
              <w:rPr>
                <w:rFonts w:cs="Arial"/>
                <w:bCs/>
                <w:color w:val="808080" w:themeColor="background1" w:themeShade="80"/>
                <w:sz w:val="16"/>
                <w:szCs w:val="14"/>
              </w:rPr>
            </w:pPr>
            <w:hyperlink r:id="rId6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4C992E" w14:textId="4F39124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D519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88F6B9" w14:textId="77777777" w:rsidR="007A24FC" w:rsidRDefault="007A24FC" w:rsidP="001C5864">
      <w:pPr>
        <w:rPr>
          <w:rFonts w:cs="Arial"/>
        </w:rPr>
      </w:pPr>
    </w:p>
    <w:p w14:paraId="436DDC84" w14:textId="77777777" w:rsidR="0047267C" w:rsidRDefault="0047267C" w:rsidP="001C5864">
      <w:pPr>
        <w:rPr>
          <w:rFonts w:cs="Arial"/>
        </w:rPr>
      </w:pPr>
    </w:p>
    <w:p w14:paraId="68B18E77" w14:textId="77777777" w:rsidR="001C5864" w:rsidRPr="0017445F" w:rsidRDefault="001C5864" w:rsidP="001C5864">
      <w:pPr>
        <w:pStyle w:val="RERequirement"/>
        <w:shd w:val="clear" w:color="auto" w:fill="F2F2F2" w:themeFill="background1" w:themeFillShade="F2"/>
      </w:pPr>
      <w:bookmarkStart w:id="197" w:name="_adae51ecd1c69a1a32c67b2464da904c"/>
      <w:bookmarkEnd w:id="197"/>
      <w:r>
        <w:t xml:space="preserve"> DSM - Seat - Seat Adjustment Repository - Signals</w:t>
      </w:r>
    </w:p>
    <w:p w14:paraId="7EB35540" w14:textId="77777777" w:rsidR="001C5864" w:rsidRDefault="001C5864" w:rsidP="001C5864">
      <w:pPr>
        <w:rPr>
          <w:rFonts w:cs="Arial"/>
        </w:rPr>
      </w:pPr>
      <w:r>
        <w:rPr>
          <w:rFonts w:cs="Arial"/>
        </w:rPr>
        <w:t>The DSM shall provide the following internal signals to the Update Adjustment Repository function for the Seat Adjustment Repository:</w:t>
      </w:r>
    </w:p>
    <w:p w14:paraId="40DA7947" w14:textId="77777777" w:rsidR="001C5864" w:rsidRDefault="001C5864" w:rsidP="001C5864">
      <w:pPr>
        <w:rPr>
          <w:rFonts w:cs="Arial"/>
        </w:rPr>
      </w:pPr>
      <w:r>
        <w:rPr>
          <w:rFonts w:cs="Arial"/>
        </w:rPr>
        <w:lastRenderedPageBreak/>
        <w:t>"Seat Fore/Aft Track Adjustment"</w:t>
      </w:r>
    </w:p>
    <w:p w14:paraId="186B6A8B" w14:textId="77777777" w:rsidR="001C5864" w:rsidRDefault="001C5864" w:rsidP="001C5864">
      <w:pPr>
        <w:rPr>
          <w:rFonts w:cs="Arial"/>
        </w:rPr>
      </w:pPr>
      <w:r>
        <w:rPr>
          <w:rFonts w:cs="Arial"/>
        </w:rPr>
        <w:t>"Seat Up/Down Track Adjustment"</w:t>
      </w:r>
    </w:p>
    <w:p w14:paraId="6BE3107D" w14:textId="77777777" w:rsidR="001C5864" w:rsidRDefault="001C5864" w:rsidP="001C5864">
      <w:pPr>
        <w:rPr>
          <w:rFonts w:cs="Arial"/>
        </w:rPr>
      </w:pPr>
      <w:r>
        <w:rPr>
          <w:rFonts w:cs="Arial"/>
        </w:rPr>
        <w:t>"Seat Tilt Track Adjustment"</w:t>
      </w:r>
    </w:p>
    <w:p w14:paraId="00FC7BE2" w14:textId="77777777" w:rsidR="001C5864" w:rsidRDefault="001C5864" w:rsidP="001C5864">
      <w:pPr>
        <w:rPr>
          <w:rFonts w:cs="Arial"/>
        </w:rPr>
      </w:pPr>
      <w:r>
        <w:rPr>
          <w:rFonts w:cs="Arial"/>
        </w:rPr>
        <w:t>"Seat Left Extension Adjustment"</w:t>
      </w:r>
    </w:p>
    <w:p w14:paraId="712932F0" w14:textId="77777777" w:rsidR="001C5864" w:rsidRDefault="001C5864" w:rsidP="001C5864">
      <w:pPr>
        <w:rPr>
          <w:rFonts w:cs="Arial"/>
        </w:rPr>
      </w:pPr>
      <w:r>
        <w:rPr>
          <w:rFonts w:cs="Arial"/>
        </w:rPr>
        <w:t>"Seat Right Extension Adjustment"</w:t>
      </w:r>
    </w:p>
    <w:p w14:paraId="549416FA" w14:textId="77777777" w:rsidR="001C5864" w:rsidRDefault="001C5864" w:rsidP="001C5864">
      <w:pPr>
        <w:rPr>
          <w:rFonts w:cs="Arial"/>
        </w:rPr>
      </w:pPr>
      <w:r>
        <w:rPr>
          <w:rFonts w:cs="Arial"/>
        </w:rPr>
        <w:t>"Seat Back Recline Adjustment"</w:t>
      </w:r>
    </w:p>
    <w:p w14:paraId="50424884" w14:textId="77777777" w:rsidR="001C5864" w:rsidRDefault="001C5864" w:rsidP="001C5864">
      <w:pPr>
        <w:rPr>
          <w:rFonts w:cs="Arial"/>
        </w:rPr>
      </w:pPr>
      <w:r>
        <w:rPr>
          <w:rFonts w:cs="Arial"/>
        </w:rPr>
        <w:t>"Seat Back Upper Pivot Adjustment"</w:t>
      </w:r>
    </w:p>
    <w:p w14:paraId="19E4C5AC" w14:textId="77777777" w:rsidR="001C5864" w:rsidRDefault="001C5864" w:rsidP="001C5864">
      <w:pPr>
        <w:rPr>
          <w:rFonts w:cs="Arial"/>
        </w:rPr>
      </w:pPr>
      <w:r>
        <w:rPr>
          <w:rFonts w:cs="Arial"/>
        </w:rPr>
        <w:t>"Seat Head Rest Fore/Aft Adjustment"</w:t>
      </w:r>
    </w:p>
    <w:p w14:paraId="78802987" w14:textId="77777777" w:rsidR="001C5864" w:rsidRDefault="001C5864" w:rsidP="001C5864">
      <w:pPr>
        <w:rPr>
          <w:rFonts w:cs="Arial"/>
        </w:rPr>
      </w:pPr>
      <w:r>
        <w:rPr>
          <w:rFonts w:cs="Arial"/>
        </w:rPr>
        <w:t>"Seat Head Rest Up/Down Adjustment"</w:t>
      </w:r>
    </w:p>
    <w:p w14:paraId="67C61C46" w14:textId="77777777" w:rsidR="001C5864" w:rsidRDefault="001C5864" w:rsidP="001C5864">
      <w:pPr>
        <w:rPr>
          <w:rFonts w:cs="Arial"/>
        </w:rPr>
      </w:pPr>
      <w:r>
        <w:rPr>
          <w:rFonts w:cs="Arial"/>
        </w:rPr>
        <w:t>"Seat Back Lumbar Adjustment"</w:t>
      </w:r>
    </w:p>
    <w:p w14:paraId="36378990" w14:textId="77777777" w:rsidR="001C5864" w:rsidRDefault="001C5864" w:rsidP="001C5864"/>
    <w:p w14:paraId="0BA534E1" w14:textId="77777777" w:rsidR="001C5864" w:rsidRPr="00287D2F" w:rsidRDefault="001C5864" w:rsidP="001C5864">
      <w:pPr>
        <w:rPr>
          <w:rFonts w:cs="Arial"/>
        </w:rPr>
      </w:pPr>
      <w:r>
        <w:rPr>
          <w:rFonts w:cs="Arial"/>
        </w:rPr>
        <w:t>Satisfied by</w:t>
      </w:r>
      <w:r w:rsidRPr="00287D2F">
        <w:rPr>
          <w:rFonts w:cs="Arial"/>
        </w:rPr>
        <w:t>:</w:t>
      </w:r>
    </w:p>
    <w:p w14:paraId="5BEA4DD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6BA04F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95DE80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38EF6F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B1C0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6007D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4FA9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EF1D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which signals go to the repository.</w:t>
            </w:r>
          </w:p>
        </w:tc>
      </w:tr>
      <w:tr w:rsidR="007A24FC" w:rsidRPr="00B3499B" w14:paraId="10FABB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D3D5A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849FA" w14:textId="77777777" w:rsidR="00E550DC" w:rsidRDefault="00E550DC"/>
        </w:tc>
      </w:tr>
      <w:tr w:rsidR="007A24FC" w:rsidRPr="00B3499B" w14:paraId="1F5C28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FB39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C97A0D" w14:textId="77777777" w:rsidR="00E550DC" w:rsidRDefault="00E550DC"/>
        </w:tc>
      </w:tr>
      <w:tr w:rsidR="007A24FC" w:rsidRPr="00B3499B" w14:paraId="4E1DDD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E7AB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7292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C2B97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523DE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8B0A7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9DBE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6631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372D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D8AEA4" w14:textId="77777777" w:rsidR="00E550DC" w:rsidRDefault="00E550DC"/>
        </w:tc>
      </w:tr>
      <w:tr w:rsidR="007A24FC" w:rsidRPr="00B3499B" w14:paraId="5E4C067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40B5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33B5A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C0E6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227C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CC5E9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54F51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EDDF20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A1E904" w14:textId="644C4F45" w:rsidR="007A24FC" w:rsidRPr="00B3499B" w:rsidRDefault="00D950AE" w:rsidP="009737DA">
            <w:pPr>
              <w:rPr>
                <w:rFonts w:cs="Arial"/>
                <w:bCs/>
                <w:color w:val="808080" w:themeColor="background1" w:themeShade="80"/>
                <w:sz w:val="16"/>
                <w:szCs w:val="14"/>
              </w:rPr>
            </w:pPr>
            <w:hyperlink r:id="rId6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74FEBE" w14:textId="7200C0E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5D930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9B77ED" w14:textId="77777777" w:rsidR="007A24FC" w:rsidRDefault="007A24FC" w:rsidP="001C5864">
      <w:pPr>
        <w:rPr>
          <w:rFonts w:cs="Arial"/>
        </w:rPr>
      </w:pPr>
    </w:p>
    <w:p w14:paraId="7E547019" w14:textId="77777777" w:rsidR="0047267C" w:rsidRDefault="0047267C" w:rsidP="001C5864">
      <w:pPr>
        <w:rPr>
          <w:rFonts w:cs="Arial"/>
        </w:rPr>
      </w:pPr>
    </w:p>
    <w:p w14:paraId="085D6758" w14:textId="77777777" w:rsidR="001C5864" w:rsidRPr="0017445F" w:rsidRDefault="001C5864" w:rsidP="001C5864">
      <w:pPr>
        <w:pStyle w:val="RERequirement"/>
        <w:shd w:val="clear" w:color="auto" w:fill="F2F2F2" w:themeFill="background1" w:themeFillShade="F2"/>
      </w:pPr>
      <w:bookmarkStart w:id="198" w:name="_af87e25d5570db6d733bd3edab6d177e"/>
      <w:bookmarkEnd w:id="198"/>
      <w:r>
        <w:t xml:space="preserve"> DSM - Seat - Seat Right Extension - Axis Classification</w:t>
      </w:r>
    </w:p>
    <w:p w14:paraId="025262FB" w14:textId="77777777" w:rsidR="001C5864" w:rsidRDefault="001C5864" w:rsidP="001C5864">
      <w:pPr>
        <w:rPr>
          <w:rFonts w:cs="Arial"/>
        </w:rPr>
      </w:pPr>
      <w:r>
        <w:rPr>
          <w:rFonts w:cs="Arial"/>
        </w:rPr>
        <w:t>The DSM shall assign the Seat Right Extension axis an "Axis Classification" of "Rare".</w:t>
      </w:r>
    </w:p>
    <w:p w14:paraId="2DABD9A7" w14:textId="77777777" w:rsidR="001C5864" w:rsidRDefault="001C5864" w:rsidP="001C5864"/>
    <w:p w14:paraId="34C9A46D" w14:textId="77777777" w:rsidR="001C5864" w:rsidRPr="00287D2F" w:rsidRDefault="001C5864" w:rsidP="001C5864">
      <w:pPr>
        <w:rPr>
          <w:rFonts w:cs="Arial"/>
        </w:rPr>
      </w:pPr>
      <w:r>
        <w:rPr>
          <w:rFonts w:cs="Arial"/>
        </w:rPr>
        <w:t>Satisfied by</w:t>
      </w:r>
      <w:r w:rsidRPr="00287D2F">
        <w:rPr>
          <w:rFonts w:cs="Arial"/>
        </w:rPr>
        <w:t>:</w:t>
      </w:r>
    </w:p>
    <w:p w14:paraId="36B5C26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5EF332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48AE55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59205E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8D2A0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53A78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9C4C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E561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118952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23B6F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F16C6" w14:textId="77777777" w:rsidR="00E550DC" w:rsidRDefault="00E550DC"/>
        </w:tc>
      </w:tr>
      <w:tr w:rsidR="007A24FC" w:rsidRPr="00B3499B" w14:paraId="0738D1D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902D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DEF0F" w14:textId="77777777" w:rsidR="00E550DC" w:rsidRDefault="00E550DC"/>
        </w:tc>
      </w:tr>
      <w:tr w:rsidR="007A24FC" w:rsidRPr="00B3499B" w14:paraId="69DECB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6F23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6B19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A7117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5603D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F68C3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3344F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8F3A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6F05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CEB0FD" w14:textId="77777777" w:rsidR="00E550DC" w:rsidRDefault="00E550DC"/>
        </w:tc>
      </w:tr>
      <w:tr w:rsidR="007A24FC" w:rsidRPr="00B3499B" w14:paraId="0E2F77F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1853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01000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ACD0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97AF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FFAC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4466F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612F08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1ADF5B" w14:textId="187F7ADA" w:rsidR="007A24FC" w:rsidRPr="00B3499B" w:rsidRDefault="00D950AE" w:rsidP="009737DA">
            <w:pPr>
              <w:rPr>
                <w:rFonts w:cs="Arial"/>
                <w:bCs/>
                <w:color w:val="808080" w:themeColor="background1" w:themeShade="80"/>
                <w:sz w:val="16"/>
                <w:szCs w:val="14"/>
              </w:rPr>
            </w:pPr>
            <w:hyperlink r:id="rId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F7739B" w14:textId="6B3EBCF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1B016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A2C9A8" w14:textId="77777777" w:rsidR="007A24FC" w:rsidRDefault="007A24FC" w:rsidP="001C5864">
      <w:pPr>
        <w:rPr>
          <w:rFonts w:cs="Arial"/>
        </w:rPr>
      </w:pPr>
    </w:p>
    <w:p w14:paraId="431EFE9C" w14:textId="77777777" w:rsidR="0047267C" w:rsidRDefault="0047267C" w:rsidP="001C5864">
      <w:pPr>
        <w:rPr>
          <w:rFonts w:cs="Arial"/>
        </w:rPr>
      </w:pPr>
    </w:p>
    <w:p w14:paraId="171A7294" w14:textId="77777777" w:rsidR="001C5864" w:rsidRPr="0017445F" w:rsidRDefault="001C5864" w:rsidP="001C5864">
      <w:pPr>
        <w:pStyle w:val="RERequirement"/>
        <w:shd w:val="clear" w:color="auto" w:fill="F2F2F2" w:themeFill="background1" w:themeFillShade="F2"/>
      </w:pPr>
      <w:bookmarkStart w:id="199" w:name="_2e5e527fe33d028d6e7146cee6a2f8c6"/>
      <w:bookmarkEnd w:id="199"/>
      <w:r>
        <w:t xml:space="preserve"> DSM - Pedal - Pedal Near/Far - Functions</w:t>
      </w:r>
    </w:p>
    <w:p w14:paraId="6CAA4B50" w14:textId="77777777" w:rsidR="001C5864" w:rsidRDefault="001C5864" w:rsidP="001C5864">
      <w:pPr>
        <w:rPr>
          <w:rFonts w:cs="Arial"/>
        </w:rPr>
      </w:pPr>
      <w:r>
        <w:rPr>
          <w:rFonts w:cs="Arial"/>
        </w:rPr>
        <w:t>The DSM shall implement the following functions for the Pedal Near/Far axis:</w:t>
      </w:r>
    </w:p>
    <w:p w14:paraId="5C183B11" w14:textId="77777777" w:rsidR="001C5864" w:rsidRDefault="001C5864" w:rsidP="001C5864">
      <w:pPr>
        <w:rPr>
          <w:rFonts w:cs="Arial"/>
        </w:rPr>
      </w:pPr>
      <w:r>
        <w:rPr>
          <w:rFonts w:cs="Arial"/>
        </w:rPr>
        <w:t>Monitor Changes by User Input</w:t>
      </w:r>
    </w:p>
    <w:p w14:paraId="289ED085" w14:textId="77777777" w:rsidR="001C5864" w:rsidRDefault="001C5864" w:rsidP="001C5864">
      <w:pPr>
        <w:rPr>
          <w:rFonts w:cs="Arial"/>
        </w:rPr>
      </w:pPr>
      <w:r>
        <w:rPr>
          <w:rFonts w:cs="Arial"/>
        </w:rPr>
        <w:t>Classify Adjustment by User Input</w:t>
      </w:r>
    </w:p>
    <w:p w14:paraId="6FB253E2" w14:textId="77777777" w:rsidR="001C5864" w:rsidRDefault="001C5864" w:rsidP="001C5864">
      <w:pPr>
        <w:rPr>
          <w:rFonts w:cs="Arial"/>
        </w:rPr>
      </w:pPr>
      <w:r>
        <w:rPr>
          <w:rFonts w:cs="Arial"/>
        </w:rPr>
        <w:t>Clear Axis Adjustment Information</w:t>
      </w:r>
    </w:p>
    <w:p w14:paraId="2748EF94" w14:textId="77777777" w:rsidR="001C5864" w:rsidRDefault="001C5864" w:rsidP="001C5864"/>
    <w:p w14:paraId="341BB897" w14:textId="77777777" w:rsidR="001C5864" w:rsidRPr="00287D2F" w:rsidRDefault="001C5864" w:rsidP="001C5864">
      <w:pPr>
        <w:rPr>
          <w:rFonts w:cs="Arial"/>
        </w:rPr>
      </w:pPr>
      <w:r>
        <w:rPr>
          <w:rFonts w:cs="Arial"/>
        </w:rPr>
        <w:t>Satisfied by</w:t>
      </w:r>
      <w:r w:rsidRPr="00287D2F">
        <w:rPr>
          <w:rFonts w:cs="Arial"/>
        </w:rPr>
        <w:t>:</w:t>
      </w:r>
    </w:p>
    <w:p w14:paraId="268538B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FDCD53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5EC5C9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AAE82F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A832B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4257F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E38B4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62460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6BE786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07A85"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93C9F" w14:textId="77777777" w:rsidR="00E550DC" w:rsidRDefault="00E550DC"/>
        </w:tc>
      </w:tr>
      <w:tr w:rsidR="007A24FC" w:rsidRPr="00B3499B" w14:paraId="7F1DCF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AC3D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885B1" w14:textId="77777777" w:rsidR="00E550DC" w:rsidRDefault="00E550DC"/>
        </w:tc>
      </w:tr>
      <w:tr w:rsidR="007A24FC" w:rsidRPr="00B3499B" w14:paraId="4C57A9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C704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D005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5285D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61F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1726D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F6F9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818E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FCF6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B45D77" w14:textId="77777777" w:rsidR="00E550DC" w:rsidRDefault="00E550DC"/>
        </w:tc>
      </w:tr>
      <w:tr w:rsidR="007A24FC" w:rsidRPr="00B3499B" w14:paraId="5E4A5A9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EB4DE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1971F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6B82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451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7675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14F6B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D6F4C7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8354CF" w14:textId="13ED0959" w:rsidR="007A24FC" w:rsidRPr="00B3499B" w:rsidRDefault="00D950AE" w:rsidP="009737DA">
            <w:pPr>
              <w:rPr>
                <w:rFonts w:cs="Arial"/>
                <w:bCs/>
                <w:color w:val="808080" w:themeColor="background1" w:themeShade="80"/>
                <w:sz w:val="16"/>
                <w:szCs w:val="14"/>
              </w:rPr>
            </w:pPr>
            <w:hyperlink r:id="rId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597B3D" w14:textId="1770370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D9BE8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D60C29" w14:textId="77777777" w:rsidR="007A24FC" w:rsidRDefault="007A24FC" w:rsidP="001C5864">
      <w:pPr>
        <w:rPr>
          <w:rFonts w:cs="Arial"/>
        </w:rPr>
      </w:pPr>
    </w:p>
    <w:p w14:paraId="1B9D55F1" w14:textId="77777777" w:rsidR="0047267C" w:rsidRDefault="0047267C" w:rsidP="001C5864">
      <w:pPr>
        <w:rPr>
          <w:rFonts w:cs="Arial"/>
        </w:rPr>
      </w:pPr>
    </w:p>
    <w:p w14:paraId="7DF6B83E" w14:textId="77777777" w:rsidR="001C5864" w:rsidRPr="0017445F" w:rsidRDefault="001C5864" w:rsidP="001C5864">
      <w:pPr>
        <w:pStyle w:val="RERequirement"/>
        <w:shd w:val="clear" w:color="auto" w:fill="F2F2F2" w:themeFill="background1" w:themeFillShade="F2"/>
      </w:pPr>
      <w:bookmarkStart w:id="200" w:name="_628d856f5f1d0843cc2edc1e94dda6cb"/>
      <w:bookmarkEnd w:id="200"/>
      <w:r>
        <w:t xml:space="preserve"> DSM - Seat - Seat Back Lumbar - Seat Axis Sensor</w:t>
      </w:r>
    </w:p>
    <w:p w14:paraId="7D071D7A" w14:textId="77777777" w:rsidR="001C5864" w:rsidRDefault="001C5864" w:rsidP="001C5864">
      <w:pPr>
        <w:rPr>
          <w:rFonts w:cs="Arial"/>
        </w:rPr>
      </w:pPr>
      <w:r>
        <w:rPr>
          <w:rFonts w:cs="Arial"/>
        </w:rPr>
        <w:t>The DSM shall take on the role of Seat Axis Sensor for the Seat Back Lumbar axis.</w:t>
      </w:r>
    </w:p>
    <w:p w14:paraId="1502D45F" w14:textId="77777777" w:rsidR="001C5864" w:rsidRDefault="001C5864" w:rsidP="001C5864"/>
    <w:p w14:paraId="289A0E84" w14:textId="77777777" w:rsidR="001C5864" w:rsidRPr="00287D2F" w:rsidRDefault="001C5864" w:rsidP="001C5864">
      <w:pPr>
        <w:rPr>
          <w:rFonts w:cs="Arial"/>
        </w:rPr>
      </w:pPr>
      <w:r>
        <w:rPr>
          <w:rFonts w:cs="Arial"/>
        </w:rPr>
        <w:t>Satisfied by</w:t>
      </w:r>
      <w:r w:rsidRPr="00287D2F">
        <w:rPr>
          <w:rFonts w:cs="Arial"/>
        </w:rPr>
        <w:t>:</w:t>
      </w:r>
    </w:p>
    <w:p w14:paraId="392B94C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7F854D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CDA8F5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36F272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91BE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671C3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F028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FCCD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618594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9470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69B6D" w14:textId="77777777" w:rsidR="00E550DC" w:rsidRDefault="00E550DC"/>
        </w:tc>
      </w:tr>
      <w:tr w:rsidR="007A24FC" w:rsidRPr="00B3499B" w14:paraId="3B530E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1FAD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1771A" w14:textId="77777777" w:rsidR="00E550DC" w:rsidRDefault="00E550DC"/>
        </w:tc>
      </w:tr>
      <w:tr w:rsidR="007A24FC" w:rsidRPr="00B3499B" w14:paraId="03DA1A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3912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40D9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490DF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AA004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EF276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D333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34A8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0078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CE5729" w14:textId="77777777" w:rsidR="00E550DC" w:rsidRDefault="00E550DC"/>
        </w:tc>
      </w:tr>
      <w:tr w:rsidR="007A24FC" w:rsidRPr="00B3499B" w14:paraId="4EB255C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6AFE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863AF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18CE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7F62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0A12E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83E34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223AEB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91CEB2" w14:textId="279F1FCC" w:rsidR="007A24FC" w:rsidRPr="00B3499B" w:rsidRDefault="00D950AE" w:rsidP="009737DA">
            <w:pPr>
              <w:rPr>
                <w:rFonts w:cs="Arial"/>
                <w:bCs/>
                <w:color w:val="808080" w:themeColor="background1" w:themeShade="80"/>
                <w:sz w:val="16"/>
                <w:szCs w:val="14"/>
              </w:rPr>
            </w:pPr>
            <w:hyperlink r:id="rId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B351DD" w14:textId="125FDFF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5864E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F15553" w14:textId="77777777" w:rsidR="007A24FC" w:rsidRDefault="007A24FC" w:rsidP="001C5864">
      <w:pPr>
        <w:rPr>
          <w:rFonts w:cs="Arial"/>
        </w:rPr>
      </w:pPr>
    </w:p>
    <w:p w14:paraId="2E63449E" w14:textId="77777777" w:rsidR="0047267C" w:rsidRDefault="0047267C" w:rsidP="001C5864">
      <w:pPr>
        <w:rPr>
          <w:rFonts w:cs="Arial"/>
        </w:rPr>
      </w:pPr>
    </w:p>
    <w:p w14:paraId="314C37CB" w14:textId="77777777" w:rsidR="001C5864" w:rsidRPr="0017445F" w:rsidRDefault="001C5864" w:rsidP="001C5864">
      <w:pPr>
        <w:pStyle w:val="RERequirement"/>
        <w:shd w:val="clear" w:color="auto" w:fill="F2F2F2" w:themeFill="background1" w:themeFillShade="F2"/>
      </w:pPr>
      <w:bookmarkStart w:id="201" w:name="_311cb050e3c951eaf158eb2a381650e6"/>
      <w:bookmarkEnd w:id="201"/>
      <w:r>
        <w:t xml:space="preserve"> DSM - Seat - Seat Head Rest Up/Down - Axis Classification</w:t>
      </w:r>
    </w:p>
    <w:p w14:paraId="54052AC8" w14:textId="77777777" w:rsidR="001C5864" w:rsidRDefault="001C5864" w:rsidP="001C5864">
      <w:pPr>
        <w:rPr>
          <w:rFonts w:cs="Arial"/>
        </w:rPr>
      </w:pPr>
      <w:r>
        <w:rPr>
          <w:rFonts w:cs="Arial"/>
        </w:rPr>
        <w:t>The DSM shall assign the Seat Head Rest Up/Down axis an "Axis Classification" of "Rare".</w:t>
      </w:r>
    </w:p>
    <w:p w14:paraId="654711CC" w14:textId="77777777" w:rsidR="001C5864" w:rsidRDefault="001C5864" w:rsidP="001C5864"/>
    <w:p w14:paraId="7282A276" w14:textId="77777777" w:rsidR="001C5864" w:rsidRPr="00287D2F" w:rsidRDefault="001C5864" w:rsidP="001C5864">
      <w:pPr>
        <w:rPr>
          <w:rFonts w:cs="Arial"/>
        </w:rPr>
      </w:pPr>
      <w:r>
        <w:rPr>
          <w:rFonts w:cs="Arial"/>
        </w:rPr>
        <w:t>Satisfied by</w:t>
      </w:r>
      <w:r w:rsidRPr="00287D2F">
        <w:rPr>
          <w:rFonts w:cs="Arial"/>
        </w:rPr>
        <w:t>:</w:t>
      </w:r>
    </w:p>
    <w:p w14:paraId="189F838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A8592D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15FB9F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C7834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6E33D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DDFBD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0492F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6C27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632915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E68B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39CF4" w14:textId="77777777" w:rsidR="00E550DC" w:rsidRDefault="00E550DC"/>
        </w:tc>
      </w:tr>
      <w:tr w:rsidR="007A24FC" w:rsidRPr="00B3499B" w14:paraId="6F8E20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C80A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1906A" w14:textId="77777777" w:rsidR="00E550DC" w:rsidRDefault="00E550DC"/>
        </w:tc>
      </w:tr>
      <w:tr w:rsidR="007A24FC" w:rsidRPr="00B3499B" w14:paraId="05A286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C01A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7246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1B5B2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83DC2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A1929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09535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FC56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D4666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69EF95" w14:textId="77777777" w:rsidR="00E550DC" w:rsidRDefault="00E550DC"/>
        </w:tc>
      </w:tr>
      <w:tr w:rsidR="007A24FC" w:rsidRPr="00B3499B" w14:paraId="35AE171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2B57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D94BF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4D8A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7DA1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6FF1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6437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D7B0AD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B817A1" w14:textId="7143351C" w:rsidR="007A24FC" w:rsidRPr="00B3499B" w:rsidRDefault="00D950AE" w:rsidP="009737DA">
            <w:pPr>
              <w:rPr>
                <w:rFonts w:cs="Arial"/>
                <w:bCs/>
                <w:color w:val="808080" w:themeColor="background1" w:themeShade="80"/>
                <w:sz w:val="16"/>
                <w:szCs w:val="14"/>
              </w:rPr>
            </w:pPr>
            <w:hyperlink r:id="rId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6F72A0" w14:textId="70C81FF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8D36C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5AD94F" w14:textId="77777777" w:rsidR="007A24FC" w:rsidRDefault="007A24FC" w:rsidP="001C5864">
      <w:pPr>
        <w:rPr>
          <w:rFonts w:cs="Arial"/>
        </w:rPr>
      </w:pPr>
    </w:p>
    <w:p w14:paraId="2C4F55F6" w14:textId="77777777" w:rsidR="0047267C" w:rsidRDefault="0047267C" w:rsidP="001C5864">
      <w:pPr>
        <w:rPr>
          <w:rFonts w:cs="Arial"/>
        </w:rPr>
      </w:pPr>
    </w:p>
    <w:p w14:paraId="7AA182EC" w14:textId="77777777" w:rsidR="001C5864" w:rsidRPr="0017445F" w:rsidRDefault="001C5864" w:rsidP="001C5864">
      <w:pPr>
        <w:pStyle w:val="RERequirement"/>
        <w:shd w:val="clear" w:color="auto" w:fill="F2F2F2" w:themeFill="background1" w:themeFillShade="F2"/>
      </w:pPr>
      <w:bookmarkStart w:id="202" w:name="_2f909281aee135d4dae56990c14d9584"/>
      <w:bookmarkEnd w:id="202"/>
      <w:r>
        <w:t xml:space="preserve"> DSM - Clear Request signal</w:t>
      </w:r>
    </w:p>
    <w:p w14:paraId="21289FA8" w14:textId="77777777" w:rsidR="001C5864" w:rsidRDefault="001C5864" w:rsidP="001C5864">
      <w:pPr>
        <w:rPr>
          <w:rFonts w:cs="Arial"/>
        </w:rPr>
      </w:pPr>
      <w:r>
        <w:rPr>
          <w:rFonts w:cs="Arial"/>
        </w:rPr>
        <w:t>The DSM shall receive the logical signal "Clear Request" via the CAN signal "Memory_Cmd".</w:t>
      </w:r>
    </w:p>
    <w:p w14:paraId="2E81B6B1" w14:textId="77777777" w:rsidR="001C5864" w:rsidRDefault="001C5864" w:rsidP="001C5864"/>
    <w:p w14:paraId="414A62CB" w14:textId="77777777" w:rsidR="001C5864" w:rsidRPr="00287D2F" w:rsidRDefault="001C5864" w:rsidP="001C5864">
      <w:pPr>
        <w:rPr>
          <w:rFonts w:cs="Arial"/>
        </w:rPr>
      </w:pPr>
      <w:r>
        <w:rPr>
          <w:rFonts w:cs="Arial"/>
        </w:rPr>
        <w:t>Satisfied by</w:t>
      </w:r>
      <w:r w:rsidRPr="00287D2F">
        <w:rPr>
          <w:rFonts w:cs="Arial"/>
        </w:rPr>
        <w:t>:</w:t>
      </w:r>
    </w:p>
    <w:p w14:paraId="5DBCCBF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E9310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30B784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A9FC77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2B46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262D4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4A16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0156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Clear Request.</w:t>
            </w:r>
          </w:p>
        </w:tc>
      </w:tr>
      <w:tr w:rsidR="007A24FC" w:rsidRPr="00B3499B" w14:paraId="774BC2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CC2B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7635E" w14:textId="77777777" w:rsidR="00E550DC" w:rsidRDefault="00E550DC"/>
        </w:tc>
      </w:tr>
      <w:tr w:rsidR="007A24FC" w:rsidRPr="00B3499B" w14:paraId="5BB1D2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0295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EC67E" w14:textId="77777777" w:rsidR="00E550DC" w:rsidRDefault="00E550DC"/>
        </w:tc>
      </w:tr>
      <w:tr w:rsidR="007A24FC" w:rsidRPr="00B3499B" w14:paraId="00CFB7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35739"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96108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05F22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2872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92288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A3CC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9AD6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D2B7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B879B9" w14:textId="77777777" w:rsidR="00E550DC" w:rsidRDefault="00E550DC"/>
        </w:tc>
      </w:tr>
      <w:tr w:rsidR="007A24FC" w:rsidRPr="00B3499B" w14:paraId="47DC1DB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3E4D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CFF34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615D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F86A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8CC5E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1DD1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F9D0CD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6CC534" w14:textId="304D4B76" w:rsidR="007A24FC" w:rsidRPr="00B3499B" w:rsidRDefault="00D950AE" w:rsidP="009737DA">
            <w:pPr>
              <w:rPr>
                <w:rFonts w:cs="Arial"/>
                <w:bCs/>
                <w:color w:val="808080" w:themeColor="background1" w:themeShade="80"/>
                <w:sz w:val="16"/>
                <w:szCs w:val="14"/>
              </w:rPr>
            </w:pPr>
            <w:hyperlink r:id="rId6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D63FED" w14:textId="16CF0E8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5F070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0212D6" w14:textId="77777777" w:rsidR="007A24FC" w:rsidRDefault="007A24FC" w:rsidP="001C5864">
      <w:pPr>
        <w:rPr>
          <w:rFonts w:cs="Arial"/>
        </w:rPr>
      </w:pPr>
    </w:p>
    <w:p w14:paraId="75994BD8" w14:textId="77777777" w:rsidR="0047267C" w:rsidRDefault="0047267C" w:rsidP="001C5864">
      <w:pPr>
        <w:rPr>
          <w:rFonts w:cs="Arial"/>
        </w:rPr>
      </w:pPr>
    </w:p>
    <w:p w14:paraId="14FF8ED7" w14:textId="77777777" w:rsidR="001C5864" w:rsidRPr="0017445F" w:rsidRDefault="001C5864" w:rsidP="001C5864">
      <w:pPr>
        <w:pStyle w:val="RERequirement"/>
        <w:shd w:val="clear" w:color="auto" w:fill="F2F2F2" w:themeFill="background1" w:themeFillShade="F2"/>
      </w:pPr>
      <w:bookmarkStart w:id="203" w:name="_8ad8f0ce35ba0aaa3b7ec50da266ddb9"/>
      <w:bookmarkEnd w:id="203"/>
      <w:r>
        <w:t xml:space="preserve"> DSM - Seat - Seat Right Extension - Functions</w:t>
      </w:r>
    </w:p>
    <w:p w14:paraId="2B177AD7" w14:textId="77777777" w:rsidR="001C5864" w:rsidRDefault="001C5864" w:rsidP="001C5864">
      <w:pPr>
        <w:rPr>
          <w:rFonts w:cs="Arial"/>
        </w:rPr>
      </w:pPr>
      <w:r>
        <w:rPr>
          <w:rFonts w:cs="Arial"/>
        </w:rPr>
        <w:t>The DSM shall implement the following functions for the Seat Right Extension axis:</w:t>
      </w:r>
    </w:p>
    <w:p w14:paraId="3ED04E71" w14:textId="77777777" w:rsidR="001C5864" w:rsidRDefault="001C5864" w:rsidP="001C5864">
      <w:pPr>
        <w:rPr>
          <w:rFonts w:cs="Arial"/>
        </w:rPr>
      </w:pPr>
      <w:r>
        <w:rPr>
          <w:rFonts w:cs="Arial"/>
        </w:rPr>
        <w:t>Monitor Changes by User Input</w:t>
      </w:r>
    </w:p>
    <w:p w14:paraId="585E11B4" w14:textId="77777777" w:rsidR="001C5864" w:rsidRDefault="001C5864" w:rsidP="001C5864">
      <w:pPr>
        <w:rPr>
          <w:rFonts w:cs="Arial"/>
        </w:rPr>
      </w:pPr>
      <w:r>
        <w:rPr>
          <w:rFonts w:cs="Arial"/>
        </w:rPr>
        <w:t>Classify Adjustment by User Input</w:t>
      </w:r>
    </w:p>
    <w:p w14:paraId="2BD9F943" w14:textId="77777777" w:rsidR="001C5864" w:rsidRDefault="001C5864" w:rsidP="001C5864">
      <w:pPr>
        <w:rPr>
          <w:rFonts w:cs="Arial"/>
        </w:rPr>
      </w:pPr>
      <w:r>
        <w:rPr>
          <w:rFonts w:cs="Arial"/>
        </w:rPr>
        <w:t>Clear Axis Adjustment Information</w:t>
      </w:r>
    </w:p>
    <w:p w14:paraId="643C5521" w14:textId="77777777" w:rsidR="001C5864" w:rsidRDefault="001C5864" w:rsidP="001C5864"/>
    <w:p w14:paraId="799AD25D" w14:textId="77777777" w:rsidR="001C5864" w:rsidRPr="00287D2F" w:rsidRDefault="001C5864" w:rsidP="001C5864">
      <w:pPr>
        <w:rPr>
          <w:rFonts w:cs="Arial"/>
        </w:rPr>
      </w:pPr>
      <w:r>
        <w:rPr>
          <w:rFonts w:cs="Arial"/>
        </w:rPr>
        <w:t>Satisfied by</w:t>
      </w:r>
      <w:r w:rsidRPr="00287D2F">
        <w:rPr>
          <w:rFonts w:cs="Arial"/>
        </w:rPr>
        <w:t>:</w:t>
      </w:r>
    </w:p>
    <w:p w14:paraId="438531E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D7FE9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450113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7FEE59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B0998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4BACE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B0DB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9742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67BD7A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956F4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DB7FAB" w14:textId="77777777" w:rsidR="00E550DC" w:rsidRDefault="00E550DC"/>
        </w:tc>
      </w:tr>
      <w:tr w:rsidR="007A24FC" w:rsidRPr="00B3499B" w14:paraId="75D70E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E36A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3B86E" w14:textId="77777777" w:rsidR="00E550DC" w:rsidRDefault="00E550DC"/>
        </w:tc>
      </w:tr>
      <w:tr w:rsidR="007A24FC" w:rsidRPr="00B3499B" w14:paraId="2B949A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4986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8710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4F4C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065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9281A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F7544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9CBD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BEB8A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BD95C8" w14:textId="77777777" w:rsidR="00E550DC" w:rsidRDefault="00E550DC"/>
        </w:tc>
      </w:tr>
      <w:tr w:rsidR="007A24FC" w:rsidRPr="00B3499B" w14:paraId="0C483C6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4942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54BB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360B8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66759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BB143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03C92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EB32DA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42ECFA" w14:textId="38CEF729" w:rsidR="007A24FC" w:rsidRPr="00B3499B" w:rsidRDefault="00D950AE" w:rsidP="009737DA">
            <w:pPr>
              <w:rPr>
                <w:rFonts w:cs="Arial"/>
                <w:bCs/>
                <w:color w:val="808080" w:themeColor="background1" w:themeShade="80"/>
                <w:sz w:val="16"/>
                <w:szCs w:val="14"/>
              </w:rPr>
            </w:pPr>
            <w:hyperlink r:id="rId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8A0253" w14:textId="365DD3E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87D2E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EB46EB" w14:textId="77777777" w:rsidR="007A24FC" w:rsidRDefault="007A24FC" w:rsidP="001C5864">
      <w:pPr>
        <w:rPr>
          <w:rFonts w:cs="Arial"/>
        </w:rPr>
      </w:pPr>
    </w:p>
    <w:p w14:paraId="0F0C8AC1" w14:textId="77777777" w:rsidR="0047267C" w:rsidRDefault="0047267C" w:rsidP="001C5864">
      <w:pPr>
        <w:rPr>
          <w:rFonts w:cs="Arial"/>
        </w:rPr>
      </w:pPr>
    </w:p>
    <w:p w14:paraId="6F33B85F" w14:textId="77777777" w:rsidR="001C5864" w:rsidRPr="0017445F" w:rsidRDefault="001C5864" w:rsidP="001C5864">
      <w:pPr>
        <w:pStyle w:val="RERequirement"/>
        <w:shd w:val="clear" w:color="auto" w:fill="F2F2F2" w:themeFill="background1" w:themeFillShade="F2"/>
      </w:pPr>
      <w:bookmarkStart w:id="204" w:name="_a1c0bc935b9ac1c6fc0c8e43cb89c735"/>
      <w:bookmarkEnd w:id="204"/>
      <w:r>
        <w:t xml:space="preserve"> DSM - Pedal - Allocate Pedal Adjustment Repository</w:t>
      </w:r>
    </w:p>
    <w:p w14:paraId="2E34FF70" w14:textId="77777777" w:rsidR="001C5864" w:rsidRDefault="001C5864" w:rsidP="001C5864">
      <w:pPr>
        <w:rPr>
          <w:rFonts w:cs="Arial"/>
        </w:rPr>
      </w:pPr>
      <w:r>
        <w:rPr>
          <w:rFonts w:cs="Arial"/>
        </w:rPr>
        <w:t>The DSM shall allocate space for the Pedal Adjustment Repository.</w:t>
      </w:r>
    </w:p>
    <w:p w14:paraId="423826F5" w14:textId="77777777" w:rsidR="001C5864" w:rsidRDefault="001C5864" w:rsidP="001C5864"/>
    <w:p w14:paraId="7F3B527A" w14:textId="77777777" w:rsidR="001C5864" w:rsidRPr="00287D2F" w:rsidRDefault="001C5864" w:rsidP="001C5864">
      <w:pPr>
        <w:rPr>
          <w:rFonts w:cs="Arial"/>
        </w:rPr>
      </w:pPr>
      <w:r>
        <w:rPr>
          <w:rFonts w:cs="Arial"/>
        </w:rPr>
        <w:t>Satisfied by</w:t>
      </w:r>
      <w:r w:rsidRPr="00287D2F">
        <w:rPr>
          <w:rFonts w:cs="Arial"/>
        </w:rPr>
        <w:t>:</w:t>
      </w:r>
    </w:p>
    <w:p w14:paraId="21D80B7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83D3C9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04A043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92C939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913F0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2B44D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7C93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F6BB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allocate repository in DSM for pedal.</w:t>
            </w:r>
          </w:p>
        </w:tc>
      </w:tr>
      <w:tr w:rsidR="007A24FC" w:rsidRPr="00B3499B" w14:paraId="606EF3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18C6A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8C15D" w14:textId="77777777" w:rsidR="00E550DC" w:rsidRDefault="00E550DC"/>
        </w:tc>
      </w:tr>
      <w:tr w:rsidR="007A24FC" w:rsidRPr="00B3499B" w14:paraId="02EB23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DE3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9A3B8B" w14:textId="77777777" w:rsidR="00E550DC" w:rsidRDefault="00E550DC"/>
        </w:tc>
      </w:tr>
      <w:tr w:rsidR="007A24FC" w:rsidRPr="00B3499B" w14:paraId="4E9EA4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173D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556D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D2851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48F2F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66C72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37FF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015B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7F080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3742C" w14:textId="77777777" w:rsidR="00E550DC" w:rsidRDefault="00E550DC"/>
        </w:tc>
      </w:tr>
      <w:tr w:rsidR="007A24FC" w:rsidRPr="00B3499B" w14:paraId="59BC477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3F8F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F2DB8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CD09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BF99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E2040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2081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84A6AD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0FAC61" w14:textId="7E5F0B44" w:rsidR="007A24FC" w:rsidRPr="00B3499B" w:rsidRDefault="00D950AE" w:rsidP="009737DA">
            <w:pPr>
              <w:rPr>
                <w:rFonts w:cs="Arial"/>
                <w:bCs/>
                <w:color w:val="808080" w:themeColor="background1" w:themeShade="80"/>
                <w:sz w:val="16"/>
                <w:szCs w:val="14"/>
              </w:rPr>
            </w:pPr>
            <w:hyperlink r:id="rId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54C587" w14:textId="4FA6E09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2AA00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9F261D9" w14:textId="77777777" w:rsidR="007A24FC" w:rsidRDefault="007A24FC" w:rsidP="001C5864">
      <w:pPr>
        <w:rPr>
          <w:rFonts w:cs="Arial"/>
        </w:rPr>
      </w:pPr>
    </w:p>
    <w:p w14:paraId="52A09933" w14:textId="77777777" w:rsidR="0047267C" w:rsidRDefault="0047267C" w:rsidP="001C5864">
      <w:pPr>
        <w:rPr>
          <w:rFonts w:cs="Arial"/>
        </w:rPr>
      </w:pPr>
    </w:p>
    <w:p w14:paraId="76220B6C" w14:textId="77777777" w:rsidR="001C5864" w:rsidRPr="0017445F" w:rsidRDefault="001C5864" w:rsidP="001C5864">
      <w:pPr>
        <w:pStyle w:val="RERequirement"/>
        <w:shd w:val="clear" w:color="auto" w:fill="F2F2F2" w:themeFill="background1" w:themeFillShade="F2"/>
      </w:pPr>
      <w:bookmarkStart w:id="205" w:name="_896efbc50e8be786662db0f3cf6dbd92"/>
      <w:bookmarkEnd w:id="205"/>
      <w:r>
        <w:t xml:space="preserve"> DSM - Seat - Seat Up/Down Track - Seat Axis Sensor</w:t>
      </w:r>
    </w:p>
    <w:p w14:paraId="131D1C88" w14:textId="77777777" w:rsidR="001C5864" w:rsidRDefault="001C5864" w:rsidP="001C5864">
      <w:pPr>
        <w:rPr>
          <w:rFonts w:cs="Arial"/>
        </w:rPr>
      </w:pPr>
      <w:r>
        <w:rPr>
          <w:rFonts w:cs="Arial"/>
        </w:rPr>
        <w:t>The DSM shall take on the role of Seat Axis Sensor for the Seat Up/Down Track axis.</w:t>
      </w:r>
    </w:p>
    <w:p w14:paraId="5EDC4F44" w14:textId="77777777" w:rsidR="001C5864" w:rsidRDefault="001C5864" w:rsidP="001C5864"/>
    <w:p w14:paraId="44D9D6F1" w14:textId="77777777" w:rsidR="001C5864" w:rsidRPr="00287D2F" w:rsidRDefault="001C5864" w:rsidP="001C5864">
      <w:pPr>
        <w:rPr>
          <w:rFonts w:cs="Arial"/>
        </w:rPr>
      </w:pPr>
      <w:r>
        <w:rPr>
          <w:rFonts w:cs="Arial"/>
        </w:rPr>
        <w:t>Satisfied by</w:t>
      </w:r>
      <w:r w:rsidRPr="00287D2F">
        <w:rPr>
          <w:rFonts w:cs="Arial"/>
        </w:rPr>
        <w:t>:</w:t>
      </w:r>
    </w:p>
    <w:p w14:paraId="7417C35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EAD36F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621BC0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1071BF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382C4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03F99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8EF2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C9BB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607FAE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FC6AD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C5543" w14:textId="77777777" w:rsidR="00E550DC" w:rsidRDefault="00E550DC"/>
        </w:tc>
      </w:tr>
      <w:tr w:rsidR="007A24FC" w:rsidRPr="00B3499B" w14:paraId="6418F9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68DCC"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A7A78" w14:textId="77777777" w:rsidR="00E550DC" w:rsidRDefault="00E550DC"/>
        </w:tc>
      </w:tr>
      <w:tr w:rsidR="007A24FC" w:rsidRPr="00B3499B" w14:paraId="3C802A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FEEA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3C06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C8342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85EA7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2243C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F0F93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5CE2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12B53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BDD86A" w14:textId="77777777" w:rsidR="00E550DC" w:rsidRDefault="00E550DC"/>
        </w:tc>
      </w:tr>
      <w:tr w:rsidR="007A24FC" w:rsidRPr="00B3499B" w14:paraId="188FFAC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25DE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4971E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3CF6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7D76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EFDE2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2AD7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8D4ADF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957ACA" w14:textId="39E7E3FE" w:rsidR="007A24FC" w:rsidRPr="00B3499B" w:rsidRDefault="00D950AE" w:rsidP="009737DA">
            <w:pPr>
              <w:rPr>
                <w:rFonts w:cs="Arial"/>
                <w:bCs/>
                <w:color w:val="808080" w:themeColor="background1" w:themeShade="80"/>
                <w:sz w:val="16"/>
                <w:szCs w:val="14"/>
              </w:rPr>
            </w:pPr>
            <w:hyperlink r:id="rId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947BF1" w14:textId="26F1E6C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6376E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23C6B5" w14:textId="77777777" w:rsidR="007A24FC" w:rsidRDefault="007A24FC" w:rsidP="001C5864">
      <w:pPr>
        <w:rPr>
          <w:rFonts w:cs="Arial"/>
        </w:rPr>
      </w:pPr>
    </w:p>
    <w:p w14:paraId="618AFAFF" w14:textId="77777777" w:rsidR="0047267C" w:rsidRDefault="0047267C" w:rsidP="001C5864">
      <w:pPr>
        <w:rPr>
          <w:rFonts w:cs="Arial"/>
        </w:rPr>
      </w:pPr>
    </w:p>
    <w:p w14:paraId="2BCC028C" w14:textId="77777777" w:rsidR="001C5864" w:rsidRPr="0017445F" w:rsidRDefault="001C5864" w:rsidP="001C5864">
      <w:pPr>
        <w:pStyle w:val="RERequirement"/>
        <w:shd w:val="clear" w:color="auto" w:fill="F2F2F2" w:themeFill="background1" w:themeFillShade="F2"/>
      </w:pPr>
      <w:bookmarkStart w:id="206" w:name="_04da33d3a1bf03a7b9ba4bf783b71485"/>
      <w:bookmarkEnd w:id="206"/>
      <w:r>
        <w:t xml:space="preserve"> DSM - Pedal - Pedal Near/Far - Axis Classification</w:t>
      </w:r>
    </w:p>
    <w:p w14:paraId="4C8A7CA4" w14:textId="77777777" w:rsidR="001C5864" w:rsidRDefault="001C5864" w:rsidP="001C5864">
      <w:pPr>
        <w:rPr>
          <w:rFonts w:cs="Arial"/>
        </w:rPr>
      </w:pPr>
      <w:r>
        <w:rPr>
          <w:rFonts w:cs="Arial"/>
        </w:rPr>
        <w:t>The DSM shall assign the Pedal Near/Far axis an "Axis Classification" of "Rare".</w:t>
      </w:r>
    </w:p>
    <w:p w14:paraId="77DC79DD" w14:textId="77777777" w:rsidR="001C5864" w:rsidRDefault="001C5864" w:rsidP="001C5864"/>
    <w:p w14:paraId="603C0EC4" w14:textId="77777777" w:rsidR="001C5864" w:rsidRPr="00287D2F" w:rsidRDefault="001C5864" w:rsidP="001C5864">
      <w:pPr>
        <w:rPr>
          <w:rFonts w:cs="Arial"/>
        </w:rPr>
      </w:pPr>
      <w:r>
        <w:rPr>
          <w:rFonts w:cs="Arial"/>
        </w:rPr>
        <w:t>Satisfied by</w:t>
      </w:r>
      <w:r w:rsidRPr="00287D2F">
        <w:rPr>
          <w:rFonts w:cs="Arial"/>
        </w:rPr>
        <w:t>:</w:t>
      </w:r>
    </w:p>
    <w:p w14:paraId="7B0F5C3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75213E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2D2886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AA2286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C8423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FA976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4D62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77A3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4D8124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73F1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B6291" w14:textId="77777777" w:rsidR="00E550DC" w:rsidRDefault="00E550DC"/>
        </w:tc>
      </w:tr>
      <w:tr w:rsidR="007A24FC" w:rsidRPr="00B3499B" w14:paraId="7F1A67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FE1B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39DD3" w14:textId="77777777" w:rsidR="00E550DC" w:rsidRDefault="00E550DC"/>
        </w:tc>
      </w:tr>
      <w:tr w:rsidR="007A24FC" w:rsidRPr="00B3499B" w14:paraId="490ABC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F7CA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EC83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30DB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F2008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10F48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A2CA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00B3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7A085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E5AD3" w14:textId="77777777" w:rsidR="00E550DC" w:rsidRDefault="00E550DC"/>
        </w:tc>
      </w:tr>
      <w:tr w:rsidR="007A24FC" w:rsidRPr="00B3499B" w14:paraId="084DEB3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5BC1B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23641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2D12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DF4C2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9D68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27C8C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1C6DFD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462315" w14:textId="678272E2" w:rsidR="007A24FC" w:rsidRPr="00B3499B" w:rsidRDefault="00D950AE" w:rsidP="009737DA">
            <w:pPr>
              <w:rPr>
                <w:rFonts w:cs="Arial"/>
                <w:bCs/>
                <w:color w:val="808080" w:themeColor="background1" w:themeShade="80"/>
                <w:sz w:val="16"/>
                <w:szCs w:val="14"/>
              </w:rPr>
            </w:pPr>
            <w:hyperlink r:id="rId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BC9EA5" w14:textId="09A9468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1ED46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86EB76" w14:textId="77777777" w:rsidR="007A24FC" w:rsidRDefault="007A24FC" w:rsidP="001C5864">
      <w:pPr>
        <w:rPr>
          <w:rFonts w:cs="Arial"/>
        </w:rPr>
      </w:pPr>
    </w:p>
    <w:p w14:paraId="5404077A" w14:textId="77777777" w:rsidR="0047267C" w:rsidRDefault="0047267C" w:rsidP="001C5864">
      <w:pPr>
        <w:rPr>
          <w:rFonts w:cs="Arial"/>
        </w:rPr>
      </w:pPr>
    </w:p>
    <w:p w14:paraId="399FA5AB" w14:textId="77777777" w:rsidR="001C5864" w:rsidRPr="0017445F" w:rsidRDefault="001C5864" w:rsidP="001C5864">
      <w:pPr>
        <w:pStyle w:val="RERequirement"/>
        <w:shd w:val="clear" w:color="auto" w:fill="F2F2F2" w:themeFill="background1" w:themeFillShade="F2"/>
      </w:pPr>
      <w:bookmarkStart w:id="207" w:name="_f4f7f5cada49191367e834f6b583d689"/>
      <w:bookmarkEnd w:id="207"/>
      <w:r>
        <w:t xml:space="preserve"> DSM - Steering Wheel - Wheel Tilt Up/Down - Steering Wheel Axis Controller</w:t>
      </w:r>
    </w:p>
    <w:p w14:paraId="3CA35C80" w14:textId="77777777" w:rsidR="001C5864" w:rsidRDefault="001C5864" w:rsidP="001C5864">
      <w:pPr>
        <w:rPr>
          <w:rFonts w:cs="Arial"/>
        </w:rPr>
      </w:pPr>
      <w:r>
        <w:rPr>
          <w:rFonts w:cs="Arial"/>
        </w:rPr>
        <w:t>The DSM shall take on the role of Steering Wheel Axis Controller for the Wheel Tilt Up/Down axis.</w:t>
      </w:r>
    </w:p>
    <w:p w14:paraId="622069FF" w14:textId="77777777" w:rsidR="001C5864" w:rsidRDefault="001C5864" w:rsidP="001C5864"/>
    <w:p w14:paraId="108F5121" w14:textId="77777777" w:rsidR="001C5864" w:rsidRPr="00287D2F" w:rsidRDefault="001C5864" w:rsidP="001C5864">
      <w:pPr>
        <w:rPr>
          <w:rFonts w:cs="Arial"/>
        </w:rPr>
      </w:pPr>
      <w:r>
        <w:rPr>
          <w:rFonts w:cs="Arial"/>
        </w:rPr>
        <w:t>Satisfied by</w:t>
      </w:r>
      <w:r w:rsidRPr="00287D2F">
        <w:rPr>
          <w:rFonts w:cs="Arial"/>
        </w:rPr>
        <w:t>:</w:t>
      </w:r>
    </w:p>
    <w:p w14:paraId="65280B4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C453D5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74E31C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887F6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97C7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88B91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8D5A2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8770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380072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5B9CA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65325" w14:textId="77777777" w:rsidR="00E550DC" w:rsidRDefault="00E550DC"/>
        </w:tc>
      </w:tr>
      <w:tr w:rsidR="007A24FC" w:rsidRPr="00B3499B" w14:paraId="58CA92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4651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713AD" w14:textId="77777777" w:rsidR="00E550DC" w:rsidRDefault="00E550DC"/>
        </w:tc>
      </w:tr>
      <w:tr w:rsidR="007A24FC" w:rsidRPr="00B3499B" w14:paraId="2D9028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15A5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3516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56FD9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4B588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C968D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29BE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48FD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FF70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D507BD" w14:textId="77777777" w:rsidR="00E550DC" w:rsidRDefault="00E550DC"/>
        </w:tc>
      </w:tr>
      <w:tr w:rsidR="007A24FC" w:rsidRPr="00B3499B" w14:paraId="0DB322E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3A37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2E77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7AFC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FE56E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59BDC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D35D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7E5D8B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4E6304" w14:textId="36C90528" w:rsidR="007A24FC" w:rsidRPr="00B3499B" w:rsidRDefault="00D950AE" w:rsidP="009737DA">
            <w:pPr>
              <w:rPr>
                <w:rFonts w:cs="Arial"/>
                <w:bCs/>
                <w:color w:val="808080" w:themeColor="background1" w:themeShade="80"/>
                <w:sz w:val="16"/>
                <w:szCs w:val="14"/>
              </w:rPr>
            </w:pPr>
            <w:hyperlink r:id="rId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9504A" w14:textId="0296683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CA1DC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B730DC" w14:textId="77777777" w:rsidR="007A24FC" w:rsidRDefault="007A24FC" w:rsidP="001C5864">
      <w:pPr>
        <w:rPr>
          <w:rFonts w:cs="Arial"/>
        </w:rPr>
      </w:pPr>
    </w:p>
    <w:p w14:paraId="19DA15A1" w14:textId="77777777" w:rsidR="0047267C" w:rsidRDefault="0047267C" w:rsidP="001C5864">
      <w:pPr>
        <w:rPr>
          <w:rFonts w:cs="Arial"/>
        </w:rPr>
      </w:pPr>
    </w:p>
    <w:p w14:paraId="5E7C93AF" w14:textId="77777777" w:rsidR="001C5864" w:rsidRPr="0017445F" w:rsidRDefault="001C5864" w:rsidP="001C5864">
      <w:pPr>
        <w:pStyle w:val="RERequirement"/>
        <w:shd w:val="clear" w:color="auto" w:fill="F2F2F2" w:themeFill="background1" w:themeFillShade="F2"/>
      </w:pPr>
      <w:bookmarkStart w:id="208" w:name="_85d418874f667e4674e0a0b1e25cab41"/>
      <w:bookmarkEnd w:id="208"/>
      <w:r>
        <w:t xml:space="preserve"> DSM - Seat - Seat Up/Down Track - Functions</w:t>
      </w:r>
    </w:p>
    <w:p w14:paraId="6C3A8460" w14:textId="77777777" w:rsidR="001C5864" w:rsidRDefault="001C5864" w:rsidP="001C5864">
      <w:pPr>
        <w:rPr>
          <w:rFonts w:cs="Arial"/>
        </w:rPr>
      </w:pPr>
      <w:r>
        <w:rPr>
          <w:rFonts w:cs="Arial"/>
        </w:rPr>
        <w:t>The DSM shall implement the following functions for the Seat Up/Down Track axis:</w:t>
      </w:r>
    </w:p>
    <w:p w14:paraId="1BF554FB" w14:textId="77777777" w:rsidR="001C5864" w:rsidRDefault="001C5864" w:rsidP="001C5864">
      <w:pPr>
        <w:rPr>
          <w:rFonts w:cs="Arial"/>
        </w:rPr>
      </w:pPr>
      <w:r>
        <w:rPr>
          <w:rFonts w:cs="Arial"/>
        </w:rPr>
        <w:t>Monitor Changes by Threshold</w:t>
      </w:r>
    </w:p>
    <w:p w14:paraId="2DC9EFA3" w14:textId="77777777" w:rsidR="001C5864" w:rsidRDefault="001C5864" w:rsidP="001C5864">
      <w:pPr>
        <w:rPr>
          <w:rFonts w:cs="Arial"/>
        </w:rPr>
      </w:pPr>
      <w:r>
        <w:rPr>
          <w:rFonts w:cs="Arial"/>
        </w:rPr>
        <w:t>Request Positions</w:t>
      </w:r>
    </w:p>
    <w:p w14:paraId="36FAFA83" w14:textId="77777777" w:rsidR="001C5864" w:rsidRDefault="001C5864" w:rsidP="001C5864">
      <w:pPr>
        <w:rPr>
          <w:rFonts w:cs="Arial"/>
        </w:rPr>
      </w:pPr>
      <w:r>
        <w:rPr>
          <w:rFonts w:cs="Arial"/>
        </w:rPr>
        <w:t>Check Processing Ability</w:t>
      </w:r>
    </w:p>
    <w:p w14:paraId="55693334" w14:textId="77777777" w:rsidR="001C5864" w:rsidRDefault="001C5864" w:rsidP="001C5864">
      <w:pPr>
        <w:rPr>
          <w:rFonts w:cs="Arial"/>
        </w:rPr>
      </w:pPr>
      <w:r>
        <w:rPr>
          <w:rFonts w:cs="Arial"/>
        </w:rPr>
        <w:t>Generate Adjustment Difference</w:t>
      </w:r>
    </w:p>
    <w:p w14:paraId="3FDE33E6" w14:textId="77777777" w:rsidR="001C5864" w:rsidRDefault="001C5864" w:rsidP="001C5864">
      <w:pPr>
        <w:rPr>
          <w:rFonts w:cs="Arial"/>
        </w:rPr>
      </w:pPr>
      <w:r>
        <w:rPr>
          <w:rFonts w:cs="Arial"/>
        </w:rPr>
        <w:t>Classify Adjustment by Threshold</w:t>
      </w:r>
    </w:p>
    <w:p w14:paraId="4A79C882" w14:textId="77777777" w:rsidR="001C5864" w:rsidRDefault="001C5864" w:rsidP="001C5864">
      <w:pPr>
        <w:rPr>
          <w:rFonts w:cs="Arial"/>
        </w:rPr>
      </w:pPr>
      <w:r>
        <w:rPr>
          <w:rFonts w:cs="Arial"/>
        </w:rPr>
        <w:t>Clear Axis Adjustment Information</w:t>
      </w:r>
    </w:p>
    <w:p w14:paraId="3D0E07C8" w14:textId="77777777" w:rsidR="001C5864" w:rsidRDefault="001C5864" w:rsidP="001C5864"/>
    <w:p w14:paraId="5E4D545A" w14:textId="77777777" w:rsidR="001C5864" w:rsidRPr="00287D2F" w:rsidRDefault="001C5864" w:rsidP="001C5864">
      <w:pPr>
        <w:rPr>
          <w:rFonts w:cs="Arial"/>
        </w:rPr>
      </w:pPr>
      <w:r>
        <w:rPr>
          <w:rFonts w:cs="Arial"/>
        </w:rPr>
        <w:t>Satisfied by</w:t>
      </w:r>
      <w:r w:rsidRPr="00287D2F">
        <w:rPr>
          <w:rFonts w:cs="Arial"/>
        </w:rPr>
        <w:t>:</w:t>
      </w:r>
    </w:p>
    <w:p w14:paraId="57A9F29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DCC41E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00A0E5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63AE4F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D5195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97735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6FC6C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AA13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637893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5DF1A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DC62E" w14:textId="77777777" w:rsidR="00E550DC" w:rsidRDefault="00E550DC"/>
        </w:tc>
      </w:tr>
      <w:tr w:rsidR="007A24FC" w:rsidRPr="00B3499B" w14:paraId="01333D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AF1AD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67DC2" w14:textId="77777777" w:rsidR="00E550DC" w:rsidRDefault="00E550DC"/>
        </w:tc>
      </w:tr>
      <w:tr w:rsidR="007A24FC" w:rsidRPr="00B3499B" w14:paraId="2266DB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7DF5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0635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80490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7D6A6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455AD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051C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E96C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8B862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60D37" w14:textId="77777777" w:rsidR="00E550DC" w:rsidRDefault="00E550DC"/>
        </w:tc>
      </w:tr>
      <w:tr w:rsidR="007A24FC" w:rsidRPr="00B3499B" w14:paraId="4BD374C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662C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6789B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C253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BF3F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5A12E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951F0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C45066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34DDF4" w14:textId="1FF9E2F2" w:rsidR="007A24FC" w:rsidRPr="00B3499B" w:rsidRDefault="00D950AE" w:rsidP="009737DA">
            <w:pPr>
              <w:rPr>
                <w:rFonts w:cs="Arial"/>
                <w:bCs/>
                <w:color w:val="808080" w:themeColor="background1" w:themeShade="80"/>
                <w:sz w:val="16"/>
                <w:szCs w:val="14"/>
              </w:rPr>
            </w:pPr>
            <w:hyperlink r:id="rId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338853" w14:textId="0ACFAE7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0191D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146035" w14:textId="77777777" w:rsidR="007A24FC" w:rsidRDefault="007A24FC" w:rsidP="001C5864">
      <w:pPr>
        <w:rPr>
          <w:rFonts w:cs="Arial"/>
        </w:rPr>
      </w:pPr>
    </w:p>
    <w:p w14:paraId="5BBBBE93" w14:textId="77777777" w:rsidR="0047267C" w:rsidRDefault="0047267C" w:rsidP="001C5864">
      <w:pPr>
        <w:rPr>
          <w:rFonts w:cs="Arial"/>
        </w:rPr>
      </w:pPr>
    </w:p>
    <w:p w14:paraId="4C8AE7C4" w14:textId="77777777" w:rsidR="001C5864" w:rsidRPr="0017445F" w:rsidRDefault="001C5864" w:rsidP="001C5864">
      <w:pPr>
        <w:pStyle w:val="RERequirement"/>
        <w:shd w:val="clear" w:color="auto" w:fill="F2F2F2" w:themeFill="background1" w:themeFillShade="F2"/>
      </w:pPr>
      <w:bookmarkStart w:id="209" w:name="_104873830b1787fab21ab4631684adef"/>
      <w:bookmarkEnd w:id="209"/>
      <w:r>
        <w:t xml:space="preserve"> DSM - Steering Wheel - Wheel Tilt Up/Down - Generic Adjustment</w:t>
      </w:r>
    </w:p>
    <w:p w14:paraId="07EA264B" w14:textId="77777777" w:rsidR="001C5864" w:rsidRDefault="001C5864" w:rsidP="001C5864">
      <w:pPr>
        <w:rPr>
          <w:rFonts w:cs="Arial"/>
        </w:rPr>
      </w:pPr>
      <w:r>
        <w:rPr>
          <w:rFonts w:cs="Arial"/>
        </w:rPr>
        <w:t>The DSM shall assign the "Generic Adjustment" output of the Classify Adjustment by Threshold function to the signal "Wheel Tilt Up/Down Adjustment" for the Wheel Tilt Up/Down axis.</w:t>
      </w:r>
    </w:p>
    <w:p w14:paraId="3CCBC7CA" w14:textId="77777777" w:rsidR="001C5864" w:rsidRDefault="001C5864" w:rsidP="001C5864"/>
    <w:p w14:paraId="70BC613A" w14:textId="77777777" w:rsidR="001C5864" w:rsidRPr="00287D2F" w:rsidRDefault="001C5864" w:rsidP="001C5864">
      <w:pPr>
        <w:rPr>
          <w:rFonts w:cs="Arial"/>
        </w:rPr>
      </w:pPr>
      <w:r>
        <w:rPr>
          <w:rFonts w:cs="Arial"/>
        </w:rPr>
        <w:t>Satisfied by</w:t>
      </w:r>
      <w:r w:rsidRPr="00287D2F">
        <w:rPr>
          <w:rFonts w:cs="Arial"/>
        </w:rPr>
        <w:t>:</w:t>
      </w:r>
    </w:p>
    <w:p w14:paraId="05EAEDE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B565E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A12FE1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C336B6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ABD5B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D9872D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C540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FF21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517253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A8B4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F0A14" w14:textId="77777777" w:rsidR="00E550DC" w:rsidRDefault="00E550DC"/>
        </w:tc>
      </w:tr>
      <w:tr w:rsidR="007A24FC" w:rsidRPr="00B3499B" w14:paraId="4825FF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8F0E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3E53E9" w14:textId="77777777" w:rsidR="00E550DC" w:rsidRDefault="00E550DC"/>
        </w:tc>
      </w:tr>
      <w:tr w:rsidR="007A24FC" w:rsidRPr="00B3499B" w14:paraId="669B87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5A28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97F7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CEC4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70272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83C3D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0419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0550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CAE96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68D18F" w14:textId="77777777" w:rsidR="00E550DC" w:rsidRDefault="00E550DC"/>
        </w:tc>
      </w:tr>
      <w:tr w:rsidR="007A24FC" w:rsidRPr="00B3499B" w14:paraId="71067F5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03EC9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97753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792A4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6E6F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E6718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E614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476CFF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50F0D3" w14:textId="3C0C447E" w:rsidR="007A24FC" w:rsidRPr="00B3499B" w:rsidRDefault="00D950AE" w:rsidP="009737DA">
            <w:pPr>
              <w:rPr>
                <w:rFonts w:cs="Arial"/>
                <w:bCs/>
                <w:color w:val="808080" w:themeColor="background1" w:themeShade="80"/>
                <w:sz w:val="16"/>
                <w:szCs w:val="14"/>
              </w:rPr>
            </w:pPr>
            <w:hyperlink r:id="rId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3380A1" w14:textId="619B939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DA804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154A31" w14:textId="77777777" w:rsidR="007A24FC" w:rsidRDefault="007A24FC" w:rsidP="001C5864">
      <w:pPr>
        <w:rPr>
          <w:rFonts w:cs="Arial"/>
        </w:rPr>
      </w:pPr>
    </w:p>
    <w:p w14:paraId="74CBFF42" w14:textId="77777777" w:rsidR="0047267C" w:rsidRDefault="0047267C" w:rsidP="001C5864">
      <w:pPr>
        <w:rPr>
          <w:rFonts w:cs="Arial"/>
        </w:rPr>
      </w:pPr>
    </w:p>
    <w:p w14:paraId="510C6F6D" w14:textId="77777777" w:rsidR="001C5864" w:rsidRPr="0017445F" w:rsidRDefault="001C5864" w:rsidP="001C5864">
      <w:pPr>
        <w:pStyle w:val="RERequirement"/>
        <w:shd w:val="clear" w:color="auto" w:fill="F2F2F2" w:themeFill="background1" w:themeFillShade="F2"/>
      </w:pPr>
      <w:bookmarkStart w:id="210" w:name="_a4de4a7cf44a555e67f75fd64887e2dd"/>
      <w:bookmarkEnd w:id="210"/>
      <w:r>
        <w:t xml:space="preserve"> DSM - Steering Wheel - Wheel Tilt Up/Down - Steering Wheel Axis Sensor</w:t>
      </w:r>
    </w:p>
    <w:p w14:paraId="651B8A87" w14:textId="77777777" w:rsidR="001C5864" w:rsidRDefault="001C5864" w:rsidP="001C5864">
      <w:pPr>
        <w:rPr>
          <w:rFonts w:cs="Arial"/>
        </w:rPr>
      </w:pPr>
      <w:r>
        <w:rPr>
          <w:rFonts w:cs="Arial"/>
        </w:rPr>
        <w:t>The DSM shall take on the role of Steering Wheel Axis Sensor for the Wheel Tilt Up/Down axis.</w:t>
      </w:r>
    </w:p>
    <w:p w14:paraId="6C9E4664" w14:textId="77777777" w:rsidR="001C5864" w:rsidRDefault="001C5864" w:rsidP="001C5864"/>
    <w:p w14:paraId="0EFF5302" w14:textId="77777777" w:rsidR="001C5864" w:rsidRPr="00287D2F" w:rsidRDefault="001C5864" w:rsidP="001C5864">
      <w:pPr>
        <w:rPr>
          <w:rFonts w:cs="Arial"/>
        </w:rPr>
      </w:pPr>
      <w:r>
        <w:rPr>
          <w:rFonts w:cs="Arial"/>
        </w:rPr>
        <w:t>Satisfied by</w:t>
      </w:r>
      <w:r w:rsidRPr="00287D2F">
        <w:rPr>
          <w:rFonts w:cs="Arial"/>
        </w:rPr>
        <w:t>:</w:t>
      </w:r>
    </w:p>
    <w:p w14:paraId="74201DC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F2297D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D289A7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BB03BA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B261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8F554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D81E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E88D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2AA3EC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B2319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5B529" w14:textId="77777777" w:rsidR="00E550DC" w:rsidRDefault="00E550DC"/>
        </w:tc>
      </w:tr>
      <w:tr w:rsidR="007A24FC" w:rsidRPr="00B3499B" w14:paraId="0D0FFD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B093F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94A31" w14:textId="77777777" w:rsidR="00E550DC" w:rsidRDefault="00E550DC"/>
        </w:tc>
      </w:tr>
      <w:tr w:rsidR="007A24FC" w:rsidRPr="00B3499B" w14:paraId="694C2B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FF30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BF57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93C0F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5EF0E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013CE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D04E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2C0E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E0333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19AD22" w14:textId="77777777" w:rsidR="00E550DC" w:rsidRDefault="00E550DC"/>
        </w:tc>
      </w:tr>
      <w:tr w:rsidR="007A24FC" w:rsidRPr="00B3499B" w14:paraId="66ACEC2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CC32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3838F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D33B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6D0B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214B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424DB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F22D6E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ED741C" w14:textId="3680336C" w:rsidR="007A24FC" w:rsidRPr="00B3499B" w:rsidRDefault="00D950AE" w:rsidP="009737DA">
            <w:pPr>
              <w:rPr>
                <w:rFonts w:cs="Arial"/>
                <w:bCs/>
                <w:color w:val="808080" w:themeColor="background1" w:themeShade="80"/>
                <w:sz w:val="16"/>
                <w:szCs w:val="14"/>
              </w:rPr>
            </w:pPr>
            <w:hyperlink r:id="rId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8C1004" w14:textId="2F94854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4F4BF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9BBD14" w14:textId="77777777" w:rsidR="007A24FC" w:rsidRDefault="007A24FC" w:rsidP="001C5864">
      <w:pPr>
        <w:rPr>
          <w:rFonts w:cs="Arial"/>
        </w:rPr>
      </w:pPr>
    </w:p>
    <w:p w14:paraId="0FB17B97" w14:textId="77777777" w:rsidR="0047267C" w:rsidRDefault="0047267C" w:rsidP="001C5864">
      <w:pPr>
        <w:rPr>
          <w:rFonts w:cs="Arial"/>
        </w:rPr>
      </w:pPr>
    </w:p>
    <w:p w14:paraId="26DF02BC" w14:textId="77777777" w:rsidR="001C5864" w:rsidRPr="0017445F" w:rsidRDefault="001C5864" w:rsidP="001C5864">
      <w:pPr>
        <w:pStyle w:val="RERequirement"/>
        <w:shd w:val="clear" w:color="auto" w:fill="F2F2F2" w:themeFill="background1" w:themeFillShade="F2"/>
      </w:pPr>
      <w:bookmarkStart w:id="211" w:name="_be0800bd189d9953439d39f077582a02"/>
      <w:bookmarkEnd w:id="211"/>
      <w:r>
        <w:t xml:space="preserve"> DSM - Seat - Seat Right Extension - Seat Axis Controller</w:t>
      </w:r>
    </w:p>
    <w:p w14:paraId="5478A696" w14:textId="77777777" w:rsidR="001C5864" w:rsidRDefault="001C5864" w:rsidP="001C5864">
      <w:pPr>
        <w:rPr>
          <w:rFonts w:cs="Arial"/>
        </w:rPr>
      </w:pPr>
      <w:r>
        <w:rPr>
          <w:rFonts w:cs="Arial"/>
        </w:rPr>
        <w:t>The DSM shall take on the role of Seat Axis Controller for the Seat Right Extension axis.</w:t>
      </w:r>
    </w:p>
    <w:p w14:paraId="339B9C7D" w14:textId="77777777" w:rsidR="001C5864" w:rsidRDefault="001C5864" w:rsidP="001C5864"/>
    <w:p w14:paraId="73CF32A3" w14:textId="77777777" w:rsidR="001C5864" w:rsidRPr="00287D2F" w:rsidRDefault="001C5864" w:rsidP="001C5864">
      <w:pPr>
        <w:rPr>
          <w:rFonts w:cs="Arial"/>
        </w:rPr>
      </w:pPr>
      <w:r>
        <w:rPr>
          <w:rFonts w:cs="Arial"/>
        </w:rPr>
        <w:t>Satisfied by</w:t>
      </w:r>
      <w:r w:rsidRPr="00287D2F">
        <w:rPr>
          <w:rFonts w:cs="Arial"/>
        </w:rPr>
        <w:t>:</w:t>
      </w:r>
    </w:p>
    <w:p w14:paraId="6ED67F2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5D85F8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8D54A4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D54209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8E90C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4668C6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7330F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9A9E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082603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86DD4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4949D" w14:textId="77777777" w:rsidR="00E550DC" w:rsidRDefault="00E550DC"/>
        </w:tc>
      </w:tr>
      <w:tr w:rsidR="007A24FC" w:rsidRPr="00B3499B" w14:paraId="5D9D58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E318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DEA2C" w14:textId="77777777" w:rsidR="00E550DC" w:rsidRDefault="00E550DC"/>
        </w:tc>
      </w:tr>
      <w:tr w:rsidR="007A24FC" w:rsidRPr="00B3499B" w14:paraId="078C0C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246C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276A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3F5C7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CAC24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4F3D5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6EF9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192A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C4BA2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258889" w14:textId="77777777" w:rsidR="00E550DC" w:rsidRDefault="00E550DC"/>
        </w:tc>
      </w:tr>
      <w:tr w:rsidR="007A24FC" w:rsidRPr="00B3499B" w14:paraId="09D4099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4820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DC445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5BD1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A47B0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1029F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59B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97EE15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8173C0" w14:textId="558C9E64" w:rsidR="007A24FC" w:rsidRPr="00B3499B" w:rsidRDefault="00D950AE" w:rsidP="009737DA">
            <w:pPr>
              <w:rPr>
                <w:rFonts w:cs="Arial"/>
                <w:bCs/>
                <w:color w:val="808080" w:themeColor="background1" w:themeShade="80"/>
                <w:sz w:val="16"/>
                <w:szCs w:val="14"/>
              </w:rPr>
            </w:pPr>
            <w:hyperlink r:id="rId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424A91" w14:textId="41DFC5C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3370E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9708B8" w14:textId="77777777" w:rsidR="007A24FC" w:rsidRDefault="007A24FC" w:rsidP="001C5864">
      <w:pPr>
        <w:rPr>
          <w:rFonts w:cs="Arial"/>
        </w:rPr>
      </w:pPr>
    </w:p>
    <w:p w14:paraId="24362D1F" w14:textId="77777777" w:rsidR="0047267C" w:rsidRDefault="0047267C" w:rsidP="001C5864">
      <w:pPr>
        <w:rPr>
          <w:rFonts w:cs="Arial"/>
        </w:rPr>
      </w:pPr>
    </w:p>
    <w:p w14:paraId="4D6DD388" w14:textId="77777777" w:rsidR="001C5864" w:rsidRPr="0017445F" w:rsidRDefault="001C5864" w:rsidP="001C5864">
      <w:pPr>
        <w:pStyle w:val="RERequirement"/>
        <w:shd w:val="clear" w:color="auto" w:fill="F2F2F2" w:themeFill="background1" w:themeFillShade="F2"/>
      </w:pPr>
      <w:bookmarkStart w:id="212" w:name="_71e2fabf53e3f55399cb4bbbe71d3193"/>
      <w:bookmarkEnd w:id="212"/>
      <w:r>
        <w:t xml:space="preserve"> DSM - Seat - Allocate Seat Adjustment Repository</w:t>
      </w:r>
    </w:p>
    <w:p w14:paraId="0958D702" w14:textId="77777777" w:rsidR="001C5864" w:rsidRDefault="001C5864" w:rsidP="001C5864">
      <w:pPr>
        <w:rPr>
          <w:rFonts w:cs="Arial"/>
        </w:rPr>
      </w:pPr>
      <w:r>
        <w:rPr>
          <w:rFonts w:cs="Arial"/>
        </w:rPr>
        <w:t>The DSM shall allocate space for the Seat Adjustment Repository.</w:t>
      </w:r>
    </w:p>
    <w:p w14:paraId="303D2FF5" w14:textId="77777777" w:rsidR="001C5864" w:rsidRDefault="001C5864" w:rsidP="001C5864"/>
    <w:p w14:paraId="3665A7BD" w14:textId="77777777" w:rsidR="001C5864" w:rsidRPr="00287D2F" w:rsidRDefault="001C5864" w:rsidP="001C5864">
      <w:pPr>
        <w:rPr>
          <w:rFonts w:cs="Arial"/>
        </w:rPr>
      </w:pPr>
      <w:r>
        <w:rPr>
          <w:rFonts w:cs="Arial"/>
        </w:rPr>
        <w:t>Satisfied by</w:t>
      </w:r>
      <w:r w:rsidRPr="00287D2F">
        <w:rPr>
          <w:rFonts w:cs="Arial"/>
        </w:rPr>
        <w:t>:</w:t>
      </w:r>
    </w:p>
    <w:p w14:paraId="74E0E06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20E2BC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4B2797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5A624D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9992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632D7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E14A7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28DB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allocate repository in DSM for seat.</w:t>
            </w:r>
          </w:p>
        </w:tc>
      </w:tr>
      <w:tr w:rsidR="007A24FC" w:rsidRPr="00B3499B" w14:paraId="37FB8A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70210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EE7B3" w14:textId="77777777" w:rsidR="00E550DC" w:rsidRDefault="00E550DC"/>
        </w:tc>
      </w:tr>
      <w:tr w:rsidR="007A24FC" w:rsidRPr="00B3499B" w14:paraId="4C3F7F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4081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6E36C" w14:textId="77777777" w:rsidR="00E550DC" w:rsidRDefault="00E550DC"/>
        </w:tc>
      </w:tr>
      <w:tr w:rsidR="007A24FC" w:rsidRPr="00B3499B" w14:paraId="59B89A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18BF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6495F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DB21B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AA422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0F4DF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10B87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1FDA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EDE27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16ACED" w14:textId="77777777" w:rsidR="00E550DC" w:rsidRDefault="00E550DC"/>
        </w:tc>
      </w:tr>
      <w:tr w:rsidR="007A24FC" w:rsidRPr="00B3499B" w14:paraId="287391D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3F938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0AF19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E20D8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D192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AE0C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FE3CE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AA12C7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AE7463" w14:textId="04EF96F7" w:rsidR="007A24FC" w:rsidRPr="00B3499B" w:rsidRDefault="00D950AE" w:rsidP="009737DA">
            <w:pPr>
              <w:rPr>
                <w:rFonts w:cs="Arial"/>
                <w:bCs/>
                <w:color w:val="808080" w:themeColor="background1" w:themeShade="80"/>
                <w:sz w:val="16"/>
                <w:szCs w:val="14"/>
              </w:rPr>
            </w:pPr>
            <w:hyperlink r:id="rId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B3FC43" w14:textId="49FCEFC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E191C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32E602" w14:textId="77777777" w:rsidR="007A24FC" w:rsidRDefault="007A24FC" w:rsidP="001C5864">
      <w:pPr>
        <w:rPr>
          <w:rFonts w:cs="Arial"/>
        </w:rPr>
      </w:pPr>
    </w:p>
    <w:p w14:paraId="0FAEB757" w14:textId="77777777" w:rsidR="0047267C" w:rsidRDefault="0047267C" w:rsidP="001C5864">
      <w:pPr>
        <w:rPr>
          <w:rFonts w:cs="Arial"/>
        </w:rPr>
      </w:pPr>
    </w:p>
    <w:p w14:paraId="3CBC4B90" w14:textId="77777777" w:rsidR="001C5864" w:rsidRPr="0017445F" w:rsidRDefault="001C5864" w:rsidP="001C5864">
      <w:pPr>
        <w:pStyle w:val="RERequirement"/>
        <w:shd w:val="clear" w:color="auto" w:fill="F2F2F2" w:themeFill="background1" w:themeFillShade="F2"/>
      </w:pPr>
      <w:bookmarkStart w:id="213" w:name="_c8eb2f7d8c7323bef05d304916ed0533"/>
      <w:bookmarkEnd w:id="213"/>
      <w:r>
        <w:t xml:space="preserve"> DSM - Seat - Seat Right Extension - Adjustment ID</w:t>
      </w:r>
    </w:p>
    <w:p w14:paraId="1EABADAE" w14:textId="77777777" w:rsidR="001C5864" w:rsidRDefault="001C5864" w:rsidP="001C5864">
      <w:pPr>
        <w:rPr>
          <w:rFonts w:cs="Arial"/>
        </w:rPr>
      </w:pPr>
      <w:r>
        <w:rPr>
          <w:rFonts w:cs="Arial"/>
        </w:rPr>
        <w:t>The DSM shall assign the Seat Right Extension axis an "Adjustment ID" of 5.</w:t>
      </w:r>
    </w:p>
    <w:p w14:paraId="3B32A1EF" w14:textId="77777777" w:rsidR="001C5864" w:rsidRDefault="001C5864" w:rsidP="001C5864"/>
    <w:p w14:paraId="207B30BB" w14:textId="77777777" w:rsidR="001C5864" w:rsidRPr="00287D2F" w:rsidRDefault="001C5864" w:rsidP="001C5864">
      <w:pPr>
        <w:rPr>
          <w:rFonts w:cs="Arial"/>
        </w:rPr>
      </w:pPr>
      <w:r>
        <w:rPr>
          <w:rFonts w:cs="Arial"/>
        </w:rPr>
        <w:t>Satisfied by</w:t>
      </w:r>
      <w:r w:rsidRPr="00287D2F">
        <w:rPr>
          <w:rFonts w:cs="Arial"/>
        </w:rPr>
        <w:t>:</w:t>
      </w:r>
    </w:p>
    <w:p w14:paraId="310946C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BED40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7C1BA7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62251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1AE22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8F8C3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4DA8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B0A00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57AC3C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F483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1FF4F" w14:textId="77777777" w:rsidR="00E550DC" w:rsidRDefault="00E550DC"/>
        </w:tc>
      </w:tr>
      <w:tr w:rsidR="007A24FC" w:rsidRPr="00B3499B" w14:paraId="02238E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928EE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80CC1E" w14:textId="77777777" w:rsidR="00E550DC" w:rsidRDefault="00E550DC"/>
        </w:tc>
      </w:tr>
      <w:tr w:rsidR="007A24FC" w:rsidRPr="00B3499B" w14:paraId="76D475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C3BF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59EC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18B7D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51AFD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D1A84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5A1E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20AE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8A81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455D57" w14:textId="77777777" w:rsidR="00E550DC" w:rsidRDefault="00E550DC"/>
        </w:tc>
      </w:tr>
      <w:tr w:rsidR="007A24FC" w:rsidRPr="00B3499B" w14:paraId="6E7467E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4908C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E334C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C98C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CCB2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A62F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4A39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DC1D58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C26ABA" w14:textId="34C626A7" w:rsidR="007A24FC" w:rsidRPr="00B3499B" w:rsidRDefault="00D950AE" w:rsidP="009737DA">
            <w:pPr>
              <w:rPr>
                <w:rFonts w:cs="Arial"/>
                <w:bCs/>
                <w:color w:val="808080" w:themeColor="background1" w:themeShade="80"/>
                <w:sz w:val="16"/>
                <w:szCs w:val="14"/>
              </w:rPr>
            </w:pPr>
            <w:hyperlink r:id="rId7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50D66" w14:textId="24244A3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00C3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296852" w14:textId="77777777" w:rsidR="007A24FC" w:rsidRDefault="007A24FC" w:rsidP="001C5864">
      <w:pPr>
        <w:rPr>
          <w:rFonts w:cs="Arial"/>
        </w:rPr>
      </w:pPr>
    </w:p>
    <w:p w14:paraId="0F93E856" w14:textId="77777777" w:rsidR="0047267C" w:rsidRDefault="0047267C" w:rsidP="001C5864">
      <w:pPr>
        <w:rPr>
          <w:rFonts w:cs="Arial"/>
        </w:rPr>
      </w:pPr>
    </w:p>
    <w:p w14:paraId="3844D6DA" w14:textId="77777777" w:rsidR="001C5864" w:rsidRPr="0017445F" w:rsidRDefault="001C5864" w:rsidP="001C5864">
      <w:pPr>
        <w:pStyle w:val="RERequirement"/>
        <w:shd w:val="clear" w:color="auto" w:fill="F2F2F2" w:themeFill="background1" w:themeFillShade="F2"/>
      </w:pPr>
      <w:bookmarkStart w:id="214" w:name="_089ae4ce2a4b3428a1dac5a76c145a21"/>
      <w:bookmarkEnd w:id="214"/>
      <w:r>
        <w:t xml:space="preserve"> DSM - Seat - Seat Head Rest Up/Down - User Input Classify Parameter</w:t>
      </w:r>
    </w:p>
    <w:p w14:paraId="43F33818" w14:textId="77777777" w:rsidR="001C5864" w:rsidRDefault="001C5864" w:rsidP="001C5864">
      <w:pPr>
        <w:rPr>
          <w:rFonts w:cs="Arial"/>
        </w:rPr>
      </w:pPr>
      <w:r>
        <w:rPr>
          <w:rFonts w:cs="Arial"/>
        </w:rPr>
        <w:t>The DSM shall assign the Seat Head Rest Up/Down axis a "User Input Classify Parameter" of "Minor".</w:t>
      </w:r>
    </w:p>
    <w:p w14:paraId="64BBD4D2" w14:textId="77777777" w:rsidR="001C5864" w:rsidRDefault="001C5864" w:rsidP="001C5864"/>
    <w:p w14:paraId="14E06FE8" w14:textId="77777777" w:rsidR="001C5864" w:rsidRPr="00287D2F" w:rsidRDefault="001C5864" w:rsidP="001C5864">
      <w:pPr>
        <w:rPr>
          <w:rFonts w:cs="Arial"/>
        </w:rPr>
      </w:pPr>
      <w:r>
        <w:rPr>
          <w:rFonts w:cs="Arial"/>
        </w:rPr>
        <w:t>Satisfied by</w:t>
      </w:r>
      <w:r w:rsidRPr="00287D2F">
        <w:rPr>
          <w:rFonts w:cs="Arial"/>
        </w:rPr>
        <w:t>:</w:t>
      </w:r>
    </w:p>
    <w:p w14:paraId="0131D52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FCBD42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99777F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6DE818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3591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52870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1C09A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AA73C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76A688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76D570"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725EC" w14:textId="77777777" w:rsidR="00E550DC" w:rsidRDefault="00E550DC"/>
        </w:tc>
      </w:tr>
      <w:tr w:rsidR="007A24FC" w:rsidRPr="00B3499B" w14:paraId="2CBA07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F986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7663D" w14:textId="77777777" w:rsidR="00E550DC" w:rsidRDefault="00E550DC"/>
        </w:tc>
      </w:tr>
      <w:tr w:rsidR="007A24FC" w:rsidRPr="00B3499B" w14:paraId="04B7CC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EB56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3276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4CAB8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5C80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FFDDE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D7B4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E594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13215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F35483" w14:textId="77777777" w:rsidR="00E550DC" w:rsidRDefault="00E550DC"/>
        </w:tc>
      </w:tr>
      <w:tr w:rsidR="007A24FC" w:rsidRPr="00B3499B" w14:paraId="09E6910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7A90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FBF7E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2905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84CA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B042A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F916A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4F3412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56B89E" w14:textId="3A8EDC52" w:rsidR="007A24FC" w:rsidRPr="00B3499B" w:rsidRDefault="00D950AE" w:rsidP="009737DA">
            <w:pPr>
              <w:rPr>
                <w:rFonts w:cs="Arial"/>
                <w:bCs/>
                <w:color w:val="808080" w:themeColor="background1" w:themeShade="80"/>
                <w:sz w:val="16"/>
                <w:szCs w:val="14"/>
              </w:rPr>
            </w:pPr>
            <w:hyperlink r:id="rId7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F58800" w14:textId="5EDE193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6F328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1797FC" w14:textId="77777777" w:rsidR="007A24FC" w:rsidRDefault="007A24FC" w:rsidP="001C5864">
      <w:pPr>
        <w:rPr>
          <w:rFonts w:cs="Arial"/>
        </w:rPr>
      </w:pPr>
    </w:p>
    <w:p w14:paraId="4B2E936F" w14:textId="77777777" w:rsidR="0047267C" w:rsidRDefault="0047267C" w:rsidP="001C5864">
      <w:pPr>
        <w:rPr>
          <w:rFonts w:cs="Arial"/>
        </w:rPr>
      </w:pPr>
    </w:p>
    <w:p w14:paraId="54DAF0F3" w14:textId="77777777" w:rsidR="001C5864" w:rsidRPr="0017445F" w:rsidRDefault="001C5864" w:rsidP="001C5864">
      <w:pPr>
        <w:pStyle w:val="RERequirement"/>
        <w:shd w:val="clear" w:color="auto" w:fill="F2F2F2" w:themeFill="background1" w:themeFillShade="F2"/>
      </w:pPr>
      <w:bookmarkStart w:id="215" w:name="_39c7e3a6e065cdae03380aa91e929d19"/>
      <w:bookmarkEnd w:id="215"/>
      <w:r>
        <w:t xml:space="preserve"> DSM - Steering Wheel - Steering Wheel Adjustment Repository - Data</w:t>
      </w:r>
    </w:p>
    <w:p w14:paraId="6E5A7C22" w14:textId="77777777" w:rsidR="001C5864" w:rsidRDefault="001C5864" w:rsidP="001C5864">
      <w:pPr>
        <w:rPr>
          <w:rFonts w:cs="Arial"/>
        </w:rPr>
      </w:pPr>
      <w:r>
        <w:rPr>
          <w:rFonts w:cs="Arial"/>
        </w:rPr>
        <w:t>The DSM shall allocate space in the Steering Wheel Adjustment Repository for the following values:</w:t>
      </w:r>
    </w:p>
    <w:p w14:paraId="205906BC" w14:textId="77777777" w:rsidR="001C5864" w:rsidRDefault="001C5864" w:rsidP="001C5864">
      <w:pPr>
        <w:rPr>
          <w:rFonts w:cs="Arial"/>
        </w:rPr>
      </w:pPr>
      <w:r>
        <w:rPr>
          <w:rFonts w:cs="Arial"/>
        </w:rPr>
        <w:t>"Wheel Tilt Up/Down Adjustment"</w:t>
      </w:r>
    </w:p>
    <w:p w14:paraId="126420CF" w14:textId="77777777" w:rsidR="001C5864" w:rsidRDefault="001C5864" w:rsidP="001C5864">
      <w:pPr>
        <w:rPr>
          <w:rFonts w:cs="Arial"/>
        </w:rPr>
      </w:pPr>
      <w:r>
        <w:rPr>
          <w:rFonts w:cs="Arial"/>
        </w:rPr>
        <w:t>"Wheel Tele-In/Tele-Out Adjustment"</w:t>
      </w:r>
    </w:p>
    <w:p w14:paraId="264B55C1" w14:textId="77777777" w:rsidR="001C5864" w:rsidRDefault="001C5864" w:rsidP="001C5864"/>
    <w:p w14:paraId="33259B90" w14:textId="77777777" w:rsidR="001C5864" w:rsidRPr="00287D2F" w:rsidRDefault="001C5864" w:rsidP="001C5864">
      <w:pPr>
        <w:rPr>
          <w:rFonts w:cs="Arial"/>
        </w:rPr>
      </w:pPr>
      <w:r>
        <w:rPr>
          <w:rFonts w:cs="Arial"/>
        </w:rPr>
        <w:t>Satisfied by</w:t>
      </w:r>
      <w:r w:rsidRPr="00287D2F">
        <w:rPr>
          <w:rFonts w:cs="Arial"/>
        </w:rPr>
        <w:t>:</w:t>
      </w:r>
    </w:p>
    <w:p w14:paraId="44CDC3F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4E3E71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6247F8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EF2FB1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DE7D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D4232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987E9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D7F1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space in the repository.</w:t>
            </w:r>
          </w:p>
        </w:tc>
      </w:tr>
      <w:tr w:rsidR="007A24FC" w:rsidRPr="00B3499B" w14:paraId="7F0048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C518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18821" w14:textId="77777777" w:rsidR="00E550DC" w:rsidRDefault="00E550DC"/>
        </w:tc>
      </w:tr>
      <w:tr w:rsidR="007A24FC" w:rsidRPr="00B3499B" w14:paraId="2282D5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EFA8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D44BD" w14:textId="77777777" w:rsidR="00E550DC" w:rsidRDefault="00E550DC"/>
        </w:tc>
      </w:tr>
      <w:tr w:rsidR="007A24FC" w:rsidRPr="00B3499B" w14:paraId="0277E6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A92E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3573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6630B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671AB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692F7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7DE1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FF9D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4083A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074948" w14:textId="77777777" w:rsidR="00E550DC" w:rsidRDefault="00E550DC"/>
        </w:tc>
      </w:tr>
      <w:tr w:rsidR="007A24FC" w:rsidRPr="00B3499B" w14:paraId="5C7F9B4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35256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E8D40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B1B3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F0AEF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749E8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F2A3B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E66203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7550BC" w14:textId="42DA7DAA" w:rsidR="007A24FC" w:rsidRPr="00B3499B" w:rsidRDefault="00D950AE" w:rsidP="009737DA">
            <w:pPr>
              <w:rPr>
                <w:rFonts w:cs="Arial"/>
                <w:bCs/>
                <w:color w:val="808080" w:themeColor="background1" w:themeShade="80"/>
                <w:sz w:val="16"/>
                <w:szCs w:val="14"/>
              </w:rPr>
            </w:pPr>
            <w:hyperlink r:id="rId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A6F085" w14:textId="6CAE04A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660F5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EFBC7F" w14:textId="77777777" w:rsidR="007A24FC" w:rsidRDefault="007A24FC" w:rsidP="001C5864">
      <w:pPr>
        <w:rPr>
          <w:rFonts w:cs="Arial"/>
        </w:rPr>
      </w:pPr>
    </w:p>
    <w:p w14:paraId="0E1F230A" w14:textId="77777777" w:rsidR="0047267C" w:rsidRDefault="0047267C" w:rsidP="001C5864">
      <w:pPr>
        <w:rPr>
          <w:rFonts w:cs="Arial"/>
        </w:rPr>
      </w:pPr>
    </w:p>
    <w:p w14:paraId="5B8FF45F" w14:textId="77777777" w:rsidR="001C5864" w:rsidRPr="0017445F" w:rsidRDefault="001C5864" w:rsidP="001C5864">
      <w:pPr>
        <w:pStyle w:val="RERequirement"/>
        <w:shd w:val="clear" w:color="auto" w:fill="F2F2F2" w:themeFill="background1" w:themeFillShade="F2"/>
      </w:pPr>
      <w:bookmarkStart w:id="216" w:name="_699c702932590c3e6b8442fcd1ad3416"/>
      <w:bookmarkEnd w:id="216"/>
      <w:r>
        <w:t xml:space="preserve"> DSM - Seat - Seat Adjustment Repository - Data</w:t>
      </w:r>
    </w:p>
    <w:p w14:paraId="3C9ED420" w14:textId="77777777" w:rsidR="001C5864" w:rsidRDefault="001C5864" w:rsidP="001C5864">
      <w:pPr>
        <w:rPr>
          <w:rFonts w:cs="Arial"/>
        </w:rPr>
      </w:pPr>
      <w:r>
        <w:rPr>
          <w:rFonts w:cs="Arial"/>
        </w:rPr>
        <w:t>The DSM shall allocate space in the Seat Adjustment Repository for the following values:</w:t>
      </w:r>
    </w:p>
    <w:p w14:paraId="343CB3E1" w14:textId="77777777" w:rsidR="001C5864" w:rsidRDefault="001C5864" w:rsidP="001C5864">
      <w:pPr>
        <w:rPr>
          <w:rFonts w:cs="Arial"/>
        </w:rPr>
      </w:pPr>
      <w:r>
        <w:rPr>
          <w:rFonts w:cs="Arial"/>
        </w:rPr>
        <w:t>"Seat Fore/Aft Track Adjustment"</w:t>
      </w:r>
    </w:p>
    <w:p w14:paraId="17CD99EE" w14:textId="77777777" w:rsidR="001C5864" w:rsidRDefault="001C5864" w:rsidP="001C5864">
      <w:pPr>
        <w:rPr>
          <w:rFonts w:cs="Arial"/>
        </w:rPr>
      </w:pPr>
      <w:r>
        <w:rPr>
          <w:rFonts w:cs="Arial"/>
        </w:rPr>
        <w:t>"Seat Up/Down Track Adjustment"</w:t>
      </w:r>
    </w:p>
    <w:p w14:paraId="4596F51C" w14:textId="77777777" w:rsidR="001C5864" w:rsidRDefault="001C5864" w:rsidP="001C5864">
      <w:pPr>
        <w:rPr>
          <w:rFonts w:cs="Arial"/>
        </w:rPr>
      </w:pPr>
      <w:r>
        <w:rPr>
          <w:rFonts w:cs="Arial"/>
        </w:rPr>
        <w:t>"Seat Tilt Track Adjustment"</w:t>
      </w:r>
    </w:p>
    <w:p w14:paraId="4B460F1C" w14:textId="77777777" w:rsidR="001C5864" w:rsidRDefault="001C5864" w:rsidP="001C5864">
      <w:pPr>
        <w:rPr>
          <w:rFonts w:cs="Arial"/>
        </w:rPr>
      </w:pPr>
      <w:r>
        <w:rPr>
          <w:rFonts w:cs="Arial"/>
        </w:rPr>
        <w:t>"Seat Left Extension Adjustment"</w:t>
      </w:r>
    </w:p>
    <w:p w14:paraId="59BE7A24" w14:textId="77777777" w:rsidR="001C5864" w:rsidRDefault="001C5864" w:rsidP="001C5864">
      <w:pPr>
        <w:rPr>
          <w:rFonts w:cs="Arial"/>
        </w:rPr>
      </w:pPr>
      <w:r>
        <w:rPr>
          <w:rFonts w:cs="Arial"/>
        </w:rPr>
        <w:t>"Seat Right Extension Adjustment"</w:t>
      </w:r>
    </w:p>
    <w:p w14:paraId="7B60902A" w14:textId="77777777" w:rsidR="001C5864" w:rsidRDefault="001C5864" w:rsidP="001C5864">
      <w:pPr>
        <w:rPr>
          <w:rFonts w:cs="Arial"/>
        </w:rPr>
      </w:pPr>
      <w:r>
        <w:rPr>
          <w:rFonts w:cs="Arial"/>
        </w:rPr>
        <w:t>"Seat Back Recline Adjustment"</w:t>
      </w:r>
    </w:p>
    <w:p w14:paraId="42879A56" w14:textId="77777777" w:rsidR="001C5864" w:rsidRDefault="001C5864" w:rsidP="001C5864">
      <w:pPr>
        <w:rPr>
          <w:rFonts w:cs="Arial"/>
        </w:rPr>
      </w:pPr>
      <w:r>
        <w:rPr>
          <w:rFonts w:cs="Arial"/>
        </w:rPr>
        <w:t>"Seat Back Upper Pivot Adjustment"</w:t>
      </w:r>
    </w:p>
    <w:p w14:paraId="6738B17A" w14:textId="77777777" w:rsidR="001C5864" w:rsidRDefault="001C5864" w:rsidP="001C5864">
      <w:pPr>
        <w:rPr>
          <w:rFonts w:cs="Arial"/>
        </w:rPr>
      </w:pPr>
      <w:r>
        <w:rPr>
          <w:rFonts w:cs="Arial"/>
        </w:rPr>
        <w:t>"Seat Head Rest Fore/Aft Adjustment"</w:t>
      </w:r>
    </w:p>
    <w:p w14:paraId="04FD862B" w14:textId="77777777" w:rsidR="001C5864" w:rsidRDefault="001C5864" w:rsidP="001C5864">
      <w:pPr>
        <w:rPr>
          <w:rFonts w:cs="Arial"/>
        </w:rPr>
      </w:pPr>
      <w:r>
        <w:rPr>
          <w:rFonts w:cs="Arial"/>
        </w:rPr>
        <w:t>"Seat Head Rest Up/Down Adjustment"</w:t>
      </w:r>
    </w:p>
    <w:p w14:paraId="0D10C1DE" w14:textId="77777777" w:rsidR="001C5864" w:rsidRDefault="001C5864" w:rsidP="001C5864">
      <w:pPr>
        <w:rPr>
          <w:rFonts w:cs="Arial"/>
        </w:rPr>
      </w:pPr>
      <w:r>
        <w:rPr>
          <w:rFonts w:cs="Arial"/>
        </w:rPr>
        <w:t>"Seat Back Lumbar Adjustment"</w:t>
      </w:r>
    </w:p>
    <w:p w14:paraId="56EA157F" w14:textId="77777777" w:rsidR="001C5864" w:rsidRDefault="001C5864" w:rsidP="001C5864"/>
    <w:p w14:paraId="6D479DA6" w14:textId="77777777" w:rsidR="001C5864" w:rsidRPr="00287D2F" w:rsidRDefault="001C5864" w:rsidP="001C5864">
      <w:pPr>
        <w:rPr>
          <w:rFonts w:cs="Arial"/>
        </w:rPr>
      </w:pPr>
      <w:r>
        <w:rPr>
          <w:rFonts w:cs="Arial"/>
        </w:rPr>
        <w:t>Satisfied by</w:t>
      </w:r>
      <w:r w:rsidRPr="00287D2F">
        <w:rPr>
          <w:rFonts w:cs="Arial"/>
        </w:rPr>
        <w:t>:</w:t>
      </w:r>
    </w:p>
    <w:p w14:paraId="6F77D47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1E366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91962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FBFE37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405C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B76D0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528A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5C79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space in the repository.</w:t>
            </w:r>
          </w:p>
        </w:tc>
      </w:tr>
      <w:tr w:rsidR="007A24FC" w:rsidRPr="00B3499B" w14:paraId="1BC686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347C3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D6774" w14:textId="77777777" w:rsidR="00E550DC" w:rsidRDefault="00E550DC"/>
        </w:tc>
      </w:tr>
      <w:tr w:rsidR="007A24FC" w:rsidRPr="00B3499B" w14:paraId="53D25D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5B58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0CAD7" w14:textId="77777777" w:rsidR="00E550DC" w:rsidRDefault="00E550DC"/>
        </w:tc>
      </w:tr>
      <w:tr w:rsidR="007A24FC" w:rsidRPr="00B3499B" w14:paraId="462F64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122F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88665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B831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7178A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DEDD2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1CCB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893E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2DE61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E01761" w14:textId="77777777" w:rsidR="00E550DC" w:rsidRDefault="00E550DC"/>
        </w:tc>
      </w:tr>
      <w:tr w:rsidR="007A24FC" w:rsidRPr="00B3499B" w14:paraId="0BD88E6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1546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2FFF7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8180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D927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7B5B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2418C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CEBE46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DC9B2E" w14:textId="2A86E78E" w:rsidR="007A24FC" w:rsidRPr="00B3499B" w:rsidRDefault="00D950AE" w:rsidP="009737DA">
            <w:pPr>
              <w:rPr>
                <w:rFonts w:cs="Arial"/>
                <w:bCs/>
                <w:color w:val="808080" w:themeColor="background1" w:themeShade="80"/>
                <w:sz w:val="16"/>
                <w:szCs w:val="14"/>
              </w:rPr>
            </w:pPr>
            <w:hyperlink r:id="rId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39F44C" w14:textId="47754BA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5DF77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A71306" w14:textId="77777777" w:rsidR="007A24FC" w:rsidRDefault="007A24FC" w:rsidP="001C5864">
      <w:pPr>
        <w:rPr>
          <w:rFonts w:cs="Arial"/>
        </w:rPr>
      </w:pPr>
    </w:p>
    <w:p w14:paraId="74919675" w14:textId="77777777" w:rsidR="0047267C" w:rsidRDefault="0047267C" w:rsidP="001C5864">
      <w:pPr>
        <w:rPr>
          <w:rFonts w:cs="Arial"/>
        </w:rPr>
      </w:pPr>
    </w:p>
    <w:p w14:paraId="1045F913" w14:textId="77777777" w:rsidR="001C5864" w:rsidRPr="0017445F" w:rsidRDefault="001C5864" w:rsidP="001C5864">
      <w:pPr>
        <w:pStyle w:val="RERequirement"/>
        <w:shd w:val="clear" w:color="auto" w:fill="F2F2F2" w:themeFill="background1" w:themeFillShade="F2"/>
      </w:pPr>
      <w:bookmarkStart w:id="217" w:name="_bfcc18ecb267dbed39eaa273ea118a21"/>
      <w:bookmarkEnd w:id="217"/>
      <w:r>
        <w:lastRenderedPageBreak/>
        <w:t xml:space="preserve"> DSM - Seat - Seat Tilt Track - Axis Classification</w:t>
      </w:r>
    </w:p>
    <w:p w14:paraId="6770F709" w14:textId="77777777" w:rsidR="001C5864" w:rsidRDefault="001C5864" w:rsidP="001C5864">
      <w:pPr>
        <w:rPr>
          <w:rFonts w:cs="Arial"/>
        </w:rPr>
      </w:pPr>
      <w:r>
        <w:rPr>
          <w:rFonts w:cs="Arial"/>
        </w:rPr>
        <w:t>The DSM shall assign the Seat Tilt Track axis an "Axis Classification" of "Rare".</w:t>
      </w:r>
    </w:p>
    <w:p w14:paraId="73C209C1" w14:textId="77777777" w:rsidR="001C5864" w:rsidRDefault="001C5864" w:rsidP="001C5864"/>
    <w:p w14:paraId="75FD2A1F" w14:textId="77777777" w:rsidR="001C5864" w:rsidRPr="00287D2F" w:rsidRDefault="001C5864" w:rsidP="001C5864">
      <w:pPr>
        <w:rPr>
          <w:rFonts w:cs="Arial"/>
        </w:rPr>
      </w:pPr>
      <w:r>
        <w:rPr>
          <w:rFonts w:cs="Arial"/>
        </w:rPr>
        <w:t>Satisfied by</w:t>
      </w:r>
      <w:r w:rsidRPr="00287D2F">
        <w:rPr>
          <w:rFonts w:cs="Arial"/>
        </w:rPr>
        <w:t>:</w:t>
      </w:r>
    </w:p>
    <w:p w14:paraId="0C45CE9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D133CE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614B07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A1E94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C31FA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89C26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F886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002E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7421E9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81649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BF63B" w14:textId="77777777" w:rsidR="00E550DC" w:rsidRDefault="00E550DC"/>
        </w:tc>
      </w:tr>
      <w:tr w:rsidR="007A24FC" w:rsidRPr="00B3499B" w14:paraId="2B0432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9428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93B48" w14:textId="77777777" w:rsidR="00E550DC" w:rsidRDefault="00E550DC"/>
        </w:tc>
      </w:tr>
      <w:tr w:rsidR="007A24FC" w:rsidRPr="00B3499B" w14:paraId="18F868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4FB1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1596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8F992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F3A47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3311D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554D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4AF4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4CAE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7C0ED" w14:textId="77777777" w:rsidR="00E550DC" w:rsidRDefault="00E550DC"/>
        </w:tc>
      </w:tr>
      <w:tr w:rsidR="007A24FC" w:rsidRPr="00B3499B" w14:paraId="4225052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371F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48D46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A011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8784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8AA94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D348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CF065B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443291" w14:textId="3C2BD70E" w:rsidR="007A24FC" w:rsidRPr="00B3499B" w:rsidRDefault="00D950AE" w:rsidP="009737DA">
            <w:pPr>
              <w:rPr>
                <w:rFonts w:cs="Arial"/>
                <w:bCs/>
                <w:color w:val="808080" w:themeColor="background1" w:themeShade="80"/>
                <w:sz w:val="16"/>
                <w:szCs w:val="14"/>
              </w:rPr>
            </w:pPr>
            <w:hyperlink r:id="rId8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54A663" w14:textId="780AAEE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80094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7B32E4" w14:textId="77777777" w:rsidR="007A24FC" w:rsidRDefault="007A24FC" w:rsidP="001C5864">
      <w:pPr>
        <w:rPr>
          <w:rFonts w:cs="Arial"/>
        </w:rPr>
      </w:pPr>
    </w:p>
    <w:p w14:paraId="6A5C0FCB" w14:textId="77777777" w:rsidR="0047267C" w:rsidRDefault="0047267C" w:rsidP="001C5864">
      <w:pPr>
        <w:rPr>
          <w:rFonts w:cs="Arial"/>
        </w:rPr>
      </w:pPr>
    </w:p>
    <w:p w14:paraId="68D6DD13" w14:textId="77777777" w:rsidR="001C5864" w:rsidRPr="0017445F" w:rsidRDefault="001C5864" w:rsidP="001C5864">
      <w:pPr>
        <w:pStyle w:val="RERequirement"/>
        <w:shd w:val="clear" w:color="auto" w:fill="F2F2F2" w:themeFill="background1" w:themeFillShade="F2"/>
      </w:pPr>
      <w:bookmarkStart w:id="218" w:name="_a43ecf053e6733012d0342c06ead2379"/>
      <w:bookmarkEnd w:id="218"/>
      <w:r>
        <w:t xml:space="preserve"> DSM - Steering Wheel - Steering Wheel Adjustment Repository - Functions</w:t>
      </w:r>
    </w:p>
    <w:p w14:paraId="15EC052F" w14:textId="77777777" w:rsidR="001C5864" w:rsidRDefault="001C5864" w:rsidP="001C5864">
      <w:pPr>
        <w:rPr>
          <w:rFonts w:cs="Arial"/>
        </w:rPr>
      </w:pPr>
      <w:r>
        <w:rPr>
          <w:rFonts w:cs="Arial"/>
        </w:rPr>
        <w:t>The DSM shall implement the following functions to manage the Steering Wheel Adjustment Repository:</w:t>
      </w:r>
    </w:p>
    <w:p w14:paraId="1A8FA967" w14:textId="77777777" w:rsidR="001C5864" w:rsidRDefault="001C5864" w:rsidP="001C5864">
      <w:pPr>
        <w:rPr>
          <w:rFonts w:cs="Arial"/>
        </w:rPr>
      </w:pPr>
      <w:r>
        <w:rPr>
          <w:rFonts w:cs="Arial"/>
        </w:rPr>
        <w:t>Update Adjustment Repository</w:t>
      </w:r>
    </w:p>
    <w:p w14:paraId="14629948" w14:textId="77777777" w:rsidR="001C5864" w:rsidRDefault="001C5864" w:rsidP="001C5864">
      <w:pPr>
        <w:rPr>
          <w:rFonts w:cs="Arial"/>
        </w:rPr>
      </w:pPr>
      <w:r>
        <w:rPr>
          <w:rFonts w:cs="Arial"/>
        </w:rPr>
        <w:t>Provide Adjustment Classification</w:t>
      </w:r>
    </w:p>
    <w:p w14:paraId="259F0FDD" w14:textId="77777777" w:rsidR="001C5864" w:rsidRDefault="001C5864" w:rsidP="001C5864">
      <w:pPr>
        <w:rPr>
          <w:rFonts w:cs="Arial"/>
        </w:rPr>
      </w:pPr>
      <w:r>
        <w:rPr>
          <w:rFonts w:cs="Arial"/>
        </w:rPr>
        <w:t>Clear Repository Adjustment Information</w:t>
      </w:r>
    </w:p>
    <w:p w14:paraId="6230474F" w14:textId="77777777" w:rsidR="001C5864" w:rsidRDefault="001C5864" w:rsidP="001C5864"/>
    <w:p w14:paraId="712C7A1D" w14:textId="77777777" w:rsidR="001C5864" w:rsidRPr="00287D2F" w:rsidRDefault="001C5864" w:rsidP="001C5864">
      <w:pPr>
        <w:rPr>
          <w:rFonts w:cs="Arial"/>
        </w:rPr>
      </w:pPr>
      <w:r>
        <w:rPr>
          <w:rFonts w:cs="Arial"/>
        </w:rPr>
        <w:t>Satisfied by</w:t>
      </w:r>
      <w:r w:rsidRPr="00287D2F">
        <w:rPr>
          <w:rFonts w:cs="Arial"/>
        </w:rPr>
        <w:t>:</w:t>
      </w:r>
    </w:p>
    <w:p w14:paraId="5255914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7B2926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8A6615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3C504B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F01E3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BDD10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53CD2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26A1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management of the repository.</w:t>
            </w:r>
          </w:p>
        </w:tc>
      </w:tr>
      <w:tr w:rsidR="007A24FC" w:rsidRPr="00B3499B" w14:paraId="749E75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CF136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76D72" w14:textId="77777777" w:rsidR="00E550DC" w:rsidRDefault="00E550DC"/>
        </w:tc>
      </w:tr>
      <w:tr w:rsidR="007A24FC" w:rsidRPr="00B3499B" w14:paraId="2C94FB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096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4797BD" w14:textId="77777777" w:rsidR="00E550DC" w:rsidRDefault="00E550DC"/>
        </w:tc>
      </w:tr>
      <w:tr w:rsidR="007A24FC" w:rsidRPr="00B3499B" w14:paraId="4C5309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6206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51A4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8EFFD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F9F5A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03E88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DAA9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5434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A218D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A0A09D" w14:textId="77777777" w:rsidR="00E550DC" w:rsidRDefault="00E550DC"/>
        </w:tc>
      </w:tr>
      <w:tr w:rsidR="007A24FC" w:rsidRPr="00B3499B" w14:paraId="126CFF6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6D6B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97B22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94BB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FAA05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71DC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6E16C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FBF243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8ED8D9" w14:textId="1B4A18A3" w:rsidR="007A24FC" w:rsidRPr="00B3499B" w:rsidRDefault="00D950AE" w:rsidP="009737DA">
            <w:pPr>
              <w:rPr>
                <w:rFonts w:cs="Arial"/>
                <w:bCs/>
                <w:color w:val="808080" w:themeColor="background1" w:themeShade="80"/>
                <w:sz w:val="16"/>
                <w:szCs w:val="14"/>
              </w:rPr>
            </w:pPr>
            <w:hyperlink r:id="rId8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21F325" w14:textId="7163625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79A51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DE43E7" w14:textId="77777777" w:rsidR="007A24FC" w:rsidRDefault="007A24FC" w:rsidP="001C5864">
      <w:pPr>
        <w:rPr>
          <w:rFonts w:cs="Arial"/>
        </w:rPr>
      </w:pPr>
    </w:p>
    <w:p w14:paraId="63DFC58A" w14:textId="77777777" w:rsidR="0047267C" w:rsidRDefault="0047267C" w:rsidP="001C5864">
      <w:pPr>
        <w:rPr>
          <w:rFonts w:cs="Arial"/>
        </w:rPr>
      </w:pPr>
    </w:p>
    <w:p w14:paraId="1AAA2A0F" w14:textId="77777777" w:rsidR="001C5864" w:rsidRPr="0017445F" w:rsidRDefault="001C5864" w:rsidP="001C5864">
      <w:pPr>
        <w:pStyle w:val="RERequirement"/>
        <w:shd w:val="clear" w:color="auto" w:fill="F2F2F2" w:themeFill="background1" w:themeFillShade="F2"/>
      </w:pPr>
      <w:bookmarkStart w:id="219" w:name="_4fd2fc558d44c5641ceab6946e8451ee"/>
      <w:bookmarkEnd w:id="219"/>
      <w:r>
        <w:t xml:space="preserve"> DSM - Seat - Seat Tilt Track - Generic Adjustment</w:t>
      </w:r>
    </w:p>
    <w:p w14:paraId="0D1C3CA5" w14:textId="77777777" w:rsidR="001C5864" w:rsidRDefault="001C5864" w:rsidP="001C5864">
      <w:pPr>
        <w:rPr>
          <w:rFonts w:cs="Arial"/>
        </w:rPr>
      </w:pPr>
      <w:r>
        <w:rPr>
          <w:rFonts w:cs="Arial"/>
        </w:rPr>
        <w:t>The DSM shall assign the "Generic Adjustment" output of the Classify Adjustment by Threshold function to the signal "Seat Tilt Track Adjustment" for the Seat Tilt Track axis.</w:t>
      </w:r>
    </w:p>
    <w:p w14:paraId="0F4F4C74" w14:textId="77777777" w:rsidR="001C5864" w:rsidRDefault="001C5864" w:rsidP="001C5864"/>
    <w:p w14:paraId="7034AEB1" w14:textId="77777777" w:rsidR="001C5864" w:rsidRPr="00287D2F" w:rsidRDefault="001C5864" w:rsidP="001C5864">
      <w:pPr>
        <w:rPr>
          <w:rFonts w:cs="Arial"/>
        </w:rPr>
      </w:pPr>
      <w:r>
        <w:rPr>
          <w:rFonts w:cs="Arial"/>
        </w:rPr>
        <w:t>Satisfied by</w:t>
      </w:r>
      <w:r w:rsidRPr="00287D2F">
        <w:rPr>
          <w:rFonts w:cs="Arial"/>
        </w:rPr>
        <w:t>:</w:t>
      </w:r>
    </w:p>
    <w:p w14:paraId="301EB11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47D864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E94CBA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B08B3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57D3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F33D7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931E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BD62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4238C2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CD3C9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99B81B" w14:textId="77777777" w:rsidR="00E550DC" w:rsidRDefault="00E550DC"/>
        </w:tc>
      </w:tr>
      <w:tr w:rsidR="007A24FC" w:rsidRPr="00B3499B" w14:paraId="6058AC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852B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97B37" w14:textId="77777777" w:rsidR="00E550DC" w:rsidRDefault="00E550DC"/>
        </w:tc>
      </w:tr>
      <w:tr w:rsidR="007A24FC" w:rsidRPr="00B3499B" w14:paraId="13B06C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AC4D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E29B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E2775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09312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580FB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9070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0368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585A2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7F2F9" w14:textId="77777777" w:rsidR="00E550DC" w:rsidRDefault="00E550DC"/>
        </w:tc>
      </w:tr>
      <w:tr w:rsidR="007A24FC" w:rsidRPr="00B3499B" w14:paraId="48B4BCD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5A3B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A5EC6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B3E9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C83B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5D60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D1910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755764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BE3A88" w14:textId="1F94C92C" w:rsidR="007A24FC" w:rsidRPr="00B3499B" w:rsidRDefault="00D950AE" w:rsidP="009737DA">
            <w:pPr>
              <w:rPr>
                <w:rFonts w:cs="Arial"/>
                <w:bCs/>
                <w:color w:val="808080" w:themeColor="background1" w:themeShade="80"/>
                <w:sz w:val="16"/>
                <w:szCs w:val="14"/>
              </w:rPr>
            </w:pPr>
            <w:hyperlink r:id="rId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D861DA" w14:textId="7052707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2EB7F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A71D97" w14:textId="77777777" w:rsidR="007A24FC" w:rsidRDefault="007A24FC" w:rsidP="001C5864">
      <w:pPr>
        <w:rPr>
          <w:rFonts w:cs="Arial"/>
        </w:rPr>
      </w:pPr>
    </w:p>
    <w:p w14:paraId="7A27129A" w14:textId="77777777" w:rsidR="0047267C" w:rsidRDefault="0047267C" w:rsidP="001C5864">
      <w:pPr>
        <w:rPr>
          <w:rFonts w:cs="Arial"/>
        </w:rPr>
      </w:pPr>
    </w:p>
    <w:p w14:paraId="48019B9A" w14:textId="77777777" w:rsidR="001C5864" w:rsidRPr="0017445F" w:rsidRDefault="001C5864" w:rsidP="001C5864">
      <w:pPr>
        <w:pStyle w:val="RERequirement"/>
        <w:shd w:val="clear" w:color="auto" w:fill="F2F2F2" w:themeFill="background1" w:themeFillShade="F2"/>
      </w:pPr>
      <w:bookmarkStart w:id="220" w:name="_40592678d750f530fdc35fc88c46c41f"/>
      <w:bookmarkEnd w:id="220"/>
      <w:r>
        <w:t xml:space="preserve"> DSM - Seat - Seat Back Recline - Threshold Classify Parameter</w:t>
      </w:r>
    </w:p>
    <w:p w14:paraId="00BB2DF4" w14:textId="77777777" w:rsidR="001C5864" w:rsidRDefault="001C5864" w:rsidP="001C5864">
      <w:pPr>
        <w:rPr>
          <w:rFonts w:cs="Arial"/>
        </w:rPr>
      </w:pPr>
      <w:r>
        <w:rPr>
          <w:rFonts w:cs="Arial"/>
        </w:rPr>
        <w:t>The DSM shall assign the Seat Back Recline axis an "Threshold Classify Parameter" of 35 percent.</w:t>
      </w:r>
    </w:p>
    <w:p w14:paraId="27DE964D" w14:textId="77777777" w:rsidR="001C5864" w:rsidRDefault="001C5864" w:rsidP="001C5864"/>
    <w:p w14:paraId="2138C558" w14:textId="77777777" w:rsidR="001C5864" w:rsidRPr="00287D2F" w:rsidRDefault="001C5864" w:rsidP="001C5864">
      <w:pPr>
        <w:rPr>
          <w:rFonts w:cs="Arial"/>
        </w:rPr>
      </w:pPr>
      <w:r>
        <w:rPr>
          <w:rFonts w:cs="Arial"/>
        </w:rPr>
        <w:t>Satisfied by</w:t>
      </w:r>
      <w:r w:rsidRPr="00287D2F">
        <w:rPr>
          <w:rFonts w:cs="Arial"/>
        </w:rPr>
        <w:t>:</w:t>
      </w:r>
    </w:p>
    <w:p w14:paraId="19F776E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59876E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51595D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1DE255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1C0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758F1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AC40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50444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79640D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253B3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EB575" w14:textId="77777777" w:rsidR="00E550DC" w:rsidRDefault="00E550DC"/>
        </w:tc>
      </w:tr>
      <w:tr w:rsidR="007A24FC" w:rsidRPr="00B3499B" w14:paraId="75D3D1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B1E2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050AD" w14:textId="77777777" w:rsidR="00E550DC" w:rsidRDefault="00E550DC"/>
        </w:tc>
      </w:tr>
      <w:tr w:rsidR="007A24FC" w:rsidRPr="00B3499B" w14:paraId="1F7F3D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9988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D82A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B2EE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3C1D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C01FE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DEC0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42AF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0697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0BEFFA" w14:textId="77777777" w:rsidR="00E550DC" w:rsidRDefault="00E550DC"/>
        </w:tc>
      </w:tr>
      <w:tr w:rsidR="007A24FC" w:rsidRPr="00B3499B" w14:paraId="0A0083B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19CB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66803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2508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7C62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AA673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47868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2F7233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C9F6CB" w14:textId="417D659D" w:rsidR="007A24FC" w:rsidRPr="00B3499B" w:rsidRDefault="00D950AE" w:rsidP="009737DA">
            <w:pPr>
              <w:rPr>
                <w:rFonts w:cs="Arial"/>
                <w:bCs/>
                <w:color w:val="808080" w:themeColor="background1" w:themeShade="80"/>
                <w:sz w:val="16"/>
                <w:szCs w:val="14"/>
              </w:rPr>
            </w:pPr>
            <w:hyperlink r:id="rId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0DB87D" w14:textId="1D82745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6B7F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0EE60D" w14:textId="77777777" w:rsidR="007A24FC" w:rsidRDefault="007A24FC" w:rsidP="001C5864">
      <w:pPr>
        <w:rPr>
          <w:rFonts w:cs="Arial"/>
        </w:rPr>
      </w:pPr>
    </w:p>
    <w:p w14:paraId="3C9C37DF" w14:textId="77777777" w:rsidR="0047267C" w:rsidRDefault="0047267C" w:rsidP="001C5864">
      <w:pPr>
        <w:rPr>
          <w:rFonts w:cs="Arial"/>
        </w:rPr>
      </w:pPr>
    </w:p>
    <w:p w14:paraId="501833DD" w14:textId="77777777" w:rsidR="001C5864" w:rsidRPr="0017445F" w:rsidRDefault="001C5864" w:rsidP="001C5864">
      <w:pPr>
        <w:pStyle w:val="RERequirement"/>
        <w:shd w:val="clear" w:color="auto" w:fill="F2F2F2" w:themeFill="background1" w:themeFillShade="F2"/>
      </w:pPr>
      <w:bookmarkStart w:id="221" w:name="_480c4dc711801bc4e02232fcf2588252"/>
      <w:bookmarkEnd w:id="221"/>
      <w:r>
        <w:t xml:space="preserve"> DSM - Seat - Seat Fore/Aft Track - Generic Adjustment</w:t>
      </w:r>
    </w:p>
    <w:p w14:paraId="4B8A748F" w14:textId="77777777" w:rsidR="001C5864" w:rsidRDefault="001C5864" w:rsidP="001C5864">
      <w:pPr>
        <w:rPr>
          <w:rFonts w:cs="Arial"/>
        </w:rPr>
      </w:pPr>
      <w:r>
        <w:rPr>
          <w:rFonts w:cs="Arial"/>
        </w:rPr>
        <w:t>The DSM shall assign the "Generic Adjustment" output of the Classify Adjustment by Threshold function to the signal "Seat Fore/Aft Track Adjustment" for the Seat Fore/Aft Track axis.</w:t>
      </w:r>
    </w:p>
    <w:p w14:paraId="19A67289" w14:textId="77777777" w:rsidR="001C5864" w:rsidRDefault="001C5864" w:rsidP="001C5864"/>
    <w:p w14:paraId="2184AA6B" w14:textId="77777777" w:rsidR="001C5864" w:rsidRPr="00287D2F" w:rsidRDefault="001C5864" w:rsidP="001C5864">
      <w:pPr>
        <w:rPr>
          <w:rFonts w:cs="Arial"/>
        </w:rPr>
      </w:pPr>
      <w:r>
        <w:rPr>
          <w:rFonts w:cs="Arial"/>
        </w:rPr>
        <w:t>Satisfied by</w:t>
      </w:r>
      <w:r w:rsidRPr="00287D2F">
        <w:rPr>
          <w:rFonts w:cs="Arial"/>
        </w:rPr>
        <w:t>:</w:t>
      </w:r>
    </w:p>
    <w:p w14:paraId="798A8AA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2F558C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95C4BF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E7210A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B5C5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3A14E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5C67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B770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2122B9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FE96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A9FD6" w14:textId="77777777" w:rsidR="00E550DC" w:rsidRDefault="00E550DC"/>
        </w:tc>
      </w:tr>
      <w:tr w:rsidR="007A24FC" w:rsidRPr="00B3499B" w14:paraId="496289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8897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D5D56" w14:textId="77777777" w:rsidR="00E550DC" w:rsidRDefault="00E550DC"/>
        </w:tc>
      </w:tr>
      <w:tr w:rsidR="007A24FC" w:rsidRPr="00B3499B" w14:paraId="487CBF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A3FB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AC1DA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ABAB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DA65B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EB095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876E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7B3D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0A690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6B7D3F" w14:textId="77777777" w:rsidR="00E550DC" w:rsidRDefault="00E550DC"/>
        </w:tc>
      </w:tr>
      <w:tr w:rsidR="007A24FC" w:rsidRPr="00B3499B" w14:paraId="4B07F7C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DEBF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0287A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ABD3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93BD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8CF8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DC7D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29DD24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B9F02E" w14:textId="7A98557F" w:rsidR="007A24FC" w:rsidRPr="00B3499B" w:rsidRDefault="00D950AE" w:rsidP="009737DA">
            <w:pPr>
              <w:rPr>
                <w:rFonts w:cs="Arial"/>
                <w:bCs/>
                <w:color w:val="808080" w:themeColor="background1" w:themeShade="80"/>
                <w:sz w:val="16"/>
                <w:szCs w:val="14"/>
              </w:rPr>
            </w:pPr>
            <w:hyperlink r:id="rId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3FC87C" w14:textId="02D0804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FB2A9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98A517" w14:textId="77777777" w:rsidR="007A24FC" w:rsidRDefault="007A24FC" w:rsidP="001C5864">
      <w:pPr>
        <w:rPr>
          <w:rFonts w:cs="Arial"/>
        </w:rPr>
      </w:pPr>
    </w:p>
    <w:p w14:paraId="3A023F25" w14:textId="77777777" w:rsidR="0047267C" w:rsidRDefault="0047267C" w:rsidP="001C5864">
      <w:pPr>
        <w:rPr>
          <w:rFonts w:cs="Arial"/>
        </w:rPr>
      </w:pPr>
    </w:p>
    <w:p w14:paraId="033D357A" w14:textId="77777777" w:rsidR="001C5864" w:rsidRPr="0017445F" w:rsidRDefault="001C5864" w:rsidP="001C5864">
      <w:pPr>
        <w:pStyle w:val="RERequirement"/>
        <w:shd w:val="clear" w:color="auto" w:fill="F2F2F2" w:themeFill="background1" w:themeFillShade="F2"/>
      </w:pPr>
      <w:bookmarkStart w:id="222" w:name="_54eb7e6f7aeb01fbab819f15025f14f3"/>
      <w:bookmarkEnd w:id="222"/>
      <w:r>
        <w:t xml:space="preserve"> DSM - Seat - Seat Back Lumbar - Functions</w:t>
      </w:r>
    </w:p>
    <w:p w14:paraId="5E39444A" w14:textId="77777777" w:rsidR="001C5864" w:rsidRDefault="001C5864" w:rsidP="001C5864">
      <w:pPr>
        <w:rPr>
          <w:rFonts w:cs="Arial"/>
        </w:rPr>
      </w:pPr>
      <w:r>
        <w:rPr>
          <w:rFonts w:cs="Arial"/>
        </w:rPr>
        <w:t>The DSM shall implement the following functions for the Seat Back Lumbar axis:</w:t>
      </w:r>
    </w:p>
    <w:p w14:paraId="55FDA2DA" w14:textId="77777777" w:rsidR="001C5864" w:rsidRDefault="001C5864" w:rsidP="001C5864">
      <w:pPr>
        <w:rPr>
          <w:rFonts w:cs="Arial"/>
        </w:rPr>
      </w:pPr>
      <w:r>
        <w:rPr>
          <w:rFonts w:cs="Arial"/>
        </w:rPr>
        <w:t>Monitor Changes by User Input</w:t>
      </w:r>
    </w:p>
    <w:p w14:paraId="7E5D591D" w14:textId="77777777" w:rsidR="001C5864" w:rsidRDefault="001C5864" w:rsidP="001C5864">
      <w:pPr>
        <w:rPr>
          <w:rFonts w:cs="Arial"/>
        </w:rPr>
      </w:pPr>
      <w:r>
        <w:rPr>
          <w:rFonts w:cs="Arial"/>
        </w:rPr>
        <w:t>Classify Adjustment by User Input</w:t>
      </w:r>
    </w:p>
    <w:p w14:paraId="5E309828" w14:textId="77777777" w:rsidR="001C5864" w:rsidRDefault="001C5864" w:rsidP="001C5864">
      <w:pPr>
        <w:rPr>
          <w:rFonts w:cs="Arial"/>
        </w:rPr>
      </w:pPr>
      <w:r>
        <w:rPr>
          <w:rFonts w:cs="Arial"/>
        </w:rPr>
        <w:t>Clear Axis Adjustment Information</w:t>
      </w:r>
    </w:p>
    <w:p w14:paraId="094A22A8" w14:textId="77777777" w:rsidR="001C5864" w:rsidRDefault="001C5864" w:rsidP="001C5864"/>
    <w:p w14:paraId="7C203EA0" w14:textId="77777777" w:rsidR="001C5864" w:rsidRPr="00287D2F" w:rsidRDefault="001C5864" w:rsidP="001C5864">
      <w:pPr>
        <w:rPr>
          <w:rFonts w:cs="Arial"/>
        </w:rPr>
      </w:pPr>
      <w:r>
        <w:rPr>
          <w:rFonts w:cs="Arial"/>
        </w:rPr>
        <w:t>Satisfied by</w:t>
      </w:r>
      <w:r w:rsidRPr="00287D2F">
        <w:rPr>
          <w:rFonts w:cs="Arial"/>
        </w:rPr>
        <w:t>:</w:t>
      </w:r>
    </w:p>
    <w:p w14:paraId="7C0F77C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873370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7120B3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13914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5EFF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E3CC9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818C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B133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1DBAF9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128BC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A2505" w14:textId="77777777" w:rsidR="00E550DC" w:rsidRDefault="00E550DC"/>
        </w:tc>
      </w:tr>
      <w:tr w:rsidR="007A24FC" w:rsidRPr="00B3499B" w14:paraId="4A40E3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AFDE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C777E" w14:textId="77777777" w:rsidR="00E550DC" w:rsidRDefault="00E550DC"/>
        </w:tc>
      </w:tr>
      <w:tr w:rsidR="007A24FC" w:rsidRPr="00B3499B" w14:paraId="7C0F59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3787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121A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B5EFB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BB3C9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4714B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3C55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66E4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2255C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411937" w14:textId="77777777" w:rsidR="00E550DC" w:rsidRDefault="00E550DC"/>
        </w:tc>
      </w:tr>
      <w:tr w:rsidR="007A24FC" w:rsidRPr="00B3499B" w14:paraId="3210F77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A91B7"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94E39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BBD9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6453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2A41B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27270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61ED80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F21B05" w14:textId="5D18A54B" w:rsidR="007A24FC" w:rsidRPr="00B3499B" w:rsidRDefault="00D950AE" w:rsidP="009737DA">
            <w:pPr>
              <w:rPr>
                <w:rFonts w:cs="Arial"/>
                <w:bCs/>
                <w:color w:val="808080" w:themeColor="background1" w:themeShade="80"/>
                <w:sz w:val="16"/>
                <w:szCs w:val="14"/>
              </w:rPr>
            </w:pPr>
            <w:hyperlink r:id="rId8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036EA7" w14:textId="49C7DCF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8BC5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52971B" w14:textId="77777777" w:rsidR="007A24FC" w:rsidRDefault="007A24FC" w:rsidP="001C5864">
      <w:pPr>
        <w:rPr>
          <w:rFonts w:cs="Arial"/>
        </w:rPr>
      </w:pPr>
    </w:p>
    <w:p w14:paraId="337BA560" w14:textId="77777777" w:rsidR="0047267C" w:rsidRDefault="0047267C" w:rsidP="001C5864">
      <w:pPr>
        <w:rPr>
          <w:rFonts w:cs="Arial"/>
        </w:rPr>
      </w:pPr>
    </w:p>
    <w:p w14:paraId="2984210E" w14:textId="77777777" w:rsidR="001C5864" w:rsidRPr="0017445F" w:rsidRDefault="001C5864" w:rsidP="001C5864">
      <w:pPr>
        <w:pStyle w:val="RERequirement"/>
        <w:shd w:val="clear" w:color="auto" w:fill="F2F2F2" w:themeFill="background1" w:themeFillShade="F2"/>
      </w:pPr>
      <w:bookmarkStart w:id="223" w:name="_b582fa481eed0b8b29c9ad8491191bfe"/>
      <w:bookmarkEnd w:id="223"/>
      <w:r>
        <w:t xml:space="preserve"> DSM - Seat - Seat Head Rest Fore/Aft - Seat Axis Controller</w:t>
      </w:r>
    </w:p>
    <w:p w14:paraId="4CF4CD02" w14:textId="77777777" w:rsidR="001C5864" w:rsidRDefault="001C5864" w:rsidP="001C5864">
      <w:pPr>
        <w:rPr>
          <w:rFonts w:cs="Arial"/>
        </w:rPr>
      </w:pPr>
      <w:r>
        <w:rPr>
          <w:rFonts w:cs="Arial"/>
        </w:rPr>
        <w:t>The DSM shall take on the role of Seat Axis Controller for the Seat Head Rest Fore/Aft axis.</w:t>
      </w:r>
    </w:p>
    <w:p w14:paraId="6669A509" w14:textId="77777777" w:rsidR="001C5864" w:rsidRDefault="001C5864" w:rsidP="001C5864"/>
    <w:p w14:paraId="7DED25E7" w14:textId="77777777" w:rsidR="001C5864" w:rsidRPr="00287D2F" w:rsidRDefault="001C5864" w:rsidP="001C5864">
      <w:pPr>
        <w:rPr>
          <w:rFonts w:cs="Arial"/>
        </w:rPr>
      </w:pPr>
      <w:r>
        <w:rPr>
          <w:rFonts w:cs="Arial"/>
        </w:rPr>
        <w:t>Satisfied by</w:t>
      </w:r>
      <w:r w:rsidRPr="00287D2F">
        <w:rPr>
          <w:rFonts w:cs="Arial"/>
        </w:rPr>
        <w:t>:</w:t>
      </w:r>
    </w:p>
    <w:p w14:paraId="0DD414B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C2C806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24614C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FA1D92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7123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A8D75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4E14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13ED8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11C42B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8F31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3D4B6" w14:textId="77777777" w:rsidR="00E550DC" w:rsidRDefault="00E550DC"/>
        </w:tc>
      </w:tr>
      <w:tr w:rsidR="007A24FC" w:rsidRPr="00B3499B" w14:paraId="67A18C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4F1F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381A5" w14:textId="77777777" w:rsidR="00E550DC" w:rsidRDefault="00E550DC"/>
        </w:tc>
      </w:tr>
      <w:tr w:rsidR="007A24FC" w:rsidRPr="00B3499B" w14:paraId="5A631F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669D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6DEE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122B8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1D556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1F486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D6F9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EC42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F8E7C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DFEF84" w14:textId="77777777" w:rsidR="00E550DC" w:rsidRDefault="00E550DC"/>
        </w:tc>
      </w:tr>
      <w:tr w:rsidR="007A24FC" w:rsidRPr="00B3499B" w14:paraId="4EC856B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7C2E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5CBD9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2CB2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8B44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49774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71334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04DA59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B3D8B0" w14:textId="518A2166" w:rsidR="007A24FC" w:rsidRPr="00B3499B" w:rsidRDefault="00D950AE" w:rsidP="009737DA">
            <w:pPr>
              <w:rPr>
                <w:rFonts w:cs="Arial"/>
                <w:bCs/>
                <w:color w:val="808080" w:themeColor="background1" w:themeShade="80"/>
                <w:sz w:val="16"/>
                <w:szCs w:val="14"/>
              </w:rPr>
            </w:pPr>
            <w:hyperlink r:id="rId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8CBDD6" w14:textId="22AD256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5BBC2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D67D14" w14:textId="77777777" w:rsidR="007A24FC" w:rsidRDefault="007A24FC" w:rsidP="001C5864">
      <w:pPr>
        <w:rPr>
          <w:rFonts w:cs="Arial"/>
        </w:rPr>
      </w:pPr>
    </w:p>
    <w:p w14:paraId="38893F55" w14:textId="77777777" w:rsidR="0047267C" w:rsidRDefault="0047267C" w:rsidP="001C5864">
      <w:pPr>
        <w:rPr>
          <w:rFonts w:cs="Arial"/>
        </w:rPr>
      </w:pPr>
    </w:p>
    <w:p w14:paraId="044F7C45" w14:textId="77777777" w:rsidR="001C5864" w:rsidRPr="0017445F" w:rsidRDefault="001C5864" w:rsidP="001C5864">
      <w:pPr>
        <w:pStyle w:val="RERequirement"/>
        <w:shd w:val="clear" w:color="auto" w:fill="F2F2F2" w:themeFill="background1" w:themeFillShade="F2"/>
      </w:pPr>
      <w:bookmarkStart w:id="224" w:name="_87898395624bb5b4cdf226b36789f64d"/>
      <w:bookmarkEnd w:id="224"/>
      <w:r>
        <w:t xml:space="preserve"> DSM - Steering Wheel - Wheel Tele-In/Tele-Out - Threshold Classify Parameter</w:t>
      </w:r>
    </w:p>
    <w:p w14:paraId="785F151E" w14:textId="77777777" w:rsidR="001C5864" w:rsidRDefault="001C5864" w:rsidP="001C5864">
      <w:pPr>
        <w:rPr>
          <w:rFonts w:cs="Arial"/>
        </w:rPr>
      </w:pPr>
      <w:r>
        <w:rPr>
          <w:rFonts w:cs="Arial"/>
        </w:rPr>
        <w:t>The DSM shall assign the Wheel Tele-In/Tele-Out axis an "Threshold Classify Parameter" of 30 percent.</w:t>
      </w:r>
    </w:p>
    <w:p w14:paraId="72BA069F" w14:textId="77777777" w:rsidR="001C5864" w:rsidRDefault="001C5864" w:rsidP="001C5864"/>
    <w:p w14:paraId="659D0329" w14:textId="77777777" w:rsidR="001C5864" w:rsidRPr="00287D2F" w:rsidRDefault="001C5864" w:rsidP="001C5864">
      <w:pPr>
        <w:rPr>
          <w:rFonts w:cs="Arial"/>
        </w:rPr>
      </w:pPr>
      <w:r>
        <w:rPr>
          <w:rFonts w:cs="Arial"/>
        </w:rPr>
        <w:t>Satisfied by</w:t>
      </w:r>
      <w:r w:rsidRPr="00287D2F">
        <w:rPr>
          <w:rFonts w:cs="Arial"/>
        </w:rPr>
        <w:t>:</w:t>
      </w:r>
    </w:p>
    <w:p w14:paraId="538F306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740F0E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167AA8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70F308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7107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2E72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62EB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C1E9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4648BF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EC7F8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E6549C" w14:textId="77777777" w:rsidR="00E550DC" w:rsidRDefault="00E550DC"/>
        </w:tc>
      </w:tr>
      <w:tr w:rsidR="007A24FC" w:rsidRPr="00B3499B" w14:paraId="58AFBE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117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C6587" w14:textId="77777777" w:rsidR="00E550DC" w:rsidRDefault="00E550DC"/>
        </w:tc>
      </w:tr>
      <w:tr w:rsidR="007A24FC" w:rsidRPr="00B3499B" w14:paraId="2711FC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7CDB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B684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B54B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DEA94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1B235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13EBD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4C9AA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D523C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CA447D" w14:textId="77777777" w:rsidR="00E550DC" w:rsidRDefault="00E550DC"/>
        </w:tc>
      </w:tr>
      <w:tr w:rsidR="007A24FC" w:rsidRPr="00B3499B" w14:paraId="4C5EA99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B4F4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AD985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9D58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1CEC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A5576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1687A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2EF8D1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9C1DB4" w14:textId="2951CCEB" w:rsidR="007A24FC" w:rsidRPr="00B3499B" w:rsidRDefault="00D950AE" w:rsidP="009737DA">
            <w:pPr>
              <w:rPr>
                <w:rFonts w:cs="Arial"/>
                <w:bCs/>
                <w:color w:val="808080" w:themeColor="background1" w:themeShade="80"/>
                <w:sz w:val="16"/>
                <w:szCs w:val="14"/>
              </w:rPr>
            </w:pPr>
            <w:hyperlink r:id="rId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2C702A" w14:textId="33022E4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D7B2B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0576AF" w14:textId="77777777" w:rsidR="007A24FC" w:rsidRDefault="007A24FC" w:rsidP="001C5864">
      <w:pPr>
        <w:rPr>
          <w:rFonts w:cs="Arial"/>
        </w:rPr>
      </w:pPr>
    </w:p>
    <w:p w14:paraId="1BA72005" w14:textId="77777777" w:rsidR="0047267C" w:rsidRDefault="0047267C" w:rsidP="001C5864">
      <w:pPr>
        <w:rPr>
          <w:rFonts w:cs="Arial"/>
        </w:rPr>
      </w:pPr>
    </w:p>
    <w:p w14:paraId="758430D0" w14:textId="77777777" w:rsidR="001C5864" w:rsidRPr="0017445F" w:rsidRDefault="001C5864" w:rsidP="001C5864">
      <w:pPr>
        <w:pStyle w:val="RERequirement"/>
        <w:shd w:val="clear" w:color="auto" w:fill="F2F2F2" w:themeFill="background1" w:themeFillShade="F2"/>
      </w:pPr>
      <w:bookmarkStart w:id="225" w:name="_c49f56788a2aedac2d165c005be57030"/>
      <w:bookmarkEnd w:id="225"/>
      <w:r>
        <w:t xml:space="preserve"> DSM - Seat - Seat Head Rest Up/Down - Seat Axis Sensor</w:t>
      </w:r>
    </w:p>
    <w:p w14:paraId="6B5182F6" w14:textId="77777777" w:rsidR="001C5864" w:rsidRDefault="001C5864" w:rsidP="001C5864">
      <w:pPr>
        <w:rPr>
          <w:rFonts w:cs="Arial"/>
        </w:rPr>
      </w:pPr>
      <w:r>
        <w:rPr>
          <w:rFonts w:cs="Arial"/>
        </w:rPr>
        <w:t>The DSM shall take on the role of Seat Axis Sensor for the Seat Head Rest Up/Down axis.</w:t>
      </w:r>
    </w:p>
    <w:p w14:paraId="311A0AAF" w14:textId="77777777" w:rsidR="001C5864" w:rsidRDefault="001C5864" w:rsidP="001C5864"/>
    <w:p w14:paraId="4F18A407" w14:textId="77777777" w:rsidR="001C5864" w:rsidRPr="00287D2F" w:rsidRDefault="001C5864" w:rsidP="001C5864">
      <w:pPr>
        <w:rPr>
          <w:rFonts w:cs="Arial"/>
        </w:rPr>
      </w:pPr>
      <w:r>
        <w:rPr>
          <w:rFonts w:cs="Arial"/>
        </w:rPr>
        <w:t>Satisfied by</w:t>
      </w:r>
      <w:r w:rsidRPr="00287D2F">
        <w:rPr>
          <w:rFonts w:cs="Arial"/>
        </w:rPr>
        <w:t>:</w:t>
      </w:r>
    </w:p>
    <w:p w14:paraId="7F59932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A70487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098E7B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61B87B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FDC27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FFCB7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330C0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1C62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4FD8C0D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39B7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12C2F" w14:textId="77777777" w:rsidR="00E550DC" w:rsidRDefault="00E550DC"/>
        </w:tc>
      </w:tr>
      <w:tr w:rsidR="007A24FC" w:rsidRPr="00B3499B" w14:paraId="2A6859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AFA0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6DD66" w14:textId="77777777" w:rsidR="00E550DC" w:rsidRDefault="00E550DC"/>
        </w:tc>
      </w:tr>
      <w:tr w:rsidR="007A24FC" w:rsidRPr="00B3499B" w14:paraId="71675D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A01D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429A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FDCF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EDC9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677C8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72A67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69014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6265F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EEB3E1" w14:textId="77777777" w:rsidR="00E550DC" w:rsidRDefault="00E550DC"/>
        </w:tc>
      </w:tr>
      <w:tr w:rsidR="007A24FC" w:rsidRPr="00B3499B" w14:paraId="1F695FA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C450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02196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9667A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351A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30415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489AD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138F13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878E5E" w14:textId="276D468B" w:rsidR="007A24FC" w:rsidRPr="00B3499B" w:rsidRDefault="00D950AE" w:rsidP="009737DA">
            <w:pPr>
              <w:rPr>
                <w:rFonts w:cs="Arial"/>
                <w:bCs/>
                <w:color w:val="808080" w:themeColor="background1" w:themeShade="80"/>
                <w:sz w:val="16"/>
                <w:szCs w:val="14"/>
              </w:rPr>
            </w:pPr>
            <w:hyperlink r:id="rId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6D79EC" w14:textId="0DCD39F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EB416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89F0C4" w14:textId="77777777" w:rsidR="007A24FC" w:rsidRDefault="007A24FC" w:rsidP="001C5864">
      <w:pPr>
        <w:rPr>
          <w:rFonts w:cs="Arial"/>
        </w:rPr>
      </w:pPr>
    </w:p>
    <w:p w14:paraId="26E674BC" w14:textId="77777777" w:rsidR="0047267C" w:rsidRDefault="0047267C" w:rsidP="001C5864">
      <w:pPr>
        <w:rPr>
          <w:rFonts w:cs="Arial"/>
        </w:rPr>
      </w:pPr>
    </w:p>
    <w:p w14:paraId="7219087E" w14:textId="77777777" w:rsidR="001C5864" w:rsidRPr="0017445F" w:rsidRDefault="001C5864" w:rsidP="001C5864">
      <w:pPr>
        <w:pStyle w:val="RERequirement"/>
        <w:shd w:val="clear" w:color="auto" w:fill="F2F2F2" w:themeFill="background1" w:themeFillShade="F2"/>
      </w:pPr>
      <w:bookmarkStart w:id="226" w:name="_9c71c3eee0503567527e58e8d0ff0d10"/>
      <w:bookmarkEnd w:id="226"/>
      <w:r>
        <w:t xml:space="preserve"> DSM - Steering Wheel - Wheel Tilt Up/Down - Adjustment ID</w:t>
      </w:r>
    </w:p>
    <w:p w14:paraId="4567AC74" w14:textId="77777777" w:rsidR="001C5864" w:rsidRDefault="001C5864" w:rsidP="001C5864">
      <w:pPr>
        <w:rPr>
          <w:rFonts w:cs="Arial"/>
        </w:rPr>
      </w:pPr>
      <w:r>
        <w:rPr>
          <w:rFonts w:cs="Arial"/>
        </w:rPr>
        <w:t>The DSM shall assign the Wheel Tilt Up/Down axis an "Adjustment ID" of 40.</w:t>
      </w:r>
    </w:p>
    <w:p w14:paraId="354FC086" w14:textId="77777777" w:rsidR="001C5864" w:rsidRDefault="001C5864" w:rsidP="001C5864"/>
    <w:p w14:paraId="4F999B1D" w14:textId="77777777" w:rsidR="001C5864" w:rsidRPr="00287D2F" w:rsidRDefault="001C5864" w:rsidP="001C5864">
      <w:pPr>
        <w:rPr>
          <w:rFonts w:cs="Arial"/>
        </w:rPr>
      </w:pPr>
      <w:r>
        <w:rPr>
          <w:rFonts w:cs="Arial"/>
        </w:rPr>
        <w:t>Satisfied by</w:t>
      </w:r>
      <w:r w:rsidRPr="00287D2F">
        <w:rPr>
          <w:rFonts w:cs="Arial"/>
        </w:rPr>
        <w:t>:</w:t>
      </w:r>
    </w:p>
    <w:p w14:paraId="52E0777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854A29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1EF67A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EBC815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6967B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A3240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BBB3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A963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219F50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E1846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25B8F" w14:textId="77777777" w:rsidR="00E550DC" w:rsidRDefault="00E550DC"/>
        </w:tc>
      </w:tr>
      <w:tr w:rsidR="007A24FC" w:rsidRPr="00B3499B" w14:paraId="658B6C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FDFE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E14A8" w14:textId="77777777" w:rsidR="00E550DC" w:rsidRDefault="00E550DC"/>
        </w:tc>
      </w:tr>
      <w:tr w:rsidR="007A24FC" w:rsidRPr="00B3499B" w14:paraId="70A565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1A47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01BC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55E53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46BB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738A1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4217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47A5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75561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4499C" w14:textId="77777777" w:rsidR="00E550DC" w:rsidRDefault="00E550DC"/>
        </w:tc>
      </w:tr>
      <w:tr w:rsidR="007A24FC" w:rsidRPr="00B3499B" w14:paraId="0784182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16A6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AAEFC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E0F7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353F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821F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5CADC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F3A275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9EFD49" w14:textId="4A9B0E28" w:rsidR="007A24FC" w:rsidRPr="00B3499B" w:rsidRDefault="00D950AE" w:rsidP="009737DA">
            <w:pPr>
              <w:rPr>
                <w:rFonts w:cs="Arial"/>
                <w:bCs/>
                <w:color w:val="808080" w:themeColor="background1" w:themeShade="80"/>
                <w:sz w:val="16"/>
                <w:szCs w:val="14"/>
              </w:rPr>
            </w:pPr>
            <w:hyperlink r:id="rId9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67BC0C" w14:textId="46FCE63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A6132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053DAE" w14:textId="77777777" w:rsidR="007A24FC" w:rsidRDefault="007A24FC" w:rsidP="001C5864">
      <w:pPr>
        <w:rPr>
          <w:rFonts w:cs="Arial"/>
        </w:rPr>
      </w:pPr>
    </w:p>
    <w:p w14:paraId="451C11B4" w14:textId="77777777" w:rsidR="0047267C" w:rsidRDefault="0047267C" w:rsidP="001C5864">
      <w:pPr>
        <w:rPr>
          <w:rFonts w:cs="Arial"/>
        </w:rPr>
      </w:pPr>
    </w:p>
    <w:p w14:paraId="60E009E5" w14:textId="77777777" w:rsidR="001C5864" w:rsidRPr="0017445F" w:rsidRDefault="001C5864" w:rsidP="001C5864">
      <w:pPr>
        <w:pStyle w:val="RERequirement"/>
        <w:shd w:val="clear" w:color="auto" w:fill="F2F2F2" w:themeFill="background1" w:themeFillShade="F2"/>
      </w:pPr>
      <w:bookmarkStart w:id="227" w:name="_c6f2974c189eaa43d394d4405a659ee6"/>
      <w:bookmarkEnd w:id="227"/>
      <w:r>
        <w:t xml:space="preserve"> DSM - Seat - Seat Back Upper Pivot - Seat Axis Controller</w:t>
      </w:r>
    </w:p>
    <w:p w14:paraId="0DE8786D" w14:textId="77777777" w:rsidR="001C5864" w:rsidRDefault="001C5864" w:rsidP="001C5864">
      <w:pPr>
        <w:rPr>
          <w:rFonts w:cs="Arial"/>
        </w:rPr>
      </w:pPr>
      <w:r>
        <w:rPr>
          <w:rFonts w:cs="Arial"/>
        </w:rPr>
        <w:t>The DSM shall take on the role of Seat Axis Controller for the Seat Back Upper Pivot axis.</w:t>
      </w:r>
    </w:p>
    <w:p w14:paraId="2A60A618" w14:textId="77777777" w:rsidR="001C5864" w:rsidRDefault="001C5864" w:rsidP="001C5864"/>
    <w:p w14:paraId="58D0BEE8" w14:textId="77777777" w:rsidR="001C5864" w:rsidRPr="00287D2F" w:rsidRDefault="001C5864" w:rsidP="001C5864">
      <w:pPr>
        <w:rPr>
          <w:rFonts w:cs="Arial"/>
        </w:rPr>
      </w:pPr>
      <w:r>
        <w:rPr>
          <w:rFonts w:cs="Arial"/>
        </w:rPr>
        <w:t>Satisfied by</w:t>
      </w:r>
      <w:r w:rsidRPr="00287D2F">
        <w:rPr>
          <w:rFonts w:cs="Arial"/>
        </w:rPr>
        <w:t>:</w:t>
      </w:r>
    </w:p>
    <w:p w14:paraId="5B38C27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89368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9FED1E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B6F7D7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88A5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687C6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2C82D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33DD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2A4BD8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2B00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85C5B" w14:textId="77777777" w:rsidR="00E550DC" w:rsidRDefault="00E550DC"/>
        </w:tc>
      </w:tr>
      <w:tr w:rsidR="007A24FC" w:rsidRPr="00B3499B" w14:paraId="52684A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EAE3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D8FF3" w14:textId="77777777" w:rsidR="00E550DC" w:rsidRDefault="00E550DC"/>
        </w:tc>
      </w:tr>
      <w:tr w:rsidR="007A24FC" w:rsidRPr="00B3499B" w14:paraId="14F73A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589D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4EEE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CD841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51F37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72388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6B27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A41C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3B079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9F6647" w14:textId="77777777" w:rsidR="00E550DC" w:rsidRDefault="00E550DC"/>
        </w:tc>
      </w:tr>
      <w:tr w:rsidR="007A24FC" w:rsidRPr="00B3499B" w14:paraId="107E9AD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D9CB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B13D7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EFDA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5D53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F0BDB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AB44E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8E70A7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073D43" w14:textId="23F317C9" w:rsidR="007A24FC" w:rsidRPr="00B3499B" w:rsidRDefault="00D950AE" w:rsidP="009737DA">
            <w:pPr>
              <w:rPr>
                <w:rFonts w:cs="Arial"/>
                <w:bCs/>
                <w:color w:val="808080" w:themeColor="background1" w:themeShade="80"/>
                <w:sz w:val="16"/>
                <w:szCs w:val="14"/>
              </w:rPr>
            </w:pPr>
            <w:hyperlink r:id="rId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C629A8" w14:textId="6833C78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38BE3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887A8E" w14:textId="77777777" w:rsidR="007A24FC" w:rsidRDefault="007A24FC" w:rsidP="001C5864">
      <w:pPr>
        <w:rPr>
          <w:rFonts w:cs="Arial"/>
        </w:rPr>
      </w:pPr>
    </w:p>
    <w:p w14:paraId="18D24379" w14:textId="77777777" w:rsidR="0047267C" w:rsidRDefault="0047267C" w:rsidP="001C5864">
      <w:pPr>
        <w:rPr>
          <w:rFonts w:cs="Arial"/>
        </w:rPr>
      </w:pPr>
    </w:p>
    <w:p w14:paraId="55734109" w14:textId="77777777" w:rsidR="001C5864" w:rsidRPr="0017445F" w:rsidRDefault="001C5864" w:rsidP="001C5864">
      <w:pPr>
        <w:pStyle w:val="RERequirement"/>
        <w:shd w:val="clear" w:color="auto" w:fill="F2F2F2" w:themeFill="background1" w:themeFillShade="F2"/>
      </w:pPr>
      <w:bookmarkStart w:id="228" w:name="_142f700ed80e2f5ff75d125ab2731ef1"/>
      <w:bookmarkEnd w:id="228"/>
      <w:r>
        <w:t xml:space="preserve"> DSM - Seat - Seat Tilt Track - User Input Classify Parameter</w:t>
      </w:r>
    </w:p>
    <w:p w14:paraId="4192EC6F" w14:textId="77777777" w:rsidR="001C5864" w:rsidRDefault="001C5864" w:rsidP="001C5864">
      <w:pPr>
        <w:rPr>
          <w:rFonts w:cs="Arial"/>
        </w:rPr>
      </w:pPr>
      <w:r>
        <w:rPr>
          <w:rFonts w:cs="Arial"/>
        </w:rPr>
        <w:t>The DSM shall assign the Seat Tilt Track axis a "User Input Classify Parameter" of "Minor".</w:t>
      </w:r>
    </w:p>
    <w:p w14:paraId="3C8522F6" w14:textId="77777777" w:rsidR="001C5864" w:rsidRDefault="001C5864" w:rsidP="001C5864"/>
    <w:p w14:paraId="5A9AF987" w14:textId="77777777" w:rsidR="001C5864" w:rsidRPr="00287D2F" w:rsidRDefault="001C5864" w:rsidP="001C5864">
      <w:pPr>
        <w:rPr>
          <w:rFonts w:cs="Arial"/>
        </w:rPr>
      </w:pPr>
      <w:r>
        <w:rPr>
          <w:rFonts w:cs="Arial"/>
        </w:rPr>
        <w:t>Satisfied by</w:t>
      </w:r>
      <w:r w:rsidRPr="00287D2F">
        <w:rPr>
          <w:rFonts w:cs="Arial"/>
        </w:rPr>
        <w:t>:</w:t>
      </w:r>
    </w:p>
    <w:p w14:paraId="066398C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5E97B0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921F98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85938A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FD55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3D6A6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E959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E7E0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5C728E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3CD5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8CAA2" w14:textId="77777777" w:rsidR="00E550DC" w:rsidRDefault="00E550DC"/>
        </w:tc>
      </w:tr>
      <w:tr w:rsidR="007A24FC" w:rsidRPr="00B3499B" w14:paraId="316581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B5D2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916F3E" w14:textId="77777777" w:rsidR="00E550DC" w:rsidRDefault="00E550DC"/>
        </w:tc>
      </w:tr>
      <w:tr w:rsidR="007A24FC" w:rsidRPr="00B3499B" w14:paraId="6149D3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DAA9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702C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33746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05458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B7481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7D5A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BE26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FA2E0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C40EB1" w14:textId="77777777" w:rsidR="00E550DC" w:rsidRDefault="00E550DC"/>
        </w:tc>
      </w:tr>
      <w:tr w:rsidR="007A24FC" w:rsidRPr="00B3499B" w14:paraId="227A8B5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5809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426A3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249B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42F4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7942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1CA88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2492F6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3FDD39" w14:textId="0B214C11" w:rsidR="007A24FC" w:rsidRPr="00B3499B" w:rsidRDefault="00D950AE" w:rsidP="009737DA">
            <w:pPr>
              <w:rPr>
                <w:rFonts w:cs="Arial"/>
                <w:bCs/>
                <w:color w:val="808080" w:themeColor="background1" w:themeShade="80"/>
                <w:sz w:val="16"/>
                <w:szCs w:val="14"/>
              </w:rPr>
            </w:pPr>
            <w:hyperlink r:id="rId9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16A706" w14:textId="7FD0594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1290C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AB9D90" w14:textId="77777777" w:rsidR="007A24FC" w:rsidRDefault="007A24FC" w:rsidP="001C5864">
      <w:pPr>
        <w:rPr>
          <w:rFonts w:cs="Arial"/>
        </w:rPr>
      </w:pPr>
    </w:p>
    <w:p w14:paraId="3EC88AC8" w14:textId="77777777" w:rsidR="0047267C" w:rsidRDefault="0047267C" w:rsidP="001C5864">
      <w:pPr>
        <w:rPr>
          <w:rFonts w:cs="Arial"/>
        </w:rPr>
      </w:pPr>
    </w:p>
    <w:p w14:paraId="2E8102F5" w14:textId="77777777" w:rsidR="001C5864" w:rsidRPr="0017445F" w:rsidRDefault="001C5864" w:rsidP="001C5864">
      <w:pPr>
        <w:pStyle w:val="RERequirement"/>
        <w:shd w:val="clear" w:color="auto" w:fill="F2F2F2" w:themeFill="background1" w:themeFillShade="F2"/>
      </w:pPr>
      <w:bookmarkStart w:id="229" w:name="_cf5f22eeb6c81a6b17f6f4c354a9cbc8"/>
      <w:bookmarkEnd w:id="229"/>
      <w:r>
        <w:lastRenderedPageBreak/>
        <w:t xml:space="preserve"> DSM - Seat - Seat Back Lumbar - Seat Axis Controller</w:t>
      </w:r>
    </w:p>
    <w:p w14:paraId="265B44DA" w14:textId="77777777" w:rsidR="001C5864" w:rsidRDefault="001C5864" w:rsidP="001C5864">
      <w:pPr>
        <w:rPr>
          <w:rFonts w:cs="Arial"/>
        </w:rPr>
      </w:pPr>
      <w:r>
        <w:rPr>
          <w:rFonts w:cs="Arial"/>
        </w:rPr>
        <w:t>The DSM shall take on the role of Seat Axis Controller for the Seat Back Lumbar axis.</w:t>
      </w:r>
    </w:p>
    <w:p w14:paraId="166D1C7D" w14:textId="77777777" w:rsidR="001C5864" w:rsidRDefault="001C5864" w:rsidP="001C5864"/>
    <w:p w14:paraId="72EAB136" w14:textId="77777777" w:rsidR="001C5864" w:rsidRPr="00287D2F" w:rsidRDefault="001C5864" w:rsidP="001C5864">
      <w:pPr>
        <w:rPr>
          <w:rFonts w:cs="Arial"/>
        </w:rPr>
      </w:pPr>
      <w:r>
        <w:rPr>
          <w:rFonts w:cs="Arial"/>
        </w:rPr>
        <w:t>Satisfied by</w:t>
      </w:r>
      <w:r w:rsidRPr="00287D2F">
        <w:rPr>
          <w:rFonts w:cs="Arial"/>
        </w:rPr>
        <w:t>:</w:t>
      </w:r>
    </w:p>
    <w:p w14:paraId="309D619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B6038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1B1F67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A9FEF4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8CAF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6C531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B5D7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CB26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6B9743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03F17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22D0F" w14:textId="77777777" w:rsidR="00E550DC" w:rsidRDefault="00E550DC"/>
        </w:tc>
      </w:tr>
      <w:tr w:rsidR="007A24FC" w:rsidRPr="00B3499B" w14:paraId="785890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7E27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858EF" w14:textId="77777777" w:rsidR="00E550DC" w:rsidRDefault="00E550DC"/>
        </w:tc>
      </w:tr>
      <w:tr w:rsidR="007A24FC" w:rsidRPr="00B3499B" w14:paraId="03522D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BE41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9BE5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77D8C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C568C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D6B2F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E4DE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EDEB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E3473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2F6CBD" w14:textId="77777777" w:rsidR="00E550DC" w:rsidRDefault="00E550DC"/>
        </w:tc>
      </w:tr>
      <w:tr w:rsidR="007A24FC" w:rsidRPr="00B3499B" w14:paraId="764730D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4CA1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99112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394E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4414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AA099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3E4E1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34F79D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2A339A" w14:textId="25152050" w:rsidR="007A24FC" w:rsidRPr="00B3499B" w:rsidRDefault="00D950AE" w:rsidP="009737DA">
            <w:pPr>
              <w:rPr>
                <w:rFonts w:cs="Arial"/>
                <w:bCs/>
                <w:color w:val="808080" w:themeColor="background1" w:themeShade="80"/>
                <w:sz w:val="16"/>
                <w:szCs w:val="14"/>
              </w:rPr>
            </w:pPr>
            <w:hyperlink r:id="rId9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0A601C" w14:textId="7AAEB47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15B86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032A91" w14:textId="77777777" w:rsidR="007A24FC" w:rsidRDefault="007A24FC" w:rsidP="001C5864">
      <w:pPr>
        <w:rPr>
          <w:rFonts w:cs="Arial"/>
        </w:rPr>
      </w:pPr>
    </w:p>
    <w:p w14:paraId="3384CC40" w14:textId="77777777" w:rsidR="0047267C" w:rsidRDefault="0047267C" w:rsidP="001C5864">
      <w:pPr>
        <w:rPr>
          <w:rFonts w:cs="Arial"/>
        </w:rPr>
      </w:pPr>
    </w:p>
    <w:p w14:paraId="089C8959" w14:textId="77777777" w:rsidR="001C5864" w:rsidRPr="0017445F" w:rsidRDefault="001C5864" w:rsidP="001C5864">
      <w:pPr>
        <w:pStyle w:val="RERequirement"/>
        <w:shd w:val="clear" w:color="auto" w:fill="F2F2F2" w:themeFill="background1" w:themeFillShade="F2"/>
      </w:pPr>
      <w:bookmarkStart w:id="230" w:name="_fa870c60eeb316f412ce7143b684965f"/>
      <w:bookmarkEnd w:id="230"/>
      <w:r>
        <w:t xml:space="preserve"> DSM - Auto Save Active Status signal</w:t>
      </w:r>
    </w:p>
    <w:p w14:paraId="784DC37E" w14:textId="77777777" w:rsidR="001C5864" w:rsidRDefault="001C5864" w:rsidP="001C5864">
      <w:pPr>
        <w:rPr>
          <w:rFonts w:cs="Arial"/>
        </w:rPr>
      </w:pPr>
      <w:r>
        <w:rPr>
          <w:rFonts w:cs="Arial"/>
        </w:rPr>
        <w:t>The DSM shall receive the logical signal "Auto Save Active Status" via the CAN signal "AutoSave_D_Stat".</w:t>
      </w:r>
    </w:p>
    <w:p w14:paraId="5A51A066" w14:textId="77777777" w:rsidR="001C5864" w:rsidRDefault="001C5864" w:rsidP="001C5864"/>
    <w:p w14:paraId="08834AFD" w14:textId="77777777" w:rsidR="001C5864" w:rsidRPr="00287D2F" w:rsidRDefault="001C5864" w:rsidP="001C5864">
      <w:pPr>
        <w:rPr>
          <w:rFonts w:cs="Arial"/>
        </w:rPr>
      </w:pPr>
      <w:r>
        <w:rPr>
          <w:rFonts w:cs="Arial"/>
        </w:rPr>
        <w:t>Satisfied by</w:t>
      </w:r>
      <w:r w:rsidRPr="00287D2F">
        <w:rPr>
          <w:rFonts w:cs="Arial"/>
        </w:rPr>
        <w:t>:</w:t>
      </w:r>
    </w:p>
    <w:p w14:paraId="2FE08EE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4D6CFD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FF147F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BCB48E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2EA8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963D4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8B17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C08A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Auto Save Active Status.</w:t>
            </w:r>
          </w:p>
        </w:tc>
      </w:tr>
      <w:tr w:rsidR="007A24FC" w:rsidRPr="00B3499B" w14:paraId="43BC01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D7DA3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C5529" w14:textId="77777777" w:rsidR="00E550DC" w:rsidRDefault="00E550DC"/>
        </w:tc>
      </w:tr>
      <w:tr w:rsidR="007A24FC" w:rsidRPr="00B3499B" w14:paraId="689B7F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6469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ED9F0" w14:textId="77777777" w:rsidR="00E550DC" w:rsidRDefault="00E550DC"/>
        </w:tc>
      </w:tr>
      <w:tr w:rsidR="007A24FC" w:rsidRPr="00B3499B" w14:paraId="676A83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32E2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F1F2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AA2A5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269D3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C7C8B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8202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6763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614A1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63F35F" w14:textId="77777777" w:rsidR="00E550DC" w:rsidRDefault="00E550DC"/>
        </w:tc>
      </w:tr>
      <w:tr w:rsidR="007A24FC" w:rsidRPr="00B3499B" w14:paraId="6AA01AB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B080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70234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624B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C97F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DC94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BE67C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D0A915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2E3EE5" w14:textId="482D514D" w:rsidR="007A24FC" w:rsidRPr="00B3499B" w:rsidRDefault="00D950AE" w:rsidP="009737DA">
            <w:pPr>
              <w:rPr>
                <w:rFonts w:cs="Arial"/>
                <w:bCs/>
                <w:color w:val="808080" w:themeColor="background1" w:themeShade="80"/>
                <w:sz w:val="16"/>
                <w:szCs w:val="14"/>
              </w:rPr>
            </w:pPr>
            <w:hyperlink r:id="rId9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2F8B31" w14:textId="5B6715D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FBB2E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77BA5D" w14:textId="77777777" w:rsidR="007A24FC" w:rsidRDefault="007A24FC" w:rsidP="001C5864">
      <w:pPr>
        <w:rPr>
          <w:rFonts w:cs="Arial"/>
        </w:rPr>
      </w:pPr>
    </w:p>
    <w:p w14:paraId="213534F7" w14:textId="77777777" w:rsidR="0047267C" w:rsidRDefault="0047267C" w:rsidP="001C5864">
      <w:pPr>
        <w:rPr>
          <w:rFonts w:cs="Arial"/>
        </w:rPr>
      </w:pPr>
    </w:p>
    <w:p w14:paraId="113D9D88" w14:textId="77777777" w:rsidR="001C5864" w:rsidRPr="0017445F" w:rsidRDefault="001C5864" w:rsidP="001C5864">
      <w:pPr>
        <w:pStyle w:val="RERequirement"/>
        <w:shd w:val="clear" w:color="auto" w:fill="F2F2F2" w:themeFill="background1" w:themeFillShade="F2"/>
      </w:pPr>
      <w:bookmarkStart w:id="231" w:name="_7b0accd5b927e93d2a137c803e997bb3"/>
      <w:bookmarkEnd w:id="231"/>
      <w:r>
        <w:t xml:space="preserve"> DSM - Pedal - Pedal Near/Far - Adjustment ID</w:t>
      </w:r>
    </w:p>
    <w:p w14:paraId="03D12DEC" w14:textId="77777777" w:rsidR="001C5864" w:rsidRDefault="001C5864" w:rsidP="001C5864">
      <w:pPr>
        <w:rPr>
          <w:rFonts w:cs="Arial"/>
        </w:rPr>
      </w:pPr>
      <w:r>
        <w:rPr>
          <w:rFonts w:cs="Arial"/>
        </w:rPr>
        <w:t>The DSM shall assign the Pedal Near/Far axis an "Adjustment ID" of 42.</w:t>
      </w:r>
    </w:p>
    <w:p w14:paraId="0ADB5D1A" w14:textId="77777777" w:rsidR="001C5864" w:rsidRDefault="001C5864" w:rsidP="001C5864"/>
    <w:p w14:paraId="1C8F61EC" w14:textId="77777777" w:rsidR="001C5864" w:rsidRPr="00287D2F" w:rsidRDefault="001C5864" w:rsidP="001C5864">
      <w:pPr>
        <w:rPr>
          <w:rFonts w:cs="Arial"/>
        </w:rPr>
      </w:pPr>
      <w:r>
        <w:rPr>
          <w:rFonts w:cs="Arial"/>
        </w:rPr>
        <w:t>Satisfied by</w:t>
      </w:r>
      <w:r w:rsidRPr="00287D2F">
        <w:rPr>
          <w:rFonts w:cs="Arial"/>
        </w:rPr>
        <w:t>:</w:t>
      </w:r>
    </w:p>
    <w:p w14:paraId="43AC6C6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8C7AB2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EFE853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46AEC7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9345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A6F4D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F587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0C98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7D3E44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01E55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72760" w14:textId="77777777" w:rsidR="00E550DC" w:rsidRDefault="00E550DC"/>
        </w:tc>
      </w:tr>
      <w:tr w:rsidR="007A24FC" w:rsidRPr="00B3499B" w14:paraId="04931A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0E63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BDA50" w14:textId="77777777" w:rsidR="00E550DC" w:rsidRDefault="00E550DC"/>
        </w:tc>
      </w:tr>
      <w:tr w:rsidR="007A24FC" w:rsidRPr="00B3499B" w14:paraId="1C4D36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159B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BA1F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423EF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5DA8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8AF0C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CBA3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10E6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C1416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F70607" w14:textId="77777777" w:rsidR="00E550DC" w:rsidRDefault="00E550DC"/>
        </w:tc>
      </w:tr>
      <w:tr w:rsidR="007A24FC" w:rsidRPr="00B3499B" w14:paraId="48778B2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E523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F48AC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BDD3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33FC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13A91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4A966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46C92E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218247" w14:textId="77B243AA" w:rsidR="007A24FC" w:rsidRPr="00B3499B" w:rsidRDefault="00D950AE" w:rsidP="009737DA">
            <w:pPr>
              <w:rPr>
                <w:rFonts w:cs="Arial"/>
                <w:bCs/>
                <w:color w:val="808080" w:themeColor="background1" w:themeShade="80"/>
                <w:sz w:val="16"/>
                <w:szCs w:val="14"/>
              </w:rPr>
            </w:pPr>
            <w:hyperlink r:id="rId9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8FA75F" w14:textId="5F541BF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14CF9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4B45A3" w14:textId="77777777" w:rsidR="007A24FC" w:rsidRDefault="007A24FC" w:rsidP="001C5864">
      <w:pPr>
        <w:rPr>
          <w:rFonts w:cs="Arial"/>
        </w:rPr>
      </w:pPr>
    </w:p>
    <w:p w14:paraId="76BB42C5" w14:textId="77777777" w:rsidR="0047267C" w:rsidRDefault="0047267C" w:rsidP="001C5864">
      <w:pPr>
        <w:rPr>
          <w:rFonts w:cs="Arial"/>
        </w:rPr>
      </w:pPr>
    </w:p>
    <w:p w14:paraId="08FD877D" w14:textId="77777777" w:rsidR="001C5864" w:rsidRPr="0017445F" w:rsidRDefault="001C5864" w:rsidP="001C5864">
      <w:pPr>
        <w:pStyle w:val="RERequirement"/>
        <w:shd w:val="clear" w:color="auto" w:fill="F2F2F2" w:themeFill="background1" w:themeFillShade="F2"/>
      </w:pPr>
      <w:bookmarkStart w:id="232" w:name="_17181debcb1ef8006c70e26649dcde84"/>
      <w:bookmarkEnd w:id="232"/>
      <w:r>
        <w:t xml:space="preserve"> DSM - Steering Wheel - Wheel Tilt Up/Down - Axis Classification</w:t>
      </w:r>
    </w:p>
    <w:p w14:paraId="01438D12" w14:textId="77777777" w:rsidR="001C5864" w:rsidRDefault="001C5864" w:rsidP="001C5864">
      <w:pPr>
        <w:rPr>
          <w:rFonts w:cs="Arial"/>
        </w:rPr>
      </w:pPr>
      <w:r>
        <w:rPr>
          <w:rFonts w:cs="Arial"/>
        </w:rPr>
        <w:lastRenderedPageBreak/>
        <w:t>The DSM shall assign the Wheel Tilt Up/Down axis an "Axis Classification" of "Common".</w:t>
      </w:r>
    </w:p>
    <w:p w14:paraId="1787AA08" w14:textId="77777777" w:rsidR="001C5864" w:rsidRDefault="001C5864" w:rsidP="001C5864"/>
    <w:p w14:paraId="4A92BB1D" w14:textId="77777777" w:rsidR="001C5864" w:rsidRPr="00287D2F" w:rsidRDefault="001C5864" w:rsidP="001C5864">
      <w:pPr>
        <w:rPr>
          <w:rFonts w:cs="Arial"/>
        </w:rPr>
      </w:pPr>
      <w:r>
        <w:rPr>
          <w:rFonts w:cs="Arial"/>
        </w:rPr>
        <w:t>Satisfied by</w:t>
      </w:r>
      <w:r w:rsidRPr="00287D2F">
        <w:rPr>
          <w:rFonts w:cs="Arial"/>
        </w:rPr>
        <w:t>:</w:t>
      </w:r>
    </w:p>
    <w:p w14:paraId="7A21347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6E5C09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71A76A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79AF52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628D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89282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C135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FBF1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77A63F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B22F6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125DC" w14:textId="77777777" w:rsidR="00E550DC" w:rsidRDefault="00E550DC"/>
        </w:tc>
      </w:tr>
      <w:tr w:rsidR="007A24FC" w:rsidRPr="00B3499B" w14:paraId="2D7F48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06A1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225C2" w14:textId="77777777" w:rsidR="00E550DC" w:rsidRDefault="00E550DC"/>
        </w:tc>
      </w:tr>
      <w:tr w:rsidR="007A24FC" w:rsidRPr="00B3499B" w14:paraId="2C374F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F81E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80AC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C18E0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720BB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B11E5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C744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5088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5FDB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840073" w14:textId="77777777" w:rsidR="00E550DC" w:rsidRDefault="00E550DC"/>
        </w:tc>
      </w:tr>
      <w:tr w:rsidR="007A24FC" w:rsidRPr="00B3499B" w14:paraId="0CED266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472D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D671E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C95E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01A8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B6BC2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5D21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8B6EAD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E6E1D6" w14:textId="60B51C10" w:rsidR="007A24FC" w:rsidRPr="00B3499B" w:rsidRDefault="00D950AE" w:rsidP="009737DA">
            <w:pPr>
              <w:rPr>
                <w:rFonts w:cs="Arial"/>
                <w:bCs/>
                <w:color w:val="808080" w:themeColor="background1" w:themeShade="80"/>
                <w:sz w:val="16"/>
                <w:szCs w:val="14"/>
              </w:rPr>
            </w:pPr>
            <w:hyperlink r:id="rId9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728CDC" w14:textId="7BE5FC4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929DA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5B3FA3" w14:textId="77777777" w:rsidR="007A24FC" w:rsidRDefault="007A24FC" w:rsidP="001C5864">
      <w:pPr>
        <w:rPr>
          <w:rFonts w:cs="Arial"/>
        </w:rPr>
      </w:pPr>
    </w:p>
    <w:p w14:paraId="73A51B11" w14:textId="77777777" w:rsidR="0047267C" w:rsidRDefault="0047267C" w:rsidP="001C5864">
      <w:pPr>
        <w:rPr>
          <w:rFonts w:cs="Arial"/>
        </w:rPr>
      </w:pPr>
    </w:p>
    <w:p w14:paraId="200C46A0" w14:textId="77777777" w:rsidR="001C5864" w:rsidRPr="0017445F" w:rsidRDefault="001C5864" w:rsidP="001C5864">
      <w:pPr>
        <w:pStyle w:val="RERequirement"/>
        <w:shd w:val="clear" w:color="auto" w:fill="F2F2F2" w:themeFill="background1" w:themeFillShade="F2"/>
      </w:pPr>
      <w:bookmarkStart w:id="233" w:name="_0e92eb1b300ff1ec6e5c1fe30a0aeda8"/>
      <w:bookmarkEnd w:id="233"/>
      <w:r>
        <w:t xml:space="preserve"> DSM - Seat - Seat Left Extension - Seat Axis Controller</w:t>
      </w:r>
    </w:p>
    <w:p w14:paraId="11FE2DE3" w14:textId="77777777" w:rsidR="001C5864" w:rsidRDefault="001C5864" w:rsidP="001C5864">
      <w:pPr>
        <w:rPr>
          <w:rFonts w:cs="Arial"/>
        </w:rPr>
      </w:pPr>
      <w:r>
        <w:rPr>
          <w:rFonts w:cs="Arial"/>
        </w:rPr>
        <w:t>The DSM shall take on the role of Seat Axis Controller for the Seat Left Extension axis.</w:t>
      </w:r>
    </w:p>
    <w:p w14:paraId="5F33150F" w14:textId="77777777" w:rsidR="001C5864" w:rsidRDefault="001C5864" w:rsidP="001C5864"/>
    <w:p w14:paraId="45BBD81C" w14:textId="77777777" w:rsidR="001C5864" w:rsidRPr="00287D2F" w:rsidRDefault="001C5864" w:rsidP="001C5864">
      <w:pPr>
        <w:rPr>
          <w:rFonts w:cs="Arial"/>
        </w:rPr>
      </w:pPr>
      <w:r>
        <w:rPr>
          <w:rFonts w:cs="Arial"/>
        </w:rPr>
        <w:t>Satisfied by</w:t>
      </w:r>
      <w:r w:rsidRPr="00287D2F">
        <w:rPr>
          <w:rFonts w:cs="Arial"/>
        </w:rPr>
        <w:t>:</w:t>
      </w:r>
    </w:p>
    <w:p w14:paraId="525E871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F71137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0045FC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03DC84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D9FFF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95326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924C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5EAF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7CA0C3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0158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6F4F8" w14:textId="77777777" w:rsidR="00E550DC" w:rsidRDefault="00E550DC"/>
        </w:tc>
      </w:tr>
      <w:tr w:rsidR="007A24FC" w:rsidRPr="00B3499B" w14:paraId="34B3F6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77D4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D23D1" w14:textId="77777777" w:rsidR="00E550DC" w:rsidRDefault="00E550DC"/>
        </w:tc>
      </w:tr>
      <w:tr w:rsidR="007A24FC" w:rsidRPr="00B3499B" w14:paraId="141B1F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EC87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E7D5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8A437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4C4C6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9B68A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0FCD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0CD0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754D7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28DD17" w14:textId="77777777" w:rsidR="00E550DC" w:rsidRDefault="00E550DC"/>
        </w:tc>
      </w:tr>
      <w:tr w:rsidR="007A24FC" w:rsidRPr="00B3499B" w14:paraId="2C68070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402F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1B27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7593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572D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0435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8124A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B0306F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E1F0F5" w14:textId="7B64F618" w:rsidR="007A24FC" w:rsidRPr="00B3499B" w:rsidRDefault="00D950AE" w:rsidP="009737DA">
            <w:pPr>
              <w:rPr>
                <w:rFonts w:cs="Arial"/>
                <w:bCs/>
                <w:color w:val="808080" w:themeColor="background1" w:themeShade="80"/>
                <w:sz w:val="16"/>
                <w:szCs w:val="14"/>
              </w:rPr>
            </w:pPr>
            <w:hyperlink r:id="rId9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5ABF0" w14:textId="59E0EBA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01F43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2F573F" w14:textId="77777777" w:rsidR="007A24FC" w:rsidRDefault="007A24FC" w:rsidP="001C5864">
      <w:pPr>
        <w:rPr>
          <w:rFonts w:cs="Arial"/>
        </w:rPr>
      </w:pPr>
    </w:p>
    <w:p w14:paraId="5932EF17" w14:textId="77777777" w:rsidR="0047267C" w:rsidRDefault="0047267C" w:rsidP="001C5864">
      <w:pPr>
        <w:rPr>
          <w:rFonts w:cs="Arial"/>
        </w:rPr>
      </w:pPr>
    </w:p>
    <w:p w14:paraId="120B3214" w14:textId="77777777" w:rsidR="001C5864" w:rsidRPr="0017445F" w:rsidRDefault="001C5864" w:rsidP="001C5864">
      <w:pPr>
        <w:pStyle w:val="RERequirement"/>
        <w:shd w:val="clear" w:color="auto" w:fill="F2F2F2" w:themeFill="background1" w:themeFillShade="F2"/>
      </w:pPr>
      <w:bookmarkStart w:id="234" w:name="_29154b0b22726dac4b6cd58e126a402b"/>
      <w:bookmarkEnd w:id="234"/>
      <w:r>
        <w:t xml:space="preserve"> DSM - Seat - Seat Left Extension - User Input Classify Parameter</w:t>
      </w:r>
    </w:p>
    <w:p w14:paraId="528CF23F" w14:textId="77777777" w:rsidR="001C5864" w:rsidRDefault="001C5864" w:rsidP="001C5864">
      <w:pPr>
        <w:rPr>
          <w:rFonts w:cs="Arial"/>
        </w:rPr>
      </w:pPr>
      <w:r>
        <w:rPr>
          <w:rFonts w:cs="Arial"/>
        </w:rPr>
        <w:t>The DSM shall assign the Seat Left Extension axis a "User Input Classify Parameter" of "Minor".</w:t>
      </w:r>
    </w:p>
    <w:p w14:paraId="04363195" w14:textId="77777777" w:rsidR="001C5864" w:rsidRDefault="001C5864" w:rsidP="001C5864"/>
    <w:p w14:paraId="2E18DAAD" w14:textId="77777777" w:rsidR="001C5864" w:rsidRPr="00287D2F" w:rsidRDefault="001C5864" w:rsidP="001C5864">
      <w:pPr>
        <w:rPr>
          <w:rFonts w:cs="Arial"/>
        </w:rPr>
      </w:pPr>
      <w:r>
        <w:rPr>
          <w:rFonts w:cs="Arial"/>
        </w:rPr>
        <w:t>Satisfied by</w:t>
      </w:r>
      <w:r w:rsidRPr="00287D2F">
        <w:rPr>
          <w:rFonts w:cs="Arial"/>
        </w:rPr>
        <w:t>:</w:t>
      </w:r>
    </w:p>
    <w:p w14:paraId="0A89E58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366AB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DA8DB0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2FC7E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E8632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352F7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587E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B29E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6B7059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EDED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8C8E8" w14:textId="77777777" w:rsidR="00E550DC" w:rsidRDefault="00E550DC"/>
        </w:tc>
      </w:tr>
      <w:tr w:rsidR="007A24FC" w:rsidRPr="00B3499B" w14:paraId="389CA6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4839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83602" w14:textId="77777777" w:rsidR="00E550DC" w:rsidRDefault="00E550DC"/>
        </w:tc>
      </w:tr>
      <w:tr w:rsidR="007A24FC" w:rsidRPr="00B3499B" w14:paraId="6A379D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D143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D119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C7B92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5C51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FCFF9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C0C8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A0E0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A8309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5C6D0A" w14:textId="77777777" w:rsidR="00E550DC" w:rsidRDefault="00E550DC"/>
        </w:tc>
      </w:tr>
      <w:tr w:rsidR="007A24FC" w:rsidRPr="00B3499B" w14:paraId="78F48D4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E51B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B250D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3529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5586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EE566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76144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468ECE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DBEFEC" w14:textId="02D8C4D1" w:rsidR="007A24FC" w:rsidRPr="00B3499B" w:rsidRDefault="00D950AE" w:rsidP="009737DA">
            <w:pPr>
              <w:rPr>
                <w:rFonts w:cs="Arial"/>
                <w:bCs/>
                <w:color w:val="808080" w:themeColor="background1" w:themeShade="80"/>
                <w:sz w:val="16"/>
                <w:szCs w:val="14"/>
              </w:rPr>
            </w:pPr>
            <w:hyperlink r:id="rId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900D93" w14:textId="7CB0B3A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6575E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55D095" w14:textId="77777777" w:rsidR="007A24FC" w:rsidRDefault="007A24FC" w:rsidP="001C5864">
      <w:pPr>
        <w:rPr>
          <w:rFonts w:cs="Arial"/>
        </w:rPr>
      </w:pPr>
    </w:p>
    <w:p w14:paraId="7F2FBC77" w14:textId="77777777" w:rsidR="0047267C" w:rsidRDefault="0047267C" w:rsidP="001C5864">
      <w:pPr>
        <w:rPr>
          <w:rFonts w:cs="Arial"/>
        </w:rPr>
      </w:pPr>
    </w:p>
    <w:p w14:paraId="655E275A" w14:textId="77777777" w:rsidR="001C5864" w:rsidRPr="0017445F" w:rsidRDefault="001C5864" w:rsidP="001C5864">
      <w:pPr>
        <w:pStyle w:val="RERequirement"/>
        <w:shd w:val="clear" w:color="auto" w:fill="F2F2F2" w:themeFill="background1" w:themeFillShade="F2"/>
      </w:pPr>
      <w:bookmarkStart w:id="235" w:name="_760538afe3b8176bbaa10ccdac6c3e07"/>
      <w:bookmarkEnd w:id="235"/>
      <w:r>
        <w:t xml:space="preserve"> DSM - Steering Wheel - Steering Wheel Adjustment Repository - Steering Wheel Repository Controller</w:t>
      </w:r>
    </w:p>
    <w:p w14:paraId="681886ED" w14:textId="77777777" w:rsidR="001C5864" w:rsidRDefault="001C5864" w:rsidP="001C5864">
      <w:pPr>
        <w:rPr>
          <w:rFonts w:cs="Arial"/>
        </w:rPr>
      </w:pPr>
      <w:r>
        <w:rPr>
          <w:rFonts w:cs="Arial"/>
        </w:rPr>
        <w:lastRenderedPageBreak/>
        <w:t>The DSM shall take on the role of Steering Wheel Repository Controller for the Steering Wheel Adjustment Repository.</w:t>
      </w:r>
    </w:p>
    <w:p w14:paraId="0FFD2D22" w14:textId="77777777" w:rsidR="001C5864" w:rsidRDefault="001C5864" w:rsidP="001C5864"/>
    <w:p w14:paraId="7EB92E91" w14:textId="77777777" w:rsidR="001C5864" w:rsidRPr="00287D2F" w:rsidRDefault="001C5864" w:rsidP="001C5864">
      <w:pPr>
        <w:rPr>
          <w:rFonts w:cs="Arial"/>
        </w:rPr>
      </w:pPr>
      <w:r>
        <w:rPr>
          <w:rFonts w:cs="Arial"/>
        </w:rPr>
        <w:t>Satisfied by</w:t>
      </w:r>
      <w:r w:rsidRPr="00287D2F">
        <w:rPr>
          <w:rFonts w:cs="Arial"/>
        </w:rPr>
        <w:t>:</w:t>
      </w:r>
    </w:p>
    <w:p w14:paraId="213C59E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350C11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C0D4E1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D4B72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A09B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3BACF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454E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9D8B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the role of repository controller.</w:t>
            </w:r>
          </w:p>
        </w:tc>
      </w:tr>
      <w:tr w:rsidR="007A24FC" w:rsidRPr="00B3499B" w14:paraId="32AC2D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BDDD5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2177F" w14:textId="77777777" w:rsidR="00E550DC" w:rsidRDefault="00E550DC"/>
        </w:tc>
      </w:tr>
      <w:tr w:rsidR="007A24FC" w:rsidRPr="00B3499B" w14:paraId="2F3A92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62F6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4F5E9" w14:textId="77777777" w:rsidR="00E550DC" w:rsidRDefault="00E550DC"/>
        </w:tc>
      </w:tr>
      <w:tr w:rsidR="007A24FC" w:rsidRPr="00B3499B" w14:paraId="29CC2B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BB00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DA3E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35FCA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2B93A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BC067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2C80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AFCC9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49A5B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670891" w14:textId="77777777" w:rsidR="00E550DC" w:rsidRDefault="00E550DC"/>
        </w:tc>
      </w:tr>
      <w:tr w:rsidR="007A24FC" w:rsidRPr="00B3499B" w14:paraId="188FCFE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54A5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424BB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F905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0F97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DE923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9AF40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174C14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27052A" w14:textId="35BB6461" w:rsidR="007A24FC" w:rsidRPr="00B3499B" w:rsidRDefault="00D950AE" w:rsidP="009737DA">
            <w:pPr>
              <w:rPr>
                <w:rFonts w:cs="Arial"/>
                <w:bCs/>
                <w:color w:val="808080" w:themeColor="background1" w:themeShade="80"/>
                <w:sz w:val="16"/>
                <w:szCs w:val="14"/>
              </w:rPr>
            </w:pPr>
            <w:hyperlink r:id="rId10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FE03F5" w14:textId="05373CC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EAB6D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27879A" w14:textId="77777777" w:rsidR="007A24FC" w:rsidRDefault="007A24FC" w:rsidP="001C5864">
      <w:pPr>
        <w:rPr>
          <w:rFonts w:cs="Arial"/>
        </w:rPr>
      </w:pPr>
    </w:p>
    <w:p w14:paraId="5289EB5F" w14:textId="77777777" w:rsidR="0047267C" w:rsidRDefault="0047267C" w:rsidP="001C5864">
      <w:pPr>
        <w:rPr>
          <w:rFonts w:cs="Arial"/>
        </w:rPr>
      </w:pPr>
    </w:p>
    <w:p w14:paraId="10177FD8" w14:textId="77777777" w:rsidR="001C5864" w:rsidRPr="0017445F" w:rsidRDefault="001C5864" w:rsidP="001C5864">
      <w:pPr>
        <w:pStyle w:val="RERequirement"/>
        <w:shd w:val="clear" w:color="auto" w:fill="F2F2F2" w:themeFill="background1" w:themeFillShade="F2"/>
      </w:pPr>
      <w:bookmarkStart w:id="236" w:name="_fc325e15a6d58d16f87df05279fcad10"/>
      <w:bookmarkEnd w:id="236"/>
      <w:r>
        <w:t xml:space="preserve"> DSM - Seat - Seat Left Extension - Seat Axis Sensor</w:t>
      </w:r>
    </w:p>
    <w:p w14:paraId="70903D42" w14:textId="77777777" w:rsidR="001C5864" w:rsidRDefault="001C5864" w:rsidP="001C5864">
      <w:pPr>
        <w:rPr>
          <w:rFonts w:cs="Arial"/>
        </w:rPr>
      </w:pPr>
      <w:r>
        <w:rPr>
          <w:rFonts w:cs="Arial"/>
        </w:rPr>
        <w:t>The DSM shall take on the role of Seat Axis Sensor for the Seat Left Extension axis.</w:t>
      </w:r>
    </w:p>
    <w:p w14:paraId="688B0B3B" w14:textId="77777777" w:rsidR="001C5864" w:rsidRDefault="001C5864" w:rsidP="001C5864"/>
    <w:p w14:paraId="393AB2D2" w14:textId="77777777" w:rsidR="001C5864" w:rsidRPr="00287D2F" w:rsidRDefault="001C5864" w:rsidP="001C5864">
      <w:pPr>
        <w:rPr>
          <w:rFonts w:cs="Arial"/>
        </w:rPr>
      </w:pPr>
      <w:r>
        <w:rPr>
          <w:rFonts w:cs="Arial"/>
        </w:rPr>
        <w:t>Satisfied by</w:t>
      </w:r>
      <w:r w:rsidRPr="00287D2F">
        <w:rPr>
          <w:rFonts w:cs="Arial"/>
        </w:rPr>
        <w:t>:</w:t>
      </w:r>
    </w:p>
    <w:p w14:paraId="1BEAFAB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A0B2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FDE03D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54D70A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46FC6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F5B35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6A45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B348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2D69B6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231F1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CBBB3" w14:textId="77777777" w:rsidR="00E550DC" w:rsidRDefault="00E550DC"/>
        </w:tc>
      </w:tr>
      <w:tr w:rsidR="007A24FC" w:rsidRPr="00B3499B" w14:paraId="1A060D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8982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33004" w14:textId="77777777" w:rsidR="00E550DC" w:rsidRDefault="00E550DC"/>
        </w:tc>
      </w:tr>
      <w:tr w:rsidR="007A24FC" w:rsidRPr="00B3499B" w14:paraId="687019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87CC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E85FB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E00B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5E870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90EBA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7AEF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F1A2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3A683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BDB67E" w14:textId="77777777" w:rsidR="00E550DC" w:rsidRDefault="00E550DC"/>
        </w:tc>
      </w:tr>
      <w:tr w:rsidR="007A24FC" w:rsidRPr="00B3499B" w14:paraId="3611374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3638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DD4B2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80B7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CA79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B6158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640B4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DB9639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817348" w14:textId="6853460C" w:rsidR="007A24FC" w:rsidRPr="00B3499B" w:rsidRDefault="00D950AE" w:rsidP="009737DA">
            <w:pPr>
              <w:rPr>
                <w:rFonts w:cs="Arial"/>
                <w:bCs/>
                <w:color w:val="808080" w:themeColor="background1" w:themeShade="80"/>
                <w:sz w:val="16"/>
                <w:szCs w:val="14"/>
              </w:rPr>
            </w:pPr>
            <w:hyperlink r:id="rId10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30739C" w14:textId="54FC503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D01B7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2E71C5" w14:textId="77777777" w:rsidR="007A24FC" w:rsidRDefault="007A24FC" w:rsidP="001C5864">
      <w:pPr>
        <w:rPr>
          <w:rFonts w:cs="Arial"/>
        </w:rPr>
      </w:pPr>
    </w:p>
    <w:p w14:paraId="0CCF6B36" w14:textId="77777777" w:rsidR="0047267C" w:rsidRDefault="0047267C" w:rsidP="001C5864">
      <w:pPr>
        <w:rPr>
          <w:rFonts w:cs="Arial"/>
        </w:rPr>
      </w:pPr>
    </w:p>
    <w:p w14:paraId="0C50A587" w14:textId="77777777" w:rsidR="001C5864" w:rsidRPr="0017445F" w:rsidRDefault="001C5864" w:rsidP="001C5864">
      <w:pPr>
        <w:pStyle w:val="RERequirement"/>
        <w:shd w:val="clear" w:color="auto" w:fill="F2F2F2" w:themeFill="background1" w:themeFillShade="F2"/>
      </w:pPr>
      <w:bookmarkStart w:id="237" w:name="_d600e164f4823d03697b23208f185b9e"/>
      <w:bookmarkEnd w:id="237"/>
      <w:r>
        <w:t xml:space="preserve"> DSM - Pedal - Pedal Near/Far - Pedal Axis Controller</w:t>
      </w:r>
    </w:p>
    <w:p w14:paraId="0CEAD448" w14:textId="77777777" w:rsidR="001C5864" w:rsidRDefault="001C5864" w:rsidP="001C5864">
      <w:pPr>
        <w:rPr>
          <w:rFonts w:cs="Arial"/>
        </w:rPr>
      </w:pPr>
      <w:r>
        <w:rPr>
          <w:rFonts w:cs="Arial"/>
        </w:rPr>
        <w:t>The DSM shall take on the role of Pedal Axis Controller for the Pedal Near/Far axis.</w:t>
      </w:r>
    </w:p>
    <w:p w14:paraId="27DE9664" w14:textId="77777777" w:rsidR="001C5864" w:rsidRDefault="001C5864" w:rsidP="001C5864"/>
    <w:p w14:paraId="213C31B4" w14:textId="77777777" w:rsidR="001C5864" w:rsidRPr="00287D2F" w:rsidRDefault="001C5864" w:rsidP="001C5864">
      <w:pPr>
        <w:rPr>
          <w:rFonts w:cs="Arial"/>
        </w:rPr>
      </w:pPr>
      <w:r>
        <w:rPr>
          <w:rFonts w:cs="Arial"/>
        </w:rPr>
        <w:t>Satisfied by</w:t>
      </w:r>
      <w:r w:rsidRPr="00287D2F">
        <w:rPr>
          <w:rFonts w:cs="Arial"/>
        </w:rPr>
        <w:t>:</w:t>
      </w:r>
    </w:p>
    <w:p w14:paraId="1D4B82C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4E51BE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46D5B2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87F3BD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4F551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D08F0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7E96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1A16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529817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8F4E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702EE" w14:textId="77777777" w:rsidR="00E550DC" w:rsidRDefault="00E550DC"/>
        </w:tc>
      </w:tr>
      <w:tr w:rsidR="007A24FC" w:rsidRPr="00B3499B" w14:paraId="3D5CE3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843F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B51E6C" w14:textId="77777777" w:rsidR="00E550DC" w:rsidRDefault="00E550DC"/>
        </w:tc>
      </w:tr>
      <w:tr w:rsidR="007A24FC" w:rsidRPr="00B3499B" w14:paraId="7DF76C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0924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81B4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BB9E8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BD872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A2D11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CB86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A935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C3679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69F6C8" w14:textId="77777777" w:rsidR="00E550DC" w:rsidRDefault="00E550DC"/>
        </w:tc>
      </w:tr>
      <w:tr w:rsidR="007A24FC" w:rsidRPr="00B3499B" w14:paraId="0F63233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29EB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5F364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3432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3E98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C319B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BE5F8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FC15AC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4AF422" w14:textId="1A1EB08A" w:rsidR="007A24FC" w:rsidRPr="00B3499B" w:rsidRDefault="00D950AE" w:rsidP="009737DA">
            <w:pPr>
              <w:rPr>
                <w:rFonts w:cs="Arial"/>
                <w:bCs/>
                <w:color w:val="808080" w:themeColor="background1" w:themeShade="80"/>
                <w:sz w:val="16"/>
                <w:szCs w:val="14"/>
              </w:rPr>
            </w:pPr>
            <w:hyperlink r:id="rId10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849F8E" w14:textId="766B92E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E9F74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C37BC7" w14:textId="77777777" w:rsidR="007A24FC" w:rsidRDefault="007A24FC" w:rsidP="001C5864">
      <w:pPr>
        <w:rPr>
          <w:rFonts w:cs="Arial"/>
        </w:rPr>
      </w:pPr>
    </w:p>
    <w:p w14:paraId="717036B7" w14:textId="77777777" w:rsidR="0047267C" w:rsidRDefault="0047267C" w:rsidP="001C5864">
      <w:pPr>
        <w:rPr>
          <w:rFonts w:cs="Arial"/>
        </w:rPr>
      </w:pPr>
    </w:p>
    <w:p w14:paraId="78EFF7DF" w14:textId="77777777" w:rsidR="001C5864" w:rsidRPr="0017445F" w:rsidRDefault="001C5864" w:rsidP="001C5864">
      <w:pPr>
        <w:pStyle w:val="RERequirement"/>
        <w:shd w:val="clear" w:color="auto" w:fill="F2F2F2" w:themeFill="background1" w:themeFillShade="F2"/>
      </w:pPr>
      <w:bookmarkStart w:id="238" w:name="_fc60ed1930546110e0f116f191da56df"/>
      <w:bookmarkEnd w:id="238"/>
      <w:r>
        <w:t xml:space="preserve"> DSM - Seat - Seat Back Lumbar - User Input Classify Parameter</w:t>
      </w:r>
    </w:p>
    <w:p w14:paraId="29052DB5" w14:textId="77777777" w:rsidR="001C5864" w:rsidRDefault="001C5864" w:rsidP="001C5864">
      <w:pPr>
        <w:rPr>
          <w:rFonts w:cs="Arial"/>
        </w:rPr>
      </w:pPr>
      <w:r>
        <w:rPr>
          <w:rFonts w:cs="Arial"/>
        </w:rPr>
        <w:t>The DSM shall assign the Seat Back Lumbar axis a "User Input Classify Parameter" of "Minor".</w:t>
      </w:r>
    </w:p>
    <w:p w14:paraId="46B750CB" w14:textId="77777777" w:rsidR="001C5864" w:rsidRDefault="001C5864" w:rsidP="001C5864"/>
    <w:p w14:paraId="01A36600" w14:textId="77777777" w:rsidR="001C5864" w:rsidRPr="00287D2F" w:rsidRDefault="001C5864" w:rsidP="001C5864">
      <w:pPr>
        <w:rPr>
          <w:rFonts w:cs="Arial"/>
        </w:rPr>
      </w:pPr>
      <w:r>
        <w:rPr>
          <w:rFonts w:cs="Arial"/>
        </w:rPr>
        <w:t>Satisfied by</w:t>
      </w:r>
      <w:r w:rsidRPr="00287D2F">
        <w:rPr>
          <w:rFonts w:cs="Arial"/>
        </w:rPr>
        <w:t>:</w:t>
      </w:r>
    </w:p>
    <w:p w14:paraId="748CB0D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46913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E25BF7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C37488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2F720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61CFD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6E4F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9F9B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05D081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5B2D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9F1DD" w14:textId="77777777" w:rsidR="00E550DC" w:rsidRDefault="00E550DC"/>
        </w:tc>
      </w:tr>
      <w:tr w:rsidR="007A24FC" w:rsidRPr="00B3499B" w14:paraId="7651CB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5F48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1D840" w14:textId="77777777" w:rsidR="00E550DC" w:rsidRDefault="00E550DC"/>
        </w:tc>
      </w:tr>
      <w:tr w:rsidR="007A24FC" w:rsidRPr="00B3499B" w14:paraId="2082B7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87C1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E283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18E0D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5F6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7474A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C4D5D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CD79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6F1E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AAFA0C" w14:textId="77777777" w:rsidR="00E550DC" w:rsidRDefault="00E550DC"/>
        </w:tc>
      </w:tr>
      <w:tr w:rsidR="007A24FC" w:rsidRPr="00B3499B" w14:paraId="22CC519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075CD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812D6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7699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B716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1AF75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901D9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B0AE0C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640ED7" w14:textId="7710E922" w:rsidR="007A24FC" w:rsidRPr="00B3499B" w:rsidRDefault="00D950AE" w:rsidP="009737DA">
            <w:pPr>
              <w:rPr>
                <w:rFonts w:cs="Arial"/>
                <w:bCs/>
                <w:color w:val="808080" w:themeColor="background1" w:themeShade="80"/>
                <w:sz w:val="16"/>
                <w:szCs w:val="14"/>
              </w:rPr>
            </w:pPr>
            <w:hyperlink r:id="rId10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9A0BED" w14:textId="177B8B0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C830F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5DF2FF" w14:textId="77777777" w:rsidR="007A24FC" w:rsidRDefault="007A24FC" w:rsidP="001C5864">
      <w:pPr>
        <w:rPr>
          <w:rFonts w:cs="Arial"/>
        </w:rPr>
      </w:pPr>
    </w:p>
    <w:p w14:paraId="1E3FE16A" w14:textId="77777777" w:rsidR="0047267C" w:rsidRDefault="0047267C" w:rsidP="001C5864">
      <w:pPr>
        <w:rPr>
          <w:rFonts w:cs="Arial"/>
        </w:rPr>
      </w:pPr>
    </w:p>
    <w:p w14:paraId="13B7674B" w14:textId="77777777" w:rsidR="001C5864" w:rsidRPr="0017445F" w:rsidRDefault="001C5864" w:rsidP="001C5864">
      <w:pPr>
        <w:pStyle w:val="RERequirement"/>
        <w:shd w:val="clear" w:color="auto" w:fill="F2F2F2" w:themeFill="background1" w:themeFillShade="F2"/>
      </w:pPr>
      <w:bookmarkStart w:id="239" w:name="_128356028d1d38c246321487be8a8683"/>
      <w:bookmarkEnd w:id="239"/>
      <w:r>
        <w:t xml:space="preserve"> DSM - Steering Wheel - Wheel Tele-In/Tele-Out - Axis Classification</w:t>
      </w:r>
    </w:p>
    <w:p w14:paraId="7E025C2B" w14:textId="77777777" w:rsidR="001C5864" w:rsidRDefault="001C5864" w:rsidP="001C5864">
      <w:pPr>
        <w:rPr>
          <w:rFonts w:cs="Arial"/>
        </w:rPr>
      </w:pPr>
      <w:r>
        <w:rPr>
          <w:rFonts w:cs="Arial"/>
        </w:rPr>
        <w:t>The DSM shall assign the Wheel Tele-In/Tele-Out axis an "Axis Classification" of "Common".</w:t>
      </w:r>
    </w:p>
    <w:p w14:paraId="3B96D91A" w14:textId="77777777" w:rsidR="001C5864" w:rsidRDefault="001C5864" w:rsidP="001C5864"/>
    <w:p w14:paraId="2513A179" w14:textId="77777777" w:rsidR="001C5864" w:rsidRPr="00287D2F" w:rsidRDefault="001C5864" w:rsidP="001C5864">
      <w:pPr>
        <w:rPr>
          <w:rFonts w:cs="Arial"/>
        </w:rPr>
      </w:pPr>
      <w:r>
        <w:rPr>
          <w:rFonts w:cs="Arial"/>
        </w:rPr>
        <w:t>Satisfied by</w:t>
      </w:r>
      <w:r w:rsidRPr="00287D2F">
        <w:rPr>
          <w:rFonts w:cs="Arial"/>
        </w:rPr>
        <w:t>:</w:t>
      </w:r>
    </w:p>
    <w:p w14:paraId="7D266F6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68DABF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40A4CC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894420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0AE1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11DDD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B53EC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5983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377EEA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CD682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145C9" w14:textId="77777777" w:rsidR="00E550DC" w:rsidRDefault="00E550DC"/>
        </w:tc>
      </w:tr>
      <w:tr w:rsidR="007A24FC" w:rsidRPr="00B3499B" w14:paraId="391558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884A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5D050" w14:textId="77777777" w:rsidR="00E550DC" w:rsidRDefault="00E550DC"/>
        </w:tc>
      </w:tr>
      <w:tr w:rsidR="007A24FC" w:rsidRPr="00B3499B" w14:paraId="5280D8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3371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466C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A7FE2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CE9D9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09EB5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1E2D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703C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07D3C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559E18" w14:textId="77777777" w:rsidR="00E550DC" w:rsidRDefault="00E550DC"/>
        </w:tc>
      </w:tr>
      <w:tr w:rsidR="007A24FC" w:rsidRPr="00B3499B" w14:paraId="4DE2A5D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0F3A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7F3AE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2D04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E493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C30C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F9168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ED069C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001C2B" w14:textId="086764F4" w:rsidR="007A24FC" w:rsidRPr="00B3499B" w:rsidRDefault="00D950AE" w:rsidP="009737DA">
            <w:pPr>
              <w:rPr>
                <w:rFonts w:cs="Arial"/>
                <w:bCs/>
                <w:color w:val="808080" w:themeColor="background1" w:themeShade="80"/>
                <w:sz w:val="16"/>
                <w:szCs w:val="14"/>
              </w:rPr>
            </w:pPr>
            <w:hyperlink r:id="rId1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455DE9" w14:textId="38BF3CC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3087A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77EBC3" w14:textId="77777777" w:rsidR="007A24FC" w:rsidRDefault="007A24FC" w:rsidP="001C5864">
      <w:pPr>
        <w:rPr>
          <w:rFonts w:cs="Arial"/>
        </w:rPr>
      </w:pPr>
    </w:p>
    <w:p w14:paraId="2F9C6F48" w14:textId="77777777" w:rsidR="0047267C" w:rsidRDefault="0047267C" w:rsidP="001C5864">
      <w:pPr>
        <w:rPr>
          <w:rFonts w:cs="Arial"/>
        </w:rPr>
      </w:pPr>
    </w:p>
    <w:p w14:paraId="1F65F606" w14:textId="77777777" w:rsidR="001C5864" w:rsidRPr="0017445F" w:rsidRDefault="001C5864" w:rsidP="001C5864">
      <w:pPr>
        <w:pStyle w:val="RERequirement"/>
        <w:shd w:val="clear" w:color="auto" w:fill="F2F2F2" w:themeFill="background1" w:themeFillShade="F2"/>
      </w:pPr>
      <w:bookmarkStart w:id="240" w:name="_00f579dd09ed126d08ea3f0e03fd8d00"/>
      <w:bookmarkEnd w:id="240"/>
      <w:r>
        <w:t xml:space="preserve"> DSM - Seat - Seat Right Extension - Generic Adjustment</w:t>
      </w:r>
    </w:p>
    <w:p w14:paraId="259C07FE" w14:textId="77777777" w:rsidR="001C5864" w:rsidRDefault="001C5864" w:rsidP="001C5864">
      <w:pPr>
        <w:rPr>
          <w:rFonts w:cs="Arial"/>
        </w:rPr>
      </w:pPr>
      <w:r>
        <w:rPr>
          <w:rFonts w:cs="Arial"/>
        </w:rPr>
        <w:t>The DSM shall assign the "Generic Adjustment" output of the Classify Adjustment by Threshold function to the signal "Seat Right Extension Adjustment" for the Seat Right Extension axis.</w:t>
      </w:r>
    </w:p>
    <w:p w14:paraId="6DEB5D82" w14:textId="77777777" w:rsidR="001C5864" w:rsidRDefault="001C5864" w:rsidP="001C5864"/>
    <w:p w14:paraId="796F33F1" w14:textId="77777777" w:rsidR="001C5864" w:rsidRPr="00287D2F" w:rsidRDefault="001C5864" w:rsidP="001C5864">
      <w:pPr>
        <w:rPr>
          <w:rFonts w:cs="Arial"/>
        </w:rPr>
      </w:pPr>
      <w:r>
        <w:rPr>
          <w:rFonts w:cs="Arial"/>
        </w:rPr>
        <w:t>Satisfied by</w:t>
      </w:r>
      <w:r w:rsidRPr="00287D2F">
        <w:rPr>
          <w:rFonts w:cs="Arial"/>
        </w:rPr>
        <w:t>:</w:t>
      </w:r>
    </w:p>
    <w:p w14:paraId="3A289E2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3485D3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A2DDEE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26EBEF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D136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14E8F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A20F4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1246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3F7F44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6E88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2FAE1" w14:textId="77777777" w:rsidR="00E550DC" w:rsidRDefault="00E550DC"/>
        </w:tc>
      </w:tr>
      <w:tr w:rsidR="007A24FC" w:rsidRPr="00B3499B" w14:paraId="5785AA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44B5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AD2CC" w14:textId="77777777" w:rsidR="00E550DC" w:rsidRDefault="00E550DC"/>
        </w:tc>
      </w:tr>
      <w:tr w:rsidR="007A24FC" w:rsidRPr="00B3499B" w14:paraId="773621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D109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2F04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E9028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2BEF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3D024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425A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52AD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897CB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81F63B" w14:textId="77777777" w:rsidR="00E550DC" w:rsidRDefault="00E550DC"/>
        </w:tc>
      </w:tr>
      <w:tr w:rsidR="007A24FC" w:rsidRPr="00B3499B" w14:paraId="7B83929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15DA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41DE0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E912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345E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DACB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380E2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5F2059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9B429D" w14:textId="15FF5D29" w:rsidR="007A24FC" w:rsidRPr="00B3499B" w:rsidRDefault="00D950AE" w:rsidP="009737DA">
            <w:pPr>
              <w:rPr>
                <w:rFonts w:cs="Arial"/>
                <w:bCs/>
                <w:color w:val="808080" w:themeColor="background1" w:themeShade="80"/>
                <w:sz w:val="16"/>
                <w:szCs w:val="14"/>
              </w:rPr>
            </w:pPr>
            <w:hyperlink r:id="rId10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7247A" w14:textId="7C6069D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1F32F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CD5AFB" w14:textId="77777777" w:rsidR="007A24FC" w:rsidRDefault="007A24FC" w:rsidP="001C5864">
      <w:pPr>
        <w:rPr>
          <w:rFonts w:cs="Arial"/>
        </w:rPr>
      </w:pPr>
    </w:p>
    <w:p w14:paraId="712822F3" w14:textId="77777777" w:rsidR="0047267C" w:rsidRDefault="0047267C" w:rsidP="001C5864">
      <w:pPr>
        <w:rPr>
          <w:rFonts w:cs="Arial"/>
        </w:rPr>
      </w:pPr>
    </w:p>
    <w:p w14:paraId="2BD1C754" w14:textId="77777777" w:rsidR="001C5864" w:rsidRPr="0017445F" w:rsidRDefault="001C5864" w:rsidP="001C5864">
      <w:pPr>
        <w:pStyle w:val="RERequirement"/>
        <w:shd w:val="clear" w:color="auto" w:fill="F2F2F2" w:themeFill="background1" w:themeFillShade="F2"/>
      </w:pPr>
      <w:bookmarkStart w:id="241" w:name="_8cf9806c591d86f67511048ed7e00395"/>
      <w:bookmarkEnd w:id="241"/>
      <w:r>
        <w:t xml:space="preserve"> DSM - Seat - Seat Up/Down Track - Generic Adjustment</w:t>
      </w:r>
    </w:p>
    <w:p w14:paraId="29D8AF85" w14:textId="77777777" w:rsidR="001C5864" w:rsidRDefault="001C5864" w:rsidP="001C5864">
      <w:pPr>
        <w:rPr>
          <w:rFonts w:cs="Arial"/>
        </w:rPr>
      </w:pPr>
      <w:r>
        <w:rPr>
          <w:rFonts w:cs="Arial"/>
        </w:rPr>
        <w:t>The DSM shall assign the "Generic Adjustment" output of the Classify Adjustment by Threshold function to the signal "Seat Up/Down Track Adjustment" for the Seat Up/Down Track axis.</w:t>
      </w:r>
    </w:p>
    <w:p w14:paraId="78D23829" w14:textId="77777777" w:rsidR="001C5864" w:rsidRDefault="001C5864" w:rsidP="001C5864"/>
    <w:p w14:paraId="33C17B99" w14:textId="77777777" w:rsidR="001C5864" w:rsidRPr="00287D2F" w:rsidRDefault="001C5864" w:rsidP="001C5864">
      <w:pPr>
        <w:rPr>
          <w:rFonts w:cs="Arial"/>
        </w:rPr>
      </w:pPr>
      <w:r>
        <w:rPr>
          <w:rFonts w:cs="Arial"/>
        </w:rPr>
        <w:t>Satisfied by</w:t>
      </w:r>
      <w:r w:rsidRPr="00287D2F">
        <w:rPr>
          <w:rFonts w:cs="Arial"/>
        </w:rPr>
        <w:t>:</w:t>
      </w:r>
    </w:p>
    <w:p w14:paraId="20AF7C6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744D49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69B5AE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DFCBE6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BFBE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4C642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20CF8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5652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162F31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E32E2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F2D71" w14:textId="77777777" w:rsidR="00E550DC" w:rsidRDefault="00E550DC"/>
        </w:tc>
      </w:tr>
      <w:tr w:rsidR="007A24FC" w:rsidRPr="00B3499B" w14:paraId="595F39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F9E6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D39CD" w14:textId="77777777" w:rsidR="00E550DC" w:rsidRDefault="00E550DC"/>
        </w:tc>
      </w:tr>
      <w:tr w:rsidR="007A24FC" w:rsidRPr="00B3499B" w14:paraId="51CFA3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EB18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D7EC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D67AD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33EB1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00081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7E2A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E6D1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2CF2E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70AF42" w14:textId="77777777" w:rsidR="00E550DC" w:rsidRDefault="00E550DC"/>
        </w:tc>
      </w:tr>
      <w:tr w:rsidR="007A24FC" w:rsidRPr="00B3499B" w14:paraId="0B68779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B5F5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05DE8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7C5C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B351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2180D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59644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34C689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BFE0F9" w14:textId="1BC69D2B" w:rsidR="007A24FC" w:rsidRPr="00B3499B" w:rsidRDefault="00D950AE" w:rsidP="009737DA">
            <w:pPr>
              <w:rPr>
                <w:rFonts w:cs="Arial"/>
                <w:bCs/>
                <w:color w:val="808080" w:themeColor="background1" w:themeShade="80"/>
                <w:sz w:val="16"/>
                <w:szCs w:val="14"/>
              </w:rPr>
            </w:pPr>
            <w:hyperlink r:id="rId10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268E7D" w14:textId="09615A6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35500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549A2F" w14:textId="77777777" w:rsidR="007A24FC" w:rsidRDefault="007A24FC" w:rsidP="001C5864">
      <w:pPr>
        <w:rPr>
          <w:rFonts w:cs="Arial"/>
        </w:rPr>
      </w:pPr>
    </w:p>
    <w:p w14:paraId="69ABBB30" w14:textId="77777777" w:rsidR="0047267C" w:rsidRDefault="0047267C" w:rsidP="001C5864">
      <w:pPr>
        <w:rPr>
          <w:rFonts w:cs="Arial"/>
        </w:rPr>
      </w:pPr>
    </w:p>
    <w:p w14:paraId="7C391087" w14:textId="77777777" w:rsidR="001C5864" w:rsidRPr="0017445F" w:rsidRDefault="001C5864" w:rsidP="001C5864">
      <w:pPr>
        <w:pStyle w:val="RERequirement"/>
        <w:shd w:val="clear" w:color="auto" w:fill="F2F2F2" w:themeFill="background1" w:themeFillShade="F2"/>
      </w:pPr>
      <w:bookmarkStart w:id="242" w:name="_9128e6204d0f24d4d34bf482e00b5188"/>
      <w:bookmarkEnd w:id="242"/>
      <w:r>
        <w:t xml:space="preserve"> DSM - Seat - Seat Back Recline - Adjustment ID</w:t>
      </w:r>
    </w:p>
    <w:p w14:paraId="343C010E" w14:textId="77777777" w:rsidR="001C5864" w:rsidRDefault="001C5864" w:rsidP="001C5864">
      <w:pPr>
        <w:rPr>
          <w:rFonts w:cs="Arial"/>
        </w:rPr>
      </w:pPr>
      <w:r>
        <w:rPr>
          <w:rFonts w:cs="Arial"/>
        </w:rPr>
        <w:t>The DSM shall assign the Seat Back Recline axis an "Adjustment ID" of 6.</w:t>
      </w:r>
    </w:p>
    <w:p w14:paraId="7D015338" w14:textId="77777777" w:rsidR="001C5864" w:rsidRDefault="001C5864" w:rsidP="001C5864"/>
    <w:p w14:paraId="36E28314" w14:textId="77777777" w:rsidR="001C5864" w:rsidRPr="00287D2F" w:rsidRDefault="001C5864" w:rsidP="001C5864">
      <w:pPr>
        <w:rPr>
          <w:rFonts w:cs="Arial"/>
        </w:rPr>
      </w:pPr>
      <w:r>
        <w:rPr>
          <w:rFonts w:cs="Arial"/>
        </w:rPr>
        <w:t>Satisfied by</w:t>
      </w:r>
      <w:r w:rsidRPr="00287D2F">
        <w:rPr>
          <w:rFonts w:cs="Arial"/>
        </w:rPr>
        <w:t>:</w:t>
      </w:r>
    </w:p>
    <w:p w14:paraId="2ACB7A4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B1F7BE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1E0C23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8D81BE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871FB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50C92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41D4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3FFE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35CD2F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5021E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1BA84" w14:textId="77777777" w:rsidR="00E550DC" w:rsidRDefault="00E550DC"/>
        </w:tc>
      </w:tr>
      <w:tr w:rsidR="007A24FC" w:rsidRPr="00B3499B" w14:paraId="35DDEB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D8B6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9C02A" w14:textId="77777777" w:rsidR="00E550DC" w:rsidRDefault="00E550DC"/>
        </w:tc>
      </w:tr>
      <w:tr w:rsidR="007A24FC" w:rsidRPr="00B3499B" w14:paraId="6807D4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4D6A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B9EB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5528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8B389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51FD5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98AF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D3F41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47636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BD52D7" w14:textId="77777777" w:rsidR="00E550DC" w:rsidRDefault="00E550DC"/>
        </w:tc>
      </w:tr>
      <w:tr w:rsidR="007A24FC" w:rsidRPr="00B3499B" w14:paraId="737A92E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514F9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66BF2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0F61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DC66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1512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B2D3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4D101D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61AE29" w14:textId="3EAE001C" w:rsidR="007A24FC" w:rsidRPr="00B3499B" w:rsidRDefault="00D950AE" w:rsidP="009737DA">
            <w:pPr>
              <w:rPr>
                <w:rFonts w:cs="Arial"/>
                <w:bCs/>
                <w:color w:val="808080" w:themeColor="background1" w:themeShade="80"/>
                <w:sz w:val="16"/>
                <w:szCs w:val="14"/>
              </w:rPr>
            </w:pPr>
            <w:hyperlink r:id="rId10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632E70" w14:textId="1555B57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F96CD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3F91FC" w14:textId="77777777" w:rsidR="007A24FC" w:rsidRDefault="007A24FC" w:rsidP="001C5864">
      <w:pPr>
        <w:rPr>
          <w:rFonts w:cs="Arial"/>
        </w:rPr>
      </w:pPr>
    </w:p>
    <w:p w14:paraId="7ED028F7" w14:textId="77777777" w:rsidR="0047267C" w:rsidRDefault="0047267C" w:rsidP="001C5864">
      <w:pPr>
        <w:rPr>
          <w:rFonts w:cs="Arial"/>
        </w:rPr>
      </w:pPr>
    </w:p>
    <w:p w14:paraId="12C08352" w14:textId="77777777" w:rsidR="001C5864" w:rsidRPr="0017445F" w:rsidRDefault="001C5864" w:rsidP="001C5864">
      <w:pPr>
        <w:pStyle w:val="RERequirement"/>
        <w:shd w:val="clear" w:color="auto" w:fill="F2F2F2" w:themeFill="background1" w:themeFillShade="F2"/>
      </w:pPr>
      <w:bookmarkStart w:id="243" w:name="_9b05a04cf96af181615d6b85d1603b82"/>
      <w:bookmarkEnd w:id="243"/>
      <w:r>
        <w:t xml:space="preserve"> DSM - Steering Wheel - Wheel Tilt Up/Down - Functions</w:t>
      </w:r>
    </w:p>
    <w:p w14:paraId="7E7A9BE7" w14:textId="77777777" w:rsidR="001C5864" w:rsidRDefault="001C5864" w:rsidP="001C5864">
      <w:pPr>
        <w:rPr>
          <w:rFonts w:cs="Arial"/>
        </w:rPr>
      </w:pPr>
      <w:r>
        <w:rPr>
          <w:rFonts w:cs="Arial"/>
        </w:rPr>
        <w:t>The DSM shall implement the following functions for the Wheel Tilt Up/Down axis:</w:t>
      </w:r>
    </w:p>
    <w:p w14:paraId="40BBF92F" w14:textId="77777777" w:rsidR="001C5864" w:rsidRDefault="001C5864" w:rsidP="001C5864">
      <w:pPr>
        <w:rPr>
          <w:rFonts w:cs="Arial"/>
        </w:rPr>
      </w:pPr>
      <w:r>
        <w:rPr>
          <w:rFonts w:cs="Arial"/>
        </w:rPr>
        <w:t>Monitor Changes by Threshold</w:t>
      </w:r>
    </w:p>
    <w:p w14:paraId="06535B1E" w14:textId="77777777" w:rsidR="001C5864" w:rsidRDefault="001C5864" w:rsidP="001C5864">
      <w:pPr>
        <w:rPr>
          <w:rFonts w:cs="Arial"/>
        </w:rPr>
      </w:pPr>
      <w:r>
        <w:rPr>
          <w:rFonts w:cs="Arial"/>
        </w:rPr>
        <w:t>Request Positions</w:t>
      </w:r>
    </w:p>
    <w:p w14:paraId="46DB359C" w14:textId="77777777" w:rsidR="001C5864" w:rsidRDefault="001C5864" w:rsidP="001C5864">
      <w:pPr>
        <w:rPr>
          <w:rFonts w:cs="Arial"/>
        </w:rPr>
      </w:pPr>
      <w:r>
        <w:rPr>
          <w:rFonts w:cs="Arial"/>
        </w:rPr>
        <w:t>Check Processing Ability</w:t>
      </w:r>
    </w:p>
    <w:p w14:paraId="62A485D9" w14:textId="77777777" w:rsidR="001C5864" w:rsidRDefault="001C5864" w:rsidP="001C5864">
      <w:pPr>
        <w:rPr>
          <w:rFonts w:cs="Arial"/>
        </w:rPr>
      </w:pPr>
      <w:r>
        <w:rPr>
          <w:rFonts w:cs="Arial"/>
        </w:rPr>
        <w:t>Generate Adjustment Difference</w:t>
      </w:r>
    </w:p>
    <w:p w14:paraId="5CAFD06A" w14:textId="77777777" w:rsidR="001C5864" w:rsidRDefault="001C5864" w:rsidP="001C5864">
      <w:pPr>
        <w:rPr>
          <w:rFonts w:cs="Arial"/>
        </w:rPr>
      </w:pPr>
      <w:r>
        <w:rPr>
          <w:rFonts w:cs="Arial"/>
        </w:rPr>
        <w:t>Classify Adjustment by Threshold</w:t>
      </w:r>
    </w:p>
    <w:p w14:paraId="5FDB52A4" w14:textId="77777777" w:rsidR="001C5864" w:rsidRDefault="001C5864" w:rsidP="001C5864">
      <w:pPr>
        <w:rPr>
          <w:rFonts w:cs="Arial"/>
        </w:rPr>
      </w:pPr>
      <w:r>
        <w:rPr>
          <w:rFonts w:cs="Arial"/>
        </w:rPr>
        <w:t>Clear Axis Adjustment Information</w:t>
      </w:r>
    </w:p>
    <w:p w14:paraId="7BFE3923" w14:textId="77777777" w:rsidR="001C5864" w:rsidRDefault="001C5864" w:rsidP="001C5864"/>
    <w:p w14:paraId="62E2F291" w14:textId="77777777" w:rsidR="001C5864" w:rsidRPr="00287D2F" w:rsidRDefault="001C5864" w:rsidP="001C5864">
      <w:pPr>
        <w:rPr>
          <w:rFonts w:cs="Arial"/>
        </w:rPr>
      </w:pPr>
      <w:r>
        <w:rPr>
          <w:rFonts w:cs="Arial"/>
        </w:rPr>
        <w:t>Satisfied by</w:t>
      </w:r>
      <w:r w:rsidRPr="00287D2F">
        <w:rPr>
          <w:rFonts w:cs="Arial"/>
        </w:rPr>
        <w:t>:</w:t>
      </w:r>
    </w:p>
    <w:p w14:paraId="3780927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A7EFD3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4C55D6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8C27C9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E2A1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2CEF7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338A5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E4C3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4E2BD6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47BA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8F1AB" w14:textId="77777777" w:rsidR="00E550DC" w:rsidRDefault="00E550DC"/>
        </w:tc>
      </w:tr>
      <w:tr w:rsidR="007A24FC" w:rsidRPr="00B3499B" w14:paraId="315CDB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010B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E02C4" w14:textId="77777777" w:rsidR="00E550DC" w:rsidRDefault="00E550DC"/>
        </w:tc>
      </w:tr>
      <w:tr w:rsidR="007A24FC" w:rsidRPr="00B3499B" w14:paraId="6A31D7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2BEC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E409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FFE2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6D5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89DC0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DB2F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88B8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4C5D1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9BAF37" w14:textId="77777777" w:rsidR="00E550DC" w:rsidRDefault="00E550DC"/>
        </w:tc>
      </w:tr>
      <w:tr w:rsidR="007A24FC" w:rsidRPr="00B3499B" w14:paraId="43DCFFE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C25F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48519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FBD5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E98A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F227F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4E40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E1EED5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529B56" w14:textId="59EF6657" w:rsidR="007A24FC" w:rsidRPr="00B3499B" w:rsidRDefault="00D950AE" w:rsidP="009737DA">
            <w:pPr>
              <w:rPr>
                <w:rFonts w:cs="Arial"/>
                <w:bCs/>
                <w:color w:val="808080" w:themeColor="background1" w:themeShade="80"/>
                <w:sz w:val="16"/>
                <w:szCs w:val="14"/>
              </w:rPr>
            </w:pPr>
            <w:hyperlink r:id="rId10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1DF83A" w14:textId="59D7D55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C8959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83DA47" w14:textId="77777777" w:rsidR="007A24FC" w:rsidRDefault="007A24FC" w:rsidP="001C5864">
      <w:pPr>
        <w:rPr>
          <w:rFonts w:cs="Arial"/>
        </w:rPr>
      </w:pPr>
    </w:p>
    <w:p w14:paraId="0459AE10" w14:textId="77777777" w:rsidR="0047267C" w:rsidRDefault="0047267C" w:rsidP="001C5864">
      <w:pPr>
        <w:rPr>
          <w:rFonts w:cs="Arial"/>
        </w:rPr>
      </w:pPr>
    </w:p>
    <w:p w14:paraId="7F774E3C" w14:textId="77777777" w:rsidR="001C5864" w:rsidRPr="0017445F" w:rsidRDefault="001C5864" w:rsidP="001C5864">
      <w:pPr>
        <w:pStyle w:val="RERequirement"/>
        <w:shd w:val="clear" w:color="auto" w:fill="F2F2F2" w:themeFill="background1" w:themeFillShade="F2"/>
      </w:pPr>
      <w:bookmarkStart w:id="244" w:name="_e8ea824d8da03d0ac2153723bdba6e52"/>
      <w:bookmarkEnd w:id="244"/>
      <w:r>
        <w:t xml:space="preserve"> DSM - Seat - Seat Head Rest Up/Down - Functions</w:t>
      </w:r>
    </w:p>
    <w:p w14:paraId="1F015D5E" w14:textId="77777777" w:rsidR="001C5864" w:rsidRDefault="001C5864" w:rsidP="001C5864">
      <w:pPr>
        <w:rPr>
          <w:rFonts w:cs="Arial"/>
        </w:rPr>
      </w:pPr>
      <w:r>
        <w:rPr>
          <w:rFonts w:cs="Arial"/>
        </w:rPr>
        <w:t>The DSM shall implement the following functions for the Seat Head Rest Up/Down axis:</w:t>
      </w:r>
    </w:p>
    <w:p w14:paraId="1267A582" w14:textId="77777777" w:rsidR="001C5864" w:rsidRDefault="001C5864" w:rsidP="001C5864">
      <w:pPr>
        <w:rPr>
          <w:rFonts w:cs="Arial"/>
        </w:rPr>
      </w:pPr>
      <w:r>
        <w:rPr>
          <w:rFonts w:cs="Arial"/>
        </w:rPr>
        <w:t>Monitor Changes by User Input</w:t>
      </w:r>
    </w:p>
    <w:p w14:paraId="2D453535" w14:textId="77777777" w:rsidR="001C5864" w:rsidRDefault="001C5864" w:rsidP="001C5864">
      <w:pPr>
        <w:rPr>
          <w:rFonts w:cs="Arial"/>
        </w:rPr>
      </w:pPr>
      <w:r>
        <w:rPr>
          <w:rFonts w:cs="Arial"/>
        </w:rPr>
        <w:t>Classify Adjustment by User Input</w:t>
      </w:r>
    </w:p>
    <w:p w14:paraId="531708F2" w14:textId="77777777" w:rsidR="001C5864" w:rsidRDefault="001C5864" w:rsidP="001C5864">
      <w:pPr>
        <w:rPr>
          <w:rFonts w:cs="Arial"/>
        </w:rPr>
      </w:pPr>
      <w:r>
        <w:rPr>
          <w:rFonts w:cs="Arial"/>
        </w:rPr>
        <w:t>Clear Axis Adjustment Information</w:t>
      </w:r>
    </w:p>
    <w:p w14:paraId="35BF0BD3" w14:textId="77777777" w:rsidR="001C5864" w:rsidRDefault="001C5864" w:rsidP="001C5864"/>
    <w:p w14:paraId="7D35644E" w14:textId="77777777" w:rsidR="001C5864" w:rsidRPr="00287D2F" w:rsidRDefault="001C5864" w:rsidP="001C5864">
      <w:pPr>
        <w:rPr>
          <w:rFonts w:cs="Arial"/>
        </w:rPr>
      </w:pPr>
      <w:r>
        <w:rPr>
          <w:rFonts w:cs="Arial"/>
        </w:rPr>
        <w:t>Satisfied by</w:t>
      </w:r>
      <w:r w:rsidRPr="00287D2F">
        <w:rPr>
          <w:rFonts w:cs="Arial"/>
        </w:rPr>
        <w:t>:</w:t>
      </w:r>
    </w:p>
    <w:p w14:paraId="04560F8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49F80F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6228CE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19B94C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84040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CD09D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66E8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B16A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027D34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5E32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831D9" w14:textId="77777777" w:rsidR="00E550DC" w:rsidRDefault="00E550DC"/>
        </w:tc>
      </w:tr>
      <w:tr w:rsidR="007A24FC" w:rsidRPr="00B3499B" w14:paraId="3030F3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6088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C29091" w14:textId="77777777" w:rsidR="00E550DC" w:rsidRDefault="00E550DC"/>
        </w:tc>
      </w:tr>
      <w:tr w:rsidR="007A24FC" w:rsidRPr="00B3499B" w14:paraId="320C07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8B31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C381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910BB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7C711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81897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678C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5217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1DFF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5B0697" w14:textId="77777777" w:rsidR="00E550DC" w:rsidRDefault="00E550DC"/>
        </w:tc>
      </w:tr>
      <w:tr w:rsidR="007A24FC" w:rsidRPr="00B3499B" w14:paraId="359CC1B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1A45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BA742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6A7C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F4C3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FAD7E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39AC8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5A259F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C12B87" w14:textId="2079424C" w:rsidR="007A24FC" w:rsidRPr="00B3499B" w:rsidRDefault="00D950AE" w:rsidP="009737DA">
            <w:pPr>
              <w:rPr>
                <w:rFonts w:cs="Arial"/>
                <w:bCs/>
                <w:color w:val="808080" w:themeColor="background1" w:themeShade="80"/>
                <w:sz w:val="16"/>
                <w:szCs w:val="14"/>
              </w:rPr>
            </w:pPr>
            <w:hyperlink r:id="rId1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AFB8E7" w14:textId="446AC44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54E1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634C9A" w14:textId="77777777" w:rsidR="007A24FC" w:rsidRDefault="007A24FC" w:rsidP="001C5864">
      <w:pPr>
        <w:rPr>
          <w:rFonts w:cs="Arial"/>
        </w:rPr>
      </w:pPr>
    </w:p>
    <w:p w14:paraId="3C7E75EE" w14:textId="77777777" w:rsidR="0047267C" w:rsidRDefault="0047267C" w:rsidP="001C5864">
      <w:pPr>
        <w:rPr>
          <w:rFonts w:cs="Arial"/>
        </w:rPr>
      </w:pPr>
    </w:p>
    <w:p w14:paraId="5A7EF7F6" w14:textId="77777777" w:rsidR="001C5864" w:rsidRPr="0017445F" w:rsidRDefault="001C5864" w:rsidP="001C5864">
      <w:pPr>
        <w:pStyle w:val="RERequirement"/>
        <w:shd w:val="clear" w:color="auto" w:fill="F2F2F2" w:themeFill="background1" w:themeFillShade="F2"/>
      </w:pPr>
      <w:bookmarkStart w:id="245" w:name="_b55e6a4d1e1597b6d139ce46c8090eb5"/>
      <w:bookmarkEnd w:id="245"/>
      <w:r>
        <w:t xml:space="preserve"> DSM - Seat - Seat Fore/Aft Track - Minimum Classify Parameter</w:t>
      </w:r>
    </w:p>
    <w:p w14:paraId="53FB83AA" w14:textId="77777777" w:rsidR="001C5864" w:rsidRDefault="001C5864" w:rsidP="001C5864">
      <w:pPr>
        <w:rPr>
          <w:rFonts w:cs="Arial"/>
        </w:rPr>
      </w:pPr>
      <w:r>
        <w:rPr>
          <w:rFonts w:cs="Arial"/>
        </w:rPr>
        <w:t>The DSM shall assign the Seat Fore/Aft Track axis an "Minimum Classify Parameter" of 5 percent.</w:t>
      </w:r>
    </w:p>
    <w:p w14:paraId="72F6EECA" w14:textId="77777777" w:rsidR="001C5864" w:rsidRDefault="001C5864" w:rsidP="001C5864"/>
    <w:p w14:paraId="0633BA04" w14:textId="77777777" w:rsidR="001C5864" w:rsidRPr="00287D2F" w:rsidRDefault="001C5864" w:rsidP="001C5864">
      <w:pPr>
        <w:rPr>
          <w:rFonts w:cs="Arial"/>
        </w:rPr>
      </w:pPr>
      <w:r>
        <w:rPr>
          <w:rFonts w:cs="Arial"/>
        </w:rPr>
        <w:t>Satisfied by</w:t>
      </w:r>
      <w:r w:rsidRPr="00287D2F">
        <w:rPr>
          <w:rFonts w:cs="Arial"/>
        </w:rPr>
        <w:t>:</w:t>
      </w:r>
    </w:p>
    <w:p w14:paraId="0973DE0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D19A3A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BA9550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BD4F89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0C3D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280CD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50FC7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22BA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minimum for axis.</w:t>
            </w:r>
          </w:p>
        </w:tc>
      </w:tr>
      <w:tr w:rsidR="007A24FC" w:rsidRPr="00B3499B" w14:paraId="62B058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6028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BE942" w14:textId="77777777" w:rsidR="00E550DC" w:rsidRDefault="00E550DC"/>
        </w:tc>
      </w:tr>
      <w:tr w:rsidR="007A24FC" w:rsidRPr="00B3499B" w14:paraId="7E0D45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66F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D1D64" w14:textId="77777777" w:rsidR="00E550DC" w:rsidRDefault="00E550DC"/>
        </w:tc>
      </w:tr>
      <w:tr w:rsidR="007A24FC" w:rsidRPr="00B3499B" w14:paraId="177050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20734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412D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83689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515D2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6E9F1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7BC6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4B58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4052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95B914" w14:textId="77777777" w:rsidR="00E550DC" w:rsidRDefault="00E550DC"/>
        </w:tc>
      </w:tr>
      <w:tr w:rsidR="007A24FC" w:rsidRPr="00B3499B" w14:paraId="26FD6F4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3241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BD083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FCDE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A5CF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8E932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B11E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036E54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A2BB5A" w14:textId="63A89F80" w:rsidR="007A24FC" w:rsidRPr="00B3499B" w:rsidRDefault="00D950AE" w:rsidP="009737DA">
            <w:pPr>
              <w:rPr>
                <w:rFonts w:cs="Arial"/>
                <w:bCs/>
                <w:color w:val="808080" w:themeColor="background1" w:themeShade="80"/>
                <w:sz w:val="16"/>
                <w:szCs w:val="14"/>
              </w:rPr>
            </w:pPr>
            <w:hyperlink r:id="rId1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FA4D40" w14:textId="0F6A703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727D1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05C408" w14:textId="77777777" w:rsidR="007A24FC" w:rsidRDefault="007A24FC" w:rsidP="001C5864">
      <w:pPr>
        <w:rPr>
          <w:rFonts w:cs="Arial"/>
        </w:rPr>
      </w:pPr>
    </w:p>
    <w:p w14:paraId="393E4372" w14:textId="77777777" w:rsidR="0047267C" w:rsidRDefault="0047267C" w:rsidP="001C5864">
      <w:pPr>
        <w:rPr>
          <w:rFonts w:cs="Arial"/>
        </w:rPr>
      </w:pPr>
    </w:p>
    <w:p w14:paraId="24AE2C68" w14:textId="77777777" w:rsidR="001C5864" w:rsidRPr="0017445F" w:rsidRDefault="001C5864" w:rsidP="001C5864">
      <w:pPr>
        <w:pStyle w:val="RERequirement"/>
        <w:shd w:val="clear" w:color="auto" w:fill="F2F2F2" w:themeFill="background1" w:themeFillShade="F2"/>
      </w:pPr>
      <w:bookmarkStart w:id="246" w:name="_9ca4c44c61f36b14e43ab355b117b588"/>
      <w:bookmarkEnd w:id="246"/>
      <w:r>
        <w:t xml:space="preserve"> DSM - Steering Wheel - Wheel Tele-In/Tele-Out - Steering Wheel Axis Sensor</w:t>
      </w:r>
    </w:p>
    <w:p w14:paraId="48EA49E7" w14:textId="77777777" w:rsidR="001C5864" w:rsidRDefault="001C5864" w:rsidP="001C5864">
      <w:pPr>
        <w:rPr>
          <w:rFonts w:cs="Arial"/>
        </w:rPr>
      </w:pPr>
      <w:r>
        <w:rPr>
          <w:rFonts w:cs="Arial"/>
        </w:rPr>
        <w:t>The DSM shall take on the role of Steering Wheel Axis Sensor for the Wheel Tele-In/Tele-Out axis.</w:t>
      </w:r>
    </w:p>
    <w:p w14:paraId="5F21FEA1" w14:textId="77777777" w:rsidR="001C5864" w:rsidRDefault="001C5864" w:rsidP="001C5864"/>
    <w:p w14:paraId="36324CEB" w14:textId="77777777" w:rsidR="001C5864" w:rsidRPr="00287D2F" w:rsidRDefault="001C5864" w:rsidP="001C5864">
      <w:pPr>
        <w:rPr>
          <w:rFonts w:cs="Arial"/>
        </w:rPr>
      </w:pPr>
      <w:r>
        <w:rPr>
          <w:rFonts w:cs="Arial"/>
        </w:rPr>
        <w:t>Satisfied by</w:t>
      </w:r>
      <w:r w:rsidRPr="00287D2F">
        <w:rPr>
          <w:rFonts w:cs="Arial"/>
        </w:rPr>
        <w:t>:</w:t>
      </w:r>
    </w:p>
    <w:p w14:paraId="42BD927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DA890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6BABF4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1531B0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49F54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016F2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41AA6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2DB6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0B36B8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6E79A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D857D" w14:textId="77777777" w:rsidR="00E550DC" w:rsidRDefault="00E550DC"/>
        </w:tc>
      </w:tr>
      <w:tr w:rsidR="007A24FC" w:rsidRPr="00B3499B" w14:paraId="45F46DB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E66B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F75E95" w14:textId="77777777" w:rsidR="00E550DC" w:rsidRDefault="00E550DC"/>
        </w:tc>
      </w:tr>
      <w:tr w:rsidR="007A24FC" w:rsidRPr="00B3499B" w14:paraId="68D290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2F65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1BCD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6CF1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35B4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BEFF4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9338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9B67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A94AD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A91DFA" w14:textId="77777777" w:rsidR="00E550DC" w:rsidRDefault="00E550DC"/>
        </w:tc>
      </w:tr>
      <w:tr w:rsidR="007A24FC" w:rsidRPr="00B3499B" w14:paraId="0237049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1CC9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C3B0F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835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C72D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5E48C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1A7CE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C9191A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B6BCD7" w14:textId="60F18C89" w:rsidR="007A24FC" w:rsidRPr="00B3499B" w:rsidRDefault="00D950AE" w:rsidP="009737DA">
            <w:pPr>
              <w:rPr>
                <w:rFonts w:cs="Arial"/>
                <w:bCs/>
                <w:color w:val="808080" w:themeColor="background1" w:themeShade="80"/>
                <w:sz w:val="16"/>
                <w:szCs w:val="14"/>
              </w:rPr>
            </w:pPr>
            <w:hyperlink r:id="rId1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77443F" w14:textId="39DA080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201F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8EA837" w14:textId="77777777" w:rsidR="007A24FC" w:rsidRDefault="007A24FC" w:rsidP="001C5864">
      <w:pPr>
        <w:rPr>
          <w:rFonts w:cs="Arial"/>
        </w:rPr>
      </w:pPr>
    </w:p>
    <w:p w14:paraId="26D7FDF4" w14:textId="77777777" w:rsidR="0047267C" w:rsidRDefault="0047267C" w:rsidP="001C5864">
      <w:pPr>
        <w:rPr>
          <w:rFonts w:cs="Arial"/>
        </w:rPr>
      </w:pPr>
    </w:p>
    <w:p w14:paraId="4736476B" w14:textId="77777777" w:rsidR="001C5864" w:rsidRPr="0017445F" w:rsidRDefault="001C5864" w:rsidP="001C5864">
      <w:pPr>
        <w:pStyle w:val="RERequirement"/>
        <w:shd w:val="clear" w:color="auto" w:fill="F2F2F2" w:themeFill="background1" w:themeFillShade="F2"/>
      </w:pPr>
      <w:bookmarkStart w:id="247" w:name="_bd54b9af0a52032bbffe5a6cf85afa84"/>
      <w:bookmarkEnd w:id="247"/>
      <w:r>
        <w:t xml:space="preserve"> DSM - Seat - Seat Tilt Track - Seat Axis Controller</w:t>
      </w:r>
    </w:p>
    <w:p w14:paraId="085E9C2E" w14:textId="77777777" w:rsidR="001C5864" w:rsidRDefault="001C5864" w:rsidP="001C5864">
      <w:pPr>
        <w:rPr>
          <w:rFonts w:cs="Arial"/>
        </w:rPr>
      </w:pPr>
      <w:r>
        <w:rPr>
          <w:rFonts w:cs="Arial"/>
        </w:rPr>
        <w:t>The DSM shall take on the role of Seat Axis Controller for the Seat Tilt Track axis.</w:t>
      </w:r>
    </w:p>
    <w:p w14:paraId="309A4F0D" w14:textId="77777777" w:rsidR="001C5864" w:rsidRDefault="001C5864" w:rsidP="001C5864"/>
    <w:p w14:paraId="2AD7845C" w14:textId="77777777" w:rsidR="001C5864" w:rsidRPr="00287D2F" w:rsidRDefault="001C5864" w:rsidP="001C5864">
      <w:pPr>
        <w:rPr>
          <w:rFonts w:cs="Arial"/>
        </w:rPr>
      </w:pPr>
      <w:r>
        <w:rPr>
          <w:rFonts w:cs="Arial"/>
        </w:rPr>
        <w:t>Satisfied by</w:t>
      </w:r>
      <w:r w:rsidRPr="00287D2F">
        <w:rPr>
          <w:rFonts w:cs="Arial"/>
        </w:rPr>
        <w:t>:</w:t>
      </w:r>
    </w:p>
    <w:p w14:paraId="28FD80B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3F7DF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ECF466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5FB875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C3AE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37CF1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3873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64F4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6EE9B1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383C7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56D29" w14:textId="77777777" w:rsidR="00E550DC" w:rsidRDefault="00E550DC"/>
        </w:tc>
      </w:tr>
      <w:tr w:rsidR="007A24FC" w:rsidRPr="00B3499B" w14:paraId="357881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5ECD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AD20A" w14:textId="77777777" w:rsidR="00E550DC" w:rsidRDefault="00E550DC"/>
        </w:tc>
      </w:tr>
      <w:tr w:rsidR="007A24FC" w:rsidRPr="00B3499B" w14:paraId="7A22115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8457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5E07A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5768D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5E6A5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6FE5A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1693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D440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98C35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A12C1" w14:textId="77777777" w:rsidR="00E550DC" w:rsidRDefault="00E550DC"/>
        </w:tc>
      </w:tr>
      <w:tr w:rsidR="007A24FC" w:rsidRPr="00B3499B" w14:paraId="106796C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3631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5CCA0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F97F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5600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0E39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1756B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48B546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1055E3" w14:textId="5A60ED63" w:rsidR="007A24FC" w:rsidRPr="00B3499B" w:rsidRDefault="00D950AE" w:rsidP="009737DA">
            <w:pPr>
              <w:rPr>
                <w:rFonts w:cs="Arial"/>
                <w:bCs/>
                <w:color w:val="808080" w:themeColor="background1" w:themeShade="80"/>
                <w:sz w:val="16"/>
                <w:szCs w:val="14"/>
              </w:rPr>
            </w:pPr>
            <w:hyperlink r:id="rId1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BBE080" w14:textId="4A6CCC6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A04BD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3285BA" w14:textId="77777777" w:rsidR="007A24FC" w:rsidRDefault="007A24FC" w:rsidP="001C5864">
      <w:pPr>
        <w:rPr>
          <w:rFonts w:cs="Arial"/>
        </w:rPr>
      </w:pPr>
    </w:p>
    <w:p w14:paraId="5D41303F" w14:textId="77777777" w:rsidR="0047267C" w:rsidRDefault="0047267C" w:rsidP="001C5864">
      <w:pPr>
        <w:rPr>
          <w:rFonts w:cs="Arial"/>
        </w:rPr>
      </w:pPr>
    </w:p>
    <w:p w14:paraId="28E4CE82" w14:textId="77777777" w:rsidR="001C5864" w:rsidRPr="0017445F" w:rsidRDefault="001C5864" w:rsidP="001C5864">
      <w:pPr>
        <w:pStyle w:val="RERequirement"/>
        <w:shd w:val="clear" w:color="auto" w:fill="F2F2F2" w:themeFill="background1" w:themeFillShade="F2"/>
      </w:pPr>
      <w:bookmarkStart w:id="248" w:name="_1131c43c706f1a3432ca4712ac0ef5d3"/>
      <w:bookmarkEnd w:id="248"/>
      <w:r>
        <w:t xml:space="preserve"> DSM - Seat - Seat Back Recline Track - Minimum Classify Parameter</w:t>
      </w:r>
    </w:p>
    <w:p w14:paraId="6CD32119" w14:textId="77777777" w:rsidR="001C5864" w:rsidRDefault="001C5864" w:rsidP="001C5864">
      <w:pPr>
        <w:rPr>
          <w:rFonts w:cs="Arial"/>
        </w:rPr>
      </w:pPr>
      <w:r>
        <w:rPr>
          <w:rFonts w:cs="Arial"/>
        </w:rPr>
        <w:t>The DSM shall assign the Seat Back Recline axis an "Minimum Classify Parameter" of 5 percent.</w:t>
      </w:r>
    </w:p>
    <w:p w14:paraId="7AA9AE0B" w14:textId="77777777" w:rsidR="001C5864" w:rsidRDefault="001C5864" w:rsidP="001C5864"/>
    <w:p w14:paraId="5A86E6D6" w14:textId="77777777" w:rsidR="001C5864" w:rsidRPr="00287D2F" w:rsidRDefault="001C5864" w:rsidP="001C5864">
      <w:pPr>
        <w:rPr>
          <w:rFonts w:cs="Arial"/>
        </w:rPr>
      </w:pPr>
      <w:r>
        <w:rPr>
          <w:rFonts w:cs="Arial"/>
        </w:rPr>
        <w:t>Satisfied by</w:t>
      </w:r>
      <w:r w:rsidRPr="00287D2F">
        <w:rPr>
          <w:rFonts w:cs="Arial"/>
        </w:rPr>
        <w:t>:</w:t>
      </w:r>
    </w:p>
    <w:p w14:paraId="04528FE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E67B44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B7B474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F2182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A600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6995B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63BF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6F60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minimum for axis.</w:t>
            </w:r>
          </w:p>
        </w:tc>
      </w:tr>
      <w:tr w:rsidR="007A24FC" w:rsidRPr="00B3499B" w14:paraId="00B10E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482E1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CECB0" w14:textId="77777777" w:rsidR="00E550DC" w:rsidRDefault="00E550DC"/>
        </w:tc>
      </w:tr>
      <w:tr w:rsidR="007A24FC" w:rsidRPr="00B3499B" w14:paraId="54D3D0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7798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1D6C63" w14:textId="77777777" w:rsidR="00E550DC" w:rsidRDefault="00E550DC"/>
        </w:tc>
      </w:tr>
      <w:tr w:rsidR="007A24FC" w:rsidRPr="00B3499B" w14:paraId="5CC920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3EF4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FF10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AF73A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F40D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2E5DE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F820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D018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A0FCA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094D43" w14:textId="77777777" w:rsidR="00E550DC" w:rsidRDefault="00E550DC"/>
        </w:tc>
      </w:tr>
      <w:tr w:rsidR="007A24FC" w:rsidRPr="00B3499B" w14:paraId="3E65607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23C8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F9459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EF61F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DE55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5408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9852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BEA726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336E0E" w14:textId="79146728" w:rsidR="007A24FC" w:rsidRPr="00B3499B" w:rsidRDefault="00D950AE" w:rsidP="009737DA">
            <w:pPr>
              <w:rPr>
                <w:rFonts w:cs="Arial"/>
                <w:bCs/>
                <w:color w:val="808080" w:themeColor="background1" w:themeShade="80"/>
                <w:sz w:val="16"/>
                <w:szCs w:val="14"/>
              </w:rPr>
            </w:pPr>
            <w:hyperlink r:id="rId11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11F657" w14:textId="3D2123F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24269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330486" w14:textId="77777777" w:rsidR="007A24FC" w:rsidRDefault="007A24FC" w:rsidP="001C5864">
      <w:pPr>
        <w:rPr>
          <w:rFonts w:cs="Arial"/>
        </w:rPr>
      </w:pPr>
    </w:p>
    <w:p w14:paraId="0C416A3D" w14:textId="77777777" w:rsidR="0047267C" w:rsidRDefault="0047267C" w:rsidP="001C5864">
      <w:pPr>
        <w:rPr>
          <w:rFonts w:cs="Arial"/>
        </w:rPr>
      </w:pPr>
    </w:p>
    <w:p w14:paraId="44956CAB" w14:textId="77777777" w:rsidR="001C5864" w:rsidRPr="0017445F" w:rsidRDefault="001C5864" w:rsidP="001C5864">
      <w:pPr>
        <w:pStyle w:val="RERequirement"/>
        <w:shd w:val="clear" w:color="auto" w:fill="F2F2F2" w:themeFill="background1" w:themeFillShade="F2"/>
      </w:pPr>
      <w:bookmarkStart w:id="249" w:name="_4717c40aad30059336ae7563632d1ff9"/>
      <w:bookmarkEnd w:id="249"/>
      <w:r>
        <w:t xml:space="preserve"> DSM - Seat - Seat Right Extension - Seat Axis Sensor</w:t>
      </w:r>
    </w:p>
    <w:p w14:paraId="3376B30A" w14:textId="77777777" w:rsidR="001C5864" w:rsidRDefault="001C5864" w:rsidP="001C5864">
      <w:pPr>
        <w:rPr>
          <w:rFonts w:cs="Arial"/>
        </w:rPr>
      </w:pPr>
      <w:r>
        <w:rPr>
          <w:rFonts w:cs="Arial"/>
        </w:rPr>
        <w:t>The DSM shall take on the role of Seat Axis Sensor for the Seat Right Extension axis.</w:t>
      </w:r>
    </w:p>
    <w:p w14:paraId="6BBF5515" w14:textId="77777777" w:rsidR="001C5864" w:rsidRDefault="001C5864" w:rsidP="001C5864"/>
    <w:p w14:paraId="262FE74A" w14:textId="77777777" w:rsidR="001C5864" w:rsidRPr="00287D2F" w:rsidRDefault="001C5864" w:rsidP="001C5864">
      <w:pPr>
        <w:rPr>
          <w:rFonts w:cs="Arial"/>
        </w:rPr>
      </w:pPr>
      <w:r>
        <w:rPr>
          <w:rFonts w:cs="Arial"/>
        </w:rPr>
        <w:t>Satisfied by</w:t>
      </w:r>
      <w:r w:rsidRPr="00287D2F">
        <w:rPr>
          <w:rFonts w:cs="Arial"/>
        </w:rPr>
        <w:t>:</w:t>
      </w:r>
    </w:p>
    <w:p w14:paraId="16C8C1A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B9C6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80FB42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3B25B5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007A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6AFA3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6647E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1776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110749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15FA5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157EF" w14:textId="77777777" w:rsidR="00E550DC" w:rsidRDefault="00E550DC"/>
        </w:tc>
      </w:tr>
      <w:tr w:rsidR="007A24FC" w:rsidRPr="00B3499B" w14:paraId="685CB2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DD5B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C43AA" w14:textId="77777777" w:rsidR="00E550DC" w:rsidRDefault="00E550DC"/>
        </w:tc>
      </w:tr>
      <w:tr w:rsidR="007A24FC" w:rsidRPr="00B3499B" w14:paraId="075DB1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3753A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1E28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ABFDE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377A5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E7C00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BD16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D4FE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E676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22574D" w14:textId="77777777" w:rsidR="00E550DC" w:rsidRDefault="00E550DC"/>
        </w:tc>
      </w:tr>
      <w:tr w:rsidR="007A24FC" w:rsidRPr="00B3499B" w14:paraId="2B346A3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1E0C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90A1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5A98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5029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4172A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D8976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7848D5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DB6AC4" w14:textId="7D3BE626" w:rsidR="007A24FC" w:rsidRPr="00B3499B" w:rsidRDefault="00D950AE" w:rsidP="009737DA">
            <w:pPr>
              <w:rPr>
                <w:rFonts w:cs="Arial"/>
                <w:bCs/>
                <w:color w:val="808080" w:themeColor="background1" w:themeShade="80"/>
                <w:sz w:val="16"/>
                <w:szCs w:val="14"/>
              </w:rPr>
            </w:pPr>
            <w:hyperlink r:id="rId11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BB02E" w14:textId="39105E0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C2996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300D6B" w14:textId="77777777" w:rsidR="007A24FC" w:rsidRDefault="007A24FC" w:rsidP="001C5864">
      <w:pPr>
        <w:rPr>
          <w:rFonts w:cs="Arial"/>
        </w:rPr>
      </w:pPr>
    </w:p>
    <w:p w14:paraId="357F732D" w14:textId="77777777" w:rsidR="0047267C" w:rsidRDefault="0047267C" w:rsidP="001C5864">
      <w:pPr>
        <w:rPr>
          <w:rFonts w:cs="Arial"/>
        </w:rPr>
      </w:pPr>
    </w:p>
    <w:p w14:paraId="75724CC0" w14:textId="77777777" w:rsidR="001C5864" w:rsidRPr="0017445F" w:rsidRDefault="001C5864" w:rsidP="001C5864">
      <w:pPr>
        <w:pStyle w:val="RERequirement"/>
        <w:shd w:val="clear" w:color="auto" w:fill="F2F2F2" w:themeFill="background1" w:themeFillShade="F2"/>
      </w:pPr>
      <w:bookmarkStart w:id="250" w:name="_03385c1ba604f74ca1e37bd530a5f9d2"/>
      <w:bookmarkEnd w:id="250"/>
      <w:r>
        <w:lastRenderedPageBreak/>
        <w:t xml:space="preserve"> DSM - Steering Wheel - Steering Wheel Adjustment Repository - Signals</w:t>
      </w:r>
    </w:p>
    <w:p w14:paraId="3CF765ED" w14:textId="77777777" w:rsidR="001C5864" w:rsidRDefault="001C5864" w:rsidP="001C5864">
      <w:pPr>
        <w:rPr>
          <w:rFonts w:cs="Arial"/>
        </w:rPr>
      </w:pPr>
      <w:r>
        <w:rPr>
          <w:rFonts w:cs="Arial"/>
        </w:rPr>
        <w:t>The DSM shall provide the following internal signals to the Update Adjustment Repository function for the Steering Wheel Adjustment Repository:</w:t>
      </w:r>
    </w:p>
    <w:p w14:paraId="7A0DF874" w14:textId="77777777" w:rsidR="001C5864" w:rsidRDefault="001C5864" w:rsidP="001C5864">
      <w:pPr>
        <w:rPr>
          <w:rFonts w:cs="Arial"/>
        </w:rPr>
      </w:pPr>
      <w:r>
        <w:rPr>
          <w:rFonts w:cs="Arial"/>
        </w:rPr>
        <w:t>"Wheel Tilt Up/Down Adjustment"</w:t>
      </w:r>
    </w:p>
    <w:p w14:paraId="050185A9" w14:textId="77777777" w:rsidR="001C5864" w:rsidRDefault="001C5864" w:rsidP="001C5864">
      <w:pPr>
        <w:rPr>
          <w:rFonts w:cs="Arial"/>
        </w:rPr>
      </w:pPr>
      <w:r>
        <w:rPr>
          <w:rFonts w:cs="Arial"/>
        </w:rPr>
        <w:t>"Wheel Tele-In/Tele-Out Adjustment"</w:t>
      </w:r>
    </w:p>
    <w:p w14:paraId="26716044" w14:textId="77777777" w:rsidR="001C5864" w:rsidRDefault="001C5864" w:rsidP="001C5864"/>
    <w:p w14:paraId="6686C932" w14:textId="77777777" w:rsidR="001C5864" w:rsidRPr="00287D2F" w:rsidRDefault="001C5864" w:rsidP="001C5864">
      <w:pPr>
        <w:rPr>
          <w:rFonts w:cs="Arial"/>
        </w:rPr>
      </w:pPr>
      <w:r>
        <w:rPr>
          <w:rFonts w:cs="Arial"/>
        </w:rPr>
        <w:t>Satisfied by</w:t>
      </w:r>
      <w:r w:rsidRPr="00287D2F">
        <w:rPr>
          <w:rFonts w:cs="Arial"/>
        </w:rPr>
        <w:t>:</w:t>
      </w:r>
    </w:p>
    <w:p w14:paraId="5BE181B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53A41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6F5FE1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3BBE3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1580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B41F1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FC44F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F093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which signals go to the repository.</w:t>
            </w:r>
          </w:p>
        </w:tc>
      </w:tr>
      <w:tr w:rsidR="007A24FC" w:rsidRPr="00B3499B" w14:paraId="2890D7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CE35F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95723" w14:textId="77777777" w:rsidR="00E550DC" w:rsidRDefault="00E550DC"/>
        </w:tc>
      </w:tr>
      <w:tr w:rsidR="007A24FC" w:rsidRPr="00B3499B" w14:paraId="5CE497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7A30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64D69" w14:textId="77777777" w:rsidR="00E550DC" w:rsidRDefault="00E550DC"/>
        </w:tc>
      </w:tr>
      <w:tr w:rsidR="007A24FC" w:rsidRPr="00B3499B" w14:paraId="149B81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01CC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E105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B6671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EF7F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E0DE1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8131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0139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BD873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F820C5" w14:textId="77777777" w:rsidR="00E550DC" w:rsidRDefault="00E550DC"/>
        </w:tc>
      </w:tr>
      <w:tr w:rsidR="007A24FC" w:rsidRPr="00B3499B" w14:paraId="0B595AC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B5E5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ADFF6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AD75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34FA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2FAC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3C7B7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0C1350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FC2FE6" w14:textId="53E4F883" w:rsidR="007A24FC" w:rsidRPr="00B3499B" w:rsidRDefault="00D950AE" w:rsidP="009737DA">
            <w:pPr>
              <w:rPr>
                <w:rFonts w:cs="Arial"/>
                <w:bCs/>
                <w:color w:val="808080" w:themeColor="background1" w:themeShade="80"/>
                <w:sz w:val="16"/>
                <w:szCs w:val="14"/>
              </w:rPr>
            </w:pPr>
            <w:hyperlink r:id="rId11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C67FD1" w14:textId="4363999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22591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1C2DAC" w14:textId="77777777" w:rsidR="007A24FC" w:rsidRDefault="007A24FC" w:rsidP="001C5864">
      <w:pPr>
        <w:rPr>
          <w:rFonts w:cs="Arial"/>
        </w:rPr>
      </w:pPr>
    </w:p>
    <w:p w14:paraId="77112168" w14:textId="77777777" w:rsidR="0047267C" w:rsidRDefault="0047267C" w:rsidP="001C5864">
      <w:pPr>
        <w:rPr>
          <w:rFonts w:cs="Arial"/>
        </w:rPr>
      </w:pPr>
    </w:p>
    <w:p w14:paraId="673B91C8" w14:textId="77777777" w:rsidR="001C5864" w:rsidRPr="0017445F" w:rsidRDefault="001C5864" w:rsidP="001C5864">
      <w:pPr>
        <w:pStyle w:val="RERequirement"/>
        <w:shd w:val="clear" w:color="auto" w:fill="F2F2F2" w:themeFill="background1" w:themeFillShade="F2"/>
      </w:pPr>
      <w:bookmarkStart w:id="251" w:name="_492ced9c8637040a85382da807f73696"/>
      <w:bookmarkEnd w:id="251"/>
      <w:r>
        <w:t xml:space="preserve"> DSM - Seat - Seat Up/Down Track - Seat Axis Controller</w:t>
      </w:r>
    </w:p>
    <w:p w14:paraId="7354A15C" w14:textId="77777777" w:rsidR="001C5864" w:rsidRDefault="001C5864" w:rsidP="001C5864">
      <w:pPr>
        <w:rPr>
          <w:rFonts w:cs="Arial"/>
        </w:rPr>
      </w:pPr>
      <w:r>
        <w:rPr>
          <w:rFonts w:cs="Arial"/>
        </w:rPr>
        <w:t>The DSM shall take on the role of Seat Axis Controller for the Seat Up/Down Track axis.</w:t>
      </w:r>
    </w:p>
    <w:p w14:paraId="10BF425B" w14:textId="77777777" w:rsidR="001C5864" w:rsidRDefault="001C5864" w:rsidP="001C5864"/>
    <w:p w14:paraId="14616152" w14:textId="77777777" w:rsidR="001C5864" w:rsidRPr="00287D2F" w:rsidRDefault="001C5864" w:rsidP="001C5864">
      <w:pPr>
        <w:rPr>
          <w:rFonts w:cs="Arial"/>
        </w:rPr>
      </w:pPr>
      <w:r>
        <w:rPr>
          <w:rFonts w:cs="Arial"/>
        </w:rPr>
        <w:t>Satisfied by</w:t>
      </w:r>
      <w:r w:rsidRPr="00287D2F">
        <w:rPr>
          <w:rFonts w:cs="Arial"/>
        </w:rPr>
        <w:t>:</w:t>
      </w:r>
    </w:p>
    <w:p w14:paraId="76DF4C7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F8594F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2B003C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079F4B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8D802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56F8B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ADF22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0EFE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43BB7B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D90B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538A9" w14:textId="77777777" w:rsidR="00E550DC" w:rsidRDefault="00E550DC"/>
        </w:tc>
      </w:tr>
      <w:tr w:rsidR="007A24FC" w:rsidRPr="00B3499B" w14:paraId="0F6FBA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1F1C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607A2" w14:textId="77777777" w:rsidR="00E550DC" w:rsidRDefault="00E550DC"/>
        </w:tc>
      </w:tr>
      <w:tr w:rsidR="007A24FC" w:rsidRPr="00B3499B" w14:paraId="149FE6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67D3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F581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B3366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3B1BA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26BE9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0FB4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44DA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2B88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CD34B5" w14:textId="77777777" w:rsidR="00E550DC" w:rsidRDefault="00E550DC"/>
        </w:tc>
      </w:tr>
      <w:tr w:rsidR="007A24FC" w:rsidRPr="00B3499B" w14:paraId="152B709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28D0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18A36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07A5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A0F9C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AE8E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7080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BC3F0B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8A7931" w14:textId="1057C0A4" w:rsidR="007A24FC" w:rsidRPr="00B3499B" w:rsidRDefault="00D950AE" w:rsidP="009737DA">
            <w:pPr>
              <w:rPr>
                <w:rFonts w:cs="Arial"/>
                <w:bCs/>
                <w:color w:val="808080" w:themeColor="background1" w:themeShade="80"/>
                <w:sz w:val="16"/>
                <w:szCs w:val="14"/>
              </w:rPr>
            </w:pPr>
            <w:hyperlink r:id="rId11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5812B5" w14:textId="746A33D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D295A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F6C6DE" w14:textId="77777777" w:rsidR="007A24FC" w:rsidRDefault="007A24FC" w:rsidP="001C5864">
      <w:pPr>
        <w:rPr>
          <w:rFonts w:cs="Arial"/>
        </w:rPr>
      </w:pPr>
    </w:p>
    <w:p w14:paraId="34380E70" w14:textId="77777777" w:rsidR="0047267C" w:rsidRDefault="0047267C" w:rsidP="001C5864">
      <w:pPr>
        <w:rPr>
          <w:rFonts w:cs="Arial"/>
        </w:rPr>
      </w:pPr>
    </w:p>
    <w:p w14:paraId="658EA5B8" w14:textId="77777777" w:rsidR="001C5864" w:rsidRPr="0017445F" w:rsidRDefault="001C5864" w:rsidP="001C5864">
      <w:pPr>
        <w:pStyle w:val="RERequirement"/>
        <w:shd w:val="clear" w:color="auto" w:fill="F2F2F2" w:themeFill="background1" w:themeFillShade="F2"/>
      </w:pPr>
      <w:bookmarkStart w:id="252" w:name="_32604dbbd166518a681412b5ae0c7682"/>
      <w:bookmarkEnd w:id="252"/>
      <w:r>
        <w:t xml:space="preserve"> DSM - Seat - Seat Fore/Aft Track - Axis Classification</w:t>
      </w:r>
    </w:p>
    <w:p w14:paraId="2C78652D" w14:textId="77777777" w:rsidR="001C5864" w:rsidRDefault="001C5864" w:rsidP="001C5864">
      <w:pPr>
        <w:rPr>
          <w:rFonts w:cs="Arial"/>
        </w:rPr>
      </w:pPr>
      <w:r>
        <w:rPr>
          <w:rFonts w:cs="Arial"/>
        </w:rPr>
        <w:t>The DSM shall assign the Seat Fore/Aft Track axis an "Axis Classification" of "Common".</w:t>
      </w:r>
    </w:p>
    <w:p w14:paraId="21CE4751" w14:textId="77777777" w:rsidR="001C5864" w:rsidRDefault="001C5864" w:rsidP="001C5864"/>
    <w:p w14:paraId="0192AB59" w14:textId="77777777" w:rsidR="001C5864" w:rsidRPr="00287D2F" w:rsidRDefault="001C5864" w:rsidP="001C5864">
      <w:pPr>
        <w:rPr>
          <w:rFonts w:cs="Arial"/>
        </w:rPr>
      </w:pPr>
      <w:r>
        <w:rPr>
          <w:rFonts w:cs="Arial"/>
        </w:rPr>
        <w:t>Satisfied by</w:t>
      </w:r>
      <w:r w:rsidRPr="00287D2F">
        <w:rPr>
          <w:rFonts w:cs="Arial"/>
        </w:rPr>
        <w:t>:</w:t>
      </w:r>
    </w:p>
    <w:p w14:paraId="72C41C4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87E547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17B624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9FA872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75F9B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9D01B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EAAB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740D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037C97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C4864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617970" w14:textId="77777777" w:rsidR="00E550DC" w:rsidRDefault="00E550DC"/>
        </w:tc>
      </w:tr>
      <w:tr w:rsidR="007A24FC" w:rsidRPr="00B3499B" w14:paraId="7642A9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DE7B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F30DF" w14:textId="77777777" w:rsidR="00E550DC" w:rsidRDefault="00E550DC"/>
        </w:tc>
      </w:tr>
      <w:tr w:rsidR="007A24FC" w:rsidRPr="00B3499B" w14:paraId="37C1B2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354E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BD610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1646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48E3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E7015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6A12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1B07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9C51E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FFB283" w14:textId="77777777" w:rsidR="00E550DC" w:rsidRDefault="00E550DC"/>
        </w:tc>
      </w:tr>
      <w:tr w:rsidR="007A24FC" w:rsidRPr="00B3499B" w14:paraId="2D15C5C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33AF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59903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D4A7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FA17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80FB4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340E5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5F481A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51AF19" w14:textId="0EE448F3" w:rsidR="007A24FC" w:rsidRPr="00B3499B" w:rsidRDefault="00D950AE" w:rsidP="009737DA">
            <w:pPr>
              <w:rPr>
                <w:rFonts w:cs="Arial"/>
                <w:bCs/>
                <w:color w:val="808080" w:themeColor="background1" w:themeShade="80"/>
                <w:sz w:val="16"/>
                <w:szCs w:val="14"/>
              </w:rPr>
            </w:pPr>
            <w:hyperlink r:id="rId11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B72E51" w14:textId="2F3DDC3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78CA4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1F7DB3" w14:textId="77777777" w:rsidR="007A24FC" w:rsidRDefault="007A24FC" w:rsidP="001C5864">
      <w:pPr>
        <w:rPr>
          <w:rFonts w:cs="Arial"/>
        </w:rPr>
      </w:pPr>
    </w:p>
    <w:p w14:paraId="13260A2E" w14:textId="77777777" w:rsidR="0047267C" w:rsidRDefault="0047267C" w:rsidP="001C5864">
      <w:pPr>
        <w:rPr>
          <w:rFonts w:cs="Arial"/>
        </w:rPr>
      </w:pPr>
    </w:p>
    <w:p w14:paraId="35614B7F" w14:textId="77777777" w:rsidR="001C5864" w:rsidRPr="0017445F" w:rsidRDefault="001C5864" w:rsidP="001C5864">
      <w:pPr>
        <w:pStyle w:val="RERequirement"/>
        <w:shd w:val="clear" w:color="auto" w:fill="F2F2F2" w:themeFill="background1" w:themeFillShade="F2"/>
      </w:pPr>
      <w:bookmarkStart w:id="253" w:name="_50aacddf559407e04c4062e0d45fae48"/>
      <w:bookmarkEnd w:id="253"/>
      <w:r>
        <w:t xml:space="preserve"> DSM - Seat - Seat Back Lumbar - Axis Classification</w:t>
      </w:r>
    </w:p>
    <w:p w14:paraId="709A173C" w14:textId="77777777" w:rsidR="001C5864" w:rsidRDefault="001C5864" w:rsidP="001C5864">
      <w:pPr>
        <w:rPr>
          <w:rFonts w:cs="Arial"/>
        </w:rPr>
      </w:pPr>
      <w:r>
        <w:rPr>
          <w:rFonts w:cs="Arial"/>
        </w:rPr>
        <w:t>The DSM shall assign the Seat Back Lumbar axis an "Axis Classification" of "Rare".</w:t>
      </w:r>
    </w:p>
    <w:p w14:paraId="627A394E" w14:textId="77777777" w:rsidR="001C5864" w:rsidRDefault="001C5864" w:rsidP="001C5864"/>
    <w:p w14:paraId="05F53D61" w14:textId="77777777" w:rsidR="001C5864" w:rsidRPr="00287D2F" w:rsidRDefault="001C5864" w:rsidP="001C5864">
      <w:pPr>
        <w:rPr>
          <w:rFonts w:cs="Arial"/>
        </w:rPr>
      </w:pPr>
      <w:r>
        <w:rPr>
          <w:rFonts w:cs="Arial"/>
        </w:rPr>
        <w:t>Satisfied by</w:t>
      </w:r>
      <w:r w:rsidRPr="00287D2F">
        <w:rPr>
          <w:rFonts w:cs="Arial"/>
        </w:rPr>
        <w:t>:</w:t>
      </w:r>
    </w:p>
    <w:p w14:paraId="2C40762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00072D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C421A9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FCC37F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03CC9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ED13C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8C9FC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B72D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5D439C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5919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FD60D" w14:textId="77777777" w:rsidR="00E550DC" w:rsidRDefault="00E550DC"/>
        </w:tc>
      </w:tr>
      <w:tr w:rsidR="007A24FC" w:rsidRPr="00B3499B" w14:paraId="78FAA1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968F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BEDB3" w14:textId="77777777" w:rsidR="00E550DC" w:rsidRDefault="00E550DC"/>
        </w:tc>
      </w:tr>
      <w:tr w:rsidR="007A24FC" w:rsidRPr="00B3499B" w14:paraId="04CA67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246D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3C17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02415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135D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3E399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0954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BC3E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461E4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0347BB" w14:textId="77777777" w:rsidR="00E550DC" w:rsidRDefault="00E550DC"/>
        </w:tc>
      </w:tr>
      <w:tr w:rsidR="007A24FC" w:rsidRPr="00B3499B" w14:paraId="5CD94D7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861D5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20AD7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C32D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6E5A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44199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95C5F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3EA24A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7E47F8" w14:textId="7A1575DA" w:rsidR="007A24FC" w:rsidRPr="00B3499B" w:rsidRDefault="00D950AE" w:rsidP="009737DA">
            <w:pPr>
              <w:rPr>
                <w:rFonts w:cs="Arial"/>
                <w:bCs/>
                <w:color w:val="808080" w:themeColor="background1" w:themeShade="80"/>
                <w:sz w:val="16"/>
                <w:szCs w:val="14"/>
              </w:rPr>
            </w:pPr>
            <w:hyperlink r:id="rId11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9BB83A" w14:textId="2FFD974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F77FA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8D10D4" w14:textId="77777777" w:rsidR="007A24FC" w:rsidRDefault="007A24FC" w:rsidP="001C5864">
      <w:pPr>
        <w:rPr>
          <w:rFonts w:cs="Arial"/>
        </w:rPr>
      </w:pPr>
    </w:p>
    <w:p w14:paraId="36CB8004" w14:textId="77777777" w:rsidR="0047267C" w:rsidRDefault="0047267C" w:rsidP="001C5864">
      <w:pPr>
        <w:rPr>
          <w:rFonts w:cs="Arial"/>
        </w:rPr>
      </w:pPr>
    </w:p>
    <w:p w14:paraId="37FADB9E" w14:textId="77777777" w:rsidR="001C5864" w:rsidRPr="0017445F" w:rsidRDefault="001C5864" w:rsidP="001C5864">
      <w:pPr>
        <w:pStyle w:val="RERequirement"/>
        <w:shd w:val="clear" w:color="auto" w:fill="F2F2F2" w:themeFill="background1" w:themeFillShade="F2"/>
      </w:pPr>
      <w:bookmarkStart w:id="254" w:name="_ff710129c3e1aa2c14ca3a9f772952f8"/>
      <w:bookmarkEnd w:id="254"/>
      <w:r>
        <w:t xml:space="preserve"> DSM - Seat - Seat Fore/Aft Track - Adjustment ID</w:t>
      </w:r>
    </w:p>
    <w:p w14:paraId="2DC7FEC9" w14:textId="77777777" w:rsidR="001C5864" w:rsidRDefault="001C5864" w:rsidP="001C5864">
      <w:pPr>
        <w:rPr>
          <w:rFonts w:cs="Arial"/>
        </w:rPr>
      </w:pPr>
      <w:r>
        <w:rPr>
          <w:rFonts w:cs="Arial"/>
        </w:rPr>
        <w:t>The DSM shall assign the Seat Fore/Aft Track axis an "Adjustment ID" of 1.</w:t>
      </w:r>
    </w:p>
    <w:p w14:paraId="6C863C4F" w14:textId="77777777" w:rsidR="001C5864" w:rsidRDefault="001C5864" w:rsidP="001C5864"/>
    <w:p w14:paraId="74C493FD" w14:textId="77777777" w:rsidR="001C5864" w:rsidRPr="00287D2F" w:rsidRDefault="001C5864" w:rsidP="001C5864">
      <w:pPr>
        <w:rPr>
          <w:rFonts w:cs="Arial"/>
        </w:rPr>
      </w:pPr>
      <w:r>
        <w:rPr>
          <w:rFonts w:cs="Arial"/>
        </w:rPr>
        <w:t>Satisfied by</w:t>
      </w:r>
      <w:r w:rsidRPr="00287D2F">
        <w:rPr>
          <w:rFonts w:cs="Arial"/>
        </w:rPr>
        <w:t>:</w:t>
      </w:r>
    </w:p>
    <w:p w14:paraId="346E435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519AF1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55E69A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AD8B6A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073DB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D581D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5196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DAAA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533D75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822BD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8262D" w14:textId="77777777" w:rsidR="00E550DC" w:rsidRDefault="00E550DC"/>
        </w:tc>
      </w:tr>
      <w:tr w:rsidR="007A24FC" w:rsidRPr="00B3499B" w14:paraId="781812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2175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788CD" w14:textId="77777777" w:rsidR="00E550DC" w:rsidRDefault="00E550DC"/>
        </w:tc>
      </w:tr>
      <w:tr w:rsidR="007A24FC" w:rsidRPr="00B3499B" w14:paraId="66BA11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9766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FB1C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33AB6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44854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CBF22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59AC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F983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8F3A3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A2235" w14:textId="77777777" w:rsidR="00E550DC" w:rsidRDefault="00E550DC"/>
        </w:tc>
      </w:tr>
      <w:tr w:rsidR="007A24FC" w:rsidRPr="00B3499B" w14:paraId="0E7D31F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7600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4C80A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06DD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2D5E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C3ED7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7A723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E8FA5A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F316EA" w14:textId="31D9B394" w:rsidR="007A24FC" w:rsidRPr="00B3499B" w:rsidRDefault="00D950AE" w:rsidP="009737DA">
            <w:pPr>
              <w:rPr>
                <w:rFonts w:cs="Arial"/>
                <w:bCs/>
                <w:color w:val="808080" w:themeColor="background1" w:themeShade="80"/>
                <w:sz w:val="16"/>
                <w:szCs w:val="14"/>
              </w:rPr>
            </w:pPr>
            <w:hyperlink r:id="rId11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2F9B4" w14:textId="60094D0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F2616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D2CD76" w14:textId="77777777" w:rsidR="007A24FC" w:rsidRDefault="007A24FC" w:rsidP="001C5864">
      <w:pPr>
        <w:rPr>
          <w:rFonts w:cs="Arial"/>
        </w:rPr>
      </w:pPr>
    </w:p>
    <w:p w14:paraId="5D2100E1" w14:textId="77777777" w:rsidR="0047267C" w:rsidRDefault="0047267C" w:rsidP="001C5864">
      <w:pPr>
        <w:rPr>
          <w:rFonts w:cs="Arial"/>
        </w:rPr>
      </w:pPr>
    </w:p>
    <w:p w14:paraId="562BAFD9" w14:textId="77777777" w:rsidR="001C5864" w:rsidRPr="0017445F" w:rsidRDefault="001C5864" w:rsidP="001C5864">
      <w:pPr>
        <w:pStyle w:val="RERequirement"/>
        <w:shd w:val="clear" w:color="auto" w:fill="F2F2F2" w:themeFill="background1" w:themeFillShade="F2"/>
      </w:pPr>
      <w:bookmarkStart w:id="255" w:name="_966d63044ad7f86c50cdb89346ed3f23"/>
      <w:bookmarkEnd w:id="255"/>
      <w:r>
        <w:t xml:space="preserve"> DSM - Pedal - Pedal Adjustment Repository - Data</w:t>
      </w:r>
    </w:p>
    <w:p w14:paraId="6505F830" w14:textId="77777777" w:rsidR="001C5864" w:rsidRDefault="001C5864" w:rsidP="001C5864">
      <w:pPr>
        <w:rPr>
          <w:rFonts w:cs="Arial"/>
        </w:rPr>
      </w:pPr>
      <w:r>
        <w:rPr>
          <w:rFonts w:cs="Arial"/>
        </w:rPr>
        <w:t>The DSM shall allocate space in the Pedal Adjustment Repository for the following values:</w:t>
      </w:r>
    </w:p>
    <w:p w14:paraId="310F39E8" w14:textId="77777777" w:rsidR="001C5864" w:rsidRDefault="001C5864" w:rsidP="001C5864">
      <w:pPr>
        <w:rPr>
          <w:rFonts w:cs="Arial"/>
        </w:rPr>
      </w:pPr>
      <w:r>
        <w:rPr>
          <w:rFonts w:cs="Arial"/>
        </w:rPr>
        <w:t>"Pedal Near/Far Adjustment"</w:t>
      </w:r>
    </w:p>
    <w:p w14:paraId="302D4569" w14:textId="77777777" w:rsidR="001C5864" w:rsidRDefault="001C5864" w:rsidP="001C5864"/>
    <w:p w14:paraId="53CC9599" w14:textId="77777777" w:rsidR="001C5864" w:rsidRPr="00287D2F" w:rsidRDefault="001C5864" w:rsidP="001C5864">
      <w:pPr>
        <w:rPr>
          <w:rFonts w:cs="Arial"/>
        </w:rPr>
      </w:pPr>
      <w:r>
        <w:rPr>
          <w:rFonts w:cs="Arial"/>
        </w:rPr>
        <w:t>Satisfied by</w:t>
      </w:r>
      <w:r w:rsidRPr="00287D2F">
        <w:rPr>
          <w:rFonts w:cs="Arial"/>
        </w:rPr>
        <w:t>:</w:t>
      </w:r>
    </w:p>
    <w:p w14:paraId="6A94013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AFFBE1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02CAF7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B0EFA0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54D8D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C1027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9F30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CED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space in the repository.</w:t>
            </w:r>
          </w:p>
        </w:tc>
      </w:tr>
      <w:tr w:rsidR="007A24FC" w:rsidRPr="00B3499B" w14:paraId="5C7038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D42F6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C52C5" w14:textId="77777777" w:rsidR="00E550DC" w:rsidRDefault="00E550DC"/>
        </w:tc>
      </w:tr>
      <w:tr w:rsidR="007A24FC" w:rsidRPr="00B3499B" w14:paraId="4F2902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792F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E53FF" w14:textId="77777777" w:rsidR="00E550DC" w:rsidRDefault="00E550DC"/>
        </w:tc>
      </w:tr>
      <w:tr w:rsidR="007A24FC" w:rsidRPr="00B3499B" w14:paraId="68C554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4B04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C325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233E0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10061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DA38A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3B1D4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04D2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FD52F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65DB85" w14:textId="77777777" w:rsidR="00E550DC" w:rsidRDefault="00E550DC"/>
        </w:tc>
      </w:tr>
      <w:tr w:rsidR="007A24FC" w:rsidRPr="00B3499B" w14:paraId="4F13196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BD31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DD7C9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1439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9A03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41A9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0D37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9645F8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C233A0" w14:textId="5216CBDA" w:rsidR="007A24FC" w:rsidRPr="00B3499B" w:rsidRDefault="00D950AE" w:rsidP="009737DA">
            <w:pPr>
              <w:rPr>
                <w:rFonts w:cs="Arial"/>
                <w:bCs/>
                <w:color w:val="808080" w:themeColor="background1" w:themeShade="80"/>
                <w:sz w:val="16"/>
                <w:szCs w:val="14"/>
              </w:rPr>
            </w:pPr>
            <w:hyperlink r:id="rId12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43453B" w14:textId="2B08F82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C3ECE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B11FA0" w14:textId="77777777" w:rsidR="007A24FC" w:rsidRDefault="007A24FC" w:rsidP="001C5864">
      <w:pPr>
        <w:rPr>
          <w:rFonts w:cs="Arial"/>
        </w:rPr>
      </w:pPr>
    </w:p>
    <w:p w14:paraId="1816FA7E" w14:textId="77777777" w:rsidR="0047267C" w:rsidRDefault="0047267C" w:rsidP="001C5864">
      <w:pPr>
        <w:rPr>
          <w:rFonts w:cs="Arial"/>
        </w:rPr>
      </w:pPr>
    </w:p>
    <w:p w14:paraId="4494848C" w14:textId="77777777" w:rsidR="001C5864" w:rsidRPr="0017445F" w:rsidRDefault="001C5864" w:rsidP="001C5864">
      <w:pPr>
        <w:pStyle w:val="RERequirement"/>
        <w:shd w:val="clear" w:color="auto" w:fill="F2F2F2" w:themeFill="background1" w:themeFillShade="F2"/>
      </w:pPr>
      <w:bookmarkStart w:id="256" w:name="_54f2951366221bfe965d247e0a4b67a9"/>
      <w:bookmarkEnd w:id="256"/>
      <w:r>
        <w:lastRenderedPageBreak/>
        <w:t xml:space="preserve"> DSM - Seat - Seat Head Rest Fore/Aft - Generic Adjustment</w:t>
      </w:r>
    </w:p>
    <w:p w14:paraId="10ADC15C" w14:textId="77777777" w:rsidR="001C5864" w:rsidRDefault="001C5864" w:rsidP="001C5864">
      <w:pPr>
        <w:rPr>
          <w:rFonts w:cs="Arial"/>
        </w:rPr>
      </w:pPr>
      <w:r>
        <w:rPr>
          <w:rFonts w:cs="Arial"/>
        </w:rPr>
        <w:t>The DSM shall assign the "Generic Adjustment" output of the Classify Adjustment by Threshold function to the signal "Seat Head Rest Fore/Aft Adjustment" for the Seat Head Rest Fore/Aft axis.</w:t>
      </w:r>
    </w:p>
    <w:p w14:paraId="74DF995F" w14:textId="77777777" w:rsidR="001C5864" w:rsidRDefault="001C5864" w:rsidP="001C5864"/>
    <w:p w14:paraId="410BBF22" w14:textId="77777777" w:rsidR="001C5864" w:rsidRPr="00287D2F" w:rsidRDefault="001C5864" w:rsidP="001C5864">
      <w:pPr>
        <w:rPr>
          <w:rFonts w:cs="Arial"/>
        </w:rPr>
      </w:pPr>
      <w:r>
        <w:rPr>
          <w:rFonts w:cs="Arial"/>
        </w:rPr>
        <w:t>Satisfied by</w:t>
      </w:r>
      <w:r w:rsidRPr="00287D2F">
        <w:rPr>
          <w:rFonts w:cs="Arial"/>
        </w:rPr>
        <w:t>:</w:t>
      </w:r>
    </w:p>
    <w:p w14:paraId="7AB04B4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8459B8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16D03E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4CE59C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3C928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AFDEE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6FB9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E909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6B49A2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B9A24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2A826" w14:textId="77777777" w:rsidR="00E550DC" w:rsidRDefault="00E550DC"/>
        </w:tc>
      </w:tr>
      <w:tr w:rsidR="007A24FC" w:rsidRPr="00B3499B" w14:paraId="60B19D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8392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4C6F6" w14:textId="77777777" w:rsidR="00E550DC" w:rsidRDefault="00E550DC"/>
        </w:tc>
      </w:tr>
      <w:tr w:rsidR="007A24FC" w:rsidRPr="00B3499B" w14:paraId="78B4B3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977F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D15D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B359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03B7F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C69C5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2A71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B14C0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BDF87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F0C95D" w14:textId="77777777" w:rsidR="00E550DC" w:rsidRDefault="00E550DC"/>
        </w:tc>
      </w:tr>
      <w:tr w:rsidR="007A24FC" w:rsidRPr="00B3499B" w14:paraId="65DC660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B923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E5606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F7B2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13473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9F61C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7782A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24044C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433C89" w14:textId="3F539A39" w:rsidR="007A24FC" w:rsidRPr="00B3499B" w:rsidRDefault="00D950AE" w:rsidP="009737DA">
            <w:pPr>
              <w:rPr>
                <w:rFonts w:cs="Arial"/>
                <w:bCs/>
                <w:color w:val="808080" w:themeColor="background1" w:themeShade="80"/>
                <w:sz w:val="16"/>
                <w:szCs w:val="14"/>
              </w:rPr>
            </w:pPr>
            <w:hyperlink r:id="rId12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7648BB" w14:textId="01B16FB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D11C8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9B690C" w14:textId="77777777" w:rsidR="007A24FC" w:rsidRDefault="007A24FC" w:rsidP="001C5864">
      <w:pPr>
        <w:rPr>
          <w:rFonts w:cs="Arial"/>
        </w:rPr>
      </w:pPr>
    </w:p>
    <w:p w14:paraId="7319DAA1" w14:textId="77777777" w:rsidR="0047267C" w:rsidRDefault="0047267C" w:rsidP="001C5864">
      <w:pPr>
        <w:rPr>
          <w:rFonts w:cs="Arial"/>
        </w:rPr>
      </w:pPr>
    </w:p>
    <w:p w14:paraId="41E55A8F" w14:textId="77777777" w:rsidR="001C5864" w:rsidRPr="0017445F" w:rsidRDefault="001C5864" w:rsidP="001C5864">
      <w:pPr>
        <w:pStyle w:val="RERequirement"/>
        <w:shd w:val="clear" w:color="auto" w:fill="F2F2F2" w:themeFill="background1" w:themeFillShade="F2"/>
      </w:pPr>
      <w:bookmarkStart w:id="257" w:name="_d7d3702780b565f66905779f8c9e5427"/>
      <w:bookmarkEnd w:id="257"/>
      <w:r>
        <w:t xml:space="preserve"> DSM - Steering Wheel - Steering Wheel Adjustment Classification signal</w:t>
      </w:r>
    </w:p>
    <w:p w14:paraId="16CFF465" w14:textId="77777777" w:rsidR="001C5864" w:rsidRDefault="001C5864" w:rsidP="001C5864">
      <w:pPr>
        <w:rPr>
          <w:rFonts w:cs="Arial"/>
        </w:rPr>
      </w:pPr>
      <w:r>
        <w:rPr>
          <w:rFonts w:cs="Arial"/>
        </w:rPr>
        <w:t>The DSM shall broadcast the logical signal "Adjustment Classification" from the Provide Adjustment Classification function for the Steering Wheel Adjustment Repository as the CAN signal "AutoSaveStrWhl_D_Stat".</w:t>
      </w:r>
    </w:p>
    <w:p w14:paraId="42DF955E" w14:textId="77777777" w:rsidR="001C5864" w:rsidRDefault="001C5864" w:rsidP="001C5864"/>
    <w:p w14:paraId="1672065A" w14:textId="77777777" w:rsidR="001C5864" w:rsidRPr="00287D2F" w:rsidRDefault="001C5864" w:rsidP="001C5864">
      <w:pPr>
        <w:rPr>
          <w:rFonts w:cs="Arial"/>
        </w:rPr>
      </w:pPr>
      <w:r>
        <w:rPr>
          <w:rFonts w:cs="Arial"/>
        </w:rPr>
        <w:t>Satisfied by</w:t>
      </w:r>
      <w:r w:rsidRPr="00287D2F">
        <w:rPr>
          <w:rFonts w:cs="Arial"/>
        </w:rPr>
        <w:t>:</w:t>
      </w:r>
    </w:p>
    <w:p w14:paraId="2F6A5DF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EA2F00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BDFBBB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9AC5E9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281D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690009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B58AE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9E2F7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allocation signal for steering wheel.</w:t>
            </w:r>
          </w:p>
        </w:tc>
      </w:tr>
      <w:tr w:rsidR="007A24FC" w:rsidRPr="00B3499B" w14:paraId="23B4F7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73C24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F164CE" w14:textId="77777777" w:rsidR="00E550DC" w:rsidRDefault="00E550DC"/>
        </w:tc>
      </w:tr>
      <w:tr w:rsidR="007A24FC" w:rsidRPr="00B3499B" w14:paraId="535A68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783FC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31932" w14:textId="77777777" w:rsidR="00E550DC" w:rsidRDefault="00E550DC"/>
        </w:tc>
      </w:tr>
      <w:tr w:rsidR="007A24FC" w:rsidRPr="00B3499B" w14:paraId="60A272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6DD88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8E20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A2F8D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31E81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027C8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9F46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13FF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2F19C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CD298" w14:textId="77777777" w:rsidR="00E550DC" w:rsidRDefault="00E550DC"/>
        </w:tc>
      </w:tr>
      <w:tr w:rsidR="007A24FC" w:rsidRPr="00B3499B" w14:paraId="2A20978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2AB1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7A90A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C6E2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B727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9308F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B950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B145A3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616D82" w14:textId="2823A047" w:rsidR="007A24FC" w:rsidRPr="00B3499B" w:rsidRDefault="00D950AE" w:rsidP="009737DA">
            <w:pPr>
              <w:rPr>
                <w:rFonts w:cs="Arial"/>
                <w:bCs/>
                <w:color w:val="808080" w:themeColor="background1" w:themeShade="80"/>
                <w:sz w:val="16"/>
                <w:szCs w:val="14"/>
              </w:rPr>
            </w:pPr>
            <w:hyperlink r:id="rId12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B2E3CE" w14:textId="48E0FFB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DA059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D53E27" w14:textId="77777777" w:rsidR="007A24FC" w:rsidRDefault="007A24FC" w:rsidP="001C5864">
      <w:pPr>
        <w:rPr>
          <w:rFonts w:cs="Arial"/>
        </w:rPr>
      </w:pPr>
    </w:p>
    <w:p w14:paraId="4DBE4019" w14:textId="77777777" w:rsidR="0047267C" w:rsidRDefault="0047267C" w:rsidP="001C5864">
      <w:pPr>
        <w:rPr>
          <w:rFonts w:cs="Arial"/>
        </w:rPr>
      </w:pPr>
    </w:p>
    <w:p w14:paraId="16ADE86F" w14:textId="77777777" w:rsidR="001C5864" w:rsidRPr="0017445F" w:rsidRDefault="001C5864" w:rsidP="001C5864">
      <w:pPr>
        <w:pStyle w:val="RERequirement"/>
        <w:shd w:val="clear" w:color="auto" w:fill="F2F2F2" w:themeFill="background1" w:themeFillShade="F2"/>
      </w:pPr>
      <w:bookmarkStart w:id="258" w:name="_c6d07f815f8298251cc9d719377d0030"/>
      <w:bookmarkEnd w:id="258"/>
      <w:r>
        <w:t xml:space="preserve"> DSM - Seat - Seat Left Extension - Generic Adjustment</w:t>
      </w:r>
    </w:p>
    <w:p w14:paraId="28BAACA3" w14:textId="77777777" w:rsidR="001C5864" w:rsidRDefault="001C5864" w:rsidP="001C5864">
      <w:pPr>
        <w:rPr>
          <w:rFonts w:cs="Arial"/>
        </w:rPr>
      </w:pPr>
      <w:r>
        <w:rPr>
          <w:rFonts w:cs="Arial"/>
        </w:rPr>
        <w:t>The DSM shall assign the "Generic Adjustment" output of the Classify Adjustment by Threshold function to the signal "Seat Left Extension Adjustment" for the Seat Left Extension axis.</w:t>
      </w:r>
    </w:p>
    <w:p w14:paraId="1C7DB98A" w14:textId="77777777" w:rsidR="001C5864" w:rsidRDefault="001C5864" w:rsidP="001C5864"/>
    <w:p w14:paraId="1E43B22F" w14:textId="77777777" w:rsidR="001C5864" w:rsidRPr="00287D2F" w:rsidRDefault="001C5864" w:rsidP="001C5864">
      <w:pPr>
        <w:rPr>
          <w:rFonts w:cs="Arial"/>
        </w:rPr>
      </w:pPr>
      <w:r>
        <w:rPr>
          <w:rFonts w:cs="Arial"/>
        </w:rPr>
        <w:t>Satisfied by</w:t>
      </w:r>
      <w:r w:rsidRPr="00287D2F">
        <w:rPr>
          <w:rFonts w:cs="Arial"/>
        </w:rPr>
        <w:t>:</w:t>
      </w:r>
    </w:p>
    <w:p w14:paraId="261780C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EB331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B70574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191211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D09FD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6B2C2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AE963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4A9C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041110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D6452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2859FE" w14:textId="77777777" w:rsidR="00E550DC" w:rsidRDefault="00E550DC"/>
        </w:tc>
      </w:tr>
      <w:tr w:rsidR="007A24FC" w:rsidRPr="00B3499B" w14:paraId="503890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E9D2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EEEB6" w14:textId="77777777" w:rsidR="00E550DC" w:rsidRDefault="00E550DC"/>
        </w:tc>
      </w:tr>
      <w:tr w:rsidR="007A24FC" w:rsidRPr="00B3499B" w14:paraId="174915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923F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548F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2D193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CA1D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664AA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87C9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0039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05CEA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D5DBF8" w14:textId="77777777" w:rsidR="00E550DC" w:rsidRDefault="00E550DC"/>
        </w:tc>
      </w:tr>
      <w:tr w:rsidR="007A24FC" w:rsidRPr="00B3499B" w14:paraId="4E3C8F6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3A46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7C14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2E151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CB0F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4E76E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34876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D7D18B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5659B5" w14:textId="59629AE5" w:rsidR="007A24FC" w:rsidRPr="00B3499B" w:rsidRDefault="00D950AE" w:rsidP="009737DA">
            <w:pPr>
              <w:rPr>
                <w:rFonts w:cs="Arial"/>
                <w:bCs/>
                <w:color w:val="808080" w:themeColor="background1" w:themeShade="80"/>
                <w:sz w:val="16"/>
                <w:szCs w:val="14"/>
              </w:rPr>
            </w:pPr>
            <w:hyperlink r:id="rId12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BC2ED2" w14:textId="3359CDC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5D25B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2A6E69" w14:textId="77777777" w:rsidR="007A24FC" w:rsidRDefault="007A24FC" w:rsidP="001C5864">
      <w:pPr>
        <w:rPr>
          <w:rFonts w:cs="Arial"/>
        </w:rPr>
      </w:pPr>
    </w:p>
    <w:p w14:paraId="6DDA9FFD" w14:textId="77777777" w:rsidR="0047267C" w:rsidRDefault="0047267C" w:rsidP="001C5864">
      <w:pPr>
        <w:rPr>
          <w:rFonts w:cs="Arial"/>
        </w:rPr>
      </w:pPr>
    </w:p>
    <w:p w14:paraId="773891B0" w14:textId="77777777" w:rsidR="001C5864" w:rsidRPr="0017445F" w:rsidRDefault="001C5864" w:rsidP="001C5864">
      <w:pPr>
        <w:pStyle w:val="RERequirement"/>
        <w:shd w:val="clear" w:color="auto" w:fill="F2F2F2" w:themeFill="background1" w:themeFillShade="F2"/>
      </w:pPr>
      <w:bookmarkStart w:id="259" w:name="_b01247bb6a322fd90fc0de74d260311e"/>
      <w:bookmarkEnd w:id="259"/>
      <w:r>
        <w:t xml:space="preserve"> DSM - Seat - Seat Head Rest Fore/Aft - User Input Classify Parameter</w:t>
      </w:r>
    </w:p>
    <w:p w14:paraId="5039F29D" w14:textId="77777777" w:rsidR="001C5864" w:rsidRDefault="001C5864" w:rsidP="001C5864">
      <w:pPr>
        <w:rPr>
          <w:rFonts w:cs="Arial"/>
        </w:rPr>
      </w:pPr>
      <w:r>
        <w:rPr>
          <w:rFonts w:cs="Arial"/>
        </w:rPr>
        <w:t>The DSM shall assign the Seat Head Rest Fore/Aft axis a "User Input Classify Parameter" of "Minor".</w:t>
      </w:r>
    </w:p>
    <w:p w14:paraId="5A1D5D9B" w14:textId="77777777" w:rsidR="001C5864" w:rsidRDefault="001C5864" w:rsidP="001C5864"/>
    <w:p w14:paraId="339CE4B7" w14:textId="77777777" w:rsidR="001C5864" w:rsidRPr="00287D2F" w:rsidRDefault="001C5864" w:rsidP="001C5864">
      <w:pPr>
        <w:rPr>
          <w:rFonts w:cs="Arial"/>
        </w:rPr>
      </w:pPr>
      <w:r>
        <w:rPr>
          <w:rFonts w:cs="Arial"/>
        </w:rPr>
        <w:t>Satisfied by</w:t>
      </w:r>
      <w:r w:rsidRPr="00287D2F">
        <w:rPr>
          <w:rFonts w:cs="Arial"/>
        </w:rPr>
        <w:t>:</w:t>
      </w:r>
    </w:p>
    <w:p w14:paraId="24FF1F6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A6504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070E1D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28FEB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941CF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72692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C1508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C44C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579491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DE8C3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72F0B" w14:textId="77777777" w:rsidR="00E550DC" w:rsidRDefault="00E550DC"/>
        </w:tc>
      </w:tr>
      <w:tr w:rsidR="007A24FC" w:rsidRPr="00B3499B" w14:paraId="5E05C4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CF08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3E786" w14:textId="77777777" w:rsidR="00E550DC" w:rsidRDefault="00E550DC"/>
        </w:tc>
      </w:tr>
      <w:tr w:rsidR="007A24FC" w:rsidRPr="00B3499B" w14:paraId="547664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2F86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1314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B8BA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98E42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F857D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4ABE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3FB6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0FD47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56A85B" w14:textId="77777777" w:rsidR="00E550DC" w:rsidRDefault="00E550DC"/>
        </w:tc>
      </w:tr>
      <w:tr w:rsidR="007A24FC" w:rsidRPr="00B3499B" w14:paraId="6DA70D0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3449A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F9FDF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070B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074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238C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DA241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F8821F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AB7F63" w14:textId="182156B9" w:rsidR="007A24FC" w:rsidRPr="00B3499B" w:rsidRDefault="00D950AE" w:rsidP="009737DA">
            <w:pPr>
              <w:rPr>
                <w:rFonts w:cs="Arial"/>
                <w:bCs/>
                <w:color w:val="808080" w:themeColor="background1" w:themeShade="80"/>
                <w:sz w:val="16"/>
                <w:szCs w:val="14"/>
              </w:rPr>
            </w:pPr>
            <w:hyperlink r:id="rId12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42DB80" w14:textId="0971915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EB6B8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8AA124" w14:textId="77777777" w:rsidR="007A24FC" w:rsidRDefault="007A24FC" w:rsidP="001C5864">
      <w:pPr>
        <w:rPr>
          <w:rFonts w:cs="Arial"/>
        </w:rPr>
      </w:pPr>
    </w:p>
    <w:p w14:paraId="0554E1AF" w14:textId="77777777" w:rsidR="0047267C" w:rsidRDefault="0047267C" w:rsidP="001C5864">
      <w:pPr>
        <w:rPr>
          <w:rFonts w:cs="Arial"/>
        </w:rPr>
      </w:pPr>
    </w:p>
    <w:p w14:paraId="2462B6F1" w14:textId="77777777" w:rsidR="001C5864" w:rsidRPr="0017445F" w:rsidRDefault="001C5864" w:rsidP="001C5864">
      <w:pPr>
        <w:pStyle w:val="RERequirement"/>
        <w:shd w:val="clear" w:color="auto" w:fill="F2F2F2" w:themeFill="background1" w:themeFillShade="F2"/>
      </w:pPr>
      <w:bookmarkStart w:id="260" w:name="_4ae7ecda50222b6fed124ef23c460441"/>
      <w:bookmarkEnd w:id="260"/>
      <w:r>
        <w:t xml:space="preserve"> DSM - Seat - Seat Head Rest Fore/Aft - Seat Axis Sensor</w:t>
      </w:r>
    </w:p>
    <w:p w14:paraId="7A10F026" w14:textId="77777777" w:rsidR="001C5864" w:rsidRDefault="001C5864" w:rsidP="001C5864">
      <w:pPr>
        <w:rPr>
          <w:rFonts w:cs="Arial"/>
        </w:rPr>
      </w:pPr>
      <w:r>
        <w:rPr>
          <w:rFonts w:cs="Arial"/>
        </w:rPr>
        <w:t>The DSM shall take on the role of Seat Axis Sensor for the Seat Head Rest Fore/Aft axis.</w:t>
      </w:r>
    </w:p>
    <w:p w14:paraId="76D9CF46" w14:textId="77777777" w:rsidR="001C5864" w:rsidRDefault="001C5864" w:rsidP="001C5864"/>
    <w:p w14:paraId="1CF198CF" w14:textId="77777777" w:rsidR="001C5864" w:rsidRPr="00287D2F" w:rsidRDefault="001C5864" w:rsidP="001C5864">
      <w:pPr>
        <w:rPr>
          <w:rFonts w:cs="Arial"/>
        </w:rPr>
      </w:pPr>
      <w:r>
        <w:rPr>
          <w:rFonts w:cs="Arial"/>
        </w:rPr>
        <w:t>Satisfied by</w:t>
      </w:r>
      <w:r w:rsidRPr="00287D2F">
        <w:rPr>
          <w:rFonts w:cs="Arial"/>
        </w:rPr>
        <w:t>:</w:t>
      </w:r>
    </w:p>
    <w:p w14:paraId="7B7FF1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6692CB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BE5082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8C0DF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779E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3B37A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0E3C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DEB9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7DC89B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9573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2D029" w14:textId="77777777" w:rsidR="00E550DC" w:rsidRDefault="00E550DC"/>
        </w:tc>
      </w:tr>
      <w:tr w:rsidR="007A24FC" w:rsidRPr="00B3499B" w14:paraId="130AE6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5BE8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A1455" w14:textId="77777777" w:rsidR="00E550DC" w:rsidRDefault="00E550DC"/>
        </w:tc>
      </w:tr>
      <w:tr w:rsidR="007A24FC" w:rsidRPr="00B3499B" w14:paraId="71342B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A217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18B8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82523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9A081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2EBBE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63D6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E00F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87E34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671E2" w14:textId="77777777" w:rsidR="00E550DC" w:rsidRDefault="00E550DC"/>
        </w:tc>
      </w:tr>
      <w:tr w:rsidR="007A24FC" w:rsidRPr="00B3499B" w14:paraId="470AE91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C6ED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65E0F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32A0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1573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1CBE8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C685E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E8A06A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9D2E31" w14:textId="5C0DED29" w:rsidR="007A24FC" w:rsidRPr="00B3499B" w:rsidRDefault="00D950AE" w:rsidP="009737DA">
            <w:pPr>
              <w:rPr>
                <w:rFonts w:cs="Arial"/>
                <w:bCs/>
                <w:color w:val="808080" w:themeColor="background1" w:themeShade="80"/>
                <w:sz w:val="16"/>
                <w:szCs w:val="14"/>
              </w:rPr>
            </w:pPr>
            <w:hyperlink r:id="rId12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01B391" w14:textId="5E7D6DF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528A2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2D24E1" w14:textId="77777777" w:rsidR="007A24FC" w:rsidRDefault="007A24FC" w:rsidP="001C5864">
      <w:pPr>
        <w:rPr>
          <w:rFonts w:cs="Arial"/>
        </w:rPr>
      </w:pPr>
    </w:p>
    <w:p w14:paraId="6EECB622" w14:textId="77777777" w:rsidR="0047267C" w:rsidRDefault="0047267C" w:rsidP="001C5864">
      <w:pPr>
        <w:rPr>
          <w:rFonts w:cs="Arial"/>
        </w:rPr>
      </w:pPr>
    </w:p>
    <w:p w14:paraId="0A1433DC" w14:textId="77777777" w:rsidR="001C5864" w:rsidRPr="0017445F" w:rsidRDefault="001C5864" w:rsidP="001C5864">
      <w:pPr>
        <w:pStyle w:val="RERequirement"/>
        <w:shd w:val="clear" w:color="auto" w:fill="F2F2F2" w:themeFill="background1" w:themeFillShade="F2"/>
      </w:pPr>
      <w:bookmarkStart w:id="261" w:name="_fb987dc2fa1cec8a5590cfba5a08d9b5"/>
      <w:bookmarkEnd w:id="261"/>
      <w:r>
        <w:t xml:space="preserve"> DSM - Seat - Seat Back Upper Pivot - Generic Adjustment</w:t>
      </w:r>
    </w:p>
    <w:p w14:paraId="44163BFD" w14:textId="77777777" w:rsidR="001C5864" w:rsidRDefault="001C5864" w:rsidP="001C5864">
      <w:pPr>
        <w:rPr>
          <w:rFonts w:cs="Arial"/>
        </w:rPr>
      </w:pPr>
      <w:r>
        <w:rPr>
          <w:rFonts w:cs="Arial"/>
        </w:rPr>
        <w:t>The DSM shall assign the "Generic Adjustment" output of the Classify Adjustment by Threshold function to the signal "Seat Back Upper Pivot Adjustment" for the Seat Back Upper Pivot axis.</w:t>
      </w:r>
    </w:p>
    <w:p w14:paraId="2408342D" w14:textId="77777777" w:rsidR="001C5864" w:rsidRDefault="001C5864" w:rsidP="001C5864"/>
    <w:p w14:paraId="69C65EF6" w14:textId="77777777" w:rsidR="001C5864" w:rsidRPr="00287D2F" w:rsidRDefault="001C5864" w:rsidP="001C5864">
      <w:pPr>
        <w:rPr>
          <w:rFonts w:cs="Arial"/>
        </w:rPr>
      </w:pPr>
      <w:r>
        <w:rPr>
          <w:rFonts w:cs="Arial"/>
        </w:rPr>
        <w:t>Satisfied by</w:t>
      </w:r>
      <w:r w:rsidRPr="00287D2F">
        <w:rPr>
          <w:rFonts w:cs="Arial"/>
        </w:rPr>
        <w:t>:</w:t>
      </w:r>
    </w:p>
    <w:p w14:paraId="7A36018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4E62D3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D60F98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6CA9D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1C7D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4378C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BBBCE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A94B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34D0DA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10B6D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3DF0D" w14:textId="77777777" w:rsidR="00E550DC" w:rsidRDefault="00E550DC"/>
        </w:tc>
      </w:tr>
      <w:tr w:rsidR="007A24FC" w:rsidRPr="00B3499B" w14:paraId="2F06E6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5865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06532" w14:textId="77777777" w:rsidR="00E550DC" w:rsidRDefault="00E550DC"/>
        </w:tc>
      </w:tr>
      <w:tr w:rsidR="007A24FC" w:rsidRPr="00B3499B" w14:paraId="21D2F0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9D86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F7FD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58638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EFE93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5B0F9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A9C5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C7DF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7A183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FFF6EF" w14:textId="77777777" w:rsidR="00E550DC" w:rsidRDefault="00E550DC"/>
        </w:tc>
      </w:tr>
      <w:tr w:rsidR="007A24FC" w:rsidRPr="00B3499B" w14:paraId="4CB439F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EADA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39E48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19DC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DFF9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2C46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04A17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48F5C4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206E62" w14:textId="4B76CD52" w:rsidR="007A24FC" w:rsidRPr="00B3499B" w:rsidRDefault="00D950AE" w:rsidP="009737DA">
            <w:pPr>
              <w:rPr>
                <w:rFonts w:cs="Arial"/>
                <w:bCs/>
                <w:color w:val="808080" w:themeColor="background1" w:themeShade="80"/>
                <w:sz w:val="16"/>
                <w:szCs w:val="14"/>
              </w:rPr>
            </w:pPr>
            <w:hyperlink r:id="rId12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37690A" w14:textId="5ABA6E2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56A6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D4542F" w14:textId="77777777" w:rsidR="007A24FC" w:rsidRDefault="007A24FC" w:rsidP="001C5864">
      <w:pPr>
        <w:rPr>
          <w:rFonts w:cs="Arial"/>
        </w:rPr>
      </w:pPr>
    </w:p>
    <w:p w14:paraId="0EAE45A0" w14:textId="77777777" w:rsidR="0047267C" w:rsidRDefault="0047267C" w:rsidP="001C5864">
      <w:pPr>
        <w:rPr>
          <w:rFonts w:cs="Arial"/>
        </w:rPr>
      </w:pPr>
    </w:p>
    <w:p w14:paraId="4EB1C797" w14:textId="77777777" w:rsidR="001C5864" w:rsidRPr="0017445F" w:rsidRDefault="001C5864" w:rsidP="001C5864">
      <w:pPr>
        <w:pStyle w:val="RERequirement"/>
        <w:shd w:val="clear" w:color="auto" w:fill="F2F2F2" w:themeFill="background1" w:themeFillShade="F2"/>
      </w:pPr>
      <w:bookmarkStart w:id="262" w:name="_150d832b943e75e6af729b13375d7e00"/>
      <w:bookmarkEnd w:id="262"/>
      <w:r>
        <w:lastRenderedPageBreak/>
        <w:t xml:space="preserve"> DSM - Pedal - Pedal Adjustment Repository - Functions</w:t>
      </w:r>
    </w:p>
    <w:p w14:paraId="1542DC1A" w14:textId="77777777" w:rsidR="001C5864" w:rsidRDefault="001C5864" w:rsidP="001C5864">
      <w:pPr>
        <w:rPr>
          <w:rFonts w:cs="Arial"/>
        </w:rPr>
      </w:pPr>
      <w:r>
        <w:rPr>
          <w:rFonts w:cs="Arial"/>
        </w:rPr>
        <w:t>The DSM shall implement the following functions to manage the Pedal Adjustment Repository:</w:t>
      </w:r>
    </w:p>
    <w:p w14:paraId="410288AB" w14:textId="77777777" w:rsidR="001C5864" w:rsidRDefault="001C5864" w:rsidP="001C5864">
      <w:pPr>
        <w:rPr>
          <w:rFonts w:cs="Arial"/>
        </w:rPr>
      </w:pPr>
      <w:r>
        <w:rPr>
          <w:rFonts w:cs="Arial"/>
        </w:rPr>
        <w:t>Update Adjustment Repository</w:t>
      </w:r>
    </w:p>
    <w:p w14:paraId="1941DCF1" w14:textId="77777777" w:rsidR="001C5864" w:rsidRDefault="001C5864" w:rsidP="001C5864">
      <w:pPr>
        <w:rPr>
          <w:rFonts w:cs="Arial"/>
        </w:rPr>
      </w:pPr>
      <w:r>
        <w:rPr>
          <w:rFonts w:cs="Arial"/>
        </w:rPr>
        <w:t>Provide Adjustment Classification</w:t>
      </w:r>
    </w:p>
    <w:p w14:paraId="0EC5D4B5" w14:textId="77777777" w:rsidR="001C5864" w:rsidRDefault="001C5864" w:rsidP="001C5864">
      <w:pPr>
        <w:rPr>
          <w:rFonts w:cs="Arial"/>
        </w:rPr>
      </w:pPr>
      <w:r>
        <w:rPr>
          <w:rFonts w:cs="Arial"/>
        </w:rPr>
        <w:t>Clear Repository Adjustment Information</w:t>
      </w:r>
    </w:p>
    <w:p w14:paraId="567DDE59" w14:textId="77777777" w:rsidR="001C5864" w:rsidRDefault="001C5864" w:rsidP="001C5864"/>
    <w:p w14:paraId="35C7D7D2" w14:textId="77777777" w:rsidR="001C5864" w:rsidRPr="00287D2F" w:rsidRDefault="001C5864" w:rsidP="001C5864">
      <w:pPr>
        <w:rPr>
          <w:rFonts w:cs="Arial"/>
        </w:rPr>
      </w:pPr>
      <w:r>
        <w:rPr>
          <w:rFonts w:cs="Arial"/>
        </w:rPr>
        <w:t>Satisfied by</w:t>
      </w:r>
      <w:r w:rsidRPr="00287D2F">
        <w:rPr>
          <w:rFonts w:cs="Arial"/>
        </w:rPr>
        <w:t>:</w:t>
      </w:r>
    </w:p>
    <w:p w14:paraId="4EAF64C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9BB4B0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139AEE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F574BA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85EB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EB555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F35F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52F5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management of the repository.</w:t>
            </w:r>
          </w:p>
        </w:tc>
      </w:tr>
      <w:tr w:rsidR="007A24FC" w:rsidRPr="00B3499B" w14:paraId="0A81C8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A39A9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F8D05" w14:textId="77777777" w:rsidR="00E550DC" w:rsidRDefault="00E550DC"/>
        </w:tc>
      </w:tr>
      <w:tr w:rsidR="007A24FC" w:rsidRPr="00B3499B" w14:paraId="411BED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CF9E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BF753" w14:textId="77777777" w:rsidR="00E550DC" w:rsidRDefault="00E550DC"/>
        </w:tc>
      </w:tr>
      <w:tr w:rsidR="007A24FC" w:rsidRPr="00B3499B" w14:paraId="7F929C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2FDC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E97F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9461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73766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C33AB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CB57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AEC0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6C9E4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01FC29" w14:textId="77777777" w:rsidR="00E550DC" w:rsidRDefault="00E550DC"/>
        </w:tc>
      </w:tr>
      <w:tr w:rsidR="007A24FC" w:rsidRPr="00B3499B" w14:paraId="47A0484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087B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A334E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2197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82BB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81255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82D7D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130042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00889A" w14:textId="21E97800" w:rsidR="007A24FC" w:rsidRPr="00B3499B" w:rsidRDefault="00D950AE" w:rsidP="009737DA">
            <w:pPr>
              <w:rPr>
                <w:rFonts w:cs="Arial"/>
                <w:bCs/>
                <w:color w:val="808080" w:themeColor="background1" w:themeShade="80"/>
                <w:sz w:val="16"/>
                <w:szCs w:val="14"/>
              </w:rPr>
            </w:pPr>
            <w:hyperlink r:id="rId12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85757B" w14:textId="5CA9E9A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F8BB2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1D4A14" w14:textId="77777777" w:rsidR="007A24FC" w:rsidRDefault="007A24FC" w:rsidP="001C5864">
      <w:pPr>
        <w:rPr>
          <w:rFonts w:cs="Arial"/>
        </w:rPr>
      </w:pPr>
    </w:p>
    <w:p w14:paraId="10AFB44A" w14:textId="77777777" w:rsidR="0047267C" w:rsidRDefault="0047267C" w:rsidP="001C5864">
      <w:pPr>
        <w:rPr>
          <w:rFonts w:cs="Arial"/>
        </w:rPr>
      </w:pPr>
    </w:p>
    <w:p w14:paraId="3FA43840" w14:textId="77777777" w:rsidR="001C5864" w:rsidRPr="0017445F" w:rsidRDefault="001C5864" w:rsidP="001C5864">
      <w:pPr>
        <w:pStyle w:val="RERequirement"/>
        <w:shd w:val="clear" w:color="auto" w:fill="F2F2F2" w:themeFill="background1" w:themeFillShade="F2"/>
      </w:pPr>
      <w:bookmarkStart w:id="263" w:name="_f92e2db4a910e0661a73b2c2ff11b3de"/>
      <w:bookmarkEnd w:id="263"/>
      <w:r>
        <w:t xml:space="preserve"> DSM - Seat - Seat Up/Down Track - Minimum Classify Parameter</w:t>
      </w:r>
    </w:p>
    <w:p w14:paraId="1A0EC006" w14:textId="77777777" w:rsidR="001C5864" w:rsidRDefault="001C5864" w:rsidP="001C5864">
      <w:pPr>
        <w:rPr>
          <w:rFonts w:cs="Arial"/>
        </w:rPr>
      </w:pPr>
      <w:r>
        <w:rPr>
          <w:rFonts w:cs="Arial"/>
        </w:rPr>
        <w:t>The DSM shall assign the Seat Up/Down Track axis an "Minimum Classify Parameter" of 5 percent.</w:t>
      </w:r>
    </w:p>
    <w:p w14:paraId="42E978AD" w14:textId="77777777" w:rsidR="001C5864" w:rsidRDefault="001C5864" w:rsidP="001C5864"/>
    <w:p w14:paraId="11C75E2A" w14:textId="77777777" w:rsidR="001C5864" w:rsidRPr="00287D2F" w:rsidRDefault="001C5864" w:rsidP="001C5864">
      <w:pPr>
        <w:rPr>
          <w:rFonts w:cs="Arial"/>
        </w:rPr>
      </w:pPr>
      <w:r>
        <w:rPr>
          <w:rFonts w:cs="Arial"/>
        </w:rPr>
        <w:t>Satisfied by</w:t>
      </w:r>
      <w:r w:rsidRPr="00287D2F">
        <w:rPr>
          <w:rFonts w:cs="Arial"/>
        </w:rPr>
        <w:t>:</w:t>
      </w:r>
    </w:p>
    <w:p w14:paraId="2874388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DA8EFD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505639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D4C099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B88C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4F788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9065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5876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minimum for axis.</w:t>
            </w:r>
          </w:p>
        </w:tc>
      </w:tr>
      <w:tr w:rsidR="007A24FC" w:rsidRPr="00B3499B" w14:paraId="5704E9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0592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92BDF" w14:textId="77777777" w:rsidR="00E550DC" w:rsidRDefault="00E550DC"/>
        </w:tc>
      </w:tr>
      <w:tr w:rsidR="007A24FC" w:rsidRPr="00B3499B" w14:paraId="6482BE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909A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41267" w14:textId="77777777" w:rsidR="00E550DC" w:rsidRDefault="00E550DC"/>
        </w:tc>
      </w:tr>
      <w:tr w:rsidR="007A24FC" w:rsidRPr="00B3499B" w14:paraId="69D2EA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E17FD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1A37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7B4B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7D813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410F4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D1FA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5303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86F42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0B3DC" w14:textId="77777777" w:rsidR="00E550DC" w:rsidRDefault="00E550DC"/>
        </w:tc>
      </w:tr>
      <w:tr w:rsidR="007A24FC" w:rsidRPr="00B3499B" w14:paraId="0058897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7733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8B429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69D9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91BB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896EF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71A1C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788AD5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9F68C9" w14:textId="6EB1EF99" w:rsidR="007A24FC" w:rsidRPr="00B3499B" w:rsidRDefault="00D950AE" w:rsidP="009737DA">
            <w:pPr>
              <w:rPr>
                <w:rFonts w:cs="Arial"/>
                <w:bCs/>
                <w:color w:val="808080" w:themeColor="background1" w:themeShade="80"/>
                <w:sz w:val="16"/>
                <w:szCs w:val="14"/>
              </w:rPr>
            </w:pPr>
            <w:hyperlink r:id="rId1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83C1D7" w14:textId="3BACF2D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AFF64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6F6900" w14:textId="77777777" w:rsidR="007A24FC" w:rsidRDefault="007A24FC" w:rsidP="001C5864">
      <w:pPr>
        <w:rPr>
          <w:rFonts w:cs="Arial"/>
        </w:rPr>
      </w:pPr>
    </w:p>
    <w:p w14:paraId="5A1C293F" w14:textId="77777777" w:rsidR="0047267C" w:rsidRDefault="0047267C" w:rsidP="001C5864">
      <w:pPr>
        <w:rPr>
          <w:rFonts w:cs="Arial"/>
        </w:rPr>
      </w:pPr>
    </w:p>
    <w:p w14:paraId="056746A8" w14:textId="77777777" w:rsidR="001C5864" w:rsidRPr="0017445F" w:rsidRDefault="001C5864" w:rsidP="001C5864">
      <w:pPr>
        <w:pStyle w:val="RERequirement"/>
        <w:shd w:val="clear" w:color="auto" w:fill="F2F2F2" w:themeFill="background1" w:themeFillShade="F2"/>
      </w:pPr>
      <w:bookmarkStart w:id="264" w:name="_de43b2a875bec2dba7151866155927d7"/>
      <w:bookmarkEnd w:id="264"/>
      <w:r>
        <w:t xml:space="preserve"> DSM - Seat - Seat Adjustment Repository - Functions</w:t>
      </w:r>
    </w:p>
    <w:p w14:paraId="660E5CAB" w14:textId="77777777" w:rsidR="001C5864" w:rsidRDefault="001C5864" w:rsidP="001C5864">
      <w:pPr>
        <w:rPr>
          <w:rFonts w:cs="Arial"/>
        </w:rPr>
      </w:pPr>
      <w:r>
        <w:rPr>
          <w:rFonts w:cs="Arial"/>
        </w:rPr>
        <w:t>The DSM shall implement the following functions to manage the Seat Adjustment Repository:</w:t>
      </w:r>
    </w:p>
    <w:p w14:paraId="5005EA75" w14:textId="77777777" w:rsidR="001C5864" w:rsidRDefault="001C5864" w:rsidP="001C5864">
      <w:pPr>
        <w:rPr>
          <w:rFonts w:cs="Arial"/>
        </w:rPr>
      </w:pPr>
      <w:r>
        <w:rPr>
          <w:rFonts w:cs="Arial"/>
        </w:rPr>
        <w:t>Update Adjustment Repository</w:t>
      </w:r>
    </w:p>
    <w:p w14:paraId="0E005848" w14:textId="77777777" w:rsidR="001C5864" w:rsidRDefault="001C5864" w:rsidP="001C5864">
      <w:pPr>
        <w:rPr>
          <w:rFonts w:cs="Arial"/>
        </w:rPr>
      </w:pPr>
      <w:r>
        <w:rPr>
          <w:rFonts w:cs="Arial"/>
        </w:rPr>
        <w:t>Provide Adjustment Classification</w:t>
      </w:r>
    </w:p>
    <w:p w14:paraId="3E478A76" w14:textId="77777777" w:rsidR="001C5864" w:rsidRDefault="001C5864" w:rsidP="001C5864">
      <w:pPr>
        <w:rPr>
          <w:rFonts w:cs="Arial"/>
        </w:rPr>
      </w:pPr>
      <w:r>
        <w:rPr>
          <w:rFonts w:cs="Arial"/>
        </w:rPr>
        <w:t>Clear Repository Adjustment Information</w:t>
      </w:r>
    </w:p>
    <w:p w14:paraId="5997B592" w14:textId="77777777" w:rsidR="001C5864" w:rsidRDefault="001C5864" w:rsidP="001C5864"/>
    <w:p w14:paraId="2C1D80AD" w14:textId="77777777" w:rsidR="001C5864" w:rsidRPr="00287D2F" w:rsidRDefault="001C5864" w:rsidP="001C5864">
      <w:pPr>
        <w:rPr>
          <w:rFonts w:cs="Arial"/>
        </w:rPr>
      </w:pPr>
      <w:r>
        <w:rPr>
          <w:rFonts w:cs="Arial"/>
        </w:rPr>
        <w:t>Satisfied by</w:t>
      </w:r>
      <w:r w:rsidRPr="00287D2F">
        <w:rPr>
          <w:rFonts w:cs="Arial"/>
        </w:rPr>
        <w:t>:</w:t>
      </w:r>
    </w:p>
    <w:p w14:paraId="02DE302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E9668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50F7BF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C92129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3E70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7703E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E0F78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852F3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management of the repository.</w:t>
            </w:r>
          </w:p>
        </w:tc>
      </w:tr>
      <w:tr w:rsidR="007A24FC" w:rsidRPr="00B3499B" w14:paraId="3BD411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1C43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25CEF" w14:textId="77777777" w:rsidR="00E550DC" w:rsidRDefault="00E550DC"/>
        </w:tc>
      </w:tr>
      <w:tr w:rsidR="007A24FC" w:rsidRPr="00B3499B" w14:paraId="78DF2F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B2D23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7B9C9" w14:textId="77777777" w:rsidR="00E550DC" w:rsidRDefault="00E550DC"/>
        </w:tc>
      </w:tr>
      <w:tr w:rsidR="007A24FC" w:rsidRPr="00B3499B" w14:paraId="0345BB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0006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BC02D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C5343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70FA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88BB9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EDCB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D6930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D4558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E11266" w14:textId="77777777" w:rsidR="00E550DC" w:rsidRDefault="00E550DC"/>
        </w:tc>
      </w:tr>
      <w:tr w:rsidR="007A24FC" w:rsidRPr="00B3499B" w14:paraId="67CFEC5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578922"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34DB4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E262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9EEA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5195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8AF46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DA94BA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A9966D" w14:textId="50F2D25C" w:rsidR="007A24FC" w:rsidRPr="00B3499B" w:rsidRDefault="00D950AE" w:rsidP="009737DA">
            <w:pPr>
              <w:rPr>
                <w:rFonts w:cs="Arial"/>
                <w:bCs/>
                <w:color w:val="808080" w:themeColor="background1" w:themeShade="80"/>
                <w:sz w:val="16"/>
                <w:szCs w:val="14"/>
              </w:rPr>
            </w:pPr>
            <w:hyperlink r:id="rId1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FC9383" w14:textId="1DEEC4D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B3E01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C7B8A2" w14:textId="77777777" w:rsidR="007A24FC" w:rsidRDefault="007A24FC" w:rsidP="001C5864">
      <w:pPr>
        <w:rPr>
          <w:rFonts w:cs="Arial"/>
        </w:rPr>
      </w:pPr>
    </w:p>
    <w:p w14:paraId="6302E176" w14:textId="77777777" w:rsidR="0047267C" w:rsidRDefault="0047267C" w:rsidP="001C5864">
      <w:pPr>
        <w:rPr>
          <w:rFonts w:cs="Arial"/>
        </w:rPr>
      </w:pPr>
    </w:p>
    <w:p w14:paraId="00905811" w14:textId="77777777" w:rsidR="001C5864" w:rsidRPr="0017445F" w:rsidRDefault="001C5864" w:rsidP="001C5864">
      <w:pPr>
        <w:pStyle w:val="RERequirement"/>
        <w:shd w:val="clear" w:color="auto" w:fill="F2F2F2" w:themeFill="background1" w:themeFillShade="F2"/>
      </w:pPr>
      <w:bookmarkStart w:id="265" w:name="_a9d0b1f51a40c5cd2b20f34fd98502b5"/>
      <w:bookmarkEnd w:id="265"/>
      <w:r>
        <w:t xml:space="preserve"> DSM - Seat - Seat Back Upper Pivot - User Input Classify Parameter</w:t>
      </w:r>
    </w:p>
    <w:p w14:paraId="3C8F42BE" w14:textId="77777777" w:rsidR="001C5864" w:rsidRDefault="001C5864" w:rsidP="001C5864">
      <w:pPr>
        <w:rPr>
          <w:rFonts w:cs="Arial"/>
        </w:rPr>
      </w:pPr>
      <w:r>
        <w:rPr>
          <w:rFonts w:cs="Arial"/>
        </w:rPr>
        <w:t>The DSM shall assign the Seat Back Upper Pivot axis a "User Input Classify Parameter" of "Minor".</w:t>
      </w:r>
    </w:p>
    <w:p w14:paraId="5F004033" w14:textId="77777777" w:rsidR="001C5864" w:rsidRDefault="001C5864" w:rsidP="001C5864"/>
    <w:p w14:paraId="27ABCD47" w14:textId="77777777" w:rsidR="001C5864" w:rsidRPr="00287D2F" w:rsidRDefault="001C5864" w:rsidP="001C5864">
      <w:pPr>
        <w:rPr>
          <w:rFonts w:cs="Arial"/>
        </w:rPr>
      </w:pPr>
      <w:r>
        <w:rPr>
          <w:rFonts w:cs="Arial"/>
        </w:rPr>
        <w:t>Satisfied by</w:t>
      </w:r>
      <w:r w:rsidRPr="00287D2F">
        <w:rPr>
          <w:rFonts w:cs="Arial"/>
        </w:rPr>
        <w:t>:</w:t>
      </w:r>
    </w:p>
    <w:p w14:paraId="04EEF41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E16BAE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90DBBC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08A3C6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E9F5E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A916F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3C5E2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538D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402067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680B2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1C99D" w14:textId="77777777" w:rsidR="00E550DC" w:rsidRDefault="00E550DC"/>
        </w:tc>
      </w:tr>
      <w:tr w:rsidR="007A24FC" w:rsidRPr="00B3499B" w14:paraId="12CB3C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F11F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187FF" w14:textId="77777777" w:rsidR="00E550DC" w:rsidRDefault="00E550DC"/>
        </w:tc>
      </w:tr>
      <w:tr w:rsidR="007A24FC" w:rsidRPr="00B3499B" w14:paraId="290E33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2107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EF3E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EFD9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03778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E1D4D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C9DAA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643C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F441C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8D3B01" w14:textId="77777777" w:rsidR="00E550DC" w:rsidRDefault="00E550DC"/>
        </w:tc>
      </w:tr>
      <w:tr w:rsidR="007A24FC" w:rsidRPr="00B3499B" w14:paraId="227F1E2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549A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687C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45C9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0478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459F0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F2890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E0A8C8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B43435" w14:textId="2C59D405" w:rsidR="007A24FC" w:rsidRPr="00B3499B" w:rsidRDefault="00D950AE" w:rsidP="009737DA">
            <w:pPr>
              <w:rPr>
                <w:rFonts w:cs="Arial"/>
                <w:bCs/>
                <w:color w:val="808080" w:themeColor="background1" w:themeShade="80"/>
                <w:sz w:val="16"/>
                <w:szCs w:val="14"/>
              </w:rPr>
            </w:pPr>
            <w:hyperlink r:id="rId13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4382A8" w14:textId="0BDAD11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F86A1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BF1720" w14:textId="77777777" w:rsidR="007A24FC" w:rsidRDefault="007A24FC" w:rsidP="001C5864">
      <w:pPr>
        <w:rPr>
          <w:rFonts w:cs="Arial"/>
        </w:rPr>
      </w:pPr>
    </w:p>
    <w:p w14:paraId="6EE703E8" w14:textId="77777777" w:rsidR="0047267C" w:rsidRDefault="0047267C" w:rsidP="001C5864">
      <w:pPr>
        <w:rPr>
          <w:rFonts w:cs="Arial"/>
        </w:rPr>
      </w:pPr>
    </w:p>
    <w:p w14:paraId="2F8DE0F4" w14:textId="77777777" w:rsidR="001C5864" w:rsidRPr="0017445F" w:rsidRDefault="001C5864" w:rsidP="001C5864">
      <w:pPr>
        <w:pStyle w:val="RERequirement"/>
        <w:shd w:val="clear" w:color="auto" w:fill="F2F2F2" w:themeFill="background1" w:themeFillShade="F2"/>
      </w:pPr>
      <w:bookmarkStart w:id="266" w:name="_3a03561930c2b7ce87457089b268644c"/>
      <w:bookmarkEnd w:id="266"/>
      <w:r>
        <w:t xml:space="preserve"> DSM - Seat - Seat Fore/Aft Track - Seat Axis Sensor</w:t>
      </w:r>
    </w:p>
    <w:p w14:paraId="70FBCC46" w14:textId="77777777" w:rsidR="001C5864" w:rsidRDefault="001C5864" w:rsidP="001C5864">
      <w:pPr>
        <w:rPr>
          <w:rFonts w:cs="Arial"/>
        </w:rPr>
      </w:pPr>
      <w:r>
        <w:rPr>
          <w:rFonts w:cs="Arial"/>
        </w:rPr>
        <w:t>The DSM shall take on the role of Seat Axis Sensor for the Seat Fore/Aft Track axis.</w:t>
      </w:r>
    </w:p>
    <w:p w14:paraId="06D89F41" w14:textId="77777777" w:rsidR="001C5864" w:rsidRDefault="001C5864" w:rsidP="001C5864"/>
    <w:p w14:paraId="3F6243F9" w14:textId="77777777" w:rsidR="001C5864" w:rsidRPr="00287D2F" w:rsidRDefault="001C5864" w:rsidP="001C5864">
      <w:pPr>
        <w:rPr>
          <w:rFonts w:cs="Arial"/>
        </w:rPr>
      </w:pPr>
      <w:r>
        <w:rPr>
          <w:rFonts w:cs="Arial"/>
        </w:rPr>
        <w:t>Satisfied by</w:t>
      </w:r>
      <w:r w:rsidRPr="00287D2F">
        <w:rPr>
          <w:rFonts w:cs="Arial"/>
        </w:rPr>
        <w:t>:</w:t>
      </w:r>
    </w:p>
    <w:p w14:paraId="37D68C9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CDD1E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9F1A30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CD87A7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0870B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AE3C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EEF3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CBFF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18C2F6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41C0B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8A3292" w14:textId="77777777" w:rsidR="00E550DC" w:rsidRDefault="00E550DC"/>
        </w:tc>
      </w:tr>
      <w:tr w:rsidR="007A24FC" w:rsidRPr="00B3499B" w14:paraId="6115FC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81E3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D0E30" w14:textId="77777777" w:rsidR="00E550DC" w:rsidRDefault="00E550DC"/>
        </w:tc>
      </w:tr>
      <w:tr w:rsidR="007A24FC" w:rsidRPr="00B3499B" w14:paraId="3267E3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2715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211C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40177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D02D5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7FA5C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42D1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3889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C585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B58D4B" w14:textId="77777777" w:rsidR="00E550DC" w:rsidRDefault="00E550DC"/>
        </w:tc>
      </w:tr>
      <w:tr w:rsidR="007A24FC" w:rsidRPr="00B3499B" w14:paraId="09A4DFA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CD976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36D15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9DEF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C1E1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DA7F0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488F0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7CFB53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2411A3" w14:textId="1AC9D96F" w:rsidR="007A24FC" w:rsidRPr="00B3499B" w:rsidRDefault="00D950AE" w:rsidP="009737DA">
            <w:pPr>
              <w:rPr>
                <w:rFonts w:cs="Arial"/>
                <w:bCs/>
                <w:color w:val="808080" w:themeColor="background1" w:themeShade="80"/>
                <w:sz w:val="16"/>
                <w:szCs w:val="14"/>
              </w:rPr>
            </w:pPr>
            <w:hyperlink r:id="rId13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C54E24" w14:textId="6BC9720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3903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66E947" w14:textId="77777777" w:rsidR="007A24FC" w:rsidRDefault="007A24FC" w:rsidP="001C5864">
      <w:pPr>
        <w:rPr>
          <w:rFonts w:cs="Arial"/>
        </w:rPr>
      </w:pPr>
    </w:p>
    <w:p w14:paraId="050FFF6B" w14:textId="77777777" w:rsidR="0047267C" w:rsidRDefault="0047267C" w:rsidP="001C5864">
      <w:pPr>
        <w:rPr>
          <w:rFonts w:cs="Arial"/>
        </w:rPr>
      </w:pPr>
    </w:p>
    <w:p w14:paraId="51C66F4E" w14:textId="77777777" w:rsidR="001C5864" w:rsidRPr="0017445F" w:rsidRDefault="001C5864" w:rsidP="001C5864">
      <w:pPr>
        <w:pStyle w:val="RERequirement"/>
        <w:shd w:val="clear" w:color="auto" w:fill="F2F2F2" w:themeFill="background1" w:themeFillShade="F2"/>
      </w:pPr>
      <w:bookmarkStart w:id="267" w:name="_685dd23123b54e6ebb76f62140c607d0"/>
      <w:bookmarkEnd w:id="267"/>
      <w:r>
        <w:t xml:space="preserve"> DSM - Seat - Seat Left Extension - Axis Classification</w:t>
      </w:r>
    </w:p>
    <w:p w14:paraId="44A8EF75" w14:textId="77777777" w:rsidR="001C5864" w:rsidRDefault="001C5864" w:rsidP="001C5864">
      <w:pPr>
        <w:rPr>
          <w:rFonts w:cs="Arial"/>
        </w:rPr>
      </w:pPr>
      <w:r>
        <w:rPr>
          <w:rFonts w:cs="Arial"/>
        </w:rPr>
        <w:t>The DSM shall assign the Seat Left Extension axis an "Axis Classification" of "Rare".</w:t>
      </w:r>
    </w:p>
    <w:p w14:paraId="1FF73977" w14:textId="77777777" w:rsidR="001C5864" w:rsidRDefault="001C5864" w:rsidP="001C5864"/>
    <w:p w14:paraId="6A645B87" w14:textId="77777777" w:rsidR="001C5864" w:rsidRPr="00287D2F" w:rsidRDefault="001C5864" w:rsidP="001C5864">
      <w:pPr>
        <w:rPr>
          <w:rFonts w:cs="Arial"/>
        </w:rPr>
      </w:pPr>
      <w:r>
        <w:rPr>
          <w:rFonts w:cs="Arial"/>
        </w:rPr>
        <w:t>Satisfied by</w:t>
      </w:r>
      <w:r w:rsidRPr="00287D2F">
        <w:rPr>
          <w:rFonts w:cs="Arial"/>
        </w:rPr>
        <w:t>:</w:t>
      </w:r>
    </w:p>
    <w:p w14:paraId="271826F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49B417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32B88D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7C065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D575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A836E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0BDC6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12EFB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79A3A1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93D2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C19B9" w14:textId="77777777" w:rsidR="00E550DC" w:rsidRDefault="00E550DC"/>
        </w:tc>
      </w:tr>
      <w:tr w:rsidR="007A24FC" w:rsidRPr="00B3499B" w14:paraId="7425D0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A31E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A4C82" w14:textId="77777777" w:rsidR="00E550DC" w:rsidRDefault="00E550DC"/>
        </w:tc>
      </w:tr>
      <w:tr w:rsidR="007A24FC" w:rsidRPr="00B3499B" w14:paraId="1C00CF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CC25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7ED3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3B1D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A9752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46F0B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5380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2ADB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9E610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FC26F4" w14:textId="77777777" w:rsidR="00E550DC" w:rsidRDefault="00E550DC"/>
        </w:tc>
      </w:tr>
      <w:tr w:rsidR="007A24FC" w:rsidRPr="00B3499B" w14:paraId="5980F79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B3C2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B079B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951F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B5D2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29AB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6DC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135FC8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A73D43" w14:textId="19DD6212" w:rsidR="007A24FC" w:rsidRPr="00B3499B" w:rsidRDefault="00D950AE" w:rsidP="009737DA">
            <w:pPr>
              <w:rPr>
                <w:rFonts w:cs="Arial"/>
                <w:bCs/>
                <w:color w:val="808080" w:themeColor="background1" w:themeShade="80"/>
                <w:sz w:val="16"/>
                <w:szCs w:val="14"/>
              </w:rPr>
            </w:pPr>
            <w:hyperlink r:id="rId1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E61247" w14:textId="0C8B43F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57E69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26D249" w14:textId="77777777" w:rsidR="007A24FC" w:rsidRDefault="007A24FC" w:rsidP="001C5864">
      <w:pPr>
        <w:rPr>
          <w:rFonts w:cs="Arial"/>
        </w:rPr>
      </w:pPr>
    </w:p>
    <w:p w14:paraId="0F5E40A5" w14:textId="77777777" w:rsidR="0047267C" w:rsidRDefault="0047267C" w:rsidP="001C5864">
      <w:pPr>
        <w:rPr>
          <w:rFonts w:cs="Arial"/>
        </w:rPr>
      </w:pPr>
    </w:p>
    <w:p w14:paraId="2DE2B2D0" w14:textId="77777777" w:rsidR="001C5864" w:rsidRPr="0017445F" w:rsidRDefault="001C5864" w:rsidP="001C5864">
      <w:pPr>
        <w:pStyle w:val="RERequirement"/>
        <w:shd w:val="clear" w:color="auto" w:fill="F2F2F2" w:themeFill="background1" w:themeFillShade="F2"/>
      </w:pPr>
      <w:bookmarkStart w:id="268" w:name="_dacbd119130f9641ba25390d515aa1be"/>
      <w:bookmarkEnd w:id="268"/>
      <w:r>
        <w:t xml:space="preserve"> DSM - Seat - Seat Back Recline - Seat Axis Controller</w:t>
      </w:r>
    </w:p>
    <w:p w14:paraId="6CF2AA3B" w14:textId="77777777" w:rsidR="001C5864" w:rsidRDefault="001C5864" w:rsidP="001C5864">
      <w:pPr>
        <w:rPr>
          <w:rFonts w:cs="Arial"/>
        </w:rPr>
      </w:pPr>
      <w:r>
        <w:rPr>
          <w:rFonts w:cs="Arial"/>
        </w:rPr>
        <w:t>The DSM shall take on the role of Seat Axis Controller for the Seat Back Recline axis.</w:t>
      </w:r>
    </w:p>
    <w:p w14:paraId="34797D04" w14:textId="77777777" w:rsidR="001C5864" w:rsidRDefault="001C5864" w:rsidP="001C5864"/>
    <w:p w14:paraId="33BDC55D" w14:textId="77777777" w:rsidR="001C5864" w:rsidRPr="00287D2F" w:rsidRDefault="001C5864" w:rsidP="001C5864">
      <w:pPr>
        <w:rPr>
          <w:rFonts w:cs="Arial"/>
        </w:rPr>
      </w:pPr>
      <w:r>
        <w:rPr>
          <w:rFonts w:cs="Arial"/>
        </w:rPr>
        <w:t>Satisfied by</w:t>
      </w:r>
      <w:r w:rsidRPr="00287D2F">
        <w:rPr>
          <w:rFonts w:cs="Arial"/>
        </w:rPr>
        <w:t>:</w:t>
      </w:r>
    </w:p>
    <w:p w14:paraId="1249627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454503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196430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DA6011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5E60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65CC9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3CC4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41B22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476FAF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A46DB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11C2EC" w14:textId="77777777" w:rsidR="00E550DC" w:rsidRDefault="00E550DC"/>
        </w:tc>
      </w:tr>
      <w:tr w:rsidR="007A24FC" w:rsidRPr="00B3499B" w14:paraId="61E6C5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BA9B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9EB5B" w14:textId="77777777" w:rsidR="00E550DC" w:rsidRDefault="00E550DC"/>
        </w:tc>
      </w:tr>
      <w:tr w:rsidR="007A24FC" w:rsidRPr="00B3499B" w14:paraId="549C2B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EDE6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5FCB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1CCB6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B4F15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B9856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6948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D9BB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7AD78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AB2431" w14:textId="77777777" w:rsidR="00E550DC" w:rsidRDefault="00E550DC"/>
        </w:tc>
      </w:tr>
      <w:tr w:rsidR="007A24FC" w:rsidRPr="00B3499B" w14:paraId="1C10891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C786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B2DB6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716A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C7BD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373D3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3478F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890408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684BF0" w14:textId="602637BD" w:rsidR="007A24FC" w:rsidRPr="00B3499B" w:rsidRDefault="00D950AE" w:rsidP="009737DA">
            <w:pPr>
              <w:rPr>
                <w:rFonts w:cs="Arial"/>
                <w:bCs/>
                <w:color w:val="808080" w:themeColor="background1" w:themeShade="80"/>
                <w:sz w:val="16"/>
                <w:szCs w:val="14"/>
              </w:rPr>
            </w:pPr>
            <w:hyperlink r:id="rId1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361771" w14:textId="4AC7539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2E416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0907D0" w14:textId="77777777" w:rsidR="007A24FC" w:rsidRDefault="007A24FC" w:rsidP="001C5864">
      <w:pPr>
        <w:rPr>
          <w:rFonts w:cs="Arial"/>
        </w:rPr>
      </w:pPr>
    </w:p>
    <w:p w14:paraId="727D7EF1" w14:textId="77777777" w:rsidR="0047267C" w:rsidRDefault="0047267C" w:rsidP="001C5864">
      <w:pPr>
        <w:rPr>
          <w:rFonts w:cs="Arial"/>
        </w:rPr>
      </w:pPr>
    </w:p>
    <w:p w14:paraId="537BCF39" w14:textId="77777777" w:rsidR="001C5864" w:rsidRPr="0017445F" w:rsidRDefault="001C5864" w:rsidP="001C5864">
      <w:pPr>
        <w:pStyle w:val="RERequirement"/>
        <w:shd w:val="clear" w:color="auto" w:fill="F2F2F2" w:themeFill="background1" w:themeFillShade="F2"/>
      </w:pPr>
      <w:bookmarkStart w:id="269" w:name="_4a9035e577baafdfc3d30c8c55019cdc"/>
      <w:bookmarkEnd w:id="269"/>
      <w:r>
        <w:t xml:space="preserve"> DSM - Seat - Seat Head Rest Up/Down - Seat Axis Controller</w:t>
      </w:r>
    </w:p>
    <w:p w14:paraId="4FC9984B" w14:textId="77777777" w:rsidR="001C5864" w:rsidRDefault="001C5864" w:rsidP="001C5864">
      <w:pPr>
        <w:rPr>
          <w:rFonts w:cs="Arial"/>
        </w:rPr>
      </w:pPr>
      <w:r>
        <w:rPr>
          <w:rFonts w:cs="Arial"/>
        </w:rPr>
        <w:t>The DSM shall take on the role of Seat Axis Controller for the Seat Head Rest Up/Down axis.</w:t>
      </w:r>
    </w:p>
    <w:p w14:paraId="03E4663E" w14:textId="77777777" w:rsidR="001C5864" w:rsidRDefault="001C5864" w:rsidP="001C5864"/>
    <w:p w14:paraId="6C3308B3" w14:textId="77777777" w:rsidR="001C5864" w:rsidRPr="00287D2F" w:rsidRDefault="001C5864" w:rsidP="001C5864">
      <w:pPr>
        <w:rPr>
          <w:rFonts w:cs="Arial"/>
        </w:rPr>
      </w:pPr>
      <w:r>
        <w:rPr>
          <w:rFonts w:cs="Arial"/>
        </w:rPr>
        <w:t>Satisfied by</w:t>
      </w:r>
      <w:r w:rsidRPr="00287D2F">
        <w:rPr>
          <w:rFonts w:cs="Arial"/>
        </w:rPr>
        <w:t>:</w:t>
      </w:r>
    </w:p>
    <w:p w14:paraId="7CE1B35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9AAC5D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7746E7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0BC7B4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FCA3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D7E6B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2964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C1E2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490EC1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E68A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2233E" w14:textId="77777777" w:rsidR="00E550DC" w:rsidRDefault="00E550DC"/>
        </w:tc>
      </w:tr>
      <w:tr w:rsidR="007A24FC" w:rsidRPr="00B3499B" w14:paraId="02DD35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15DD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A4245" w14:textId="77777777" w:rsidR="00E550DC" w:rsidRDefault="00E550DC"/>
        </w:tc>
      </w:tr>
      <w:tr w:rsidR="007A24FC" w:rsidRPr="00B3499B" w14:paraId="3BC75C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0862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3879D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60F1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9D6F6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F39EF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70F9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D5FA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2A8C8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5E56F0" w14:textId="77777777" w:rsidR="00E550DC" w:rsidRDefault="00E550DC"/>
        </w:tc>
      </w:tr>
      <w:tr w:rsidR="007A24FC" w:rsidRPr="00B3499B" w14:paraId="5C316B1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AE76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7C342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AB9C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5E4C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780B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60AF4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7AB7F6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E56C6D" w14:textId="734C1BA5" w:rsidR="007A24FC" w:rsidRPr="00B3499B" w:rsidRDefault="00D950AE" w:rsidP="009737DA">
            <w:pPr>
              <w:rPr>
                <w:rFonts w:cs="Arial"/>
                <w:bCs/>
                <w:color w:val="808080" w:themeColor="background1" w:themeShade="80"/>
                <w:sz w:val="16"/>
                <w:szCs w:val="14"/>
              </w:rPr>
            </w:pPr>
            <w:hyperlink r:id="rId1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7D7819" w14:textId="45FF6AC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75438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43A6EE" w14:textId="77777777" w:rsidR="007A24FC" w:rsidRDefault="007A24FC" w:rsidP="001C5864">
      <w:pPr>
        <w:rPr>
          <w:rFonts w:cs="Arial"/>
        </w:rPr>
      </w:pPr>
    </w:p>
    <w:p w14:paraId="0367AC8A" w14:textId="77777777" w:rsidR="0047267C" w:rsidRDefault="0047267C" w:rsidP="001C5864">
      <w:pPr>
        <w:rPr>
          <w:rFonts w:cs="Arial"/>
        </w:rPr>
      </w:pPr>
    </w:p>
    <w:p w14:paraId="3B52E6D3" w14:textId="77777777" w:rsidR="001C5864" w:rsidRPr="0017445F" w:rsidRDefault="001C5864" w:rsidP="001C5864">
      <w:pPr>
        <w:pStyle w:val="RERequirement"/>
        <w:shd w:val="clear" w:color="auto" w:fill="F2F2F2" w:themeFill="background1" w:themeFillShade="F2"/>
      </w:pPr>
      <w:bookmarkStart w:id="270" w:name="_abb7a9bd9b5bca437d4318a9d9692ba0"/>
      <w:bookmarkEnd w:id="270"/>
      <w:r>
        <w:t xml:space="preserve"> DSM - Exit Without Saving signal</w:t>
      </w:r>
    </w:p>
    <w:p w14:paraId="766E0B6F" w14:textId="77777777" w:rsidR="001C5864" w:rsidRDefault="001C5864" w:rsidP="001C5864">
      <w:pPr>
        <w:rPr>
          <w:rFonts w:cs="Arial"/>
        </w:rPr>
      </w:pPr>
      <w:r>
        <w:rPr>
          <w:rFonts w:cs="Arial"/>
        </w:rPr>
        <w:t>The DSM shall receive the logical signal "Exit Without Saving" via the CAN signal "AutoSaveExit_B_Rq".</w:t>
      </w:r>
    </w:p>
    <w:p w14:paraId="76B998E8" w14:textId="77777777" w:rsidR="001C5864" w:rsidRDefault="001C5864" w:rsidP="001C5864"/>
    <w:p w14:paraId="492BF896" w14:textId="77777777" w:rsidR="001C5864" w:rsidRPr="00287D2F" w:rsidRDefault="001C5864" w:rsidP="001C5864">
      <w:pPr>
        <w:rPr>
          <w:rFonts w:cs="Arial"/>
        </w:rPr>
      </w:pPr>
      <w:r>
        <w:rPr>
          <w:rFonts w:cs="Arial"/>
        </w:rPr>
        <w:t>Satisfied by</w:t>
      </w:r>
      <w:r w:rsidRPr="00287D2F">
        <w:rPr>
          <w:rFonts w:cs="Arial"/>
        </w:rPr>
        <w:t>:</w:t>
      </w:r>
    </w:p>
    <w:p w14:paraId="36EC798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8FEB3C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E44295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A3040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3E4F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30A2D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DEAB3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BC7B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Exit Without Saving.</w:t>
            </w:r>
          </w:p>
        </w:tc>
      </w:tr>
      <w:tr w:rsidR="007A24FC" w:rsidRPr="00B3499B" w14:paraId="573599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8D9A4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545DA" w14:textId="77777777" w:rsidR="00E550DC" w:rsidRDefault="00E550DC"/>
        </w:tc>
      </w:tr>
      <w:tr w:rsidR="007A24FC" w:rsidRPr="00B3499B" w14:paraId="21C2DB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9627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3AD7A" w14:textId="77777777" w:rsidR="00E550DC" w:rsidRDefault="00E550DC"/>
        </w:tc>
      </w:tr>
      <w:tr w:rsidR="007A24FC" w:rsidRPr="00B3499B" w14:paraId="7F9B99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B7B7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3D88A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B086D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32094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EB83E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6EDED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7C1D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83FF8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EE3D73" w14:textId="77777777" w:rsidR="00E550DC" w:rsidRDefault="00E550DC"/>
        </w:tc>
      </w:tr>
      <w:tr w:rsidR="007A24FC" w:rsidRPr="00B3499B" w14:paraId="09F257E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2E5F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AD77B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5B34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B1C1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220F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36449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CA4C0F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232D35" w14:textId="04EE5310" w:rsidR="007A24FC" w:rsidRPr="00B3499B" w:rsidRDefault="00D950AE" w:rsidP="009737DA">
            <w:pPr>
              <w:rPr>
                <w:rFonts w:cs="Arial"/>
                <w:bCs/>
                <w:color w:val="808080" w:themeColor="background1" w:themeShade="80"/>
                <w:sz w:val="16"/>
                <w:szCs w:val="14"/>
              </w:rPr>
            </w:pPr>
            <w:hyperlink r:id="rId1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8A207F" w14:textId="73D0D0C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0D849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8BA656" w14:textId="77777777" w:rsidR="007A24FC" w:rsidRDefault="007A24FC" w:rsidP="001C5864">
      <w:pPr>
        <w:rPr>
          <w:rFonts w:cs="Arial"/>
        </w:rPr>
      </w:pPr>
    </w:p>
    <w:p w14:paraId="73790C94" w14:textId="77777777" w:rsidR="0047267C" w:rsidRDefault="0047267C" w:rsidP="001C5864">
      <w:pPr>
        <w:rPr>
          <w:rFonts w:cs="Arial"/>
        </w:rPr>
      </w:pPr>
    </w:p>
    <w:p w14:paraId="05E473B8" w14:textId="77777777" w:rsidR="001C5864" w:rsidRPr="0017445F" w:rsidRDefault="001C5864" w:rsidP="001C5864">
      <w:pPr>
        <w:pStyle w:val="RERequirement"/>
        <w:shd w:val="clear" w:color="auto" w:fill="F2F2F2" w:themeFill="background1" w:themeFillShade="F2"/>
      </w:pPr>
      <w:bookmarkStart w:id="271" w:name="_dff92f6bc85fdf66da9345ee9035d17e"/>
      <w:bookmarkEnd w:id="271"/>
      <w:r>
        <w:lastRenderedPageBreak/>
        <w:t xml:space="preserve"> DSM - Notification Change signal</w:t>
      </w:r>
    </w:p>
    <w:p w14:paraId="28380754" w14:textId="77777777" w:rsidR="001C5864" w:rsidRDefault="001C5864" w:rsidP="001C5864">
      <w:pPr>
        <w:rPr>
          <w:rFonts w:cs="Arial"/>
        </w:rPr>
      </w:pPr>
      <w:r>
        <w:rPr>
          <w:rFonts w:cs="Arial"/>
        </w:rPr>
        <w:t>The DSM shall receive the logical signal "Notification Change" via the CAN signal "Memory_Cmd".</w:t>
      </w:r>
    </w:p>
    <w:p w14:paraId="087DDED0" w14:textId="77777777" w:rsidR="001C5864" w:rsidRDefault="001C5864" w:rsidP="001C5864"/>
    <w:p w14:paraId="5FD97501" w14:textId="77777777" w:rsidR="001C5864" w:rsidRPr="00287D2F" w:rsidRDefault="001C5864" w:rsidP="001C5864">
      <w:pPr>
        <w:rPr>
          <w:rFonts w:cs="Arial"/>
        </w:rPr>
      </w:pPr>
      <w:r>
        <w:rPr>
          <w:rFonts w:cs="Arial"/>
        </w:rPr>
        <w:t>Satisfied by</w:t>
      </w:r>
      <w:r w:rsidRPr="00287D2F">
        <w:rPr>
          <w:rFonts w:cs="Arial"/>
        </w:rPr>
        <w:t>:</w:t>
      </w:r>
    </w:p>
    <w:p w14:paraId="346A7DF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46FDF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2CF996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C5490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CE90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0E2DC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8F700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9984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Notification Change.</w:t>
            </w:r>
          </w:p>
        </w:tc>
      </w:tr>
      <w:tr w:rsidR="007A24FC" w:rsidRPr="00B3499B" w14:paraId="735E8A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20511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39095" w14:textId="77777777" w:rsidR="00E550DC" w:rsidRDefault="00E550DC"/>
        </w:tc>
      </w:tr>
      <w:tr w:rsidR="007A24FC" w:rsidRPr="00B3499B" w14:paraId="176C84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4AE6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31BC2" w14:textId="77777777" w:rsidR="00E550DC" w:rsidRDefault="00E550DC"/>
        </w:tc>
      </w:tr>
      <w:tr w:rsidR="007A24FC" w:rsidRPr="00B3499B" w14:paraId="7BD548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FE2E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03A9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E5878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E295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6814E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3B1A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43D5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4250B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1EED44" w14:textId="77777777" w:rsidR="00E550DC" w:rsidRDefault="00E550DC"/>
        </w:tc>
      </w:tr>
      <w:tr w:rsidR="007A24FC" w:rsidRPr="00B3499B" w14:paraId="1354BD9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7F28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E0BEE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94A5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4AC1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FABDB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4C89F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21A56D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FA17EF" w14:textId="2DA5D76D" w:rsidR="007A24FC" w:rsidRPr="00B3499B" w:rsidRDefault="00D950AE" w:rsidP="009737DA">
            <w:pPr>
              <w:rPr>
                <w:rFonts w:cs="Arial"/>
                <w:bCs/>
                <w:color w:val="808080" w:themeColor="background1" w:themeShade="80"/>
                <w:sz w:val="16"/>
                <w:szCs w:val="14"/>
              </w:rPr>
            </w:pPr>
            <w:hyperlink r:id="rId13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74F801" w14:textId="17DA821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5B3C0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81894F" w14:textId="77777777" w:rsidR="007A24FC" w:rsidRDefault="007A24FC" w:rsidP="001C5864">
      <w:pPr>
        <w:rPr>
          <w:rFonts w:cs="Arial"/>
        </w:rPr>
      </w:pPr>
    </w:p>
    <w:p w14:paraId="6F7D7F6D" w14:textId="77777777" w:rsidR="0047267C" w:rsidRDefault="0047267C" w:rsidP="001C5864">
      <w:pPr>
        <w:rPr>
          <w:rFonts w:cs="Arial"/>
        </w:rPr>
      </w:pPr>
    </w:p>
    <w:p w14:paraId="3C8E6FBC" w14:textId="77777777" w:rsidR="001C5864" w:rsidRPr="0017445F" w:rsidRDefault="001C5864" w:rsidP="001C5864">
      <w:pPr>
        <w:pStyle w:val="RERequirement"/>
        <w:shd w:val="clear" w:color="auto" w:fill="F2F2F2" w:themeFill="background1" w:themeFillShade="F2"/>
      </w:pPr>
      <w:bookmarkStart w:id="272" w:name="_6e42c8324ad3668ecf0631682a11e9ef"/>
      <w:bookmarkEnd w:id="272"/>
      <w:r>
        <w:t xml:space="preserve"> DSM - Seat - Seat Head Rest Fore/Aft - Adjustment ID</w:t>
      </w:r>
    </w:p>
    <w:p w14:paraId="3F6151F1" w14:textId="77777777" w:rsidR="001C5864" w:rsidRDefault="001C5864" w:rsidP="001C5864">
      <w:pPr>
        <w:rPr>
          <w:rFonts w:cs="Arial"/>
        </w:rPr>
      </w:pPr>
      <w:r>
        <w:rPr>
          <w:rFonts w:cs="Arial"/>
        </w:rPr>
        <w:t>The DSM shall assign the Seat Head Rest Fore/Aft axis an "Adjustment ID" of 8.</w:t>
      </w:r>
    </w:p>
    <w:p w14:paraId="139171CE" w14:textId="77777777" w:rsidR="001C5864" w:rsidRDefault="001C5864" w:rsidP="001C5864"/>
    <w:p w14:paraId="4DC7AADA" w14:textId="77777777" w:rsidR="001C5864" w:rsidRPr="00287D2F" w:rsidRDefault="001C5864" w:rsidP="001C5864">
      <w:pPr>
        <w:rPr>
          <w:rFonts w:cs="Arial"/>
        </w:rPr>
      </w:pPr>
      <w:r>
        <w:rPr>
          <w:rFonts w:cs="Arial"/>
        </w:rPr>
        <w:t>Satisfied by</w:t>
      </w:r>
      <w:r w:rsidRPr="00287D2F">
        <w:rPr>
          <w:rFonts w:cs="Arial"/>
        </w:rPr>
        <w:t>:</w:t>
      </w:r>
    </w:p>
    <w:p w14:paraId="7FF23DD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B3A65D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A62177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53DB8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2AFDB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C4180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1A7F0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88DAD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4355BD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F2FDF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5A348" w14:textId="77777777" w:rsidR="00E550DC" w:rsidRDefault="00E550DC"/>
        </w:tc>
      </w:tr>
      <w:tr w:rsidR="007A24FC" w:rsidRPr="00B3499B" w14:paraId="2143EB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86D0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A9CF4" w14:textId="77777777" w:rsidR="00E550DC" w:rsidRDefault="00E550DC"/>
        </w:tc>
      </w:tr>
      <w:tr w:rsidR="007A24FC" w:rsidRPr="00B3499B" w14:paraId="6D3AA5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EE93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683C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95E9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0F0B8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C7470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BFAB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E304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1FAA2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F6C24" w14:textId="77777777" w:rsidR="00E550DC" w:rsidRDefault="00E550DC"/>
        </w:tc>
      </w:tr>
      <w:tr w:rsidR="007A24FC" w:rsidRPr="00B3499B" w14:paraId="7052910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E6DA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C1FE2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3F1CF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8106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AABD8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61F1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BD084A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92F983" w14:textId="6DFC6879" w:rsidR="007A24FC" w:rsidRPr="00B3499B" w:rsidRDefault="00D950AE" w:rsidP="009737DA">
            <w:pPr>
              <w:rPr>
                <w:rFonts w:cs="Arial"/>
                <w:bCs/>
                <w:color w:val="808080" w:themeColor="background1" w:themeShade="80"/>
                <w:sz w:val="16"/>
                <w:szCs w:val="14"/>
              </w:rPr>
            </w:pPr>
            <w:hyperlink r:id="rId1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7AD826" w14:textId="2BAB5BA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C3278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7E5C20" w14:textId="77777777" w:rsidR="007A24FC" w:rsidRDefault="007A24FC" w:rsidP="001C5864">
      <w:pPr>
        <w:rPr>
          <w:rFonts w:cs="Arial"/>
        </w:rPr>
      </w:pPr>
    </w:p>
    <w:p w14:paraId="7FA126D1" w14:textId="77777777" w:rsidR="0047267C" w:rsidRDefault="0047267C" w:rsidP="001C5864">
      <w:pPr>
        <w:rPr>
          <w:rFonts w:cs="Arial"/>
        </w:rPr>
      </w:pPr>
    </w:p>
    <w:p w14:paraId="645B0F0B" w14:textId="77777777" w:rsidR="001C5864" w:rsidRPr="0017445F" w:rsidRDefault="001C5864" w:rsidP="001C5864">
      <w:pPr>
        <w:pStyle w:val="RERequirement"/>
        <w:shd w:val="clear" w:color="auto" w:fill="F2F2F2" w:themeFill="background1" w:themeFillShade="F2"/>
      </w:pPr>
      <w:bookmarkStart w:id="273" w:name="_95cfdcd74b43c282acb17f103dc0de58"/>
      <w:bookmarkEnd w:id="273"/>
      <w:r>
        <w:t xml:space="preserve"> DSM - Seat - Seat Fore/Aft Track - Threshold Classify Parameter</w:t>
      </w:r>
    </w:p>
    <w:p w14:paraId="145D0139" w14:textId="77777777" w:rsidR="001C5864" w:rsidRDefault="001C5864" w:rsidP="001C5864">
      <w:pPr>
        <w:rPr>
          <w:rFonts w:cs="Arial"/>
        </w:rPr>
      </w:pPr>
      <w:r>
        <w:rPr>
          <w:rFonts w:cs="Arial"/>
        </w:rPr>
        <w:t>The DSM shall assign the Seat Fore/Aft Track axis an "Threshold Classify Parameter" of 30 percent.</w:t>
      </w:r>
    </w:p>
    <w:p w14:paraId="4F04B495" w14:textId="77777777" w:rsidR="001C5864" w:rsidRDefault="001C5864" w:rsidP="001C5864"/>
    <w:p w14:paraId="02909FE9" w14:textId="77777777" w:rsidR="001C5864" w:rsidRPr="00287D2F" w:rsidRDefault="001C5864" w:rsidP="001C5864">
      <w:pPr>
        <w:rPr>
          <w:rFonts w:cs="Arial"/>
        </w:rPr>
      </w:pPr>
      <w:r>
        <w:rPr>
          <w:rFonts w:cs="Arial"/>
        </w:rPr>
        <w:t>Satisfied by</w:t>
      </w:r>
      <w:r w:rsidRPr="00287D2F">
        <w:rPr>
          <w:rFonts w:cs="Arial"/>
        </w:rPr>
        <w:t>:</w:t>
      </w:r>
    </w:p>
    <w:p w14:paraId="015350B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44C30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9E4322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71613D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4FBA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793C0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03524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94D3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193B2E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3B657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FC591" w14:textId="77777777" w:rsidR="00E550DC" w:rsidRDefault="00E550DC"/>
        </w:tc>
      </w:tr>
      <w:tr w:rsidR="007A24FC" w:rsidRPr="00B3499B" w14:paraId="44FF90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53A5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B93BD" w14:textId="77777777" w:rsidR="00E550DC" w:rsidRDefault="00E550DC"/>
        </w:tc>
      </w:tr>
      <w:tr w:rsidR="007A24FC" w:rsidRPr="00B3499B" w14:paraId="3881D7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600BF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78E6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DF859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1519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CD9F2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669C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49C8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5F1C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7A7B52" w14:textId="77777777" w:rsidR="00E550DC" w:rsidRDefault="00E550DC"/>
        </w:tc>
      </w:tr>
      <w:tr w:rsidR="007A24FC" w:rsidRPr="00B3499B" w14:paraId="7EDBC5C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9249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0CD0E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6FBE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B439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8C837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9C725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9CE816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3F5063" w14:textId="0845CDC2" w:rsidR="007A24FC" w:rsidRPr="00B3499B" w:rsidRDefault="00D950AE" w:rsidP="009737DA">
            <w:pPr>
              <w:rPr>
                <w:rFonts w:cs="Arial"/>
                <w:bCs/>
                <w:color w:val="808080" w:themeColor="background1" w:themeShade="80"/>
                <w:sz w:val="16"/>
                <w:szCs w:val="14"/>
              </w:rPr>
            </w:pPr>
            <w:hyperlink r:id="rId1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FBD1CA" w14:textId="0B172C5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ABF47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461B4B" w14:textId="77777777" w:rsidR="007A24FC" w:rsidRDefault="007A24FC" w:rsidP="001C5864">
      <w:pPr>
        <w:rPr>
          <w:rFonts w:cs="Arial"/>
        </w:rPr>
      </w:pPr>
    </w:p>
    <w:p w14:paraId="7691C770" w14:textId="77777777" w:rsidR="0047267C" w:rsidRDefault="0047267C" w:rsidP="001C5864">
      <w:pPr>
        <w:rPr>
          <w:rFonts w:cs="Arial"/>
        </w:rPr>
      </w:pPr>
    </w:p>
    <w:p w14:paraId="519D008F" w14:textId="77777777" w:rsidR="001C5864" w:rsidRPr="0017445F" w:rsidRDefault="001C5864" w:rsidP="001C5864">
      <w:pPr>
        <w:pStyle w:val="RERequirement"/>
        <w:shd w:val="clear" w:color="auto" w:fill="F2F2F2" w:themeFill="background1" w:themeFillShade="F2"/>
      </w:pPr>
      <w:bookmarkStart w:id="274" w:name="_c7df53977b49bc1cf407afac808c907b"/>
      <w:bookmarkEnd w:id="274"/>
      <w:r>
        <w:t xml:space="preserve"> DSM - Pedal - Pedal Near/Far - Pedal Axis Sensor</w:t>
      </w:r>
    </w:p>
    <w:p w14:paraId="0F2B44F2" w14:textId="77777777" w:rsidR="001C5864" w:rsidRDefault="001C5864" w:rsidP="001C5864">
      <w:pPr>
        <w:rPr>
          <w:rFonts w:cs="Arial"/>
        </w:rPr>
      </w:pPr>
      <w:r>
        <w:rPr>
          <w:rFonts w:cs="Arial"/>
        </w:rPr>
        <w:lastRenderedPageBreak/>
        <w:t>The DSM shall take on the role of Pedal Axis Sensor for the Pedal Near/Far axis.</w:t>
      </w:r>
    </w:p>
    <w:p w14:paraId="0A00A6F9" w14:textId="77777777" w:rsidR="001C5864" w:rsidRDefault="001C5864" w:rsidP="001C5864"/>
    <w:p w14:paraId="561254A1" w14:textId="77777777" w:rsidR="001C5864" w:rsidRPr="00287D2F" w:rsidRDefault="001C5864" w:rsidP="001C5864">
      <w:pPr>
        <w:rPr>
          <w:rFonts w:cs="Arial"/>
        </w:rPr>
      </w:pPr>
      <w:r>
        <w:rPr>
          <w:rFonts w:cs="Arial"/>
        </w:rPr>
        <w:t>Satisfied by</w:t>
      </w:r>
      <w:r w:rsidRPr="00287D2F">
        <w:rPr>
          <w:rFonts w:cs="Arial"/>
        </w:rPr>
        <w:t>:</w:t>
      </w:r>
    </w:p>
    <w:p w14:paraId="18458AD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EEC389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743D49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E50BBE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EA51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ED944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53E2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6DF83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686CE7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3FF7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D4717" w14:textId="77777777" w:rsidR="00E550DC" w:rsidRDefault="00E550DC"/>
        </w:tc>
      </w:tr>
      <w:tr w:rsidR="007A24FC" w:rsidRPr="00B3499B" w14:paraId="55278E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2DD7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75CFF" w14:textId="77777777" w:rsidR="00E550DC" w:rsidRDefault="00E550DC"/>
        </w:tc>
      </w:tr>
      <w:tr w:rsidR="007A24FC" w:rsidRPr="00B3499B" w14:paraId="74B8F2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FC7B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E251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81496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EAE0A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9EF3C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AF44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B197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DE9C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3EBD41" w14:textId="77777777" w:rsidR="00E550DC" w:rsidRDefault="00E550DC"/>
        </w:tc>
      </w:tr>
      <w:tr w:rsidR="007A24FC" w:rsidRPr="00B3499B" w14:paraId="0D04D36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ED3AC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F575D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B732E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92BA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7B734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01BEE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33C432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2DB350" w14:textId="51A91043" w:rsidR="007A24FC" w:rsidRPr="00B3499B" w:rsidRDefault="00D950AE" w:rsidP="009737DA">
            <w:pPr>
              <w:rPr>
                <w:rFonts w:cs="Arial"/>
                <w:bCs/>
                <w:color w:val="808080" w:themeColor="background1" w:themeShade="80"/>
                <w:sz w:val="16"/>
                <w:szCs w:val="14"/>
              </w:rPr>
            </w:pPr>
            <w:hyperlink r:id="rId13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44C8B3" w14:textId="7488461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43D3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EA5FBB" w14:textId="77777777" w:rsidR="007A24FC" w:rsidRDefault="007A24FC" w:rsidP="001C5864">
      <w:pPr>
        <w:rPr>
          <w:rFonts w:cs="Arial"/>
        </w:rPr>
      </w:pPr>
    </w:p>
    <w:p w14:paraId="4F6753DC" w14:textId="77777777" w:rsidR="0047267C" w:rsidRDefault="0047267C" w:rsidP="001C5864">
      <w:pPr>
        <w:rPr>
          <w:rFonts w:cs="Arial"/>
        </w:rPr>
      </w:pPr>
    </w:p>
    <w:p w14:paraId="4A091156" w14:textId="77777777" w:rsidR="001C5864" w:rsidRPr="0017445F" w:rsidRDefault="001C5864" w:rsidP="001C5864">
      <w:pPr>
        <w:pStyle w:val="RERequirement"/>
        <w:shd w:val="clear" w:color="auto" w:fill="F2F2F2" w:themeFill="background1" w:themeFillShade="F2"/>
      </w:pPr>
      <w:bookmarkStart w:id="275" w:name="_a275a85fb31eea5763cddca912b1583f"/>
      <w:bookmarkEnd w:id="275"/>
      <w:r>
        <w:t xml:space="preserve"> DSM - Seat - Seat Up/Down Track - Axis Classification</w:t>
      </w:r>
    </w:p>
    <w:p w14:paraId="58EAF817" w14:textId="77777777" w:rsidR="001C5864" w:rsidRDefault="001C5864" w:rsidP="001C5864">
      <w:pPr>
        <w:rPr>
          <w:rFonts w:cs="Arial"/>
        </w:rPr>
      </w:pPr>
      <w:r>
        <w:rPr>
          <w:rFonts w:cs="Arial"/>
        </w:rPr>
        <w:t>The DSM shall assign the Seat Up/Down Track axis an "Axis Classification" of "Common".</w:t>
      </w:r>
    </w:p>
    <w:p w14:paraId="493C811E" w14:textId="77777777" w:rsidR="001C5864" w:rsidRDefault="001C5864" w:rsidP="001C5864"/>
    <w:p w14:paraId="313231EB" w14:textId="77777777" w:rsidR="001C5864" w:rsidRPr="00287D2F" w:rsidRDefault="001C5864" w:rsidP="001C5864">
      <w:pPr>
        <w:rPr>
          <w:rFonts w:cs="Arial"/>
        </w:rPr>
      </w:pPr>
      <w:r>
        <w:rPr>
          <w:rFonts w:cs="Arial"/>
        </w:rPr>
        <w:t>Satisfied by</w:t>
      </w:r>
      <w:r w:rsidRPr="00287D2F">
        <w:rPr>
          <w:rFonts w:cs="Arial"/>
        </w:rPr>
        <w:t>:</w:t>
      </w:r>
    </w:p>
    <w:p w14:paraId="6DB1CBE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8E92ED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4B6F61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BF2008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C10E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23C30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0B304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9047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56C9A9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15DE3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B3269" w14:textId="77777777" w:rsidR="00E550DC" w:rsidRDefault="00E550DC"/>
        </w:tc>
      </w:tr>
      <w:tr w:rsidR="007A24FC" w:rsidRPr="00B3499B" w14:paraId="5F45CF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813EA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C7C35" w14:textId="77777777" w:rsidR="00E550DC" w:rsidRDefault="00E550DC"/>
        </w:tc>
      </w:tr>
      <w:tr w:rsidR="007A24FC" w:rsidRPr="00B3499B" w14:paraId="3BBE87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E92D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4221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5C99F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8C12E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A19D1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279A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2BA1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AC35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442A5C" w14:textId="77777777" w:rsidR="00E550DC" w:rsidRDefault="00E550DC"/>
        </w:tc>
      </w:tr>
      <w:tr w:rsidR="007A24FC" w:rsidRPr="00B3499B" w14:paraId="2AAA72F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1AEA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E579E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2993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BB37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0746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5F938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4CD977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082811" w14:textId="202D7967" w:rsidR="007A24FC" w:rsidRPr="00B3499B" w:rsidRDefault="00D950AE" w:rsidP="009737DA">
            <w:pPr>
              <w:rPr>
                <w:rFonts w:cs="Arial"/>
                <w:bCs/>
                <w:color w:val="808080" w:themeColor="background1" w:themeShade="80"/>
                <w:sz w:val="16"/>
                <w:szCs w:val="14"/>
              </w:rPr>
            </w:pPr>
            <w:hyperlink r:id="rId14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F60DF0" w14:textId="0FADC67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816A0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37780E" w14:textId="77777777" w:rsidR="007A24FC" w:rsidRDefault="007A24FC" w:rsidP="001C5864">
      <w:pPr>
        <w:rPr>
          <w:rFonts w:cs="Arial"/>
        </w:rPr>
      </w:pPr>
    </w:p>
    <w:p w14:paraId="11059F29" w14:textId="77777777" w:rsidR="0047267C" w:rsidRDefault="0047267C" w:rsidP="001C5864">
      <w:pPr>
        <w:rPr>
          <w:rFonts w:cs="Arial"/>
        </w:rPr>
      </w:pPr>
    </w:p>
    <w:p w14:paraId="1FB794DB" w14:textId="77777777" w:rsidR="001C5864" w:rsidRPr="0017445F" w:rsidRDefault="001C5864" w:rsidP="001C5864">
      <w:pPr>
        <w:pStyle w:val="RERequirement"/>
        <w:shd w:val="clear" w:color="auto" w:fill="F2F2F2" w:themeFill="background1" w:themeFillShade="F2"/>
      </w:pPr>
      <w:bookmarkStart w:id="276" w:name="_ef1cca41551c244f5d0c2db87806704d"/>
      <w:bookmarkEnd w:id="276"/>
      <w:r>
        <w:t xml:space="preserve"> DSM - Steering Wheel - Wheel Tele-In/Tele-Out - Adjustment ID</w:t>
      </w:r>
    </w:p>
    <w:p w14:paraId="60D6486F" w14:textId="77777777" w:rsidR="001C5864" w:rsidRDefault="001C5864" w:rsidP="001C5864">
      <w:pPr>
        <w:rPr>
          <w:rFonts w:cs="Arial"/>
        </w:rPr>
      </w:pPr>
      <w:r>
        <w:rPr>
          <w:rFonts w:cs="Arial"/>
        </w:rPr>
        <w:t>The DSM shall assign the Wheel Tele-In/Tele-Out axis an "Adjustment ID" of 41.</w:t>
      </w:r>
    </w:p>
    <w:p w14:paraId="17A5B0FB" w14:textId="77777777" w:rsidR="001C5864" w:rsidRDefault="001C5864" w:rsidP="001C5864"/>
    <w:p w14:paraId="4A833AD1" w14:textId="77777777" w:rsidR="001C5864" w:rsidRPr="00287D2F" w:rsidRDefault="001C5864" w:rsidP="001C5864">
      <w:pPr>
        <w:rPr>
          <w:rFonts w:cs="Arial"/>
        </w:rPr>
      </w:pPr>
      <w:r>
        <w:rPr>
          <w:rFonts w:cs="Arial"/>
        </w:rPr>
        <w:t>Satisfied by</w:t>
      </w:r>
      <w:r w:rsidRPr="00287D2F">
        <w:rPr>
          <w:rFonts w:cs="Arial"/>
        </w:rPr>
        <w:t>:</w:t>
      </w:r>
    </w:p>
    <w:p w14:paraId="27742F2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F41D31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B4C171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9108AC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1E78E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0513E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81CB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1FDC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05FFDB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B006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AFEDA" w14:textId="77777777" w:rsidR="00E550DC" w:rsidRDefault="00E550DC"/>
        </w:tc>
      </w:tr>
      <w:tr w:rsidR="007A24FC" w:rsidRPr="00B3499B" w14:paraId="510146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40E4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4208B" w14:textId="77777777" w:rsidR="00E550DC" w:rsidRDefault="00E550DC"/>
        </w:tc>
      </w:tr>
      <w:tr w:rsidR="007A24FC" w:rsidRPr="00B3499B" w14:paraId="120225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DB90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F765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CACD2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E29A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65BFF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1BDE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E63B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42A7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2CE50E" w14:textId="77777777" w:rsidR="00E550DC" w:rsidRDefault="00E550DC"/>
        </w:tc>
      </w:tr>
      <w:tr w:rsidR="007A24FC" w:rsidRPr="00B3499B" w14:paraId="0691ADE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18B1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F25BA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3158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C7E5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974A8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124FF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ED630A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C9A9ED" w14:textId="5B200C93" w:rsidR="007A24FC" w:rsidRPr="00B3499B" w:rsidRDefault="00D950AE" w:rsidP="009737DA">
            <w:pPr>
              <w:rPr>
                <w:rFonts w:cs="Arial"/>
                <w:bCs/>
                <w:color w:val="808080" w:themeColor="background1" w:themeShade="80"/>
                <w:sz w:val="16"/>
                <w:szCs w:val="14"/>
              </w:rPr>
            </w:pPr>
            <w:hyperlink r:id="rId1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889A40" w14:textId="68F7DD2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9269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166C55" w14:textId="77777777" w:rsidR="007A24FC" w:rsidRDefault="007A24FC" w:rsidP="001C5864">
      <w:pPr>
        <w:rPr>
          <w:rFonts w:cs="Arial"/>
        </w:rPr>
      </w:pPr>
    </w:p>
    <w:p w14:paraId="7946F302" w14:textId="77777777" w:rsidR="0047267C" w:rsidRDefault="0047267C" w:rsidP="001C5864">
      <w:pPr>
        <w:rPr>
          <w:rFonts w:cs="Arial"/>
        </w:rPr>
      </w:pPr>
    </w:p>
    <w:p w14:paraId="31E596C7" w14:textId="77777777" w:rsidR="001C5864" w:rsidRPr="0017445F" w:rsidRDefault="001C5864" w:rsidP="001C5864">
      <w:pPr>
        <w:pStyle w:val="RERequirement"/>
        <w:shd w:val="clear" w:color="auto" w:fill="F2F2F2" w:themeFill="background1" w:themeFillShade="F2"/>
      </w:pPr>
      <w:bookmarkStart w:id="277" w:name="_11603cbce0854c50c948cc2802188741"/>
      <w:bookmarkEnd w:id="277"/>
      <w:r>
        <w:t xml:space="preserve"> DSM - Seat - Seat Back Upper Pivot - Seat Axis Sensor</w:t>
      </w:r>
    </w:p>
    <w:p w14:paraId="4FD61E4B" w14:textId="77777777" w:rsidR="001C5864" w:rsidRDefault="001C5864" w:rsidP="001C5864">
      <w:pPr>
        <w:rPr>
          <w:rFonts w:cs="Arial"/>
        </w:rPr>
      </w:pPr>
      <w:r>
        <w:rPr>
          <w:rFonts w:cs="Arial"/>
        </w:rPr>
        <w:t>The DSM shall take on the role of Seat Axis Sensor for the Seat Back Upper Pivot axis.</w:t>
      </w:r>
    </w:p>
    <w:p w14:paraId="64550074" w14:textId="77777777" w:rsidR="001C5864" w:rsidRDefault="001C5864" w:rsidP="001C5864"/>
    <w:p w14:paraId="2BFF60D9" w14:textId="77777777" w:rsidR="001C5864" w:rsidRPr="00287D2F" w:rsidRDefault="001C5864" w:rsidP="001C5864">
      <w:pPr>
        <w:rPr>
          <w:rFonts w:cs="Arial"/>
        </w:rPr>
      </w:pPr>
      <w:r>
        <w:rPr>
          <w:rFonts w:cs="Arial"/>
        </w:rPr>
        <w:lastRenderedPageBreak/>
        <w:t>Satisfied by</w:t>
      </w:r>
      <w:r w:rsidRPr="00287D2F">
        <w:rPr>
          <w:rFonts w:cs="Arial"/>
        </w:rPr>
        <w:t>:</w:t>
      </w:r>
    </w:p>
    <w:p w14:paraId="7F331E3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1B762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390A35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B1BD03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D70D0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CA496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10700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69B6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6A2EE0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2B07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9B919" w14:textId="77777777" w:rsidR="00E550DC" w:rsidRDefault="00E550DC"/>
        </w:tc>
      </w:tr>
      <w:tr w:rsidR="007A24FC" w:rsidRPr="00B3499B" w14:paraId="721D03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4A87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9FA22A" w14:textId="77777777" w:rsidR="00E550DC" w:rsidRDefault="00E550DC"/>
        </w:tc>
      </w:tr>
      <w:tr w:rsidR="007A24FC" w:rsidRPr="00B3499B" w14:paraId="667FBE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42C8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C768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5C0A2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FF918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A79EB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4F91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42AF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B1102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C4D05A" w14:textId="77777777" w:rsidR="00E550DC" w:rsidRDefault="00E550DC"/>
        </w:tc>
      </w:tr>
      <w:tr w:rsidR="007A24FC" w:rsidRPr="00B3499B" w14:paraId="6146A4C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A5FA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7584E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7907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D1DA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8AC3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13E50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6C9550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2C083C" w14:textId="3F6E9AFD" w:rsidR="007A24FC" w:rsidRPr="00B3499B" w:rsidRDefault="00D950AE" w:rsidP="009737DA">
            <w:pPr>
              <w:rPr>
                <w:rFonts w:cs="Arial"/>
                <w:bCs/>
                <w:color w:val="808080" w:themeColor="background1" w:themeShade="80"/>
                <w:sz w:val="16"/>
                <w:szCs w:val="14"/>
              </w:rPr>
            </w:pPr>
            <w:hyperlink r:id="rId1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44CA81" w14:textId="0F71570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196F2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CEBF2F" w14:textId="77777777" w:rsidR="007A24FC" w:rsidRDefault="007A24FC" w:rsidP="001C5864">
      <w:pPr>
        <w:rPr>
          <w:rFonts w:cs="Arial"/>
        </w:rPr>
      </w:pPr>
    </w:p>
    <w:p w14:paraId="1A895447" w14:textId="77777777" w:rsidR="0047267C" w:rsidRDefault="0047267C" w:rsidP="001C5864">
      <w:pPr>
        <w:rPr>
          <w:rFonts w:cs="Arial"/>
        </w:rPr>
      </w:pPr>
    </w:p>
    <w:p w14:paraId="2172F858" w14:textId="77777777" w:rsidR="001C5864" w:rsidRPr="0017445F" w:rsidRDefault="001C5864" w:rsidP="001C5864">
      <w:pPr>
        <w:pStyle w:val="RERequirement"/>
        <w:shd w:val="clear" w:color="auto" w:fill="F2F2F2" w:themeFill="background1" w:themeFillShade="F2"/>
      </w:pPr>
      <w:bookmarkStart w:id="278" w:name="_2095631fb30e2ae177a1a622092244ff"/>
      <w:bookmarkEnd w:id="278"/>
      <w:r>
        <w:t xml:space="preserve"> DSM - Seat - Seat Back Upper Pivot - Axis Classification</w:t>
      </w:r>
    </w:p>
    <w:p w14:paraId="52AE058F" w14:textId="77777777" w:rsidR="001C5864" w:rsidRDefault="001C5864" w:rsidP="001C5864">
      <w:pPr>
        <w:rPr>
          <w:rFonts w:cs="Arial"/>
        </w:rPr>
      </w:pPr>
      <w:r>
        <w:rPr>
          <w:rFonts w:cs="Arial"/>
        </w:rPr>
        <w:t>The DSM shall assign the Seat Back Upper Pivot axis an "Axis Classification" of "Rare".</w:t>
      </w:r>
    </w:p>
    <w:p w14:paraId="791824A0" w14:textId="77777777" w:rsidR="001C5864" w:rsidRDefault="001C5864" w:rsidP="001C5864"/>
    <w:p w14:paraId="2E41FA9F" w14:textId="77777777" w:rsidR="001C5864" w:rsidRPr="00287D2F" w:rsidRDefault="001C5864" w:rsidP="001C5864">
      <w:pPr>
        <w:rPr>
          <w:rFonts w:cs="Arial"/>
        </w:rPr>
      </w:pPr>
      <w:r>
        <w:rPr>
          <w:rFonts w:cs="Arial"/>
        </w:rPr>
        <w:t>Satisfied by</w:t>
      </w:r>
      <w:r w:rsidRPr="00287D2F">
        <w:rPr>
          <w:rFonts w:cs="Arial"/>
        </w:rPr>
        <w:t>:</w:t>
      </w:r>
    </w:p>
    <w:p w14:paraId="3438803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69B079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47EBDE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3150C3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88B4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81169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83AFB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8EFB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470944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4659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936D4" w14:textId="77777777" w:rsidR="00E550DC" w:rsidRDefault="00E550DC"/>
        </w:tc>
      </w:tr>
      <w:tr w:rsidR="007A24FC" w:rsidRPr="00B3499B" w14:paraId="1A0597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462D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FB953" w14:textId="77777777" w:rsidR="00E550DC" w:rsidRDefault="00E550DC"/>
        </w:tc>
      </w:tr>
      <w:tr w:rsidR="007A24FC" w:rsidRPr="00B3499B" w14:paraId="362BFE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BDDE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D36C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BAF87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DA98F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D6F7A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D8C14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A824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E3AE7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A8BD35" w14:textId="77777777" w:rsidR="00E550DC" w:rsidRDefault="00E550DC"/>
        </w:tc>
      </w:tr>
      <w:tr w:rsidR="007A24FC" w:rsidRPr="00B3499B" w14:paraId="554E3B8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8A45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B4D8E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1B3B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93EB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8B3C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5587F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8DDD9C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4E0BB3" w14:textId="632C62DB" w:rsidR="007A24FC" w:rsidRPr="00B3499B" w:rsidRDefault="00D950AE" w:rsidP="009737DA">
            <w:pPr>
              <w:rPr>
                <w:rFonts w:cs="Arial"/>
                <w:bCs/>
                <w:color w:val="808080" w:themeColor="background1" w:themeShade="80"/>
                <w:sz w:val="16"/>
                <w:szCs w:val="14"/>
              </w:rPr>
            </w:pPr>
            <w:hyperlink r:id="rId1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239637" w14:textId="1ACBB78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467AB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F87C56" w14:textId="77777777" w:rsidR="007A24FC" w:rsidRDefault="007A24FC" w:rsidP="001C5864">
      <w:pPr>
        <w:rPr>
          <w:rFonts w:cs="Arial"/>
        </w:rPr>
      </w:pPr>
    </w:p>
    <w:p w14:paraId="44C6CF4D" w14:textId="77777777" w:rsidR="0047267C" w:rsidRDefault="0047267C" w:rsidP="001C5864">
      <w:pPr>
        <w:rPr>
          <w:rFonts w:cs="Arial"/>
        </w:rPr>
      </w:pPr>
    </w:p>
    <w:p w14:paraId="1A0B9192" w14:textId="77777777" w:rsidR="001C5864" w:rsidRPr="0017445F" w:rsidRDefault="001C5864" w:rsidP="001C5864">
      <w:pPr>
        <w:pStyle w:val="RERequirement"/>
        <w:shd w:val="clear" w:color="auto" w:fill="F2F2F2" w:themeFill="background1" w:themeFillShade="F2"/>
      </w:pPr>
      <w:bookmarkStart w:id="279" w:name="_0f100b5ebcaa1381f8575a595bf22168"/>
      <w:bookmarkEnd w:id="279"/>
      <w:r>
        <w:t xml:space="preserve"> DSM - Seat - Seat Up/Down Track - Threshold Classify Parameter</w:t>
      </w:r>
    </w:p>
    <w:p w14:paraId="48DC4449" w14:textId="77777777" w:rsidR="001C5864" w:rsidRDefault="001C5864" w:rsidP="001C5864">
      <w:pPr>
        <w:rPr>
          <w:rFonts w:cs="Arial"/>
        </w:rPr>
      </w:pPr>
      <w:r>
        <w:rPr>
          <w:rFonts w:cs="Arial"/>
        </w:rPr>
        <w:t>The DSM shall assign the Seat Up/Down Track axis an "Threshold Classify Parameter" of 30 percent.</w:t>
      </w:r>
    </w:p>
    <w:p w14:paraId="453491D7" w14:textId="77777777" w:rsidR="001C5864" w:rsidRDefault="001C5864" w:rsidP="001C5864"/>
    <w:p w14:paraId="0CCBBF79" w14:textId="77777777" w:rsidR="001C5864" w:rsidRPr="00287D2F" w:rsidRDefault="001C5864" w:rsidP="001C5864">
      <w:pPr>
        <w:rPr>
          <w:rFonts w:cs="Arial"/>
        </w:rPr>
      </w:pPr>
      <w:r>
        <w:rPr>
          <w:rFonts w:cs="Arial"/>
        </w:rPr>
        <w:t>Satisfied by</w:t>
      </w:r>
      <w:r w:rsidRPr="00287D2F">
        <w:rPr>
          <w:rFonts w:cs="Arial"/>
        </w:rPr>
        <w:t>:</w:t>
      </w:r>
    </w:p>
    <w:p w14:paraId="7F7D3AA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24108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3E137C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7D5E6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2473D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27A81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9B074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23C2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105FAA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C51E7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DFD6A" w14:textId="77777777" w:rsidR="00E550DC" w:rsidRDefault="00E550DC"/>
        </w:tc>
      </w:tr>
      <w:tr w:rsidR="007A24FC" w:rsidRPr="00B3499B" w14:paraId="4CEF7D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2EAF4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81A8E" w14:textId="77777777" w:rsidR="00E550DC" w:rsidRDefault="00E550DC"/>
        </w:tc>
      </w:tr>
      <w:tr w:rsidR="007A24FC" w:rsidRPr="00B3499B" w14:paraId="53DD2C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0340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8FE6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D3C98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E6DDF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0FDB3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6D0C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4AAC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09570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5BCE14" w14:textId="77777777" w:rsidR="00E550DC" w:rsidRDefault="00E550DC"/>
        </w:tc>
      </w:tr>
      <w:tr w:rsidR="007A24FC" w:rsidRPr="00B3499B" w14:paraId="1CB5983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5A87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7C9D4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B2BC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B297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3831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38EBA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6016A9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9D96C6" w14:textId="1128C2F9" w:rsidR="007A24FC" w:rsidRPr="00B3499B" w:rsidRDefault="00D950AE" w:rsidP="009737DA">
            <w:pPr>
              <w:rPr>
                <w:rFonts w:cs="Arial"/>
                <w:bCs/>
                <w:color w:val="808080" w:themeColor="background1" w:themeShade="80"/>
                <w:sz w:val="16"/>
                <w:szCs w:val="14"/>
              </w:rPr>
            </w:pPr>
            <w:hyperlink r:id="rId1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AE227E" w14:textId="3053C88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6DF94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631378" w14:textId="77777777" w:rsidR="007A24FC" w:rsidRDefault="007A24FC" w:rsidP="001C5864">
      <w:pPr>
        <w:rPr>
          <w:rFonts w:cs="Arial"/>
        </w:rPr>
      </w:pPr>
    </w:p>
    <w:p w14:paraId="16EEE306" w14:textId="77777777" w:rsidR="0047267C" w:rsidRDefault="0047267C" w:rsidP="001C5864">
      <w:pPr>
        <w:rPr>
          <w:rFonts w:cs="Arial"/>
        </w:rPr>
      </w:pPr>
    </w:p>
    <w:p w14:paraId="65881D8B" w14:textId="77777777" w:rsidR="001C5864" w:rsidRPr="0017445F" w:rsidRDefault="001C5864" w:rsidP="001C5864">
      <w:pPr>
        <w:pStyle w:val="RERequirement"/>
        <w:shd w:val="clear" w:color="auto" w:fill="F2F2F2" w:themeFill="background1" w:themeFillShade="F2"/>
      </w:pPr>
      <w:bookmarkStart w:id="280" w:name="_4934baade39e11335a81390d7edf1740"/>
      <w:bookmarkEnd w:id="280"/>
      <w:r>
        <w:t xml:space="preserve"> DSM - Steering Wheel - Wheel Tele-In/Tele-Out - Steering Wheel Axis Controller</w:t>
      </w:r>
    </w:p>
    <w:p w14:paraId="31E23876" w14:textId="77777777" w:rsidR="001C5864" w:rsidRDefault="001C5864" w:rsidP="001C5864">
      <w:pPr>
        <w:rPr>
          <w:rFonts w:cs="Arial"/>
        </w:rPr>
      </w:pPr>
      <w:r>
        <w:rPr>
          <w:rFonts w:cs="Arial"/>
        </w:rPr>
        <w:t>The DSM shall take on the role of Steering Wheel Axis Controller for the Wheel Tele-In/Tele-Out axis.</w:t>
      </w:r>
    </w:p>
    <w:p w14:paraId="4E9CCDF9" w14:textId="77777777" w:rsidR="001C5864" w:rsidRDefault="001C5864" w:rsidP="001C5864"/>
    <w:p w14:paraId="7096B1C1" w14:textId="77777777" w:rsidR="001C5864" w:rsidRPr="00287D2F" w:rsidRDefault="001C5864" w:rsidP="001C5864">
      <w:pPr>
        <w:rPr>
          <w:rFonts w:cs="Arial"/>
        </w:rPr>
      </w:pPr>
      <w:r>
        <w:rPr>
          <w:rFonts w:cs="Arial"/>
        </w:rPr>
        <w:t>Satisfied by</w:t>
      </w:r>
      <w:r w:rsidRPr="00287D2F">
        <w:rPr>
          <w:rFonts w:cs="Arial"/>
        </w:rPr>
        <w:t>:</w:t>
      </w:r>
    </w:p>
    <w:p w14:paraId="602E335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73B48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DSM Autosave Generic component function</w:t>
      </w:r>
    </w:p>
    <w:p w14:paraId="5CE1231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AC9B38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0BFBD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91996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86FD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7A7B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02E8AC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A057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068FD" w14:textId="77777777" w:rsidR="00E550DC" w:rsidRDefault="00E550DC"/>
        </w:tc>
      </w:tr>
      <w:tr w:rsidR="007A24FC" w:rsidRPr="00B3499B" w14:paraId="2B2DE8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CFED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90D3D" w14:textId="77777777" w:rsidR="00E550DC" w:rsidRDefault="00E550DC"/>
        </w:tc>
      </w:tr>
      <w:tr w:rsidR="007A24FC" w:rsidRPr="00B3499B" w14:paraId="3B1D21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E573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3A59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14E4A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93CC9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6AD2AE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E0D5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2AE9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033C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9FA5ED" w14:textId="77777777" w:rsidR="00E550DC" w:rsidRDefault="00E550DC"/>
        </w:tc>
      </w:tr>
      <w:tr w:rsidR="007A24FC" w:rsidRPr="00B3499B" w14:paraId="510FDD7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37D1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F1C1E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894C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FA82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2933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95B36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0F3D97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B00BD9" w14:textId="460D1BB1" w:rsidR="007A24FC" w:rsidRPr="00B3499B" w:rsidRDefault="00D950AE" w:rsidP="009737DA">
            <w:pPr>
              <w:rPr>
                <w:rFonts w:cs="Arial"/>
                <w:bCs/>
                <w:color w:val="808080" w:themeColor="background1" w:themeShade="80"/>
                <w:sz w:val="16"/>
                <w:szCs w:val="14"/>
              </w:rPr>
            </w:pPr>
            <w:hyperlink r:id="rId1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C37A12" w14:textId="1CAF7B6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2ED02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EB2CCE" w14:textId="77777777" w:rsidR="007A24FC" w:rsidRDefault="007A24FC" w:rsidP="001C5864">
      <w:pPr>
        <w:rPr>
          <w:rFonts w:cs="Arial"/>
        </w:rPr>
      </w:pPr>
    </w:p>
    <w:p w14:paraId="5A22D4F8" w14:textId="77777777" w:rsidR="0047267C" w:rsidRDefault="0047267C" w:rsidP="001C5864">
      <w:pPr>
        <w:rPr>
          <w:rFonts w:cs="Arial"/>
        </w:rPr>
      </w:pPr>
    </w:p>
    <w:p w14:paraId="05510AEF" w14:textId="77777777" w:rsidR="001C5864" w:rsidRPr="0017445F" w:rsidRDefault="001C5864" w:rsidP="001C5864">
      <w:pPr>
        <w:pStyle w:val="RERequirement"/>
        <w:shd w:val="clear" w:color="auto" w:fill="F2F2F2" w:themeFill="background1" w:themeFillShade="F2"/>
      </w:pPr>
      <w:bookmarkStart w:id="281" w:name="_1a9c3ec2d5ab6a161450fcff767d6b66"/>
      <w:bookmarkEnd w:id="281"/>
      <w:r>
        <w:t xml:space="preserve"> DSM - Seat - Seat Adjustment Repository - Seat Repository Controller</w:t>
      </w:r>
    </w:p>
    <w:p w14:paraId="111D2854" w14:textId="77777777" w:rsidR="001C5864" w:rsidRDefault="001C5864" w:rsidP="001C5864">
      <w:pPr>
        <w:rPr>
          <w:rFonts w:cs="Arial"/>
        </w:rPr>
      </w:pPr>
      <w:r>
        <w:rPr>
          <w:rFonts w:cs="Arial"/>
        </w:rPr>
        <w:t>The DSM shall take on the role of Seat Repository Controller for the Seat Adjustment Repository.</w:t>
      </w:r>
    </w:p>
    <w:p w14:paraId="26A0C628" w14:textId="77777777" w:rsidR="001C5864" w:rsidRDefault="001C5864" w:rsidP="001C5864"/>
    <w:p w14:paraId="00DEA362" w14:textId="77777777" w:rsidR="001C5864" w:rsidRPr="00287D2F" w:rsidRDefault="001C5864" w:rsidP="001C5864">
      <w:pPr>
        <w:rPr>
          <w:rFonts w:cs="Arial"/>
        </w:rPr>
      </w:pPr>
      <w:r>
        <w:rPr>
          <w:rFonts w:cs="Arial"/>
        </w:rPr>
        <w:t>Satisfied by</w:t>
      </w:r>
      <w:r w:rsidRPr="00287D2F">
        <w:rPr>
          <w:rFonts w:cs="Arial"/>
        </w:rPr>
        <w:t>:</w:t>
      </w:r>
    </w:p>
    <w:p w14:paraId="782E989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A0458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598104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CA904C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6460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599BA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A4E9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6DFF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the role of repository controller.</w:t>
            </w:r>
          </w:p>
        </w:tc>
      </w:tr>
      <w:tr w:rsidR="007A24FC" w:rsidRPr="00B3499B" w14:paraId="470D12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B0EB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FE6FB" w14:textId="77777777" w:rsidR="00E550DC" w:rsidRDefault="00E550DC"/>
        </w:tc>
      </w:tr>
      <w:tr w:rsidR="007A24FC" w:rsidRPr="00B3499B" w14:paraId="7D71F1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AB26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1BC56F" w14:textId="77777777" w:rsidR="00E550DC" w:rsidRDefault="00E550DC"/>
        </w:tc>
      </w:tr>
      <w:tr w:rsidR="007A24FC" w:rsidRPr="00B3499B" w14:paraId="735A7B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9850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054C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D2035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D78D7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F2666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AE7D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DDDB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901DB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CF98D0" w14:textId="77777777" w:rsidR="00E550DC" w:rsidRDefault="00E550DC"/>
        </w:tc>
      </w:tr>
      <w:tr w:rsidR="007A24FC" w:rsidRPr="00B3499B" w14:paraId="302DFD1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2C38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82CFA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6194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5B00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9F15E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18D19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968E8E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53A775" w14:textId="613E2F27" w:rsidR="007A24FC" w:rsidRPr="00B3499B" w:rsidRDefault="00D950AE" w:rsidP="009737DA">
            <w:pPr>
              <w:rPr>
                <w:rFonts w:cs="Arial"/>
                <w:bCs/>
                <w:color w:val="808080" w:themeColor="background1" w:themeShade="80"/>
                <w:sz w:val="16"/>
                <w:szCs w:val="14"/>
              </w:rPr>
            </w:pPr>
            <w:hyperlink r:id="rId1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4C371D" w14:textId="4EBDCC5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EB42A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BB6611" w14:textId="77777777" w:rsidR="007A24FC" w:rsidRDefault="007A24FC" w:rsidP="001C5864">
      <w:pPr>
        <w:rPr>
          <w:rFonts w:cs="Arial"/>
        </w:rPr>
      </w:pPr>
    </w:p>
    <w:p w14:paraId="5847821A" w14:textId="77777777" w:rsidR="0047267C" w:rsidRDefault="0047267C" w:rsidP="001C5864">
      <w:pPr>
        <w:rPr>
          <w:rFonts w:cs="Arial"/>
        </w:rPr>
      </w:pPr>
    </w:p>
    <w:p w14:paraId="4A56F6D0" w14:textId="77777777" w:rsidR="001C5864" w:rsidRPr="0017445F" w:rsidRDefault="001C5864" w:rsidP="001C5864">
      <w:pPr>
        <w:pStyle w:val="RERequirement"/>
        <w:shd w:val="clear" w:color="auto" w:fill="F2F2F2" w:themeFill="background1" w:themeFillShade="F2"/>
      </w:pPr>
      <w:bookmarkStart w:id="282" w:name="_3d65b5e93d9db5e4184237b7f88ea4ca"/>
      <w:bookmarkEnd w:id="282"/>
      <w:r>
        <w:t xml:space="preserve"> DSM - Seat - Seat Fore/Aft Track - Functions</w:t>
      </w:r>
    </w:p>
    <w:p w14:paraId="05475B77" w14:textId="77777777" w:rsidR="001C5864" w:rsidRDefault="001C5864" w:rsidP="001C5864">
      <w:pPr>
        <w:rPr>
          <w:rFonts w:cs="Arial"/>
        </w:rPr>
      </w:pPr>
      <w:r>
        <w:rPr>
          <w:rFonts w:cs="Arial"/>
        </w:rPr>
        <w:t>The DSM shall implement the following functions for the Seat Fore/Aft Track axis:</w:t>
      </w:r>
    </w:p>
    <w:p w14:paraId="1D8C85CD" w14:textId="77777777" w:rsidR="001C5864" w:rsidRDefault="001C5864" w:rsidP="001C5864">
      <w:pPr>
        <w:rPr>
          <w:rFonts w:cs="Arial"/>
        </w:rPr>
      </w:pPr>
      <w:r>
        <w:rPr>
          <w:rFonts w:cs="Arial"/>
        </w:rPr>
        <w:t>Monitor Changes by Threshold</w:t>
      </w:r>
    </w:p>
    <w:p w14:paraId="32F5CB56" w14:textId="77777777" w:rsidR="001C5864" w:rsidRDefault="001C5864" w:rsidP="001C5864">
      <w:pPr>
        <w:rPr>
          <w:rFonts w:cs="Arial"/>
        </w:rPr>
      </w:pPr>
      <w:r>
        <w:rPr>
          <w:rFonts w:cs="Arial"/>
        </w:rPr>
        <w:t>Request Positions</w:t>
      </w:r>
    </w:p>
    <w:p w14:paraId="1A866F1F" w14:textId="77777777" w:rsidR="001C5864" w:rsidRDefault="001C5864" w:rsidP="001C5864">
      <w:pPr>
        <w:rPr>
          <w:rFonts w:cs="Arial"/>
        </w:rPr>
      </w:pPr>
      <w:r>
        <w:rPr>
          <w:rFonts w:cs="Arial"/>
        </w:rPr>
        <w:t>Check Processing Ability</w:t>
      </w:r>
    </w:p>
    <w:p w14:paraId="3261B9AD" w14:textId="77777777" w:rsidR="001C5864" w:rsidRDefault="001C5864" w:rsidP="001C5864">
      <w:pPr>
        <w:rPr>
          <w:rFonts w:cs="Arial"/>
        </w:rPr>
      </w:pPr>
      <w:r>
        <w:rPr>
          <w:rFonts w:cs="Arial"/>
        </w:rPr>
        <w:t>Generate Adjustment Difference</w:t>
      </w:r>
    </w:p>
    <w:p w14:paraId="6A1CEB46" w14:textId="77777777" w:rsidR="001C5864" w:rsidRDefault="001C5864" w:rsidP="001C5864">
      <w:pPr>
        <w:rPr>
          <w:rFonts w:cs="Arial"/>
        </w:rPr>
      </w:pPr>
      <w:r>
        <w:rPr>
          <w:rFonts w:cs="Arial"/>
        </w:rPr>
        <w:t>Classify Adjustment by Threshold</w:t>
      </w:r>
    </w:p>
    <w:p w14:paraId="727ADCEE" w14:textId="77777777" w:rsidR="001C5864" w:rsidRDefault="001C5864" w:rsidP="001C5864">
      <w:pPr>
        <w:rPr>
          <w:rFonts w:cs="Arial"/>
        </w:rPr>
      </w:pPr>
      <w:r>
        <w:rPr>
          <w:rFonts w:cs="Arial"/>
        </w:rPr>
        <w:t>Clear Axis Adjustment Information</w:t>
      </w:r>
    </w:p>
    <w:p w14:paraId="6E7A8401" w14:textId="77777777" w:rsidR="001C5864" w:rsidRDefault="001C5864" w:rsidP="001C5864"/>
    <w:p w14:paraId="6D2709C7" w14:textId="77777777" w:rsidR="001C5864" w:rsidRPr="00287D2F" w:rsidRDefault="001C5864" w:rsidP="001C5864">
      <w:pPr>
        <w:rPr>
          <w:rFonts w:cs="Arial"/>
        </w:rPr>
      </w:pPr>
      <w:r>
        <w:rPr>
          <w:rFonts w:cs="Arial"/>
        </w:rPr>
        <w:t>Satisfied by</w:t>
      </w:r>
      <w:r w:rsidRPr="00287D2F">
        <w:rPr>
          <w:rFonts w:cs="Arial"/>
        </w:rPr>
        <w:t>:</w:t>
      </w:r>
    </w:p>
    <w:p w14:paraId="0DAF1B6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1BAAE2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1B824C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12A5C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79D8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2512B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6E681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BCE9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71B9C5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110DC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A8414" w14:textId="77777777" w:rsidR="00E550DC" w:rsidRDefault="00E550DC"/>
        </w:tc>
      </w:tr>
      <w:tr w:rsidR="007A24FC" w:rsidRPr="00B3499B" w14:paraId="3E82C0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EE36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72928" w14:textId="77777777" w:rsidR="00E550DC" w:rsidRDefault="00E550DC"/>
        </w:tc>
      </w:tr>
      <w:tr w:rsidR="007A24FC" w:rsidRPr="00B3499B" w14:paraId="069C89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6317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592A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17EF6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47267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03F70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0BD5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BBFD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A844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158FB" w14:textId="77777777" w:rsidR="00E550DC" w:rsidRDefault="00E550DC"/>
        </w:tc>
      </w:tr>
      <w:tr w:rsidR="007A24FC" w:rsidRPr="00B3499B" w14:paraId="764297D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B490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EDF10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5798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523C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49CE4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7A41F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F862D6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C7385D" w14:textId="3DDBC787" w:rsidR="007A24FC" w:rsidRPr="00B3499B" w:rsidRDefault="00D950AE" w:rsidP="009737DA">
            <w:pPr>
              <w:rPr>
                <w:rFonts w:cs="Arial"/>
                <w:bCs/>
                <w:color w:val="808080" w:themeColor="background1" w:themeShade="80"/>
                <w:sz w:val="16"/>
                <w:szCs w:val="14"/>
              </w:rPr>
            </w:pPr>
            <w:hyperlink r:id="rId1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CA4956" w14:textId="3D35C40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C445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895914" w14:textId="77777777" w:rsidR="007A24FC" w:rsidRDefault="007A24FC" w:rsidP="001C5864">
      <w:pPr>
        <w:rPr>
          <w:rFonts w:cs="Arial"/>
        </w:rPr>
      </w:pPr>
    </w:p>
    <w:p w14:paraId="552B5418" w14:textId="77777777" w:rsidR="0047267C" w:rsidRDefault="0047267C" w:rsidP="001C5864">
      <w:pPr>
        <w:rPr>
          <w:rFonts w:cs="Arial"/>
        </w:rPr>
      </w:pPr>
    </w:p>
    <w:p w14:paraId="7A45F1E9" w14:textId="77777777" w:rsidR="001C5864" w:rsidRPr="0017445F" w:rsidRDefault="001C5864" w:rsidP="001C5864">
      <w:pPr>
        <w:pStyle w:val="RERequirement"/>
        <w:shd w:val="clear" w:color="auto" w:fill="F2F2F2" w:themeFill="background1" w:themeFillShade="F2"/>
      </w:pPr>
      <w:bookmarkStart w:id="283" w:name="_24080b3bf3151e5dbdf36878376f4e4f"/>
      <w:bookmarkEnd w:id="283"/>
      <w:r>
        <w:t xml:space="preserve"> DSM - Seat - Seat Tilt Track - Functions</w:t>
      </w:r>
    </w:p>
    <w:p w14:paraId="685E65A3" w14:textId="77777777" w:rsidR="001C5864" w:rsidRDefault="001C5864" w:rsidP="001C5864">
      <w:pPr>
        <w:rPr>
          <w:rFonts w:cs="Arial"/>
        </w:rPr>
      </w:pPr>
      <w:r>
        <w:rPr>
          <w:rFonts w:cs="Arial"/>
        </w:rPr>
        <w:lastRenderedPageBreak/>
        <w:t>The DSM shall implement the following functions for the Seat Tilt Track axis:</w:t>
      </w:r>
    </w:p>
    <w:p w14:paraId="086E10EF" w14:textId="77777777" w:rsidR="001C5864" w:rsidRDefault="001C5864" w:rsidP="001C5864">
      <w:pPr>
        <w:rPr>
          <w:rFonts w:cs="Arial"/>
        </w:rPr>
      </w:pPr>
      <w:r>
        <w:rPr>
          <w:rFonts w:cs="Arial"/>
        </w:rPr>
        <w:t>Monitor Changes by User Input</w:t>
      </w:r>
    </w:p>
    <w:p w14:paraId="018C57D3" w14:textId="77777777" w:rsidR="001C5864" w:rsidRDefault="001C5864" w:rsidP="001C5864">
      <w:pPr>
        <w:rPr>
          <w:rFonts w:cs="Arial"/>
        </w:rPr>
      </w:pPr>
      <w:r>
        <w:rPr>
          <w:rFonts w:cs="Arial"/>
        </w:rPr>
        <w:t>Classify Adjustment by User Input</w:t>
      </w:r>
    </w:p>
    <w:p w14:paraId="0011F992" w14:textId="77777777" w:rsidR="001C5864" w:rsidRDefault="001C5864" w:rsidP="001C5864">
      <w:pPr>
        <w:rPr>
          <w:rFonts w:cs="Arial"/>
        </w:rPr>
      </w:pPr>
      <w:r>
        <w:rPr>
          <w:rFonts w:cs="Arial"/>
        </w:rPr>
        <w:t>Clear Axis Adjustment Information</w:t>
      </w:r>
    </w:p>
    <w:p w14:paraId="4CA00731" w14:textId="77777777" w:rsidR="001C5864" w:rsidRDefault="001C5864" w:rsidP="001C5864"/>
    <w:p w14:paraId="3240CE22" w14:textId="77777777" w:rsidR="001C5864" w:rsidRPr="00287D2F" w:rsidRDefault="001C5864" w:rsidP="001C5864">
      <w:pPr>
        <w:rPr>
          <w:rFonts w:cs="Arial"/>
        </w:rPr>
      </w:pPr>
      <w:r>
        <w:rPr>
          <w:rFonts w:cs="Arial"/>
        </w:rPr>
        <w:t>Satisfied by</w:t>
      </w:r>
      <w:r w:rsidRPr="00287D2F">
        <w:rPr>
          <w:rFonts w:cs="Arial"/>
        </w:rPr>
        <w:t>:</w:t>
      </w:r>
    </w:p>
    <w:p w14:paraId="7B30CE2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A62C72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A7DFFC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923970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C93C8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9EA48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4CF4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1202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068C65E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C536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76C8E" w14:textId="77777777" w:rsidR="00E550DC" w:rsidRDefault="00E550DC"/>
        </w:tc>
      </w:tr>
      <w:tr w:rsidR="007A24FC" w:rsidRPr="00B3499B" w14:paraId="316E9D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DC1A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B1E1A" w14:textId="77777777" w:rsidR="00E550DC" w:rsidRDefault="00E550DC"/>
        </w:tc>
      </w:tr>
      <w:tr w:rsidR="007A24FC" w:rsidRPr="00B3499B" w14:paraId="585257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A2806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4075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3A896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B6AE8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D5FD0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13CD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74B9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4C7B2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1DA56B" w14:textId="77777777" w:rsidR="00E550DC" w:rsidRDefault="00E550DC"/>
        </w:tc>
      </w:tr>
      <w:tr w:rsidR="007A24FC" w:rsidRPr="00B3499B" w14:paraId="74000C1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9A3D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6F030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4566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350A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393EE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2FEF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DE10AA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DBFD95" w14:textId="797CE8FE" w:rsidR="007A24FC" w:rsidRPr="00B3499B" w:rsidRDefault="00D950AE" w:rsidP="009737DA">
            <w:pPr>
              <w:rPr>
                <w:rFonts w:cs="Arial"/>
                <w:bCs/>
                <w:color w:val="808080" w:themeColor="background1" w:themeShade="80"/>
                <w:sz w:val="16"/>
                <w:szCs w:val="14"/>
              </w:rPr>
            </w:pPr>
            <w:hyperlink r:id="rId1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9C1E76" w14:textId="1DE5F0F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96CD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62C2B9" w14:textId="77777777" w:rsidR="007A24FC" w:rsidRDefault="007A24FC" w:rsidP="001C5864">
      <w:pPr>
        <w:rPr>
          <w:rFonts w:cs="Arial"/>
        </w:rPr>
      </w:pPr>
    </w:p>
    <w:p w14:paraId="10D4F812" w14:textId="77777777" w:rsidR="0047267C" w:rsidRDefault="0047267C" w:rsidP="001C5864">
      <w:pPr>
        <w:rPr>
          <w:rFonts w:cs="Arial"/>
        </w:rPr>
      </w:pPr>
    </w:p>
    <w:p w14:paraId="553D7B3E" w14:textId="77777777" w:rsidR="001C5864" w:rsidRPr="0017445F" w:rsidRDefault="001C5864" w:rsidP="001C5864">
      <w:pPr>
        <w:pStyle w:val="RERequirement"/>
        <w:shd w:val="clear" w:color="auto" w:fill="F2F2F2" w:themeFill="background1" w:themeFillShade="F2"/>
      </w:pPr>
      <w:bookmarkStart w:id="284" w:name="_ae78afe66fc4f92f991a64aa69e879aa"/>
      <w:bookmarkEnd w:id="284"/>
      <w:r>
        <w:t xml:space="preserve"> DSM - Steering Wheel - Wheel Tilt Up/Down - Threshold Classify Parameter</w:t>
      </w:r>
    </w:p>
    <w:p w14:paraId="32ADD5E9" w14:textId="77777777" w:rsidR="001C5864" w:rsidRDefault="001C5864" w:rsidP="001C5864">
      <w:pPr>
        <w:rPr>
          <w:rFonts w:cs="Arial"/>
        </w:rPr>
      </w:pPr>
      <w:r>
        <w:rPr>
          <w:rFonts w:cs="Arial"/>
        </w:rPr>
        <w:t>The DSM shall assign the Wheel Tilt Up/Down axis an "Threshold Classify Parameter" of 35 percent.</w:t>
      </w:r>
    </w:p>
    <w:p w14:paraId="51F4240F" w14:textId="77777777" w:rsidR="001C5864" w:rsidRDefault="001C5864" w:rsidP="001C5864"/>
    <w:p w14:paraId="1E183A2E" w14:textId="77777777" w:rsidR="001C5864" w:rsidRPr="00287D2F" w:rsidRDefault="001C5864" w:rsidP="001C5864">
      <w:pPr>
        <w:rPr>
          <w:rFonts w:cs="Arial"/>
        </w:rPr>
      </w:pPr>
      <w:r>
        <w:rPr>
          <w:rFonts w:cs="Arial"/>
        </w:rPr>
        <w:t>Satisfied by</w:t>
      </w:r>
      <w:r w:rsidRPr="00287D2F">
        <w:rPr>
          <w:rFonts w:cs="Arial"/>
        </w:rPr>
        <w:t>:</w:t>
      </w:r>
    </w:p>
    <w:p w14:paraId="227CAB5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3C4E32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34BD0E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012E6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AC19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49A15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5EAF0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DE94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7FD2DF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BC39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AE93F" w14:textId="77777777" w:rsidR="00E550DC" w:rsidRDefault="00E550DC"/>
        </w:tc>
      </w:tr>
      <w:tr w:rsidR="007A24FC" w:rsidRPr="00B3499B" w14:paraId="29CEBE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D9800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2297F" w14:textId="77777777" w:rsidR="00E550DC" w:rsidRDefault="00E550DC"/>
        </w:tc>
      </w:tr>
      <w:tr w:rsidR="007A24FC" w:rsidRPr="00B3499B" w14:paraId="2EB519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F651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869B8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09079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4462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7DC38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B20EF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F50BB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CE902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CA53F" w14:textId="77777777" w:rsidR="00E550DC" w:rsidRDefault="00E550DC"/>
        </w:tc>
      </w:tr>
      <w:tr w:rsidR="007A24FC" w:rsidRPr="00B3499B" w14:paraId="3A2384C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365A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10648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C8DB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5920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C0DE3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1956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C639C0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A9E12B" w14:textId="2DC7A27E" w:rsidR="007A24FC" w:rsidRPr="00B3499B" w:rsidRDefault="00D950AE" w:rsidP="009737DA">
            <w:pPr>
              <w:rPr>
                <w:rFonts w:cs="Arial"/>
                <w:bCs/>
                <w:color w:val="808080" w:themeColor="background1" w:themeShade="80"/>
                <w:sz w:val="16"/>
                <w:szCs w:val="14"/>
              </w:rPr>
            </w:pPr>
            <w:hyperlink r:id="rId1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3019C5" w14:textId="219D5B0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596AD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64C887" w14:textId="77777777" w:rsidR="007A24FC" w:rsidRDefault="007A24FC" w:rsidP="001C5864">
      <w:pPr>
        <w:rPr>
          <w:rFonts w:cs="Arial"/>
        </w:rPr>
      </w:pPr>
    </w:p>
    <w:p w14:paraId="196DA7AE" w14:textId="77777777" w:rsidR="0047267C" w:rsidRDefault="0047267C" w:rsidP="001C5864">
      <w:pPr>
        <w:rPr>
          <w:rFonts w:cs="Arial"/>
        </w:rPr>
      </w:pPr>
    </w:p>
    <w:p w14:paraId="1EC68060" w14:textId="77777777" w:rsidR="001C5864" w:rsidRPr="0017445F" w:rsidRDefault="001C5864" w:rsidP="001C5864">
      <w:pPr>
        <w:pStyle w:val="RERequirement"/>
        <w:shd w:val="clear" w:color="auto" w:fill="F2F2F2" w:themeFill="background1" w:themeFillShade="F2"/>
      </w:pPr>
      <w:bookmarkStart w:id="285" w:name="_1fd32aacfd7e772837e618c4438eb035"/>
      <w:bookmarkEnd w:id="285"/>
      <w:r>
        <w:t xml:space="preserve"> DSM - Seat - Seat Back Recline - Generic Adjustment</w:t>
      </w:r>
    </w:p>
    <w:p w14:paraId="4037A543" w14:textId="77777777" w:rsidR="001C5864" w:rsidRDefault="001C5864" w:rsidP="001C5864">
      <w:pPr>
        <w:rPr>
          <w:rFonts w:cs="Arial"/>
        </w:rPr>
      </w:pPr>
      <w:r>
        <w:rPr>
          <w:rFonts w:cs="Arial"/>
        </w:rPr>
        <w:t>The DSM shall assign the "Generic Adjustment" output of the Classify Adjustment by Threshold function to the signal "Seat Back Recline Adjustment" for the Seat Back Recline axis.</w:t>
      </w:r>
    </w:p>
    <w:p w14:paraId="31CBD2A2" w14:textId="77777777" w:rsidR="001C5864" w:rsidRDefault="001C5864" w:rsidP="001C5864"/>
    <w:p w14:paraId="735C5BC7" w14:textId="77777777" w:rsidR="001C5864" w:rsidRPr="00287D2F" w:rsidRDefault="001C5864" w:rsidP="001C5864">
      <w:pPr>
        <w:rPr>
          <w:rFonts w:cs="Arial"/>
        </w:rPr>
      </w:pPr>
      <w:r>
        <w:rPr>
          <w:rFonts w:cs="Arial"/>
        </w:rPr>
        <w:t>Satisfied by</w:t>
      </w:r>
      <w:r w:rsidRPr="00287D2F">
        <w:rPr>
          <w:rFonts w:cs="Arial"/>
        </w:rPr>
        <w:t>:</w:t>
      </w:r>
    </w:p>
    <w:p w14:paraId="3939D3B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A7BAEA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5E9209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66C48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39FD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72453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D6FD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76E6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7AFC42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39C9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B893A" w14:textId="77777777" w:rsidR="00E550DC" w:rsidRDefault="00E550DC"/>
        </w:tc>
      </w:tr>
      <w:tr w:rsidR="007A24FC" w:rsidRPr="00B3499B" w14:paraId="4C52CE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746D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607B6" w14:textId="77777777" w:rsidR="00E550DC" w:rsidRDefault="00E550DC"/>
        </w:tc>
      </w:tr>
      <w:tr w:rsidR="007A24FC" w:rsidRPr="00B3499B" w14:paraId="645CED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F2DE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13A7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D5DA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3F52E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E7A53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FD8B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FA759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E252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6345D1" w14:textId="77777777" w:rsidR="00E550DC" w:rsidRDefault="00E550DC"/>
        </w:tc>
      </w:tr>
      <w:tr w:rsidR="007A24FC" w:rsidRPr="00B3499B" w14:paraId="54069D7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5763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24A41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7380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E520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E4B7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32A59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4ECA18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D4C13E" w14:textId="5AA60B90" w:rsidR="007A24FC" w:rsidRPr="00B3499B" w:rsidRDefault="00D950AE" w:rsidP="009737DA">
            <w:pPr>
              <w:rPr>
                <w:rFonts w:cs="Arial"/>
                <w:bCs/>
                <w:color w:val="808080" w:themeColor="background1" w:themeShade="80"/>
                <w:sz w:val="16"/>
                <w:szCs w:val="14"/>
              </w:rPr>
            </w:pPr>
            <w:hyperlink r:id="rId1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63287" w14:textId="1B272A4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CD381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FE2258" w14:textId="77777777" w:rsidR="007A24FC" w:rsidRDefault="007A24FC" w:rsidP="001C5864">
      <w:pPr>
        <w:rPr>
          <w:rFonts w:cs="Arial"/>
        </w:rPr>
      </w:pPr>
    </w:p>
    <w:p w14:paraId="14786383" w14:textId="77777777" w:rsidR="0047267C" w:rsidRDefault="0047267C" w:rsidP="001C5864">
      <w:pPr>
        <w:rPr>
          <w:rFonts w:cs="Arial"/>
        </w:rPr>
      </w:pPr>
    </w:p>
    <w:p w14:paraId="698E4E63" w14:textId="77777777" w:rsidR="001C5864" w:rsidRPr="0017445F" w:rsidRDefault="001C5864" w:rsidP="001C5864">
      <w:pPr>
        <w:pStyle w:val="RERequirement"/>
        <w:shd w:val="clear" w:color="auto" w:fill="F2F2F2" w:themeFill="background1" w:themeFillShade="F2"/>
      </w:pPr>
      <w:bookmarkStart w:id="286" w:name="_e432001b9b116389c0d8c0309d866342"/>
      <w:bookmarkEnd w:id="286"/>
      <w:r>
        <w:lastRenderedPageBreak/>
        <w:t xml:space="preserve"> DSM - Seat - Seat Back Upper Pivot - Adjustment ID</w:t>
      </w:r>
    </w:p>
    <w:p w14:paraId="136215D7" w14:textId="77777777" w:rsidR="001C5864" w:rsidRDefault="001C5864" w:rsidP="001C5864">
      <w:pPr>
        <w:rPr>
          <w:rFonts w:cs="Arial"/>
        </w:rPr>
      </w:pPr>
      <w:r>
        <w:rPr>
          <w:rFonts w:cs="Arial"/>
        </w:rPr>
        <w:t>The DSM shall assign the Seat Back Upper Pivot axis an "Adjustment ID" of 7.</w:t>
      </w:r>
    </w:p>
    <w:p w14:paraId="34ECA5D5" w14:textId="77777777" w:rsidR="001C5864" w:rsidRDefault="001C5864" w:rsidP="001C5864"/>
    <w:p w14:paraId="75A2B637" w14:textId="77777777" w:rsidR="001C5864" w:rsidRPr="00287D2F" w:rsidRDefault="001C5864" w:rsidP="001C5864">
      <w:pPr>
        <w:rPr>
          <w:rFonts w:cs="Arial"/>
        </w:rPr>
      </w:pPr>
      <w:r>
        <w:rPr>
          <w:rFonts w:cs="Arial"/>
        </w:rPr>
        <w:t>Satisfied by</w:t>
      </w:r>
      <w:r w:rsidRPr="00287D2F">
        <w:rPr>
          <w:rFonts w:cs="Arial"/>
        </w:rPr>
        <w:t>:</w:t>
      </w:r>
    </w:p>
    <w:p w14:paraId="7E35540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EE4F6F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0E44A8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9BED12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B4E1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32660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A52A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1C52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4B2650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EA80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0A853" w14:textId="77777777" w:rsidR="00E550DC" w:rsidRDefault="00E550DC"/>
        </w:tc>
      </w:tr>
      <w:tr w:rsidR="007A24FC" w:rsidRPr="00B3499B" w14:paraId="6B2DC0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F520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5B85ED" w14:textId="77777777" w:rsidR="00E550DC" w:rsidRDefault="00E550DC"/>
        </w:tc>
      </w:tr>
      <w:tr w:rsidR="007A24FC" w:rsidRPr="00B3499B" w14:paraId="043781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6403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A1F7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36463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307C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37663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551F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5ED3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9F5D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097FBE" w14:textId="77777777" w:rsidR="00E550DC" w:rsidRDefault="00E550DC"/>
        </w:tc>
      </w:tr>
      <w:tr w:rsidR="007A24FC" w:rsidRPr="00B3499B" w14:paraId="6AC5411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FB01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7490B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1B00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BB33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86622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0359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49C799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5E0723" w14:textId="65112240" w:rsidR="007A24FC" w:rsidRPr="00B3499B" w:rsidRDefault="00D950AE" w:rsidP="009737DA">
            <w:pPr>
              <w:rPr>
                <w:rFonts w:cs="Arial"/>
                <w:bCs/>
                <w:color w:val="808080" w:themeColor="background1" w:themeShade="80"/>
                <w:sz w:val="16"/>
                <w:szCs w:val="14"/>
              </w:rPr>
            </w:pPr>
            <w:hyperlink r:id="rId1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449B2A" w14:textId="630DE22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015EB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F246A9" w14:textId="77777777" w:rsidR="007A24FC" w:rsidRDefault="007A24FC" w:rsidP="001C5864">
      <w:pPr>
        <w:rPr>
          <w:rFonts w:cs="Arial"/>
        </w:rPr>
      </w:pPr>
    </w:p>
    <w:p w14:paraId="268DBE4D" w14:textId="77777777" w:rsidR="0047267C" w:rsidRDefault="0047267C" w:rsidP="001C5864">
      <w:pPr>
        <w:rPr>
          <w:rFonts w:cs="Arial"/>
        </w:rPr>
      </w:pPr>
    </w:p>
    <w:p w14:paraId="26CA61F2" w14:textId="77777777" w:rsidR="001C5864" w:rsidRPr="0017445F" w:rsidRDefault="001C5864" w:rsidP="001C5864">
      <w:pPr>
        <w:pStyle w:val="RERequirement"/>
        <w:shd w:val="clear" w:color="auto" w:fill="F2F2F2" w:themeFill="background1" w:themeFillShade="F2"/>
      </w:pPr>
      <w:bookmarkStart w:id="287" w:name="_1badb00e99787441544b42df85544a57"/>
      <w:bookmarkEnd w:id="287"/>
      <w:r>
        <w:t xml:space="preserve"> DSM - Seat - Seat Head Rest Up/Down - Generic Adjustment</w:t>
      </w:r>
    </w:p>
    <w:p w14:paraId="3D1C4FD0" w14:textId="77777777" w:rsidR="001C5864" w:rsidRDefault="001C5864" w:rsidP="001C5864">
      <w:pPr>
        <w:rPr>
          <w:rFonts w:cs="Arial"/>
        </w:rPr>
      </w:pPr>
      <w:r>
        <w:rPr>
          <w:rFonts w:cs="Arial"/>
        </w:rPr>
        <w:t>The DSM shall assign the "Generic Adjustment" output of the Classify Adjustment by Threshold function to the signal "Seat Head Rest Up/Down Adjustment" for the Seat Head Rest Up/Down axis.</w:t>
      </w:r>
    </w:p>
    <w:p w14:paraId="022EC2AC" w14:textId="77777777" w:rsidR="001C5864" w:rsidRDefault="001C5864" w:rsidP="001C5864"/>
    <w:p w14:paraId="56EEE75F" w14:textId="77777777" w:rsidR="001C5864" w:rsidRPr="00287D2F" w:rsidRDefault="001C5864" w:rsidP="001C5864">
      <w:pPr>
        <w:rPr>
          <w:rFonts w:cs="Arial"/>
        </w:rPr>
      </w:pPr>
      <w:r>
        <w:rPr>
          <w:rFonts w:cs="Arial"/>
        </w:rPr>
        <w:t>Satisfied by</w:t>
      </w:r>
      <w:r w:rsidRPr="00287D2F">
        <w:rPr>
          <w:rFonts w:cs="Arial"/>
        </w:rPr>
        <w:t>:</w:t>
      </w:r>
    </w:p>
    <w:p w14:paraId="262F0BC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5E3506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C9005A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5B9D9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351B0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63C3A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9517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82BF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5C303D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BF63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1C7F2" w14:textId="77777777" w:rsidR="00E550DC" w:rsidRDefault="00E550DC"/>
        </w:tc>
      </w:tr>
      <w:tr w:rsidR="007A24FC" w:rsidRPr="00B3499B" w14:paraId="6295D2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C50C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477D5" w14:textId="77777777" w:rsidR="00E550DC" w:rsidRDefault="00E550DC"/>
        </w:tc>
      </w:tr>
      <w:tr w:rsidR="007A24FC" w:rsidRPr="00B3499B" w14:paraId="72624A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885A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D443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CDFFC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DAC91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75CAE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02E9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7617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82140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8150F" w14:textId="77777777" w:rsidR="00E550DC" w:rsidRDefault="00E550DC"/>
        </w:tc>
      </w:tr>
      <w:tr w:rsidR="007A24FC" w:rsidRPr="00B3499B" w14:paraId="5C2C8AD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4AF6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18DA9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63E6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4B8B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FEAF9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A2809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22C39F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D7D784" w14:textId="4AA50797" w:rsidR="007A24FC" w:rsidRPr="00B3499B" w:rsidRDefault="00D950AE" w:rsidP="009737DA">
            <w:pPr>
              <w:rPr>
                <w:rFonts w:cs="Arial"/>
                <w:bCs/>
                <w:color w:val="808080" w:themeColor="background1" w:themeShade="80"/>
                <w:sz w:val="16"/>
                <w:szCs w:val="14"/>
              </w:rPr>
            </w:pPr>
            <w:hyperlink r:id="rId1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73A244" w14:textId="4D20674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24F73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B89BC9" w14:textId="77777777" w:rsidR="007A24FC" w:rsidRDefault="007A24FC" w:rsidP="001C5864">
      <w:pPr>
        <w:rPr>
          <w:rFonts w:cs="Arial"/>
        </w:rPr>
      </w:pPr>
    </w:p>
    <w:p w14:paraId="063D4CCF" w14:textId="77777777" w:rsidR="0047267C" w:rsidRDefault="0047267C" w:rsidP="001C5864">
      <w:pPr>
        <w:rPr>
          <w:rFonts w:cs="Arial"/>
        </w:rPr>
      </w:pPr>
    </w:p>
    <w:p w14:paraId="78B84C0E" w14:textId="77777777" w:rsidR="001C5864" w:rsidRPr="0017445F" w:rsidRDefault="001C5864" w:rsidP="001C5864">
      <w:pPr>
        <w:pStyle w:val="RERequirement"/>
        <w:shd w:val="clear" w:color="auto" w:fill="F2F2F2" w:themeFill="background1" w:themeFillShade="F2"/>
      </w:pPr>
      <w:bookmarkStart w:id="288" w:name="_102c2e9ed0aab79a702e514605a34b93"/>
      <w:bookmarkEnd w:id="288"/>
      <w:r>
        <w:t xml:space="preserve"> DSM - Seat - Seat Head Rest Fore/Aft - Functions</w:t>
      </w:r>
    </w:p>
    <w:p w14:paraId="514AB164" w14:textId="77777777" w:rsidR="001C5864" w:rsidRDefault="001C5864" w:rsidP="001C5864">
      <w:pPr>
        <w:rPr>
          <w:rFonts w:cs="Arial"/>
        </w:rPr>
      </w:pPr>
      <w:r>
        <w:rPr>
          <w:rFonts w:cs="Arial"/>
        </w:rPr>
        <w:t>The DSM shall implement the following functions for the Seat Head Rest Fore/Aft axis:</w:t>
      </w:r>
    </w:p>
    <w:p w14:paraId="3984305B" w14:textId="77777777" w:rsidR="001C5864" w:rsidRDefault="001C5864" w:rsidP="001C5864">
      <w:pPr>
        <w:rPr>
          <w:rFonts w:cs="Arial"/>
        </w:rPr>
      </w:pPr>
      <w:r>
        <w:rPr>
          <w:rFonts w:cs="Arial"/>
        </w:rPr>
        <w:t>Monitor Changes by User Input</w:t>
      </w:r>
    </w:p>
    <w:p w14:paraId="1F3FE389" w14:textId="77777777" w:rsidR="001C5864" w:rsidRDefault="001C5864" w:rsidP="001C5864">
      <w:pPr>
        <w:rPr>
          <w:rFonts w:cs="Arial"/>
        </w:rPr>
      </w:pPr>
      <w:r>
        <w:rPr>
          <w:rFonts w:cs="Arial"/>
        </w:rPr>
        <w:t>Classify Adjustment by User Input</w:t>
      </w:r>
    </w:p>
    <w:p w14:paraId="7108B564" w14:textId="77777777" w:rsidR="001C5864" w:rsidRDefault="001C5864" w:rsidP="001C5864">
      <w:pPr>
        <w:rPr>
          <w:rFonts w:cs="Arial"/>
        </w:rPr>
      </w:pPr>
      <w:r>
        <w:rPr>
          <w:rFonts w:cs="Arial"/>
        </w:rPr>
        <w:t>Clear Axis Adjustment Information</w:t>
      </w:r>
    </w:p>
    <w:p w14:paraId="7623A720" w14:textId="77777777" w:rsidR="001C5864" w:rsidRDefault="001C5864" w:rsidP="001C5864"/>
    <w:p w14:paraId="50CF62BF" w14:textId="77777777" w:rsidR="001C5864" w:rsidRPr="00287D2F" w:rsidRDefault="001C5864" w:rsidP="001C5864">
      <w:pPr>
        <w:rPr>
          <w:rFonts w:cs="Arial"/>
        </w:rPr>
      </w:pPr>
      <w:r>
        <w:rPr>
          <w:rFonts w:cs="Arial"/>
        </w:rPr>
        <w:t>Satisfied by</w:t>
      </w:r>
      <w:r w:rsidRPr="00287D2F">
        <w:rPr>
          <w:rFonts w:cs="Arial"/>
        </w:rPr>
        <w:t>:</w:t>
      </w:r>
    </w:p>
    <w:p w14:paraId="3F0C176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EB628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A2EA14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C5B73B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EE771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24A7A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2FC7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C118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2282B3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58109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0E29F" w14:textId="77777777" w:rsidR="00E550DC" w:rsidRDefault="00E550DC"/>
        </w:tc>
      </w:tr>
      <w:tr w:rsidR="007A24FC" w:rsidRPr="00B3499B" w14:paraId="0A7F5C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F128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59770" w14:textId="77777777" w:rsidR="00E550DC" w:rsidRDefault="00E550DC"/>
        </w:tc>
      </w:tr>
      <w:tr w:rsidR="007A24FC" w:rsidRPr="00B3499B" w14:paraId="162B0D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BCEB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75D1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8AFDD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8193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0C898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7F65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13F6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09C17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089F0" w14:textId="77777777" w:rsidR="00E550DC" w:rsidRDefault="00E550DC"/>
        </w:tc>
      </w:tr>
      <w:tr w:rsidR="007A24FC" w:rsidRPr="00B3499B" w14:paraId="1038CF5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F37F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6229C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E8F86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F5E9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2C9D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9F241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20E95B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76100B" w14:textId="5351E505" w:rsidR="007A24FC" w:rsidRPr="00B3499B" w:rsidRDefault="00D950AE" w:rsidP="009737DA">
            <w:pPr>
              <w:rPr>
                <w:rFonts w:cs="Arial"/>
                <w:bCs/>
                <w:color w:val="808080" w:themeColor="background1" w:themeShade="80"/>
                <w:sz w:val="16"/>
                <w:szCs w:val="14"/>
              </w:rPr>
            </w:pPr>
            <w:hyperlink r:id="rId1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5269FC" w14:textId="5211BC8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8C94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9351B2" w14:textId="77777777" w:rsidR="007A24FC" w:rsidRDefault="007A24FC" w:rsidP="001C5864">
      <w:pPr>
        <w:rPr>
          <w:rFonts w:cs="Arial"/>
        </w:rPr>
      </w:pPr>
    </w:p>
    <w:p w14:paraId="62B1F1EE" w14:textId="77777777" w:rsidR="0047267C" w:rsidRDefault="0047267C" w:rsidP="001C5864">
      <w:pPr>
        <w:rPr>
          <w:rFonts w:cs="Arial"/>
        </w:rPr>
      </w:pPr>
    </w:p>
    <w:p w14:paraId="5F9B1040" w14:textId="77777777" w:rsidR="001C5864" w:rsidRPr="0017445F" w:rsidRDefault="001C5864" w:rsidP="001C5864">
      <w:pPr>
        <w:pStyle w:val="RERequirement"/>
        <w:shd w:val="clear" w:color="auto" w:fill="F2F2F2" w:themeFill="background1" w:themeFillShade="F2"/>
      </w:pPr>
      <w:bookmarkStart w:id="289" w:name="_c67c9256ac18370edc46e95a9e6d0080"/>
      <w:bookmarkEnd w:id="289"/>
      <w:r>
        <w:t xml:space="preserve"> DSM - Seat - Seat Left Extension - Functions</w:t>
      </w:r>
    </w:p>
    <w:p w14:paraId="5ACB4A74" w14:textId="77777777" w:rsidR="001C5864" w:rsidRDefault="001C5864" w:rsidP="001C5864">
      <w:pPr>
        <w:rPr>
          <w:rFonts w:cs="Arial"/>
        </w:rPr>
      </w:pPr>
      <w:r>
        <w:rPr>
          <w:rFonts w:cs="Arial"/>
        </w:rPr>
        <w:t>The DSM shall implement the following functions for the Seat Left Extension axis:</w:t>
      </w:r>
    </w:p>
    <w:p w14:paraId="43F430DD" w14:textId="77777777" w:rsidR="001C5864" w:rsidRDefault="001C5864" w:rsidP="001C5864">
      <w:pPr>
        <w:rPr>
          <w:rFonts w:cs="Arial"/>
        </w:rPr>
      </w:pPr>
      <w:r>
        <w:rPr>
          <w:rFonts w:cs="Arial"/>
        </w:rPr>
        <w:t>Monitor Changes by User Input</w:t>
      </w:r>
    </w:p>
    <w:p w14:paraId="0A035745" w14:textId="77777777" w:rsidR="001C5864" w:rsidRDefault="001C5864" w:rsidP="001C5864">
      <w:pPr>
        <w:rPr>
          <w:rFonts w:cs="Arial"/>
        </w:rPr>
      </w:pPr>
      <w:r>
        <w:rPr>
          <w:rFonts w:cs="Arial"/>
        </w:rPr>
        <w:t>Classify Adjustment by User Input</w:t>
      </w:r>
    </w:p>
    <w:p w14:paraId="3D37A265" w14:textId="77777777" w:rsidR="001C5864" w:rsidRDefault="001C5864" w:rsidP="001C5864">
      <w:pPr>
        <w:rPr>
          <w:rFonts w:cs="Arial"/>
        </w:rPr>
      </w:pPr>
      <w:r>
        <w:rPr>
          <w:rFonts w:cs="Arial"/>
        </w:rPr>
        <w:t>Clear Axis Adjustment Information</w:t>
      </w:r>
    </w:p>
    <w:p w14:paraId="1A5DDC9A" w14:textId="77777777" w:rsidR="001C5864" w:rsidRDefault="001C5864" w:rsidP="001C5864"/>
    <w:p w14:paraId="1DE4C69B" w14:textId="77777777" w:rsidR="001C5864" w:rsidRPr="00287D2F" w:rsidRDefault="001C5864" w:rsidP="001C5864">
      <w:pPr>
        <w:rPr>
          <w:rFonts w:cs="Arial"/>
        </w:rPr>
      </w:pPr>
      <w:r>
        <w:rPr>
          <w:rFonts w:cs="Arial"/>
        </w:rPr>
        <w:t>Satisfied by</w:t>
      </w:r>
      <w:r w:rsidRPr="00287D2F">
        <w:rPr>
          <w:rFonts w:cs="Arial"/>
        </w:rPr>
        <w:t>:</w:t>
      </w:r>
    </w:p>
    <w:p w14:paraId="6CA3E6C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6DA0CA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62550B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1CAB1E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957C3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A6134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18C59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1DCD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7555E9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239A8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CCBDE" w14:textId="77777777" w:rsidR="00E550DC" w:rsidRDefault="00E550DC"/>
        </w:tc>
      </w:tr>
      <w:tr w:rsidR="007A24FC" w:rsidRPr="00B3499B" w14:paraId="2B17E2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640F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67309" w14:textId="77777777" w:rsidR="00E550DC" w:rsidRDefault="00E550DC"/>
        </w:tc>
      </w:tr>
      <w:tr w:rsidR="007A24FC" w:rsidRPr="00B3499B" w14:paraId="796F6E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AFF3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2E3BD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BABD4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FB8D7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39E82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FD038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E2E6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6509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0EE61C" w14:textId="77777777" w:rsidR="00E550DC" w:rsidRDefault="00E550DC"/>
        </w:tc>
      </w:tr>
      <w:tr w:rsidR="007A24FC" w:rsidRPr="00B3499B" w14:paraId="4099E7D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37F3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35387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3863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004A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BF687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166E7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D4871F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60C813" w14:textId="0954297F" w:rsidR="007A24FC" w:rsidRPr="00B3499B" w:rsidRDefault="00D950AE" w:rsidP="009737DA">
            <w:pPr>
              <w:rPr>
                <w:rFonts w:cs="Arial"/>
                <w:bCs/>
                <w:color w:val="808080" w:themeColor="background1" w:themeShade="80"/>
                <w:sz w:val="16"/>
                <w:szCs w:val="14"/>
              </w:rPr>
            </w:pPr>
            <w:hyperlink r:id="rId1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E862FB" w14:textId="4A7A955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2A2E8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493160" w14:textId="77777777" w:rsidR="007A24FC" w:rsidRDefault="007A24FC" w:rsidP="001C5864">
      <w:pPr>
        <w:rPr>
          <w:rFonts w:cs="Arial"/>
        </w:rPr>
      </w:pPr>
    </w:p>
    <w:p w14:paraId="45F81A7F" w14:textId="77777777" w:rsidR="0047267C" w:rsidRDefault="0047267C" w:rsidP="001C5864">
      <w:pPr>
        <w:rPr>
          <w:rFonts w:cs="Arial"/>
        </w:rPr>
      </w:pPr>
    </w:p>
    <w:p w14:paraId="5A1D662F" w14:textId="77777777" w:rsidR="001C5864" w:rsidRPr="0017445F" w:rsidRDefault="001C5864" w:rsidP="001C5864">
      <w:pPr>
        <w:pStyle w:val="RERequirement"/>
        <w:shd w:val="clear" w:color="auto" w:fill="F2F2F2" w:themeFill="background1" w:themeFillShade="F2"/>
      </w:pPr>
      <w:bookmarkStart w:id="290" w:name="_188f5fea86bfc611d891534da415820d"/>
      <w:bookmarkEnd w:id="290"/>
      <w:r>
        <w:t xml:space="preserve"> DSM - Seat - Seat Head Rest Fore/Aft - Axis Classification</w:t>
      </w:r>
    </w:p>
    <w:p w14:paraId="34E5F011" w14:textId="77777777" w:rsidR="001C5864" w:rsidRDefault="001C5864" w:rsidP="001C5864">
      <w:pPr>
        <w:rPr>
          <w:rFonts w:cs="Arial"/>
        </w:rPr>
      </w:pPr>
      <w:r>
        <w:rPr>
          <w:rFonts w:cs="Arial"/>
        </w:rPr>
        <w:t>The DSM shall assign the Seat Head Rest Fore/Aft axis an "Axis Classification" of "Rare".</w:t>
      </w:r>
    </w:p>
    <w:p w14:paraId="74379197" w14:textId="77777777" w:rsidR="001C5864" w:rsidRDefault="001C5864" w:rsidP="001C5864"/>
    <w:p w14:paraId="12D950C2" w14:textId="77777777" w:rsidR="001C5864" w:rsidRPr="00287D2F" w:rsidRDefault="001C5864" w:rsidP="001C5864">
      <w:pPr>
        <w:rPr>
          <w:rFonts w:cs="Arial"/>
        </w:rPr>
      </w:pPr>
      <w:r>
        <w:rPr>
          <w:rFonts w:cs="Arial"/>
        </w:rPr>
        <w:t>Satisfied by</w:t>
      </w:r>
      <w:r w:rsidRPr="00287D2F">
        <w:rPr>
          <w:rFonts w:cs="Arial"/>
        </w:rPr>
        <w:t>:</w:t>
      </w:r>
    </w:p>
    <w:p w14:paraId="35FBE28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B2EAD9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8C62B1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8107CE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6FAB6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EEE41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4202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3472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256593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49D4D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73CD6" w14:textId="77777777" w:rsidR="00E550DC" w:rsidRDefault="00E550DC"/>
        </w:tc>
      </w:tr>
      <w:tr w:rsidR="007A24FC" w:rsidRPr="00B3499B" w14:paraId="1EB637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71F2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25291" w14:textId="77777777" w:rsidR="00E550DC" w:rsidRDefault="00E550DC"/>
        </w:tc>
      </w:tr>
      <w:tr w:rsidR="007A24FC" w:rsidRPr="00B3499B" w14:paraId="44D026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86A27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45D0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423B5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EBA2C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E1421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FDD2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4C13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4575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773AB6" w14:textId="77777777" w:rsidR="00E550DC" w:rsidRDefault="00E550DC"/>
        </w:tc>
      </w:tr>
      <w:tr w:rsidR="007A24FC" w:rsidRPr="00B3499B" w14:paraId="13C4511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9113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C68C8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9E23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7793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31559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E822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6116ED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678BEF" w14:textId="686058B7" w:rsidR="007A24FC" w:rsidRPr="00B3499B" w:rsidRDefault="00D950AE" w:rsidP="009737DA">
            <w:pPr>
              <w:rPr>
                <w:rFonts w:cs="Arial"/>
                <w:bCs/>
                <w:color w:val="808080" w:themeColor="background1" w:themeShade="80"/>
                <w:sz w:val="16"/>
                <w:szCs w:val="14"/>
              </w:rPr>
            </w:pPr>
            <w:hyperlink r:id="rId15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7052F3" w14:textId="276A26A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2B095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D64F6D" w14:textId="77777777" w:rsidR="007A24FC" w:rsidRDefault="007A24FC" w:rsidP="001C5864">
      <w:pPr>
        <w:rPr>
          <w:rFonts w:cs="Arial"/>
        </w:rPr>
      </w:pPr>
    </w:p>
    <w:p w14:paraId="19B1E536" w14:textId="77777777" w:rsidR="0047267C" w:rsidRDefault="0047267C" w:rsidP="001C5864">
      <w:pPr>
        <w:rPr>
          <w:rFonts w:cs="Arial"/>
        </w:rPr>
      </w:pPr>
    </w:p>
    <w:p w14:paraId="58B30F93" w14:textId="77777777" w:rsidR="001C5864" w:rsidRPr="0017445F" w:rsidRDefault="001C5864" w:rsidP="001C5864">
      <w:pPr>
        <w:pStyle w:val="RERequirement"/>
        <w:shd w:val="clear" w:color="auto" w:fill="F2F2F2" w:themeFill="background1" w:themeFillShade="F2"/>
      </w:pPr>
      <w:bookmarkStart w:id="291" w:name="_e9c647e1c4973eb7a63f0a03ac3532b2"/>
      <w:bookmarkEnd w:id="291"/>
      <w:r>
        <w:t xml:space="preserve"> DSM - Pedal - Pedal Adjustment Repository - Signals</w:t>
      </w:r>
    </w:p>
    <w:p w14:paraId="686954C4" w14:textId="77777777" w:rsidR="001C5864" w:rsidRDefault="001C5864" w:rsidP="001C5864">
      <w:pPr>
        <w:rPr>
          <w:rFonts w:cs="Arial"/>
        </w:rPr>
      </w:pPr>
      <w:r>
        <w:rPr>
          <w:rFonts w:cs="Arial"/>
        </w:rPr>
        <w:t>The DSM shall provide the following internal signals to the Update Adjustment Repository function for the Pedal Adjustment Repository:</w:t>
      </w:r>
    </w:p>
    <w:p w14:paraId="2BE5BF4B" w14:textId="77777777" w:rsidR="001C5864" w:rsidRDefault="001C5864" w:rsidP="001C5864">
      <w:pPr>
        <w:rPr>
          <w:rFonts w:cs="Arial"/>
        </w:rPr>
      </w:pPr>
      <w:r>
        <w:rPr>
          <w:rFonts w:cs="Arial"/>
        </w:rPr>
        <w:t>"Pedal Near/Far Adjustment"</w:t>
      </w:r>
    </w:p>
    <w:p w14:paraId="27E85CCA" w14:textId="77777777" w:rsidR="001C5864" w:rsidRDefault="001C5864" w:rsidP="001C5864"/>
    <w:p w14:paraId="183C823C" w14:textId="77777777" w:rsidR="001C5864" w:rsidRPr="00287D2F" w:rsidRDefault="001C5864" w:rsidP="001C5864">
      <w:pPr>
        <w:rPr>
          <w:rFonts w:cs="Arial"/>
        </w:rPr>
      </w:pPr>
      <w:r>
        <w:rPr>
          <w:rFonts w:cs="Arial"/>
        </w:rPr>
        <w:t>Satisfied by</w:t>
      </w:r>
      <w:r w:rsidRPr="00287D2F">
        <w:rPr>
          <w:rFonts w:cs="Arial"/>
        </w:rPr>
        <w:t>:</w:t>
      </w:r>
    </w:p>
    <w:p w14:paraId="645CEAE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BAC4EB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C55E36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D75581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00F2F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72DC3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0BE2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B8B5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which signals go to the repository.</w:t>
            </w:r>
          </w:p>
        </w:tc>
      </w:tr>
      <w:tr w:rsidR="007A24FC" w:rsidRPr="00B3499B" w14:paraId="3D6B66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B0F99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4C1CC" w14:textId="77777777" w:rsidR="00E550DC" w:rsidRDefault="00E550DC"/>
        </w:tc>
      </w:tr>
      <w:tr w:rsidR="007A24FC" w:rsidRPr="00B3499B" w14:paraId="6D5293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FFF0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872A3" w14:textId="77777777" w:rsidR="00E550DC" w:rsidRDefault="00E550DC"/>
        </w:tc>
      </w:tr>
      <w:tr w:rsidR="007A24FC" w:rsidRPr="00B3499B" w14:paraId="5C7654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86A7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8C1E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D2912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6884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E07B4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324CE" w14:textId="77777777"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7C18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78DC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4757FF" w14:textId="77777777" w:rsidR="00E550DC" w:rsidRDefault="00E550DC"/>
        </w:tc>
      </w:tr>
      <w:tr w:rsidR="007A24FC" w:rsidRPr="00B3499B" w14:paraId="3026969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EA8F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948C4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57DD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A88D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7055D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9988E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28BC66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6BAB98" w14:textId="403463F8" w:rsidR="007A24FC" w:rsidRPr="00B3499B" w:rsidRDefault="00D950AE" w:rsidP="009737DA">
            <w:pPr>
              <w:rPr>
                <w:rFonts w:cs="Arial"/>
                <w:bCs/>
                <w:color w:val="808080" w:themeColor="background1" w:themeShade="80"/>
                <w:sz w:val="16"/>
                <w:szCs w:val="14"/>
              </w:rPr>
            </w:pPr>
            <w:hyperlink r:id="rId15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A2BB69" w14:textId="57747A1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FC992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484753" w14:textId="77777777" w:rsidR="007A24FC" w:rsidRDefault="007A24FC" w:rsidP="001C5864">
      <w:pPr>
        <w:rPr>
          <w:rFonts w:cs="Arial"/>
        </w:rPr>
      </w:pPr>
    </w:p>
    <w:p w14:paraId="1AE4FB12" w14:textId="77777777" w:rsidR="0047267C" w:rsidRDefault="0047267C" w:rsidP="001C5864">
      <w:pPr>
        <w:rPr>
          <w:rFonts w:cs="Arial"/>
        </w:rPr>
      </w:pPr>
    </w:p>
    <w:p w14:paraId="5D8092B1" w14:textId="77777777" w:rsidR="001C5864" w:rsidRPr="0017445F" w:rsidRDefault="001C5864" w:rsidP="001C5864">
      <w:pPr>
        <w:pStyle w:val="RERequirement"/>
        <w:shd w:val="clear" w:color="auto" w:fill="F2F2F2" w:themeFill="background1" w:themeFillShade="F2"/>
      </w:pPr>
      <w:bookmarkStart w:id="292" w:name="_f836ac16aa8f79103ebc4af0e3409d06"/>
      <w:bookmarkEnd w:id="292"/>
      <w:r>
        <w:t xml:space="preserve"> DSM - Steering Wheel - Allocate Steering Wheel Adjustment Repository</w:t>
      </w:r>
    </w:p>
    <w:p w14:paraId="28887023" w14:textId="77777777" w:rsidR="001C5864" w:rsidRDefault="001C5864" w:rsidP="001C5864">
      <w:pPr>
        <w:rPr>
          <w:rFonts w:cs="Arial"/>
        </w:rPr>
      </w:pPr>
      <w:r>
        <w:rPr>
          <w:rFonts w:cs="Arial"/>
        </w:rPr>
        <w:t>The DSM shall allocate space for the Steering Wheel Adjustment Repository.</w:t>
      </w:r>
    </w:p>
    <w:p w14:paraId="1542AE68" w14:textId="77777777" w:rsidR="001C5864" w:rsidRDefault="001C5864" w:rsidP="001C5864"/>
    <w:p w14:paraId="3A298E65" w14:textId="77777777" w:rsidR="001C5864" w:rsidRPr="00287D2F" w:rsidRDefault="001C5864" w:rsidP="001C5864">
      <w:pPr>
        <w:rPr>
          <w:rFonts w:cs="Arial"/>
        </w:rPr>
      </w:pPr>
      <w:r>
        <w:rPr>
          <w:rFonts w:cs="Arial"/>
        </w:rPr>
        <w:t>Satisfied by</w:t>
      </w:r>
      <w:r w:rsidRPr="00287D2F">
        <w:rPr>
          <w:rFonts w:cs="Arial"/>
        </w:rPr>
        <w:t>:</w:t>
      </w:r>
    </w:p>
    <w:p w14:paraId="67487E8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2ABF9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A0590D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C8084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2B21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E0F20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294C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1D82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allocate repository in DSM for steering wheel.</w:t>
            </w:r>
          </w:p>
        </w:tc>
      </w:tr>
      <w:tr w:rsidR="007A24FC" w:rsidRPr="00B3499B" w14:paraId="6DC848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6D74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8EA122" w14:textId="77777777" w:rsidR="00E550DC" w:rsidRDefault="00E550DC"/>
        </w:tc>
      </w:tr>
      <w:tr w:rsidR="007A24FC" w:rsidRPr="00B3499B" w14:paraId="4673B5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F201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FB29B" w14:textId="77777777" w:rsidR="00E550DC" w:rsidRDefault="00E550DC"/>
        </w:tc>
      </w:tr>
      <w:tr w:rsidR="007A24FC" w:rsidRPr="00B3499B" w14:paraId="633E52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2389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42818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6EFA9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167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5B2AC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1A7E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2788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0663F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6499C" w14:textId="77777777" w:rsidR="00E550DC" w:rsidRDefault="00E550DC"/>
        </w:tc>
      </w:tr>
      <w:tr w:rsidR="007A24FC" w:rsidRPr="00B3499B" w14:paraId="3088289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B369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8A391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BFE8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0EB4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E889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9D5B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60E096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8B0126" w14:textId="08725CCD" w:rsidR="007A24FC" w:rsidRPr="00B3499B" w:rsidRDefault="00D950AE" w:rsidP="009737DA">
            <w:pPr>
              <w:rPr>
                <w:rFonts w:cs="Arial"/>
                <w:bCs/>
                <w:color w:val="808080" w:themeColor="background1" w:themeShade="80"/>
                <w:sz w:val="16"/>
                <w:szCs w:val="14"/>
              </w:rPr>
            </w:pPr>
            <w:hyperlink r:id="rId1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B80125" w14:textId="66959AF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10C97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8BF4E9" w14:textId="77777777" w:rsidR="007A24FC" w:rsidRDefault="007A24FC" w:rsidP="001C5864">
      <w:pPr>
        <w:rPr>
          <w:rFonts w:cs="Arial"/>
        </w:rPr>
      </w:pPr>
    </w:p>
    <w:p w14:paraId="3B3F717A" w14:textId="77777777" w:rsidR="0047267C" w:rsidRDefault="0047267C" w:rsidP="001C5864">
      <w:pPr>
        <w:rPr>
          <w:rFonts w:cs="Arial"/>
        </w:rPr>
      </w:pPr>
    </w:p>
    <w:p w14:paraId="0BF11F34" w14:textId="77777777" w:rsidR="001C5864" w:rsidRPr="0017445F" w:rsidRDefault="001C5864" w:rsidP="001C5864">
      <w:pPr>
        <w:pStyle w:val="RERequirement"/>
        <w:shd w:val="clear" w:color="auto" w:fill="F2F2F2" w:themeFill="background1" w:themeFillShade="F2"/>
      </w:pPr>
      <w:bookmarkStart w:id="293" w:name="_51d93684ffc2e820f25e2c72a1a54914"/>
      <w:bookmarkEnd w:id="293"/>
      <w:r>
        <w:t xml:space="preserve"> DSM - Seat - Seat Right Extension - User Input Classify Parameter</w:t>
      </w:r>
    </w:p>
    <w:p w14:paraId="3C46C51D" w14:textId="77777777" w:rsidR="001C5864" w:rsidRDefault="001C5864" w:rsidP="001C5864">
      <w:pPr>
        <w:rPr>
          <w:rFonts w:cs="Arial"/>
        </w:rPr>
      </w:pPr>
      <w:r>
        <w:rPr>
          <w:rFonts w:cs="Arial"/>
        </w:rPr>
        <w:t>The DSM shall assign the Seat Right Extension axis a "User Input Classify Parameter" of "Minor".</w:t>
      </w:r>
    </w:p>
    <w:p w14:paraId="0204BE5C" w14:textId="77777777" w:rsidR="001C5864" w:rsidRDefault="001C5864" w:rsidP="001C5864"/>
    <w:p w14:paraId="0B077437" w14:textId="77777777" w:rsidR="001C5864" w:rsidRPr="00287D2F" w:rsidRDefault="001C5864" w:rsidP="001C5864">
      <w:pPr>
        <w:rPr>
          <w:rFonts w:cs="Arial"/>
        </w:rPr>
      </w:pPr>
      <w:r>
        <w:rPr>
          <w:rFonts w:cs="Arial"/>
        </w:rPr>
        <w:t>Satisfied by</w:t>
      </w:r>
      <w:r w:rsidRPr="00287D2F">
        <w:rPr>
          <w:rFonts w:cs="Arial"/>
        </w:rPr>
        <w:t>:</w:t>
      </w:r>
    </w:p>
    <w:p w14:paraId="38021C9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40F25E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42D2EA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3A0EC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2ED6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65CC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61FB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BA27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4860BB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4FFFE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83972" w14:textId="77777777" w:rsidR="00E550DC" w:rsidRDefault="00E550DC"/>
        </w:tc>
      </w:tr>
      <w:tr w:rsidR="007A24FC" w:rsidRPr="00B3499B" w14:paraId="06DBE0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F3FC0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91F8B" w14:textId="77777777" w:rsidR="00E550DC" w:rsidRDefault="00E550DC"/>
        </w:tc>
      </w:tr>
      <w:tr w:rsidR="007A24FC" w:rsidRPr="00B3499B" w14:paraId="306838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C9F2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20C1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87547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BFCEA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2D5B5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CAA8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67B3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22EBF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C23E1E" w14:textId="77777777" w:rsidR="00E550DC" w:rsidRDefault="00E550DC"/>
        </w:tc>
      </w:tr>
      <w:tr w:rsidR="007A24FC" w:rsidRPr="00B3499B" w14:paraId="3C58A2D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B030D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D89D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E7EC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2B1E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AF85F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B3448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3B7DDC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6B1979" w14:textId="023A6950" w:rsidR="007A24FC" w:rsidRPr="00B3499B" w:rsidRDefault="00D950AE" w:rsidP="009737DA">
            <w:pPr>
              <w:rPr>
                <w:rFonts w:cs="Arial"/>
                <w:bCs/>
                <w:color w:val="808080" w:themeColor="background1" w:themeShade="80"/>
                <w:sz w:val="16"/>
                <w:szCs w:val="14"/>
              </w:rPr>
            </w:pPr>
            <w:hyperlink r:id="rId1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CFFDD" w14:textId="45FB1F4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B0910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C321D6" w14:textId="77777777" w:rsidR="007A24FC" w:rsidRDefault="007A24FC" w:rsidP="001C5864">
      <w:pPr>
        <w:rPr>
          <w:rFonts w:cs="Arial"/>
        </w:rPr>
      </w:pPr>
    </w:p>
    <w:p w14:paraId="6BF5D7B8" w14:textId="77777777" w:rsidR="0047267C" w:rsidRDefault="0047267C" w:rsidP="001C5864">
      <w:pPr>
        <w:rPr>
          <w:rFonts w:cs="Arial"/>
        </w:rPr>
      </w:pPr>
    </w:p>
    <w:p w14:paraId="5161AAE6" w14:textId="77777777" w:rsidR="001C5864" w:rsidRPr="0017445F" w:rsidRDefault="001C5864" w:rsidP="001C5864">
      <w:pPr>
        <w:pStyle w:val="RERequirement"/>
        <w:shd w:val="clear" w:color="auto" w:fill="F2F2F2" w:themeFill="background1" w:themeFillShade="F2"/>
      </w:pPr>
      <w:bookmarkStart w:id="294" w:name="_d456c30f67dc234196127b1e68242993"/>
      <w:bookmarkEnd w:id="294"/>
      <w:r>
        <w:t xml:space="preserve"> DSM - Seat - Seat Tilt Track - Adjustment ID</w:t>
      </w:r>
    </w:p>
    <w:p w14:paraId="2AE6198A" w14:textId="77777777" w:rsidR="001C5864" w:rsidRDefault="001C5864" w:rsidP="001C5864">
      <w:pPr>
        <w:rPr>
          <w:rFonts w:cs="Arial"/>
        </w:rPr>
      </w:pPr>
      <w:r>
        <w:rPr>
          <w:rFonts w:cs="Arial"/>
        </w:rPr>
        <w:t>The DSM shall assign the Seat Tilt Track axis an "Adjustment ID" of 3.</w:t>
      </w:r>
    </w:p>
    <w:p w14:paraId="586E90C2" w14:textId="77777777" w:rsidR="001C5864" w:rsidRDefault="001C5864" w:rsidP="001C5864"/>
    <w:p w14:paraId="24B44336" w14:textId="77777777" w:rsidR="001C5864" w:rsidRPr="00287D2F" w:rsidRDefault="001C5864" w:rsidP="001C5864">
      <w:pPr>
        <w:rPr>
          <w:rFonts w:cs="Arial"/>
        </w:rPr>
      </w:pPr>
      <w:r>
        <w:rPr>
          <w:rFonts w:cs="Arial"/>
        </w:rPr>
        <w:t>Satisfied by</w:t>
      </w:r>
      <w:r w:rsidRPr="00287D2F">
        <w:rPr>
          <w:rFonts w:cs="Arial"/>
        </w:rPr>
        <w:t>:</w:t>
      </w:r>
    </w:p>
    <w:p w14:paraId="3283353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E9CC36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F0183D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951536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2B89C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ED4A0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8CA5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843F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002EB7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85BF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CE7A0" w14:textId="77777777" w:rsidR="00E550DC" w:rsidRDefault="00E550DC"/>
        </w:tc>
      </w:tr>
      <w:tr w:rsidR="007A24FC" w:rsidRPr="00B3499B" w14:paraId="0228B7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8C8B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93D11" w14:textId="77777777" w:rsidR="00E550DC" w:rsidRDefault="00E550DC"/>
        </w:tc>
      </w:tr>
      <w:tr w:rsidR="007A24FC" w:rsidRPr="00B3499B" w14:paraId="7C1D1C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4D79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F833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8B65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48ACE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2037D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F3F3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922D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7A16E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CD675E" w14:textId="77777777" w:rsidR="00E550DC" w:rsidRDefault="00E550DC"/>
        </w:tc>
      </w:tr>
      <w:tr w:rsidR="007A24FC" w:rsidRPr="00B3499B" w14:paraId="47D8FAC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4D15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DFB13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DCD0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EE40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0F992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2F2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798670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18DA56" w14:textId="523F02B9" w:rsidR="007A24FC" w:rsidRPr="00B3499B" w:rsidRDefault="00D950AE" w:rsidP="009737DA">
            <w:pPr>
              <w:rPr>
                <w:rFonts w:cs="Arial"/>
                <w:bCs/>
                <w:color w:val="808080" w:themeColor="background1" w:themeShade="80"/>
                <w:sz w:val="16"/>
                <w:szCs w:val="14"/>
              </w:rPr>
            </w:pPr>
            <w:hyperlink r:id="rId1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7D0ABB" w14:textId="15142B8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117A9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B4E9D4" w14:textId="77777777" w:rsidR="007A24FC" w:rsidRDefault="007A24FC" w:rsidP="001C5864">
      <w:pPr>
        <w:rPr>
          <w:rFonts w:cs="Arial"/>
        </w:rPr>
      </w:pPr>
    </w:p>
    <w:p w14:paraId="737B6100" w14:textId="77777777" w:rsidR="0047267C" w:rsidRDefault="0047267C" w:rsidP="001C5864">
      <w:pPr>
        <w:rPr>
          <w:rFonts w:cs="Arial"/>
        </w:rPr>
      </w:pPr>
    </w:p>
    <w:p w14:paraId="5F4527EC" w14:textId="77777777" w:rsidR="001C5864" w:rsidRPr="0017445F" w:rsidRDefault="001C5864" w:rsidP="001C5864">
      <w:pPr>
        <w:pStyle w:val="RERequirement"/>
        <w:shd w:val="clear" w:color="auto" w:fill="F2F2F2" w:themeFill="background1" w:themeFillShade="F2"/>
      </w:pPr>
      <w:bookmarkStart w:id="295" w:name="_44f11add81023a639020606efa3cd59c"/>
      <w:bookmarkEnd w:id="295"/>
      <w:r>
        <w:t xml:space="preserve"> DSM - Steering Wheel - Wheel Tilt Up/Down - Minimum Classify Parameter</w:t>
      </w:r>
    </w:p>
    <w:p w14:paraId="7B196A5D" w14:textId="77777777" w:rsidR="001C5864" w:rsidRDefault="001C5864" w:rsidP="001C5864">
      <w:pPr>
        <w:rPr>
          <w:rFonts w:cs="Arial"/>
        </w:rPr>
      </w:pPr>
      <w:r>
        <w:rPr>
          <w:rFonts w:cs="Arial"/>
        </w:rPr>
        <w:t>The DSM shall assign the Wheel Tilt Up/Down axis an "Minimum Classify Parameter" of 5 percent.</w:t>
      </w:r>
    </w:p>
    <w:p w14:paraId="191265A1" w14:textId="77777777" w:rsidR="001C5864" w:rsidRDefault="001C5864" w:rsidP="001C5864"/>
    <w:p w14:paraId="71D17E11" w14:textId="77777777" w:rsidR="001C5864" w:rsidRPr="00287D2F" w:rsidRDefault="001C5864" w:rsidP="001C5864">
      <w:pPr>
        <w:rPr>
          <w:rFonts w:cs="Arial"/>
        </w:rPr>
      </w:pPr>
      <w:r>
        <w:rPr>
          <w:rFonts w:cs="Arial"/>
        </w:rPr>
        <w:t>Satisfied by</w:t>
      </w:r>
      <w:r w:rsidRPr="00287D2F">
        <w:rPr>
          <w:rFonts w:cs="Arial"/>
        </w:rPr>
        <w:t>:</w:t>
      </w:r>
    </w:p>
    <w:p w14:paraId="0CDE554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87B400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B53B98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B406B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00AB3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2A5B6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154E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2AF8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minimum for axis.</w:t>
            </w:r>
          </w:p>
        </w:tc>
      </w:tr>
      <w:tr w:rsidR="007A24FC" w:rsidRPr="00B3499B" w14:paraId="1B6DB9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DC77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9F80D" w14:textId="77777777" w:rsidR="00E550DC" w:rsidRDefault="00E550DC"/>
        </w:tc>
      </w:tr>
      <w:tr w:rsidR="007A24FC" w:rsidRPr="00B3499B" w14:paraId="7E0FFE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A03F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6B879" w14:textId="77777777" w:rsidR="00E550DC" w:rsidRDefault="00E550DC"/>
        </w:tc>
      </w:tr>
      <w:tr w:rsidR="007A24FC" w:rsidRPr="00B3499B" w14:paraId="60CBDE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A0A13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4CFE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B8E1D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BC671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5C987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0666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61D4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2E9AD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706B7" w14:textId="77777777" w:rsidR="00E550DC" w:rsidRDefault="00E550DC"/>
        </w:tc>
      </w:tr>
      <w:tr w:rsidR="007A24FC" w:rsidRPr="00B3499B" w14:paraId="6D9E150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B9DE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95D6B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A6FF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60F8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0E7BB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E0FB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47B283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99B22A" w14:textId="709A4612" w:rsidR="007A24FC" w:rsidRPr="00B3499B" w:rsidRDefault="00D950AE" w:rsidP="009737DA">
            <w:pPr>
              <w:rPr>
                <w:rFonts w:cs="Arial"/>
                <w:bCs/>
                <w:color w:val="808080" w:themeColor="background1" w:themeShade="80"/>
                <w:sz w:val="16"/>
                <w:szCs w:val="14"/>
              </w:rPr>
            </w:pPr>
            <w:hyperlink r:id="rId1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54E293" w14:textId="3CE1295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85222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C3038D" w14:textId="77777777" w:rsidR="007A24FC" w:rsidRDefault="007A24FC" w:rsidP="001C5864">
      <w:pPr>
        <w:rPr>
          <w:rFonts w:cs="Arial"/>
        </w:rPr>
      </w:pPr>
    </w:p>
    <w:p w14:paraId="0B6C00D5" w14:textId="77777777" w:rsidR="0047267C" w:rsidRDefault="0047267C" w:rsidP="001C5864">
      <w:pPr>
        <w:rPr>
          <w:rFonts w:cs="Arial"/>
        </w:rPr>
      </w:pPr>
    </w:p>
    <w:p w14:paraId="49689F3B" w14:textId="77777777" w:rsidR="001C5864" w:rsidRPr="0017445F" w:rsidRDefault="001C5864" w:rsidP="001C5864">
      <w:pPr>
        <w:pStyle w:val="RERequirement"/>
        <w:shd w:val="clear" w:color="auto" w:fill="F2F2F2" w:themeFill="background1" w:themeFillShade="F2"/>
      </w:pPr>
      <w:bookmarkStart w:id="296" w:name="_cd5b7fcbf58363fb8af4ff9e0d114caf"/>
      <w:bookmarkEnd w:id="296"/>
      <w:r>
        <w:t xml:space="preserve"> DSM - Seat - Seat Left Extension - Adjustment ID</w:t>
      </w:r>
    </w:p>
    <w:p w14:paraId="4DB16895" w14:textId="77777777" w:rsidR="001C5864" w:rsidRDefault="001C5864" w:rsidP="001C5864">
      <w:pPr>
        <w:rPr>
          <w:rFonts w:cs="Arial"/>
        </w:rPr>
      </w:pPr>
      <w:r>
        <w:rPr>
          <w:rFonts w:cs="Arial"/>
        </w:rPr>
        <w:t>The DSM shall assign the Seat Left Extension axis an "Adjustment ID" of 4.</w:t>
      </w:r>
    </w:p>
    <w:p w14:paraId="2A060747" w14:textId="77777777" w:rsidR="001C5864" w:rsidRDefault="001C5864" w:rsidP="001C5864"/>
    <w:p w14:paraId="4451FEE4" w14:textId="77777777" w:rsidR="001C5864" w:rsidRPr="00287D2F" w:rsidRDefault="001C5864" w:rsidP="001C5864">
      <w:pPr>
        <w:rPr>
          <w:rFonts w:cs="Arial"/>
        </w:rPr>
      </w:pPr>
      <w:r>
        <w:rPr>
          <w:rFonts w:cs="Arial"/>
        </w:rPr>
        <w:t>Satisfied by</w:t>
      </w:r>
      <w:r w:rsidRPr="00287D2F">
        <w:rPr>
          <w:rFonts w:cs="Arial"/>
        </w:rPr>
        <w:t>:</w:t>
      </w:r>
    </w:p>
    <w:p w14:paraId="18AC515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5B9284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B4B3C6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D2F12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92AF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C1030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9EBF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F10B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39902D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4E5F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7687C" w14:textId="77777777" w:rsidR="00E550DC" w:rsidRDefault="00E550DC"/>
        </w:tc>
      </w:tr>
      <w:tr w:rsidR="007A24FC" w:rsidRPr="00B3499B" w14:paraId="6901CC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2042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6F1A9" w14:textId="77777777" w:rsidR="00E550DC" w:rsidRDefault="00E550DC"/>
        </w:tc>
      </w:tr>
      <w:tr w:rsidR="007A24FC" w:rsidRPr="00B3499B" w14:paraId="63FF9C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1013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85A8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57B5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8A202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5C070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4E1A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0974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E79A8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2078A1" w14:textId="77777777" w:rsidR="00E550DC" w:rsidRDefault="00E550DC"/>
        </w:tc>
      </w:tr>
      <w:tr w:rsidR="007A24FC" w:rsidRPr="00B3499B" w14:paraId="4F74870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6D0A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A00D1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3AEB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13C4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A32FD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E105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511F67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6E148E" w14:textId="1DAB0661" w:rsidR="007A24FC" w:rsidRPr="00B3499B" w:rsidRDefault="00D950AE" w:rsidP="009737DA">
            <w:pPr>
              <w:rPr>
                <w:rFonts w:cs="Arial"/>
                <w:bCs/>
                <w:color w:val="808080" w:themeColor="background1" w:themeShade="80"/>
                <w:sz w:val="16"/>
                <w:szCs w:val="14"/>
              </w:rPr>
            </w:pPr>
            <w:hyperlink r:id="rId16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1757B6" w14:textId="1EC812B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8CCFE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2909C5" w14:textId="77777777" w:rsidR="007A24FC" w:rsidRDefault="007A24FC" w:rsidP="001C5864">
      <w:pPr>
        <w:rPr>
          <w:rFonts w:cs="Arial"/>
        </w:rPr>
      </w:pPr>
    </w:p>
    <w:p w14:paraId="2A68C2E7" w14:textId="77777777" w:rsidR="0047267C" w:rsidRDefault="0047267C" w:rsidP="001C5864">
      <w:pPr>
        <w:rPr>
          <w:rFonts w:cs="Arial"/>
        </w:rPr>
      </w:pPr>
    </w:p>
    <w:p w14:paraId="1009E6F8" w14:textId="77777777" w:rsidR="001C5864" w:rsidRPr="0017445F" w:rsidRDefault="001C5864" w:rsidP="001C5864">
      <w:pPr>
        <w:pStyle w:val="RERequirement"/>
        <w:shd w:val="clear" w:color="auto" w:fill="F2F2F2" w:themeFill="background1" w:themeFillShade="F2"/>
      </w:pPr>
      <w:bookmarkStart w:id="297" w:name="_825d431e0b0c0ed96e89ffb3ddd2fb50"/>
      <w:bookmarkEnd w:id="297"/>
      <w:r>
        <w:t xml:space="preserve"> DSM - Pedal - Pedal Near/Far - Generic Adjustment</w:t>
      </w:r>
    </w:p>
    <w:p w14:paraId="66EE83C5" w14:textId="77777777" w:rsidR="001C5864" w:rsidRDefault="001C5864" w:rsidP="001C5864">
      <w:pPr>
        <w:rPr>
          <w:rFonts w:cs="Arial"/>
        </w:rPr>
      </w:pPr>
      <w:r>
        <w:rPr>
          <w:rFonts w:cs="Arial"/>
        </w:rPr>
        <w:t>The DSM shall assign the "Generic Adjustment" output of the Classify Adjustment by Threshold function to the signal "Pedal Near/Far Adjustment" for the Pedal Near/Far axis.</w:t>
      </w:r>
    </w:p>
    <w:p w14:paraId="674207F0" w14:textId="77777777" w:rsidR="001C5864" w:rsidRDefault="001C5864" w:rsidP="001C5864"/>
    <w:p w14:paraId="6B376730" w14:textId="77777777" w:rsidR="001C5864" w:rsidRPr="00287D2F" w:rsidRDefault="001C5864" w:rsidP="001C5864">
      <w:pPr>
        <w:rPr>
          <w:rFonts w:cs="Arial"/>
        </w:rPr>
      </w:pPr>
      <w:r>
        <w:rPr>
          <w:rFonts w:cs="Arial"/>
        </w:rPr>
        <w:t>Satisfied by</w:t>
      </w:r>
      <w:r w:rsidRPr="00287D2F">
        <w:rPr>
          <w:rFonts w:cs="Arial"/>
        </w:rPr>
        <w:t>:</w:t>
      </w:r>
    </w:p>
    <w:p w14:paraId="477E96F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E719B2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75A0DD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C48CB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1054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2170C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8635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6CB6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1C3E961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51BD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A626B" w14:textId="77777777" w:rsidR="00E550DC" w:rsidRDefault="00E550DC"/>
        </w:tc>
      </w:tr>
      <w:tr w:rsidR="007A24FC" w:rsidRPr="00B3499B" w14:paraId="4170E3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1981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4CE73" w14:textId="77777777" w:rsidR="00E550DC" w:rsidRDefault="00E550DC"/>
        </w:tc>
      </w:tr>
      <w:tr w:rsidR="007A24FC" w:rsidRPr="00B3499B" w14:paraId="28FA6A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B2BC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B598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16103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80F9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0280D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8DA4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6BA98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531C3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6E866E" w14:textId="77777777" w:rsidR="00E550DC" w:rsidRDefault="00E550DC"/>
        </w:tc>
      </w:tr>
      <w:tr w:rsidR="007A24FC" w:rsidRPr="00B3499B" w14:paraId="4ADFE45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D8F8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6922F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F209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1356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AAFC1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95335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C06D91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4836AD" w14:textId="20428183" w:rsidR="007A24FC" w:rsidRPr="00B3499B" w:rsidRDefault="00D950AE" w:rsidP="009737DA">
            <w:pPr>
              <w:rPr>
                <w:rFonts w:cs="Arial"/>
                <w:bCs/>
                <w:color w:val="808080" w:themeColor="background1" w:themeShade="80"/>
                <w:sz w:val="16"/>
                <w:szCs w:val="14"/>
              </w:rPr>
            </w:pPr>
            <w:hyperlink r:id="rId16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66467E" w14:textId="307D47A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AB19B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C47153" w14:textId="77777777" w:rsidR="007A24FC" w:rsidRDefault="007A24FC" w:rsidP="001C5864">
      <w:pPr>
        <w:rPr>
          <w:rFonts w:cs="Arial"/>
        </w:rPr>
      </w:pPr>
    </w:p>
    <w:p w14:paraId="643C48C1" w14:textId="77777777" w:rsidR="0047267C" w:rsidRDefault="0047267C" w:rsidP="001C5864">
      <w:pPr>
        <w:rPr>
          <w:rFonts w:cs="Arial"/>
        </w:rPr>
      </w:pPr>
    </w:p>
    <w:p w14:paraId="77BFF884" w14:textId="77777777" w:rsidR="001C5864" w:rsidRPr="0017445F" w:rsidRDefault="001C5864" w:rsidP="001C5864">
      <w:pPr>
        <w:pStyle w:val="RERequirement"/>
        <w:shd w:val="clear" w:color="auto" w:fill="F2F2F2" w:themeFill="background1" w:themeFillShade="F2"/>
      </w:pPr>
      <w:bookmarkStart w:id="298" w:name="_af44f1e2f3674fae7e95e6cdf95eb94a"/>
      <w:bookmarkEnd w:id="298"/>
      <w:r>
        <w:t xml:space="preserve"> DSM - Seat - Seat Back Lumbar - Generic Adjustment</w:t>
      </w:r>
    </w:p>
    <w:p w14:paraId="1AADC915" w14:textId="77777777" w:rsidR="001C5864" w:rsidRDefault="001C5864" w:rsidP="001C5864">
      <w:pPr>
        <w:rPr>
          <w:rFonts w:cs="Arial"/>
        </w:rPr>
      </w:pPr>
      <w:r>
        <w:rPr>
          <w:rFonts w:cs="Arial"/>
        </w:rPr>
        <w:t>The DSM shall assign the "Generic Adjustment" output of the Classify Adjustment by Threshold function to the signal "Seat Back Lumbar Adjustment" for the Seat Back Lumbar axis.</w:t>
      </w:r>
    </w:p>
    <w:p w14:paraId="1807D81D" w14:textId="77777777" w:rsidR="001C5864" w:rsidRDefault="001C5864" w:rsidP="001C5864"/>
    <w:p w14:paraId="7FFA8DD3" w14:textId="77777777" w:rsidR="001C5864" w:rsidRPr="00287D2F" w:rsidRDefault="001C5864" w:rsidP="001C5864">
      <w:pPr>
        <w:rPr>
          <w:rFonts w:cs="Arial"/>
        </w:rPr>
      </w:pPr>
      <w:r>
        <w:rPr>
          <w:rFonts w:cs="Arial"/>
        </w:rPr>
        <w:t>Satisfied by</w:t>
      </w:r>
      <w:r w:rsidRPr="00287D2F">
        <w:rPr>
          <w:rFonts w:cs="Arial"/>
        </w:rPr>
        <w:t>:</w:t>
      </w:r>
    </w:p>
    <w:p w14:paraId="4A1FC7D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04199F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FBD121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DE4ECB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6BE96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EA3A9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A882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5AE7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1394D9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BCE15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DBAD1" w14:textId="77777777" w:rsidR="00E550DC" w:rsidRDefault="00E550DC"/>
        </w:tc>
      </w:tr>
      <w:tr w:rsidR="007A24FC" w:rsidRPr="00B3499B" w14:paraId="4C7A4B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B49E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EB533" w14:textId="77777777" w:rsidR="00E550DC" w:rsidRDefault="00E550DC"/>
        </w:tc>
      </w:tr>
      <w:tr w:rsidR="007A24FC" w:rsidRPr="00B3499B" w14:paraId="427883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5359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689B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F49B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6AD4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3A287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0B1C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0298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95256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C8138B" w14:textId="77777777" w:rsidR="00E550DC" w:rsidRDefault="00E550DC"/>
        </w:tc>
      </w:tr>
      <w:tr w:rsidR="007A24FC" w:rsidRPr="00B3499B" w14:paraId="30992B2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12DF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BD5BB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7510A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C392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92AE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0311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6EA9B8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188C04" w14:textId="19AA9072" w:rsidR="007A24FC" w:rsidRPr="00B3499B" w:rsidRDefault="00D950AE" w:rsidP="009737DA">
            <w:pPr>
              <w:rPr>
                <w:rFonts w:cs="Arial"/>
                <w:bCs/>
                <w:color w:val="808080" w:themeColor="background1" w:themeShade="80"/>
                <w:sz w:val="16"/>
                <w:szCs w:val="14"/>
              </w:rPr>
            </w:pPr>
            <w:hyperlink r:id="rId1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C07F65" w14:textId="5AEFC1D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E42EF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5CCC01" w14:textId="77777777" w:rsidR="007A24FC" w:rsidRDefault="007A24FC" w:rsidP="001C5864">
      <w:pPr>
        <w:rPr>
          <w:rFonts w:cs="Arial"/>
        </w:rPr>
      </w:pPr>
    </w:p>
    <w:p w14:paraId="200B0CEB" w14:textId="77777777" w:rsidR="0047267C" w:rsidRDefault="0047267C" w:rsidP="001C5864">
      <w:pPr>
        <w:rPr>
          <w:rFonts w:cs="Arial"/>
        </w:rPr>
      </w:pPr>
    </w:p>
    <w:p w14:paraId="62FB62F1" w14:textId="77777777" w:rsidR="001C5864" w:rsidRPr="0017445F" w:rsidRDefault="001C5864" w:rsidP="001C5864">
      <w:pPr>
        <w:pStyle w:val="RERequirement"/>
        <w:shd w:val="clear" w:color="auto" w:fill="F2F2F2" w:themeFill="background1" w:themeFillShade="F2"/>
      </w:pPr>
      <w:bookmarkStart w:id="299" w:name="_b84208ab59b25a9ebcb769be70c99f3e"/>
      <w:bookmarkEnd w:id="299"/>
      <w:r>
        <w:t xml:space="preserve"> DSM - Seat - Seat Adjustment Classification signal</w:t>
      </w:r>
    </w:p>
    <w:p w14:paraId="610FB401" w14:textId="77777777" w:rsidR="001C5864" w:rsidRDefault="001C5864" w:rsidP="001C5864">
      <w:pPr>
        <w:rPr>
          <w:rFonts w:cs="Arial"/>
        </w:rPr>
      </w:pPr>
      <w:r>
        <w:rPr>
          <w:rFonts w:cs="Arial"/>
        </w:rPr>
        <w:t>The DSM shall broadcast the logical signal "Adjustment Classification" from the Provide Adjustment Classification function for the Seat Adjustment Repository as the CAN signal "AutoSaveDrvSeat_D_Stat".</w:t>
      </w:r>
    </w:p>
    <w:p w14:paraId="32797F41" w14:textId="77777777" w:rsidR="001C5864" w:rsidRDefault="001C5864" w:rsidP="001C5864"/>
    <w:p w14:paraId="7A13A1DF" w14:textId="77777777" w:rsidR="001C5864" w:rsidRPr="00287D2F" w:rsidRDefault="001C5864" w:rsidP="001C5864">
      <w:pPr>
        <w:rPr>
          <w:rFonts w:cs="Arial"/>
        </w:rPr>
      </w:pPr>
      <w:r>
        <w:rPr>
          <w:rFonts w:cs="Arial"/>
        </w:rPr>
        <w:t>Satisfied by</w:t>
      </w:r>
      <w:r w:rsidRPr="00287D2F">
        <w:rPr>
          <w:rFonts w:cs="Arial"/>
        </w:rPr>
        <w:t>:</w:t>
      </w:r>
    </w:p>
    <w:p w14:paraId="5E35F03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64DE9F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6157D1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0F7A97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6D162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8F3C6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2DF9A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F476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allocation signal for seat.</w:t>
            </w:r>
          </w:p>
        </w:tc>
      </w:tr>
      <w:tr w:rsidR="007A24FC" w:rsidRPr="00B3499B" w14:paraId="7E2522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07E68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29118" w14:textId="77777777" w:rsidR="00E550DC" w:rsidRDefault="00E550DC"/>
        </w:tc>
      </w:tr>
      <w:tr w:rsidR="007A24FC" w:rsidRPr="00B3499B" w14:paraId="7E7608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2DDD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5352F" w14:textId="77777777" w:rsidR="00E550DC" w:rsidRDefault="00E550DC"/>
        </w:tc>
      </w:tr>
      <w:tr w:rsidR="007A24FC" w:rsidRPr="00B3499B" w14:paraId="2F3C1F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E05D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3962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54FA3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10D15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0EFBAE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B4EE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EEF3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0D435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DD3964" w14:textId="77777777" w:rsidR="00E550DC" w:rsidRDefault="00E550DC"/>
        </w:tc>
      </w:tr>
      <w:tr w:rsidR="007A24FC" w:rsidRPr="00B3499B" w14:paraId="1709084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1CFE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F20D0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BFC7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4189E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53EB2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15CF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E2FD62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8EDA14" w14:textId="0FD2B712" w:rsidR="007A24FC" w:rsidRPr="00B3499B" w:rsidRDefault="00D950AE" w:rsidP="009737DA">
            <w:pPr>
              <w:rPr>
                <w:rFonts w:cs="Arial"/>
                <w:bCs/>
                <w:color w:val="808080" w:themeColor="background1" w:themeShade="80"/>
                <w:sz w:val="16"/>
                <w:szCs w:val="14"/>
              </w:rPr>
            </w:pPr>
            <w:hyperlink r:id="rId1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510A65" w14:textId="321131F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088DA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385C41" w14:textId="77777777" w:rsidR="007A24FC" w:rsidRDefault="007A24FC" w:rsidP="001C5864">
      <w:pPr>
        <w:rPr>
          <w:rFonts w:cs="Arial"/>
        </w:rPr>
      </w:pPr>
    </w:p>
    <w:p w14:paraId="793816A1" w14:textId="77777777" w:rsidR="0047267C" w:rsidRDefault="0047267C" w:rsidP="001C5864">
      <w:pPr>
        <w:rPr>
          <w:rFonts w:cs="Arial"/>
        </w:rPr>
      </w:pPr>
    </w:p>
    <w:p w14:paraId="77C929B4" w14:textId="77777777" w:rsidR="001C5864" w:rsidRPr="0017445F" w:rsidRDefault="001C5864" w:rsidP="001C5864">
      <w:pPr>
        <w:pStyle w:val="RERequirement"/>
        <w:shd w:val="clear" w:color="auto" w:fill="F2F2F2" w:themeFill="background1" w:themeFillShade="F2"/>
      </w:pPr>
      <w:bookmarkStart w:id="300" w:name="_4dd5df052812364eb2d3b07308634710"/>
      <w:bookmarkEnd w:id="300"/>
      <w:r>
        <w:t xml:space="preserve"> DSM - Pedal - Pedal Adjustment Classification signal</w:t>
      </w:r>
    </w:p>
    <w:p w14:paraId="7B51CB1C" w14:textId="77777777" w:rsidR="001C5864" w:rsidRDefault="001C5864" w:rsidP="001C5864">
      <w:pPr>
        <w:rPr>
          <w:rFonts w:cs="Arial"/>
        </w:rPr>
      </w:pPr>
      <w:r>
        <w:rPr>
          <w:rFonts w:cs="Arial"/>
        </w:rPr>
        <w:t>The DSM shall broadcast the logical signal "Adjustment Classification" from the Provide Adjustment Classification function for the Pedal Adjustment Repository as the CAN signal "AutoSavePedal_D_Stat".</w:t>
      </w:r>
    </w:p>
    <w:p w14:paraId="0BE9E098" w14:textId="77777777" w:rsidR="001C5864" w:rsidRDefault="001C5864" w:rsidP="001C5864"/>
    <w:p w14:paraId="2659DE98" w14:textId="77777777" w:rsidR="001C5864" w:rsidRPr="00287D2F" w:rsidRDefault="001C5864" w:rsidP="001C5864">
      <w:pPr>
        <w:rPr>
          <w:rFonts w:cs="Arial"/>
        </w:rPr>
      </w:pPr>
      <w:r>
        <w:rPr>
          <w:rFonts w:cs="Arial"/>
        </w:rPr>
        <w:t>Satisfied by</w:t>
      </w:r>
      <w:r w:rsidRPr="00287D2F">
        <w:rPr>
          <w:rFonts w:cs="Arial"/>
        </w:rPr>
        <w:t>:</w:t>
      </w:r>
    </w:p>
    <w:p w14:paraId="60BD299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3F22EF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CFFDBA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6E7BAE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99373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5D42B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B0BA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B2C0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allocation signal for pedal.</w:t>
            </w:r>
          </w:p>
        </w:tc>
      </w:tr>
      <w:tr w:rsidR="007A24FC" w:rsidRPr="00B3499B" w14:paraId="70CD09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3565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30829" w14:textId="77777777" w:rsidR="00E550DC" w:rsidRDefault="00E550DC"/>
        </w:tc>
      </w:tr>
      <w:tr w:rsidR="007A24FC" w:rsidRPr="00B3499B" w14:paraId="19052B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52F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8D9B7" w14:textId="77777777" w:rsidR="00E550DC" w:rsidRDefault="00E550DC"/>
        </w:tc>
      </w:tr>
      <w:tr w:rsidR="007A24FC" w:rsidRPr="00B3499B" w14:paraId="78C4A8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FEEA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378B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4C2FC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27A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633C3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2744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3A75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70BB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487EC2" w14:textId="77777777" w:rsidR="00E550DC" w:rsidRDefault="00E550DC"/>
        </w:tc>
      </w:tr>
      <w:tr w:rsidR="007A24FC" w:rsidRPr="00B3499B" w14:paraId="7A7BC8B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3620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636CD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47CC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4C3D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1A53F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1324E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2AEDE6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D139F3" w14:textId="4B6730CB" w:rsidR="007A24FC" w:rsidRPr="00B3499B" w:rsidRDefault="00D950AE" w:rsidP="009737DA">
            <w:pPr>
              <w:rPr>
                <w:rFonts w:cs="Arial"/>
                <w:bCs/>
                <w:color w:val="808080" w:themeColor="background1" w:themeShade="80"/>
                <w:sz w:val="16"/>
                <w:szCs w:val="14"/>
              </w:rPr>
            </w:pPr>
            <w:hyperlink r:id="rId1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A91523" w14:textId="0319EF2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9CD54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971EE9" w14:textId="77777777" w:rsidR="007A24FC" w:rsidRDefault="007A24FC" w:rsidP="001C5864">
      <w:pPr>
        <w:rPr>
          <w:rFonts w:cs="Arial"/>
        </w:rPr>
      </w:pPr>
    </w:p>
    <w:p w14:paraId="6589B665" w14:textId="77777777" w:rsidR="0047267C" w:rsidRDefault="0047267C" w:rsidP="001C5864">
      <w:pPr>
        <w:rPr>
          <w:rFonts w:cs="Arial"/>
        </w:rPr>
      </w:pPr>
    </w:p>
    <w:p w14:paraId="6F273427" w14:textId="77777777" w:rsidR="001C5864" w:rsidRPr="0017445F" w:rsidRDefault="001C5864" w:rsidP="001C5864">
      <w:pPr>
        <w:pStyle w:val="RERequirement"/>
        <w:shd w:val="clear" w:color="auto" w:fill="F2F2F2" w:themeFill="background1" w:themeFillShade="F2"/>
      </w:pPr>
      <w:bookmarkStart w:id="301" w:name="_869836a51509650cbbeb56028dd5ee6a"/>
      <w:bookmarkEnd w:id="301"/>
      <w:r>
        <w:t xml:space="preserve"> DSM - Pedal - Pedal Near/Far - User Input Classify Parameter</w:t>
      </w:r>
    </w:p>
    <w:p w14:paraId="4E08B8D9" w14:textId="77777777" w:rsidR="001C5864" w:rsidRDefault="001C5864" w:rsidP="001C5864">
      <w:pPr>
        <w:rPr>
          <w:rFonts w:cs="Arial"/>
        </w:rPr>
      </w:pPr>
      <w:r>
        <w:rPr>
          <w:rFonts w:cs="Arial"/>
        </w:rPr>
        <w:t>The DSM shall assign the Pedal Near/Far axis a "User Input Classify Parameter" of "Minor".</w:t>
      </w:r>
    </w:p>
    <w:p w14:paraId="3FA84043" w14:textId="77777777" w:rsidR="001C5864" w:rsidRDefault="001C5864" w:rsidP="001C5864"/>
    <w:p w14:paraId="34B6259B" w14:textId="77777777" w:rsidR="001C5864" w:rsidRPr="00287D2F" w:rsidRDefault="001C5864" w:rsidP="001C5864">
      <w:pPr>
        <w:rPr>
          <w:rFonts w:cs="Arial"/>
        </w:rPr>
      </w:pPr>
      <w:r>
        <w:rPr>
          <w:rFonts w:cs="Arial"/>
        </w:rPr>
        <w:t>Satisfied by</w:t>
      </w:r>
      <w:r w:rsidRPr="00287D2F">
        <w:rPr>
          <w:rFonts w:cs="Arial"/>
        </w:rPr>
        <w:t>:</w:t>
      </w:r>
    </w:p>
    <w:p w14:paraId="4ACD67E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518C6E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293D45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16832D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6564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0163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7233A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52CB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20A861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537C2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F66D3" w14:textId="77777777" w:rsidR="00E550DC" w:rsidRDefault="00E550DC"/>
        </w:tc>
      </w:tr>
      <w:tr w:rsidR="007A24FC" w:rsidRPr="00B3499B" w14:paraId="7357A6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F221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C5A79" w14:textId="77777777" w:rsidR="00E550DC" w:rsidRDefault="00E550DC"/>
        </w:tc>
      </w:tr>
      <w:tr w:rsidR="007A24FC" w:rsidRPr="00B3499B" w14:paraId="604519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508F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4BC5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C98D8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47318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5D788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632A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1E45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2D0B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2E3C99" w14:textId="77777777" w:rsidR="00E550DC" w:rsidRDefault="00E550DC"/>
        </w:tc>
      </w:tr>
      <w:tr w:rsidR="007A24FC" w:rsidRPr="00B3499B" w14:paraId="508B080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CFA0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001FF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7A05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E563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AE291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6B182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E49F90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BFEFA8" w14:textId="0E2FD78A" w:rsidR="007A24FC" w:rsidRPr="00B3499B" w:rsidRDefault="00D950AE" w:rsidP="009737DA">
            <w:pPr>
              <w:rPr>
                <w:rFonts w:cs="Arial"/>
                <w:bCs/>
                <w:color w:val="808080" w:themeColor="background1" w:themeShade="80"/>
                <w:sz w:val="16"/>
                <w:szCs w:val="14"/>
              </w:rPr>
            </w:pPr>
            <w:hyperlink r:id="rId1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599DDA" w14:textId="40D73CA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09994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E28EC1" w14:textId="77777777" w:rsidR="007A24FC" w:rsidRDefault="007A24FC" w:rsidP="001C5864">
      <w:pPr>
        <w:rPr>
          <w:rFonts w:cs="Arial"/>
        </w:rPr>
      </w:pPr>
    </w:p>
    <w:p w14:paraId="0C8B5177" w14:textId="77777777" w:rsidR="0047267C" w:rsidRDefault="0047267C" w:rsidP="001C5864">
      <w:pPr>
        <w:rPr>
          <w:rFonts w:cs="Arial"/>
        </w:rPr>
      </w:pPr>
    </w:p>
    <w:p w14:paraId="57C1036B" w14:textId="77777777" w:rsidR="001C5864" w:rsidRPr="0017445F" w:rsidRDefault="001C5864" w:rsidP="001C5864">
      <w:pPr>
        <w:pStyle w:val="RERequirement"/>
        <w:shd w:val="clear" w:color="auto" w:fill="F2F2F2" w:themeFill="background1" w:themeFillShade="F2"/>
      </w:pPr>
      <w:bookmarkStart w:id="302" w:name="_d3b1b6af03dd21cfe64c3525dc2b41e8"/>
      <w:bookmarkEnd w:id="302"/>
      <w:r>
        <w:t xml:space="preserve"> DSM - Seat - Seat Back Recline - Seat Axis Sensor</w:t>
      </w:r>
    </w:p>
    <w:p w14:paraId="22ACFAC3" w14:textId="77777777" w:rsidR="001C5864" w:rsidRDefault="001C5864" w:rsidP="001C5864">
      <w:pPr>
        <w:rPr>
          <w:rFonts w:cs="Arial"/>
        </w:rPr>
      </w:pPr>
      <w:r>
        <w:rPr>
          <w:rFonts w:cs="Arial"/>
        </w:rPr>
        <w:t>The DSM shall take on the role of Seat Axis Sensor for the Seat Back Recline axis.</w:t>
      </w:r>
    </w:p>
    <w:p w14:paraId="611CCAFA" w14:textId="77777777" w:rsidR="001C5864" w:rsidRDefault="001C5864" w:rsidP="001C5864"/>
    <w:p w14:paraId="28A3C53E" w14:textId="77777777" w:rsidR="001C5864" w:rsidRPr="00287D2F" w:rsidRDefault="001C5864" w:rsidP="001C5864">
      <w:pPr>
        <w:rPr>
          <w:rFonts w:cs="Arial"/>
        </w:rPr>
      </w:pPr>
      <w:r>
        <w:rPr>
          <w:rFonts w:cs="Arial"/>
        </w:rPr>
        <w:t>Satisfied by</w:t>
      </w:r>
      <w:r w:rsidRPr="00287D2F">
        <w:rPr>
          <w:rFonts w:cs="Arial"/>
        </w:rPr>
        <w:t>:</w:t>
      </w:r>
    </w:p>
    <w:p w14:paraId="2DD2AEF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6902D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642C732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F0B484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4BCD2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97C56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DFF10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F813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506267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11FF1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436AD" w14:textId="77777777" w:rsidR="00E550DC" w:rsidRDefault="00E550DC"/>
        </w:tc>
      </w:tr>
      <w:tr w:rsidR="007A24FC" w:rsidRPr="00B3499B" w14:paraId="7DDA4A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7E0D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8D905" w14:textId="77777777" w:rsidR="00E550DC" w:rsidRDefault="00E550DC"/>
        </w:tc>
      </w:tr>
      <w:tr w:rsidR="007A24FC" w:rsidRPr="00B3499B" w14:paraId="577DCD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A730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C177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ADA32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58BE0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F5970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68C3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D843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47718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DB1FA2" w14:textId="77777777" w:rsidR="00E550DC" w:rsidRDefault="00E550DC"/>
        </w:tc>
      </w:tr>
      <w:tr w:rsidR="007A24FC" w:rsidRPr="00B3499B" w14:paraId="606D25D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3989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420EE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3A92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C741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BF528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CED92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E06D03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50F148" w14:textId="0BC6101B" w:rsidR="007A24FC" w:rsidRPr="00B3499B" w:rsidRDefault="00D950AE" w:rsidP="009737DA">
            <w:pPr>
              <w:rPr>
                <w:rFonts w:cs="Arial"/>
                <w:bCs/>
                <w:color w:val="808080" w:themeColor="background1" w:themeShade="80"/>
                <w:sz w:val="16"/>
                <w:szCs w:val="14"/>
              </w:rPr>
            </w:pPr>
            <w:hyperlink r:id="rId16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454AFE" w14:textId="24E0CE9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5AEB6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6EFED0" w14:textId="77777777" w:rsidR="007A24FC" w:rsidRDefault="007A24FC" w:rsidP="001C5864">
      <w:pPr>
        <w:rPr>
          <w:rFonts w:cs="Arial"/>
        </w:rPr>
      </w:pPr>
    </w:p>
    <w:p w14:paraId="3B323ED0" w14:textId="77777777" w:rsidR="0047267C" w:rsidRDefault="0047267C" w:rsidP="001C5864">
      <w:pPr>
        <w:rPr>
          <w:rFonts w:cs="Arial"/>
        </w:rPr>
      </w:pPr>
    </w:p>
    <w:p w14:paraId="11A095D2" w14:textId="77777777" w:rsidR="001C5864" w:rsidRPr="0017445F" w:rsidRDefault="001C5864" w:rsidP="001C5864">
      <w:pPr>
        <w:pStyle w:val="RERequirement"/>
        <w:shd w:val="clear" w:color="auto" w:fill="F2F2F2" w:themeFill="background1" w:themeFillShade="F2"/>
      </w:pPr>
      <w:bookmarkStart w:id="303" w:name="_06f2306c9b5bc83a18fb6ffd5f66389c"/>
      <w:bookmarkEnd w:id="303"/>
      <w:r>
        <w:t xml:space="preserve"> DSM - Seat - Seat Back Upper Pivot - Functions</w:t>
      </w:r>
    </w:p>
    <w:p w14:paraId="58A04E1D" w14:textId="77777777" w:rsidR="001C5864" w:rsidRDefault="001C5864" w:rsidP="001C5864">
      <w:pPr>
        <w:rPr>
          <w:rFonts w:cs="Arial"/>
        </w:rPr>
      </w:pPr>
      <w:r>
        <w:rPr>
          <w:rFonts w:cs="Arial"/>
        </w:rPr>
        <w:t>The DSM shall implement the following functions for the Seat Back Upper Pivot axis:</w:t>
      </w:r>
    </w:p>
    <w:p w14:paraId="18E18A8D" w14:textId="77777777" w:rsidR="001C5864" w:rsidRDefault="001C5864" w:rsidP="001C5864">
      <w:pPr>
        <w:rPr>
          <w:rFonts w:cs="Arial"/>
        </w:rPr>
      </w:pPr>
      <w:r>
        <w:rPr>
          <w:rFonts w:cs="Arial"/>
        </w:rPr>
        <w:t>Monitor Changes by User Input</w:t>
      </w:r>
    </w:p>
    <w:p w14:paraId="1F8CF8CC" w14:textId="77777777" w:rsidR="001C5864" w:rsidRDefault="001C5864" w:rsidP="001C5864">
      <w:pPr>
        <w:rPr>
          <w:rFonts w:cs="Arial"/>
        </w:rPr>
      </w:pPr>
      <w:r>
        <w:rPr>
          <w:rFonts w:cs="Arial"/>
        </w:rPr>
        <w:t>Classify Adjustment by User Input</w:t>
      </w:r>
    </w:p>
    <w:p w14:paraId="7E317F13" w14:textId="77777777" w:rsidR="001C5864" w:rsidRDefault="001C5864" w:rsidP="001C5864">
      <w:pPr>
        <w:rPr>
          <w:rFonts w:cs="Arial"/>
        </w:rPr>
      </w:pPr>
      <w:r>
        <w:rPr>
          <w:rFonts w:cs="Arial"/>
        </w:rPr>
        <w:t>Clear Axis Adjustment Information</w:t>
      </w:r>
    </w:p>
    <w:p w14:paraId="4BE4FB5B" w14:textId="77777777" w:rsidR="001C5864" w:rsidRDefault="001C5864" w:rsidP="001C5864"/>
    <w:p w14:paraId="2A8BAADA" w14:textId="77777777" w:rsidR="001C5864" w:rsidRPr="00287D2F" w:rsidRDefault="001C5864" w:rsidP="001C5864">
      <w:pPr>
        <w:rPr>
          <w:rFonts w:cs="Arial"/>
        </w:rPr>
      </w:pPr>
      <w:r>
        <w:rPr>
          <w:rFonts w:cs="Arial"/>
        </w:rPr>
        <w:t>Satisfied by</w:t>
      </w:r>
      <w:r w:rsidRPr="00287D2F">
        <w:rPr>
          <w:rFonts w:cs="Arial"/>
        </w:rPr>
        <w:t>:</w:t>
      </w:r>
    </w:p>
    <w:p w14:paraId="4B262A0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22787F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1198E44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9A3583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79684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0CD5E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7D2F8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5CC5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5E7C6B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BEA55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94016" w14:textId="77777777" w:rsidR="00E550DC" w:rsidRDefault="00E550DC"/>
        </w:tc>
      </w:tr>
      <w:tr w:rsidR="007A24FC" w:rsidRPr="00B3499B" w14:paraId="362F2F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A64B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78A3E" w14:textId="77777777" w:rsidR="00E550DC" w:rsidRDefault="00E550DC"/>
        </w:tc>
      </w:tr>
      <w:tr w:rsidR="007A24FC" w:rsidRPr="00B3499B" w14:paraId="5C6028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8B72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7787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35152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79E55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3BEFA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B07E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B46A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1E90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269215" w14:textId="77777777" w:rsidR="00E550DC" w:rsidRDefault="00E550DC"/>
        </w:tc>
      </w:tr>
      <w:tr w:rsidR="007A24FC" w:rsidRPr="00B3499B" w14:paraId="10D8F2F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A8B7B"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B5EB6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5138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C047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63B61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4EB74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09A945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EE7420" w14:textId="1B96DDE2" w:rsidR="007A24FC" w:rsidRPr="00B3499B" w:rsidRDefault="00D950AE" w:rsidP="009737DA">
            <w:pPr>
              <w:rPr>
                <w:rFonts w:cs="Arial"/>
                <w:bCs/>
                <w:color w:val="808080" w:themeColor="background1" w:themeShade="80"/>
                <w:sz w:val="16"/>
                <w:szCs w:val="14"/>
              </w:rPr>
            </w:pPr>
            <w:hyperlink r:id="rId1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E9F3DF" w14:textId="0D42937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3DA2C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3ABF88" w14:textId="77777777" w:rsidR="007A24FC" w:rsidRDefault="007A24FC" w:rsidP="001C5864">
      <w:pPr>
        <w:rPr>
          <w:rFonts w:cs="Arial"/>
        </w:rPr>
      </w:pPr>
    </w:p>
    <w:p w14:paraId="39D26EAB" w14:textId="77777777" w:rsidR="0047267C" w:rsidRDefault="0047267C" w:rsidP="001C5864">
      <w:pPr>
        <w:rPr>
          <w:rFonts w:cs="Arial"/>
        </w:rPr>
      </w:pPr>
    </w:p>
    <w:p w14:paraId="58EC5AAE" w14:textId="77777777" w:rsidR="001C5864" w:rsidRPr="0017445F" w:rsidRDefault="001C5864" w:rsidP="001C5864">
      <w:pPr>
        <w:pStyle w:val="RERequirement"/>
        <w:shd w:val="clear" w:color="auto" w:fill="F2F2F2" w:themeFill="background1" w:themeFillShade="F2"/>
      </w:pPr>
      <w:bookmarkStart w:id="304" w:name="_9aae77d5b219c87da62548d6fcd43829"/>
      <w:bookmarkEnd w:id="304"/>
      <w:r>
        <w:t xml:space="preserve"> DSM - Seat - Seat Head Rest Up/Down - Adjustment ID</w:t>
      </w:r>
    </w:p>
    <w:p w14:paraId="7E5FA6C4" w14:textId="77777777" w:rsidR="001C5864" w:rsidRDefault="001C5864" w:rsidP="001C5864">
      <w:pPr>
        <w:rPr>
          <w:rFonts w:cs="Arial"/>
        </w:rPr>
      </w:pPr>
      <w:r>
        <w:rPr>
          <w:rFonts w:cs="Arial"/>
        </w:rPr>
        <w:t>The DSM shall assign the Seat Head Rest Up/Down axis an "Adjustment ID" of 9.</w:t>
      </w:r>
    </w:p>
    <w:p w14:paraId="368D9A13" w14:textId="77777777" w:rsidR="001C5864" w:rsidRDefault="001C5864" w:rsidP="001C5864"/>
    <w:p w14:paraId="715CA1E4" w14:textId="77777777" w:rsidR="001C5864" w:rsidRPr="00287D2F" w:rsidRDefault="001C5864" w:rsidP="001C5864">
      <w:pPr>
        <w:rPr>
          <w:rFonts w:cs="Arial"/>
        </w:rPr>
      </w:pPr>
      <w:r>
        <w:rPr>
          <w:rFonts w:cs="Arial"/>
        </w:rPr>
        <w:t>Satisfied by</w:t>
      </w:r>
      <w:r w:rsidRPr="00287D2F">
        <w:rPr>
          <w:rFonts w:cs="Arial"/>
        </w:rPr>
        <w:t>:</w:t>
      </w:r>
    </w:p>
    <w:p w14:paraId="09BBA39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E80743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0F6FB9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117D23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1F47F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BD442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E7CCB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5485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736B0E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01C14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060B7" w14:textId="77777777" w:rsidR="00E550DC" w:rsidRDefault="00E550DC"/>
        </w:tc>
      </w:tr>
      <w:tr w:rsidR="007A24FC" w:rsidRPr="00B3499B" w14:paraId="21FF6A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7D29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6A407" w14:textId="77777777" w:rsidR="00E550DC" w:rsidRDefault="00E550DC"/>
        </w:tc>
      </w:tr>
      <w:tr w:rsidR="007A24FC" w:rsidRPr="00B3499B" w14:paraId="3245DD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0EE2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DF49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8C055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B5A9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B50E0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37BD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F2B52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1D89E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3FC40C" w14:textId="77777777" w:rsidR="00E550DC" w:rsidRDefault="00E550DC"/>
        </w:tc>
      </w:tr>
      <w:tr w:rsidR="007A24FC" w:rsidRPr="00B3499B" w14:paraId="7ED2F80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11D5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8F44B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CA7A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7A25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B5E7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52B41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1FA446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81BDB7" w14:textId="48BF978D" w:rsidR="007A24FC" w:rsidRPr="00B3499B" w:rsidRDefault="00D950AE" w:rsidP="009737DA">
            <w:pPr>
              <w:rPr>
                <w:rFonts w:cs="Arial"/>
                <w:bCs/>
                <w:color w:val="808080" w:themeColor="background1" w:themeShade="80"/>
                <w:sz w:val="16"/>
                <w:szCs w:val="14"/>
              </w:rPr>
            </w:pPr>
            <w:hyperlink r:id="rId1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5816E1" w14:textId="10EDCA4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72AA4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1ECD26" w14:textId="77777777" w:rsidR="007A24FC" w:rsidRDefault="007A24FC" w:rsidP="001C5864">
      <w:pPr>
        <w:rPr>
          <w:rFonts w:cs="Arial"/>
        </w:rPr>
      </w:pPr>
    </w:p>
    <w:p w14:paraId="2DB131AE" w14:textId="77777777" w:rsidR="0047267C" w:rsidRDefault="0047267C" w:rsidP="001C5864">
      <w:pPr>
        <w:rPr>
          <w:rFonts w:cs="Arial"/>
        </w:rPr>
      </w:pPr>
    </w:p>
    <w:p w14:paraId="01CBA8F8" w14:textId="77777777" w:rsidR="001C5864" w:rsidRPr="0017445F" w:rsidRDefault="001C5864" w:rsidP="001C5864">
      <w:pPr>
        <w:pStyle w:val="RERequirement"/>
        <w:shd w:val="clear" w:color="auto" w:fill="F2F2F2" w:themeFill="background1" w:themeFillShade="F2"/>
      </w:pPr>
      <w:bookmarkStart w:id="305" w:name="_be2d4d0a1392adcc57ed5547dbd85134"/>
      <w:bookmarkEnd w:id="305"/>
      <w:r>
        <w:t xml:space="preserve"> DSM - Seat - Seat Tilt Track - Seat Axis Sensor</w:t>
      </w:r>
    </w:p>
    <w:p w14:paraId="7D1DF3E1" w14:textId="77777777" w:rsidR="001C5864" w:rsidRDefault="001C5864" w:rsidP="001C5864">
      <w:pPr>
        <w:rPr>
          <w:rFonts w:cs="Arial"/>
        </w:rPr>
      </w:pPr>
      <w:r>
        <w:rPr>
          <w:rFonts w:cs="Arial"/>
        </w:rPr>
        <w:t>The DSM shall take on the role of Seat Axis Sensor for the Seat Tilt Track axis.</w:t>
      </w:r>
    </w:p>
    <w:p w14:paraId="0121EB04" w14:textId="77777777" w:rsidR="001C5864" w:rsidRDefault="001C5864" w:rsidP="001C5864"/>
    <w:p w14:paraId="0D41AEA1" w14:textId="77777777" w:rsidR="001C5864" w:rsidRPr="00287D2F" w:rsidRDefault="001C5864" w:rsidP="001C5864">
      <w:pPr>
        <w:rPr>
          <w:rFonts w:cs="Arial"/>
        </w:rPr>
      </w:pPr>
      <w:r>
        <w:rPr>
          <w:rFonts w:cs="Arial"/>
        </w:rPr>
        <w:t>Satisfied by</w:t>
      </w:r>
      <w:r w:rsidRPr="00287D2F">
        <w:rPr>
          <w:rFonts w:cs="Arial"/>
        </w:rPr>
        <w:t>:</w:t>
      </w:r>
    </w:p>
    <w:p w14:paraId="2BD5167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8CC304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3C660AB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FD2682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5358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0CE65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F1CB2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A5E3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09BCCB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1DF47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808F8" w14:textId="77777777" w:rsidR="00E550DC" w:rsidRDefault="00E550DC"/>
        </w:tc>
      </w:tr>
      <w:tr w:rsidR="007A24FC" w:rsidRPr="00B3499B" w14:paraId="249C56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8FA2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1126A" w14:textId="77777777" w:rsidR="00E550DC" w:rsidRDefault="00E550DC"/>
        </w:tc>
      </w:tr>
      <w:tr w:rsidR="007A24FC" w:rsidRPr="00B3499B" w14:paraId="4A5451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D9A5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72BF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2F52B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850D1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F3210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51DF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B247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C372C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70BF2" w14:textId="77777777" w:rsidR="00E550DC" w:rsidRDefault="00E550DC"/>
        </w:tc>
      </w:tr>
      <w:tr w:rsidR="007A24FC" w:rsidRPr="00B3499B" w14:paraId="20194B1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43EB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D79B1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6D28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725A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5BB89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C4E1D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E2AA2B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62F54C" w14:textId="1C0A79B1" w:rsidR="007A24FC" w:rsidRPr="00B3499B" w:rsidRDefault="00D950AE" w:rsidP="009737DA">
            <w:pPr>
              <w:rPr>
                <w:rFonts w:cs="Arial"/>
                <w:bCs/>
                <w:color w:val="808080" w:themeColor="background1" w:themeShade="80"/>
                <w:sz w:val="16"/>
                <w:szCs w:val="14"/>
              </w:rPr>
            </w:pPr>
            <w:hyperlink r:id="rId1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6917B6" w14:textId="30A1086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BF765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B05305" w14:textId="77777777" w:rsidR="007A24FC" w:rsidRDefault="007A24FC" w:rsidP="001C5864">
      <w:pPr>
        <w:rPr>
          <w:rFonts w:cs="Arial"/>
        </w:rPr>
      </w:pPr>
    </w:p>
    <w:p w14:paraId="7B6D9DCF" w14:textId="77777777" w:rsidR="0047267C" w:rsidRDefault="0047267C" w:rsidP="001C5864">
      <w:pPr>
        <w:rPr>
          <w:rFonts w:cs="Arial"/>
        </w:rPr>
      </w:pPr>
    </w:p>
    <w:p w14:paraId="374C1AD7" w14:textId="77777777" w:rsidR="001C5864" w:rsidRPr="0017445F" w:rsidRDefault="001C5864" w:rsidP="001C5864">
      <w:pPr>
        <w:pStyle w:val="RERequirement"/>
        <w:shd w:val="clear" w:color="auto" w:fill="F2F2F2" w:themeFill="background1" w:themeFillShade="F2"/>
      </w:pPr>
      <w:bookmarkStart w:id="306" w:name="_176cdf5a523f62b30b164b9410764cb5"/>
      <w:bookmarkEnd w:id="306"/>
      <w:r>
        <w:t xml:space="preserve"> DSM - Processing Status Delay Parameter</w:t>
      </w:r>
    </w:p>
    <w:p w14:paraId="7DAE81B1" w14:textId="77777777" w:rsidR="001C5864" w:rsidRDefault="001C5864" w:rsidP="001C5864">
      <w:pPr>
        <w:rPr>
          <w:rFonts w:cs="Arial"/>
        </w:rPr>
      </w:pPr>
      <w:r>
        <w:rPr>
          <w:rFonts w:cs="Arial"/>
        </w:rPr>
        <w:t>The DSM shall set the "Processing Status Delay" parameter to 500 milliseconds for all axes.</w:t>
      </w:r>
    </w:p>
    <w:p w14:paraId="2AB27078" w14:textId="77777777" w:rsidR="001C5864" w:rsidRDefault="001C5864" w:rsidP="001C5864"/>
    <w:p w14:paraId="1A91672A" w14:textId="77777777" w:rsidR="001C5864" w:rsidRPr="00287D2F" w:rsidRDefault="001C5864" w:rsidP="001C5864">
      <w:pPr>
        <w:rPr>
          <w:rFonts w:cs="Arial"/>
        </w:rPr>
      </w:pPr>
      <w:r>
        <w:rPr>
          <w:rFonts w:cs="Arial"/>
        </w:rPr>
        <w:t>Satisfied by</w:t>
      </w:r>
      <w:r w:rsidRPr="00287D2F">
        <w:rPr>
          <w:rFonts w:cs="Arial"/>
        </w:rPr>
        <w:t>:</w:t>
      </w:r>
    </w:p>
    <w:p w14:paraId="572F793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34B283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0551FCD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3226A9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5E063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E2490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F01B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07BA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set processing status delay.</w:t>
            </w:r>
          </w:p>
        </w:tc>
      </w:tr>
      <w:tr w:rsidR="007A24FC" w:rsidRPr="00B3499B" w14:paraId="0538EC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D31DB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73C16" w14:textId="77777777" w:rsidR="00E550DC" w:rsidRDefault="00E550DC"/>
        </w:tc>
      </w:tr>
      <w:tr w:rsidR="007A24FC" w:rsidRPr="00B3499B" w14:paraId="5B820F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ED2D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B8D8C" w14:textId="77777777" w:rsidR="00E550DC" w:rsidRDefault="00E550DC"/>
        </w:tc>
      </w:tr>
      <w:tr w:rsidR="007A24FC" w:rsidRPr="00B3499B" w14:paraId="70ACCC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81B6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EE77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51FBB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33A7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42C64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C518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FB2C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A723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6D1787" w14:textId="77777777" w:rsidR="00E550DC" w:rsidRDefault="00E550DC"/>
        </w:tc>
      </w:tr>
      <w:tr w:rsidR="007A24FC" w:rsidRPr="00B3499B" w14:paraId="266FD3A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AF64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67C9D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B6AC6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08B9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F6EA4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8787C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91AAB6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176DBC" w14:textId="10C67111" w:rsidR="007A24FC" w:rsidRPr="00B3499B" w:rsidRDefault="00D950AE" w:rsidP="009737DA">
            <w:pPr>
              <w:rPr>
                <w:rFonts w:cs="Arial"/>
                <w:bCs/>
                <w:color w:val="808080" w:themeColor="background1" w:themeShade="80"/>
                <w:sz w:val="16"/>
                <w:szCs w:val="14"/>
              </w:rPr>
            </w:pPr>
            <w:hyperlink r:id="rId1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D98463" w14:textId="55A1039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B8A18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2DD6E6" w14:textId="77777777" w:rsidR="007A24FC" w:rsidRDefault="007A24FC" w:rsidP="001C5864">
      <w:pPr>
        <w:rPr>
          <w:rFonts w:cs="Arial"/>
        </w:rPr>
      </w:pPr>
    </w:p>
    <w:p w14:paraId="5C99F88A" w14:textId="77777777" w:rsidR="0047267C" w:rsidRDefault="0047267C" w:rsidP="001C5864">
      <w:pPr>
        <w:rPr>
          <w:rFonts w:cs="Arial"/>
        </w:rPr>
      </w:pPr>
    </w:p>
    <w:p w14:paraId="19E0AECF" w14:textId="77777777" w:rsidR="001C5864" w:rsidRPr="0017445F" w:rsidRDefault="001C5864" w:rsidP="001C5864">
      <w:pPr>
        <w:pStyle w:val="RERequirement"/>
        <w:shd w:val="clear" w:color="auto" w:fill="F2F2F2" w:themeFill="background1" w:themeFillShade="F2"/>
      </w:pPr>
      <w:bookmarkStart w:id="307" w:name="_de191c7fba1754a2e5857535f0d563aa"/>
      <w:bookmarkEnd w:id="307"/>
      <w:r>
        <w:t xml:space="preserve"> DSM - Seat - Seat Fore/Aft Track - Seat Axis Controller</w:t>
      </w:r>
    </w:p>
    <w:p w14:paraId="5B9F0B85" w14:textId="77777777" w:rsidR="001C5864" w:rsidRDefault="001C5864" w:rsidP="001C5864">
      <w:pPr>
        <w:rPr>
          <w:rFonts w:cs="Arial"/>
        </w:rPr>
      </w:pPr>
      <w:r>
        <w:rPr>
          <w:rFonts w:cs="Arial"/>
        </w:rPr>
        <w:t>The DSM shall take on the role of Seat Axis Controller for the Seat Fore/Aft Track axis.</w:t>
      </w:r>
    </w:p>
    <w:p w14:paraId="7F89E2BA" w14:textId="77777777" w:rsidR="001C5864" w:rsidRDefault="001C5864" w:rsidP="001C5864"/>
    <w:p w14:paraId="67CBEB9C" w14:textId="77777777" w:rsidR="001C5864" w:rsidRPr="00287D2F" w:rsidRDefault="001C5864" w:rsidP="001C5864">
      <w:pPr>
        <w:rPr>
          <w:rFonts w:cs="Arial"/>
        </w:rPr>
      </w:pPr>
      <w:r>
        <w:rPr>
          <w:rFonts w:cs="Arial"/>
        </w:rPr>
        <w:t>Satisfied by</w:t>
      </w:r>
      <w:r w:rsidRPr="00287D2F">
        <w:rPr>
          <w:rFonts w:cs="Arial"/>
        </w:rPr>
        <w:t>:</w:t>
      </w:r>
    </w:p>
    <w:p w14:paraId="151AAB3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B2669B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BB369E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4F5E2B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F3830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9719C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7F53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69A7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3261A8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AB01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291D7" w14:textId="77777777" w:rsidR="00E550DC" w:rsidRDefault="00E550DC"/>
        </w:tc>
      </w:tr>
      <w:tr w:rsidR="007A24FC" w:rsidRPr="00B3499B" w14:paraId="778128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7832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F9056" w14:textId="77777777" w:rsidR="00E550DC" w:rsidRDefault="00E550DC"/>
        </w:tc>
      </w:tr>
      <w:tr w:rsidR="007A24FC" w:rsidRPr="00B3499B" w14:paraId="384B1B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3218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9397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FF524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03DD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381CB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E085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251D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BA57F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CE1ED7" w14:textId="77777777" w:rsidR="00E550DC" w:rsidRDefault="00E550DC"/>
        </w:tc>
      </w:tr>
      <w:tr w:rsidR="007A24FC" w:rsidRPr="00B3499B" w14:paraId="529D80F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1DCE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33D86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14BC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49D6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D86F2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2C53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B2A5BC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6A89CE" w14:textId="2FB4F4F1" w:rsidR="007A24FC" w:rsidRPr="00B3499B" w:rsidRDefault="00D950AE" w:rsidP="009737DA">
            <w:pPr>
              <w:rPr>
                <w:rFonts w:cs="Arial"/>
                <w:bCs/>
                <w:color w:val="808080" w:themeColor="background1" w:themeShade="80"/>
                <w:sz w:val="16"/>
                <w:szCs w:val="14"/>
              </w:rPr>
            </w:pPr>
            <w:hyperlink r:id="rId1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359581" w14:textId="4153B5E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B53E7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10E259" w14:textId="77777777" w:rsidR="007A24FC" w:rsidRDefault="007A24FC" w:rsidP="001C5864">
      <w:pPr>
        <w:rPr>
          <w:rFonts w:cs="Arial"/>
        </w:rPr>
      </w:pPr>
    </w:p>
    <w:p w14:paraId="19C85B7B" w14:textId="77777777" w:rsidR="0047267C" w:rsidRDefault="0047267C" w:rsidP="001C5864">
      <w:pPr>
        <w:rPr>
          <w:rFonts w:cs="Arial"/>
        </w:rPr>
      </w:pPr>
    </w:p>
    <w:p w14:paraId="366A4DC8" w14:textId="77777777" w:rsidR="001C5864" w:rsidRPr="0017445F" w:rsidRDefault="001C5864" w:rsidP="001C5864">
      <w:pPr>
        <w:pStyle w:val="RERequirement"/>
        <w:shd w:val="clear" w:color="auto" w:fill="F2F2F2" w:themeFill="background1" w:themeFillShade="F2"/>
      </w:pPr>
      <w:bookmarkStart w:id="308" w:name="_812b719af64cb9c52afae2c631a293a0"/>
      <w:bookmarkEnd w:id="308"/>
      <w:r>
        <w:t xml:space="preserve"> DSM - Steering Wheel - Wheel Tele-In/Tele-Out - Minimum Classify Parameter</w:t>
      </w:r>
    </w:p>
    <w:p w14:paraId="2736D22A" w14:textId="77777777" w:rsidR="001C5864" w:rsidRDefault="001C5864" w:rsidP="001C5864">
      <w:pPr>
        <w:rPr>
          <w:rFonts w:cs="Arial"/>
        </w:rPr>
      </w:pPr>
      <w:r>
        <w:rPr>
          <w:rFonts w:cs="Arial"/>
        </w:rPr>
        <w:t>The DSM shall assign the Wheel Tele-In/Tele-Out axis an "Minimum Classify Parameter" of 5 percent.</w:t>
      </w:r>
    </w:p>
    <w:p w14:paraId="7D296D4C" w14:textId="77777777" w:rsidR="001C5864" w:rsidRDefault="001C5864" w:rsidP="001C5864"/>
    <w:p w14:paraId="3952E6DC" w14:textId="77777777" w:rsidR="001C5864" w:rsidRPr="00287D2F" w:rsidRDefault="001C5864" w:rsidP="001C5864">
      <w:pPr>
        <w:rPr>
          <w:rFonts w:cs="Arial"/>
        </w:rPr>
      </w:pPr>
      <w:r>
        <w:rPr>
          <w:rFonts w:cs="Arial"/>
        </w:rPr>
        <w:t>Satisfied by</w:t>
      </w:r>
      <w:r w:rsidRPr="00287D2F">
        <w:rPr>
          <w:rFonts w:cs="Arial"/>
        </w:rPr>
        <w:t>:</w:t>
      </w:r>
    </w:p>
    <w:p w14:paraId="3C6F4F4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54129F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7FF3B40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6FDCB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E85C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8A79A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73511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BB04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minimum for axis.</w:t>
            </w:r>
          </w:p>
        </w:tc>
      </w:tr>
      <w:tr w:rsidR="007A24FC" w:rsidRPr="00B3499B" w14:paraId="6071E7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DAEA7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27010" w14:textId="77777777" w:rsidR="00E550DC" w:rsidRDefault="00E550DC"/>
        </w:tc>
      </w:tr>
      <w:tr w:rsidR="007A24FC" w:rsidRPr="00B3499B" w14:paraId="32148B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D394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C55CE" w14:textId="77777777" w:rsidR="00E550DC" w:rsidRDefault="00E550DC"/>
        </w:tc>
      </w:tr>
      <w:tr w:rsidR="007A24FC" w:rsidRPr="00B3499B" w14:paraId="7AC572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4A4B2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33CB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AD0ED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206B6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F918A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BE3DE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88ED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BDCF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08BEED" w14:textId="77777777" w:rsidR="00E550DC" w:rsidRDefault="00E550DC"/>
        </w:tc>
      </w:tr>
      <w:tr w:rsidR="007A24FC" w:rsidRPr="00B3499B" w14:paraId="1EADC47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ADE0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D4BEA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326A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E6C3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59958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C9397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BF74F6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572BAE" w14:textId="7D9D8B3D" w:rsidR="007A24FC" w:rsidRPr="00B3499B" w:rsidRDefault="00D950AE" w:rsidP="009737DA">
            <w:pPr>
              <w:rPr>
                <w:rFonts w:cs="Arial"/>
                <w:bCs/>
                <w:color w:val="808080" w:themeColor="background1" w:themeShade="80"/>
                <w:sz w:val="16"/>
                <w:szCs w:val="14"/>
              </w:rPr>
            </w:pPr>
            <w:hyperlink r:id="rId1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335DE5" w14:textId="6EE4803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A5F01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AF22F4" w14:textId="77777777" w:rsidR="007A24FC" w:rsidRDefault="007A24FC" w:rsidP="001C5864">
      <w:pPr>
        <w:rPr>
          <w:rFonts w:cs="Arial"/>
        </w:rPr>
      </w:pPr>
    </w:p>
    <w:p w14:paraId="1EDCA503" w14:textId="77777777" w:rsidR="0047267C" w:rsidRDefault="0047267C" w:rsidP="001C5864">
      <w:pPr>
        <w:rPr>
          <w:rFonts w:cs="Arial"/>
        </w:rPr>
      </w:pPr>
    </w:p>
    <w:p w14:paraId="11B32AAD" w14:textId="77777777" w:rsidR="001C5864" w:rsidRPr="0017445F" w:rsidRDefault="001C5864" w:rsidP="001C5864">
      <w:pPr>
        <w:pStyle w:val="RERequirement"/>
        <w:shd w:val="clear" w:color="auto" w:fill="F2F2F2" w:themeFill="background1" w:themeFillShade="F2"/>
      </w:pPr>
      <w:bookmarkStart w:id="309" w:name="_3696c66c4daf1738c71b10f985b291ed"/>
      <w:bookmarkEnd w:id="309"/>
      <w:r>
        <w:t xml:space="preserve"> DSM - Steering Wheel - Wheel Tele-In/Tele-Out - Generic Adjustment</w:t>
      </w:r>
    </w:p>
    <w:p w14:paraId="2178E65F" w14:textId="77777777" w:rsidR="001C5864" w:rsidRDefault="001C5864" w:rsidP="001C5864">
      <w:pPr>
        <w:rPr>
          <w:rFonts w:cs="Arial"/>
        </w:rPr>
      </w:pPr>
      <w:r>
        <w:rPr>
          <w:rFonts w:cs="Arial"/>
        </w:rPr>
        <w:t>The DSM shall assign the "Generic Adjustment" output of the Classify Adjustment by Threshold function to the signal "Wheel Tele-In/Tele-Out Adjustment" for the Wheel Tele-In/Tele-Out axis.</w:t>
      </w:r>
    </w:p>
    <w:p w14:paraId="362A94D7" w14:textId="77777777" w:rsidR="001C5864" w:rsidRDefault="001C5864" w:rsidP="001C5864"/>
    <w:p w14:paraId="1A9CDD24" w14:textId="77777777" w:rsidR="001C5864" w:rsidRPr="00287D2F" w:rsidRDefault="001C5864" w:rsidP="001C5864">
      <w:pPr>
        <w:rPr>
          <w:rFonts w:cs="Arial"/>
        </w:rPr>
      </w:pPr>
      <w:r>
        <w:rPr>
          <w:rFonts w:cs="Arial"/>
        </w:rPr>
        <w:t>Satisfied by</w:t>
      </w:r>
      <w:r w:rsidRPr="00287D2F">
        <w:rPr>
          <w:rFonts w:cs="Arial"/>
        </w:rPr>
        <w:t>:</w:t>
      </w:r>
    </w:p>
    <w:p w14:paraId="0EDC6A2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8E1E76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4D768CC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080D51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041AB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129AE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A9BB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440E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300213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D297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D21AF" w14:textId="77777777" w:rsidR="00E550DC" w:rsidRDefault="00E550DC"/>
        </w:tc>
      </w:tr>
      <w:tr w:rsidR="007A24FC" w:rsidRPr="00B3499B" w14:paraId="76D276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DDE5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84F2E" w14:textId="77777777" w:rsidR="00E550DC" w:rsidRDefault="00E550DC"/>
        </w:tc>
      </w:tr>
      <w:tr w:rsidR="007A24FC" w:rsidRPr="00B3499B" w14:paraId="33D164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436D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8C1E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14898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EDB8A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6D3F2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1364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B77D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1423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D6BB15" w14:textId="77777777" w:rsidR="00E550DC" w:rsidRDefault="00E550DC"/>
        </w:tc>
      </w:tr>
      <w:tr w:rsidR="007A24FC" w:rsidRPr="00B3499B" w14:paraId="2C17CA2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16FBC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C55EC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0CFC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FF1F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B16C9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EAB2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9E784E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B35113" w14:textId="3C854F69" w:rsidR="007A24FC" w:rsidRPr="00B3499B" w:rsidRDefault="00D950AE" w:rsidP="009737DA">
            <w:pPr>
              <w:rPr>
                <w:rFonts w:cs="Arial"/>
                <w:bCs/>
                <w:color w:val="808080" w:themeColor="background1" w:themeShade="80"/>
                <w:sz w:val="16"/>
                <w:szCs w:val="14"/>
              </w:rPr>
            </w:pPr>
            <w:hyperlink r:id="rId1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3A1900" w14:textId="0238560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DDD95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E2180F" w14:textId="77777777" w:rsidR="007A24FC" w:rsidRDefault="007A24FC" w:rsidP="001C5864">
      <w:pPr>
        <w:rPr>
          <w:rFonts w:cs="Arial"/>
        </w:rPr>
      </w:pPr>
    </w:p>
    <w:p w14:paraId="39C1F39B" w14:textId="77777777" w:rsidR="0047267C" w:rsidRDefault="0047267C" w:rsidP="001C5864">
      <w:pPr>
        <w:rPr>
          <w:rFonts w:cs="Arial"/>
        </w:rPr>
      </w:pPr>
    </w:p>
    <w:p w14:paraId="60AB5A52" w14:textId="77777777" w:rsidR="001C5864" w:rsidRPr="0017445F" w:rsidRDefault="001C5864" w:rsidP="001C5864">
      <w:pPr>
        <w:pStyle w:val="RERequirement"/>
        <w:shd w:val="clear" w:color="auto" w:fill="F2F2F2" w:themeFill="background1" w:themeFillShade="F2"/>
      </w:pPr>
      <w:bookmarkStart w:id="310" w:name="_8a51ab5604e6fe8872cace03d14c0d5d"/>
      <w:bookmarkEnd w:id="310"/>
      <w:r>
        <w:t xml:space="preserve"> DSM - Seat - Seat Up/Down Track - Adjustment ID</w:t>
      </w:r>
    </w:p>
    <w:p w14:paraId="28B4F3E7" w14:textId="77777777" w:rsidR="001C5864" w:rsidRDefault="001C5864" w:rsidP="001C5864">
      <w:pPr>
        <w:rPr>
          <w:rFonts w:cs="Arial"/>
        </w:rPr>
      </w:pPr>
      <w:r>
        <w:rPr>
          <w:rFonts w:cs="Arial"/>
        </w:rPr>
        <w:t>The DSM shall assign the Seat Up/Down Track axis an "Adjustment ID" of 2.</w:t>
      </w:r>
    </w:p>
    <w:p w14:paraId="40FD9EEA" w14:textId="77777777" w:rsidR="001C5864" w:rsidRDefault="001C5864" w:rsidP="001C5864"/>
    <w:p w14:paraId="5CC6411C" w14:textId="77777777" w:rsidR="001C5864" w:rsidRPr="00287D2F" w:rsidRDefault="001C5864" w:rsidP="001C5864">
      <w:pPr>
        <w:rPr>
          <w:rFonts w:cs="Arial"/>
        </w:rPr>
      </w:pPr>
      <w:r>
        <w:rPr>
          <w:rFonts w:cs="Arial"/>
        </w:rPr>
        <w:t>Satisfied by</w:t>
      </w:r>
      <w:r w:rsidRPr="00287D2F">
        <w:rPr>
          <w:rFonts w:cs="Arial"/>
        </w:rPr>
        <w:t>:</w:t>
      </w:r>
    </w:p>
    <w:p w14:paraId="3CBCC1A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05E5F3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2F778D4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EF478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2F35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13733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89D0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BEC5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3A37E4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9EAC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16B8E" w14:textId="77777777" w:rsidR="00E550DC" w:rsidRDefault="00E550DC"/>
        </w:tc>
      </w:tr>
      <w:tr w:rsidR="007A24FC" w:rsidRPr="00B3499B" w14:paraId="648CDA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7D76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E7C22" w14:textId="77777777" w:rsidR="00E550DC" w:rsidRDefault="00E550DC"/>
        </w:tc>
      </w:tr>
      <w:tr w:rsidR="007A24FC" w:rsidRPr="00B3499B" w14:paraId="3D8614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F8D6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12CB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1D696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6291F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36075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1210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DA3B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1ECC4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03C27" w14:textId="77777777" w:rsidR="00E550DC" w:rsidRDefault="00E550DC"/>
        </w:tc>
      </w:tr>
      <w:tr w:rsidR="007A24FC" w:rsidRPr="00B3499B" w14:paraId="0B6412C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5F3E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1B539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1A94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9080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A6B81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F0E3E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F6EF19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31FBF2" w14:textId="4E855960" w:rsidR="007A24FC" w:rsidRPr="00B3499B" w:rsidRDefault="00D950AE" w:rsidP="009737DA">
            <w:pPr>
              <w:rPr>
                <w:rFonts w:cs="Arial"/>
                <w:bCs/>
                <w:color w:val="808080" w:themeColor="background1" w:themeShade="80"/>
                <w:sz w:val="16"/>
                <w:szCs w:val="14"/>
              </w:rPr>
            </w:pPr>
            <w:hyperlink r:id="rId1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9B329B" w14:textId="633FF47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F126E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362C9A" w14:textId="77777777" w:rsidR="007A24FC" w:rsidRDefault="007A24FC" w:rsidP="001C5864">
      <w:pPr>
        <w:rPr>
          <w:rFonts w:cs="Arial"/>
        </w:rPr>
      </w:pPr>
    </w:p>
    <w:p w14:paraId="5F5A038F" w14:textId="77777777" w:rsidR="0047267C" w:rsidRDefault="0047267C" w:rsidP="001C5864">
      <w:pPr>
        <w:rPr>
          <w:rFonts w:cs="Arial"/>
        </w:rPr>
      </w:pPr>
    </w:p>
    <w:p w14:paraId="1B476935" w14:textId="77777777" w:rsidR="001C5864" w:rsidRPr="0017445F" w:rsidRDefault="001C5864" w:rsidP="001C5864">
      <w:pPr>
        <w:pStyle w:val="RERequirement"/>
        <w:shd w:val="clear" w:color="auto" w:fill="F2F2F2" w:themeFill="background1" w:themeFillShade="F2"/>
      </w:pPr>
      <w:bookmarkStart w:id="311" w:name="_ce1e16a5957f580d549b7a939482de49"/>
      <w:bookmarkEnd w:id="311"/>
      <w:r>
        <w:t xml:space="preserve"> DSM - Steering Wheel - Wheel Tele-In/Tele-Out - Functions</w:t>
      </w:r>
    </w:p>
    <w:p w14:paraId="1D9BCB15" w14:textId="77777777" w:rsidR="001C5864" w:rsidRDefault="001C5864" w:rsidP="001C5864">
      <w:pPr>
        <w:rPr>
          <w:rFonts w:cs="Arial"/>
        </w:rPr>
      </w:pPr>
      <w:r>
        <w:rPr>
          <w:rFonts w:cs="Arial"/>
        </w:rPr>
        <w:t>The DSM shall implement the following functions for the Wheel Tele-In/Tele-Out axis:</w:t>
      </w:r>
    </w:p>
    <w:p w14:paraId="7CCA9A46" w14:textId="77777777" w:rsidR="001C5864" w:rsidRDefault="001C5864" w:rsidP="001C5864">
      <w:pPr>
        <w:rPr>
          <w:rFonts w:cs="Arial"/>
        </w:rPr>
      </w:pPr>
      <w:r>
        <w:rPr>
          <w:rFonts w:cs="Arial"/>
        </w:rPr>
        <w:t>Monitor Changes by Threshold</w:t>
      </w:r>
    </w:p>
    <w:p w14:paraId="038D71BC" w14:textId="77777777" w:rsidR="001C5864" w:rsidRDefault="001C5864" w:rsidP="001C5864">
      <w:pPr>
        <w:rPr>
          <w:rFonts w:cs="Arial"/>
        </w:rPr>
      </w:pPr>
      <w:r>
        <w:rPr>
          <w:rFonts w:cs="Arial"/>
        </w:rPr>
        <w:t>Request Positions</w:t>
      </w:r>
    </w:p>
    <w:p w14:paraId="6450E7FA" w14:textId="77777777" w:rsidR="001C5864" w:rsidRDefault="001C5864" w:rsidP="001C5864">
      <w:pPr>
        <w:rPr>
          <w:rFonts w:cs="Arial"/>
        </w:rPr>
      </w:pPr>
      <w:r>
        <w:rPr>
          <w:rFonts w:cs="Arial"/>
        </w:rPr>
        <w:t>Check Processing Ability</w:t>
      </w:r>
    </w:p>
    <w:p w14:paraId="0EE041E2" w14:textId="77777777" w:rsidR="001C5864" w:rsidRDefault="001C5864" w:rsidP="001C5864">
      <w:pPr>
        <w:rPr>
          <w:rFonts w:cs="Arial"/>
        </w:rPr>
      </w:pPr>
      <w:r>
        <w:rPr>
          <w:rFonts w:cs="Arial"/>
        </w:rPr>
        <w:t>Generate Adjustment Difference</w:t>
      </w:r>
    </w:p>
    <w:p w14:paraId="4C4C2955" w14:textId="77777777" w:rsidR="001C5864" w:rsidRDefault="001C5864" w:rsidP="001C5864">
      <w:pPr>
        <w:rPr>
          <w:rFonts w:cs="Arial"/>
        </w:rPr>
      </w:pPr>
      <w:r>
        <w:rPr>
          <w:rFonts w:cs="Arial"/>
        </w:rPr>
        <w:t>Classify Adjustment by Threshold</w:t>
      </w:r>
    </w:p>
    <w:p w14:paraId="20DA7E7E" w14:textId="77777777" w:rsidR="001C5864" w:rsidRDefault="001C5864" w:rsidP="001C5864">
      <w:pPr>
        <w:rPr>
          <w:rFonts w:cs="Arial"/>
        </w:rPr>
      </w:pPr>
      <w:r>
        <w:rPr>
          <w:rFonts w:cs="Arial"/>
        </w:rPr>
        <w:t>Clear Axis Adjustment Information</w:t>
      </w:r>
    </w:p>
    <w:p w14:paraId="79336EBA" w14:textId="77777777" w:rsidR="001C5864" w:rsidRDefault="001C5864" w:rsidP="001C5864"/>
    <w:p w14:paraId="452BD64C" w14:textId="77777777" w:rsidR="001C5864" w:rsidRPr="00287D2F" w:rsidRDefault="001C5864" w:rsidP="001C5864">
      <w:pPr>
        <w:rPr>
          <w:rFonts w:cs="Arial"/>
        </w:rPr>
      </w:pPr>
      <w:r>
        <w:rPr>
          <w:rFonts w:cs="Arial"/>
        </w:rPr>
        <w:t>Satisfied by</w:t>
      </w:r>
      <w:r w:rsidRPr="00287D2F">
        <w:rPr>
          <w:rFonts w:cs="Arial"/>
        </w:rPr>
        <w:t>:</w:t>
      </w:r>
    </w:p>
    <w:p w14:paraId="3DC8FDD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2BF384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DSM Autosave Generic component function</w:t>
      </w:r>
    </w:p>
    <w:p w14:paraId="5CE01DA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8FC86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F035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77AE8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078F7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80B6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627696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31A94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37F31E" w14:textId="77777777" w:rsidR="00E550DC" w:rsidRDefault="00E550DC"/>
        </w:tc>
      </w:tr>
      <w:tr w:rsidR="007A24FC" w:rsidRPr="00B3499B" w14:paraId="4A9C98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8180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E2560" w14:textId="77777777" w:rsidR="00E550DC" w:rsidRDefault="00E550DC"/>
        </w:tc>
      </w:tr>
      <w:tr w:rsidR="007A24FC" w:rsidRPr="00B3499B" w14:paraId="049850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53C6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AEC0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EE5DD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357B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6BECB2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BD2D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433F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A929A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AF8644" w14:textId="77777777" w:rsidR="00E550DC" w:rsidRDefault="00E550DC"/>
        </w:tc>
      </w:tr>
      <w:tr w:rsidR="007A24FC" w:rsidRPr="00B3499B" w14:paraId="1C24E25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35E1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BDA5E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220A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C68A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46FC4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47DE3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8851A4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0AD421" w14:textId="49057528" w:rsidR="007A24FC" w:rsidRPr="00B3499B" w:rsidRDefault="00D950AE" w:rsidP="009737DA">
            <w:pPr>
              <w:rPr>
                <w:rFonts w:cs="Arial"/>
                <w:bCs/>
                <w:color w:val="808080" w:themeColor="background1" w:themeShade="80"/>
                <w:sz w:val="16"/>
                <w:szCs w:val="14"/>
              </w:rPr>
            </w:pPr>
            <w:hyperlink r:id="rId1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78D141" w14:textId="7751E59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00673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4CDE99" w14:textId="77777777" w:rsidR="007A24FC" w:rsidRDefault="007A24FC" w:rsidP="001C5864">
      <w:pPr>
        <w:rPr>
          <w:rFonts w:cs="Arial"/>
        </w:rPr>
      </w:pPr>
    </w:p>
    <w:p w14:paraId="710442C9" w14:textId="77777777" w:rsidR="0047267C" w:rsidRDefault="0047267C" w:rsidP="001C5864">
      <w:pPr>
        <w:rPr>
          <w:rFonts w:cs="Arial"/>
        </w:rPr>
      </w:pPr>
    </w:p>
    <w:p w14:paraId="4B83037E"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12" w:name="_Toc66170327"/>
      <w:r>
        <w:rPr>
          <w:szCs w:val="20"/>
          <w:lang w:val="en-GB"/>
        </w:rPr>
        <w:t>DDM</w:t>
      </w:r>
      <w:bookmarkEnd w:id="312"/>
    </w:p>
    <w:p w14:paraId="7C29D6F4" w14:textId="77777777" w:rsidR="00210E01" w:rsidRDefault="00210E01" w:rsidP="00210E01">
      <w:r>
        <w:t>DDM</w:t>
      </w:r>
    </w:p>
    <w:p w14:paraId="6C285B34" w14:textId="77777777" w:rsidR="00072314" w:rsidRDefault="00072314" w:rsidP="00072314"/>
    <w:p w14:paraId="633FD0CD" w14:textId="77777777" w:rsidR="008C50D1" w:rsidRPr="003305ED" w:rsidRDefault="008C50D1" w:rsidP="00702F62">
      <w:pPr>
        <w:pStyle w:val="Heading4"/>
        <w:keepNext w:val="0"/>
        <w:tabs>
          <w:tab w:val="clear" w:pos="900"/>
          <w:tab w:val="left" w:pos="709"/>
        </w:tabs>
        <w:spacing w:before="240"/>
      </w:pPr>
      <w:bookmarkStart w:id="313" w:name="_Toc66170328"/>
      <w:r>
        <w:rPr>
          <w:lang w:val="en-GB"/>
        </w:rPr>
        <w:t xml:space="preserve">Technology </w:t>
      </w:r>
      <w:r w:rsidRPr="003070ED">
        <w:rPr>
          <w:lang w:val="en-GB"/>
        </w:rPr>
        <w:t>Function</w:t>
      </w:r>
      <w:r>
        <w:rPr>
          <w:lang w:val="en-GB"/>
        </w:rPr>
        <w:t xml:space="preserve"> </w:t>
      </w:r>
      <w:r>
        <w:rPr>
          <w:noProof/>
        </w:rPr>
        <w:drawing>
          <wp:inline distT="0" distB="0" distL="0" distR="0" wp14:anchorId="7E963CE5" wp14:editId="64AB18AC">
            <wp:extent cx="152400" cy="152400"/>
            <wp:effectExtent l="0" t="0" r="0" b="0"/>
            <wp:docPr id="52"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DDM Autosave Generic component function</w:t>
      </w:r>
      <w:bookmarkEnd w:id="313"/>
    </w:p>
    <w:p w14:paraId="223A2C8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CCA1726" w14:textId="77777777" w:rsidR="00072314" w:rsidRPr="003B799F" w:rsidRDefault="00072314" w:rsidP="00072314"/>
    <w:p w14:paraId="5FE6CED1" w14:textId="77777777" w:rsidR="00072314" w:rsidRDefault="00072314" w:rsidP="00072314">
      <w:pPr>
        <w:pStyle w:val="Heading6"/>
        <w:keepNext w:val="0"/>
        <w:tabs>
          <w:tab w:val="clear" w:pos="900"/>
          <w:tab w:val="left" w:pos="709"/>
        </w:tabs>
        <w:spacing w:before="240"/>
        <w:rPr>
          <w:lang w:val="en-GB"/>
        </w:rPr>
      </w:pPr>
      <w:r>
        <w:rPr>
          <w:lang w:val="en-GB"/>
        </w:rPr>
        <w:t>Inputs</w:t>
      </w:r>
    </w:p>
    <w:p w14:paraId="349902B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714045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AEC3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A3244F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7773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54B4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4C10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DD6E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9252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0B3BBA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D95007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8C330B" w14:textId="71AB5209" w:rsidR="00EB31D7" w:rsidRPr="00B3499B" w:rsidRDefault="00D950AE" w:rsidP="00236BAE">
            <w:pPr>
              <w:rPr>
                <w:rFonts w:cs="Arial"/>
                <w:bCs/>
                <w:color w:val="808080" w:themeColor="background1" w:themeShade="80"/>
                <w:sz w:val="16"/>
                <w:szCs w:val="14"/>
              </w:rPr>
            </w:pPr>
            <w:hyperlink r:id="rId17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8F32E5" w14:textId="509C4F90"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A0457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402F0C" w14:textId="0C8EC0C1" w:rsidR="00414C45" w:rsidRPr="004A50B8" w:rsidRDefault="00414C45" w:rsidP="004A50B8">
      <w:pPr>
        <w:pStyle w:val="Caption"/>
      </w:pPr>
      <w:bookmarkStart w:id="314" w:name="_Toc66170391"/>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7</w:t>
      </w:r>
      <w:r>
        <w:rPr>
          <w:noProof/>
        </w:rPr>
        <w:fldChar w:fldCharType="end"/>
      </w:r>
      <w:r w:rsidRPr="00702453">
        <w:t xml:space="preserve">: </w:t>
      </w:r>
      <w:r>
        <w:t xml:space="preserve">Input Signal mappings of Function </w:t>
      </w:r>
      <w:r w:rsidRPr="004521EB">
        <w:rPr>
          <w:lang w:val="en-GB"/>
        </w:rPr>
        <w:t>DDM Autosave Generic component function</w:t>
      </w:r>
      <w:bookmarkEnd w:id="314"/>
    </w:p>
    <w:p w14:paraId="3159BA66" w14:textId="77777777" w:rsidR="008C50D1" w:rsidRPr="00E23282" w:rsidRDefault="008C50D1" w:rsidP="00072314"/>
    <w:p w14:paraId="5A50A92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3753B2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6057C3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BB4D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B526C0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C0BB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A90D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3AA1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17633"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B0325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D87BC6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37556C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06B7B0" w14:textId="69A62368" w:rsidR="00CA24CE" w:rsidRPr="00B3499B" w:rsidRDefault="00D950AE" w:rsidP="00CA24CE">
            <w:pPr>
              <w:rPr>
                <w:rFonts w:cs="Arial"/>
                <w:bCs/>
                <w:color w:val="808080" w:themeColor="background1" w:themeShade="80"/>
                <w:sz w:val="16"/>
                <w:szCs w:val="14"/>
              </w:rPr>
            </w:pPr>
            <w:hyperlink r:id="rId17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C1936F" w14:textId="3BDBE28C"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41E18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8ED142" w14:textId="0B79F81F" w:rsidR="00236BAE" w:rsidRPr="004A50B8" w:rsidRDefault="00236BAE" w:rsidP="004A50B8">
      <w:pPr>
        <w:pStyle w:val="Caption"/>
      </w:pPr>
      <w:bookmarkStart w:id="315" w:name="_Toc66170392"/>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8</w:t>
      </w:r>
      <w:r>
        <w:rPr>
          <w:noProof/>
        </w:rPr>
        <w:fldChar w:fldCharType="end"/>
      </w:r>
      <w:r w:rsidRPr="00702453">
        <w:t xml:space="preserve">: </w:t>
      </w:r>
      <w:r>
        <w:t xml:space="preserve">Output Signal mappings of Function </w:t>
      </w:r>
      <w:r w:rsidRPr="004521EB">
        <w:rPr>
          <w:lang w:val="en-GB"/>
        </w:rPr>
        <w:t>DDM Autosave Generic component function</w:t>
      </w:r>
      <w:bookmarkEnd w:id="315"/>
    </w:p>
    <w:p w14:paraId="2CFE96F6" w14:textId="77777777" w:rsidR="00072314" w:rsidRPr="00612064" w:rsidRDefault="00072314" w:rsidP="00072314">
      <w:pPr>
        <w:spacing w:before="20"/>
        <w:rPr>
          <w:vanish/>
        </w:rPr>
      </w:pPr>
    </w:p>
    <w:p w14:paraId="3DF227DF" w14:textId="77777777" w:rsidR="00072314" w:rsidRDefault="00072314" w:rsidP="00072314">
      <w:pPr>
        <w:pStyle w:val="Heading6"/>
        <w:keepNext w:val="0"/>
        <w:tabs>
          <w:tab w:val="clear" w:pos="900"/>
          <w:tab w:val="left" w:pos="709"/>
        </w:tabs>
        <w:spacing w:before="240"/>
      </w:pPr>
      <w:r>
        <w:t>Parameters</w:t>
      </w:r>
    </w:p>
    <w:p w14:paraId="0DF05AF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3D3A972" w14:textId="77777777" w:rsidTr="001D18E6">
        <w:trPr>
          <w:trHeight w:val="161"/>
        </w:trPr>
        <w:tc>
          <w:tcPr>
            <w:tcW w:w="1838" w:type="dxa"/>
            <w:shd w:val="clear" w:color="auto" w:fill="D9D9D9" w:themeFill="background1" w:themeFillShade="D9"/>
            <w:noWrap/>
            <w:hideMark/>
          </w:tcPr>
          <w:p w14:paraId="58DDD3F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118E98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3C4524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D959DB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FD0AEE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D03F1FD" w14:textId="77777777" w:rsidTr="001D18E6">
        <w:trPr>
          <w:trHeight w:val="70"/>
        </w:trPr>
        <w:tc>
          <w:tcPr>
            <w:tcW w:w="1838" w:type="dxa"/>
            <w:noWrap/>
          </w:tcPr>
          <w:p w14:paraId="3A182ABE" w14:textId="638DAF3B"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9B00D9">
              <w:rPr>
                <w:b/>
                <w:bCs/>
                <w:i/>
                <w:color w:val="0000FF"/>
                <w:sz w:val="18"/>
              </w:rPr>
              <w:t>Error! Reference source not found.</w:t>
            </w:r>
            <w:r w:rsidRPr="00D20BE7">
              <w:rPr>
                <w:i/>
                <w:color w:val="0000FF"/>
                <w:sz w:val="18"/>
              </w:rPr>
              <w:fldChar w:fldCharType="end"/>
            </w:r>
            <w:r w:rsidRPr="00D20BE7">
              <w:rPr>
                <w:sz w:val="18"/>
              </w:rPr>
              <w:t>” name bookmark in the Data Dictionary</w:t>
            </w:r>
          </w:p>
        </w:tc>
        <w:tc>
          <w:tcPr>
            <w:tcW w:w="1843" w:type="dxa"/>
          </w:tcPr>
          <w:p w14:paraId="4C2C9AEE" w14:textId="56B3B1A6"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9B00D9">
              <w:rPr>
                <w:b/>
                <w:bCs/>
                <w:sz w:val="18"/>
              </w:rPr>
              <w:t>Error! Reference source not found.</w:t>
            </w:r>
            <w:r w:rsidRPr="00D20BE7">
              <w:rPr>
                <w:sz w:val="18"/>
              </w:rPr>
              <w:fldChar w:fldCharType="end"/>
            </w:r>
            <w:r w:rsidRPr="00D20BE7">
              <w:rPr>
                <w:sz w:val="18"/>
              </w:rPr>
              <w:t>” name bookmark in the Data Dictionary</w:t>
            </w:r>
          </w:p>
        </w:tc>
        <w:tc>
          <w:tcPr>
            <w:tcW w:w="1701" w:type="dxa"/>
          </w:tcPr>
          <w:p w14:paraId="6640897B" w14:textId="339487DE"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9B00D9">
              <w:rPr>
                <w:b/>
                <w:bCs/>
                <w:i/>
                <w:color w:val="0000FF"/>
                <w:sz w:val="18"/>
              </w:rPr>
              <w:t>Error! Reference source not found.</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448160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4E7188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E2C855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30C08D1" w14:textId="77777777" w:rsidTr="001D18E6">
        <w:trPr>
          <w:trHeight w:val="71"/>
        </w:trPr>
        <w:tc>
          <w:tcPr>
            <w:tcW w:w="1838" w:type="dxa"/>
            <w:noWrap/>
          </w:tcPr>
          <w:p w14:paraId="6B671DC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DEEFF5C" w14:textId="77777777" w:rsidR="00072314" w:rsidRPr="00D14691" w:rsidRDefault="00072314" w:rsidP="001D18E6">
            <w:pPr>
              <w:rPr>
                <w:color w:val="000000" w:themeColor="text1"/>
              </w:rPr>
            </w:pPr>
          </w:p>
        </w:tc>
        <w:tc>
          <w:tcPr>
            <w:tcW w:w="1701" w:type="dxa"/>
          </w:tcPr>
          <w:p w14:paraId="04C76E20" w14:textId="77777777" w:rsidR="00072314" w:rsidRPr="00D14691" w:rsidRDefault="00072314" w:rsidP="001D18E6">
            <w:pPr>
              <w:rPr>
                <w:color w:val="000000" w:themeColor="text1"/>
              </w:rPr>
            </w:pPr>
          </w:p>
        </w:tc>
        <w:tc>
          <w:tcPr>
            <w:tcW w:w="1417" w:type="dxa"/>
            <w:noWrap/>
          </w:tcPr>
          <w:p w14:paraId="71D88548" w14:textId="77777777" w:rsidR="00072314" w:rsidRPr="00D14691" w:rsidRDefault="00072314" w:rsidP="001D18E6">
            <w:pPr>
              <w:rPr>
                <w:color w:val="000000" w:themeColor="text1"/>
              </w:rPr>
            </w:pPr>
          </w:p>
        </w:tc>
        <w:tc>
          <w:tcPr>
            <w:tcW w:w="3402" w:type="dxa"/>
          </w:tcPr>
          <w:p w14:paraId="1A7E1C2F" w14:textId="77777777" w:rsidR="00072314" w:rsidRPr="00D14691" w:rsidRDefault="00072314" w:rsidP="001D18E6">
            <w:pPr>
              <w:rPr>
                <w:color w:val="000000" w:themeColor="text1"/>
              </w:rPr>
            </w:pPr>
          </w:p>
        </w:tc>
      </w:tr>
    </w:tbl>
    <w:p w14:paraId="2FBB40A6" w14:textId="2AE91018" w:rsidR="008C50D1" w:rsidRDefault="00072314" w:rsidP="003678EC">
      <w:pPr>
        <w:pStyle w:val="Caption"/>
        <w:rPr>
          <w:lang w:val="en-GB"/>
        </w:rPr>
      </w:pPr>
      <w:bookmarkStart w:id="316" w:name="_Toc66170393"/>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9</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16"/>
    </w:p>
    <w:p w14:paraId="3DABEA8F" w14:textId="77777777" w:rsidR="003678EC" w:rsidRPr="003678EC" w:rsidRDefault="003678EC" w:rsidP="003678EC">
      <w:pPr>
        <w:rPr>
          <w:lang w:val="en-GB"/>
        </w:rPr>
      </w:pPr>
    </w:p>
    <w:p w14:paraId="07524A0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AEE3BAA" w14:textId="77777777" w:rsidR="00072314" w:rsidRPr="003225C9" w:rsidRDefault="00072314" w:rsidP="00072314">
      <w:pPr>
        <w:tabs>
          <w:tab w:val="left" w:pos="284"/>
          <w:tab w:val="left" w:pos="851"/>
        </w:tabs>
      </w:pPr>
    </w:p>
    <w:p w14:paraId="2073DC2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7D16D2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7DC4997" w14:textId="77777777" w:rsidTr="001D18E6">
        <w:tc>
          <w:tcPr>
            <w:tcW w:w="1934" w:type="dxa"/>
            <w:shd w:val="clear" w:color="auto" w:fill="D9D9D9" w:themeFill="background1" w:themeFillShade="D9"/>
          </w:tcPr>
          <w:p w14:paraId="585558B8" w14:textId="77777777" w:rsidR="00072314" w:rsidRDefault="00072314" w:rsidP="001D18E6">
            <w:pPr>
              <w:rPr>
                <w:b/>
              </w:rPr>
            </w:pPr>
            <w:r w:rsidRPr="00AF169D">
              <w:rPr>
                <w:b/>
              </w:rPr>
              <w:t>Requirement ID</w:t>
            </w:r>
          </w:p>
          <w:p w14:paraId="5D3965B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E009D6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8A497BE" w14:textId="77777777" w:rsidR="00072314" w:rsidRDefault="00072314" w:rsidP="001D18E6">
            <w:pPr>
              <w:rPr>
                <w:b/>
              </w:rPr>
            </w:pPr>
            <w:r>
              <w:rPr>
                <w:b/>
              </w:rPr>
              <w:t>Modification</w:t>
            </w:r>
          </w:p>
        </w:tc>
        <w:tc>
          <w:tcPr>
            <w:tcW w:w="1712" w:type="dxa"/>
            <w:shd w:val="clear" w:color="auto" w:fill="D9D9D9" w:themeFill="background1" w:themeFillShade="D9"/>
          </w:tcPr>
          <w:p w14:paraId="5D5E4DEE" w14:textId="77777777" w:rsidR="00072314" w:rsidRDefault="00072314" w:rsidP="001D18E6">
            <w:pPr>
              <w:rPr>
                <w:b/>
              </w:rPr>
            </w:pPr>
            <w:r w:rsidRPr="00AF169D">
              <w:rPr>
                <w:b/>
              </w:rPr>
              <w:t xml:space="preserve">Requirement </w:t>
            </w:r>
            <w:r>
              <w:rPr>
                <w:b/>
              </w:rPr>
              <w:t>ID</w:t>
            </w:r>
          </w:p>
          <w:p w14:paraId="05E091A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341A179" w14:textId="77777777" w:rsidR="00072314" w:rsidRPr="00AF169D" w:rsidRDefault="00072314" w:rsidP="001D18E6">
            <w:pPr>
              <w:rPr>
                <w:b/>
              </w:rPr>
            </w:pPr>
            <w:r>
              <w:rPr>
                <w:b/>
              </w:rPr>
              <w:t>Comment</w:t>
            </w:r>
          </w:p>
        </w:tc>
      </w:tr>
      <w:tr w:rsidR="00072314" w14:paraId="73ED5816" w14:textId="77777777" w:rsidTr="001D18E6">
        <w:tc>
          <w:tcPr>
            <w:tcW w:w="1934" w:type="dxa"/>
          </w:tcPr>
          <w:p w14:paraId="39000D42" w14:textId="77777777" w:rsidR="00072314" w:rsidRPr="000F4E8B" w:rsidRDefault="00072314" w:rsidP="001D18E6">
            <w:r w:rsidRPr="000F4E8B">
              <w:t>REQ_abc</w:t>
            </w:r>
          </w:p>
        </w:tc>
        <w:tc>
          <w:tcPr>
            <w:tcW w:w="2177" w:type="dxa"/>
          </w:tcPr>
          <w:p w14:paraId="520969ED" w14:textId="77777777" w:rsidR="00072314" w:rsidRPr="000F4E8B" w:rsidRDefault="00072314" w:rsidP="001D18E6"/>
        </w:tc>
        <w:sdt>
          <w:sdtPr>
            <w:alias w:val="Modification"/>
            <w:tag w:val="Modification"/>
            <w:id w:val="-108700048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3197D7" w14:textId="77777777" w:rsidR="00072314" w:rsidRPr="000F4E8B" w:rsidRDefault="00072314" w:rsidP="001D18E6">
                <w:r w:rsidRPr="000F4E8B">
                  <w:t>Removed</w:t>
                </w:r>
              </w:p>
            </w:tc>
          </w:sdtContent>
        </w:sdt>
        <w:tc>
          <w:tcPr>
            <w:tcW w:w="1712" w:type="dxa"/>
          </w:tcPr>
          <w:p w14:paraId="4F6BB2DC" w14:textId="77777777" w:rsidR="00072314" w:rsidRPr="000F4E8B" w:rsidRDefault="00072314" w:rsidP="001D18E6">
            <w:r w:rsidRPr="000F4E8B">
              <w:t>--</w:t>
            </w:r>
          </w:p>
        </w:tc>
        <w:tc>
          <w:tcPr>
            <w:tcW w:w="2958" w:type="dxa"/>
          </w:tcPr>
          <w:p w14:paraId="71B97C95" w14:textId="77777777" w:rsidR="00072314" w:rsidRPr="000F4E8B" w:rsidRDefault="00072314" w:rsidP="001D18E6"/>
        </w:tc>
      </w:tr>
      <w:tr w:rsidR="00072314" w14:paraId="7ECEC3D8" w14:textId="77777777" w:rsidTr="001D18E6">
        <w:tc>
          <w:tcPr>
            <w:tcW w:w="1934" w:type="dxa"/>
          </w:tcPr>
          <w:p w14:paraId="73593CD9" w14:textId="77777777" w:rsidR="00072314" w:rsidRPr="000F4E8B" w:rsidRDefault="00072314" w:rsidP="001D18E6">
            <w:r w:rsidRPr="000F4E8B">
              <w:t>REQ_def</w:t>
            </w:r>
          </w:p>
        </w:tc>
        <w:tc>
          <w:tcPr>
            <w:tcW w:w="2177" w:type="dxa"/>
          </w:tcPr>
          <w:p w14:paraId="41805096" w14:textId="77777777" w:rsidR="00072314" w:rsidRPr="000F4E8B" w:rsidRDefault="00072314" w:rsidP="001D18E6"/>
        </w:tc>
        <w:sdt>
          <w:sdtPr>
            <w:alias w:val="Modification"/>
            <w:tag w:val="Modification"/>
            <w:id w:val="41883130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2A058CA" w14:textId="77777777" w:rsidR="00072314" w:rsidRPr="000F4E8B" w:rsidRDefault="00072314" w:rsidP="001D18E6">
                <w:r w:rsidRPr="000F4E8B">
                  <w:t>Replaced</w:t>
                </w:r>
              </w:p>
            </w:tc>
          </w:sdtContent>
        </w:sdt>
        <w:tc>
          <w:tcPr>
            <w:tcW w:w="1712" w:type="dxa"/>
          </w:tcPr>
          <w:p w14:paraId="13D85A0A" w14:textId="77777777" w:rsidR="00072314" w:rsidRPr="000F4E8B" w:rsidRDefault="00072314" w:rsidP="001D18E6">
            <w:r w:rsidRPr="000F4E8B">
              <w:t>REQ_xyz</w:t>
            </w:r>
          </w:p>
        </w:tc>
        <w:tc>
          <w:tcPr>
            <w:tcW w:w="2958" w:type="dxa"/>
          </w:tcPr>
          <w:p w14:paraId="6E02DC6A" w14:textId="77777777" w:rsidR="00072314" w:rsidRPr="000F4E8B" w:rsidRDefault="00072314" w:rsidP="001D18E6"/>
        </w:tc>
      </w:tr>
      <w:tr w:rsidR="00072314" w14:paraId="58604633" w14:textId="77777777" w:rsidTr="001D18E6">
        <w:tc>
          <w:tcPr>
            <w:tcW w:w="1934" w:type="dxa"/>
          </w:tcPr>
          <w:p w14:paraId="5D3C20B1" w14:textId="77777777" w:rsidR="00072314" w:rsidRPr="000F4E8B" w:rsidRDefault="00072314" w:rsidP="001D18E6">
            <w:r w:rsidRPr="000F4E8B">
              <w:t>--</w:t>
            </w:r>
          </w:p>
        </w:tc>
        <w:tc>
          <w:tcPr>
            <w:tcW w:w="2177" w:type="dxa"/>
          </w:tcPr>
          <w:p w14:paraId="66BEFD71" w14:textId="77777777" w:rsidR="00072314" w:rsidRPr="000F4E8B" w:rsidRDefault="00072314" w:rsidP="001D18E6"/>
        </w:tc>
        <w:sdt>
          <w:sdtPr>
            <w:alias w:val="Modification"/>
            <w:tag w:val="Modification"/>
            <w:id w:val="-154830082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80DBB68" w14:textId="77777777" w:rsidR="00072314" w:rsidRPr="000F4E8B" w:rsidRDefault="00072314" w:rsidP="001D18E6">
                <w:r w:rsidRPr="000F4E8B">
                  <w:t>Added</w:t>
                </w:r>
              </w:p>
            </w:tc>
          </w:sdtContent>
        </w:sdt>
        <w:tc>
          <w:tcPr>
            <w:tcW w:w="1712" w:type="dxa"/>
          </w:tcPr>
          <w:p w14:paraId="63339ECE" w14:textId="77777777" w:rsidR="00072314" w:rsidRPr="000F4E8B" w:rsidRDefault="00072314" w:rsidP="001D18E6">
            <w:r w:rsidRPr="000F4E8B">
              <w:t>REQ_123</w:t>
            </w:r>
          </w:p>
        </w:tc>
        <w:tc>
          <w:tcPr>
            <w:tcW w:w="2958" w:type="dxa"/>
          </w:tcPr>
          <w:p w14:paraId="4E601DB3" w14:textId="77777777" w:rsidR="00072314" w:rsidRPr="000F4E8B" w:rsidRDefault="00072314" w:rsidP="001D18E6"/>
        </w:tc>
      </w:tr>
    </w:tbl>
    <w:p w14:paraId="0071FB22" w14:textId="113FC8BF" w:rsidR="00072314" w:rsidRDefault="00072314" w:rsidP="00072314">
      <w:pPr>
        <w:pStyle w:val="Caption"/>
      </w:pPr>
      <w:bookmarkStart w:id="317" w:name="_Toc66170394"/>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10</w:t>
      </w:r>
      <w:r>
        <w:rPr>
          <w:noProof/>
        </w:rPr>
        <w:fldChar w:fldCharType="end"/>
      </w:r>
      <w:r w:rsidRPr="00702453">
        <w:t xml:space="preserve">: </w:t>
      </w:r>
      <w:r>
        <w:t>Component Specific Requirements</w:t>
      </w:r>
      <w:bookmarkEnd w:id="317"/>
    </w:p>
    <w:p w14:paraId="2FBBEA5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432A800" w14:textId="77777777" w:rsidTr="001D18E6">
        <w:tc>
          <w:tcPr>
            <w:tcW w:w="1838" w:type="dxa"/>
            <w:shd w:val="clear" w:color="auto" w:fill="D9D9D9" w:themeFill="background1" w:themeFillShade="D9"/>
          </w:tcPr>
          <w:p w14:paraId="571A0524" w14:textId="77777777" w:rsidR="00072314" w:rsidRDefault="00072314" w:rsidP="001D18E6">
            <w:pPr>
              <w:rPr>
                <w:b/>
              </w:rPr>
            </w:pPr>
            <w:r w:rsidRPr="00AF169D">
              <w:rPr>
                <w:b/>
              </w:rPr>
              <w:t>Requirement ID</w:t>
            </w:r>
          </w:p>
          <w:p w14:paraId="1C440CE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9AF115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C383AC0" w14:textId="77777777" w:rsidR="00072314" w:rsidRPr="00AF169D" w:rsidRDefault="00072314" w:rsidP="001D18E6">
            <w:pPr>
              <w:rPr>
                <w:b/>
              </w:rPr>
            </w:pPr>
            <w:r>
              <w:rPr>
                <w:b/>
              </w:rPr>
              <w:t>Comment</w:t>
            </w:r>
          </w:p>
        </w:tc>
      </w:tr>
      <w:tr w:rsidR="00072314" w14:paraId="691F5CBE" w14:textId="77777777" w:rsidTr="001D18E6">
        <w:tc>
          <w:tcPr>
            <w:tcW w:w="1838" w:type="dxa"/>
          </w:tcPr>
          <w:p w14:paraId="4663D015" w14:textId="77777777" w:rsidR="00072314" w:rsidRDefault="00072314" w:rsidP="001D18E6"/>
        </w:tc>
        <w:tc>
          <w:tcPr>
            <w:tcW w:w="4253" w:type="dxa"/>
          </w:tcPr>
          <w:p w14:paraId="7E32856D" w14:textId="77777777" w:rsidR="00072314" w:rsidRDefault="00072314" w:rsidP="001D18E6"/>
        </w:tc>
        <w:tc>
          <w:tcPr>
            <w:tcW w:w="4110" w:type="dxa"/>
          </w:tcPr>
          <w:p w14:paraId="73359198" w14:textId="77777777" w:rsidR="00072314" w:rsidRDefault="00072314" w:rsidP="001D18E6"/>
        </w:tc>
      </w:tr>
      <w:tr w:rsidR="00072314" w14:paraId="53220649" w14:textId="77777777" w:rsidTr="001D18E6">
        <w:tc>
          <w:tcPr>
            <w:tcW w:w="1838" w:type="dxa"/>
          </w:tcPr>
          <w:p w14:paraId="7335CDD8" w14:textId="77777777" w:rsidR="00072314" w:rsidRDefault="00072314" w:rsidP="001D18E6"/>
        </w:tc>
        <w:tc>
          <w:tcPr>
            <w:tcW w:w="4253" w:type="dxa"/>
          </w:tcPr>
          <w:p w14:paraId="7226DC17" w14:textId="77777777" w:rsidR="00072314" w:rsidRDefault="00072314" w:rsidP="001D18E6"/>
        </w:tc>
        <w:tc>
          <w:tcPr>
            <w:tcW w:w="4110" w:type="dxa"/>
          </w:tcPr>
          <w:p w14:paraId="57D64BAD" w14:textId="77777777" w:rsidR="00072314" w:rsidRDefault="00072314" w:rsidP="001D18E6"/>
        </w:tc>
      </w:tr>
      <w:tr w:rsidR="00072314" w14:paraId="726B7E56" w14:textId="77777777" w:rsidTr="001D18E6">
        <w:tc>
          <w:tcPr>
            <w:tcW w:w="1838" w:type="dxa"/>
          </w:tcPr>
          <w:p w14:paraId="5B580193" w14:textId="77777777" w:rsidR="00072314" w:rsidRDefault="00072314" w:rsidP="001D18E6">
            <w:r>
              <w:t>…</w:t>
            </w:r>
          </w:p>
        </w:tc>
        <w:tc>
          <w:tcPr>
            <w:tcW w:w="4253" w:type="dxa"/>
          </w:tcPr>
          <w:p w14:paraId="5A41432F" w14:textId="77777777" w:rsidR="00072314" w:rsidRDefault="00072314" w:rsidP="001D18E6"/>
        </w:tc>
        <w:tc>
          <w:tcPr>
            <w:tcW w:w="4110" w:type="dxa"/>
          </w:tcPr>
          <w:p w14:paraId="14BB59AA" w14:textId="77777777" w:rsidR="00072314" w:rsidRDefault="00072314" w:rsidP="001D18E6"/>
        </w:tc>
      </w:tr>
    </w:tbl>
    <w:p w14:paraId="20DA9032" w14:textId="4AEF162C" w:rsidR="00072314" w:rsidRPr="00702453" w:rsidRDefault="00072314" w:rsidP="00072314">
      <w:pPr>
        <w:pStyle w:val="Caption"/>
      </w:pPr>
      <w:bookmarkStart w:id="318" w:name="_Toc66170395"/>
      <w:r w:rsidRPr="00702453">
        <w:lastRenderedPageBreak/>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11</w:t>
      </w:r>
      <w:r>
        <w:rPr>
          <w:noProof/>
        </w:rPr>
        <w:fldChar w:fldCharType="end"/>
      </w:r>
      <w:r w:rsidRPr="00702453">
        <w:t xml:space="preserve">: </w:t>
      </w:r>
      <w:r>
        <w:t>Inherited Requirements</w:t>
      </w:r>
      <w:bookmarkEnd w:id="318"/>
    </w:p>
    <w:p w14:paraId="7BDA97D1" w14:textId="77777777" w:rsidR="00072314" w:rsidRDefault="00072314" w:rsidP="00072314"/>
    <w:p w14:paraId="0BFF1BF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4E0DA6D" w14:textId="77777777" w:rsidR="001C5864" w:rsidRPr="0017445F" w:rsidRDefault="001C5864" w:rsidP="001C5864">
      <w:pPr>
        <w:pStyle w:val="RERequirement"/>
        <w:shd w:val="clear" w:color="auto" w:fill="F2F2F2" w:themeFill="background1" w:themeFillShade="F2"/>
      </w:pPr>
      <w:bookmarkStart w:id="319" w:name="_7a7fe0e2354866350e877d376102c95d"/>
      <w:bookmarkEnd w:id="319"/>
      <w:r>
        <w:t xml:space="preserve"> DDM - Driver Mirror Tilt Up/Down - Threshold Classify Parameter</w:t>
      </w:r>
    </w:p>
    <w:p w14:paraId="51285F90" w14:textId="77777777" w:rsidR="001C5864" w:rsidRDefault="001C5864" w:rsidP="001C5864">
      <w:pPr>
        <w:rPr>
          <w:rFonts w:cs="Arial"/>
        </w:rPr>
      </w:pPr>
      <w:r>
        <w:rPr>
          <w:rFonts w:cs="Arial"/>
        </w:rPr>
        <w:t>The DDM shall assign the Driver Mirror Tilt Up/Down axis an "Threshold Classify Parameter" of 50 percent.</w:t>
      </w:r>
    </w:p>
    <w:p w14:paraId="14E6FA98" w14:textId="77777777" w:rsidR="001C5864" w:rsidRDefault="001C5864" w:rsidP="001C5864"/>
    <w:p w14:paraId="7C28668B" w14:textId="77777777" w:rsidR="001C5864" w:rsidRPr="00287D2F" w:rsidRDefault="001C5864" w:rsidP="001C5864">
      <w:pPr>
        <w:rPr>
          <w:rFonts w:cs="Arial"/>
        </w:rPr>
      </w:pPr>
      <w:r>
        <w:rPr>
          <w:rFonts w:cs="Arial"/>
        </w:rPr>
        <w:t>Satisfied by</w:t>
      </w:r>
      <w:r w:rsidRPr="00287D2F">
        <w:rPr>
          <w:rFonts w:cs="Arial"/>
        </w:rPr>
        <w:t>:</w:t>
      </w:r>
    </w:p>
    <w:p w14:paraId="34F2CD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1CAE2F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3F72C0E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305F323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024F24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628B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CC1B4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FB36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1A0C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069018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378EC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CA202" w14:textId="77777777" w:rsidR="00E550DC" w:rsidRDefault="00E550DC"/>
        </w:tc>
      </w:tr>
      <w:tr w:rsidR="007A24FC" w:rsidRPr="00B3499B" w14:paraId="420390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4A34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974D4" w14:textId="77777777" w:rsidR="00E550DC" w:rsidRDefault="00E550DC"/>
        </w:tc>
      </w:tr>
      <w:tr w:rsidR="007A24FC" w:rsidRPr="00B3499B" w14:paraId="5EF398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6F39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CEAD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DADA6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FA860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72FD7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4987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985B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8C773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C5F409" w14:textId="77777777" w:rsidR="00E550DC" w:rsidRDefault="00E550DC"/>
        </w:tc>
      </w:tr>
      <w:tr w:rsidR="007A24FC" w:rsidRPr="00B3499B" w14:paraId="2938734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D5E1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BE993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8305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4483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C4079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63942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BF4DF6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AAC746" w14:textId="34F1A0FF" w:rsidR="007A24FC" w:rsidRPr="00B3499B" w:rsidRDefault="00D950AE" w:rsidP="009737DA">
            <w:pPr>
              <w:rPr>
                <w:rFonts w:cs="Arial"/>
                <w:bCs/>
                <w:color w:val="808080" w:themeColor="background1" w:themeShade="80"/>
                <w:sz w:val="16"/>
                <w:szCs w:val="14"/>
              </w:rPr>
            </w:pPr>
            <w:hyperlink r:id="rId17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ABC4E3" w14:textId="068B7C4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AD071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2B7684" w14:textId="77777777" w:rsidR="007A24FC" w:rsidRDefault="007A24FC" w:rsidP="001C5864">
      <w:pPr>
        <w:rPr>
          <w:rFonts w:cs="Arial"/>
        </w:rPr>
      </w:pPr>
    </w:p>
    <w:p w14:paraId="3A6E88B6" w14:textId="77777777" w:rsidR="0047267C" w:rsidRDefault="0047267C" w:rsidP="001C5864">
      <w:pPr>
        <w:rPr>
          <w:rFonts w:cs="Arial"/>
        </w:rPr>
      </w:pPr>
    </w:p>
    <w:p w14:paraId="3D7F7107" w14:textId="77777777" w:rsidR="001C5864" w:rsidRPr="0017445F" w:rsidRDefault="001C5864" w:rsidP="001C5864">
      <w:pPr>
        <w:pStyle w:val="RERequirement"/>
        <w:shd w:val="clear" w:color="auto" w:fill="F2F2F2" w:themeFill="background1" w:themeFillShade="F2"/>
      </w:pPr>
      <w:bookmarkStart w:id="320" w:name="_28a858b15413f6a79c112c44407b13a4"/>
      <w:bookmarkEnd w:id="320"/>
      <w:r>
        <w:t xml:space="preserve"> DDM - Driver Mirror Tilt Up/Down - Axis Classification</w:t>
      </w:r>
    </w:p>
    <w:p w14:paraId="5D1FFB3F" w14:textId="77777777" w:rsidR="001C5864" w:rsidRDefault="001C5864" w:rsidP="001C5864">
      <w:pPr>
        <w:rPr>
          <w:rFonts w:cs="Arial"/>
        </w:rPr>
      </w:pPr>
      <w:r>
        <w:rPr>
          <w:rFonts w:cs="Arial"/>
        </w:rPr>
        <w:t>The DDM shall assign the Driver Mirror Tilt Up/Down axis an "Axis Classification" of "Common".</w:t>
      </w:r>
    </w:p>
    <w:p w14:paraId="2EF69AB2" w14:textId="77777777" w:rsidR="001C5864" w:rsidRDefault="001C5864" w:rsidP="001C5864"/>
    <w:p w14:paraId="45996D57" w14:textId="77777777" w:rsidR="001C5864" w:rsidRPr="00287D2F" w:rsidRDefault="001C5864" w:rsidP="001C5864">
      <w:pPr>
        <w:rPr>
          <w:rFonts w:cs="Arial"/>
        </w:rPr>
      </w:pPr>
      <w:r>
        <w:rPr>
          <w:rFonts w:cs="Arial"/>
        </w:rPr>
        <w:t>Satisfied by</w:t>
      </w:r>
      <w:r w:rsidRPr="00287D2F">
        <w:rPr>
          <w:rFonts w:cs="Arial"/>
        </w:rPr>
        <w:t>:</w:t>
      </w:r>
    </w:p>
    <w:p w14:paraId="2A0471C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78EC5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0B39AFE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3F1E3D0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DA9C5D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184F6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1FAA0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17397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3A5C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169462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3C6B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B7CEE" w14:textId="77777777" w:rsidR="00E550DC" w:rsidRDefault="00E550DC"/>
        </w:tc>
      </w:tr>
      <w:tr w:rsidR="007A24FC" w:rsidRPr="00B3499B" w14:paraId="755F74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5FB4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6F130" w14:textId="77777777" w:rsidR="00E550DC" w:rsidRDefault="00E550DC"/>
        </w:tc>
      </w:tr>
      <w:tr w:rsidR="007A24FC" w:rsidRPr="00B3499B" w14:paraId="4DE732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0CB6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8661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C07BB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57A1C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13BC3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5C46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DB2D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E3884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EFC3EB" w14:textId="77777777" w:rsidR="00E550DC" w:rsidRDefault="00E550DC"/>
        </w:tc>
      </w:tr>
      <w:tr w:rsidR="007A24FC" w:rsidRPr="00B3499B" w14:paraId="67D7B8C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0504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A44C9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B41C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7522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65F8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AC3D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795E80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D810BE" w14:textId="7B574814" w:rsidR="007A24FC" w:rsidRPr="00B3499B" w:rsidRDefault="00D950AE" w:rsidP="009737DA">
            <w:pPr>
              <w:rPr>
                <w:rFonts w:cs="Arial"/>
                <w:bCs/>
                <w:color w:val="808080" w:themeColor="background1" w:themeShade="80"/>
                <w:sz w:val="16"/>
                <w:szCs w:val="14"/>
              </w:rPr>
            </w:pPr>
            <w:hyperlink r:id="rId1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07252F" w14:textId="63A2EFF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2A65F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F24833" w14:textId="77777777" w:rsidR="007A24FC" w:rsidRDefault="007A24FC" w:rsidP="001C5864">
      <w:pPr>
        <w:rPr>
          <w:rFonts w:cs="Arial"/>
        </w:rPr>
      </w:pPr>
    </w:p>
    <w:p w14:paraId="75C8C48F" w14:textId="77777777" w:rsidR="0047267C" w:rsidRDefault="0047267C" w:rsidP="001C5864">
      <w:pPr>
        <w:rPr>
          <w:rFonts w:cs="Arial"/>
        </w:rPr>
      </w:pPr>
    </w:p>
    <w:p w14:paraId="3229A1DA" w14:textId="77777777" w:rsidR="001C5864" w:rsidRPr="0017445F" w:rsidRDefault="001C5864" w:rsidP="001C5864">
      <w:pPr>
        <w:pStyle w:val="RERequirement"/>
        <w:shd w:val="clear" w:color="auto" w:fill="F2F2F2" w:themeFill="background1" w:themeFillShade="F2"/>
      </w:pPr>
      <w:bookmarkStart w:id="321" w:name="_4adad21086f38fa2acd6c84178be1f5b"/>
      <w:bookmarkEnd w:id="321"/>
      <w:r>
        <w:t xml:space="preserve"> DDM - Exit Without Saving signal</w:t>
      </w:r>
    </w:p>
    <w:p w14:paraId="02330470" w14:textId="77777777" w:rsidR="001C5864" w:rsidRDefault="001C5864" w:rsidP="001C5864">
      <w:pPr>
        <w:rPr>
          <w:rFonts w:cs="Arial"/>
        </w:rPr>
      </w:pPr>
      <w:r>
        <w:rPr>
          <w:rFonts w:cs="Arial"/>
        </w:rPr>
        <w:t>The DDM shall receive the logical signal "Exit Without Saving" via the CAN signal "AutoSaveExit_B_Rq".</w:t>
      </w:r>
    </w:p>
    <w:p w14:paraId="7A3DE0CD" w14:textId="77777777" w:rsidR="001C5864" w:rsidRDefault="001C5864" w:rsidP="001C5864"/>
    <w:p w14:paraId="32E60772" w14:textId="77777777" w:rsidR="001C5864" w:rsidRPr="00287D2F" w:rsidRDefault="001C5864" w:rsidP="001C5864">
      <w:pPr>
        <w:rPr>
          <w:rFonts w:cs="Arial"/>
        </w:rPr>
      </w:pPr>
      <w:r>
        <w:rPr>
          <w:rFonts w:cs="Arial"/>
        </w:rPr>
        <w:t>Satisfied by</w:t>
      </w:r>
      <w:r w:rsidRPr="00287D2F">
        <w:rPr>
          <w:rFonts w:cs="Arial"/>
        </w:rPr>
        <w:t>:</w:t>
      </w:r>
    </w:p>
    <w:p w14:paraId="3DB86B4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6F7FB2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526ACCC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663EBE5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43699E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802F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D3BF7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AA9B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D2B1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Exit Without Saving.</w:t>
            </w:r>
          </w:p>
        </w:tc>
      </w:tr>
      <w:tr w:rsidR="007A24FC" w:rsidRPr="00B3499B" w14:paraId="6EABBA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BDF5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39945" w14:textId="77777777" w:rsidR="00E550DC" w:rsidRDefault="00E550DC"/>
        </w:tc>
      </w:tr>
      <w:tr w:rsidR="007A24FC" w:rsidRPr="00B3499B" w14:paraId="312BA9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69B0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51B0D" w14:textId="77777777" w:rsidR="00E550DC" w:rsidRDefault="00E550DC"/>
        </w:tc>
      </w:tr>
      <w:tr w:rsidR="007A24FC" w:rsidRPr="00B3499B" w14:paraId="015A1B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53CF3"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01A3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8B2F4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A0F16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EAADCE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7BC6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3DFE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0E17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25FEBF" w14:textId="77777777" w:rsidR="00E550DC" w:rsidRDefault="00E550DC"/>
        </w:tc>
      </w:tr>
      <w:tr w:rsidR="007A24FC" w:rsidRPr="00B3499B" w14:paraId="09A19DE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9328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44504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817D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79CD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581EF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A8110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78B6D1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33330F" w14:textId="60E38C12" w:rsidR="007A24FC" w:rsidRPr="00B3499B" w:rsidRDefault="00D950AE" w:rsidP="009737DA">
            <w:pPr>
              <w:rPr>
                <w:rFonts w:cs="Arial"/>
                <w:bCs/>
                <w:color w:val="808080" w:themeColor="background1" w:themeShade="80"/>
                <w:sz w:val="16"/>
                <w:szCs w:val="14"/>
              </w:rPr>
            </w:pPr>
            <w:hyperlink r:id="rId1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3A8A41" w14:textId="033AB3C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D6EE9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E6116E" w14:textId="77777777" w:rsidR="007A24FC" w:rsidRDefault="007A24FC" w:rsidP="001C5864">
      <w:pPr>
        <w:rPr>
          <w:rFonts w:cs="Arial"/>
        </w:rPr>
      </w:pPr>
    </w:p>
    <w:p w14:paraId="17379AA1" w14:textId="77777777" w:rsidR="0047267C" w:rsidRDefault="0047267C" w:rsidP="001C5864">
      <w:pPr>
        <w:rPr>
          <w:rFonts w:cs="Arial"/>
        </w:rPr>
      </w:pPr>
    </w:p>
    <w:p w14:paraId="4B33DB18" w14:textId="77777777" w:rsidR="001C5864" w:rsidRPr="0017445F" w:rsidRDefault="001C5864" w:rsidP="001C5864">
      <w:pPr>
        <w:pStyle w:val="RERequirement"/>
        <w:shd w:val="clear" w:color="auto" w:fill="F2F2F2" w:themeFill="background1" w:themeFillShade="F2"/>
      </w:pPr>
      <w:bookmarkStart w:id="322" w:name="_e97db13c62085b498d166987ed70c4b8"/>
      <w:bookmarkEnd w:id="322"/>
      <w:r>
        <w:t xml:space="preserve"> DDM - Left Side Mirror Adjustment Repository - Data</w:t>
      </w:r>
    </w:p>
    <w:p w14:paraId="1F6901EF" w14:textId="77777777" w:rsidR="001C5864" w:rsidRDefault="001C5864" w:rsidP="001C5864">
      <w:pPr>
        <w:rPr>
          <w:rFonts w:cs="Arial"/>
        </w:rPr>
      </w:pPr>
      <w:r>
        <w:rPr>
          <w:rFonts w:cs="Arial"/>
        </w:rPr>
        <w:t>The DDM shall allocate space in the Left Side Mirror Adjustment Repository for the following values:</w:t>
      </w:r>
    </w:p>
    <w:p w14:paraId="1A7BFBFA" w14:textId="77777777" w:rsidR="001C5864" w:rsidRDefault="001C5864" w:rsidP="001C5864">
      <w:pPr>
        <w:rPr>
          <w:rFonts w:cs="Arial"/>
        </w:rPr>
      </w:pPr>
      <w:r>
        <w:rPr>
          <w:rFonts w:cs="Arial"/>
        </w:rPr>
        <w:t>"Driver Mirror Tilt Up/Down Adjustment"</w:t>
      </w:r>
    </w:p>
    <w:p w14:paraId="217E6A9B" w14:textId="77777777" w:rsidR="001C5864" w:rsidRDefault="001C5864" w:rsidP="001C5864">
      <w:pPr>
        <w:rPr>
          <w:rFonts w:cs="Arial"/>
        </w:rPr>
      </w:pPr>
      <w:r>
        <w:rPr>
          <w:rFonts w:cs="Arial"/>
        </w:rPr>
        <w:t>"Driver Mirror Tilt Left/Right Adjustment"</w:t>
      </w:r>
    </w:p>
    <w:p w14:paraId="09CC8C69" w14:textId="77777777" w:rsidR="001C5864" w:rsidRDefault="001C5864" w:rsidP="001C5864"/>
    <w:p w14:paraId="0733524B" w14:textId="77777777" w:rsidR="001C5864" w:rsidRPr="00287D2F" w:rsidRDefault="001C5864" w:rsidP="001C5864">
      <w:pPr>
        <w:rPr>
          <w:rFonts w:cs="Arial"/>
        </w:rPr>
      </w:pPr>
      <w:r>
        <w:rPr>
          <w:rFonts w:cs="Arial"/>
        </w:rPr>
        <w:t>Satisfied by</w:t>
      </w:r>
      <w:r w:rsidRPr="00287D2F">
        <w:rPr>
          <w:rFonts w:cs="Arial"/>
        </w:rPr>
        <w:t>:</w:t>
      </w:r>
    </w:p>
    <w:p w14:paraId="56E8B8E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90B1FF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7AD6CFC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1DECE45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518688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00FDE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C8FBF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E909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E5F6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space in the repository.</w:t>
            </w:r>
          </w:p>
        </w:tc>
      </w:tr>
      <w:tr w:rsidR="007A24FC" w:rsidRPr="00B3499B" w14:paraId="1F301B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72D9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D23B7" w14:textId="77777777" w:rsidR="00E550DC" w:rsidRDefault="00E550DC"/>
        </w:tc>
      </w:tr>
      <w:tr w:rsidR="007A24FC" w:rsidRPr="00B3499B" w14:paraId="368C3F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0F0D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506A2" w14:textId="77777777" w:rsidR="00E550DC" w:rsidRDefault="00E550DC"/>
        </w:tc>
      </w:tr>
      <w:tr w:rsidR="007A24FC" w:rsidRPr="00B3499B" w14:paraId="01426E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DC8D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FF99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46E2E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7AC77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C9BD5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92474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5364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1592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870370" w14:textId="77777777" w:rsidR="00E550DC" w:rsidRDefault="00E550DC"/>
        </w:tc>
      </w:tr>
      <w:tr w:rsidR="007A24FC" w:rsidRPr="00B3499B" w14:paraId="5450923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2112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3949A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A895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4B9E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5DD70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0FD44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959EA5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065F09" w14:textId="2D5CDBCB" w:rsidR="007A24FC" w:rsidRPr="00B3499B" w:rsidRDefault="00D950AE" w:rsidP="009737DA">
            <w:pPr>
              <w:rPr>
                <w:rFonts w:cs="Arial"/>
                <w:bCs/>
                <w:color w:val="808080" w:themeColor="background1" w:themeShade="80"/>
                <w:sz w:val="16"/>
                <w:szCs w:val="14"/>
              </w:rPr>
            </w:pPr>
            <w:hyperlink r:id="rId18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78BD4D" w14:textId="3E11330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03156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80BD9C" w14:textId="77777777" w:rsidR="007A24FC" w:rsidRDefault="007A24FC" w:rsidP="001C5864">
      <w:pPr>
        <w:rPr>
          <w:rFonts w:cs="Arial"/>
        </w:rPr>
      </w:pPr>
    </w:p>
    <w:p w14:paraId="0AF702FC" w14:textId="77777777" w:rsidR="0047267C" w:rsidRDefault="0047267C" w:rsidP="001C5864">
      <w:pPr>
        <w:rPr>
          <w:rFonts w:cs="Arial"/>
        </w:rPr>
      </w:pPr>
    </w:p>
    <w:p w14:paraId="413A33F2" w14:textId="77777777" w:rsidR="001C5864" w:rsidRPr="0017445F" w:rsidRDefault="001C5864" w:rsidP="001C5864">
      <w:pPr>
        <w:pStyle w:val="RERequirement"/>
        <w:shd w:val="clear" w:color="auto" w:fill="F2F2F2" w:themeFill="background1" w:themeFillShade="F2"/>
      </w:pPr>
      <w:bookmarkStart w:id="323" w:name="_a3222818c06cac9daaa7e6aa2e45d966"/>
      <w:bookmarkEnd w:id="323"/>
      <w:r>
        <w:t xml:space="preserve"> DDM - Driver Mirror Tilt Left/Right - Generic Adjustment</w:t>
      </w:r>
    </w:p>
    <w:p w14:paraId="70E79FCE" w14:textId="77777777" w:rsidR="001C5864" w:rsidRDefault="001C5864" w:rsidP="001C5864">
      <w:pPr>
        <w:rPr>
          <w:rFonts w:cs="Arial"/>
        </w:rPr>
      </w:pPr>
      <w:r>
        <w:rPr>
          <w:rFonts w:cs="Arial"/>
        </w:rPr>
        <w:t>The DDM shall assign the "Generic Adjustment" output of the Classify Adjustment by Threshold function to the signal "Driver Mirror Tilt Left/Right Adjustment" for the Driver Mirror Tilt Left/Right axis.</w:t>
      </w:r>
    </w:p>
    <w:p w14:paraId="00EA9A53" w14:textId="77777777" w:rsidR="001C5864" w:rsidRDefault="001C5864" w:rsidP="001C5864"/>
    <w:p w14:paraId="432F18A0" w14:textId="77777777" w:rsidR="001C5864" w:rsidRPr="00287D2F" w:rsidRDefault="001C5864" w:rsidP="001C5864">
      <w:pPr>
        <w:rPr>
          <w:rFonts w:cs="Arial"/>
        </w:rPr>
      </w:pPr>
      <w:r>
        <w:rPr>
          <w:rFonts w:cs="Arial"/>
        </w:rPr>
        <w:t>Satisfied by</w:t>
      </w:r>
      <w:r w:rsidRPr="00287D2F">
        <w:rPr>
          <w:rFonts w:cs="Arial"/>
        </w:rPr>
        <w:t>:</w:t>
      </w:r>
    </w:p>
    <w:p w14:paraId="00D08DF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BE3FC6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5455C41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794FB9A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F17FBE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1668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FE53D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6933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EBC4A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067715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76104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A4789" w14:textId="77777777" w:rsidR="00E550DC" w:rsidRDefault="00E550DC"/>
        </w:tc>
      </w:tr>
      <w:tr w:rsidR="007A24FC" w:rsidRPr="00B3499B" w14:paraId="3E9C0D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0358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26A7D" w14:textId="77777777" w:rsidR="00E550DC" w:rsidRDefault="00E550DC"/>
        </w:tc>
      </w:tr>
      <w:tr w:rsidR="007A24FC" w:rsidRPr="00B3499B" w14:paraId="1CE975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B3954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1A0C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31B4A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ED4E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64040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B98A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CBBD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BF6AF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777E97" w14:textId="77777777" w:rsidR="00E550DC" w:rsidRDefault="00E550DC"/>
        </w:tc>
      </w:tr>
      <w:tr w:rsidR="007A24FC" w:rsidRPr="00B3499B" w14:paraId="7EBEAF8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A9F3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EBDD6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95DA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ADA7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8ABD7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92B8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53E29B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615BC8" w14:textId="4B5F0590" w:rsidR="007A24FC" w:rsidRPr="00B3499B" w:rsidRDefault="00D950AE" w:rsidP="009737DA">
            <w:pPr>
              <w:rPr>
                <w:rFonts w:cs="Arial"/>
                <w:bCs/>
                <w:color w:val="808080" w:themeColor="background1" w:themeShade="80"/>
                <w:sz w:val="16"/>
                <w:szCs w:val="14"/>
              </w:rPr>
            </w:pPr>
            <w:hyperlink r:id="rId18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0B0443" w14:textId="0DF78ED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AF5AD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D3A335" w14:textId="77777777" w:rsidR="007A24FC" w:rsidRDefault="007A24FC" w:rsidP="001C5864">
      <w:pPr>
        <w:rPr>
          <w:rFonts w:cs="Arial"/>
        </w:rPr>
      </w:pPr>
    </w:p>
    <w:p w14:paraId="1E28EB8B" w14:textId="77777777" w:rsidR="0047267C" w:rsidRDefault="0047267C" w:rsidP="001C5864">
      <w:pPr>
        <w:rPr>
          <w:rFonts w:cs="Arial"/>
        </w:rPr>
      </w:pPr>
    </w:p>
    <w:p w14:paraId="22E0EB52" w14:textId="77777777" w:rsidR="001C5864" w:rsidRPr="0017445F" w:rsidRDefault="001C5864" w:rsidP="001C5864">
      <w:pPr>
        <w:pStyle w:val="RERequirement"/>
        <w:shd w:val="clear" w:color="auto" w:fill="F2F2F2" w:themeFill="background1" w:themeFillShade="F2"/>
      </w:pPr>
      <w:bookmarkStart w:id="324" w:name="_1e36ac7e9d70b3ba6d4cd94fbbbc2ce7"/>
      <w:bookmarkEnd w:id="324"/>
      <w:r>
        <w:t xml:space="preserve"> DDM - Left Side Mirror Adjustment Repository - Functions</w:t>
      </w:r>
    </w:p>
    <w:p w14:paraId="29B068A1" w14:textId="77777777" w:rsidR="001C5864" w:rsidRDefault="001C5864" w:rsidP="001C5864">
      <w:pPr>
        <w:rPr>
          <w:rFonts w:cs="Arial"/>
        </w:rPr>
      </w:pPr>
      <w:r>
        <w:rPr>
          <w:rFonts w:cs="Arial"/>
        </w:rPr>
        <w:t>The DDM shall implement the following functions to manage the Left Side Mirror Adjustment Repository:</w:t>
      </w:r>
    </w:p>
    <w:p w14:paraId="6FAAB909" w14:textId="77777777" w:rsidR="001C5864" w:rsidRDefault="001C5864" w:rsidP="001C5864">
      <w:pPr>
        <w:rPr>
          <w:rFonts w:cs="Arial"/>
        </w:rPr>
      </w:pPr>
      <w:r>
        <w:rPr>
          <w:rFonts w:cs="Arial"/>
        </w:rPr>
        <w:t>Update Adjustment Repository</w:t>
      </w:r>
    </w:p>
    <w:p w14:paraId="0389723A" w14:textId="77777777" w:rsidR="001C5864" w:rsidRDefault="001C5864" w:rsidP="001C5864">
      <w:pPr>
        <w:rPr>
          <w:rFonts w:cs="Arial"/>
        </w:rPr>
      </w:pPr>
      <w:r>
        <w:rPr>
          <w:rFonts w:cs="Arial"/>
        </w:rPr>
        <w:t>Provide Adjustment Classification</w:t>
      </w:r>
    </w:p>
    <w:p w14:paraId="4AEFDA89" w14:textId="77777777" w:rsidR="001C5864" w:rsidRDefault="001C5864" w:rsidP="001C5864">
      <w:pPr>
        <w:rPr>
          <w:rFonts w:cs="Arial"/>
        </w:rPr>
      </w:pPr>
      <w:r>
        <w:rPr>
          <w:rFonts w:cs="Arial"/>
        </w:rPr>
        <w:t>Clear Repository Adjustment Information</w:t>
      </w:r>
    </w:p>
    <w:p w14:paraId="6E9F8DD6" w14:textId="77777777" w:rsidR="001C5864" w:rsidRDefault="001C5864" w:rsidP="001C5864"/>
    <w:p w14:paraId="7A11434C" w14:textId="77777777" w:rsidR="001C5864" w:rsidRPr="00287D2F" w:rsidRDefault="001C5864" w:rsidP="001C5864">
      <w:pPr>
        <w:rPr>
          <w:rFonts w:cs="Arial"/>
        </w:rPr>
      </w:pPr>
      <w:r>
        <w:rPr>
          <w:rFonts w:cs="Arial"/>
        </w:rPr>
        <w:t>Satisfied by</w:t>
      </w:r>
      <w:r w:rsidRPr="00287D2F">
        <w:rPr>
          <w:rFonts w:cs="Arial"/>
        </w:rPr>
        <w:t>:</w:t>
      </w:r>
    </w:p>
    <w:p w14:paraId="034FC4D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63FBDF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DDM Autosave Generic component function</w:t>
      </w:r>
    </w:p>
    <w:p w14:paraId="7668176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1256DDB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F5B409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5069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6B581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9203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4DB1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management of the repository.</w:t>
            </w:r>
          </w:p>
        </w:tc>
      </w:tr>
      <w:tr w:rsidR="007A24FC" w:rsidRPr="00B3499B" w14:paraId="452672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4758D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8ED5B" w14:textId="77777777" w:rsidR="00E550DC" w:rsidRDefault="00E550DC"/>
        </w:tc>
      </w:tr>
      <w:tr w:rsidR="007A24FC" w:rsidRPr="00B3499B" w14:paraId="011E18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F3680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B54BA" w14:textId="77777777" w:rsidR="00E550DC" w:rsidRDefault="00E550DC"/>
        </w:tc>
      </w:tr>
      <w:tr w:rsidR="007A24FC" w:rsidRPr="00B3499B" w14:paraId="005266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4F6F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31F8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E1DB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75F55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DC43A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399A5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1FA5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4E50B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7A9C1F" w14:textId="77777777" w:rsidR="00E550DC" w:rsidRDefault="00E550DC"/>
        </w:tc>
      </w:tr>
      <w:tr w:rsidR="007A24FC" w:rsidRPr="00B3499B" w14:paraId="5C77004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1FAF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D5735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B62DB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3A06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2DD68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ADE1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64050E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52A185" w14:textId="289810A8" w:rsidR="007A24FC" w:rsidRPr="00B3499B" w:rsidRDefault="00D950AE" w:rsidP="009737DA">
            <w:pPr>
              <w:rPr>
                <w:rFonts w:cs="Arial"/>
                <w:bCs/>
                <w:color w:val="808080" w:themeColor="background1" w:themeShade="80"/>
                <w:sz w:val="16"/>
                <w:szCs w:val="14"/>
              </w:rPr>
            </w:pPr>
            <w:hyperlink r:id="rId1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0B6393" w14:textId="5764BE3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F7ECB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6C07C7" w14:textId="77777777" w:rsidR="007A24FC" w:rsidRDefault="007A24FC" w:rsidP="001C5864">
      <w:pPr>
        <w:rPr>
          <w:rFonts w:cs="Arial"/>
        </w:rPr>
      </w:pPr>
    </w:p>
    <w:p w14:paraId="67734C09" w14:textId="77777777" w:rsidR="0047267C" w:rsidRDefault="0047267C" w:rsidP="001C5864">
      <w:pPr>
        <w:rPr>
          <w:rFonts w:cs="Arial"/>
        </w:rPr>
      </w:pPr>
    </w:p>
    <w:p w14:paraId="4D38E0F1" w14:textId="77777777" w:rsidR="001C5864" w:rsidRPr="0017445F" w:rsidRDefault="001C5864" w:rsidP="001C5864">
      <w:pPr>
        <w:pStyle w:val="RERequirement"/>
        <w:shd w:val="clear" w:color="auto" w:fill="F2F2F2" w:themeFill="background1" w:themeFillShade="F2"/>
      </w:pPr>
      <w:bookmarkStart w:id="325" w:name="_72885b84cdbbfd432f4bbae16e3f1472"/>
      <w:bookmarkEnd w:id="325"/>
      <w:r>
        <w:t xml:space="preserve"> DDM - Driver Mirror Tilt Left/Right - Adjustment ID</w:t>
      </w:r>
    </w:p>
    <w:p w14:paraId="1A1A5811" w14:textId="77777777" w:rsidR="001C5864" w:rsidRDefault="001C5864" w:rsidP="001C5864">
      <w:pPr>
        <w:rPr>
          <w:rFonts w:cs="Arial"/>
        </w:rPr>
      </w:pPr>
      <w:r>
        <w:rPr>
          <w:rFonts w:cs="Arial"/>
        </w:rPr>
        <w:t>The DDM shall assign the Driver Mirror Tilt Left/Right axis an "Adjustment ID" of 51.</w:t>
      </w:r>
    </w:p>
    <w:p w14:paraId="7FB147D5" w14:textId="77777777" w:rsidR="001C5864" w:rsidRDefault="001C5864" w:rsidP="001C5864"/>
    <w:p w14:paraId="4F1DB768" w14:textId="77777777" w:rsidR="001C5864" w:rsidRPr="00287D2F" w:rsidRDefault="001C5864" w:rsidP="001C5864">
      <w:pPr>
        <w:rPr>
          <w:rFonts w:cs="Arial"/>
        </w:rPr>
      </w:pPr>
      <w:r>
        <w:rPr>
          <w:rFonts w:cs="Arial"/>
        </w:rPr>
        <w:t>Satisfied by</w:t>
      </w:r>
      <w:r w:rsidRPr="00287D2F">
        <w:rPr>
          <w:rFonts w:cs="Arial"/>
        </w:rPr>
        <w:t>:</w:t>
      </w:r>
    </w:p>
    <w:p w14:paraId="4211E28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32C356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12097A8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10AE32C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C2CB44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DFF7A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45E68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E111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289D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178722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CD72D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C3697" w14:textId="77777777" w:rsidR="00E550DC" w:rsidRDefault="00E550DC"/>
        </w:tc>
      </w:tr>
      <w:tr w:rsidR="007A24FC" w:rsidRPr="00B3499B" w14:paraId="369281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0E58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2206A" w14:textId="77777777" w:rsidR="00E550DC" w:rsidRDefault="00E550DC"/>
        </w:tc>
      </w:tr>
      <w:tr w:rsidR="007A24FC" w:rsidRPr="00B3499B" w14:paraId="4727DC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C742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80436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A5797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32926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ACD30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F6F4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CF4D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F90A0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03BF42" w14:textId="77777777" w:rsidR="00E550DC" w:rsidRDefault="00E550DC"/>
        </w:tc>
      </w:tr>
      <w:tr w:rsidR="007A24FC" w:rsidRPr="00B3499B" w14:paraId="0B00689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2282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5C4EC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792B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56A6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60A48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957D9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DAE41C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BA4FEA" w14:textId="7E244F11" w:rsidR="007A24FC" w:rsidRPr="00B3499B" w:rsidRDefault="00D950AE" w:rsidP="009737DA">
            <w:pPr>
              <w:rPr>
                <w:rFonts w:cs="Arial"/>
                <w:bCs/>
                <w:color w:val="808080" w:themeColor="background1" w:themeShade="80"/>
                <w:sz w:val="16"/>
                <w:szCs w:val="14"/>
              </w:rPr>
            </w:pPr>
            <w:hyperlink r:id="rId1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9887AA" w14:textId="4727432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9985C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1DDC90" w14:textId="77777777" w:rsidR="007A24FC" w:rsidRDefault="007A24FC" w:rsidP="001C5864">
      <w:pPr>
        <w:rPr>
          <w:rFonts w:cs="Arial"/>
        </w:rPr>
      </w:pPr>
    </w:p>
    <w:p w14:paraId="11A34A92" w14:textId="77777777" w:rsidR="0047267C" w:rsidRDefault="0047267C" w:rsidP="001C5864">
      <w:pPr>
        <w:rPr>
          <w:rFonts w:cs="Arial"/>
        </w:rPr>
      </w:pPr>
    </w:p>
    <w:p w14:paraId="407076BD" w14:textId="77777777" w:rsidR="001C5864" w:rsidRPr="0017445F" w:rsidRDefault="001C5864" w:rsidP="001C5864">
      <w:pPr>
        <w:pStyle w:val="RERequirement"/>
        <w:shd w:val="clear" w:color="auto" w:fill="F2F2F2" w:themeFill="background1" w:themeFillShade="F2"/>
      </w:pPr>
      <w:bookmarkStart w:id="326" w:name="_874939cd6242d7cd7959beda2b58a9e2"/>
      <w:bookmarkEnd w:id="326"/>
      <w:r>
        <w:t xml:space="preserve"> DDM - Driver Mirror Tilt Left/Right - Side Mirror Axis Controller</w:t>
      </w:r>
    </w:p>
    <w:p w14:paraId="3588173D" w14:textId="77777777" w:rsidR="001C5864" w:rsidRDefault="001C5864" w:rsidP="001C5864">
      <w:pPr>
        <w:rPr>
          <w:rFonts w:cs="Arial"/>
        </w:rPr>
      </w:pPr>
      <w:r>
        <w:rPr>
          <w:rFonts w:cs="Arial"/>
        </w:rPr>
        <w:t>The DDM shall take on the role of Side Mirror Axis Controller for the Driver Mirror Tilt Left/Right axis.</w:t>
      </w:r>
    </w:p>
    <w:p w14:paraId="40F04C30" w14:textId="77777777" w:rsidR="001C5864" w:rsidRDefault="001C5864" w:rsidP="001C5864"/>
    <w:p w14:paraId="5DA79CC9" w14:textId="77777777" w:rsidR="001C5864" w:rsidRPr="00287D2F" w:rsidRDefault="001C5864" w:rsidP="001C5864">
      <w:pPr>
        <w:rPr>
          <w:rFonts w:cs="Arial"/>
        </w:rPr>
      </w:pPr>
      <w:r>
        <w:rPr>
          <w:rFonts w:cs="Arial"/>
        </w:rPr>
        <w:t>Satisfied by</w:t>
      </w:r>
      <w:r w:rsidRPr="00287D2F">
        <w:rPr>
          <w:rFonts w:cs="Arial"/>
        </w:rPr>
        <w:t>:</w:t>
      </w:r>
    </w:p>
    <w:p w14:paraId="0236B29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76D65E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0AEC1B9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1EEBC00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64E27C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317B2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66555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83E3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72CF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0468AB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96916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58F57" w14:textId="77777777" w:rsidR="00E550DC" w:rsidRDefault="00E550DC"/>
        </w:tc>
      </w:tr>
      <w:tr w:rsidR="007A24FC" w:rsidRPr="00B3499B" w14:paraId="069CA7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5AF5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A3A925" w14:textId="77777777" w:rsidR="00E550DC" w:rsidRDefault="00E550DC"/>
        </w:tc>
      </w:tr>
      <w:tr w:rsidR="007A24FC" w:rsidRPr="00B3499B" w14:paraId="644092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059F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8303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FFC0B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9138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56FEE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4417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FE41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D53B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A170C4" w14:textId="77777777" w:rsidR="00E550DC" w:rsidRDefault="00E550DC"/>
        </w:tc>
      </w:tr>
      <w:tr w:rsidR="007A24FC" w:rsidRPr="00B3499B" w14:paraId="10B3AAD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DF33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08D78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13FC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8275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4AC72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C69E4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9D34E1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AED7A5" w14:textId="2715A54D" w:rsidR="007A24FC" w:rsidRPr="00B3499B" w:rsidRDefault="00D950AE" w:rsidP="009737DA">
            <w:pPr>
              <w:rPr>
                <w:rFonts w:cs="Arial"/>
                <w:bCs/>
                <w:color w:val="808080" w:themeColor="background1" w:themeShade="80"/>
                <w:sz w:val="16"/>
                <w:szCs w:val="14"/>
              </w:rPr>
            </w:pPr>
            <w:hyperlink r:id="rId1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3BC57" w14:textId="0165407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AD48E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689A36" w14:textId="77777777" w:rsidR="007A24FC" w:rsidRDefault="007A24FC" w:rsidP="001C5864">
      <w:pPr>
        <w:rPr>
          <w:rFonts w:cs="Arial"/>
        </w:rPr>
      </w:pPr>
    </w:p>
    <w:p w14:paraId="69F0BDC4" w14:textId="77777777" w:rsidR="0047267C" w:rsidRDefault="0047267C" w:rsidP="001C5864">
      <w:pPr>
        <w:rPr>
          <w:rFonts w:cs="Arial"/>
        </w:rPr>
      </w:pPr>
    </w:p>
    <w:p w14:paraId="53ACF23A" w14:textId="77777777" w:rsidR="001C5864" w:rsidRPr="0017445F" w:rsidRDefault="001C5864" w:rsidP="001C5864">
      <w:pPr>
        <w:pStyle w:val="RERequirement"/>
        <w:shd w:val="clear" w:color="auto" w:fill="F2F2F2" w:themeFill="background1" w:themeFillShade="F2"/>
      </w:pPr>
      <w:bookmarkStart w:id="327" w:name="_0f90033a6f1e13dfd1f5e9a60206ad21"/>
      <w:bookmarkEnd w:id="327"/>
      <w:r>
        <w:t xml:space="preserve"> DDM - Left Side Mirror Adjustment Repository - Signals</w:t>
      </w:r>
    </w:p>
    <w:p w14:paraId="2CD575BC" w14:textId="77777777" w:rsidR="001C5864" w:rsidRDefault="001C5864" w:rsidP="001C5864">
      <w:pPr>
        <w:rPr>
          <w:rFonts w:cs="Arial"/>
        </w:rPr>
      </w:pPr>
      <w:r>
        <w:rPr>
          <w:rFonts w:cs="Arial"/>
        </w:rPr>
        <w:t>The DDM shall provide the following internal signals to the Update Adjustment Repository function:</w:t>
      </w:r>
    </w:p>
    <w:p w14:paraId="14127EE6" w14:textId="77777777" w:rsidR="001C5864" w:rsidRDefault="001C5864" w:rsidP="001C5864">
      <w:pPr>
        <w:rPr>
          <w:rFonts w:cs="Arial"/>
        </w:rPr>
      </w:pPr>
      <w:r>
        <w:rPr>
          <w:rFonts w:cs="Arial"/>
        </w:rPr>
        <w:t>"Driver Mirror Tilt Up/Down Adjustment"</w:t>
      </w:r>
    </w:p>
    <w:p w14:paraId="249AE99D" w14:textId="77777777" w:rsidR="001C5864" w:rsidRDefault="001C5864" w:rsidP="001C5864">
      <w:pPr>
        <w:rPr>
          <w:rFonts w:cs="Arial"/>
        </w:rPr>
      </w:pPr>
      <w:r>
        <w:rPr>
          <w:rFonts w:cs="Arial"/>
        </w:rPr>
        <w:t>"Driver Mirror Tilt Left/Right Adjustment"</w:t>
      </w:r>
    </w:p>
    <w:p w14:paraId="6600FE61" w14:textId="77777777" w:rsidR="001C5864" w:rsidRDefault="001C5864" w:rsidP="001C5864"/>
    <w:p w14:paraId="4F2BC0FB" w14:textId="77777777" w:rsidR="001C5864" w:rsidRPr="00287D2F" w:rsidRDefault="001C5864" w:rsidP="001C5864">
      <w:pPr>
        <w:rPr>
          <w:rFonts w:cs="Arial"/>
        </w:rPr>
      </w:pPr>
      <w:r>
        <w:rPr>
          <w:rFonts w:cs="Arial"/>
        </w:rPr>
        <w:t>Satisfied by</w:t>
      </w:r>
      <w:r w:rsidRPr="00287D2F">
        <w:rPr>
          <w:rFonts w:cs="Arial"/>
        </w:rPr>
        <w:t>:</w:t>
      </w:r>
    </w:p>
    <w:p w14:paraId="5C972CA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9A04B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65B319A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22ECC2B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6B63C7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78BA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8938F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AB28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F538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which signals go to the repository.</w:t>
            </w:r>
          </w:p>
        </w:tc>
      </w:tr>
      <w:tr w:rsidR="007A24FC" w:rsidRPr="00B3499B" w14:paraId="3DB683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5890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59373" w14:textId="77777777" w:rsidR="00E550DC" w:rsidRDefault="00E550DC"/>
        </w:tc>
      </w:tr>
      <w:tr w:rsidR="007A24FC" w:rsidRPr="00B3499B" w14:paraId="66739D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D1F4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6AEFB" w14:textId="77777777" w:rsidR="00E550DC" w:rsidRDefault="00E550DC"/>
        </w:tc>
      </w:tr>
      <w:tr w:rsidR="007A24FC" w:rsidRPr="00B3499B" w14:paraId="432E8D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02C4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F23C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5BE1C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F2803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7B255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EFD4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7DC9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559B0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29ABD8" w14:textId="77777777" w:rsidR="00E550DC" w:rsidRDefault="00E550DC"/>
        </w:tc>
      </w:tr>
      <w:tr w:rsidR="007A24FC" w:rsidRPr="00B3499B" w14:paraId="3695BB5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2C5F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C1273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B23D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A5F9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E2336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DB6A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DAF712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3FC156" w14:textId="649F0A6B" w:rsidR="007A24FC" w:rsidRPr="00B3499B" w:rsidRDefault="00D950AE" w:rsidP="009737DA">
            <w:pPr>
              <w:rPr>
                <w:rFonts w:cs="Arial"/>
                <w:bCs/>
                <w:color w:val="808080" w:themeColor="background1" w:themeShade="80"/>
                <w:sz w:val="16"/>
                <w:szCs w:val="14"/>
              </w:rPr>
            </w:pPr>
            <w:hyperlink r:id="rId18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E8BF7C" w14:textId="79003FD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6B73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95AE08" w14:textId="77777777" w:rsidR="007A24FC" w:rsidRDefault="007A24FC" w:rsidP="001C5864">
      <w:pPr>
        <w:rPr>
          <w:rFonts w:cs="Arial"/>
        </w:rPr>
      </w:pPr>
    </w:p>
    <w:p w14:paraId="3F4224D9" w14:textId="77777777" w:rsidR="0047267C" w:rsidRDefault="0047267C" w:rsidP="001C5864">
      <w:pPr>
        <w:rPr>
          <w:rFonts w:cs="Arial"/>
        </w:rPr>
      </w:pPr>
    </w:p>
    <w:p w14:paraId="678C7EA8" w14:textId="77777777" w:rsidR="001C5864" w:rsidRPr="0017445F" w:rsidRDefault="001C5864" w:rsidP="001C5864">
      <w:pPr>
        <w:pStyle w:val="RERequirement"/>
        <w:shd w:val="clear" w:color="auto" w:fill="F2F2F2" w:themeFill="background1" w:themeFillShade="F2"/>
      </w:pPr>
      <w:bookmarkStart w:id="328" w:name="_c5e043fefaf6abcf0f408fc6d1846d15"/>
      <w:bookmarkEnd w:id="328"/>
      <w:r>
        <w:t xml:space="preserve"> DDM - Clear Request signal</w:t>
      </w:r>
    </w:p>
    <w:p w14:paraId="13E3ED78" w14:textId="77777777" w:rsidR="001C5864" w:rsidRDefault="001C5864" w:rsidP="001C5864">
      <w:pPr>
        <w:rPr>
          <w:rFonts w:cs="Arial"/>
        </w:rPr>
      </w:pPr>
      <w:r>
        <w:rPr>
          <w:rFonts w:cs="Arial"/>
        </w:rPr>
        <w:t>The DDM shall receive the logical signal "Clear Request" via the CAN signal "Memory_Cmd".</w:t>
      </w:r>
    </w:p>
    <w:p w14:paraId="2A19C06E" w14:textId="77777777" w:rsidR="001C5864" w:rsidRDefault="001C5864" w:rsidP="001C5864"/>
    <w:p w14:paraId="38F7F967" w14:textId="77777777" w:rsidR="001C5864" w:rsidRPr="00287D2F" w:rsidRDefault="001C5864" w:rsidP="001C5864">
      <w:pPr>
        <w:rPr>
          <w:rFonts w:cs="Arial"/>
        </w:rPr>
      </w:pPr>
      <w:r>
        <w:rPr>
          <w:rFonts w:cs="Arial"/>
        </w:rPr>
        <w:t>Satisfied by</w:t>
      </w:r>
      <w:r w:rsidRPr="00287D2F">
        <w:rPr>
          <w:rFonts w:cs="Arial"/>
        </w:rPr>
        <w:t>:</w:t>
      </w:r>
    </w:p>
    <w:p w14:paraId="1C27BC2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B6A3F4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760A13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7BA4BD3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8C3EC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FBA23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5ECB3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52185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B86B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Clear Request.</w:t>
            </w:r>
          </w:p>
        </w:tc>
      </w:tr>
      <w:tr w:rsidR="007A24FC" w:rsidRPr="00B3499B" w14:paraId="399737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B6352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25803" w14:textId="77777777" w:rsidR="00E550DC" w:rsidRDefault="00E550DC"/>
        </w:tc>
      </w:tr>
      <w:tr w:rsidR="007A24FC" w:rsidRPr="00B3499B" w14:paraId="39FF8E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8680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CDBF9" w14:textId="77777777" w:rsidR="00E550DC" w:rsidRDefault="00E550DC"/>
        </w:tc>
      </w:tr>
      <w:tr w:rsidR="007A24FC" w:rsidRPr="00B3499B" w14:paraId="75F1DD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3B3B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333A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4146E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4A502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5E843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B88E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1286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876FE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DDAAA5" w14:textId="77777777" w:rsidR="00E550DC" w:rsidRDefault="00E550DC"/>
        </w:tc>
      </w:tr>
      <w:tr w:rsidR="007A24FC" w:rsidRPr="00B3499B" w14:paraId="0AB6245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AEA7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82DF4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BA7A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B0F0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1D42B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9503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B8AC3C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9D21EF" w14:textId="69AA7912" w:rsidR="007A24FC" w:rsidRPr="00B3499B" w:rsidRDefault="00D950AE" w:rsidP="009737DA">
            <w:pPr>
              <w:rPr>
                <w:rFonts w:cs="Arial"/>
                <w:bCs/>
                <w:color w:val="808080" w:themeColor="background1" w:themeShade="80"/>
                <w:sz w:val="16"/>
                <w:szCs w:val="14"/>
              </w:rPr>
            </w:pPr>
            <w:hyperlink r:id="rId1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2B78C3" w14:textId="7AB22E0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C4876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8632FD" w14:textId="77777777" w:rsidR="007A24FC" w:rsidRDefault="007A24FC" w:rsidP="001C5864">
      <w:pPr>
        <w:rPr>
          <w:rFonts w:cs="Arial"/>
        </w:rPr>
      </w:pPr>
    </w:p>
    <w:p w14:paraId="185EF180" w14:textId="77777777" w:rsidR="0047267C" w:rsidRDefault="0047267C" w:rsidP="001C5864">
      <w:pPr>
        <w:rPr>
          <w:rFonts w:cs="Arial"/>
        </w:rPr>
      </w:pPr>
    </w:p>
    <w:p w14:paraId="0D6369F5" w14:textId="77777777" w:rsidR="001C5864" w:rsidRPr="0017445F" w:rsidRDefault="001C5864" w:rsidP="001C5864">
      <w:pPr>
        <w:pStyle w:val="RERequirement"/>
        <w:shd w:val="clear" w:color="auto" w:fill="F2F2F2" w:themeFill="background1" w:themeFillShade="F2"/>
      </w:pPr>
      <w:bookmarkStart w:id="329" w:name="_141e5dd864866ad0d45a48de06783981"/>
      <w:bookmarkEnd w:id="329"/>
      <w:r>
        <w:t xml:space="preserve"> DDM - Left Side Mirror Adjustment Classification signal</w:t>
      </w:r>
    </w:p>
    <w:p w14:paraId="39E4A728" w14:textId="77777777" w:rsidR="001C5864" w:rsidRDefault="001C5864" w:rsidP="001C5864">
      <w:pPr>
        <w:rPr>
          <w:rFonts w:cs="Arial"/>
        </w:rPr>
      </w:pPr>
      <w:r>
        <w:rPr>
          <w:rFonts w:cs="Arial"/>
        </w:rPr>
        <w:t>The DDM shall broadcast the logical signal "Adjustment Classification" from the Provide Adjustment Classification function as the CAN signal "AutoSaveMirrorL_D_Stat".</w:t>
      </w:r>
    </w:p>
    <w:p w14:paraId="13ED8A7E" w14:textId="77777777" w:rsidR="001C5864" w:rsidRDefault="001C5864" w:rsidP="001C5864"/>
    <w:p w14:paraId="1AE6B8E6" w14:textId="77777777" w:rsidR="001C5864" w:rsidRPr="00287D2F" w:rsidRDefault="001C5864" w:rsidP="001C5864">
      <w:pPr>
        <w:rPr>
          <w:rFonts w:cs="Arial"/>
        </w:rPr>
      </w:pPr>
      <w:r>
        <w:rPr>
          <w:rFonts w:cs="Arial"/>
        </w:rPr>
        <w:t>Satisfied by</w:t>
      </w:r>
      <w:r w:rsidRPr="00287D2F">
        <w:rPr>
          <w:rFonts w:cs="Arial"/>
        </w:rPr>
        <w:t>:</w:t>
      </w:r>
    </w:p>
    <w:p w14:paraId="2050211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D11C7B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6E27B44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043D2C1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94A50C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D05B4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8D838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93BD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A136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allocation signal.</w:t>
            </w:r>
          </w:p>
        </w:tc>
      </w:tr>
      <w:tr w:rsidR="007A24FC" w:rsidRPr="00B3499B" w14:paraId="673884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6342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AC51B" w14:textId="77777777" w:rsidR="00E550DC" w:rsidRDefault="00E550DC"/>
        </w:tc>
      </w:tr>
      <w:tr w:rsidR="007A24FC" w:rsidRPr="00B3499B" w14:paraId="5C47E7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1976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2B0412" w14:textId="77777777" w:rsidR="00E550DC" w:rsidRDefault="00E550DC"/>
        </w:tc>
      </w:tr>
      <w:tr w:rsidR="007A24FC" w:rsidRPr="00B3499B" w14:paraId="2A9AC5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905D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2225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C022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C566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0EE5A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88E5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84BC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3024C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FEC592" w14:textId="77777777" w:rsidR="00E550DC" w:rsidRDefault="00E550DC"/>
        </w:tc>
      </w:tr>
      <w:tr w:rsidR="007A24FC" w:rsidRPr="00B3499B" w14:paraId="0739FD4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2663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E75E8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192F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0039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66AD5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4DB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49ADB9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B6BEE5" w14:textId="1C76F7DE" w:rsidR="007A24FC" w:rsidRPr="00B3499B" w:rsidRDefault="00D950AE" w:rsidP="009737DA">
            <w:pPr>
              <w:rPr>
                <w:rFonts w:cs="Arial"/>
                <w:bCs/>
                <w:color w:val="808080" w:themeColor="background1" w:themeShade="80"/>
                <w:sz w:val="16"/>
                <w:szCs w:val="14"/>
              </w:rPr>
            </w:pPr>
            <w:hyperlink r:id="rId1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C64E2E" w14:textId="7524918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B1FF4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E84FA2" w14:textId="77777777" w:rsidR="007A24FC" w:rsidRDefault="007A24FC" w:rsidP="001C5864">
      <w:pPr>
        <w:rPr>
          <w:rFonts w:cs="Arial"/>
        </w:rPr>
      </w:pPr>
    </w:p>
    <w:p w14:paraId="2243D0C5" w14:textId="77777777" w:rsidR="0047267C" w:rsidRDefault="0047267C" w:rsidP="001C5864">
      <w:pPr>
        <w:rPr>
          <w:rFonts w:cs="Arial"/>
        </w:rPr>
      </w:pPr>
    </w:p>
    <w:p w14:paraId="1EACE405" w14:textId="77777777" w:rsidR="001C5864" w:rsidRPr="0017445F" w:rsidRDefault="001C5864" w:rsidP="001C5864">
      <w:pPr>
        <w:pStyle w:val="RERequirement"/>
        <w:shd w:val="clear" w:color="auto" w:fill="F2F2F2" w:themeFill="background1" w:themeFillShade="F2"/>
      </w:pPr>
      <w:bookmarkStart w:id="330" w:name="_ed0be48dfe949e99ae60ad010906cacc"/>
      <w:bookmarkEnd w:id="330"/>
      <w:r>
        <w:t xml:space="preserve"> DDM - Auto Save Active Status signal</w:t>
      </w:r>
    </w:p>
    <w:p w14:paraId="69B44E1C" w14:textId="77777777" w:rsidR="001C5864" w:rsidRDefault="001C5864" w:rsidP="001C5864">
      <w:pPr>
        <w:rPr>
          <w:rFonts w:cs="Arial"/>
        </w:rPr>
      </w:pPr>
      <w:r>
        <w:rPr>
          <w:rFonts w:cs="Arial"/>
        </w:rPr>
        <w:lastRenderedPageBreak/>
        <w:t>The DDM shall receive the logical signal "Auto Save Active Status" via the CAN signal "AutoSave_D_Stat".</w:t>
      </w:r>
    </w:p>
    <w:p w14:paraId="45256E26" w14:textId="77777777" w:rsidR="001C5864" w:rsidRDefault="001C5864" w:rsidP="001C5864"/>
    <w:p w14:paraId="47FF89D0" w14:textId="77777777" w:rsidR="001C5864" w:rsidRPr="00287D2F" w:rsidRDefault="001C5864" w:rsidP="001C5864">
      <w:pPr>
        <w:rPr>
          <w:rFonts w:cs="Arial"/>
        </w:rPr>
      </w:pPr>
      <w:r>
        <w:rPr>
          <w:rFonts w:cs="Arial"/>
        </w:rPr>
        <w:t>Satisfied by</w:t>
      </w:r>
      <w:r w:rsidRPr="00287D2F">
        <w:rPr>
          <w:rFonts w:cs="Arial"/>
        </w:rPr>
        <w:t>:</w:t>
      </w:r>
    </w:p>
    <w:p w14:paraId="3156BA8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3E3E8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59F0D1E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06B23CA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AB923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CA38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6D47DD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45BB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F1CE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Auto Save Active Status.</w:t>
            </w:r>
          </w:p>
        </w:tc>
      </w:tr>
      <w:tr w:rsidR="007A24FC" w:rsidRPr="00B3499B" w14:paraId="145377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EC9C9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00D84" w14:textId="77777777" w:rsidR="00E550DC" w:rsidRDefault="00E550DC"/>
        </w:tc>
      </w:tr>
      <w:tr w:rsidR="007A24FC" w:rsidRPr="00B3499B" w14:paraId="306AD8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75D5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5C8F3" w14:textId="77777777" w:rsidR="00E550DC" w:rsidRDefault="00E550DC"/>
        </w:tc>
      </w:tr>
      <w:tr w:rsidR="007A24FC" w:rsidRPr="00B3499B" w14:paraId="051489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EAF3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53BB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9151D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DAE4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0AD6F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94DC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9C67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B0017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355FEA" w14:textId="77777777" w:rsidR="00E550DC" w:rsidRDefault="00E550DC"/>
        </w:tc>
      </w:tr>
      <w:tr w:rsidR="007A24FC" w:rsidRPr="00B3499B" w14:paraId="1DE9038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9B2CA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0D1AD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BCD4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FCDF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DC2D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895D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2C1BBB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38B174" w14:textId="227BA8A6" w:rsidR="007A24FC" w:rsidRPr="00B3499B" w:rsidRDefault="00D950AE" w:rsidP="009737DA">
            <w:pPr>
              <w:rPr>
                <w:rFonts w:cs="Arial"/>
                <w:bCs/>
                <w:color w:val="808080" w:themeColor="background1" w:themeShade="80"/>
                <w:sz w:val="16"/>
                <w:szCs w:val="14"/>
              </w:rPr>
            </w:pPr>
            <w:hyperlink r:id="rId1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FC6218" w14:textId="0C44293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4BF9F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4A6744" w14:textId="77777777" w:rsidR="007A24FC" w:rsidRDefault="007A24FC" w:rsidP="001C5864">
      <w:pPr>
        <w:rPr>
          <w:rFonts w:cs="Arial"/>
        </w:rPr>
      </w:pPr>
    </w:p>
    <w:p w14:paraId="0A68801D" w14:textId="77777777" w:rsidR="0047267C" w:rsidRDefault="0047267C" w:rsidP="001C5864">
      <w:pPr>
        <w:rPr>
          <w:rFonts w:cs="Arial"/>
        </w:rPr>
      </w:pPr>
    </w:p>
    <w:p w14:paraId="66078BEF" w14:textId="77777777" w:rsidR="001C5864" w:rsidRPr="0017445F" w:rsidRDefault="001C5864" w:rsidP="001C5864">
      <w:pPr>
        <w:pStyle w:val="RERequirement"/>
        <w:shd w:val="clear" w:color="auto" w:fill="F2F2F2" w:themeFill="background1" w:themeFillShade="F2"/>
      </w:pPr>
      <w:bookmarkStart w:id="331" w:name="_85dcd703263afd8971e7c904b0ff955f"/>
      <w:bookmarkEnd w:id="331"/>
      <w:r>
        <w:t xml:space="preserve"> DDM - Left Side Mirror Adjustment Repository - Side Mirror Repository Controller</w:t>
      </w:r>
    </w:p>
    <w:p w14:paraId="4A9040E4" w14:textId="77777777" w:rsidR="001C5864" w:rsidRDefault="001C5864" w:rsidP="001C5864">
      <w:pPr>
        <w:rPr>
          <w:rFonts w:cs="Arial"/>
        </w:rPr>
      </w:pPr>
      <w:r>
        <w:rPr>
          <w:rFonts w:cs="Arial"/>
        </w:rPr>
        <w:t>The DDM shall take on the role of Side Mirror Repository Controller for the Left Side Mirror Adjustment Repository.</w:t>
      </w:r>
    </w:p>
    <w:p w14:paraId="1B164857" w14:textId="77777777" w:rsidR="001C5864" w:rsidRDefault="001C5864" w:rsidP="001C5864"/>
    <w:p w14:paraId="40E1FF75" w14:textId="77777777" w:rsidR="001C5864" w:rsidRPr="00287D2F" w:rsidRDefault="001C5864" w:rsidP="001C5864">
      <w:pPr>
        <w:rPr>
          <w:rFonts w:cs="Arial"/>
        </w:rPr>
      </w:pPr>
      <w:r>
        <w:rPr>
          <w:rFonts w:cs="Arial"/>
        </w:rPr>
        <w:t>Satisfied by</w:t>
      </w:r>
      <w:r w:rsidRPr="00287D2F">
        <w:rPr>
          <w:rFonts w:cs="Arial"/>
        </w:rPr>
        <w:t>:</w:t>
      </w:r>
    </w:p>
    <w:p w14:paraId="3911FAC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1CE84E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6ACC646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3E33E9B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E725F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A8B8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23215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A8347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2B5B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the role of repository controller.</w:t>
            </w:r>
          </w:p>
        </w:tc>
      </w:tr>
      <w:tr w:rsidR="007A24FC" w:rsidRPr="00B3499B" w14:paraId="085F60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71CDF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74D5A" w14:textId="77777777" w:rsidR="00E550DC" w:rsidRDefault="00E550DC"/>
        </w:tc>
      </w:tr>
      <w:tr w:rsidR="007A24FC" w:rsidRPr="00B3499B" w14:paraId="4E55A9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A6F0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25363" w14:textId="77777777" w:rsidR="00E550DC" w:rsidRDefault="00E550DC"/>
        </w:tc>
      </w:tr>
      <w:tr w:rsidR="007A24FC" w:rsidRPr="00B3499B" w14:paraId="512387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07CE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3AC5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874EF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D069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41B54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0AA61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353C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02617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31B4E" w14:textId="77777777" w:rsidR="00E550DC" w:rsidRDefault="00E550DC"/>
        </w:tc>
      </w:tr>
      <w:tr w:rsidR="007A24FC" w:rsidRPr="00B3499B" w14:paraId="6AA6338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22C8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C2CC8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DF5B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386C0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5671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A0C4A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E91517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14C174" w14:textId="422E6FC3" w:rsidR="007A24FC" w:rsidRPr="00B3499B" w:rsidRDefault="00D950AE" w:rsidP="009737DA">
            <w:pPr>
              <w:rPr>
                <w:rFonts w:cs="Arial"/>
                <w:bCs/>
                <w:color w:val="808080" w:themeColor="background1" w:themeShade="80"/>
                <w:sz w:val="16"/>
                <w:szCs w:val="14"/>
              </w:rPr>
            </w:pPr>
            <w:hyperlink r:id="rId19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4E4414" w14:textId="1AEE55F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966AF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EEA7EE" w14:textId="77777777" w:rsidR="007A24FC" w:rsidRDefault="007A24FC" w:rsidP="001C5864">
      <w:pPr>
        <w:rPr>
          <w:rFonts w:cs="Arial"/>
        </w:rPr>
      </w:pPr>
    </w:p>
    <w:p w14:paraId="59AD38AA" w14:textId="77777777" w:rsidR="0047267C" w:rsidRDefault="0047267C" w:rsidP="001C5864">
      <w:pPr>
        <w:rPr>
          <w:rFonts w:cs="Arial"/>
        </w:rPr>
      </w:pPr>
    </w:p>
    <w:p w14:paraId="6563BE7A" w14:textId="77777777" w:rsidR="001C5864" w:rsidRPr="0017445F" w:rsidRDefault="001C5864" w:rsidP="001C5864">
      <w:pPr>
        <w:pStyle w:val="RERequirement"/>
        <w:shd w:val="clear" w:color="auto" w:fill="F2F2F2" w:themeFill="background1" w:themeFillShade="F2"/>
      </w:pPr>
      <w:bookmarkStart w:id="332" w:name="_24e9b9df43b44e042ceeab40162d3c7d"/>
      <w:bookmarkEnd w:id="332"/>
      <w:r>
        <w:t xml:space="preserve"> DDM - Driver Mirror Tilt Up/Down - Generic Adjustment</w:t>
      </w:r>
    </w:p>
    <w:p w14:paraId="3E8F3DAA" w14:textId="77777777" w:rsidR="001C5864" w:rsidRDefault="001C5864" w:rsidP="001C5864">
      <w:pPr>
        <w:rPr>
          <w:rFonts w:cs="Arial"/>
        </w:rPr>
      </w:pPr>
      <w:r>
        <w:rPr>
          <w:rFonts w:cs="Arial"/>
        </w:rPr>
        <w:t>The DDM shall assign the "Generic Adjustment" output of the Classify Adjustment by Threshold function to the signal "Driver Mirror Tilt Up/Down Adjustment" for the Driver Mirror Tilt Up/Down axis.</w:t>
      </w:r>
    </w:p>
    <w:p w14:paraId="183D7974" w14:textId="77777777" w:rsidR="001C5864" w:rsidRDefault="001C5864" w:rsidP="001C5864"/>
    <w:p w14:paraId="096910B0" w14:textId="77777777" w:rsidR="001C5864" w:rsidRPr="00287D2F" w:rsidRDefault="001C5864" w:rsidP="001C5864">
      <w:pPr>
        <w:rPr>
          <w:rFonts w:cs="Arial"/>
        </w:rPr>
      </w:pPr>
      <w:r>
        <w:rPr>
          <w:rFonts w:cs="Arial"/>
        </w:rPr>
        <w:t>Satisfied by</w:t>
      </w:r>
      <w:r w:rsidRPr="00287D2F">
        <w:rPr>
          <w:rFonts w:cs="Arial"/>
        </w:rPr>
        <w:t>:</w:t>
      </w:r>
    </w:p>
    <w:p w14:paraId="1EB1F69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C4E0A1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48E5411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1DFFB09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D5C3E3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25FCB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318DA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CA854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8372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52621E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4698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1F6B3" w14:textId="77777777" w:rsidR="00E550DC" w:rsidRDefault="00E550DC"/>
        </w:tc>
      </w:tr>
      <w:tr w:rsidR="007A24FC" w:rsidRPr="00B3499B" w14:paraId="582688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4735C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E76BFC" w14:textId="77777777" w:rsidR="00E550DC" w:rsidRDefault="00E550DC"/>
        </w:tc>
      </w:tr>
      <w:tr w:rsidR="007A24FC" w:rsidRPr="00B3499B" w14:paraId="08F096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3F1F7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6D48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4E12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AEEE1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F9085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9B60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84E8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398F2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35732F" w14:textId="77777777" w:rsidR="00E550DC" w:rsidRDefault="00E550DC"/>
        </w:tc>
      </w:tr>
      <w:tr w:rsidR="007A24FC" w:rsidRPr="00B3499B" w14:paraId="1581A50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043E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19819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CFF5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D11D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11248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3A30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1999F1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A599F9" w14:textId="5A7D3B92" w:rsidR="007A24FC" w:rsidRPr="00B3499B" w:rsidRDefault="00D950AE" w:rsidP="009737DA">
            <w:pPr>
              <w:rPr>
                <w:rFonts w:cs="Arial"/>
                <w:bCs/>
                <w:color w:val="808080" w:themeColor="background1" w:themeShade="80"/>
                <w:sz w:val="16"/>
                <w:szCs w:val="14"/>
              </w:rPr>
            </w:pPr>
            <w:hyperlink r:id="rId1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10AC6A" w14:textId="64F4158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B338E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7964FC" w14:textId="77777777" w:rsidR="007A24FC" w:rsidRDefault="007A24FC" w:rsidP="001C5864">
      <w:pPr>
        <w:rPr>
          <w:rFonts w:cs="Arial"/>
        </w:rPr>
      </w:pPr>
    </w:p>
    <w:p w14:paraId="35240EC3" w14:textId="77777777" w:rsidR="0047267C" w:rsidRDefault="0047267C" w:rsidP="001C5864">
      <w:pPr>
        <w:rPr>
          <w:rFonts w:cs="Arial"/>
        </w:rPr>
      </w:pPr>
    </w:p>
    <w:p w14:paraId="43570D8E" w14:textId="77777777" w:rsidR="001C5864" w:rsidRPr="0017445F" w:rsidRDefault="001C5864" w:rsidP="001C5864">
      <w:pPr>
        <w:pStyle w:val="RERequirement"/>
        <w:shd w:val="clear" w:color="auto" w:fill="F2F2F2" w:themeFill="background1" w:themeFillShade="F2"/>
      </w:pPr>
      <w:bookmarkStart w:id="333" w:name="_f59be09bc4c6bd70ce8c4a900f11af08"/>
      <w:bookmarkEnd w:id="333"/>
      <w:r>
        <w:lastRenderedPageBreak/>
        <w:t xml:space="preserve"> DDM - Notification Change signal</w:t>
      </w:r>
    </w:p>
    <w:p w14:paraId="7DAFDBB2" w14:textId="77777777" w:rsidR="001C5864" w:rsidRDefault="001C5864" w:rsidP="001C5864">
      <w:pPr>
        <w:rPr>
          <w:rFonts w:cs="Arial"/>
        </w:rPr>
      </w:pPr>
      <w:r>
        <w:rPr>
          <w:rFonts w:cs="Arial"/>
        </w:rPr>
        <w:t>The DDM shall receive the logical signal "Notification Change" via the CAN signal "Memory_Cmd".</w:t>
      </w:r>
    </w:p>
    <w:p w14:paraId="5E8C3712" w14:textId="77777777" w:rsidR="001C5864" w:rsidRDefault="001C5864" w:rsidP="001C5864"/>
    <w:p w14:paraId="44298DAC" w14:textId="77777777" w:rsidR="001C5864" w:rsidRPr="00287D2F" w:rsidRDefault="001C5864" w:rsidP="001C5864">
      <w:pPr>
        <w:rPr>
          <w:rFonts w:cs="Arial"/>
        </w:rPr>
      </w:pPr>
      <w:r>
        <w:rPr>
          <w:rFonts w:cs="Arial"/>
        </w:rPr>
        <w:t>Satisfied by</w:t>
      </w:r>
      <w:r w:rsidRPr="00287D2F">
        <w:rPr>
          <w:rFonts w:cs="Arial"/>
        </w:rPr>
        <w:t>:</w:t>
      </w:r>
    </w:p>
    <w:p w14:paraId="092CDB0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8DC33D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52BDF98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5D1A86E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6141DB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B579F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5D11E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C3F4E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7277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Notification Change.</w:t>
            </w:r>
          </w:p>
        </w:tc>
      </w:tr>
      <w:tr w:rsidR="007A24FC" w:rsidRPr="00B3499B" w14:paraId="5F2043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E192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73606" w14:textId="77777777" w:rsidR="00E550DC" w:rsidRDefault="00E550DC"/>
        </w:tc>
      </w:tr>
      <w:tr w:rsidR="007A24FC" w:rsidRPr="00B3499B" w14:paraId="2C73B2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FE50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1764A" w14:textId="77777777" w:rsidR="00E550DC" w:rsidRDefault="00E550DC"/>
        </w:tc>
      </w:tr>
      <w:tr w:rsidR="007A24FC" w:rsidRPr="00B3499B" w14:paraId="1267D1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8FD1C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F167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BD60A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31612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B78B0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E1E2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6BC0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D7D21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A3F19B" w14:textId="77777777" w:rsidR="00E550DC" w:rsidRDefault="00E550DC"/>
        </w:tc>
      </w:tr>
      <w:tr w:rsidR="007A24FC" w:rsidRPr="00B3499B" w14:paraId="2F25CE3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706B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9A720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5499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3FD0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FF5FC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09DB1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CF229D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646F1D" w14:textId="3FED06E2" w:rsidR="007A24FC" w:rsidRPr="00B3499B" w:rsidRDefault="00D950AE" w:rsidP="009737DA">
            <w:pPr>
              <w:rPr>
                <w:rFonts w:cs="Arial"/>
                <w:bCs/>
                <w:color w:val="808080" w:themeColor="background1" w:themeShade="80"/>
                <w:sz w:val="16"/>
                <w:szCs w:val="14"/>
              </w:rPr>
            </w:pPr>
            <w:hyperlink r:id="rId19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079DA7" w14:textId="02FE0ED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37DBA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3B582B" w14:textId="77777777" w:rsidR="007A24FC" w:rsidRDefault="007A24FC" w:rsidP="001C5864">
      <w:pPr>
        <w:rPr>
          <w:rFonts w:cs="Arial"/>
        </w:rPr>
      </w:pPr>
    </w:p>
    <w:p w14:paraId="0CB265A2" w14:textId="77777777" w:rsidR="0047267C" w:rsidRDefault="0047267C" w:rsidP="001C5864">
      <w:pPr>
        <w:rPr>
          <w:rFonts w:cs="Arial"/>
        </w:rPr>
      </w:pPr>
    </w:p>
    <w:p w14:paraId="32F19CA4" w14:textId="77777777" w:rsidR="001C5864" w:rsidRPr="0017445F" w:rsidRDefault="001C5864" w:rsidP="001C5864">
      <w:pPr>
        <w:pStyle w:val="RERequirement"/>
        <w:shd w:val="clear" w:color="auto" w:fill="F2F2F2" w:themeFill="background1" w:themeFillShade="F2"/>
      </w:pPr>
      <w:bookmarkStart w:id="334" w:name="_82cce376ca8a52881be1fc462a3384f1"/>
      <w:bookmarkEnd w:id="334"/>
      <w:r>
        <w:t xml:space="preserve"> DDM - Driver Mirror Tilt Up/Down - Minimum Classify Parameter</w:t>
      </w:r>
    </w:p>
    <w:p w14:paraId="7A132088" w14:textId="77777777" w:rsidR="001C5864" w:rsidRDefault="001C5864" w:rsidP="001C5864">
      <w:pPr>
        <w:rPr>
          <w:rFonts w:cs="Arial"/>
        </w:rPr>
      </w:pPr>
      <w:r>
        <w:rPr>
          <w:rFonts w:cs="Arial"/>
        </w:rPr>
        <w:t>The DDM shall assign the Driver Mirror Tilt Up/Down axis an "Minimum Classify Parameter" of 10 percent.</w:t>
      </w:r>
    </w:p>
    <w:p w14:paraId="4AD40342" w14:textId="77777777" w:rsidR="001C5864" w:rsidRDefault="001C5864" w:rsidP="001C5864"/>
    <w:p w14:paraId="428DCC93" w14:textId="77777777" w:rsidR="001C5864" w:rsidRPr="00287D2F" w:rsidRDefault="001C5864" w:rsidP="001C5864">
      <w:pPr>
        <w:rPr>
          <w:rFonts w:cs="Arial"/>
        </w:rPr>
      </w:pPr>
      <w:r>
        <w:rPr>
          <w:rFonts w:cs="Arial"/>
        </w:rPr>
        <w:t>Satisfied by</w:t>
      </w:r>
      <w:r w:rsidRPr="00287D2F">
        <w:rPr>
          <w:rFonts w:cs="Arial"/>
        </w:rPr>
        <w:t>:</w:t>
      </w:r>
    </w:p>
    <w:p w14:paraId="54EDF5D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7FC720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3AAE356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484299B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2410FA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10B6C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6047A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2D40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C361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minimum for axis.</w:t>
            </w:r>
          </w:p>
        </w:tc>
      </w:tr>
      <w:tr w:rsidR="007A24FC" w:rsidRPr="00B3499B" w14:paraId="6F44F4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9B8E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697A9" w14:textId="77777777" w:rsidR="00E550DC" w:rsidRDefault="00E550DC"/>
        </w:tc>
      </w:tr>
      <w:tr w:rsidR="007A24FC" w:rsidRPr="00B3499B" w14:paraId="378070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418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99831" w14:textId="77777777" w:rsidR="00E550DC" w:rsidRDefault="00E550DC"/>
        </w:tc>
      </w:tr>
      <w:tr w:rsidR="007A24FC" w:rsidRPr="00B3499B" w14:paraId="3AA6DA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71E7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0936B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3EE4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58183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44AAE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D513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13C1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9A1B8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1F3BEC" w14:textId="77777777" w:rsidR="00E550DC" w:rsidRDefault="00E550DC"/>
        </w:tc>
      </w:tr>
      <w:tr w:rsidR="007A24FC" w:rsidRPr="00B3499B" w14:paraId="48D2DBD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7189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E7310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16B2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9AB0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73649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E7CDE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35E333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49183B" w14:textId="04737BBE" w:rsidR="007A24FC" w:rsidRPr="00B3499B" w:rsidRDefault="00D950AE" w:rsidP="009737DA">
            <w:pPr>
              <w:rPr>
                <w:rFonts w:cs="Arial"/>
                <w:bCs/>
                <w:color w:val="808080" w:themeColor="background1" w:themeShade="80"/>
                <w:sz w:val="16"/>
                <w:szCs w:val="14"/>
              </w:rPr>
            </w:pPr>
            <w:hyperlink r:id="rId19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3367B2" w14:textId="5BCAFA2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1E16D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DF45A8" w14:textId="77777777" w:rsidR="007A24FC" w:rsidRDefault="007A24FC" w:rsidP="001C5864">
      <w:pPr>
        <w:rPr>
          <w:rFonts w:cs="Arial"/>
        </w:rPr>
      </w:pPr>
    </w:p>
    <w:p w14:paraId="238009DC" w14:textId="77777777" w:rsidR="0047267C" w:rsidRDefault="0047267C" w:rsidP="001C5864">
      <w:pPr>
        <w:rPr>
          <w:rFonts w:cs="Arial"/>
        </w:rPr>
      </w:pPr>
    </w:p>
    <w:p w14:paraId="02070FDF" w14:textId="77777777" w:rsidR="001C5864" w:rsidRPr="0017445F" w:rsidRDefault="001C5864" w:rsidP="001C5864">
      <w:pPr>
        <w:pStyle w:val="RERequirement"/>
        <w:shd w:val="clear" w:color="auto" w:fill="F2F2F2" w:themeFill="background1" w:themeFillShade="F2"/>
      </w:pPr>
      <w:bookmarkStart w:id="335" w:name="_54b5d03f8ea7a7f4a0a72ca959e268fc"/>
      <w:bookmarkEnd w:id="335"/>
      <w:r>
        <w:t xml:space="preserve"> DDM - Allocate Left Side Mirror Adjustment Repository</w:t>
      </w:r>
    </w:p>
    <w:p w14:paraId="63F89468" w14:textId="77777777" w:rsidR="001C5864" w:rsidRDefault="001C5864" w:rsidP="001C5864">
      <w:pPr>
        <w:rPr>
          <w:rFonts w:cs="Arial"/>
        </w:rPr>
      </w:pPr>
      <w:r>
        <w:rPr>
          <w:rFonts w:cs="Arial"/>
        </w:rPr>
        <w:t>The DDM shall allocate space for the Left Side Mirror Adjustment Repository.</w:t>
      </w:r>
    </w:p>
    <w:p w14:paraId="5262550A" w14:textId="77777777" w:rsidR="001C5864" w:rsidRDefault="001C5864" w:rsidP="001C5864"/>
    <w:p w14:paraId="216549C2" w14:textId="77777777" w:rsidR="001C5864" w:rsidRPr="00287D2F" w:rsidRDefault="001C5864" w:rsidP="001C5864">
      <w:pPr>
        <w:rPr>
          <w:rFonts w:cs="Arial"/>
        </w:rPr>
      </w:pPr>
      <w:r>
        <w:rPr>
          <w:rFonts w:cs="Arial"/>
        </w:rPr>
        <w:t>Satisfied by</w:t>
      </w:r>
      <w:r w:rsidRPr="00287D2F">
        <w:rPr>
          <w:rFonts w:cs="Arial"/>
        </w:rPr>
        <w:t>:</w:t>
      </w:r>
    </w:p>
    <w:p w14:paraId="45CB6B3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7DE2C9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1160D15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4A4B59C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F9E2D9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BF43F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95DAA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471CA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2C14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allocate repository in DDM.</w:t>
            </w:r>
          </w:p>
        </w:tc>
      </w:tr>
      <w:tr w:rsidR="007A24FC" w:rsidRPr="00B3499B" w14:paraId="26700C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6C0EB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7D7EA3" w14:textId="77777777" w:rsidR="00E550DC" w:rsidRDefault="00E550DC"/>
        </w:tc>
      </w:tr>
      <w:tr w:rsidR="007A24FC" w:rsidRPr="00B3499B" w14:paraId="66D2FA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2052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D9613" w14:textId="77777777" w:rsidR="00E550DC" w:rsidRDefault="00E550DC"/>
        </w:tc>
      </w:tr>
      <w:tr w:rsidR="007A24FC" w:rsidRPr="00B3499B" w14:paraId="5566EA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6581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D730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C16CE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7C23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4859C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D3B4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81C8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0AA1E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14235" w14:textId="77777777" w:rsidR="00E550DC" w:rsidRDefault="00E550DC"/>
        </w:tc>
      </w:tr>
      <w:tr w:rsidR="007A24FC" w:rsidRPr="00B3499B" w14:paraId="41B2B43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B41B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A6003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266C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D368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F2DF3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69536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7A34A0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B9B684" w14:textId="6BBBF5BC" w:rsidR="007A24FC" w:rsidRPr="00B3499B" w:rsidRDefault="00D950AE" w:rsidP="009737DA">
            <w:pPr>
              <w:rPr>
                <w:rFonts w:cs="Arial"/>
                <w:bCs/>
                <w:color w:val="808080" w:themeColor="background1" w:themeShade="80"/>
                <w:sz w:val="16"/>
                <w:szCs w:val="14"/>
              </w:rPr>
            </w:pPr>
            <w:hyperlink r:id="rId19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9BD9CC" w14:textId="1DC12FC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FF13B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5D1CDB" w14:textId="77777777" w:rsidR="007A24FC" w:rsidRDefault="007A24FC" w:rsidP="001C5864">
      <w:pPr>
        <w:rPr>
          <w:rFonts w:cs="Arial"/>
        </w:rPr>
      </w:pPr>
    </w:p>
    <w:p w14:paraId="6528DDB1" w14:textId="77777777" w:rsidR="0047267C" w:rsidRDefault="0047267C" w:rsidP="001C5864">
      <w:pPr>
        <w:rPr>
          <w:rFonts w:cs="Arial"/>
        </w:rPr>
      </w:pPr>
    </w:p>
    <w:p w14:paraId="6BCDAADC" w14:textId="77777777" w:rsidR="001C5864" w:rsidRPr="0017445F" w:rsidRDefault="001C5864" w:rsidP="001C5864">
      <w:pPr>
        <w:pStyle w:val="RERequirement"/>
        <w:shd w:val="clear" w:color="auto" w:fill="F2F2F2" w:themeFill="background1" w:themeFillShade="F2"/>
      </w:pPr>
      <w:bookmarkStart w:id="336" w:name="_5d92decddcfe92e5268aa7f11cb02e9c"/>
      <w:bookmarkEnd w:id="336"/>
      <w:r>
        <w:t xml:space="preserve"> DDM - Driver Mirror Tilt Up/Down - Functions</w:t>
      </w:r>
    </w:p>
    <w:p w14:paraId="4C20B8C6" w14:textId="77777777" w:rsidR="001C5864" w:rsidRDefault="001C5864" w:rsidP="001C5864">
      <w:pPr>
        <w:rPr>
          <w:rFonts w:cs="Arial"/>
        </w:rPr>
      </w:pPr>
      <w:r>
        <w:rPr>
          <w:rFonts w:cs="Arial"/>
        </w:rPr>
        <w:t>The DDM shall implement the following functions for the Driver Mirror Tilt Up/Down axis:</w:t>
      </w:r>
    </w:p>
    <w:p w14:paraId="1E5D71B4" w14:textId="77777777" w:rsidR="001C5864" w:rsidRDefault="001C5864" w:rsidP="001C5864">
      <w:pPr>
        <w:rPr>
          <w:rFonts w:cs="Arial"/>
        </w:rPr>
      </w:pPr>
      <w:r>
        <w:rPr>
          <w:rFonts w:cs="Arial"/>
        </w:rPr>
        <w:t>Monitor Changes by Threshold</w:t>
      </w:r>
    </w:p>
    <w:p w14:paraId="01DFBDD7" w14:textId="77777777" w:rsidR="001C5864" w:rsidRDefault="001C5864" w:rsidP="001C5864">
      <w:pPr>
        <w:rPr>
          <w:rFonts w:cs="Arial"/>
        </w:rPr>
      </w:pPr>
      <w:r>
        <w:rPr>
          <w:rFonts w:cs="Arial"/>
        </w:rPr>
        <w:t>Request Positions</w:t>
      </w:r>
    </w:p>
    <w:p w14:paraId="7F82A476" w14:textId="77777777" w:rsidR="001C5864" w:rsidRDefault="001C5864" w:rsidP="001C5864">
      <w:pPr>
        <w:rPr>
          <w:rFonts w:cs="Arial"/>
        </w:rPr>
      </w:pPr>
      <w:r>
        <w:rPr>
          <w:rFonts w:cs="Arial"/>
        </w:rPr>
        <w:t>Check Processing Ability</w:t>
      </w:r>
    </w:p>
    <w:p w14:paraId="51EC4E63" w14:textId="77777777" w:rsidR="001C5864" w:rsidRDefault="001C5864" w:rsidP="001C5864">
      <w:pPr>
        <w:rPr>
          <w:rFonts w:cs="Arial"/>
        </w:rPr>
      </w:pPr>
      <w:r>
        <w:rPr>
          <w:rFonts w:cs="Arial"/>
        </w:rPr>
        <w:t>Generate Adjustment Difference</w:t>
      </w:r>
    </w:p>
    <w:p w14:paraId="7187FEC2" w14:textId="77777777" w:rsidR="001C5864" w:rsidRDefault="001C5864" w:rsidP="001C5864">
      <w:pPr>
        <w:rPr>
          <w:rFonts w:cs="Arial"/>
        </w:rPr>
      </w:pPr>
      <w:r>
        <w:rPr>
          <w:rFonts w:cs="Arial"/>
        </w:rPr>
        <w:t>Classify Adjustment by Threshold</w:t>
      </w:r>
    </w:p>
    <w:p w14:paraId="09454DAB" w14:textId="77777777" w:rsidR="001C5864" w:rsidRDefault="001C5864" w:rsidP="001C5864">
      <w:pPr>
        <w:rPr>
          <w:rFonts w:cs="Arial"/>
        </w:rPr>
      </w:pPr>
      <w:r>
        <w:rPr>
          <w:rFonts w:cs="Arial"/>
        </w:rPr>
        <w:t>Clear Axis Adjustment Information</w:t>
      </w:r>
    </w:p>
    <w:p w14:paraId="42C14FE5" w14:textId="77777777" w:rsidR="001C5864" w:rsidRDefault="001C5864" w:rsidP="001C5864"/>
    <w:p w14:paraId="0D22D591" w14:textId="77777777" w:rsidR="001C5864" w:rsidRPr="00287D2F" w:rsidRDefault="001C5864" w:rsidP="001C5864">
      <w:pPr>
        <w:rPr>
          <w:rFonts w:cs="Arial"/>
        </w:rPr>
      </w:pPr>
      <w:r>
        <w:rPr>
          <w:rFonts w:cs="Arial"/>
        </w:rPr>
        <w:t>Satisfied by</w:t>
      </w:r>
      <w:r w:rsidRPr="00287D2F">
        <w:rPr>
          <w:rFonts w:cs="Arial"/>
        </w:rPr>
        <w:t>:</w:t>
      </w:r>
    </w:p>
    <w:p w14:paraId="0C67D93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7040B8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413A6AD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7921BA8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EA065A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FDD9F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3988D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8679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C223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08A2DD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881F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4DE04E" w14:textId="77777777" w:rsidR="00E550DC" w:rsidRDefault="00E550DC"/>
        </w:tc>
      </w:tr>
      <w:tr w:rsidR="007A24FC" w:rsidRPr="00B3499B" w14:paraId="36B8B4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5E80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251CB" w14:textId="77777777" w:rsidR="00E550DC" w:rsidRDefault="00E550DC"/>
        </w:tc>
      </w:tr>
      <w:tr w:rsidR="007A24FC" w:rsidRPr="00B3499B" w14:paraId="4970AC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1739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BC87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E62C9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49488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66DFC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35BF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CA02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4998B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4A86B" w14:textId="77777777" w:rsidR="00E550DC" w:rsidRDefault="00E550DC"/>
        </w:tc>
      </w:tr>
      <w:tr w:rsidR="007A24FC" w:rsidRPr="00B3499B" w14:paraId="797D8D0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6DA9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7DE37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8D61F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4310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A7DE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8D4AD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09AFE0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97F45F" w14:textId="7F51B592" w:rsidR="007A24FC" w:rsidRPr="00B3499B" w:rsidRDefault="00D950AE" w:rsidP="009737DA">
            <w:pPr>
              <w:rPr>
                <w:rFonts w:cs="Arial"/>
                <w:bCs/>
                <w:color w:val="808080" w:themeColor="background1" w:themeShade="80"/>
                <w:sz w:val="16"/>
                <w:szCs w:val="14"/>
              </w:rPr>
            </w:pPr>
            <w:hyperlink r:id="rId19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86CE95" w14:textId="096192A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AFFD7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0FC61B" w14:textId="77777777" w:rsidR="007A24FC" w:rsidRDefault="007A24FC" w:rsidP="001C5864">
      <w:pPr>
        <w:rPr>
          <w:rFonts w:cs="Arial"/>
        </w:rPr>
      </w:pPr>
    </w:p>
    <w:p w14:paraId="692FCDCD" w14:textId="77777777" w:rsidR="0047267C" w:rsidRDefault="0047267C" w:rsidP="001C5864">
      <w:pPr>
        <w:rPr>
          <w:rFonts w:cs="Arial"/>
        </w:rPr>
      </w:pPr>
    </w:p>
    <w:p w14:paraId="69F72310" w14:textId="77777777" w:rsidR="001C5864" w:rsidRPr="0017445F" w:rsidRDefault="001C5864" w:rsidP="001C5864">
      <w:pPr>
        <w:pStyle w:val="RERequirement"/>
        <w:shd w:val="clear" w:color="auto" w:fill="F2F2F2" w:themeFill="background1" w:themeFillShade="F2"/>
      </w:pPr>
      <w:bookmarkStart w:id="337" w:name="_0eb7040a3a9f50693a85e1ed14d7dffb"/>
      <w:bookmarkEnd w:id="337"/>
      <w:r>
        <w:t xml:space="preserve"> DDM - Driver Mirror Tilt Up/Down - Adjustment ID</w:t>
      </w:r>
    </w:p>
    <w:p w14:paraId="490904BD" w14:textId="77777777" w:rsidR="001C5864" w:rsidRDefault="001C5864" w:rsidP="001C5864">
      <w:pPr>
        <w:rPr>
          <w:rFonts w:cs="Arial"/>
        </w:rPr>
      </w:pPr>
      <w:r>
        <w:rPr>
          <w:rFonts w:cs="Arial"/>
        </w:rPr>
        <w:t>The DDM shall assign the Driver Mirror Tilt Up/Down axis an "Adjustment ID" of 50.</w:t>
      </w:r>
    </w:p>
    <w:p w14:paraId="7A079E06" w14:textId="77777777" w:rsidR="001C5864" w:rsidRDefault="001C5864" w:rsidP="001C5864"/>
    <w:p w14:paraId="11464471" w14:textId="77777777" w:rsidR="001C5864" w:rsidRPr="00287D2F" w:rsidRDefault="001C5864" w:rsidP="001C5864">
      <w:pPr>
        <w:rPr>
          <w:rFonts w:cs="Arial"/>
        </w:rPr>
      </w:pPr>
      <w:r>
        <w:rPr>
          <w:rFonts w:cs="Arial"/>
        </w:rPr>
        <w:t>Satisfied by</w:t>
      </w:r>
      <w:r w:rsidRPr="00287D2F">
        <w:rPr>
          <w:rFonts w:cs="Arial"/>
        </w:rPr>
        <w:t>:</w:t>
      </w:r>
    </w:p>
    <w:p w14:paraId="4FBC6B0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A63E74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35AC7DE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35673BC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278D05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DC70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DDC0B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DDD5C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E046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13BA72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296D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2230E4" w14:textId="77777777" w:rsidR="00E550DC" w:rsidRDefault="00E550DC"/>
        </w:tc>
      </w:tr>
      <w:tr w:rsidR="007A24FC" w:rsidRPr="00B3499B" w14:paraId="41C096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598E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778C3" w14:textId="77777777" w:rsidR="00E550DC" w:rsidRDefault="00E550DC"/>
        </w:tc>
      </w:tr>
      <w:tr w:rsidR="007A24FC" w:rsidRPr="00B3499B" w14:paraId="6CE223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D0A5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1AF7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4A97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E525A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37335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448C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934A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95477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E2F8E4" w14:textId="77777777" w:rsidR="00E550DC" w:rsidRDefault="00E550DC"/>
        </w:tc>
      </w:tr>
      <w:tr w:rsidR="007A24FC" w:rsidRPr="00B3499B" w14:paraId="5E4FE1F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B938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E6906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DD53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2A9CF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D489D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B9F74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6EE5B0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9BA627" w14:textId="36850ABA" w:rsidR="007A24FC" w:rsidRPr="00B3499B" w:rsidRDefault="00D950AE" w:rsidP="009737DA">
            <w:pPr>
              <w:rPr>
                <w:rFonts w:cs="Arial"/>
                <w:bCs/>
                <w:color w:val="808080" w:themeColor="background1" w:themeShade="80"/>
                <w:sz w:val="16"/>
                <w:szCs w:val="14"/>
              </w:rPr>
            </w:pPr>
            <w:hyperlink r:id="rId19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420A93" w14:textId="6995AEB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9C6C2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26F83C" w14:textId="77777777" w:rsidR="007A24FC" w:rsidRDefault="007A24FC" w:rsidP="001C5864">
      <w:pPr>
        <w:rPr>
          <w:rFonts w:cs="Arial"/>
        </w:rPr>
      </w:pPr>
    </w:p>
    <w:p w14:paraId="4F0DBD5C" w14:textId="77777777" w:rsidR="0047267C" w:rsidRDefault="0047267C" w:rsidP="001C5864">
      <w:pPr>
        <w:rPr>
          <w:rFonts w:cs="Arial"/>
        </w:rPr>
      </w:pPr>
    </w:p>
    <w:p w14:paraId="5D2648AA" w14:textId="77777777" w:rsidR="001C5864" w:rsidRPr="0017445F" w:rsidRDefault="001C5864" w:rsidP="001C5864">
      <w:pPr>
        <w:pStyle w:val="RERequirement"/>
        <w:shd w:val="clear" w:color="auto" w:fill="F2F2F2" w:themeFill="background1" w:themeFillShade="F2"/>
      </w:pPr>
      <w:bookmarkStart w:id="338" w:name="_cbf819d637ce8280182e4ead2e0fe8d3"/>
      <w:bookmarkEnd w:id="338"/>
      <w:r>
        <w:t xml:space="preserve"> DDM - Driver Mirror Tilt Left/Right - Functions</w:t>
      </w:r>
    </w:p>
    <w:p w14:paraId="20BE89B0" w14:textId="77777777" w:rsidR="001C5864" w:rsidRDefault="001C5864" w:rsidP="001C5864">
      <w:pPr>
        <w:rPr>
          <w:rFonts w:cs="Arial"/>
        </w:rPr>
      </w:pPr>
      <w:r>
        <w:rPr>
          <w:rFonts w:cs="Arial"/>
        </w:rPr>
        <w:t>The DDM shall implement the following functions for the Driver Mirror Tilt Left/Right axis:</w:t>
      </w:r>
    </w:p>
    <w:p w14:paraId="48B4D5F1" w14:textId="77777777" w:rsidR="001C5864" w:rsidRDefault="001C5864" w:rsidP="001C5864">
      <w:pPr>
        <w:rPr>
          <w:rFonts w:cs="Arial"/>
        </w:rPr>
      </w:pPr>
      <w:r>
        <w:rPr>
          <w:rFonts w:cs="Arial"/>
        </w:rPr>
        <w:t>Monitor Changes by Threshold</w:t>
      </w:r>
    </w:p>
    <w:p w14:paraId="5C805072" w14:textId="77777777" w:rsidR="001C5864" w:rsidRDefault="001C5864" w:rsidP="001C5864">
      <w:pPr>
        <w:rPr>
          <w:rFonts w:cs="Arial"/>
        </w:rPr>
      </w:pPr>
      <w:r>
        <w:rPr>
          <w:rFonts w:cs="Arial"/>
        </w:rPr>
        <w:t>Request Positions</w:t>
      </w:r>
    </w:p>
    <w:p w14:paraId="419B13B5" w14:textId="77777777" w:rsidR="001C5864" w:rsidRDefault="001C5864" w:rsidP="001C5864">
      <w:pPr>
        <w:rPr>
          <w:rFonts w:cs="Arial"/>
        </w:rPr>
      </w:pPr>
      <w:r>
        <w:rPr>
          <w:rFonts w:cs="Arial"/>
        </w:rPr>
        <w:t>Check Processing Ability</w:t>
      </w:r>
    </w:p>
    <w:p w14:paraId="754FEEFA" w14:textId="77777777" w:rsidR="001C5864" w:rsidRDefault="001C5864" w:rsidP="001C5864">
      <w:pPr>
        <w:rPr>
          <w:rFonts w:cs="Arial"/>
        </w:rPr>
      </w:pPr>
      <w:r>
        <w:rPr>
          <w:rFonts w:cs="Arial"/>
        </w:rPr>
        <w:t>Generate Adjustment Difference</w:t>
      </w:r>
    </w:p>
    <w:p w14:paraId="168FE010" w14:textId="77777777" w:rsidR="001C5864" w:rsidRDefault="001C5864" w:rsidP="001C5864">
      <w:pPr>
        <w:rPr>
          <w:rFonts w:cs="Arial"/>
        </w:rPr>
      </w:pPr>
      <w:r>
        <w:rPr>
          <w:rFonts w:cs="Arial"/>
        </w:rPr>
        <w:t>Classify Adjustment by Threshold</w:t>
      </w:r>
    </w:p>
    <w:p w14:paraId="28938760" w14:textId="77777777" w:rsidR="001C5864" w:rsidRDefault="001C5864" w:rsidP="001C5864"/>
    <w:p w14:paraId="3EBD453E" w14:textId="77777777" w:rsidR="001C5864" w:rsidRPr="00287D2F" w:rsidRDefault="001C5864" w:rsidP="001C5864">
      <w:pPr>
        <w:rPr>
          <w:rFonts w:cs="Arial"/>
        </w:rPr>
      </w:pPr>
      <w:r>
        <w:rPr>
          <w:rFonts w:cs="Arial"/>
        </w:rPr>
        <w:t>Satisfied by</w:t>
      </w:r>
      <w:r w:rsidRPr="00287D2F">
        <w:rPr>
          <w:rFonts w:cs="Arial"/>
        </w:rPr>
        <w:t>:</w:t>
      </w:r>
    </w:p>
    <w:p w14:paraId="7E162D6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3D9502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DDM Autosave Generic component function</w:t>
      </w:r>
    </w:p>
    <w:p w14:paraId="32E5437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205AB8E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EF9F40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751D8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0E6A5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33DF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CA73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303C75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1F0B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B9A55" w14:textId="77777777" w:rsidR="00E550DC" w:rsidRDefault="00E550DC"/>
        </w:tc>
      </w:tr>
      <w:tr w:rsidR="007A24FC" w:rsidRPr="00B3499B" w14:paraId="0505E2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78E4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9C7E2" w14:textId="77777777" w:rsidR="00E550DC" w:rsidRDefault="00E550DC"/>
        </w:tc>
      </w:tr>
      <w:tr w:rsidR="007A24FC" w:rsidRPr="00B3499B" w14:paraId="50B9B6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6619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B70C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41F9E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1CDF9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389AC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ADE6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447B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F962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8F9D13" w14:textId="77777777" w:rsidR="00E550DC" w:rsidRDefault="00E550DC"/>
        </w:tc>
      </w:tr>
      <w:tr w:rsidR="007A24FC" w:rsidRPr="00B3499B" w14:paraId="45E8FC8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894D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935E0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A8BB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1F5B7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05294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DF12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610550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2D541D" w14:textId="70F09766" w:rsidR="007A24FC" w:rsidRPr="00B3499B" w:rsidRDefault="00D950AE" w:rsidP="009737DA">
            <w:pPr>
              <w:rPr>
                <w:rFonts w:cs="Arial"/>
                <w:bCs/>
                <w:color w:val="808080" w:themeColor="background1" w:themeShade="80"/>
                <w:sz w:val="16"/>
                <w:szCs w:val="14"/>
              </w:rPr>
            </w:pPr>
            <w:hyperlink r:id="rId19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009A6D" w14:textId="06929B9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3122C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9AEFD8" w14:textId="77777777" w:rsidR="007A24FC" w:rsidRDefault="007A24FC" w:rsidP="001C5864">
      <w:pPr>
        <w:rPr>
          <w:rFonts w:cs="Arial"/>
        </w:rPr>
      </w:pPr>
    </w:p>
    <w:p w14:paraId="61F00670" w14:textId="77777777" w:rsidR="0047267C" w:rsidRDefault="0047267C" w:rsidP="001C5864">
      <w:pPr>
        <w:rPr>
          <w:rFonts w:cs="Arial"/>
        </w:rPr>
      </w:pPr>
    </w:p>
    <w:p w14:paraId="5033CFC7" w14:textId="77777777" w:rsidR="001C5864" w:rsidRPr="0017445F" w:rsidRDefault="001C5864" w:rsidP="001C5864">
      <w:pPr>
        <w:pStyle w:val="RERequirement"/>
        <w:shd w:val="clear" w:color="auto" w:fill="F2F2F2" w:themeFill="background1" w:themeFillShade="F2"/>
      </w:pPr>
      <w:bookmarkStart w:id="339" w:name="_83ceb9a103511c69ddce29565036ee19"/>
      <w:bookmarkEnd w:id="339"/>
      <w:r>
        <w:t xml:space="preserve"> DDM - Driver Mirror Tilt Up/Down - Side Mirror Axis Sensor</w:t>
      </w:r>
    </w:p>
    <w:p w14:paraId="6EB6DE01" w14:textId="77777777" w:rsidR="001C5864" w:rsidRDefault="001C5864" w:rsidP="001C5864">
      <w:pPr>
        <w:rPr>
          <w:rFonts w:cs="Arial"/>
        </w:rPr>
      </w:pPr>
      <w:r>
        <w:rPr>
          <w:rFonts w:cs="Arial"/>
        </w:rPr>
        <w:t>The DDM shall take on the role of Side Mirror Axis Sensor for the Driver Mirror Tilt Up/Down axis.</w:t>
      </w:r>
    </w:p>
    <w:p w14:paraId="786FCEF6" w14:textId="77777777" w:rsidR="001C5864" w:rsidRDefault="001C5864" w:rsidP="001C5864"/>
    <w:p w14:paraId="7463A448" w14:textId="77777777" w:rsidR="001C5864" w:rsidRPr="00287D2F" w:rsidRDefault="001C5864" w:rsidP="001C5864">
      <w:pPr>
        <w:rPr>
          <w:rFonts w:cs="Arial"/>
        </w:rPr>
      </w:pPr>
      <w:r>
        <w:rPr>
          <w:rFonts w:cs="Arial"/>
        </w:rPr>
        <w:t>Satisfied by</w:t>
      </w:r>
      <w:r w:rsidRPr="00287D2F">
        <w:rPr>
          <w:rFonts w:cs="Arial"/>
        </w:rPr>
        <w:t>:</w:t>
      </w:r>
    </w:p>
    <w:p w14:paraId="2DA2542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783D2C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27392DD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57A0C1B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8CE2C4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441D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C7754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852D2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1319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148690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94CB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1D649" w14:textId="77777777" w:rsidR="00E550DC" w:rsidRDefault="00E550DC"/>
        </w:tc>
      </w:tr>
      <w:tr w:rsidR="007A24FC" w:rsidRPr="00B3499B" w14:paraId="6C0F4B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D954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3CB68" w14:textId="77777777" w:rsidR="00E550DC" w:rsidRDefault="00E550DC"/>
        </w:tc>
      </w:tr>
      <w:tr w:rsidR="007A24FC" w:rsidRPr="00B3499B" w14:paraId="1B2292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0AA4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1B95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3F298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27DBA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6A1C1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682F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BE67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8488A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7AE4A1" w14:textId="77777777" w:rsidR="00E550DC" w:rsidRDefault="00E550DC"/>
        </w:tc>
      </w:tr>
      <w:tr w:rsidR="007A24FC" w:rsidRPr="00B3499B" w14:paraId="2D3A7DC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114B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0397D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55FF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9F2B1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442F0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CDD39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F29B01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F7164E" w14:textId="0FB04FE5" w:rsidR="007A24FC" w:rsidRPr="00B3499B" w:rsidRDefault="00D950AE" w:rsidP="009737DA">
            <w:pPr>
              <w:rPr>
                <w:rFonts w:cs="Arial"/>
                <w:bCs/>
                <w:color w:val="808080" w:themeColor="background1" w:themeShade="80"/>
                <w:sz w:val="16"/>
                <w:szCs w:val="14"/>
              </w:rPr>
            </w:pPr>
            <w:hyperlink r:id="rId1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1F79DE" w14:textId="57F9B30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92F0B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5535C0" w14:textId="77777777" w:rsidR="007A24FC" w:rsidRDefault="007A24FC" w:rsidP="001C5864">
      <w:pPr>
        <w:rPr>
          <w:rFonts w:cs="Arial"/>
        </w:rPr>
      </w:pPr>
    </w:p>
    <w:p w14:paraId="78FBE6F4" w14:textId="77777777" w:rsidR="0047267C" w:rsidRDefault="0047267C" w:rsidP="001C5864">
      <w:pPr>
        <w:rPr>
          <w:rFonts w:cs="Arial"/>
        </w:rPr>
      </w:pPr>
    </w:p>
    <w:p w14:paraId="72D82788" w14:textId="77777777" w:rsidR="001C5864" w:rsidRPr="0017445F" w:rsidRDefault="001C5864" w:rsidP="001C5864">
      <w:pPr>
        <w:pStyle w:val="RERequirement"/>
        <w:shd w:val="clear" w:color="auto" w:fill="F2F2F2" w:themeFill="background1" w:themeFillShade="F2"/>
      </w:pPr>
      <w:bookmarkStart w:id="340" w:name="_b03f1bcb3645988fbc26a1d7b5cfc7aa"/>
      <w:bookmarkEnd w:id="340"/>
      <w:r>
        <w:t xml:space="preserve"> DDM - Driver Mirror Tilt Left/Right - Threshold Classify Parameter</w:t>
      </w:r>
    </w:p>
    <w:p w14:paraId="69718736" w14:textId="77777777" w:rsidR="001C5864" w:rsidRDefault="001C5864" w:rsidP="001C5864">
      <w:pPr>
        <w:rPr>
          <w:rFonts w:cs="Arial"/>
        </w:rPr>
      </w:pPr>
      <w:r>
        <w:rPr>
          <w:rFonts w:cs="Arial"/>
        </w:rPr>
        <w:t>The DDM shall assign the Driver Mirror Tilt Left/Right axis an "Threshold Classify Parameter" of 50 percent.</w:t>
      </w:r>
    </w:p>
    <w:p w14:paraId="435D17BB" w14:textId="77777777" w:rsidR="001C5864" w:rsidRDefault="001C5864" w:rsidP="001C5864"/>
    <w:p w14:paraId="65643719" w14:textId="77777777" w:rsidR="001C5864" w:rsidRPr="00287D2F" w:rsidRDefault="001C5864" w:rsidP="001C5864">
      <w:pPr>
        <w:rPr>
          <w:rFonts w:cs="Arial"/>
        </w:rPr>
      </w:pPr>
      <w:r>
        <w:rPr>
          <w:rFonts w:cs="Arial"/>
        </w:rPr>
        <w:t>Satisfied by</w:t>
      </w:r>
      <w:r w:rsidRPr="00287D2F">
        <w:rPr>
          <w:rFonts w:cs="Arial"/>
        </w:rPr>
        <w:t>:</w:t>
      </w:r>
    </w:p>
    <w:p w14:paraId="50A2B5F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D2A9BB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36A3B78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41C4BB4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442DE0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0F7E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6E474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4C006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8CED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252FCA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454EC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AEA6A" w14:textId="77777777" w:rsidR="00E550DC" w:rsidRDefault="00E550DC"/>
        </w:tc>
      </w:tr>
      <w:tr w:rsidR="007A24FC" w:rsidRPr="00B3499B" w14:paraId="0EADE8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46C7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3234C" w14:textId="77777777" w:rsidR="00E550DC" w:rsidRDefault="00E550DC"/>
        </w:tc>
      </w:tr>
      <w:tr w:rsidR="007A24FC" w:rsidRPr="00B3499B" w14:paraId="3C5F60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6066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05FE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0B18F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CADBC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BCF64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ABE7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94A4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41D7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4C93CF" w14:textId="77777777" w:rsidR="00E550DC" w:rsidRDefault="00E550DC"/>
        </w:tc>
      </w:tr>
      <w:tr w:rsidR="007A24FC" w:rsidRPr="00B3499B" w14:paraId="300C337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C8B9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C360F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CBAE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B067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43AED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73D0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B691FB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1F4FD8" w14:textId="4495E339" w:rsidR="007A24FC" w:rsidRPr="00B3499B" w:rsidRDefault="00D950AE" w:rsidP="009737DA">
            <w:pPr>
              <w:rPr>
                <w:rFonts w:cs="Arial"/>
                <w:bCs/>
                <w:color w:val="808080" w:themeColor="background1" w:themeShade="80"/>
                <w:sz w:val="16"/>
                <w:szCs w:val="14"/>
              </w:rPr>
            </w:pPr>
            <w:hyperlink r:id="rId20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46F5B9" w14:textId="5FB3C1F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4D956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F21854" w14:textId="77777777" w:rsidR="007A24FC" w:rsidRDefault="007A24FC" w:rsidP="001C5864">
      <w:pPr>
        <w:rPr>
          <w:rFonts w:cs="Arial"/>
        </w:rPr>
      </w:pPr>
    </w:p>
    <w:p w14:paraId="749C238E" w14:textId="77777777" w:rsidR="0047267C" w:rsidRDefault="0047267C" w:rsidP="001C5864">
      <w:pPr>
        <w:rPr>
          <w:rFonts w:cs="Arial"/>
        </w:rPr>
      </w:pPr>
    </w:p>
    <w:p w14:paraId="250D0502" w14:textId="77777777" w:rsidR="001C5864" w:rsidRPr="0017445F" w:rsidRDefault="001C5864" w:rsidP="001C5864">
      <w:pPr>
        <w:pStyle w:val="RERequirement"/>
        <w:shd w:val="clear" w:color="auto" w:fill="F2F2F2" w:themeFill="background1" w:themeFillShade="F2"/>
      </w:pPr>
      <w:bookmarkStart w:id="341" w:name="_6d372c632f8add56aaf010f702b5f626"/>
      <w:bookmarkEnd w:id="341"/>
      <w:r>
        <w:t xml:space="preserve"> DDM - Driver Mirror Tilt Left/Right - Side Mirror Axis Sensor</w:t>
      </w:r>
    </w:p>
    <w:p w14:paraId="7F85F278" w14:textId="77777777" w:rsidR="001C5864" w:rsidRDefault="001C5864" w:rsidP="001C5864">
      <w:pPr>
        <w:rPr>
          <w:rFonts w:cs="Arial"/>
        </w:rPr>
      </w:pPr>
      <w:r>
        <w:rPr>
          <w:rFonts w:cs="Arial"/>
        </w:rPr>
        <w:t>The DDM shall take on the role of Side Mirror Axis Sensor for the Driver Mirror Tilt Left/Right axis.</w:t>
      </w:r>
    </w:p>
    <w:p w14:paraId="50B3D024" w14:textId="77777777" w:rsidR="001C5864" w:rsidRDefault="001C5864" w:rsidP="001C5864"/>
    <w:p w14:paraId="1D44DA4F" w14:textId="77777777" w:rsidR="001C5864" w:rsidRPr="00287D2F" w:rsidRDefault="001C5864" w:rsidP="001C5864">
      <w:pPr>
        <w:rPr>
          <w:rFonts w:cs="Arial"/>
        </w:rPr>
      </w:pPr>
      <w:r>
        <w:rPr>
          <w:rFonts w:cs="Arial"/>
        </w:rPr>
        <w:t>Satisfied by</w:t>
      </w:r>
      <w:r w:rsidRPr="00287D2F">
        <w:rPr>
          <w:rFonts w:cs="Arial"/>
        </w:rPr>
        <w:t>:</w:t>
      </w:r>
    </w:p>
    <w:p w14:paraId="7577CB62" w14:textId="77777777" w:rsidR="001C5864" w:rsidRDefault="001C5864" w:rsidP="001C5864">
      <w:pPr>
        <w:pStyle w:val="ListParagraph"/>
        <w:numPr>
          <w:ilvl w:val="0"/>
          <w:numId w:val="35"/>
        </w:numPr>
        <w:rPr>
          <w:rFonts w:ascii="Arial" w:hAnsi="Arial" w:cs="Arial"/>
        </w:rPr>
      </w:pPr>
      <w:r w:rsidRPr="00287D2F">
        <w:rPr>
          <w:rFonts w:ascii="Arial" w:hAnsi="Arial" w:cs="Arial"/>
        </w:rPr>
        <w:lastRenderedPageBreak/>
        <w:t>Functions:</w:t>
      </w:r>
    </w:p>
    <w:p w14:paraId="0FC261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2F2D7D1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7F24898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B5F94F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BC3C3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3CE5E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20F3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F4C4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68EA54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FA977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0ED3F" w14:textId="77777777" w:rsidR="00E550DC" w:rsidRDefault="00E550DC"/>
        </w:tc>
      </w:tr>
      <w:tr w:rsidR="007A24FC" w:rsidRPr="00B3499B" w14:paraId="5DF276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781D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D4591" w14:textId="77777777" w:rsidR="00E550DC" w:rsidRDefault="00E550DC"/>
        </w:tc>
      </w:tr>
      <w:tr w:rsidR="007A24FC" w:rsidRPr="00B3499B" w14:paraId="4DFBCD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907F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445E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1ABCA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C5528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1C05F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493E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B05C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0A26C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7E2E3C" w14:textId="77777777" w:rsidR="00E550DC" w:rsidRDefault="00E550DC"/>
        </w:tc>
      </w:tr>
      <w:tr w:rsidR="007A24FC" w:rsidRPr="00B3499B" w14:paraId="7FDC92B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0481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A9A4A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E311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D654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3BB5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71BA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AA6ABE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F6118F" w14:textId="4B08B2A2" w:rsidR="007A24FC" w:rsidRPr="00B3499B" w:rsidRDefault="00D950AE" w:rsidP="009737DA">
            <w:pPr>
              <w:rPr>
                <w:rFonts w:cs="Arial"/>
                <w:bCs/>
                <w:color w:val="808080" w:themeColor="background1" w:themeShade="80"/>
                <w:sz w:val="16"/>
                <w:szCs w:val="14"/>
              </w:rPr>
            </w:pPr>
            <w:hyperlink r:id="rId20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0C7E14" w14:textId="1E85780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4DAB0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1E2CB1" w14:textId="77777777" w:rsidR="007A24FC" w:rsidRDefault="007A24FC" w:rsidP="001C5864">
      <w:pPr>
        <w:rPr>
          <w:rFonts w:cs="Arial"/>
        </w:rPr>
      </w:pPr>
    </w:p>
    <w:p w14:paraId="2BA53F5E" w14:textId="77777777" w:rsidR="0047267C" w:rsidRDefault="0047267C" w:rsidP="001C5864">
      <w:pPr>
        <w:rPr>
          <w:rFonts w:cs="Arial"/>
        </w:rPr>
      </w:pPr>
    </w:p>
    <w:p w14:paraId="7D7CD468" w14:textId="77777777" w:rsidR="001C5864" w:rsidRPr="0017445F" w:rsidRDefault="001C5864" w:rsidP="001C5864">
      <w:pPr>
        <w:pStyle w:val="RERequirement"/>
        <w:shd w:val="clear" w:color="auto" w:fill="F2F2F2" w:themeFill="background1" w:themeFillShade="F2"/>
      </w:pPr>
      <w:bookmarkStart w:id="342" w:name="_52f6d10b0d5a5bfac34502b9a6d32c4a"/>
      <w:bookmarkEnd w:id="342"/>
      <w:r>
        <w:t xml:space="preserve"> DDM - Driver Mirror Tilt Left/Right - Axis Classification</w:t>
      </w:r>
    </w:p>
    <w:p w14:paraId="38EDA320" w14:textId="77777777" w:rsidR="001C5864" w:rsidRDefault="001C5864" w:rsidP="001C5864">
      <w:pPr>
        <w:rPr>
          <w:rFonts w:cs="Arial"/>
        </w:rPr>
      </w:pPr>
      <w:r>
        <w:rPr>
          <w:rFonts w:cs="Arial"/>
        </w:rPr>
        <w:t>The DDM shall assign the Driver Mirror Tilt Left/Right axis an "Axis Classification" of "Common".</w:t>
      </w:r>
    </w:p>
    <w:p w14:paraId="0F97DA85" w14:textId="77777777" w:rsidR="001C5864" w:rsidRDefault="001C5864" w:rsidP="001C5864"/>
    <w:p w14:paraId="4FA6D644" w14:textId="77777777" w:rsidR="001C5864" w:rsidRPr="00287D2F" w:rsidRDefault="001C5864" w:rsidP="001C5864">
      <w:pPr>
        <w:rPr>
          <w:rFonts w:cs="Arial"/>
        </w:rPr>
      </w:pPr>
      <w:r>
        <w:rPr>
          <w:rFonts w:cs="Arial"/>
        </w:rPr>
        <w:t>Satisfied by</w:t>
      </w:r>
      <w:r w:rsidRPr="00287D2F">
        <w:rPr>
          <w:rFonts w:cs="Arial"/>
        </w:rPr>
        <w:t>:</w:t>
      </w:r>
    </w:p>
    <w:p w14:paraId="4E76C02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CB65CA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3B0D4D4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0859A79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9566C2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7FBBD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12F76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07CA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B9E2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041B03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EB37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970EAD" w14:textId="77777777" w:rsidR="00E550DC" w:rsidRDefault="00E550DC"/>
        </w:tc>
      </w:tr>
      <w:tr w:rsidR="007A24FC" w:rsidRPr="00B3499B" w14:paraId="2819C3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3BB4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3F4F8" w14:textId="77777777" w:rsidR="00E550DC" w:rsidRDefault="00E550DC"/>
        </w:tc>
      </w:tr>
      <w:tr w:rsidR="007A24FC" w:rsidRPr="00B3499B" w14:paraId="0F1D64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CDEC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A76D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0D0E8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F46D9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19468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AF997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FDB3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9135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58968D" w14:textId="77777777" w:rsidR="00E550DC" w:rsidRDefault="00E550DC"/>
        </w:tc>
      </w:tr>
      <w:tr w:rsidR="007A24FC" w:rsidRPr="00B3499B" w14:paraId="54308E6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5688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08A82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81CE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A05B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E9121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68F94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F8D9B1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D415A7" w14:textId="7AA4D9F0" w:rsidR="007A24FC" w:rsidRPr="00B3499B" w:rsidRDefault="00D950AE" w:rsidP="009737DA">
            <w:pPr>
              <w:rPr>
                <w:rFonts w:cs="Arial"/>
                <w:bCs/>
                <w:color w:val="808080" w:themeColor="background1" w:themeShade="80"/>
                <w:sz w:val="16"/>
                <w:szCs w:val="14"/>
              </w:rPr>
            </w:pPr>
            <w:hyperlink r:id="rId20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4F9AC3" w14:textId="42E5F4E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F0DE5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83E77A" w14:textId="77777777" w:rsidR="007A24FC" w:rsidRDefault="007A24FC" w:rsidP="001C5864">
      <w:pPr>
        <w:rPr>
          <w:rFonts w:cs="Arial"/>
        </w:rPr>
      </w:pPr>
    </w:p>
    <w:p w14:paraId="0D53DB30" w14:textId="77777777" w:rsidR="0047267C" w:rsidRDefault="0047267C" w:rsidP="001C5864">
      <w:pPr>
        <w:rPr>
          <w:rFonts w:cs="Arial"/>
        </w:rPr>
      </w:pPr>
    </w:p>
    <w:p w14:paraId="650C65D3" w14:textId="77777777" w:rsidR="001C5864" w:rsidRPr="0017445F" w:rsidRDefault="001C5864" w:rsidP="001C5864">
      <w:pPr>
        <w:pStyle w:val="RERequirement"/>
        <w:shd w:val="clear" w:color="auto" w:fill="F2F2F2" w:themeFill="background1" w:themeFillShade="F2"/>
      </w:pPr>
      <w:bookmarkStart w:id="343" w:name="_5650ae1aaba85fe3cd42ea62a4dee633"/>
      <w:bookmarkEnd w:id="343"/>
      <w:r>
        <w:t xml:space="preserve"> DDM - Driver Mirror Tilt Left/Right - Minimum Classify Parameter</w:t>
      </w:r>
    </w:p>
    <w:p w14:paraId="27AB41FF" w14:textId="77777777" w:rsidR="001C5864" w:rsidRDefault="001C5864" w:rsidP="001C5864">
      <w:pPr>
        <w:rPr>
          <w:rFonts w:cs="Arial"/>
        </w:rPr>
      </w:pPr>
      <w:r>
        <w:rPr>
          <w:rFonts w:cs="Arial"/>
        </w:rPr>
        <w:t>The DDM shall assign the Driver Mirror Tilt Left/Right axis an "Minimum Classify Parameter" of 10 percent.</w:t>
      </w:r>
    </w:p>
    <w:p w14:paraId="700F8E27" w14:textId="77777777" w:rsidR="001C5864" w:rsidRDefault="001C5864" w:rsidP="001C5864"/>
    <w:p w14:paraId="1FCD690D" w14:textId="77777777" w:rsidR="001C5864" w:rsidRPr="00287D2F" w:rsidRDefault="001C5864" w:rsidP="001C5864">
      <w:pPr>
        <w:rPr>
          <w:rFonts w:cs="Arial"/>
        </w:rPr>
      </w:pPr>
      <w:r>
        <w:rPr>
          <w:rFonts w:cs="Arial"/>
        </w:rPr>
        <w:t>Satisfied by</w:t>
      </w:r>
      <w:r w:rsidRPr="00287D2F">
        <w:rPr>
          <w:rFonts w:cs="Arial"/>
        </w:rPr>
        <w:t>:</w:t>
      </w:r>
    </w:p>
    <w:p w14:paraId="2643ED5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F5FA3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758D5D0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4B37E80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929B48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E589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954EB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096A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09A8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minimum for axis.</w:t>
            </w:r>
          </w:p>
        </w:tc>
      </w:tr>
      <w:tr w:rsidR="007A24FC" w:rsidRPr="00B3499B" w14:paraId="58C9A3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40D5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1968E" w14:textId="77777777" w:rsidR="00E550DC" w:rsidRDefault="00E550DC"/>
        </w:tc>
      </w:tr>
      <w:tr w:rsidR="007A24FC" w:rsidRPr="00B3499B" w14:paraId="4B9A6B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1234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3888D" w14:textId="77777777" w:rsidR="00E550DC" w:rsidRDefault="00E550DC"/>
        </w:tc>
      </w:tr>
      <w:tr w:rsidR="007A24FC" w:rsidRPr="00B3499B" w14:paraId="26DC58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1BF9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C0B5D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0DB23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B5E4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3A3D8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C707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33C1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A4A39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255111" w14:textId="77777777" w:rsidR="00E550DC" w:rsidRDefault="00E550DC"/>
        </w:tc>
      </w:tr>
      <w:tr w:rsidR="007A24FC" w:rsidRPr="00B3499B" w14:paraId="2768D8B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C491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7C235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568F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7F4A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F1F50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52BEA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F5EE0E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4EF2B1" w14:textId="2C8C0513" w:rsidR="007A24FC" w:rsidRPr="00B3499B" w:rsidRDefault="00D950AE" w:rsidP="009737DA">
            <w:pPr>
              <w:rPr>
                <w:rFonts w:cs="Arial"/>
                <w:bCs/>
                <w:color w:val="808080" w:themeColor="background1" w:themeShade="80"/>
                <w:sz w:val="16"/>
                <w:szCs w:val="14"/>
              </w:rPr>
            </w:pPr>
            <w:hyperlink r:id="rId20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C1670F" w14:textId="2501091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9BA6E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E60654" w14:textId="77777777" w:rsidR="007A24FC" w:rsidRDefault="007A24FC" w:rsidP="001C5864">
      <w:pPr>
        <w:rPr>
          <w:rFonts w:cs="Arial"/>
        </w:rPr>
      </w:pPr>
    </w:p>
    <w:p w14:paraId="148DC89E" w14:textId="77777777" w:rsidR="0047267C" w:rsidRDefault="0047267C" w:rsidP="001C5864">
      <w:pPr>
        <w:rPr>
          <w:rFonts w:cs="Arial"/>
        </w:rPr>
      </w:pPr>
    </w:p>
    <w:p w14:paraId="1E5611DE" w14:textId="77777777" w:rsidR="001C5864" w:rsidRPr="0017445F" w:rsidRDefault="001C5864" w:rsidP="001C5864">
      <w:pPr>
        <w:pStyle w:val="RERequirement"/>
        <w:shd w:val="clear" w:color="auto" w:fill="F2F2F2" w:themeFill="background1" w:themeFillShade="F2"/>
      </w:pPr>
      <w:bookmarkStart w:id="344" w:name="_d0a0b967f8bd5f759ded785c888a9111"/>
      <w:bookmarkEnd w:id="344"/>
      <w:r>
        <w:t xml:space="preserve"> DDM - Driver Mirror Tilt Up/Down - Side Mirror Axis Controller</w:t>
      </w:r>
    </w:p>
    <w:p w14:paraId="66F83B87" w14:textId="77777777" w:rsidR="001C5864" w:rsidRDefault="001C5864" w:rsidP="001C5864">
      <w:pPr>
        <w:rPr>
          <w:rFonts w:cs="Arial"/>
        </w:rPr>
      </w:pPr>
      <w:r>
        <w:rPr>
          <w:rFonts w:cs="Arial"/>
        </w:rPr>
        <w:t>The DDM shall take on the role of Side Mirror Axis Controller for the Driver Mirror Tilt Up/Down axis.</w:t>
      </w:r>
    </w:p>
    <w:p w14:paraId="5C1087A1" w14:textId="77777777" w:rsidR="001C5864" w:rsidRDefault="001C5864" w:rsidP="001C5864"/>
    <w:p w14:paraId="01300050" w14:textId="77777777" w:rsidR="001C5864" w:rsidRPr="00287D2F" w:rsidRDefault="001C5864" w:rsidP="001C5864">
      <w:pPr>
        <w:rPr>
          <w:rFonts w:cs="Arial"/>
        </w:rPr>
      </w:pPr>
      <w:r>
        <w:rPr>
          <w:rFonts w:cs="Arial"/>
        </w:rPr>
        <w:lastRenderedPageBreak/>
        <w:t>Satisfied by</w:t>
      </w:r>
      <w:r w:rsidRPr="00287D2F">
        <w:rPr>
          <w:rFonts w:cs="Arial"/>
        </w:rPr>
        <w:t>:</w:t>
      </w:r>
    </w:p>
    <w:p w14:paraId="2988A1D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9B6092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Autosave Generic component function</w:t>
      </w:r>
    </w:p>
    <w:p w14:paraId="578A042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DDM Classify Adjustment by Threshold</w:t>
      </w:r>
    </w:p>
    <w:p w14:paraId="64CE52D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BB9391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BDF0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A5AE6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CEE2E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33AF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24C176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C1AA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8437A" w14:textId="77777777" w:rsidR="00E550DC" w:rsidRDefault="00E550DC"/>
        </w:tc>
      </w:tr>
      <w:tr w:rsidR="007A24FC" w:rsidRPr="00B3499B" w14:paraId="1DC28B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E8F5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CF43D" w14:textId="77777777" w:rsidR="00E550DC" w:rsidRDefault="00E550DC"/>
        </w:tc>
      </w:tr>
      <w:tr w:rsidR="007A24FC" w:rsidRPr="00B3499B" w14:paraId="1DAD87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F527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BA7A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1C68C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EC2E0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1116E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3ABE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6D27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455B1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C3D00E" w14:textId="77777777" w:rsidR="00E550DC" w:rsidRDefault="00E550DC"/>
        </w:tc>
      </w:tr>
      <w:tr w:rsidR="007A24FC" w:rsidRPr="00B3499B" w14:paraId="0343CA3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BF22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E64B0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D99C4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DC50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CB16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7D982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2A3C0A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B09D74" w14:textId="0D0233C9" w:rsidR="007A24FC" w:rsidRPr="00B3499B" w:rsidRDefault="00D950AE" w:rsidP="009737DA">
            <w:pPr>
              <w:rPr>
                <w:rFonts w:cs="Arial"/>
                <w:bCs/>
                <w:color w:val="808080" w:themeColor="background1" w:themeShade="80"/>
                <w:sz w:val="16"/>
                <w:szCs w:val="14"/>
              </w:rPr>
            </w:pPr>
            <w:hyperlink r:id="rId2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55B50" w14:textId="5848B35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DCD35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23055B" w14:textId="77777777" w:rsidR="007A24FC" w:rsidRDefault="007A24FC" w:rsidP="001C5864">
      <w:pPr>
        <w:rPr>
          <w:rFonts w:cs="Arial"/>
        </w:rPr>
      </w:pPr>
    </w:p>
    <w:p w14:paraId="7D917ED3" w14:textId="77777777" w:rsidR="0047267C" w:rsidRDefault="0047267C" w:rsidP="001C5864">
      <w:pPr>
        <w:rPr>
          <w:rFonts w:cs="Arial"/>
        </w:rPr>
      </w:pPr>
    </w:p>
    <w:p w14:paraId="51BB4DC7"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45" w:name="_Toc66170329"/>
      <w:r>
        <w:rPr>
          <w:szCs w:val="20"/>
          <w:lang w:val="en-GB"/>
        </w:rPr>
        <w:t>MCSM</w:t>
      </w:r>
      <w:bookmarkEnd w:id="345"/>
    </w:p>
    <w:p w14:paraId="19A39F24" w14:textId="77777777" w:rsidR="00210E01" w:rsidRDefault="00210E01" w:rsidP="00210E01">
      <w:r>
        <w:t>MCSM</w:t>
      </w:r>
    </w:p>
    <w:p w14:paraId="351CE55F" w14:textId="77777777" w:rsidR="00072314" w:rsidRDefault="00072314" w:rsidP="00072314"/>
    <w:p w14:paraId="30983751" w14:textId="77777777" w:rsidR="008C50D1" w:rsidRPr="003305ED" w:rsidRDefault="008C50D1" w:rsidP="00702F62">
      <w:pPr>
        <w:pStyle w:val="Heading4"/>
        <w:keepNext w:val="0"/>
        <w:tabs>
          <w:tab w:val="clear" w:pos="900"/>
          <w:tab w:val="left" w:pos="709"/>
        </w:tabs>
        <w:spacing w:before="240"/>
      </w:pPr>
      <w:bookmarkStart w:id="346" w:name="_Toc66170330"/>
      <w:r>
        <w:rPr>
          <w:lang w:val="en-GB"/>
        </w:rPr>
        <w:t xml:space="preserve">Technology </w:t>
      </w:r>
      <w:r w:rsidRPr="003070ED">
        <w:rPr>
          <w:lang w:val="en-GB"/>
        </w:rPr>
        <w:t>Function</w:t>
      </w:r>
      <w:r>
        <w:rPr>
          <w:lang w:val="en-GB"/>
        </w:rPr>
        <w:t xml:space="preserve"> </w:t>
      </w:r>
      <w:r>
        <w:rPr>
          <w:noProof/>
        </w:rPr>
        <w:drawing>
          <wp:inline distT="0" distB="0" distL="0" distR="0" wp14:anchorId="12DE6584" wp14:editId="78E9230F">
            <wp:extent cx="152400" cy="152400"/>
            <wp:effectExtent l="0" t="0" r="0" b="0"/>
            <wp:docPr id="54"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MCSM Autosave Generic component function</w:t>
      </w:r>
      <w:bookmarkEnd w:id="346"/>
    </w:p>
    <w:p w14:paraId="5A8EF50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95B7FF0" w14:textId="77777777" w:rsidR="00072314" w:rsidRPr="003B799F" w:rsidRDefault="00072314" w:rsidP="00072314"/>
    <w:p w14:paraId="0647E4F8" w14:textId="77777777" w:rsidR="00072314" w:rsidRDefault="00072314" w:rsidP="00072314">
      <w:pPr>
        <w:pStyle w:val="Heading6"/>
        <w:keepNext w:val="0"/>
        <w:tabs>
          <w:tab w:val="clear" w:pos="900"/>
          <w:tab w:val="left" w:pos="709"/>
        </w:tabs>
        <w:spacing w:before="240"/>
        <w:rPr>
          <w:lang w:val="en-GB"/>
        </w:rPr>
      </w:pPr>
      <w:r>
        <w:rPr>
          <w:lang w:val="en-GB"/>
        </w:rPr>
        <w:t>Inputs</w:t>
      </w:r>
    </w:p>
    <w:p w14:paraId="0F27BC3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B147EF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C2D5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3666B1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8404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5924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9CA3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F209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1B8F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C72990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BF5BD1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26B290" w14:textId="2180FA02" w:rsidR="00EB31D7" w:rsidRPr="00B3499B" w:rsidRDefault="00D950AE" w:rsidP="00236BAE">
            <w:pPr>
              <w:rPr>
                <w:rFonts w:cs="Arial"/>
                <w:bCs/>
                <w:color w:val="808080" w:themeColor="background1" w:themeShade="80"/>
                <w:sz w:val="16"/>
                <w:szCs w:val="14"/>
              </w:rPr>
            </w:pPr>
            <w:hyperlink r:id="rId20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9CFF0E" w14:textId="465279E5"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F16D2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653870" w14:textId="7BF0A799" w:rsidR="00414C45" w:rsidRPr="004A50B8" w:rsidRDefault="00414C45" w:rsidP="004A50B8">
      <w:pPr>
        <w:pStyle w:val="Caption"/>
      </w:pPr>
      <w:bookmarkStart w:id="347" w:name="_Toc66170396"/>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12</w:t>
      </w:r>
      <w:r>
        <w:rPr>
          <w:noProof/>
        </w:rPr>
        <w:fldChar w:fldCharType="end"/>
      </w:r>
      <w:r w:rsidRPr="00702453">
        <w:t xml:space="preserve">: </w:t>
      </w:r>
      <w:r>
        <w:t xml:space="preserve">Input Signal mappings of Function </w:t>
      </w:r>
      <w:r w:rsidRPr="004521EB">
        <w:rPr>
          <w:lang w:val="en-GB"/>
        </w:rPr>
        <w:t>MCSM Autosave Generic component function</w:t>
      </w:r>
      <w:bookmarkEnd w:id="347"/>
    </w:p>
    <w:p w14:paraId="4F32E300" w14:textId="77777777" w:rsidR="008C50D1" w:rsidRPr="00E23282" w:rsidRDefault="008C50D1" w:rsidP="00072314"/>
    <w:p w14:paraId="6E3B475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32C0A3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6D9DDF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038A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D63B3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6413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018E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7DB1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CC94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52DDB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711B54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555BFD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DB4F66" w14:textId="352E1987" w:rsidR="00CA24CE" w:rsidRPr="00B3499B" w:rsidRDefault="00D950AE" w:rsidP="00CA24CE">
            <w:pPr>
              <w:rPr>
                <w:rFonts w:cs="Arial"/>
                <w:bCs/>
                <w:color w:val="808080" w:themeColor="background1" w:themeShade="80"/>
                <w:sz w:val="16"/>
                <w:szCs w:val="14"/>
              </w:rPr>
            </w:pPr>
            <w:hyperlink r:id="rId20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82039A" w14:textId="5E6088B5"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0F50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ADD6A7" w14:textId="350D3D06" w:rsidR="00236BAE" w:rsidRPr="004A50B8" w:rsidRDefault="00236BAE" w:rsidP="004A50B8">
      <w:pPr>
        <w:pStyle w:val="Caption"/>
      </w:pPr>
      <w:bookmarkStart w:id="348" w:name="_Toc66170397"/>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13</w:t>
      </w:r>
      <w:r>
        <w:rPr>
          <w:noProof/>
        </w:rPr>
        <w:fldChar w:fldCharType="end"/>
      </w:r>
      <w:r w:rsidRPr="00702453">
        <w:t xml:space="preserve">: </w:t>
      </w:r>
      <w:r>
        <w:t xml:space="preserve">Output Signal mappings of Function </w:t>
      </w:r>
      <w:r w:rsidRPr="004521EB">
        <w:rPr>
          <w:lang w:val="en-GB"/>
        </w:rPr>
        <w:t>MCSM Autosave Generic component function</w:t>
      </w:r>
      <w:bookmarkEnd w:id="348"/>
    </w:p>
    <w:p w14:paraId="191090F3" w14:textId="77777777" w:rsidR="00072314" w:rsidRPr="00612064" w:rsidRDefault="00072314" w:rsidP="00072314">
      <w:pPr>
        <w:spacing w:before="20"/>
        <w:rPr>
          <w:vanish/>
        </w:rPr>
      </w:pPr>
    </w:p>
    <w:p w14:paraId="2B956A4F" w14:textId="77777777" w:rsidR="00072314" w:rsidRDefault="00072314" w:rsidP="00072314">
      <w:pPr>
        <w:pStyle w:val="Heading6"/>
        <w:keepNext w:val="0"/>
        <w:tabs>
          <w:tab w:val="clear" w:pos="900"/>
          <w:tab w:val="left" w:pos="709"/>
        </w:tabs>
        <w:spacing w:before="240"/>
      </w:pPr>
      <w:r>
        <w:t>Parameters</w:t>
      </w:r>
    </w:p>
    <w:p w14:paraId="1E1C1CB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6BFAAC6" w14:textId="77777777" w:rsidTr="001D18E6">
        <w:trPr>
          <w:trHeight w:val="161"/>
        </w:trPr>
        <w:tc>
          <w:tcPr>
            <w:tcW w:w="1838" w:type="dxa"/>
            <w:shd w:val="clear" w:color="auto" w:fill="D9D9D9" w:themeFill="background1" w:themeFillShade="D9"/>
            <w:noWrap/>
            <w:hideMark/>
          </w:tcPr>
          <w:p w14:paraId="37872F7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833BF0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434DD4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B1A46F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A2208F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E881CCD" w14:textId="77777777" w:rsidTr="001D18E6">
        <w:trPr>
          <w:trHeight w:val="70"/>
        </w:trPr>
        <w:tc>
          <w:tcPr>
            <w:tcW w:w="1838" w:type="dxa"/>
            <w:noWrap/>
          </w:tcPr>
          <w:p w14:paraId="1207581B" w14:textId="0240E038"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9B00D9">
              <w:rPr>
                <w:b/>
                <w:bCs/>
                <w:i/>
                <w:color w:val="0000FF"/>
                <w:sz w:val="18"/>
              </w:rPr>
              <w:t>Error! Reference source not found.</w:t>
            </w:r>
            <w:r w:rsidRPr="00D20BE7">
              <w:rPr>
                <w:i/>
                <w:color w:val="0000FF"/>
                <w:sz w:val="18"/>
              </w:rPr>
              <w:fldChar w:fldCharType="end"/>
            </w:r>
            <w:r w:rsidRPr="00D20BE7">
              <w:rPr>
                <w:sz w:val="18"/>
              </w:rPr>
              <w:t>” name bookmark in the Data Dictionary</w:t>
            </w:r>
          </w:p>
        </w:tc>
        <w:tc>
          <w:tcPr>
            <w:tcW w:w="1843" w:type="dxa"/>
          </w:tcPr>
          <w:p w14:paraId="3ECBC60C" w14:textId="0B0897D5"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9B00D9">
              <w:rPr>
                <w:b/>
                <w:bCs/>
                <w:sz w:val="18"/>
              </w:rPr>
              <w:t>Error! Reference source not found.</w:t>
            </w:r>
            <w:r w:rsidRPr="00D20BE7">
              <w:rPr>
                <w:sz w:val="18"/>
              </w:rPr>
              <w:fldChar w:fldCharType="end"/>
            </w:r>
            <w:r w:rsidRPr="00D20BE7">
              <w:rPr>
                <w:sz w:val="18"/>
              </w:rPr>
              <w:t>” name bookmark in the Data Dictionary</w:t>
            </w:r>
          </w:p>
        </w:tc>
        <w:tc>
          <w:tcPr>
            <w:tcW w:w="1701" w:type="dxa"/>
          </w:tcPr>
          <w:p w14:paraId="2A7983B7" w14:textId="147A2554"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9B00D9">
              <w:rPr>
                <w:b/>
                <w:bCs/>
                <w:i/>
                <w:color w:val="0000FF"/>
                <w:sz w:val="18"/>
              </w:rPr>
              <w:t xml:space="preserve">Error! Reference </w:t>
            </w:r>
            <w:r w:rsidR="009B00D9">
              <w:rPr>
                <w:b/>
                <w:bCs/>
                <w:i/>
                <w:color w:val="0000FF"/>
                <w:sz w:val="18"/>
              </w:rPr>
              <w:lastRenderedPageBreak/>
              <w:t>source not found.</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8841665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2BED6A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DDDBC2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990A34F" w14:textId="77777777" w:rsidTr="001D18E6">
        <w:trPr>
          <w:trHeight w:val="71"/>
        </w:trPr>
        <w:tc>
          <w:tcPr>
            <w:tcW w:w="1838" w:type="dxa"/>
            <w:noWrap/>
          </w:tcPr>
          <w:p w14:paraId="76C5CF6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DB23753" w14:textId="77777777" w:rsidR="00072314" w:rsidRPr="00D14691" w:rsidRDefault="00072314" w:rsidP="001D18E6">
            <w:pPr>
              <w:rPr>
                <w:color w:val="000000" w:themeColor="text1"/>
              </w:rPr>
            </w:pPr>
          </w:p>
        </w:tc>
        <w:tc>
          <w:tcPr>
            <w:tcW w:w="1701" w:type="dxa"/>
          </w:tcPr>
          <w:p w14:paraId="590138B4" w14:textId="77777777" w:rsidR="00072314" w:rsidRPr="00D14691" w:rsidRDefault="00072314" w:rsidP="001D18E6">
            <w:pPr>
              <w:rPr>
                <w:color w:val="000000" w:themeColor="text1"/>
              </w:rPr>
            </w:pPr>
          </w:p>
        </w:tc>
        <w:tc>
          <w:tcPr>
            <w:tcW w:w="1417" w:type="dxa"/>
            <w:noWrap/>
          </w:tcPr>
          <w:p w14:paraId="1EE92B28" w14:textId="77777777" w:rsidR="00072314" w:rsidRPr="00D14691" w:rsidRDefault="00072314" w:rsidP="001D18E6">
            <w:pPr>
              <w:rPr>
                <w:color w:val="000000" w:themeColor="text1"/>
              </w:rPr>
            </w:pPr>
          </w:p>
        </w:tc>
        <w:tc>
          <w:tcPr>
            <w:tcW w:w="3402" w:type="dxa"/>
          </w:tcPr>
          <w:p w14:paraId="7229683B" w14:textId="77777777" w:rsidR="00072314" w:rsidRPr="00D14691" w:rsidRDefault="00072314" w:rsidP="001D18E6">
            <w:pPr>
              <w:rPr>
                <w:color w:val="000000" w:themeColor="text1"/>
              </w:rPr>
            </w:pPr>
          </w:p>
        </w:tc>
      </w:tr>
    </w:tbl>
    <w:p w14:paraId="7CD5DB8C" w14:textId="2FBFC88F" w:rsidR="008C50D1" w:rsidRDefault="00072314" w:rsidP="003678EC">
      <w:pPr>
        <w:pStyle w:val="Caption"/>
        <w:rPr>
          <w:lang w:val="en-GB"/>
        </w:rPr>
      </w:pPr>
      <w:bookmarkStart w:id="349" w:name="_Toc66170398"/>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49"/>
    </w:p>
    <w:p w14:paraId="33547F7F" w14:textId="77777777" w:rsidR="003678EC" w:rsidRPr="003678EC" w:rsidRDefault="003678EC" w:rsidP="003678EC">
      <w:pPr>
        <w:rPr>
          <w:lang w:val="en-GB"/>
        </w:rPr>
      </w:pPr>
    </w:p>
    <w:p w14:paraId="4BAC0BD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2503099" w14:textId="77777777" w:rsidR="00072314" w:rsidRPr="003225C9" w:rsidRDefault="00072314" w:rsidP="00072314">
      <w:pPr>
        <w:tabs>
          <w:tab w:val="left" w:pos="284"/>
          <w:tab w:val="left" w:pos="851"/>
        </w:tabs>
      </w:pPr>
    </w:p>
    <w:p w14:paraId="7965151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5E7772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4E07269" w14:textId="77777777" w:rsidTr="001D18E6">
        <w:tc>
          <w:tcPr>
            <w:tcW w:w="1934" w:type="dxa"/>
            <w:shd w:val="clear" w:color="auto" w:fill="D9D9D9" w:themeFill="background1" w:themeFillShade="D9"/>
          </w:tcPr>
          <w:p w14:paraId="0BD25AC0" w14:textId="77777777" w:rsidR="00072314" w:rsidRDefault="00072314" w:rsidP="001D18E6">
            <w:pPr>
              <w:rPr>
                <w:b/>
              </w:rPr>
            </w:pPr>
            <w:r w:rsidRPr="00AF169D">
              <w:rPr>
                <w:b/>
              </w:rPr>
              <w:t>Requirement ID</w:t>
            </w:r>
          </w:p>
          <w:p w14:paraId="1FF033D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D01B2D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537E0D7" w14:textId="77777777" w:rsidR="00072314" w:rsidRDefault="00072314" w:rsidP="001D18E6">
            <w:pPr>
              <w:rPr>
                <w:b/>
              </w:rPr>
            </w:pPr>
            <w:r>
              <w:rPr>
                <w:b/>
              </w:rPr>
              <w:t>Modification</w:t>
            </w:r>
          </w:p>
        </w:tc>
        <w:tc>
          <w:tcPr>
            <w:tcW w:w="1712" w:type="dxa"/>
            <w:shd w:val="clear" w:color="auto" w:fill="D9D9D9" w:themeFill="background1" w:themeFillShade="D9"/>
          </w:tcPr>
          <w:p w14:paraId="6BB96B0C" w14:textId="77777777" w:rsidR="00072314" w:rsidRDefault="00072314" w:rsidP="001D18E6">
            <w:pPr>
              <w:rPr>
                <w:b/>
              </w:rPr>
            </w:pPr>
            <w:r w:rsidRPr="00AF169D">
              <w:rPr>
                <w:b/>
              </w:rPr>
              <w:t xml:space="preserve">Requirement </w:t>
            </w:r>
            <w:r>
              <w:rPr>
                <w:b/>
              </w:rPr>
              <w:t>ID</w:t>
            </w:r>
          </w:p>
          <w:p w14:paraId="434CAE7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FCEA017" w14:textId="77777777" w:rsidR="00072314" w:rsidRPr="00AF169D" w:rsidRDefault="00072314" w:rsidP="001D18E6">
            <w:pPr>
              <w:rPr>
                <w:b/>
              </w:rPr>
            </w:pPr>
            <w:r>
              <w:rPr>
                <w:b/>
              </w:rPr>
              <w:t>Comment</w:t>
            </w:r>
          </w:p>
        </w:tc>
      </w:tr>
      <w:tr w:rsidR="00072314" w14:paraId="6218DAEF" w14:textId="77777777" w:rsidTr="001D18E6">
        <w:tc>
          <w:tcPr>
            <w:tcW w:w="1934" w:type="dxa"/>
          </w:tcPr>
          <w:p w14:paraId="11922141" w14:textId="77777777" w:rsidR="00072314" w:rsidRPr="000F4E8B" w:rsidRDefault="00072314" w:rsidP="001D18E6">
            <w:r w:rsidRPr="000F4E8B">
              <w:t>REQ_abc</w:t>
            </w:r>
          </w:p>
        </w:tc>
        <w:tc>
          <w:tcPr>
            <w:tcW w:w="2177" w:type="dxa"/>
          </w:tcPr>
          <w:p w14:paraId="2E127ECD" w14:textId="77777777" w:rsidR="00072314" w:rsidRPr="000F4E8B" w:rsidRDefault="00072314" w:rsidP="001D18E6"/>
        </w:tc>
        <w:sdt>
          <w:sdtPr>
            <w:alias w:val="Modification"/>
            <w:tag w:val="Modification"/>
            <w:id w:val="-204435303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973D31" w14:textId="77777777" w:rsidR="00072314" w:rsidRPr="000F4E8B" w:rsidRDefault="00072314" w:rsidP="001D18E6">
                <w:r w:rsidRPr="000F4E8B">
                  <w:t>Removed</w:t>
                </w:r>
              </w:p>
            </w:tc>
          </w:sdtContent>
        </w:sdt>
        <w:tc>
          <w:tcPr>
            <w:tcW w:w="1712" w:type="dxa"/>
          </w:tcPr>
          <w:p w14:paraId="64270BC2" w14:textId="77777777" w:rsidR="00072314" w:rsidRPr="000F4E8B" w:rsidRDefault="00072314" w:rsidP="001D18E6">
            <w:r w:rsidRPr="000F4E8B">
              <w:t>--</w:t>
            </w:r>
          </w:p>
        </w:tc>
        <w:tc>
          <w:tcPr>
            <w:tcW w:w="2958" w:type="dxa"/>
          </w:tcPr>
          <w:p w14:paraId="48FB0C6F" w14:textId="77777777" w:rsidR="00072314" w:rsidRPr="000F4E8B" w:rsidRDefault="00072314" w:rsidP="001D18E6"/>
        </w:tc>
      </w:tr>
      <w:tr w:rsidR="00072314" w14:paraId="68E1E32B" w14:textId="77777777" w:rsidTr="001D18E6">
        <w:tc>
          <w:tcPr>
            <w:tcW w:w="1934" w:type="dxa"/>
          </w:tcPr>
          <w:p w14:paraId="6E93F024" w14:textId="77777777" w:rsidR="00072314" w:rsidRPr="000F4E8B" w:rsidRDefault="00072314" w:rsidP="001D18E6">
            <w:r w:rsidRPr="000F4E8B">
              <w:t>REQ_def</w:t>
            </w:r>
          </w:p>
        </w:tc>
        <w:tc>
          <w:tcPr>
            <w:tcW w:w="2177" w:type="dxa"/>
          </w:tcPr>
          <w:p w14:paraId="3C7095CE" w14:textId="77777777" w:rsidR="00072314" w:rsidRPr="000F4E8B" w:rsidRDefault="00072314" w:rsidP="001D18E6"/>
        </w:tc>
        <w:sdt>
          <w:sdtPr>
            <w:alias w:val="Modification"/>
            <w:tag w:val="Modification"/>
            <w:id w:val="178183730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62FDC13" w14:textId="77777777" w:rsidR="00072314" w:rsidRPr="000F4E8B" w:rsidRDefault="00072314" w:rsidP="001D18E6">
                <w:r w:rsidRPr="000F4E8B">
                  <w:t>Replaced</w:t>
                </w:r>
              </w:p>
            </w:tc>
          </w:sdtContent>
        </w:sdt>
        <w:tc>
          <w:tcPr>
            <w:tcW w:w="1712" w:type="dxa"/>
          </w:tcPr>
          <w:p w14:paraId="064CAA79" w14:textId="77777777" w:rsidR="00072314" w:rsidRPr="000F4E8B" w:rsidRDefault="00072314" w:rsidP="001D18E6">
            <w:r w:rsidRPr="000F4E8B">
              <w:t>REQ_xyz</w:t>
            </w:r>
          </w:p>
        </w:tc>
        <w:tc>
          <w:tcPr>
            <w:tcW w:w="2958" w:type="dxa"/>
          </w:tcPr>
          <w:p w14:paraId="46348BBE" w14:textId="77777777" w:rsidR="00072314" w:rsidRPr="000F4E8B" w:rsidRDefault="00072314" w:rsidP="001D18E6"/>
        </w:tc>
      </w:tr>
      <w:tr w:rsidR="00072314" w14:paraId="1010FD9B" w14:textId="77777777" w:rsidTr="001D18E6">
        <w:tc>
          <w:tcPr>
            <w:tcW w:w="1934" w:type="dxa"/>
          </w:tcPr>
          <w:p w14:paraId="3CD4DF15" w14:textId="77777777" w:rsidR="00072314" w:rsidRPr="000F4E8B" w:rsidRDefault="00072314" w:rsidP="001D18E6">
            <w:r w:rsidRPr="000F4E8B">
              <w:t>--</w:t>
            </w:r>
          </w:p>
        </w:tc>
        <w:tc>
          <w:tcPr>
            <w:tcW w:w="2177" w:type="dxa"/>
          </w:tcPr>
          <w:p w14:paraId="4D7F0923" w14:textId="77777777" w:rsidR="00072314" w:rsidRPr="000F4E8B" w:rsidRDefault="00072314" w:rsidP="001D18E6"/>
        </w:tc>
        <w:sdt>
          <w:sdtPr>
            <w:alias w:val="Modification"/>
            <w:tag w:val="Modification"/>
            <w:id w:val="-22198578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D8E5BC2" w14:textId="77777777" w:rsidR="00072314" w:rsidRPr="000F4E8B" w:rsidRDefault="00072314" w:rsidP="001D18E6">
                <w:r w:rsidRPr="000F4E8B">
                  <w:t>Added</w:t>
                </w:r>
              </w:p>
            </w:tc>
          </w:sdtContent>
        </w:sdt>
        <w:tc>
          <w:tcPr>
            <w:tcW w:w="1712" w:type="dxa"/>
          </w:tcPr>
          <w:p w14:paraId="17EE7A96" w14:textId="77777777" w:rsidR="00072314" w:rsidRPr="000F4E8B" w:rsidRDefault="00072314" w:rsidP="001D18E6">
            <w:r w:rsidRPr="000F4E8B">
              <w:t>REQ_123</w:t>
            </w:r>
          </w:p>
        </w:tc>
        <w:tc>
          <w:tcPr>
            <w:tcW w:w="2958" w:type="dxa"/>
          </w:tcPr>
          <w:p w14:paraId="32E180A5" w14:textId="77777777" w:rsidR="00072314" w:rsidRPr="000F4E8B" w:rsidRDefault="00072314" w:rsidP="001D18E6"/>
        </w:tc>
      </w:tr>
    </w:tbl>
    <w:p w14:paraId="76DDD79B" w14:textId="3DECF80D" w:rsidR="00072314" w:rsidRDefault="00072314" w:rsidP="00072314">
      <w:pPr>
        <w:pStyle w:val="Caption"/>
      </w:pPr>
      <w:bookmarkStart w:id="350" w:name="_Toc66170399"/>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15</w:t>
      </w:r>
      <w:r>
        <w:rPr>
          <w:noProof/>
        </w:rPr>
        <w:fldChar w:fldCharType="end"/>
      </w:r>
      <w:r w:rsidRPr="00702453">
        <w:t xml:space="preserve">: </w:t>
      </w:r>
      <w:r>
        <w:t>Component Specific Requirements</w:t>
      </w:r>
      <w:bookmarkEnd w:id="350"/>
    </w:p>
    <w:p w14:paraId="37A54D4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8F26AF2" w14:textId="77777777" w:rsidTr="001D18E6">
        <w:tc>
          <w:tcPr>
            <w:tcW w:w="1838" w:type="dxa"/>
            <w:shd w:val="clear" w:color="auto" w:fill="D9D9D9" w:themeFill="background1" w:themeFillShade="D9"/>
          </w:tcPr>
          <w:p w14:paraId="5B922290" w14:textId="77777777" w:rsidR="00072314" w:rsidRDefault="00072314" w:rsidP="001D18E6">
            <w:pPr>
              <w:rPr>
                <w:b/>
              </w:rPr>
            </w:pPr>
            <w:r w:rsidRPr="00AF169D">
              <w:rPr>
                <w:b/>
              </w:rPr>
              <w:t>Requirement ID</w:t>
            </w:r>
          </w:p>
          <w:p w14:paraId="1044C7A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9AB32B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7C69942" w14:textId="77777777" w:rsidR="00072314" w:rsidRPr="00AF169D" w:rsidRDefault="00072314" w:rsidP="001D18E6">
            <w:pPr>
              <w:rPr>
                <w:b/>
              </w:rPr>
            </w:pPr>
            <w:r>
              <w:rPr>
                <w:b/>
              </w:rPr>
              <w:t>Comment</w:t>
            </w:r>
          </w:p>
        </w:tc>
      </w:tr>
      <w:tr w:rsidR="00072314" w14:paraId="31B73759" w14:textId="77777777" w:rsidTr="001D18E6">
        <w:tc>
          <w:tcPr>
            <w:tcW w:w="1838" w:type="dxa"/>
          </w:tcPr>
          <w:p w14:paraId="26FD8408" w14:textId="77777777" w:rsidR="00072314" w:rsidRDefault="00072314" w:rsidP="001D18E6"/>
        </w:tc>
        <w:tc>
          <w:tcPr>
            <w:tcW w:w="4253" w:type="dxa"/>
          </w:tcPr>
          <w:p w14:paraId="66BEF0A2" w14:textId="77777777" w:rsidR="00072314" w:rsidRDefault="00072314" w:rsidP="001D18E6"/>
        </w:tc>
        <w:tc>
          <w:tcPr>
            <w:tcW w:w="4110" w:type="dxa"/>
          </w:tcPr>
          <w:p w14:paraId="46226CDD" w14:textId="77777777" w:rsidR="00072314" w:rsidRDefault="00072314" w:rsidP="001D18E6"/>
        </w:tc>
      </w:tr>
      <w:tr w:rsidR="00072314" w14:paraId="1DE2E9B1" w14:textId="77777777" w:rsidTr="001D18E6">
        <w:tc>
          <w:tcPr>
            <w:tcW w:w="1838" w:type="dxa"/>
          </w:tcPr>
          <w:p w14:paraId="5CD31BBC" w14:textId="77777777" w:rsidR="00072314" w:rsidRDefault="00072314" w:rsidP="001D18E6"/>
        </w:tc>
        <w:tc>
          <w:tcPr>
            <w:tcW w:w="4253" w:type="dxa"/>
          </w:tcPr>
          <w:p w14:paraId="29DBE34D" w14:textId="77777777" w:rsidR="00072314" w:rsidRDefault="00072314" w:rsidP="001D18E6"/>
        </w:tc>
        <w:tc>
          <w:tcPr>
            <w:tcW w:w="4110" w:type="dxa"/>
          </w:tcPr>
          <w:p w14:paraId="73ABB8F1" w14:textId="77777777" w:rsidR="00072314" w:rsidRDefault="00072314" w:rsidP="001D18E6"/>
        </w:tc>
      </w:tr>
      <w:tr w:rsidR="00072314" w14:paraId="6390C642" w14:textId="77777777" w:rsidTr="001D18E6">
        <w:tc>
          <w:tcPr>
            <w:tcW w:w="1838" w:type="dxa"/>
          </w:tcPr>
          <w:p w14:paraId="252BF3C2" w14:textId="77777777" w:rsidR="00072314" w:rsidRDefault="00072314" w:rsidP="001D18E6">
            <w:r>
              <w:t>…</w:t>
            </w:r>
          </w:p>
        </w:tc>
        <w:tc>
          <w:tcPr>
            <w:tcW w:w="4253" w:type="dxa"/>
          </w:tcPr>
          <w:p w14:paraId="223325C1" w14:textId="77777777" w:rsidR="00072314" w:rsidRDefault="00072314" w:rsidP="001D18E6"/>
        </w:tc>
        <w:tc>
          <w:tcPr>
            <w:tcW w:w="4110" w:type="dxa"/>
          </w:tcPr>
          <w:p w14:paraId="1F3C3382" w14:textId="77777777" w:rsidR="00072314" w:rsidRDefault="00072314" w:rsidP="001D18E6"/>
        </w:tc>
      </w:tr>
    </w:tbl>
    <w:p w14:paraId="4412CF7B" w14:textId="3E8F8830" w:rsidR="00072314" w:rsidRPr="00702453" w:rsidRDefault="00072314" w:rsidP="00072314">
      <w:pPr>
        <w:pStyle w:val="Caption"/>
      </w:pPr>
      <w:bookmarkStart w:id="351" w:name="_Toc66170400"/>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16</w:t>
      </w:r>
      <w:r>
        <w:rPr>
          <w:noProof/>
        </w:rPr>
        <w:fldChar w:fldCharType="end"/>
      </w:r>
      <w:r w:rsidRPr="00702453">
        <w:t xml:space="preserve">: </w:t>
      </w:r>
      <w:r>
        <w:t>Inherited Requirements</w:t>
      </w:r>
      <w:bookmarkEnd w:id="351"/>
    </w:p>
    <w:p w14:paraId="20AE850A" w14:textId="77777777" w:rsidR="00072314" w:rsidRDefault="00072314" w:rsidP="00072314"/>
    <w:p w14:paraId="6232A4E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BEDFF33" w14:textId="77777777" w:rsidR="001C5864" w:rsidRPr="0017445F" w:rsidRDefault="001C5864" w:rsidP="001C5864">
      <w:pPr>
        <w:pStyle w:val="RERequirement"/>
        <w:shd w:val="clear" w:color="auto" w:fill="F2F2F2" w:themeFill="background1" w:themeFillShade="F2"/>
      </w:pPr>
      <w:bookmarkStart w:id="352" w:name="_66e0e19e8b37597b455879f172683066"/>
      <w:bookmarkEnd w:id="352"/>
      <w:r>
        <w:t xml:space="preserve"> MCSM - Allocate Multicontour Adjustment Repository</w:t>
      </w:r>
    </w:p>
    <w:p w14:paraId="04641EF9" w14:textId="77777777" w:rsidR="001C5864" w:rsidRDefault="001C5864" w:rsidP="001C5864">
      <w:pPr>
        <w:rPr>
          <w:rFonts w:cs="Arial"/>
        </w:rPr>
      </w:pPr>
      <w:r>
        <w:rPr>
          <w:rFonts w:cs="Arial"/>
        </w:rPr>
        <w:t>The MCSM shall allocate space for the Multicontour Adjustment Repository.</w:t>
      </w:r>
    </w:p>
    <w:p w14:paraId="1004E8F6" w14:textId="77777777" w:rsidR="001C5864" w:rsidRDefault="001C5864" w:rsidP="001C5864"/>
    <w:p w14:paraId="2769E92E" w14:textId="77777777" w:rsidR="001C5864" w:rsidRPr="00287D2F" w:rsidRDefault="001C5864" w:rsidP="001C5864">
      <w:pPr>
        <w:rPr>
          <w:rFonts w:cs="Arial"/>
        </w:rPr>
      </w:pPr>
      <w:r>
        <w:rPr>
          <w:rFonts w:cs="Arial"/>
        </w:rPr>
        <w:t>Satisfied by</w:t>
      </w:r>
      <w:r w:rsidRPr="00287D2F">
        <w:rPr>
          <w:rFonts w:cs="Arial"/>
        </w:rPr>
        <w:t>:</w:t>
      </w:r>
    </w:p>
    <w:p w14:paraId="25234BF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62572A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75AB840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7D4EA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4A57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41264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F36E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94A4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allocate repository in MCSM.</w:t>
            </w:r>
          </w:p>
        </w:tc>
      </w:tr>
      <w:tr w:rsidR="007A24FC" w:rsidRPr="00B3499B" w14:paraId="554431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A26D2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251AD" w14:textId="77777777" w:rsidR="00E550DC" w:rsidRDefault="00E550DC"/>
        </w:tc>
      </w:tr>
      <w:tr w:rsidR="007A24FC" w:rsidRPr="00B3499B" w14:paraId="53CC39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ABBB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024AF" w14:textId="77777777" w:rsidR="00E550DC" w:rsidRDefault="00E550DC"/>
        </w:tc>
      </w:tr>
      <w:tr w:rsidR="007A24FC" w:rsidRPr="00B3499B" w14:paraId="19091A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A208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EC92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F910B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0384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FBD7C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A2FF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EEFF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78E3C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5EA62" w14:textId="77777777" w:rsidR="00E550DC" w:rsidRDefault="00E550DC"/>
        </w:tc>
      </w:tr>
      <w:tr w:rsidR="007A24FC" w:rsidRPr="00B3499B" w14:paraId="3713C4A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AB8F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45CCE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3254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49900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611D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8818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C4E9CD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6CC3EB" w14:textId="53A6AB3C" w:rsidR="007A24FC" w:rsidRPr="00B3499B" w:rsidRDefault="00D950AE" w:rsidP="009737DA">
            <w:pPr>
              <w:rPr>
                <w:rFonts w:cs="Arial"/>
                <w:bCs/>
                <w:color w:val="808080" w:themeColor="background1" w:themeShade="80"/>
                <w:sz w:val="16"/>
                <w:szCs w:val="14"/>
              </w:rPr>
            </w:pPr>
            <w:hyperlink r:id="rId20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A4C226" w14:textId="723353A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B8F2F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E2CDA6" w14:textId="77777777" w:rsidR="007A24FC" w:rsidRDefault="007A24FC" w:rsidP="001C5864">
      <w:pPr>
        <w:rPr>
          <w:rFonts w:cs="Arial"/>
        </w:rPr>
      </w:pPr>
    </w:p>
    <w:p w14:paraId="3DF83D56" w14:textId="77777777" w:rsidR="0047267C" w:rsidRDefault="0047267C" w:rsidP="001C5864">
      <w:pPr>
        <w:rPr>
          <w:rFonts w:cs="Arial"/>
        </w:rPr>
      </w:pPr>
    </w:p>
    <w:p w14:paraId="7755D286" w14:textId="77777777" w:rsidR="001C5864" w:rsidRPr="0017445F" w:rsidRDefault="001C5864" w:rsidP="001C5864">
      <w:pPr>
        <w:pStyle w:val="RERequirement"/>
        <w:shd w:val="clear" w:color="auto" w:fill="F2F2F2" w:themeFill="background1" w:themeFillShade="F2"/>
      </w:pPr>
      <w:bookmarkStart w:id="353" w:name="_626d3f5905de5f1e54db61b4e6a81555"/>
      <w:bookmarkEnd w:id="353"/>
      <w:r>
        <w:t xml:space="preserve"> MCSM - MCS Upper Bolster - Seat Axis Sensor</w:t>
      </w:r>
    </w:p>
    <w:p w14:paraId="327A470E" w14:textId="77777777" w:rsidR="001C5864" w:rsidRDefault="001C5864" w:rsidP="001C5864">
      <w:pPr>
        <w:rPr>
          <w:rFonts w:cs="Arial"/>
        </w:rPr>
      </w:pPr>
      <w:r>
        <w:rPr>
          <w:rFonts w:cs="Arial"/>
        </w:rPr>
        <w:t>The MCSM shall take on the role of Seat Axis Sensor for the MCS Upper Bolster axis.</w:t>
      </w:r>
    </w:p>
    <w:p w14:paraId="1804BEFA" w14:textId="77777777" w:rsidR="001C5864" w:rsidRDefault="001C5864" w:rsidP="001C5864"/>
    <w:p w14:paraId="091F3CF6" w14:textId="77777777" w:rsidR="001C5864" w:rsidRPr="00287D2F" w:rsidRDefault="001C5864" w:rsidP="001C5864">
      <w:pPr>
        <w:rPr>
          <w:rFonts w:cs="Arial"/>
        </w:rPr>
      </w:pPr>
      <w:r>
        <w:rPr>
          <w:rFonts w:cs="Arial"/>
        </w:rPr>
        <w:t>Satisfied by</w:t>
      </w:r>
      <w:r w:rsidRPr="00287D2F">
        <w:rPr>
          <w:rFonts w:cs="Arial"/>
        </w:rPr>
        <w:t>:</w:t>
      </w:r>
    </w:p>
    <w:p w14:paraId="0E726F6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7297C1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MCSM Autosave Generic component function</w:t>
      </w:r>
    </w:p>
    <w:p w14:paraId="6D897F5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1DDA68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77E1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F27F8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4B59C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FBFA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59AAA0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4062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C000D" w14:textId="77777777" w:rsidR="00E550DC" w:rsidRDefault="00E550DC"/>
        </w:tc>
      </w:tr>
      <w:tr w:rsidR="007A24FC" w:rsidRPr="00B3499B" w14:paraId="618564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D8D4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0BD93" w14:textId="77777777" w:rsidR="00E550DC" w:rsidRDefault="00E550DC"/>
        </w:tc>
      </w:tr>
      <w:tr w:rsidR="007A24FC" w:rsidRPr="00B3499B" w14:paraId="0CCEC2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9B68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B731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CA24D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F4723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E4A4E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9169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3F7B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C4150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689C8A" w14:textId="77777777" w:rsidR="00E550DC" w:rsidRDefault="00E550DC"/>
        </w:tc>
      </w:tr>
      <w:tr w:rsidR="007A24FC" w:rsidRPr="00B3499B" w14:paraId="5166918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0FC3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F8023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937E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3009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1AB95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44FB3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EF9610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E99705" w14:textId="7244BC7B" w:rsidR="007A24FC" w:rsidRPr="00B3499B" w:rsidRDefault="00D950AE" w:rsidP="009737DA">
            <w:pPr>
              <w:rPr>
                <w:rFonts w:cs="Arial"/>
                <w:bCs/>
                <w:color w:val="808080" w:themeColor="background1" w:themeShade="80"/>
                <w:sz w:val="16"/>
                <w:szCs w:val="14"/>
              </w:rPr>
            </w:pPr>
            <w:hyperlink r:id="rId20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5396C0" w14:textId="4CA2DC8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CB07D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0C4F24" w14:textId="77777777" w:rsidR="007A24FC" w:rsidRDefault="007A24FC" w:rsidP="001C5864">
      <w:pPr>
        <w:rPr>
          <w:rFonts w:cs="Arial"/>
        </w:rPr>
      </w:pPr>
    </w:p>
    <w:p w14:paraId="3344ECD3" w14:textId="77777777" w:rsidR="0047267C" w:rsidRDefault="0047267C" w:rsidP="001C5864">
      <w:pPr>
        <w:rPr>
          <w:rFonts w:cs="Arial"/>
        </w:rPr>
      </w:pPr>
    </w:p>
    <w:p w14:paraId="763E1ED6" w14:textId="77777777" w:rsidR="001C5864" w:rsidRPr="0017445F" w:rsidRDefault="001C5864" w:rsidP="001C5864">
      <w:pPr>
        <w:pStyle w:val="RERequirement"/>
        <w:shd w:val="clear" w:color="auto" w:fill="F2F2F2" w:themeFill="background1" w:themeFillShade="F2"/>
      </w:pPr>
      <w:bookmarkStart w:id="354" w:name="_22b0fea527ae61fabf52579a67be5fc6"/>
      <w:bookmarkEnd w:id="354"/>
      <w:r>
        <w:t xml:space="preserve"> MCSM - MCS Middle Lumbar - Seat Axis Controller</w:t>
      </w:r>
    </w:p>
    <w:p w14:paraId="4831DCD2" w14:textId="77777777" w:rsidR="001C5864" w:rsidRDefault="001C5864" w:rsidP="001C5864">
      <w:pPr>
        <w:rPr>
          <w:rFonts w:cs="Arial"/>
        </w:rPr>
      </w:pPr>
      <w:r>
        <w:rPr>
          <w:rFonts w:cs="Arial"/>
        </w:rPr>
        <w:t>The MCSM shall take on the role of Seat Axis Controller for the MCS Middle Lumbar axis.</w:t>
      </w:r>
    </w:p>
    <w:p w14:paraId="3BF13F7A" w14:textId="77777777" w:rsidR="001C5864" w:rsidRDefault="001C5864" w:rsidP="001C5864"/>
    <w:p w14:paraId="311D0755" w14:textId="77777777" w:rsidR="001C5864" w:rsidRPr="00287D2F" w:rsidRDefault="001C5864" w:rsidP="001C5864">
      <w:pPr>
        <w:rPr>
          <w:rFonts w:cs="Arial"/>
        </w:rPr>
      </w:pPr>
      <w:r>
        <w:rPr>
          <w:rFonts w:cs="Arial"/>
        </w:rPr>
        <w:t>Satisfied by</w:t>
      </w:r>
      <w:r w:rsidRPr="00287D2F">
        <w:rPr>
          <w:rFonts w:cs="Arial"/>
        </w:rPr>
        <w:t>:</w:t>
      </w:r>
    </w:p>
    <w:p w14:paraId="41AF23D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6FDDDE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0436734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7A4C1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169F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90D7AB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C7079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C27B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1AAD9A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299E7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108DB" w14:textId="77777777" w:rsidR="00E550DC" w:rsidRDefault="00E550DC"/>
        </w:tc>
      </w:tr>
      <w:tr w:rsidR="007A24FC" w:rsidRPr="00B3499B" w14:paraId="6B379F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4F5D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7A3E8" w14:textId="77777777" w:rsidR="00E550DC" w:rsidRDefault="00E550DC"/>
        </w:tc>
      </w:tr>
      <w:tr w:rsidR="007A24FC" w:rsidRPr="00B3499B" w14:paraId="06B76D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514E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05DE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FF3B4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924D9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8640B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4309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8D12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C4C6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3D2FEB" w14:textId="77777777" w:rsidR="00E550DC" w:rsidRDefault="00E550DC"/>
        </w:tc>
      </w:tr>
      <w:tr w:rsidR="007A24FC" w:rsidRPr="00B3499B" w14:paraId="2B18E3C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AA73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5CD4B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89EF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710B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841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E688B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7E1FF7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E6FB58" w14:textId="1F181069" w:rsidR="007A24FC" w:rsidRPr="00B3499B" w:rsidRDefault="00D950AE" w:rsidP="009737DA">
            <w:pPr>
              <w:rPr>
                <w:rFonts w:cs="Arial"/>
                <w:bCs/>
                <w:color w:val="808080" w:themeColor="background1" w:themeShade="80"/>
                <w:sz w:val="16"/>
                <w:szCs w:val="14"/>
              </w:rPr>
            </w:pPr>
            <w:hyperlink r:id="rId2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4545B2" w14:textId="1D16953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8F98B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125C68" w14:textId="77777777" w:rsidR="007A24FC" w:rsidRDefault="007A24FC" w:rsidP="001C5864">
      <w:pPr>
        <w:rPr>
          <w:rFonts w:cs="Arial"/>
        </w:rPr>
      </w:pPr>
    </w:p>
    <w:p w14:paraId="2F6FFC5E" w14:textId="77777777" w:rsidR="0047267C" w:rsidRDefault="0047267C" w:rsidP="001C5864">
      <w:pPr>
        <w:rPr>
          <w:rFonts w:cs="Arial"/>
        </w:rPr>
      </w:pPr>
    </w:p>
    <w:p w14:paraId="76315BEA" w14:textId="77777777" w:rsidR="001C5864" w:rsidRPr="0017445F" w:rsidRDefault="001C5864" w:rsidP="001C5864">
      <w:pPr>
        <w:pStyle w:val="RERequirement"/>
        <w:shd w:val="clear" w:color="auto" w:fill="F2F2F2" w:themeFill="background1" w:themeFillShade="F2"/>
      </w:pPr>
      <w:bookmarkStart w:id="355" w:name="_71b45ec462ba83ed96a03a6627b06195"/>
      <w:bookmarkEnd w:id="355"/>
      <w:r>
        <w:t xml:space="preserve"> MCSM - MCS Lower Bolster - Seat Axis Controller</w:t>
      </w:r>
    </w:p>
    <w:p w14:paraId="5EA021EF" w14:textId="77777777" w:rsidR="001C5864" w:rsidRDefault="001C5864" w:rsidP="001C5864">
      <w:pPr>
        <w:rPr>
          <w:rFonts w:cs="Arial"/>
        </w:rPr>
      </w:pPr>
      <w:r>
        <w:rPr>
          <w:rFonts w:cs="Arial"/>
        </w:rPr>
        <w:t>The MCSM shall take on the role of Seat Axis Controller for the MCS Lower Bolster axis.</w:t>
      </w:r>
    </w:p>
    <w:p w14:paraId="4042A677" w14:textId="77777777" w:rsidR="001C5864" w:rsidRDefault="001C5864" w:rsidP="001C5864"/>
    <w:p w14:paraId="57F8F87F" w14:textId="77777777" w:rsidR="001C5864" w:rsidRPr="00287D2F" w:rsidRDefault="001C5864" w:rsidP="001C5864">
      <w:pPr>
        <w:rPr>
          <w:rFonts w:cs="Arial"/>
        </w:rPr>
      </w:pPr>
      <w:r>
        <w:rPr>
          <w:rFonts w:cs="Arial"/>
        </w:rPr>
        <w:t>Satisfied by</w:t>
      </w:r>
      <w:r w:rsidRPr="00287D2F">
        <w:rPr>
          <w:rFonts w:cs="Arial"/>
        </w:rPr>
        <w:t>:</w:t>
      </w:r>
    </w:p>
    <w:p w14:paraId="0562151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ED04EA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3867209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C95855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59D6E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2485B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2A959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9499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7FB3D0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ADD9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4B797" w14:textId="77777777" w:rsidR="00E550DC" w:rsidRDefault="00E550DC"/>
        </w:tc>
      </w:tr>
      <w:tr w:rsidR="007A24FC" w:rsidRPr="00B3499B" w14:paraId="5BE613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DFFB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8E215" w14:textId="77777777" w:rsidR="00E550DC" w:rsidRDefault="00E550DC"/>
        </w:tc>
      </w:tr>
      <w:tr w:rsidR="007A24FC" w:rsidRPr="00B3499B" w14:paraId="29B172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778D4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2FB6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22D9B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06DF4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C309D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6F79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4B59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B65C7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06CE99" w14:textId="77777777" w:rsidR="00E550DC" w:rsidRDefault="00E550DC"/>
        </w:tc>
      </w:tr>
      <w:tr w:rsidR="007A24FC" w:rsidRPr="00B3499B" w14:paraId="39DDC0F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12A0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8678D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D73E6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0DA6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470F4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223F2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93C990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41937D" w14:textId="10E3E0B4" w:rsidR="007A24FC" w:rsidRPr="00B3499B" w:rsidRDefault="00D950AE" w:rsidP="009737DA">
            <w:pPr>
              <w:rPr>
                <w:rFonts w:cs="Arial"/>
                <w:bCs/>
                <w:color w:val="808080" w:themeColor="background1" w:themeShade="80"/>
                <w:sz w:val="16"/>
                <w:szCs w:val="14"/>
              </w:rPr>
            </w:pPr>
            <w:hyperlink r:id="rId2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C3D343" w14:textId="6714E10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8C9BA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C6A9CE" w14:textId="77777777" w:rsidR="007A24FC" w:rsidRDefault="007A24FC" w:rsidP="001C5864">
      <w:pPr>
        <w:rPr>
          <w:rFonts w:cs="Arial"/>
        </w:rPr>
      </w:pPr>
    </w:p>
    <w:p w14:paraId="046D3A00" w14:textId="77777777" w:rsidR="0047267C" w:rsidRDefault="0047267C" w:rsidP="001C5864">
      <w:pPr>
        <w:rPr>
          <w:rFonts w:cs="Arial"/>
        </w:rPr>
      </w:pPr>
    </w:p>
    <w:p w14:paraId="6D56D6B5" w14:textId="77777777" w:rsidR="001C5864" w:rsidRPr="0017445F" w:rsidRDefault="001C5864" w:rsidP="001C5864">
      <w:pPr>
        <w:pStyle w:val="RERequirement"/>
        <w:shd w:val="clear" w:color="auto" w:fill="F2F2F2" w:themeFill="background1" w:themeFillShade="F2"/>
      </w:pPr>
      <w:bookmarkStart w:id="356" w:name="_2d84a11fb6ca2f41c09b689675e83584"/>
      <w:bookmarkEnd w:id="356"/>
      <w:r>
        <w:t xml:space="preserve"> MCSM - MCS Lower Lumbar - User Input Classify Parameter</w:t>
      </w:r>
    </w:p>
    <w:p w14:paraId="3777CD40" w14:textId="77777777" w:rsidR="001C5864" w:rsidRDefault="001C5864" w:rsidP="001C5864">
      <w:pPr>
        <w:rPr>
          <w:rFonts w:cs="Arial"/>
        </w:rPr>
      </w:pPr>
      <w:r>
        <w:rPr>
          <w:rFonts w:cs="Arial"/>
        </w:rPr>
        <w:t>The MCSM shall assign the MCS Lower Lumbar axis a "User Input Classify Parameter" of "Minor".</w:t>
      </w:r>
    </w:p>
    <w:p w14:paraId="0A09CE85" w14:textId="77777777" w:rsidR="001C5864" w:rsidRDefault="001C5864" w:rsidP="001C5864"/>
    <w:p w14:paraId="3544759F" w14:textId="77777777" w:rsidR="001C5864" w:rsidRPr="00287D2F" w:rsidRDefault="001C5864" w:rsidP="001C5864">
      <w:pPr>
        <w:rPr>
          <w:rFonts w:cs="Arial"/>
        </w:rPr>
      </w:pPr>
      <w:r>
        <w:rPr>
          <w:rFonts w:cs="Arial"/>
        </w:rPr>
        <w:t>Satisfied by</w:t>
      </w:r>
      <w:r w:rsidRPr="00287D2F">
        <w:rPr>
          <w:rFonts w:cs="Arial"/>
        </w:rPr>
        <w:t>:</w:t>
      </w:r>
    </w:p>
    <w:p w14:paraId="1E611C2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E827B6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3EC614A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1C5BA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462B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2B3A5A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F4E69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F0F4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27D40E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C0310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508ED" w14:textId="77777777" w:rsidR="00E550DC" w:rsidRDefault="00E550DC"/>
        </w:tc>
      </w:tr>
      <w:tr w:rsidR="007A24FC" w:rsidRPr="00B3499B" w14:paraId="52562A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CB99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79D9B" w14:textId="77777777" w:rsidR="00E550DC" w:rsidRDefault="00E550DC"/>
        </w:tc>
      </w:tr>
      <w:tr w:rsidR="007A24FC" w:rsidRPr="00B3499B" w14:paraId="59051B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5D59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FB45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B6F13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514D0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2B0DB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19C4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D5DAE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C0B8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938060" w14:textId="77777777" w:rsidR="00E550DC" w:rsidRDefault="00E550DC"/>
        </w:tc>
      </w:tr>
      <w:tr w:rsidR="007A24FC" w:rsidRPr="00B3499B" w14:paraId="553301E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4D4E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C73EA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BB67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370E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1F5C4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24147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201DDB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DE17DA" w14:textId="6DB6CA11" w:rsidR="007A24FC" w:rsidRPr="00B3499B" w:rsidRDefault="00D950AE" w:rsidP="009737DA">
            <w:pPr>
              <w:rPr>
                <w:rFonts w:cs="Arial"/>
                <w:bCs/>
                <w:color w:val="808080" w:themeColor="background1" w:themeShade="80"/>
                <w:sz w:val="16"/>
                <w:szCs w:val="14"/>
              </w:rPr>
            </w:pPr>
            <w:hyperlink r:id="rId2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45BA80" w14:textId="1C5E4DE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106BB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A3C532" w14:textId="77777777" w:rsidR="007A24FC" w:rsidRDefault="007A24FC" w:rsidP="001C5864">
      <w:pPr>
        <w:rPr>
          <w:rFonts w:cs="Arial"/>
        </w:rPr>
      </w:pPr>
    </w:p>
    <w:p w14:paraId="51D0D17A" w14:textId="77777777" w:rsidR="0047267C" w:rsidRDefault="0047267C" w:rsidP="001C5864">
      <w:pPr>
        <w:rPr>
          <w:rFonts w:cs="Arial"/>
        </w:rPr>
      </w:pPr>
    </w:p>
    <w:p w14:paraId="53011CA5" w14:textId="77777777" w:rsidR="001C5864" w:rsidRPr="0017445F" w:rsidRDefault="001C5864" w:rsidP="001C5864">
      <w:pPr>
        <w:pStyle w:val="RERequirement"/>
        <w:shd w:val="clear" w:color="auto" w:fill="F2F2F2" w:themeFill="background1" w:themeFillShade="F2"/>
      </w:pPr>
      <w:bookmarkStart w:id="357" w:name="_1d36c9fbbd49f3d48da3a4d7e343e928"/>
      <w:bookmarkEnd w:id="357"/>
      <w:r>
        <w:t xml:space="preserve"> MCSM - Clear Request signal</w:t>
      </w:r>
    </w:p>
    <w:p w14:paraId="6CB4D249" w14:textId="77777777" w:rsidR="001C5864" w:rsidRDefault="001C5864" w:rsidP="001C5864">
      <w:pPr>
        <w:rPr>
          <w:rFonts w:cs="Arial"/>
        </w:rPr>
      </w:pPr>
      <w:r>
        <w:rPr>
          <w:rFonts w:cs="Arial"/>
        </w:rPr>
        <w:t>The MCSM shall receive the logical signal "Clear Request" via the CAN signal "Memory_Cmd".</w:t>
      </w:r>
    </w:p>
    <w:p w14:paraId="6FF42D62" w14:textId="77777777" w:rsidR="001C5864" w:rsidRDefault="001C5864" w:rsidP="001C5864"/>
    <w:p w14:paraId="057DF3FA" w14:textId="77777777" w:rsidR="001C5864" w:rsidRPr="00287D2F" w:rsidRDefault="001C5864" w:rsidP="001C5864">
      <w:pPr>
        <w:rPr>
          <w:rFonts w:cs="Arial"/>
        </w:rPr>
      </w:pPr>
      <w:r>
        <w:rPr>
          <w:rFonts w:cs="Arial"/>
        </w:rPr>
        <w:t>Satisfied by</w:t>
      </w:r>
      <w:r w:rsidRPr="00287D2F">
        <w:rPr>
          <w:rFonts w:cs="Arial"/>
        </w:rPr>
        <w:t>:</w:t>
      </w:r>
    </w:p>
    <w:p w14:paraId="4C057C8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9876E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2BB5A92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319931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26D07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FCEA8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2CDC6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04FB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Clear Request.</w:t>
            </w:r>
          </w:p>
        </w:tc>
      </w:tr>
      <w:tr w:rsidR="007A24FC" w:rsidRPr="00B3499B" w14:paraId="0F0C10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361B1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A6D9D" w14:textId="77777777" w:rsidR="00E550DC" w:rsidRDefault="00E550DC"/>
        </w:tc>
      </w:tr>
      <w:tr w:rsidR="007A24FC" w:rsidRPr="00B3499B" w14:paraId="57930A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4D0D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D729E" w14:textId="77777777" w:rsidR="00E550DC" w:rsidRDefault="00E550DC"/>
        </w:tc>
      </w:tr>
      <w:tr w:rsidR="007A24FC" w:rsidRPr="00B3499B" w14:paraId="543BE7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3576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BFA0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F3DDE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95787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AC3A4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1B5B4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8805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AF63A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8E579B" w14:textId="77777777" w:rsidR="00E550DC" w:rsidRDefault="00E550DC"/>
        </w:tc>
      </w:tr>
      <w:tr w:rsidR="007A24FC" w:rsidRPr="00B3499B" w14:paraId="0B77B45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90A89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A0370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B7AF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8CF1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0C6C4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A2ED5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2B1F4C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4F2F80" w14:textId="41B2CFAA" w:rsidR="007A24FC" w:rsidRPr="00B3499B" w:rsidRDefault="00D950AE" w:rsidP="009737DA">
            <w:pPr>
              <w:rPr>
                <w:rFonts w:cs="Arial"/>
                <w:bCs/>
                <w:color w:val="808080" w:themeColor="background1" w:themeShade="80"/>
                <w:sz w:val="16"/>
                <w:szCs w:val="14"/>
              </w:rPr>
            </w:pPr>
            <w:hyperlink r:id="rId2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DE0191" w14:textId="7546EA6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ED6C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08F68D" w14:textId="77777777" w:rsidR="007A24FC" w:rsidRDefault="007A24FC" w:rsidP="001C5864">
      <w:pPr>
        <w:rPr>
          <w:rFonts w:cs="Arial"/>
        </w:rPr>
      </w:pPr>
    </w:p>
    <w:p w14:paraId="42E73ACA" w14:textId="77777777" w:rsidR="0047267C" w:rsidRDefault="0047267C" w:rsidP="001C5864">
      <w:pPr>
        <w:rPr>
          <w:rFonts w:cs="Arial"/>
        </w:rPr>
      </w:pPr>
    </w:p>
    <w:p w14:paraId="3BC740BC" w14:textId="77777777" w:rsidR="001C5864" w:rsidRPr="0017445F" w:rsidRDefault="001C5864" w:rsidP="001C5864">
      <w:pPr>
        <w:pStyle w:val="RERequirement"/>
        <w:shd w:val="clear" w:color="auto" w:fill="F2F2F2" w:themeFill="background1" w:themeFillShade="F2"/>
      </w:pPr>
      <w:bookmarkStart w:id="358" w:name="_8d6e9714548c26dbb8f3a8a9cee2168e"/>
      <w:bookmarkEnd w:id="358"/>
      <w:r>
        <w:t xml:space="preserve"> MCSM - MCS Lower Lumbar - Functions</w:t>
      </w:r>
    </w:p>
    <w:p w14:paraId="660B2E9B" w14:textId="77777777" w:rsidR="001C5864" w:rsidRDefault="001C5864" w:rsidP="001C5864">
      <w:pPr>
        <w:rPr>
          <w:rFonts w:cs="Arial"/>
        </w:rPr>
      </w:pPr>
      <w:r>
        <w:rPr>
          <w:rFonts w:cs="Arial"/>
        </w:rPr>
        <w:t>The MCSM shall implement the following functions for the MCS Lower Lumbar axis:</w:t>
      </w:r>
    </w:p>
    <w:p w14:paraId="5607E6FE" w14:textId="77777777" w:rsidR="001C5864" w:rsidRDefault="001C5864" w:rsidP="001C5864">
      <w:pPr>
        <w:rPr>
          <w:rFonts w:cs="Arial"/>
        </w:rPr>
      </w:pPr>
      <w:r>
        <w:rPr>
          <w:rFonts w:cs="Arial"/>
        </w:rPr>
        <w:t>Monitor Changes by User Input</w:t>
      </w:r>
    </w:p>
    <w:p w14:paraId="083593B1" w14:textId="77777777" w:rsidR="001C5864" w:rsidRDefault="001C5864" w:rsidP="001C5864">
      <w:pPr>
        <w:rPr>
          <w:rFonts w:cs="Arial"/>
        </w:rPr>
      </w:pPr>
      <w:r>
        <w:rPr>
          <w:rFonts w:cs="Arial"/>
        </w:rPr>
        <w:t>Classify Adjustment by User Input</w:t>
      </w:r>
    </w:p>
    <w:p w14:paraId="0A6F929E" w14:textId="77777777" w:rsidR="001C5864" w:rsidRDefault="001C5864" w:rsidP="001C5864">
      <w:pPr>
        <w:rPr>
          <w:rFonts w:cs="Arial"/>
        </w:rPr>
      </w:pPr>
      <w:r>
        <w:rPr>
          <w:rFonts w:cs="Arial"/>
        </w:rPr>
        <w:t>Clear Axis Adjustment Information</w:t>
      </w:r>
    </w:p>
    <w:p w14:paraId="75587C68" w14:textId="77777777" w:rsidR="001C5864" w:rsidRDefault="001C5864" w:rsidP="001C5864"/>
    <w:p w14:paraId="5EA986C8" w14:textId="77777777" w:rsidR="001C5864" w:rsidRPr="00287D2F" w:rsidRDefault="001C5864" w:rsidP="001C5864">
      <w:pPr>
        <w:rPr>
          <w:rFonts w:cs="Arial"/>
        </w:rPr>
      </w:pPr>
      <w:r>
        <w:rPr>
          <w:rFonts w:cs="Arial"/>
        </w:rPr>
        <w:t>Satisfied by</w:t>
      </w:r>
      <w:r w:rsidRPr="00287D2F">
        <w:rPr>
          <w:rFonts w:cs="Arial"/>
        </w:rPr>
        <w:t>:</w:t>
      </w:r>
    </w:p>
    <w:p w14:paraId="28A4A12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EC7A16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5B888BE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FA31C4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C8E7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04E2B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8021C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D082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1331D1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D5EFE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25A5E" w14:textId="77777777" w:rsidR="00E550DC" w:rsidRDefault="00E550DC"/>
        </w:tc>
      </w:tr>
      <w:tr w:rsidR="007A24FC" w:rsidRPr="00B3499B" w14:paraId="6EE677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38E6E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FD04A" w14:textId="77777777" w:rsidR="00E550DC" w:rsidRDefault="00E550DC"/>
        </w:tc>
      </w:tr>
      <w:tr w:rsidR="007A24FC" w:rsidRPr="00B3499B" w14:paraId="5CB03F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C1A6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D906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F96E9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15B43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F6D78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0868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54A9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8C997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E9479F" w14:textId="77777777" w:rsidR="00E550DC" w:rsidRDefault="00E550DC"/>
        </w:tc>
      </w:tr>
      <w:tr w:rsidR="007A24FC" w:rsidRPr="00B3499B" w14:paraId="5E3A7A5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AA1E4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57DE6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C357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BEF7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3EB53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C05E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D53058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73D072" w14:textId="7117423B" w:rsidR="007A24FC" w:rsidRPr="00B3499B" w:rsidRDefault="00D950AE" w:rsidP="009737DA">
            <w:pPr>
              <w:rPr>
                <w:rFonts w:cs="Arial"/>
                <w:bCs/>
                <w:color w:val="808080" w:themeColor="background1" w:themeShade="80"/>
                <w:sz w:val="16"/>
                <w:szCs w:val="14"/>
              </w:rPr>
            </w:pPr>
            <w:hyperlink r:id="rId21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10566A" w14:textId="5F32874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D018C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06C15D" w14:textId="77777777" w:rsidR="007A24FC" w:rsidRDefault="007A24FC" w:rsidP="001C5864">
      <w:pPr>
        <w:rPr>
          <w:rFonts w:cs="Arial"/>
        </w:rPr>
      </w:pPr>
    </w:p>
    <w:p w14:paraId="5F34D9A9" w14:textId="77777777" w:rsidR="0047267C" w:rsidRDefault="0047267C" w:rsidP="001C5864">
      <w:pPr>
        <w:rPr>
          <w:rFonts w:cs="Arial"/>
        </w:rPr>
      </w:pPr>
    </w:p>
    <w:p w14:paraId="098F102D" w14:textId="77777777" w:rsidR="001C5864" w:rsidRPr="0017445F" w:rsidRDefault="001C5864" w:rsidP="001C5864">
      <w:pPr>
        <w:pStyle w:val="RERequirement"/>
        <w:shd w:val="clear" w:color="auto" w:fill="F2F2F2" w:themeFill="background1" w:themeFillShade="F2"/>
      </w:pPr>
      <w:bookmarkStart w:id="359" w:name="_becbee6b3cb0507e86f5dee4bb477669"/>
      <w:bookmarkEnd w:id="359"/>
      <w:r>
        <w:t xml:space="preserve"> MCSM - MCS Middle Lumbar - User Input Classify Parameter</w:t>
      </w:r>
    </w:p>
    <w:p w14:paraId="506C316A" w14:textId="77777777" w:rsidR="001C5864" w:rsidRDefault="001C5864" w:rsidP="001C5864">
      <w:pPr>
        <w:rPr>
          <w:rFonts w:cs="Arial"/>
        </w:rPr>
      </w:pPr>
      <w:r>
        <w:rPr>
          <w:rFonts w:cs="Arial"/>
        </w:rPr>
        <w:t>The MCSM shall assign the MCS Middle Lumbar axis a "User Input Classify Parameter" of "Minor".</w:t>
      </w:r>
    </w:p>
    <w:p w14:paraId="61B089A5" w14:textId="77777777" w:rsidR="001C5864" w:rsidRDefault="001C5864" w:rsidP="001C5864"/>
    <w:p w14:paraId="4C9D6C7C" w14:textId="77777777" w:rsidR="001C5864" w:rsidRPr="00287D2F" w:rsidRDefault="001C5864" w:rsidP="001C5864">
      <w:pPr>
        <w:rPr>
          <w:rFonts w:cs="Arial"/>
        </w:rPr>
      </w:pPr>
      <w:r>
        <w:rPr>
          <w:rFonts w:cs="Arial"/>
        </w:rPr>
        <w:t>Satisfied by</w:t>
      </w:r>
      <w:r w:rsidRPr="00287D2F">
        <w:rPr>
          <w:rFonts w:cs="Arial"/>
        </w:rPr>
        <w:t>:</w:t>
      </w:r>
    </w:p>
    <w:p w14:paraId="4E57C05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779B32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32DA9CD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938C28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BF840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CE06F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C9C6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8D49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40455A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135F3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96787" w14:textId="77777777" w:rsidR="00E550DC" w:rsidRDefault="00E550DC"/>
        </w:tc>
      </w:tr>
      <w:tr w:rsidR="007A24FC" w:rsidRPr="00B3499B" w14:paraId="7B8F96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3330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A3BA9" w14:textId="77777777" w:rsidR="00E550DC" w:rsidRDefault="00E550DC"/>
        </w:tc>
      </w:tr>
      <w:tr w:rsidR="007A24FC" w:rsidRPr="00B3499B" w14:paraId="0B7760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385D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16CE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AAD84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885F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AD1FB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E8C5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B683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78A6E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A86906" w14:textId="77777777" w:rsidR="00E550DC" w:rsidRDefault="00E550DC"/>
        </w:tc>
      </w:tr>
      <w:tr w:rsidR="007A24FC" w:rsidRPr="00B3499B" w14:paraId="2A3560D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A45C0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6B321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D630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C4EF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ED604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3266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841FDF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D0D1A6" w14:textId="1A40FB84" w:rsidR="007A24FC" w:rsidRPr="00B3499B" w:rsidRDefault="00D950AE" w:rsidP="009737DA">
            <w:pPr>
              <w:rPr>
                <w:rFonts w:cs="Arial"/>
                <w:bCs/>
                <w:color w:val="808080" w:themeColor="background1" w:themeShade="80"/>
                <w:sz w:val="16"/>
                <w:szCs w:val="14"/>
              </w:rPr>
            </w:pPr>
            <w:hyperlink r:id="rId21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07BA53" w14:textId="1AD2A1D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83E70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B79B3B" w14:textId="77777777" w:rsidR="007A24FC" w:rsidRDefault="007A24FC" w:rsidP="001C5864">
      <w:pPr>
        <w:rPr>
          <w:rFonts w:cs="Arial"/>
        </w:rPr>
      </w:pPr>
    </w:p>
    <w:p w14:paraId="3CCB055E" w14:textId="77777777" w:rsidR="0047267C" w:rsidRDefault="0047267C" w:rsidP="001C5864">
      <w:pPr>
        <w:rPr>
          <w:rFonts w:cs="Arial"/>
        </w:rPr>
      </w:pPr>
    </w:p>
    <w:p w14:paraId="5399C64E" w14:textId="77777777" w:rsidR="001C5864" w:rsidRPr="0017445F" w:rsidRDefault="001C5864" w:rsidP="001C5864">
      <w:pPr>
        <w:pStyle w:val="RERequirement"/>
        <w:shd w:val="clear" w:color="auto" w:fill="F2F2F2" w:themeFill="background1" w:themeFillShade="F2"/>
      </w:pPr>
      <w:bookmarkStart w:id="360" w:name="_84001b021f4be17c2f4bea12af1593da"/>
      <w:bookmarkEnd w:id="360"/>
      <w:r>
        <w:t xml:space="preserve"> MCSM - MCS Upper Lumbar- Generic Adjustment</w:t>
      </w:r>
    </w:p>
    <w:p w14:paraId="4D599266" w14:textId="77777777" w:rsidR="001C5864" w:rsidRDefault="001C5864" w:rsidP="001C5864">
      <w:pPr>
        <w:rPr>
          <w:rFonts w:cs="Arial"/>
        </w:rPr>
      </w:pPr>
      <w:r>
        <w:rPr>
          <w:rFonts w:cs="Arial"/>
        </w:rPr>
        <w:t>The MCSM shall assign the "Generic Adjustment" output of the Classify Adjustment by Threshold function to the signal "MCS Upper Lumbar Adjustment" for the MCS Upper Lumbar axis.</w:t>
      </w:r>
    </w:p>
    <w:p w14:paraId="00523AC2" w14:textId="77777777" w:rsidR="001C5864" w:rsidRDefault="001C5864" w:rsidP="001C5864"/>
    <w:p w14:paraId="6DA4E6EF" w14:textId="77777777" w:rsidR="001C5864" w:rsidRPr="00287D2F" w:rsidRDefault="001C5864" w:rsidP="001C5864">
      <w:pPr>
        <w:rPr>
          <w:rFonts w:cs="Arial"/>
        </w:rPr>
      </w:pPr>
      <w:r>
        <w:rPr>
          <w:rFonts w:cs="Arial"/>
        </w:rPr>
        <w:t>Satisfied by</w:t>
      </w:r>
      <w:r w:rsidRPr="00287D2F">
        <w:rPr>
          <w:rFonts w:cs="Arial"/>
        </w:rPr>
        <w:t>:</w:t>
      </w:r>
    </w:p>
    <w:p w14:paraId="6A3C637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9C007F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46FEA31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877E1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375B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0E41A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FE04D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B771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187688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CA172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65C7A" w14:textId="77777777" w:rsidR="00E550DC" w:rsidRDefault="00E550DC"/>
        </w:tc>
      </w:tr>
      <w:tr w:rsidR="007A24FC" w:rsidRPr="00B3499B" w14:paraId="7F7FFA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296E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458CF" w14:textId="77777777" w:rsidR="00E550DC" w:rsidRDefault="00E550DC"/>
        </w:tc>
      </w:tr>
      <w:tr w:rsidR="007A24FC" w:rsidRPr="00B3499B" w14:paraId="105B8E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AD8FA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CC48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BC0DD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6BBD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D1AA1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73A1F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A888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F49B8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F66E1" w14:textId="77777777" w:rsidR="00E550DC" w:rsidRDefault="00E550DC"/>
        </w:tc>
      </w:tr>
      <w:tr w:rsidR="007A24FC" w:rsidRPr="00B3499B" w14:paraId="2992016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65EF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65472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666EF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BD97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936FA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2EE1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FE4225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4C9D30" w14:textId="0BD2E55D" w:rsidR="007A24FC" w:rsidRPr="00B3499B" w:rsidRDefault="00D950AE" w:rsidP="009737DA">
            <w:pPr>
              <w:rPr>
                <w:rFonts w:cs="Arial"/>
                <w:bCs/>
                <w:color w:val="808080" w:themeColor="background1" w:themeShade="80"/>
                <w:sz w:val="16"/>
                <w:szCs w:val="14"/>
              </w:rPr>
            </w:pPr>
            <w:hyperlink r:id="rId21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37334C" w14:textId="02C8B53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B7C3E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06CCEE" w14:textId="77777777" w:rsidR="007A24FC" w:rsidRDefault="007A24FC" w:rsidP="001C5864">
      <w:pPr>
        <w:rPr>
          <w:rFonts w:cs="Arial"/>
        </w:rPr>
      </w:pPr>
    </w:p>
    <w:p w14:paraId="45F0B86D" w14:textId="77777777" w:rsidR="0047267C" w:rsidRDefault="0047267C" w:rsidP="001C5864">
      <w:pPr>
        <w:rPr>
          <w:rFonts w:cs="Arial"/>
        </w:rPr>
      </w:pPr>
    </w:p>
    <w:p w14:paraId="3EE01201" w14:textId="77777777" w:rsidR="001C5864" w:rsidRPr="0017445F" w:rsidRDefault="001C5864" w:rsidP="001C5864">
      <w:pPr>
        <w:pStyle w:val="RERequirement"/>
        <w:shd w:val="clear" w:color="auto" w:fill="F2F2F2" w:themeFill="background1" w:themeFillShade="F2"/>
      </w:pPr>
      <w:bookmarkStart w:id="361" w:name="_8ff35d58a8b0a1165eeda5908930eb07"/>
      <w:bookmarkEnd w:id="361"/>
      <w:r>
        <w:t xml:space="preserve"> MCSM - MCS Upper Lumbar - Axis Classification</w:t>
      </w:r>
    </w:p>
    <w:p w14:paraId="351F7320" w14:textId="77777777" w:rsidR="001C5864" w:rsidRDefault="001C5864" w:rsidP="001C5864">
      <w:pPr>
        <w:rPr>
          <w:rFonts w:cs="Arial"/>
        </w:rPr>
      </w:pPr>
      <w:r>
        <w:rPr>
          <w:rFonts w:cs="Arial"/>
        </w:rPr>
        <w:t>The MCSM shall assign the MCS Upper Lumbar axis an "Axis Classification" of "Rare".</w:t>
      </w:r>
    </w:p>
    <w:p w14:paraId="12906666" w14:textId="77777777" w:rsidR="001C5864" w:rsidRDefault="001C5864" w:rsidP="001C5864"/>
    <w:p w14:paraId="48B50D61" w14:textId="77777777" w:rsidR="001C5864" w:rsidRPr="00287D2F" w:rsidRDefault="001C5864" w:rsidP="001C5864">
      <w:pPr>
        <w:rPr>
          <w:rFonts w:cs="Arial"/>
        </w:rPr>
      </w:pPr>
      <w:r>
        <w:rPr>
          <w:rFonts w:cs="Arial"/>
        </w:rPr>
        <w:t>Satisfied by</w:t>
      </w:r>
      <w:r w:rsidRPr="00287D2F">
        <w:rPr>
          <w:rFonts w:cs="Arial"/>
        </w:rPr>
        <w:t>:</w:t>
      </w:r>
    </w:p>
    <w:p w14:paraId="64CF102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6ABF17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3D5C97F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56431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3E97E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51CEF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58E92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64E0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0257DC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0A18F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C6B29" w14:textId="77777777" w:rsidR="00E550DC" w:rsidRDefault="00E550DC"/>
        </w:tc>
      </w:tr>
      <w:tr w:rsidR="007A24FC" w:rsidRPr="00B3499B" w14:paraId="74CC15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2A86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2E4B0" w14:textId="77777777" w:rsidR="00E550DC" w:rsidRDefault="00E550DC"/>
        </w:tc>
      </w:tr>
      <w:tr w:rsidR="007A24FC" w:rsidRPr="00B3499B" w14:paraId="73CA77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53104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4D26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28AC5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69115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E9F2B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97FB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4541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0A9EF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8154CD" w14:textId="77777777" w:rsidR="00E550DC" w:rsidRDefault="00E550DC"/>
        </w:tc>
      </w:tr>
      <w:tr w:rsidR="007A24FC" w:rsidRPr="00B3499B" w14:paraId="7991E8B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6875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63AC1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DB5C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2D7A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7E50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7A22B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37FE97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9AB84F" w14:textId="6C0107CB" w:rsidR="007A24FC" w:rsidRPr="00B3499B" w:rsidRDefault="00D950AE" w:rsidP="009737DA">
            <w:pPr>
              <w:rPr>
                <w:rFonts w:cs="Arial"/>
                <w:bCs/>
                <w:color w:val="808080" w:themeColor="background1" w:themeShade="80"/>
                <w:sz w:val="16"/>
                <w:szCs w:val="14"/>
              </w:rPr>
            </w:pPr>
            <w:hyperlink r:id="rId21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D8F21" w14:textId="03962D9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88DC8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2CB207" w14:textId="77777777" w:rsidR="007A24FC" w:rsidRDefault="007A24FC" w:rsidP="001C5864">
      <w:pPr>
        <w:rPr>
          <w:rFonts w:cs="Arial"/>
        </w:rPr>
      </w:pPr>
    </w:p>
    <w:p w14:paraId="66B6A609" w14:textId="77777777" w:rsidR="0047267C" w:rsidRDefault="0047267C" w:rsidP="001C5864">
      <w:pPr>
        <w:rPr>
          <w:rFonts w:cs="Arial"/>
        </w:rPr>
      </w:pPr>
    </w:p>
    <w:p w14:paraId="080C8BE7" w14:textId="77777777" w:rsidR="001C5864" w:rsidRPr="0017445F" w:rsidRDefault="001C5864" w:rsidP="001C5864">
      <w:pPr>
        <w:pStyle w:val="RERequirement"/>
        <w:shd w:val="clear" w:color="auto" w:fill="F2F2F2" w:themeFill="background1" w:themeFillShade="F2"/>
      </w:pPr>
      <w:bookmarkStart w:id="362" w:name="_fb4cbf8bcf028540deafae67d678f5d2"/>
      <w:bookmarkEnd w:id="362"/>
      <w:r>
        <w:t xml:space="preserve"> MCSM - Multicontour Adjustment Repository - Seat Repository Controller</w:t>
      </w:r>
    </w:p>
    <w:p w14:paraId="645FCE38" w14:textId="77777777" w:rsidR="001C5864" w:rsidRDefault="001C5864" w:rsidP="001C5864">
      <w:pPr>
        <w:rPr>
          <w:rFonts w:cs="Arial"/>
        </w:rPr>
      </w:pPr>
      <w:r>
        <w:rPr>
          <w:rFonts w:cs="Arial"/>
        </w:rPr>
        <w:t>The MCSM shall take on the role of Seat Repository Controller for the Multicontour Adjustment Repository.</w:t>
      </w:r>
    </w:p>
    <w:p w14:paraId="4A77281D" w14:textId="77777777" w:rsidR="001C5864" w:rsidRDefault="001C5864" w:rsidP="001C5864"/>
    <w:p w14:paraId="584ABE58" w14:textId="77777777" w:rsidR="001C5864" w:rsidRPr="00287D2F" w:rsidRDefault="001C5864" w:rsidP="001C5864">
      <w:pPr>
        <w:rPr>
          <w:rFonts w:cs="Arial"/>
        </w:rPr>
      </w:pPr>
      <w:r>
        <w:rPr>
          <w:rFonts w:cs="Arial"/>
        </w:rPr>
        <w:t>Satisfied by</w:t>
      </w:r>
      <w:r w:rsidRPr="00287D2F">
        <w:rPr>
          <w:rFonts w:cs="Arial"/>
        </w:rPr>
        <w:t>:</w:t>
      </w:r>
    </w:p>
    <w:p w14:paraId="46751FB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4DAE7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3D2A7A3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5D4D9E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9FADA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78E68E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903C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3E43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the role of repository controller.</w:t>
            </w:r>
          </w:p>
        </w:tc>
      </w:tr>
      <w:tr w:rsidR="007A24FC" w:rsidRPr="00B3499B" w14:paraId="3318D8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5AAB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4499C" w14:textId="77777777" w:rsidR="00E550DC" w:rsidRDefault="00E550DC"/>
        </w:tc>
      </w:tr>
      <w:tr w:rsidR="007A24FC" w:rsidRPr="00B3499B" w14:paraId="064E85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464A6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1DAAA" w14:textId="77777777" w:rsidR="00E550DC" w:rsidRDefault="00E550DC"/>
        </w:tc>
      </w:tr>
      <w:tr w:rsidR="007A24FC" w:rsidRPr="00B3499B" w14:paraId="26C10B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738FB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E0E9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61A06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534D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A4DB5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A64C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A0DA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CA78D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A9A48" w14:textId="77777777" w:rsidR="00E550DC" w:rsidRDefault="00E550DC"/>
        </w:tc>
      </w:tr>
      <w:tr w:rsidR="007A24FC" w:rsidRPr="00B3499B" w14:paraId="7B7E91D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D3E5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8DAEE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BB43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CF20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DC6C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021D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C15EE0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ACC38F" w14:textId="7CE07227" w:rsidR="007A24FC" w:rsidRPr="00B3499B" w:rsidRDefault="00D950AE" w:rsidP="009737DA">
            <w:pPr>
              <w:rPr>
                <w:rFonts w:cs="Arial"/>
                <w:bCs/>
                <w:color w:val="808080" w:themeColor="background1" w:themeShade="80"/>
                <w:sz w:val="16"/>
                <w:szCs w:val="14"/>
              </w:rPr>
            </w:pPr>
            <w:hyperlink r:id="rId21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D72D7A" w14:textId="7503371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863B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5A0D49" w14:textId="77777777" w:rsidR="007A24FC" w:rsidRDefault="007A24FC" w:rsidP="001C5864">
      <w:pPr>
        <w:rPr>
          <w:rFonts w:cs="Arial"/>
        </w:rPr>
      </w:pPr>
    </w:p>
    <w:p w14:paraId="29BC9BF0" w14:textId="77777777" w:rsidR="0047267C" w:rsidRDefault="0047267C" w:rsidP="001C5864">
      <w:pPr>
        <w:rPr>
          <w:rFonts w:cs="Arial"/>
        </w:rPr>
      </w:pPr>
    </w:p>
    <w:p w14:paraId="43B707AD" w14:textId="77777777" w:rsidR="001C5864" w:rsidRPr="0017445F" w:rsidRDefault="001C5864" w:rsidP="001C5864">
      <w:pPr>
        <w:pStyle w:val="RERequirement"/>
        <w:shd w:val="clear" w:color="auto" w:fill="F2F2F2" w:themeFill="background1" w:themeFillShade="F2"/>
      </w:pPr>
      <w:bookmarkStart w:id="363" w:name="_ef59518a80f9182c72955461f15a0a2e"/>
      <w:bookmarkEnd w:id="363"/>
      <w:r>
        <w:t xml:space="preserve"> MCSM - MCS Lower Bolster- Generic Adjustment</w:t>
      </w:r>
    </w:p>
    <w:p w14:paraId="5FAE483E" w14:textId="77777777" w:rsidR="001C5864" w:rsidRDefault="001C5864" w:rsidP="001C5864">
      <w:pPr>
        <w:rPr>
          <w:rFonts w:cs="Arial"/>
        </w:rPr>
      </w:pPr>
      <w:r>
        <w:rPr>
          <w:rFonts w:cs="Arial"/>
        </w:rPr>
        <w:t>The MCSM shall assign the "Generic Adjustment" output of the Classify Adjustment by Threshold function to the signal "MCS Lower Bolster Adjustment" for the MCS Lower Bolster axis.</w:t>
      </w:r>
    </w:p>
    <w:p w14:paraId="3C166EE8" w14:textId="77777777" w:rsidR="001C5864" w:rsidRDefault="001C5864" w:rsidP="001C5864"/>
    <w:p w14:paraId="43A981D6" w14:textId="77777777" w:rsidR="001C5864" w:rsidRPr="00287D2F" w:rsidRDefault="001C5864" w:rsidP="001C5864">
      <w:pPr>
        <w:rPr>
          <w:rFonts w:cs="Arial"/>
        </w:rPr>
      </w:pPr>
      <w:r>
        <w:rPr>
          <w:rFonts w:cs="Arial"/>
        </w:rPr>
        <w:t>Satisfied by</w:t>
      </w:r>
      <w:r w:rsidRPr="00287D2F">
        <w:rPr>
          <w:rFonts w:cs="Arial"/>
        </w:rPr>
        <w:t>:</w:t>
      </w:r>
    </w:p>
    <w:p w14:paraId="58E6DA7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58CE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0905E6B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4BB148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16EF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7E70D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F899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E13B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181917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F42BD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1A30D" w14:textId="77777777" w:rsidR="00E550DC" w:rsidRDefault="00E550DC"/>
        </w:tc>
      </w:tr>
      <w:tr w:rsidR="007A24FC" w:rsidRPr="00B3499B" w14:paraId="7321D3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43AB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D45F6" w14:textId="77777777" w:rsidR="00E550DC" w:rsidRDefault="00E550DC"/>
        </w:tc>
      </w:tr>
      <w:tr w:rsidR="007A24FC" w:rsidRPr="00B3499B" w14:paraId="044AAC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E180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D438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744A5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53C8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A6DE7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BF61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BBB1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A58E8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592F07" w14:textId="77777777" w:rsidR="00E550DC" w:rsidRDefault="00E550DC"/>
        </w:tc>
      </w:tr>
      <w:tr w:rsidR="007A24FC" w:rsidRPr="00B3499B" w14:paraId="3F581CB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8D50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F242D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B1A4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B1BE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998F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CF5E0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772EB0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53A72D" w14:textId="74910A63" w:rsidR="007A24FC" w:rsidRPr="00B3499B" w:rsidRDefault="00D950AE" w:rsidP="009737DA">
            <w:pPr>
              <w:rPr>
                <w:rFonts w:cs="Arial"/>
                <w:bCs/>
                <w:color w:val="808080" w:themeColor="background1" w:themeShade="80"/>
                <w:sz w:val="16"/>
                <w:szCs w:val="14"/>
              </w:rPr>
            </w:pPr>
            <w:hyperlink r:id="rId21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413061" w14:textId="0DF5910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E9DA9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AE68A5" w14:textId="77777777" w:rsidR="007A24FC" w:rsidRDefault="007A24FC" w:rsidP="001C5864">
      <w:pPr>
        <w:rPr>
          <w:rFonts w:cs="Arial"/>
        </w:rPr>
      </w:pPr>
    </w:p>
    <w:p w14:paraId="43F14F44" w14:textId="77777777" w:rsidR="0047267C" w:rsidRDefault="0047267C" w:rsidP="001C5864">
      <w:pPr>
        <w:rPr>
          <w:rFonts w:cs="Arial"/>
        </w:rPr>
      </w:pPr>
    </w:p>
    <w:p w14:paraId="1B7ACEEE" w14:textId="77777777" w:rsidR="001C5864" w:rsidRPr="0017445F" w:rsidRDefault="001C5864" w:rsidP="001C5864">
      <w:pPr>
        <w:pStyle w:val="RERequirement"/>
        <w:shd w:val="clear" w:color="auto" w:fill="F2F2F2" w:themeFill="background1" w:themeFillShade="F2"/>
      </w:pPr>
      <w:bookmarkStart w:id="364" w:name="_330237115bd005681779d0c29d4915d5"/>
      <w:bookmarkEnd w:id="364"/>
      <w:r>
        <w:t xml:space="preserve"> MCSM - Auto Save Active Status signal</w:t>
      </w:r>
    </w:p>
    <w:p w14:paraId="5161312A" w14:textId="77777777" w:rsidR="001C5864" w:rsidRDefault="001C5864" w:rsidP="001C5864">
      <w:pPr>
        <w:rPr>
          <w:rFonts w:cs="Arial"/>
        </w:rPr>
      </w:pPr>
      <w:r>
        <w:rPr>
          <w:rFonts w:cs="Arial"/>
        </w:rPr>
        <w:t>The MCSM shall receive the logical signal "Auto Save Active Status" via the CAN signal "AutoSave_D_Stat".</w:t>
      </w:r>
    </w:p>
    <w:p w14:paraId="18A7F4A6" w14:textId="77777777" w:rsidR="001C5864" w:rsidRDefault="001C5864" w:rsidP="001C5864"/>
    <w:p w14:paraId="7E61365A" w14:textId="77777777" w:rsidR="001C5864" w:rsidRPr="00287D2F" w:rsidRDefault="001C5864" w:rsidP="001C5864">
      <w:pPr>
        <w:rPr>
          <w:rFonts w:cs="Arial"/>
        </w:rPr>
      </w:pPr>
      <w:r>
        <w:rPr>
          <w:rFonts w:cs="Arial"/>
        </w:rPr>
        <w:t>Satisfied by</w:t>
      </w:r>
      <w:r w:rsidRPr="00287D2F">
        <w:rPr>
          <w:rFonts w:cs="Arial"/>
        </w:rPr>
        <w:t>:</w:t>
      </w:r>
    </w:p>
    <w:p w14:paraId="726F27C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D56250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5CD87E9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63F3C0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7D9EB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FA3F7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EDF7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09D6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Auto Save Active Status.</w:t>
            </w:r>
          </w:p>
        </w:tc>
      </w:tr>
      <w:tr w:rsidR="007A24FC" w:rsidRPr="00B3499B" w14:paraId="007227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6DE19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3D2FE" w14:textId="77777777" w:rsidR="00E550DC" w:rsidRDefault="00E550DC"/>
        </w:tc>
      </w:tr>
      <w:tr w:rsidR="007A24FC" w:rsidRPr="00B3499B" w14:paraId="45AC3E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4D01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F8DB5" w14:textId="77777777" w:rsidR="00E550DC" w:rsidRDefault="00E550DC"/>
        </w:tc>
      </w:tr>
      <w:tr w:rsidR="007A24FC" w:rsidRPr="00B3499B" w14:paraId="512987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24DF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5AA2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7CDD8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4C46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A12F1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2F87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3856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106B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9BC64A" w14:textId="77777777" w:rsidR="00E550DC" w:rsidRDefault="00E550DC"/>
        </w:tc>
      </w:tr>
      <w:tr w:rsidR="007A24FC" w:rsidRPr="00B3499B" w14:paraId="45B5D18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9EFA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CB4F0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3A17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6884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58010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2BA06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A9EBD2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3526A0" w14:textId="061816AC" w:rsidR="007A24FC" w:rsidRPr="00B3499B" w:rsidRDefault="00D950AE" w:rsidP="009737DA">
            <w:pPr>
              <w:rPr>
                <w:rFonts w:cs="Arial"/>
                <w:bCs/>
                <w:color w:val="808080" w:themeColor="background1" w:themeShade="80"/>
                <w:sz w:val="16"/>
                <w:szCs w:val="14"/>
              </w:rPr>
            </w:pPr>
            <w:hyperlink r:id="rId21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7B37F" w14:textId="62AE571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4DF43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CBF6A3" w14:textId="77777777" w:rsidR="007A24FC" w:rsidRDefault="007A24FC" w:rsidP="001C5864">
      <w:pPr>
        <w:rPr>
          <w:rFonts w:cs="Arial"/>
        </w:rPr>
      </w:pPr>
    </w:p>
    <w:p w14:paraId="59C180CA" w14:textId="77777777" w:rsidR="0047267C" w:rsidRDefault="0047267C" w:rsidP="001C5864">
      <w:pPr>
        <w:rPr>
          <w:rFonts w:cs="Arial"/>
        </w:rPr>
      </w:pPr>
    </w:p>
    <w:p w14:paraId="6F769A59" w14:textId="77777777" w:rsidR="001C5864" w:rsidRPr="0017445F" w:rsidRDefault="001C5864" w:rsidP="001C5864">
      <w:pPr>
        <w:pStyle w:val="RERequirement"/>
        <w:shd w:val="clear" w:color="auto" w:fill="F2F2F2" w:themeFill="background1" w:themeFillShade="F2"/>
      </w:pPr>
      <w:bookmarkStart w:id="365" w:name="_9eaddb8bd6912687deba84f5f47be64a"/>
      <w:bookmarkEnd w:id="365"/>
      <w:r>
        <w:t xml:space="preserve"> MCSM - Multicontour Adjustment Repository - Data</w:t>
      </w:r>
    </w:p>
    <w:p w14:paraId="340C47C9" w14:textId="77777777" w:rsidR="001C5864" w:rsidRDefault="001C5864" w:rsidP="001C5864">
      <w:pPr>
        <w:rPr>
          <w:rFonts w:cs="Arial"/>
        </w:rPr>
      </w:pPr>
      <w:r>
        <w:rPr>
          <w:rFonts w:cs="Arial"/>
        </w:rPr>
        <w:t>The MCSM shall allocate space in the Multicontour Adjustment Repository for the following values:</w:t>
      </w:r>
    </w:p>
    <w:p w14:paraId="562AC2CF" w14:textId="77777777" w:rsidR="001C5864" w:rsidRDefault="001C5864" w:rsidP="001C5864">
      <w:pPr>
        <w:rPr>
          <w:rFonts w:cs="Arial"/>
        </w:rPr>
      </w:pPr>
      <w:r>
        <w:rPr>
          <w:rFonts w:cs="Arial"/>
        </w:rPr>
        <w:t>"MCS Lower Lumbar Adjustment"</w:t>
      </w:r>
    </w:p>
    <w:p w14:paraId="41806268" w14:textId="77777777" w:rsidR="001C5864" w:rsidRDefault="001C5864" w:rsidP="001C5864">
      <w:pPr>
        <w:rPr>
          <w:rFonts w:cs="Arial"/>
        </w:rPr>
      </w:pPr>
      <w:r>
        <w:rPr>
          <w:rFonts w:cs="Arial"/>
        </w:rPr>
        <w:t>"MCS Middle Lumbar Adjustment"</w:t>
      </w:r>
    </w:p>
    <w:p w14:paraId="754BF623" w14:textId="77777777" w:rsidR="001C5864" w:rsidRDefault="001C5864" w:rsidP="001C5864">
      <w:pPr>
        <w:rPr>
          <w:rFonts w:cs="Arial"/>
        </w:rPr>
      </w:pPr>
      <w:r>
        <w:rPr>
          <w:rFonts w:cs="Arial"/>
        </w:rPr>
        <w:t>"MCS Upper Lumbar Adjustment"</w:t>
      </w:r>
    </w:p>
    <w:p w14:paraId="7E2E8C0E" w14:textId="77777777" w:rsidR="001C5864" w:rsidRDefault="001C5864" w:rsidP="001C5864">
      <w:pPr>
        <w:rPr>
          <w:rFonts w:cs="Arial"/>
        </w:rPr>
      </w:pPr>
      <w:r>
        <w:rPr>
          <w:rFonts w:cs="Arial"/>
        </w:rPr>
        <w:t>"MCS Lower Bolster Adjustment"</w:t>
      </w:r>
    </w:p>
    <w:p w14:paraId="5ABFF24A" w14:textId="77777777" w:rsidR="001C5864" w:rsidRDefault="001C5864" w:rsidP="001C5864">
      <w:pPr>
        <w:rPr>
          <w:rFonts w:cs="Arial"/>
        </w:rPr>
      </w:pPr>
      <w:r>
        <w:rPr>
          <w:rFonts w:cs="Arial"/>
        </w:rPr>
        <w:t>"MCS Upper Bolster Adjustment"</w:t>
      </w:r>
    </w:p>
    <w:p w14:paraId="10BEEECE" w14:textId="77777777" w:rsidR="001C5864" w:rsidRDefault="001C5864" w:rsidP="001C5864"/>
    <w:p w14:paraId="07DC1A39" w14:textId="77777777" w:rsidR="001C5864" w:rsidRPr="00287D2F" w:rsidRDefault="001C5864" w:rsidP="001C5864">
      <w:pPr>
        <w:rPr>
          <w:rFonts w:cs="Arial"/>
        </w:rPr>
      </w:pPr>
      <w:r>
        <w:rPr>
          <w:rFonts w:cs="Arial"/>
        </w:rPr>
        <w:lastRenderedPageBreak/>
        <w:t>Satisfied by</w:t>
      </w:r>
      <w:r w:rsidRPr="00287D2F">
        <w:rPr>
          <w:rFonts w:cs="Arial"/>
        </w:rPr>
        <w:t>:</w:t>
      </w:r>
    </w:p>
    <w:p w14:paraId="21E6B7D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26FF8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1226C5A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02DDB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8593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74072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003D0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2DC7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space in the repository.</w:t>
            </w:r>
          </w:p>
        </w:tc>
      </w:tr>
      <w:tr w:rsidR="007A24FC" w:rsidRPr="00B3499B" w14:paraId="47884E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E19A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A735C" w14:textId="77777777" w:rsidR="00E550DC" w:rsidRDefault="00E550DC"/>
        </w:tc>
      </w:tr>
      <w:tr w:rsidR="007A24FC" w:rsidRPr="00B3499B" w14:paraId="43C8BB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9CDD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B66EE" w14:textId="77777777" w:rsidR="00E550DC" w:rsidRDefault="00E550DC"/>
        </w:tc>
      </w:tr>
      <w:tr w:rsidR="007A24FC" w:rsidRPr="00B3499B" w14:paraId="69C6AE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CBE0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2956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D9F36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5C44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987F2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1FD4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F555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EA4A7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3893B8" w14:textId="77777777" w:rsidR="00E550DC" w:rsidRDefault="00E550DC"/>
        </w:tc>
      </w:tr>
      <w:tr w:rsidR="007A24FC" w:rsidRPr="00B3499B" w14:paraId="7F7A5F2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99CB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7E5CA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4EDF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94C1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8996E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6FEA4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ADABD5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A16D6E" w14:textId="765AC79A" w:rsidR="007A24FC" w:rsidRPr="00B3499B" w:rsidRDefault="00D950AE" w:rsidP="009737DA">
            <w:pPr>
              <w:rPr>
                <w:rFonts w:cs="Arial"/>
                <w:bCs/>
                <w:color w:val="808080" w:themeColor="background1" w:themeShade="80"/>
                <w:sz w:val="16"/>
                <w:szCs w:val="14"/>
              </w:rPr>
            </w:pPr>
            <w:hyperlink r:id="rId22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EFDE05" w14:textId="5FA666E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251D1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9DE030" w14:textId="77777777" w:rsidR="007A24FC" w:rsidRDefault="007A24FC" w:rsidP="001C5864">
      <w:pPr>
        <w:rPr>
          <w:rFonts w:cs="Arial"/>
        </w:rPr>
      </w:pPr>
    </w:p>
    <w:p w14:paraId="57AE5ACB" w14:textId="77777777" w:rsidR="0047267C" w:rsidRDefault="0047267C" w:rsidP="001C5864">
      <w:pPr>
        <w:rPr>
          <w:rFonts w:cs="Arial"/>
        </w:rPr>
      </w:pPr>
    </w:p>
    <w:p w14:paraId="56DDF0EA" w14:textId="77777777" w:rsidR="001C5864" w:rsidRPr="0017445F" w:rsidRDefault="001C5864" w:rsidP="001C5864">
      <w:pPr>
        <w:pStyle w:val="RERequirement"/>
        <w:shd w:val="clear" w:color="auto" w:fill="F2F2F2" w:themeFill="background1" w:themeFillShade="F2"/>
      </w:pPr>
      <w:bookmarkStart w:id="366" w:name="_bffc31097ecb9c32056dd09841c1db2d"/>
      <w:bookmarkEnd w:id="366"/>
      <w:r>
        <w:t xml:space="preserve"> MCSM - MCS Upper Bolster - Adjustment ID</w:t>
      </w:r>
    </w:p>
    <w:p w14:paraId="1B7032AD" w14:textId="77777777" w:rsidR="001C5864" w:rsidRDefault="001C5864" w:rsidP="001C5864">
      <w:pPr>
        <w:rPr>
          <w:rFonts w:cs="Arial"/>
        </w:rPr>
      </w:pPr>
      <w:r>
        <w:rPr>
          <w:rFonts w:cs="Arial"/>
        </w:rPr>
        <w:t>The MCSM shall assign the MCS Upper Bolster axis an "Adjustment ID" of 24.</w:t>
      </w:r>
    </w:p>
    <w:p w14:paraId="3A54DF61" w14:textId="77777777" w:rsidR="001C5864" w:rsidRDefault="001C5864" w:rsidP="001C5864"/>
    <w:p w14:paraId="650A5F7B" w14:textId="77777777" w:rsidR="001C5864" w:rsidRPr="00287D2F" w:rsidRDefault="001C5864" w:rsidP="001C5864">
      <w:pPr>
        <w:rPr>
          <w:rFonts w:cs="Arial"/>
        </w:rPr>
      </w:pPr>
      <w:r>
        <w:rPr>
          <w:rFonts w:cs="Arial"/>
        </w:rPr>
        <w:t>Satisfied by</w:t>
      </w:r>
      <w:r w:rsidRPr="00287D2F">
        <w:rPr>
          <w:rFonts w:cs="Arial"/>
        </w:rPr>
        <w:t>:</w:t>
      </w:r>
    </w:p>
    <w:p w14:paraId="59FDEA5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D13103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5F61482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D6425C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19A88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8BAD8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09329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747D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3EEBDC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BC29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58C80" w14:textId="77777777" w:rsidR="00E550DC" w:rsidRDefault="00E550DC"/>
        </w:tc>
      </w:tr>
      <w:tr w:rsidR="007A24FC" w:rsidRPr="00B3499B" w14:paraId="41FC23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701D1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9CDE1" w14:textId="77777777" w:rsidR="00E550DC" w:rsidRDefault="00E550DC"/>
        </w:tc>
      </w:tr>
      <w:tr w:rsidR="007A24FC" w:rsidRPr="00B3499B" w14:paraId="57FE0C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475F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F1A5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8254A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F534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1B9C7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DCDD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F9CB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FC9F0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6DBB5E" w14:textId="77777777" w:rsidR="00E550DC" w:rsidRDefault="00E550DC"/>
        </w:tc>
      </w:tr>
      <w:tr w:rsidR="007A24FC" w:rsidRPr="00B3499B" w14:paraId="2E687A7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D2A9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F74B2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BEE4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0765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8937C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2CD80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45E461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2F96C6" w14:textId="19C39B2A" w:rsidR="007A24FC" w:rsidRPr="00B3499B" w:rsidRDefault="00D950AE" w:rsidP="009737DA">
            <w:pPr>
              <w:rPr>
                <w:rFonts w:cs="Arial"/>
                <w:bCs/>
                <w:color w:val="808080" w:themeColor="background1" w:themeShade="80"/>
                <w:sz w:val="16"/>
                <w:szCs w:val="14"/>
              </w:rPr>
            </w:pPr>
            <w:hyperlink r:id="rId22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B81ED2" w14:textId="022A915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831F8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B34FCD" w14:textId="77777777" w:rsidR="007A24FC" w:rsidRDefault="007A24FC" w:rsidP="001C5864">
      <w:pPr>
        <w:rPr>
          <w:rFonts w:cs="Arial"/>
        </w:rPr>
      </w:pPr>
    </w:p>
    <w:p w14:paraId="6D09197A" w14:textId="77777777" w:rsidR="0047267C" w:rsidRDefault="0047267C" w:rsidP="001C5864">
      <w:pPr>
        <w:rPr>
          <w:rFonts w:cs="Arial"/>
        </w:rPr>
      </w:pPr>
    </w:p>
    <w:p w14:paraId="11234B65" w14:textId="77777777" w:rsidR="001C5864" w:rsidRPr="0017445F" w:rsidRDefault="001C5864" w:rsidP="001C5864">
      <w:pPr>
        <w:pStyle w:val="RERequirement"/>
        <w:shd w:val="clear" w:color="auto" w:fill="F2F2F2" w:themeFill="background1" w:themeFillShade="F2"/>
      </w:pPr>
      <w:bookmarkStart w:id="367" w:name="_0ff4fd93458146ddd7e03d96359b7249"/>
      <w:bookmarkEnd w:id="367"/>
      <w:r>
        <w:t xml:space="preserve"> MCSM - Notification Change signal</w:t>
      </w:r>
    </w:p>
    <w:p w14:paraId="12100EBA" w14:textId="77777777" w:rsidR="001C5864" w:rsidRDefault="001C5864" w:rsidP="001C5864">
      <w:pPr>
        <w:rPr>
          <w:rFonts w:cs="Arial"/>
        </w:rPr>
      </w:pPr>
      <w:r>
        <w:rPr>
          <w:rFonts w:cs="Arial"/>
        </w:rPr>
        <w:t>The MCSM shall receive the logical signal "Notification Change" via the CAN signal "Memory_Cmd".</w:t>
      </w:r>
    </w:p>
    <w:p w14:paraId="0D11AF6B" w14:textId="77777777" w:rsidR="001C5864" w:rsidRDefault="001C5864" w:rsidP="001C5864"/>
    <w:p w14:paraId="7A835809" w14:textId="77777777" w:rsidR="001C5864" w:rsidRPr="00287D2F" w:rsidRDefault="001C5864" w:rsidP="001C5864">
      <w:pPr>
        <w:rPr>
          <w:rFonts w:cs="Arial"/>
        </w:rPr>
      </w:pPr>
      <w:r>
        <w:rPr>
          <w:rFonts w:cs="Arial"/>
        </w:rPr>
        <w:t>Satisfied by</w:t>
      </w:r>
      <w:r w:rsidRPr="00287D2F">
        <w:rPr>
          <w:rFonts w:cs="Arial"/>
        </w:rPr>
        <w:t>:</w:t>
      </w:r>
    </w:p>
    <w:p w14:paraId="1BD54C0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0D18A3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61B0679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39EB7F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34FF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2C564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03D89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9079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Notification Change.</w:t>
            </w:r>
          </w:p>
        </w:tc>
      </w:tr>
      <w:tr w:rsidR="007A24FC" w:rsidRPr="00B3499B" w14:paraId="2AA931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3EC3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95184" w14:textId="77777777" w:rsidR="00E550DC" w:rsidRDefault="00E550DC"/>
        </w:tc>
      </w:tr>
      <w:tr w:rsidR="007A24FC" w:rsidRPr="00B3499B" w14:paraId="6A2326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A96F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E7DF6" w14:textId="77777777" w:rsidR="00E550DC" w:rsidRDefault="00E550DC"/>
        </w:tc>
      </w:tr>
      <w:tr w:rsidR="007A24FC" w:rsidRPr="00B3499B" w14:paraId="7554E0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3185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8E28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26F54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9BE96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2B675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A7DB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69AE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1117D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CD36A7" w14:textId="77777777" w:rsidR="00E550DC" w:rsidRDefault="00E550DC"/>
        </w:tc>
      </w:tr>
      <w:tr w:rsidR="007A24FC" w:rsidRPr="00B3499B" w14:paraId="4C8CD05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4428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39CE2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75B9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72192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3CEBA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2A305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7545D4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20B07B" w14:textId="6D40F040" w:rsidR="007A24FC" w:rsidRPr="00B3499B" w:rsidRDefault="00D950AE" w:rsidP="009737DA">
            <w:pPr>
              <w:rPr>
                <w:rFonts w:cs="Arial"/>
                <w:bCs/>
                <w:color w:val="808080" w:themeColor="background1" w:themeShade="80"/>
                <w:sz w:val="16"/>
                <w:szCs w:val="14"/>
              </w:rPr>
            </w:pPr>
            <w:hyperlink r:id="rId22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1F3E97" w14:textId="719D919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B113E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8C4683" w14:textId="77777777" w:rsidR="007A24FC" w:rsidRDefault="007A24FC" w:rsidP="001C5864">
      <w:pPr>
        <w:rPr>
          <w:rFonts w:cs="Arial"/>
        </w:rPr>
      </w:pPr>
    </w:p>
    <w:p w14:paraId="0279ECE1" w14:textId="77777777" w:rsidR="0047267C" w:rsidRDefault="0047267C" w:rsidP="001C5864">
      <w:pPr>
        <w:rPr>
          <w:rFonts w:cs="Arial"/>
        </w:rPr>
      </w:pPr>
    </w:p>
    <w:p w14:paraId="1A812CB0" w14:textId="77777777" w:rsidR="001C5864" w:rsidRPr="0017445F" w:rsidRDefault="001C5864" w:rsidP="001C5864">
      <w:pPr>
        <w:pStyle w:val="RERequirement"/>
        <w:shd w:val="clear" w:color="auto" w:fill="F2F2F2" w:themeFill="background1" w:themeFillShade="F2"/>
      </w:pPr>
      <w:bookmarkStart w:id="368" w:name="_3ba5a3c745d347c2a3d0f250cb36313d"/>
      <w:bookmarkEnd w:id="368"/>
      <w:r>
        <w:t xml:space="preserve"> MCSM - MCS Upper Bolster - Axis Classification</w:t>
      </w:r>
    </w:p>
    <w:p w14:paraId="689C1136" w14:textId="77777777" w:rsidR="001C5864" w:rsidRDefault="001C5864" w:rsidP="001C5864">
      <w:pPr>
        <w:rPr>
          <w:rFonts w:cs="Arial"/>
        </w:rPr>
      </w:pPr>
      <w:r>
        <w:rPr>
          <w:rFonts w:cs="Arial"/>
        </w:rPr>
        <w:t>The MCSM shall assign the MCS Upper Bolster axis an "Axis Classification" of "Rare".</w:t>
      </w:r>
    </w:p>
    <w:p w14:paraId="464D3B14" w14:textId="77777777" w:rsidR="001C5864" w:rsidRDefault="001C5864" w:rsidP="001C5864"/>
    <w:p w14:paraId="1BE04EC7" w14:textId="77777777" w:rsidR="001C5864" w:rsidRPr="00287D2F" w:rsidRDefault="001C5864" w:rsidP="001C5864">
      <w:pPr>
        <w:rPr>
          <w:rFonts w:cs="Arial"/>
        </w:rPr>
      </w:pPr>
      <w:r>
        <w:rPr>
          <w:rFonts w:cs="Arial"/>
        </w:rPr>
        <w:t>Satisfied by</w:t>
      </w:r>
      <w:r w:rsidRPr="00287D2F">
        <w:rPr>
          <w:rFonts w:cs="Arial"/>
        </w:rPr>
        <w:t>:</w:t>
      </w:r>
    </w:p>
    <w:p w14:paraId="073AD9F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7C8E95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MCSM Autosave Generic component function</w:t>
      </w:r>
    </w:p>
    <w:p w14:paraId="71AC9E2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9DCAC9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CE9A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B8AF0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71A6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C44D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1BAF82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4BC27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6F7385" w14:textId="77777777" w:rsidR="00E550DC" w:rsidRDefault="00E550DC"/>
        </w:tc>
      </w:tr>
      <w:tr w:rsidR="007A24FC" w:rsidRPr="00B3499B" w14:paraId="3C55A5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30D8E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EFDA6" w14:textId="77777777" w:rsidR="00E550DC" w:rsidRDefault="00E550DC"/>
        </w:tc>
      </w:tr>
      <w:tr w:rsidR="007A24FC" w:rsidRPr="00B3499B" w14:paraId="182EBE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3F05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18F4C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72693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3AC89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76869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50CB5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5913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09ED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0A1F88" w14:textId="77777777" w:rsidR="00E550DC" w:rsidRDefault="00E550DC"/>
        </w:tc>
      </w:tr>
      <w:tr w:rsidR="007A24FC" w:rsidRPr="00B3499B" w14:paraId="26C32A2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84CE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CAF41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1E1D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2527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61A89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8EA0F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DA94D4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3614DB" w14:textId="2866E0CE" w:rsidR="007A24FC" w:rsidRPr="00B3499B" w:rsidRDefault="00D950AE" w:rsidP="009737DA">
            <w:pPr>
              <w:rPr>
                <w:rFonts w:cs="Arial"/>
                <w:bCs/>
                <w:color w:val="808080" w:themeColor="background1" w:themeShade="80"/>
                <w:sz w:val="16"/>
                <w:szCs w:val="14"/>
              </w:rPr>
            </w:pPr>
            <w:hyperlink r:id="rId22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CAEFD9" w14:textId="7599C3A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602CF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0779CF" w14:textId="77777777" w:rsidR="007A24FC" w:rsidRDefault="007A24FC" w:rsidP="001C5864">
      <w:pPr>
        <w:rPr>
          <w:rFonts w:cs="Arial"/>
        </w:rPr>
      </w:pPr>
    </w:p>
    <w:p w14:paraId="10D8D730" w14:textId="77777777" w:rsidR="0047267C" w:rsidRDefault="0047267C" w:rsidP="001C5864">
      <w:pPr>
        <w:rPr>
          <w:rFonts w:cs="Arial"/>
        </w:rPr>
      </w:pPr>
    </w:p>
    <w:p w14:paraId="69C40FDF" w14:textId="77777777" w:rsidR="001C5864" w:rsidRPr="0017445F" w:rsidRDefault="001C5864" w:rsidP="001C5864">
      <w:pPr>
        <w:pStyle w:val="RERequirement"/>
        <w:shd w:val="clear" w:color="auto" w:fill="F2F2F2" w:themeFill="background1" w:themeFillShade="F2"/>
      </w:pPr>
      <w:bookmarkStart w:id="369" w:name="_d7fa94d68f6ee02fb63af9b96ec3c7b9"/>
      <w:bookmarkEnd w:id="369"/>
      <w:r>
        <w:t xml:space="preserve"> MCSM - MCS Middle Lumbar - Adjustment ID</w:t>
      </w:r>
    </w:p>
    <w:p w14:paraId="21A1CA23" w14:textId="77777777" w:rsidR="001C5864" w:rsidRDefault="001C5864" w:rsidP="001C5864">
      <w:pPr>
        <w:rPr>
          <w:rFonts w:cs="Arial"/>
        </w:rPr>
      </w:pPr>
      <w:r>
        <w:rPr>
          <w:rFonts w:cs="Arial"/>
        </w:rPr>
        <w:t>The MCSM shall assign the MCS Middle Lumbar axis an "Adjustment ID" of 21.</w:t>
      </w:r>
    </w:p>
    <w:p w14:paraId="56D45850" w14:textId="77777777" w:rsidR="001C5864" w:rsidRDefault="001C5864" w:rsidP="001C5864"/>
    <w:p w14:paraId="2B4CC65C" w14:textId="77777777" w:rsidR="001C5864" w:rsidRPr="00287D2F" w:rsidRDefault="001C5864" w:rsidP="001C5864">
      <w:pPr>
        <w:rPr>
          <w:rFonts w:cs="Arial"/>
        </w:rPr>
      </w:pPr>
      <w:r>
        <w:rPr>
          <w:rFonts w:cs="Arial"/>
        </w:rPr>
        <w:t>Satisfied by</w:t>
      </w:r>
      <w:r w:rsidRPr="00287D2F">
        <w:rPr>
          <w:rFonts w:cs="Arial"/>
        </w:rPr>
        <w:t>:</w:t>
      </w:r>
    </w:p>
    <w:p w14:paraId="3B62945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FE163B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14BB070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5E1598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08423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5DC76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45B3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9B6E2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33F4B9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C4754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3C9E3" w14:textId="77777777" w:rsidR="00E550DC" w:rsidRDefault="00E550DC"/>
        </w:tc>
      </w:tr>
      <w:tr w:rsidR="007A24FC" w:rsidRPr="00B3499B" w14:paraId="03166B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2C0E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F9FE9" w14:textId="77777777" w:rsidR="00E550DC" w:rsidRDefault="00E550DC"/>
        </w:tc>
      </w:tr>
      <w:tr w:rsidR="007A24FC" w:rsidRPr="00B3499B" w14:paraId="07A36D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2823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A5C3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E15BF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92CBD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0B08E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A5B7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486B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30378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CE055D" w14:textId="77777777" w:rsidR="00E550DC" w:rsidRDefault="00E550DC"/>
        </w:tc>
      </w:tr>
      <w:tr w:rsidR="007A24FC" w:rsidRPr="00B3499B" w14:paraId="6DB3A99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2923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90B9C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33C0B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40D6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3371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D4F47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DF217E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7EB5FE" w14:textId="44D1E64E" w:rsidR="007A24FC" w:rsidRPr="00B3499B" w:rsidRDefault="00D950AE" w:rsidP="009737DA">
            <w:pPr>
              <w:rPr>
                <w:rFonts w:cs="Arial"/>
                <w:bCs/>
                <w:color w:val="808080" w:themeColor="background1" w:themeShade="80"/>
                <w:sz w:val="16"/>
                <w:szCs w:val="14"/>
              </w:rPr>
            </w:pPr>
            <w:hyperlink r:id="rId22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188F8A" w14:textId="7C0F53D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4778C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8AF08C" w14:textId="77777777" w:rsidR="007A24FC" w:rsidRDefault="007A24FC" w:rsidP="001C5864">
      <w:pPr>
        <w:rPr>
          <w:rFonts w:cs="Arial"/>
        </w:rPr>
      </w:pPr>
    </w:p>
    <w:p w14:paraId="7C3B1494" w14:textId="77777777" w:rsidR="0047267C" w:rsidRDefault="0047267C" w:rsidP="001C5864">
      <w:pPr>
        <w:rPr>
          <w:rFonts w:cs="Arial"/>
        </w:rPr>
      </w:pPr>
    </w:p>
    <w:p w14:paraId="01917D49" w14:textId="77777777" w:rsidR="001C5864" w:rsidRPr="0017445F" w:rsidRDefault="001C5864" w:rsidP="001C5864">
      <w:pPr>
        <w:pStyle w:val="RERequirement"/>
        <w:shd w:val="clear" w:color="auto" w:fill="F2F2F2" w:themeFill="background1" w:themeFillShade="F2"/>
      </w:pPr>
      <w:bookmarkStart w:id="370" w:name="_cd13136ef3a41bcfdb85c5e40424fe4c"/>
      <w:bookmarkEnd w:id="370"/>
      <w:r>
        <w:t xml:space="preserve"> MCSM - Exit Without Saving signal</w:t>
      </w:r>
    </w:p>
    <w:p w14:paraId="45801563" w14:textId="77777777" w:rsidR="001C5864" w:rsidRDefault="001C5864" w:rsidP="001C5864">
      <w:pPr>
        <w:rPr>
          <w:rFonts w:cs="Arial"/>
        </w:rPr>
      </w:pPr>
      <w:r>
        <w:rPr>
          <w:rFonts w:cs="Arial"/>
        </w:rPr>
        <w:t>The MCSM shall receive the logical signal "Exit Without Saving" via the CAN signal "AutoSaveExit_B_Rq".</w:t>
      </w:r>
    </w:p>
    <w:p w14:paraId="5DC155D3" w14:textId="77777777" w:rsidR="001C5864" w:rsidRDefault="001C5864" w:rsidP="001C5864"/>
    <w:p w14:paraId="5D06634E" w14:textId="77777777" w:rsidR="001C5864" w:rsidRPr="00287D2F" w:rsidRDefault="001C5864" w:rsidP="001C5864">
      <w:pPr>
        <w:rPr>
          <w:rFonts w:cs="Arial"/>
        </w:rPr>
      </w:pPr>
      <w:r>
        <w:rPr>
          <w:rFonts w:cs="Arial"/>
        </w:rPr>
        <w:t>Satisfied by</w:t>
      </w:r>
      <w:r w:rsidRPr="00287D2F">
        <w:rPr>
          <w:rFonts w:cs="Arial"/>
        </w:rPr>
        <w:t>:</w:t>
      </w:r>
    </w:p>
    <w:p w14:paraId="591C978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8ED067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781E759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3ED938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9345E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77B94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2398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5B77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Exit Without Saving.</w:t>
            </w:r>
          </w:p>
        </w:tc>
      </w:tr>
      <w:tr w:rsidR="007A24FC" w:rsidRPr="00B3499B" w14:paraId="6D9919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00283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3AB22" w14:textId="77777777" w:rsidR="00E550DC" w:rsidRDefault="00E550DC"/>
        </w:tc>
      </w:tr>
      <w:tr w:rsidR="007A24FC" w:rsidRPr="00B3499B" w14:paraId="71C64F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71884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84B953" w14:textId="77777777" w:rsidR="00E550DC" w:rsidRDefault="00E550DC"/>
        </w:tc>
      </w:tr>
      <w:tr w:rsidR="007A24FC" w:rsidRPr="00B3499B" w14:paraId="660FFA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2994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EF9B2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FF6E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4F6CD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19E8F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E854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B5C8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29137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D6CAB" w14:textId="77777777" w:rsidR="00E550DC" w:rsidRDefault="00E550DC"/>
        </w:tc>
      </w:tr>
      <w:tr w:rsidR="007A24FC" w:rsidRPr="00B3499B" w14:paraId="5400DFA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331B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97E89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1D26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1771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324D4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CB5EC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8ECA4B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90C2D7" w14:textId="3AFAE5A0" w:rsidR="007A24FC" w:rsidRPr="00B3499B" w:rsidRDefault="00D950AE" w:rsidP="009737DA">
            <w:pPr>
              <w:rPr>
                <w:rFonts w:cs="Arial"/>
                <w:bCs/>
                <w:color w:val="808080" w:themeColor="background1" w:themeShade="80"/>
                <w:sz w:val="16"/>
                <w:szCs w:val="14"/>
              </w:rPr>
            </w:pPr>
            <w:hyperlink r:id="rId22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8F7C4A" w14:textId="31D37B3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9FCF9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788CF3" w14:textId="77777777" w:rsidR="007A24FC" w:rsidRDefault="007A24FC" w:rsidP="001C5864">
      <w:pPr>
        <w:rPr>
          <w:rFonts w:cs="Arial"/>
        </w:rPr>
      </w:pPr>
    </w:p>
    <w:p w14:paraId="60C41925" w14:textId="77777777" w:rsidR="0047267C" w:rsidRDefault="0047267C" w:rsidP="001C5864">
      <w:pPr>
        <w:rPr>
          <w:rFonts w:cs="Arial"/>
        </w:rPr>
      </w:pPr>
    </w:p>
    <w:p w14:paraId="5E059C99" w14:textId="77777777" w:rsidR="001C5864" w:rsidRPr="0017445F" w:rsidRDefault="001C5864" w:rsidP="001C5864">
      <w:pPr>
        <w:pStyle w:val="RERequirement"/>
        <w:shd w:val="clear" w:color="auto" w:fill="F2F2F2" w:themeFill="background1" w:themeFillShade="F2"/>
      </w:pPr>
      <w:bookmarkStart w:id="371" w:name="_15121bd8d858386c68dd5d784ec544bd"/>
      <w:bookmarkEnd w:id="371"/>
      <w:r>
        <w:t xml:space="preserve"> MCSM - MCS Middle Lumbar - Seat Axis Sensor</w:t>
      </w:r>
    </w:p>
    <w:p w14:paraId="18557299" w14:textId="77777777" w:rsidR="001C5864" w:rsidRDefault="001C5864" w:rsidP="001C5864">
      <w:pPr>
        <w:rPr>
          <w:rFonts w:cs="Arial"/>
        </w:rPr>
      </w:pPr>
      <w:r>
        <w:rPr>
          <w:rFonts w:cs="Arial"/>
        </w:rPr>
        <w:t>The MCSM shall take on the role of Seat Axis Sensor for the MCS Middle Lumbar axis.</w:t>
      </w:r>
    </w:p>
    <w:p w14:paraId="211A2955" w14:textId="77777777" w:rsidR="001C5864" w:rsidRDefault="001C5864" w:rsidP="001C5864"/>
    <w:p w14:paraId="03B05BE1" w14:textId="77777777" w:rsidR="001C5864" w:rsidRPr="00287D2F" w:rsidRDefault="001C5864" w:rsidP="001C5864">
      <w:pPr>
        <w:rPr>
          <w:rFonts w:cs="Arial"/>
        </w:rPr>
      </w:pPr>
      <w:r>
        <w:rPr>
          <w:rFonts w:cs="Arial"/>
        </w:rPr>
        <w:t>Satisfied by</w:t>
      </w:r>
      <w:r w:rsidRPr="00287D2F">
        <w:rPr>
          <w:rFonts w:cs="Arial"/>
        </w:rPr>
        <w:t>:</w:t>
      </w:r>
    </w:p>
    <w:p w14:paraId="1FC16A7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A1EBCC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683E400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FE48B1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ACC1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012A53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99B9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2072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46D5F8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4675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D5796" w14:textId="77777777" w:rsidR="00E550DC" w:rsidRDefault="00E550DC"/>
        </w:tc>
      </w:tr>
      <w:tr w:rsidR="007A24FC" w:rsidRPr="00B3499B" w14:paraId="39F3C9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5914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255D5" w14:textId="77777777" w:rsidR="00E550DC" w:rsidRDefault="00E550DC"/>
        </w:tc>
      </w:tr>
      <w:tr w:rsidR="007A24FC" w:rsidRPr="00B3499B" w14:paraId="79CEFB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1E69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7E0E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8C0B0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8F26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C40D6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8AB6F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A42C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FA6D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B0D0A3" w14:textId="77777777" w:rsidR="00E550DC" w:rsidRDefault="00E550DC"/>
        </w:tc>
      </w:tr>
      <w:tr w:rsidR="007A24FC" w:rsidRPr="00B3499B" w14:paraId="62D35B8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1A77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615C4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E4C3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F935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3EF2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1BA69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F27017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6C28EE" w14:textId="61E2635E" w:rsidR="007A24FC" w:rsidRPr="00B3499B" w:rsidRDefault="00D950AE" w:rsidP="009737DA">
            <w:pPr>
              <w:rPr>
                <w:rFonts w:cs="Arial"/>
                <w:bCs/>
                <w:color w:val="808080" w:themeColor="background1" w:themeShade="80"/>
                <w:sz w:val="16"/>
                <w:szCs w:val="14"/>
              </w:rPr>
            </w:pPr>
            <w:hyperlink r:id="rId22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6B2435" w14:textId="617C322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58AE6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6F91CA" w14:textId="77777777" w:rsidR="007A24FC" w:rsidRDefault="007A24FC" w:rsidP="001C5864">
      <w:pPr>
        <w:rPr>
          <w:rFonts w:cs="Arial"/>
        </w:rPr>
      </w:pPr>
    </w:p>
    <w:p w14:paraId="5138B358" w14:textId="77777777" w:rsidR="0047267C" w:rsidRDefault="0047267C" w:rsidP="001C5864">
      <w:pPr>
        <w:rPr>
          <w:rFonts w:cs="Arial"/>
        </w:rPr>
      </w:pPr>
    </w:p>
    <w:p w14:paraId="07452352" w14:textId="77777777" w:rsidR="001C5864" w:rsidRPr="0017445F" w:rsidRDefault="001C5864" w:rsidP="001C5864">
      <w:pPr>
        <w:pStyle w:val="RERequirement"/>
        <w:shd w:val="clear" w:color="auto" w:fill="F2F2F2" w:themeFill="background1" w:themeFillShade="F2"/>
      </w:pPr>
      <w:bookmarkStart w:id="372" w:name="_72260ddd82016ee39e34eb27fc6b3948"/>
      <w:bookmarkEnd w:id="372"/>
      <w:r>
        <w:t xml:space="preserve"> MCSM - MCS Lower Lumbar - Seat Axis Controller</w:t>
      </w:r>
    </w:p>
    <w:p w14:paraId="0268A6EF" w14:textId="77777777" w:rsidR="001C5864" w:rsidRDefault="001C5864" w:rsidP="001C5864">
      <w:pPr>
        <w:rPr>
          <w:rFonts w:cs="Arial"/>
        </w:rPr>
      </w:pPr>
      <w:r>
        <w:rPr>
          <w:rFonts w:cs="Arial"/>
        </w:rPr>
        <w:t>The MCSM shall take on the role of Seat Axis Controller for the MCS Lower Lumbar axis.</w:t>
      </w:r>
    </w:p>
    <w:p w14:paraId="03D8BD66" w14:textId="77777777" w:rsidR="001C5864" w:rsidRDefault="001C5864" w:rsidP="001C5864"/>
    <w:p w14:paraId="2CE6A9BB" w14:textId="77777777" w:rsidR="001C5864" w:rsidRPr="00287D2F" w:rsidRDefault="001C5864" w:rsidP="001C5864">
      <w:pPr>
        <w:rPr>
          <w:rFonts w:cs="Arial"/>
        </w:rPr>
      </w:pPr>
      <w:r>
        <w:rPr>
          <w:rFonts w:cs="Arial"/>
        </w:rPr>
        <w:t>Satisfied by</w:t>
      </w:r>
      <w:r w:rsidRPr="00287D2F">
        <w:rPr>
          <w:rFonts w:cs="Arial"/>
        </w:rPr>
        <w:t>:</w:t>
      </w:r>
    </w:p>
    <w:p w14:paraId="280A33D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A7332D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2072CDC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3B96C0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DB8D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04E1A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34A0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C9CF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40250E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6B7A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F84C2" w14:textId="77777777" w:rsidR="00E550DC" w:rsidRDefault="00E550DC"/>
        </w:tc>
      </w:tr>
      <w:tr w:rsidR="007A24FC" w:rsidRPr="00B3499B" w14:paraId="07D532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BE54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8B003" w14:textId="77777777" w:rsidR="00E550DC" w:rsidRDefault="00E550DC"/>
        </w:tc>
      </w:tr>
      <w:tr w:rsidR="007A24FC" w:rsidRPr="00B3499B" w14:paraId="658F08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71A8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05D4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C6DF7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7589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CC3D3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AC58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9B3D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C56ED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38F962" w14:textId="77777777" w:rsidR="00E550DC" w:rsidRDefault="00E550DC"/>
        </w:tc>
      </w:tr>
      <w:tr w:rsidR="007A24FC" w:rsidRPr="00B3499B" w14:paraId="7C028BB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8D0B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8B272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947D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548E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FA012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0A58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BEC129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B78D02" w14:textId="522A6672" w:rsidR="007A24FC" w:rsidRPr="00B3499B" w:rsidRDefault="00D950AE" w:rsidP="009737DA">
            <w:pPr>
              <w:rPr>
                <w:rFonts w:cs="Arial"/>
                <w:bCs/>
                <w:color w:val="808080" w:themeColor="background1" w:themeShade="80"/>
                <w:sz w:val="16"/>
                <w:szCs w:val="14"/>
              </w:rPr>
            </w:pPr>
            <w:hyperlink r:id="rId22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A933D0" w14:textId="19D9847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355AD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916B04" w14:textId="77777777" w:rsidR="007A24FC" w:rsidRDefault="007A24FC" w:rsidP="001C5864">
      <w:pPr>
        <w:rPr>
          <w:rFonts w:cs="Arial"/>
        </w:rPr>
      </w:pPr>
    </w:p>
    <w:p w14:paraId="47C35B95" w14:textId="77777777" w:rsidR="0047267C" w:rsidRDefault="0047267C" w:rsidP="001C5864">
      <w:pPr>
        <w:rPr>
          <w:rFonts w:cs="Arial"/>
        </w:rPr>
      </w:pPr>
    </w:p>
    <w:p w14:paraId="2C9D48E2" w14:textId="77777777" w:rsidR="001C5864" w:rsidRPr="0017445F" w:rsidRDefault="001C5864" w:rsidP="001C5864">
      <w:pPr>
        <w:pStyle w:val="RERequirement"/>
        <w:shd w:val="clear" w:color="auto" w:fill="F2F2F2" w:themeFill="background1" w:themeFillShade="F2"/>
      </w:pPr>
      <w:bookmarkStart w:id="373" w:name="_859e4229bc81baaf2db0fe0337b0a9c8"/>
      <w:bookmarkEnd w:id="373"/>
      <w:r>
        <w:t xml:space="preserve"> MCSM - MCS Middle Lumbar - Axis Classification</w:t>
      </w:r>
    </w:p>
    <w:p w14:paraId="2901D334" w14:textId="77777777" w:rsidR="001C5864" w:rsidRDefault="001C5864" w:rsidP="001C5864">
      <w:pPr>
        <w:rPr>
          <w:rFonts w:cs="Arial"/>
        </w:rPr>
      </w:pPr>
      <w:r>
        <w:rPr>
          <w:rFonts w:cs="Arial"/>
        </w:rPr>
        <w:t>The MCSM shall assign the MCS Middle Lumbar axis an "Axis Classification" of "Rare".</w:t>
      </w:r>
    </w:p>
    <w:p w14:paraId="46104835" w14:textId="77777777" w:rsidR="001C5864" w:rsidRDefault="001C5864" w:rsidP="001C5864"/>
    <w:p w14:paraId="79AEFCAE" w14:textId="77777777" w:rsidR="001C5864" w:rsidRPr="00287D2F" w:rsidRDefault="001C5864" w:rsidP="001C5864">
      <w:pPr>
        <w:rPr>
          <w:rFonts w:cs="Arial"/>
        </w:rPr>
      </w:pPr>
      <w:r>
        <w:rPr>
          <w:rFonts w:cs="Arial"/>
        </w:rPr>
        <w:t>Satisfied by</w:t>
      </w:r>
      <w:r w:rsidRPr="00287D2F">
        <w:rPr>
          <w:rFonts w:cs="Arial"/>
        </w:rPr>
        <w:t>:</w:t>
      </w:r>
    </w:p>
    <w:p w14:paraId="4920A0D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3C714E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077894C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AE2B6A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EFF04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2224C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6081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1825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6FCD7F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EDE1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B1410" w14:textId="77777777" w:rsidR="00E550DC" w:rsidRDefault="00E550DC"/>
        </w:tc>
      </w:tr>
      <w:tr w:rsidR="007A24FC" w:rsidRPr="00B3499B" w14:paraId="2EB54A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C96B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EA24D" w14:textId="77777777" w:rsidR="00E550DC" w:rsidRDefault="00E550DC"/>
        </w:tc>
      </w:tr>
      <w:tr w:rsidR="007A24FC" w:rsidRPr="00B3499B" w14:paraId="0E60E1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B70E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6E52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1A24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DB052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C5DCD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78B7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D928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2AC6B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154DFF" w14:textId="77777777" w:rsidR="00E550DC" w:rsidRDefault="00E550DC"/>
        </w:tc>
      </w:tr>
      <w:tr w:rsidR="007A24FC" w:rsidRPr="00B3499B" w14:paraId="2069E23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EA75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B74F8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30FD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327E9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306E8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C356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BFA67C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187FD3" w14:textId="44D980CD" w:rsidR="007A24FC" w:rsidRPr="00B3499B" w:rsidRDefault="00D950AE" w:rsidP="009737DA">
            <w:pPr>
              <w:rPr>
                <w:rFonts w:cs="Arial"/>
                <w:bCs/>
                <w:color w:val="808080" w:themeColor="background1" w:themeShade="80"/>
                <w:sz w:val="16"/>
                <w:szCs w:val="14"/>
              </w:rPr>
            </w:pPr>
            <w:hyperlink r:id="rId2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EC7055" w14:textId="5023B44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9E4CF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6C4045" w14:textId="77777777" w:rsidR="007A24FC" w:rsidRDefault="007A24FC" w:rsidP="001C5864">
      <w:pPr>
        <w:rPr>
          <w:rFonts w:cs="Arial"/>
        </w:rPr>
      </w:pPr>
    </w:p>
    <w:p w14:paraId="73EA5E05" w14:textId="77777777" w:rsidR="0047267C" w:rsidRDefault="0047267C" w:rsidP="001C5864">
      <w:pPr>
        <w:rPr>
          <w:rFonts w:cs="Arial"/>
        </w:rPr>
      </w:pPr>
    </w:p>
    <w:p w14:paraId="0125E68C" w14:textId="77777777" w:rsidR="001C5864" w:rsidRPr="0017445F" w:rsidRDefault="001C5864" w:rsidP="001C5864">
      <w:pPr>
        <w:pStyle w:val="RERequirement"/>
        <w:shd w:val="clear" w:color="auto" w:fill="F2F2F2" w:themeFill="background1" w:themeFillShade="F2"/>
      </w:pPr>
      <w:bookmarkStart w:id="374" w:name="_d767e98641cfa82cc1fba535c134a189"/>
      <w:bookmarkEnd w:id="374"/>
      <w:r>
        <w:t xml:space="preserve"> MCSM - MCS Lower Bolster - Axis Classification</w:t>
      </w:r>
    </w:p>
    <w:p w14:paraId="260A3EBC" w14:textId="77777777" w:rsidR="001C5864" w:rsidRDefault="001C5864" w:rsidP="001C5864">
      <w:pPr>
        <w:rPr>
          <w:rFonts w:cs="Arial"/>
        </w:rPr>
      </w:pPr>
      <w:r>
        <w:rPr>
          <w:rFonts w:cs="Arial"/>
        </w:rPr>
        <w:t>The MCSM shall assign the MCS Lower Bolster axis an "Axis Classification" of "Rare".</w:t>
      </w:r>
    </w:p>
    <w:p w14:paraId="72157CC6" w14:textId="77777777" w:rsidR="001C5864" w:rsidRDefault="001C5864" w:rsidP="001C5864"/>
    <w:p w14:paraId="3D60B267" w14:textId="77777777" w:rsidR="001C5864" w:rsidRPr="00287D2F" w:rsidRDefault="001C5864" w:rsidP="001C5864">
      <w:pPr>
        <w:rPr>
          <w:rFonts w:cs="Arial"/>
        </w:rPr>
      </w:pPr>
      <w:r>
        <w:rPr>
          <w:rFonts w:cs="Arial"/>
        </w:rPr>
        <w:t>Satisfied by</w:t>
      </w:r>
      <w:r w:rsidRPr="00287D2F">
        <w:rPr>
          <w:rFonts w:cs="Arial"/>
        </w:rPr>
        <w:t>:</w:t>
      </w:r>
    </w:p>
    <w:p w14:paraId="41A8DC0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60DE4B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5E0D0B9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79DA93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26D0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DE219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709C1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1B9C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4ED8EF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FF2B9B"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8B087" w14:textId="77777777" w:rsidR="00E550DC" w:rsidRDefault="00E550DC"/>
        </w:tc>
      </w:tr>
      <w:tr w:rsidR="007A24FC" w:rsidRPr="00B3499B" w14:paraId="477568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5C98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1743F" w14:textId="77777777" w:rsidR="00E550DC" w:rsidRDefault="00E550DC"/>
        </w:tc>
      </w:tr>
      <w:tr w:rsidR="007A24FC" w:rsidRPr="00B3499B" w14:paraId="1DEE16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5715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98B7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07457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01CBA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28F57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37C4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24A3D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D367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0FF74F" w14:textId="77777777" w:rsidR="00E550DC" w:rsidRDefault="00E550DC"/>
        </w:tc>
      </w:tr>
      <w:tr w:rsidR="007A24FC" w:rsidRPr="00B3499B" w14:paraId="116AE16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8219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D99A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BDEC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D521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738DE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18BF2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99A49F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565E99" w14:textId="1D5D0495" w:rsidR="007A24FC" w:rsidRPr="00B3499B" w:rsidRDefault="00D950AE" w:rsidP="009737DA">
            <w:pPr>
              <w:rPr>
                <w:rFonts w:cs="Arial"/>
                <w:bCs/>
                <w:color w:val="808080" w:themeColor="background1" w:themeShade="80"/>
                <w:sz w:val="16"/>
                <w:szCs w:val="14"/>
              </w:rPr>
            </w:pPr>
            <w:hyperlink r:id="rId2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77EB2D" w14:textId="6E6551E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85DDC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13D8A1" w14:textId="77777777" w:rsidR="007A24FC" w:rsidRDefault="007A24FC" w:rsidP="001C5864">
      <w:pPr>
        <w:rPr>
          <w:rFonts w:cs="Arial"/>
        </w:rPr>
      </w:pPr>
    </w:p>
    <w:p w14:paraId="276A5AF4" w14:textId="77777777" w:rsidR="0047267C" w:rsidRDefault="0047267C" w:rsidP="001C5864">
      <w:pPr>
        <w:rPr>
          <w:rFonts w:cs="Arial"/>
        </w:rPr>
      </w:pPr>
    </w:p>
    <w:p w14:paraId="362FFA8A" w14:textId="77777777" w:rsidR="001C5864" w:rsidRPr="0017445F" w:rsidRDefault="001C5864" w:rsidP="001C5864">
      <w:pPr>
        <w:pStyle w:val="RERequirement"/>
        <w:shd w:val="clear" w:color="auto" w:fill="F2F2F2" w:themeFill="background1" w:themeFillShade="F2"/>
      </w:pPr>
      <w:bookmarkStart w:id="375" w:name="_9339524950f5bc2a199cf4c5b384d114"/>
      <w:bookmarkEnd w:id="375"/>
      <w:r>
        <w:t xml:space="preserve"> MCSM - Multicontour Adjustment Repository - Functions</w:t>
      </w:r>
    </w:p>
    <w:p w14:paraId="69AB46F0" w14:textId="77777777" w:rsidR="001C5864" w:rsidRDefault="001C5864" w:rsidP="001C5864">
      <w:pPr>
        <w:rPr>
          <w:rFonts w:cs="Arial"/>
        </w:rPr>
      </w:pPr>
      <w:r>
        <w:rPr>
          <w:rFonts w:cs="Arial"/>
        </w:rPr>
        <w:t>The MCSM shall implement the following functions to manage the Multicontour Adjustment Repository:</w:t>
      </w:r>
    </w:p>
    <w:p w14:paraId="6ACD57FA" w14:textId="77777777" w:rsidR="001C5864" w:rsidRDefault="001C5864" w:rsidP="001C5864">
      <w:pPr>
        <w:rPr>
          <w:rFonts w:cs="Arial"/>
        </w:rPr>
      </w:pPr>
      <w:r>
        <w:rPr>
          <w:rFonts w:cs="Arial"/>
        </w:rPr>
        <w:t>Update Adjustment Repository</w:t>
      </w:r>
    </w:p>
    <w:p w14:paraId="62B4F626" w14:textId="77777777" w:rsidR="001C5864" w:rsidRDefault="001C5864" w:rsidP="001C5864">
      <w:pPr>
        <w:rPr>
          <w:rFonts w:cs="Arial"/>
        </w:rPr>
      </w:pPr>
      <w:r>
        <w:rPr>
          <w:rFonts w:cs="Arial"/>
        </w:rPr>
        <w:t>Provide Adjustment Classification</w:t>
      </w:r>
    </w:p>
    <w:p w14:paraId="5353F209" w14:textId="77777777" w:rsidR="001C5864" w:rsidRDefault="001C5864" w:rsidP="001C5864">
      <w:pPr>
        <w:rPr>
          <w:rFonts w:cs="Arial"/>
        </w:rPr>
      </w:pPr>
      <w:r>
        <w:rPr>
          <w:rFonts w:cs="Arial"/>
        </w:rPr>
        <w:t>Clear Repository Adjustment Information</w:t>
      </w:r>
    </w:p>
    <w:p w14:paraId="56792221" w14:textId="77777777" w:rsidR="001C5864" w:rsidRDefault="001C5864" w:rsidP="001C5864"/>
    <w:p w14:paraId="001F242F" w14:textId="77777777" w:rsidR="001C5864" w:rsidRPr="00287D2F" w:rsidRDefault="001C5864" w:rsidP="001C5864">
      <w:pPr>
        <w:rPr>
          <w:rFonts w:cs="Arial"/>
        </w:rPr>
      </w:pPr>
      <w:r>
        <w:rPr>
          <w:rFonts w:cs="Arial"/>
        </w:rPr>
        <w:t>Satisfied by</w:t>
      </w:r>
      <w:r w:rsidRPr="00287D2F">
        <w:rPr>
          <w:rFonts w:cs="Arial"/>
        </w:rPr>
        <w:t>:</w:t>
      </w:r>
    </w:p>
    <w:p w14:paraId="45BBCA8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055AAB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0183C2A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017555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FE1D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90C26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31A8F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B2A8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management of the repository.</w:t>
            </w:r>
          </w:p>
        </w:tc>
      </w:tr>
      <w:tr w:rsidR="007A24FC" w:rsidRPr="00B3499B" w14:paraId="39E0F0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31074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1373D" w14:textId="77777777" w:rsidR="00E550DC" w:rsidRDefault="00E550DC"/>
        </w:tc>
      </w:tr>
      <w:tr w:rsidR="007A24FC" w:rsidRPr="00B3499B" w14:paraId="6CA0D0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7361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1D4E2" w14:textId="77777777" w:rsidR="00E550DC" w:rsidRDefault="00E550DC"/>
        </w:tc>
      </w:tr>
      <w:tr w:rsidR="007A24FC" w:rsidRPr="00B3499B" w14:paraId="52B6F55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6A7AC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5602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7606F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F5186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B1314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F02D4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6E37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51868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A1CBC5" w14:textId="77777777" w:rsidR="00E550DC" w:rsidRDefault="00E550DC"/>
        </w:tc>
      </w:tr>
      <w:tr w:rsidR="007A24FC" w:rsidRPr="00B3499B" w14:paraId="3F9F935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E3EE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C05D4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7C84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A66C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632E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7C2B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E11CE8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E3751F" w14:textId="6E3B480A" w:rsidR="007A24FC" w:rsidRPr="00B3499B" w:rsidRDefault="00D950AE" w:rsidP="009737DA">
            <w:pPr>
              <w:rPr>
                <w:rFonts w:cs="Arial"/>
                <w:bCs/>
                <w:color w:val="808080" w:themeColor="background1" w:themeShade="80"/>
                <w:sz w:val="16"/>
                <w:szCs w:val="14"/>
              </w:rPr>
            </w:pPr>
            <w:hyperlink r:id="rId23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111947" w14:textId="56993C9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038BA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2DD03D" w14:textId="77777777" w:rsidR="007A24FC" w:rsidRDefault="007A24FC" w:rsidP="001C5864">
      <w:pPr>
        <w:rPr>
          <w:rFonts w:cs="Arial"/>
        </w:rPr>
      </w:pPr>
    </w:p>
    <w:p w14:paraId="149A85E9" w14:textId="77777777" w:rsidR="0047267C" w:rsidRDefault="0047267C" w:rsidP="001C5864">
      <w:pPr>
        <w:rPr>
          <w:rFonts w:cs="Arial"/>
        </w:rPr>
      </w:pPr>
    </w:p>
    <w:p w14:paraId="070FF5A5" w14:textId="77777777" w:rsidR="001C5864" w:rsidRPr="0017445F" w:rsidRDefault="001C5864" w:rsidP="001C5864">
      <w:pPr>
        <w:pStyle w:val="RERequirement"/>
        <w:shd w:val="clear" w:color="auto" w:fill="F2F2F2" w:themeFill="background1" w:themeFillShade="F2"/>
      </w:pPr>
      <w:bookmarkStart w:id="376" w:name="_0dbf1eb00e1649c1d6a63c14a987dc6d"/>
      <w:bookmarkEnd w:id="376"/>
      <w:r>
        <w:t xml:space="preserve"> MCSM - MCS Upper Lumbar - User Input Classify Parameter</w:t>
      </w:r>
    </w:p>
    <w:p w14:paraId="0A4F5EB0" w14:textId="77777777" w:rsidR="001C5864" w:rsidRDefault="001C5864" w:rsidP="001C5864">
      <w:pPr>
        <w:rPr>
          <w:rFonts w:cs="Arial"/>
        </w:rPr>
      </w:pPr>
      <w:r>
        <w:rPr>
          <w:rFonts w:cs="Arial"/>
        </w:rPr>
        <w:t>The MCSM shall assign the MCS Upper Lumbar axis a "User Input Classify Parameter" of "Minor".</w:t>
      </w:r>
    </w:p>
    <w:p w14:paraId="21F02BB4" w14:textId="77777777" w:rsidR="001C5864" w:rsidRDefault="001C5864" w:rsidP="001C5864"/>
    <w:p w14:paraId="15C960D9" w14:textId="77777777" w:rsidR="001C5864" w:rsidRPr="00287D2F" w:rsidRDefault="001C5864" w:rsidP="001C5864">
      <w:pPr>
        <w:rPr>
          <w:rFonts w:cs="Arial"/>
        </w:rPr>
      </w:pPr>
      <w:r>
        <w:rPr>
          <w:rFonts w:cs="Arial"/>
        </w:rPr>
        <w:t>Satisfied by</w:t>
      </w:r>
      <w:r w:rsidRPr="00287D2F">
        <w:rPr>
          <w:rFonts w:cs="Arial"/>
        </w:rPr>
        <w:t>:</w:t>
      </w:r>
    </w:p>
    <w:p w14:paraId="6995311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B89D59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11D2DFB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B2B675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DD204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17302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27FC2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20B2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4ECA2C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2C3F1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CCCD1" w14:textId="77777777" w:rsidR="00E550DC" w:rsidRDefault="00E550DC"/>
        </w:tc>
      </w:tr>
      <w:tr w:rsidR="007A24FC" w:rsidRPr="00B3499B" w14:paraId="168C25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F6AB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CE8CE" w14:textId="77777777" w:rsidR="00E550DC" w:rsidRDefault="00E550DC"/>
        </w:tc>
      </w:tr>
      <w:tr w:rsidR="007A24FC" w:rsidRPr="00B3499B" w14:paraId="79A0E2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D7F7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90883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C6B3D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ED534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E8A50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7A15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4518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79AB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7BBBF" w14:textId="77777777" w:rsidR="00E550DC" w:rsidRDefault="00E550DC"/>
        </w:tc>
      </w:tr>
      <w:tr w:rsidR="007A24FC" w:rsidRPr="00B3499B" w14:paraId="74911C4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3D37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14E8E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8C4B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024B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ED075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40BCA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A8BD90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F73EBC" w14:textId="5A99F7A5" w:rsidR="007A24FC" w:rsidRPr="00B3499B" w:rsidRDefault="00D950AE" w:rsidP="009737DA">
            <w:pPr>
              <w:rPr>
                <w:rFonts w:cs="Arial"/>
                <w:bCs/>
                <w:color w:val="808080" w:themeColor="background1" w:themeShade="80"/>
                <w:sz w:val="16"/>
                <w:szCs w:val="14"/>
              </w:rPr>
            </w:pPr>
            <w:hyperlink r:id="rId23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2EBC3E" w14:textId="61D5B6F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F8596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11DC59" w14:textId="77777777" w:rsidR="007A24FC" w:rsidRDefault="007A24FC" w:rsidP="001C5864">
      <w:pPr>
        <w:rPr>
          <w:rFonts w:cs="Arial"/>
        </w:rPr>
      </w:pPr>
    </w:p>
    <w:p w14:paraId="623F3771" w14:textId="77777777" w:rsidR="0047267C" w:rsidRDefault="0047267C" w:rsidP="001C5864">
      <w:pPr>
        <w:rPr>
          <w:rFonts w:cs="Arial"/>
        </w:rPr>
      </w:pPr>
    </w:p>
    <w:p w14:paraId="2E3EE695" w14:textId="77777777" w:rsidR="001C5864" w:rsidRPr="0017445F" w:rsidRDefault="001C5864" w:rsidP="001C5864">
      <w:pPr>
        <w:pStyle w:val="RERequirement"/>
        <w:shd w:val="clear" w:color="auto" w:fill="F2F2F2" w:themeFill="background1" w:themeFillShade="F2"/>
      </w:pPr>
      <w:bookmarkStart w:id="377" w:name="_4e31aeebdbab861515c8b6c6dbac3abf"/>
      <w:bookmarkEnd w:id="377"/>
      <w:r>
        <w:t xml:space="preserve"> MCSM - MCS Upper Bolster - Functions</w:t>
      </w:r>
    </w:p>
    <w:p w14:paraId="3E20B79F" w14:textId="77777777" w:rsidR="001C5864" w:rsidRDefault="001C5864" w:rsidP="001C5864">
      <w:pPr>
        <w:rPr>
          <w:rFonts w:cs="Arial"/>
        </w:rPr>
      </w:pPr>
      <w:r>
        <w:rPr>
          <w:rFonts w:cs="Arial"/>
        </w:rPr>
        <w:t>The MCSM shall implement the following functions for the MCS Upper Bolster axis:</w:t>
      </w:r>
    </w:p>
    <w:p w14:paraId="08313245" w14:textId="77777777" w:rsidR="001C5864" w:rsidRDefault="001C5864" w:rsidP="001C5864">
      <w:pPr>
        <w:rPr>
          <w:rFonts w:cs="Arial"/>
        </w:rPr>
      </w:pPr>
      <w:r>
        <w:rPr>
          <w:rFonts w:cs="Arial"/>
        </w:rPr>
        <w:t>Monitor Changes by User Input</w:t>
      </w:r>
    </w:p>
    <w:p w14:paraId="62623CEF" w14:textId="77777777" w:rsidR="001C5864" w:rsidRDefault="001C5864" w:rsidP="001C5864">
      <w:pPr>
        <w:rPr>
          <w:rFonts w:cs="Arial"/>
        </w:rPr>
      </w:pPr>
      <w:r>
        <w:rPr>
          <w:rFonts w:cs="Arial"/>
        </w:rPr>
        <w:t>Classify Adjustment by User Input</w:t>
      </w:r>
    </w:p>
    <w:p w14:paraId="6DC87BAE" w14:textId="77777777" w:rsidR="001C5864" w:rsidRDefault="001C5864" w:rsidP="001C5864">
      <w:pPr>
        <w:rPr>
          <w:rFonts w:cs="Arial"/>
        </w:rPr>
      </w:pPr>
      <w:r>
        <w:rPr>
          <w:rFonts w:cs="Arial"/>
        </w:rPr>
        <w:t>Clear Axis Adjustment Information</w:t>
      </w:r>
    </w:p>
    <w:p w14:paraId="3F3DC0C4" w14:textId="77777777" w:rsidR="001C5864" w:rsidRDefault="001C5864" w:rsidP="001C5864"/>
    <w:p w14:paraId="3F18F11A" w14:textId="77777777" w:rsidR="001C5864" w:rsidRPr="00287D2F" w:rsidRDefault="001C5864" w:rsidP="001C5864">
      <w:pPr>
        <w:rPr>
          <w:rFonts w:cs="Arial"/>
        </w:rPr>
      </w:pPr>
      <w:r>
        <w:rPr>
          <w:rFonts w:cs="Arial"/>
        </w:rPr>
        <w:t>Satisfied by</w:t>
      </w:r>
      <w:r w:rsidRPr="00287D2F">
        <w:rPr>
          <w:rFonts w:cs="Arial"/>
        </w:rPr>
        <w:t>:</w:t>
      </w:r>
    </w:p>
    <w:p w14:paraId="3AE63A6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D5A5D1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MCSM Autosave Generic component function</w:t>
      </w:r>
    </w:p>
    <w:p w14:paraId="7EB27B5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480E42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1E09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588D5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E99D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1FD05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7BFE87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85A40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F2499B" w14:textId="77777777" w:rsidR="00E550DC" w:rsidRDefault="00E550DC"/>
        </w:tc>
      </w:tr>
      <w:tr w:rsidR="007A24FC" w:rsidRPr="00B3499B" w14:paraId="21C9B9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FB6F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C3BAB" w14:textId="77777777" w:rsidR="00E550DC" w:rsidRDefault="00E550DC"/>
        </w:tc>
      </w:tr>
      <w:tr w:rsidR="007A24FC" w:rsidRPr="00B3499B" w14:paraId="54BF37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6C94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50FF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19E9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DED5D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EC093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4CCE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4C68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E10D6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AD7AB" w14:textId="77777777" w:rsidR="00E550DC" w:rsidRDefault="00E550DC"/>
        </w:tc>
      </w:tr>
      <w:tr w:rsidR="007A24FC" w:rsidRPr="00B3499B" w14:paraId="024A6AB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4B66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665ED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22F3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9E5D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22233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E003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D93590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ED8FB3" w14:textId="4745BF7B" w:rsidR="007A24FC" w:rsidRPr="00B3499B" w:rsidRDefault="00D950AE" w:rsidP="009737DA">
            <w:pPr>
              <w:rPr>
                <w:rFonts w:cs="Arial"/>
                <w:bCs/>
                <w:color w:val="808080" w:themeColor="background1" w:themeShade="80"/>
                <w:sz w:val="16"/>
                <w:szCs w:val="14"/>
              </w:rPr>
            </w:pPr>
            <w:hyperlink r:id="rId2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AECB53" w14:textId="3B1B23C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BB255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CC7CFA" w14:textId="77777777" w:rsidR="007A24FC" w:rsidRDefault="007A24FC" w:rsidP="001C5864">
      <w:pPr>
        <w:rPr>
          <w:rFonts w:cs="Arial"/>
        </w:rPr>
      </w:pPr>
    </w:p>
    <w:p w14:paraId="77E34547" w14:textId="77777777" w:rsidR="0047267C" w:rsidRDefault="0047267C" w:rsidP="001C5864">
      <w:pPr>
        <w:rPr>
          <w:rFonts w:cs="Arial"/>
        </w:rPr>
      </w:pPr>
    </w:p>
    <w:p w14:paraId="64E5B96A" w14:textId="77777777" w:rsidR="001C5864" w:rsidRPr="0017445F" w:rsidRDefault="001C5864" w:rsidP="001C5864">
      <w:pPr>
        <w:pStyle w:val="RERequirement"/>
        <w:shd w:val="clear" w:color="auto" w:fill="F2F2F2" w:themeFill="background1" w:themeFillShade="F2"/>
      </w:pPr>
      <w:bookmarkStart w:id="378" w:name="_9aa2007d8e5aa994c90b03e37c371f9b"/>
      <w:bookmarkEnd w:id="378"/>
      <w:r>
        <w:t xml:space="preserve"> MCSM - Multicontour Adjustment Classification signal</w:t>
      </w:r>
    </w:p>
    <w:p w14:paraId="5C0704D4" w14:textId="77777777" w:rsidR="001C5864" w:rsidRDefault="001C5864" w:rsidP="001C5864">
      <w:pPr>
        <w:rPr>
          <w:rFonts w:cs="Arial"/>
        </w:rPr>
      </w:pPr>
      <w:r>
        <w:rPr>
          <w:rFonts w:cs="Arial"/>
        </w:rPr>
        <w:t>The MCSM shall broadcast the logical signal "Adjustment Classification" from the Provide Adjustment Classification function as the CAN signal "AutoSaveDrvStms_D_Stat".</w:t>
      </w:r>
    </w:p>
    <w:p w14:paraId="14511362" w14:textId="77777777" w:rsidR="001C5864" w:rsidRDefault="001C5864" w:rsidP="001C5864"/>
    <w:p w14:paraId="05614C54" w14:textId="77777777" w:rsidR="001C5864" w:rsidRPr="00287D2F" w:rsidRDefault="001C5864" w:rsidP="001C5864">
      <w:pPr>
        <w:rPr>
          <w:rFonts w:cs="Arial"/>
        </w:rPr>
      </w:pPr>
      <w:r>
        <w:rPr>
          <w:rFonts w:cs="Arial"/>
        </w:rPr>
        <w:t>Satisfied by</w:t>
      </w:r>
      <w:r w:rsidRPr="00287D2F">
        <w:rPr>
          <w:rFonts w:cs="Arial"/>
        </w:rPr>
        <w:t>:</w:t>
      </w:r>
    </w:p>
    <w:p w14:paraId="00B9EF1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814E34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5460B41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22BCC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91DA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B53B7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1BBF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5EFF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allocation signal.</w:t>
            </w:r>
          </w:p>
        </w:tc>
      </w:tr>
      <w:tr w:rsidR="007A24FC" w:rsidRPr="00B3499B" w14:paraId="6DBB91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D964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3BAF29" w14:textId="77777777" w:rsidR="00E550DC" w:rsidRDefault="00E550DC"/>
        </w:tc>
      </w:tr>
      <w:tr w:rsidR="007A24FC" w:rsidRPr="00B3499B" w14:paraId="6F5C83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FCB1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F5BAA" w14:textId="77777777" w:rsidR="00E550DC" w:rsidRDefault="00E550DC"/>
        </w:tc>
      </w:tr>
      <w:tr w:rsidR="007A24FC" w:rsidRPr="00B3499B" w14:paraId="085836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E7FB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5FD6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C7FAB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E925B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19594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4D54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754A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1712D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3A6DDD" w14:textId="77777777" w:rsidR="00E550DC" w:rsidRDefault="00E550DC"/>
        </w:tc>
      </w:tr>
      <w:tr w:rsidR="007A24FC" w:rsidRPr="00B3499B" w14:paraId="2BE1F66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0452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48AAA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6995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5509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215AE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A8B2D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F8D511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B61FB7" w14:textId="01077535" w:rsidR="007A24FC" w:rsidRPr="00B3499B" w:rsidRDefault="00D950AE" w:rsidP="009737DA">
            <w:pPr>
              <w:rPr>
                <w:rFonts w:cs="Arial"/>
                <w:bCs/>
                <w:color w:val="808080" w:themeColor="background1" w:themeShade="80"/>
                <w:sz w:val="16"/>
                <w:szCs w:val="14"/>
              </w:rPr>
            </w:pPr>
            <w:hyperlink r:id="rId2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EB6A99" w14:textId="3C98265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65557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6C8712" w14:textId="77777777" w:rsidR="007A24FC" w:rsidRDefault="007A24FC" w:rsidP="001C5864">
      <w:pPr>
        <w:rPr>
          <w:rFonts w:cs="Arial"/>
        </w:rPr>
      </w:pPr>
    </w:p>
    <w:p w14:paraId="5D867B5A" w14:textId="77777777" w:rsidR="0047267C" w:rsidRDefault="0047267C" w:rsidP="001C5864">
      <w:pPr>
        <w:rPr>
          <w:rFonts w:cs="Arial"/>
        </w:rPr>
      </w:pPr>
    </w:p>
    <w:p w14:paraId="0B372648" w14:textId="77777777" w:rsidR="001C5864" w:rsidRPr="0017445F" w:rsidRDefault="001C5864" w:rsidP="001C5864">
      <w:pPr>
        <w:pStyle w:val="RERequirement"/>
        <w:shd w:val="clear" w:color="auto" w:fill="F2F2F2" w:themeFill="background1" w:themeFillShade="F2"/>
      </w:pPr>
      <w:bookmarkStart w:id="379" w:name="_be67f1fd16851671ff993485ad7355de"/>
      <w:bookmarkEnd w:id="379"/>
      <w:r>
        <w:t xml:space="preserve"> MCSM - MCS Upper Bolster - User Input Classify Parameter</w:t>
      </w:r>
    </w:p>
    <w:p w14:paraId="5DC451ED" w14:textId="77777777" w:rsidR="001C5864" w:rsidRDefault="001C5864" w:rsidP="001C5864">
      <w:pPr>
        <w:rPr>
          <w:rFonts w:cs="Arial"/>
        </w:rPr>
      </w:pPr>
      <w:r>
        <w:rPr>
          <w:rFonts w:cs="Arial"/>
        </w:rPr>
        <w:t>The MCSM shall assign the MCS Upper Bolster axis a "User Input Classify Parameter" of "Minor".</w:t>
      </w:r>
    </w:p>
    <w:p w14:paraId="4F87CCA9" w14:textId="77777777" w:rsidR="001C5864" w:rsidRDefault="001C5864" w:rsidP="001C5864"/>
    <w:p w14:paraId="27C347E3" w14:textId="77777777" w:rsidR="001C5864" w:rsidRPr="00287D2F" w:rsidRDefault="001C5864" w:rsidP="001C5864">
      <w:pPr>
        <w:rPr>
          <w:rFonts w:cs="Arial"/>
        </w:rPr>
      </w:pPr>
      <w:r>
        <w:rPr>
          <w:rFonts w:cs="Arial"/>
        </w:rPr>
        <w:t>Satisfied by</w:t>
      </w:r>
      <w:r w:rsidRPr="00287D2F">
        <w:rPr>
          <w:rFonts w:cs="Arial"/>
        </w:rPr>
        <w:t>:</w:t>
      </w:r>
    </w:p>
    <w:p w14:paraId="09A996C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A0AE6F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1F4AE62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861D3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B180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FA61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1C6C5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48AB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4C8463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89AE9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B6CA9" w14:textId="77777777" w:rsidR="00E550DC" w:rsidRDefault="00E550DC"/>
        </w:tc>
      </w:tr>
      <w:tr w:rsidR="007A24FC" w:rsidRPr="00B3499B" w14:paraId="65F79B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6FDC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2B0DB" w14:textId="77777777" w:rsidR="00E550DC" w:rsidRDefault="00E550DC"/>
        </w:tc>
      </w:tr>
      <w:tr w:rsidR="007A24FC" w:rsidRPr="00B3499B" w14:paraId="45D6F1B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08CA1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EA04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9803F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DDB0D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0A9CE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3D4B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05600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40DE2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98600F" w14:textId="77777777" w:rsidR="00E550DC" w:rsidRDefault="00E550DC"/>
        </w:tc>
      </w:tr>
      <w:tr w:rsidR="007A24FC" w:rsidRPr="00B3499B" w14:paraId="7929099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9C72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0999C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E32A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9063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FFF04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B0AEA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CAA1D2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62E125" w14:textId="08DC2BDA" w:rsidR="007A24FC" w:rsidRPr="00B3499B" w:rsidRDefault="00D950AE" w:rsidP="009737DA">
            <w:pPr>
              <w:rPr>
                <w:rFonts w:cs="Arial"/>
                <w:bCs/>
                <w:color w:val="808080" w:themeColor="background1" w:themeShade="80"/>
                <w:sz w:val="16"/>
                <w:szCs w:val="14"/>
              </w:rPr>
            </w:pPr>
            <w:hyperlink r:id="rId2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640DE7" w14:textId="2D8BACE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76190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2CEFDA" w14:textId="77777777" w:rsidR="007A24FC" w:rsidRDefault="007A24FC" w:rsidP="001C5864">
      <w:pPr>
        <w:rPr>
          <w:rFonts w:cs="Arial"/>
        </w:rPr>
      </w:pPr>
    </w:p>
    <w:p w14:paraId="07FA6F1E" w14:textId="77777777" w:rsidR="0047267C" w:rsidRDefault="0047267C" w:rsidP="001C5864">
      <w:pPr>
        <w:rPr>
          <w:rFonts w:cs="Arial"/>
        </w:rPr>
      </w:pPr>
    </w:p>
    <w:p w14:paraId="2D857B1C" w14:textId="77777777" w:rsidR="001C5864" w:rsidRPr="0017445F" w:rsidRDefault="001C5864" w:rsidP="001C5864">
      <w:pPr>
        <w:pStyle w:val="RERequirement"/>
        <w:shd w:val="clear" w:color="auto" w:fill="F2F2F2" w:themeFill="background1" w:themeFillShade="F2"/>
      </w:pPr>
      <w:bookmarkStart w:id="380" w:name="_48e0be1df0af2043303fb81e1ac813e5"/>
      <w:bookmarkEnd w:id="380"/>
      <w:r>
        <w:t xml:space="preserve"> MCSM - MCS Upper Lumbar - Seat Axis Controller</w:t>
      </w:r>
    </w:p>
    <w:p w14:paraId="74D0B743" w14:textId="77777777" w:rsidR="001C5864" w:rsidRDefault="001C5864" w:rsidP="001C5864">
      <w:pPr>
        <w:rPr>
          <w:rFonts w:cs="Arial"/>
        </w:rPr>
      </w:pPr>
      <w:r>
        <w:rPr>
          <w:rFonts w:cs="Arial"/>
        </w:rPr>
        <w:t>The MCSM shall take on the role of Seat Axis Controller for the MCS Upper Lumbar axis.</w:t>
      </w:r>
    </w:p>
    <w:p w14:paraId="06137A3B" w14:textId="77777777" w:rsidR="001C5864" w:rsidRDefault="001C5864" w:rsidP="001C5864"/>
    <w:p w14:paraId="3444EAB2" w14:textId="77777777" w:rsidR="001C5864" w:rsidRPr="00287D2F" w:rsidRDefault="001C5864" w:rsidP="001C5864">
      <w:pPr>
        <w:rPr>
          <w:rFonts w:cs="Arial"/>
        </w:rPr>
      </w:pPr>
      <w:r>
        <w:rPr>
          <w:rFonts w:cs="Arial"/>
        </w:rPr>
        <w:t>Satisfied by</w:t>
      </w:r>
      <w:r w:rsidRPr="00287D2F">
        <w:rPr>
          <w:rFonts w:cs="Arial"/>
        </w:rPr>
        <w:t>:</w:t>
      </w:r>
    </w:p>
    <w:p w14:paraId="52EC908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87120B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0700397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C35AB8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933D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E8475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1076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67D5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0B4DAE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681E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30AB0" w14:textId="77777777" w:rsidR="00E550DC" w:rsidRDefault="00E550DC"/>
        </w:tc>
      </w:tr>
      <w:tr w:rsidR="007A24FC" w:rsidRPr="00B3499B" w14:paraId="02E033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EA1B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F1FB5" w14:textId="77777777" w:rsidR="00E550DC" w:rsidRDefault="00E550DC"/>
        </w:tc>
      </w:tr>
      <w:tr w:rsidR="007A24FC" w:rsidRPr="00B3499B" w14:paraId="061336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1757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3663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5279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CDB7D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14CD1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64D5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0B1C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D1169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5C0C32" w14:textId="77777777" w:rsidR="00E550DC" w:rsidRDefault="00E550DC"/>
        </w:tc>
      </w:tr>
      <w:tr w:rsidR="007A24FC" w:rsidRPr="00B3499B" w14:paraId="1B84F02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1C8F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57017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0534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6A56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65250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49927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12FFCA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FD7A28" w14:textId="6DF222DD" w:rsidR="007A24FC" w:rsidRPr="00B3499B" w:rsidRDefault="00D950AE" w:rsidP="009737DA">
            <w:pPr>
              <w:rPr>
                <w:rFonts w:cs="Arial"/>
                <w:bCs/>
                <w:color w:val="808080" w:themeColor="background1" w:themeShade="80"/>
                <w:sz w:val="16"/>
                <w:szCs w:val="14"/>
              </w:rPr>
            </w:pPr>
            <w:hyperlink r:id="rId2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442BA4" w14:textId="3A1CF73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4B2DF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FD7AC7" w14:textId="77777777" w:rsidR="007A24FC" w:rsidRDefault="007A24FC" w:rsidP="001C5864">
      <w:pPr>
        <w:rPr>
          <w:rFonts w:cs="Arial"/>
        </w:rPr>
      </w:pPr>
    </w:p>
    <w:p w14:paraId="7F5BD66B" w14:textId="77777777" w:rsidR="0047267C" w:rsidRDefault="0047267C" w:rsidP="001C5864">
      <w:pPr>
        <w:rPr>
          <w:rFonts w:cs="Arial"/>
        </w:rPr>
      </w:pPr>
    </w:p>
    <w:p w14:paraId="013DB492" w14:textId="77777777" w:rsidR="001C5864" w:rsidRPr="0017445F" w:rsidRDefault="001C5864" w:rsidP="001C5864">
      <w:pPr>
        <w:pStyle w:val="RERequirement"/>
        <w:shd w:val="clear" w:color="auto" w:fill="F2F2F2" w:themeFill="background1" w:themeFillShade="F2"/>
      </w:pPr>
      <w:bookmarkStart w:id="381" w:name="_c8e4b7748bd4091d1f6dfad260dcd0a2"/>
      <w:bookmarkEnd w:id="381"/>
      <w:r>
        <w:t xml:space="preserve"> MCSM - Processing Status Delay Parameter</w:t>
      </w:r>
    </w:p>
    <w:p w14:paraId="3744F585" w14:textId="77777777" w:rsidR="001C5864" w:rsidRDefault="001C5864" w:rsidP="001C5864">
      <w:pPr>
        <w:rPr>
          <w:rFonts w:cs="Arial"/>
        </w:rPr>
      </w:pPr>
      <w:r>
        <w:rPr>
          <w:rFonts w:cs="Arial"/>
        </w:rPr>
        <w:t>The MCSM shall set the "Processing Status Delay" parameter to 500 milliseconds for all axes.</w:t>
      </w:r>
    </w:p>
    <w:p w14:paraId="6B8BB6CC" w14:textId="77777777" w:rsidR="001C5864" w:rsidRDefault="001C5864" w:rsidP="001C5864"/>
    <w:p w14:paraId="69F0A05A" w14:textId="77777777" w:rsidR="001C5864" w:rsidRPr="00287D2F" w:rsidRDefault="001C5864" w:rsidP="001C5864">
      <w:pPr>
        <w:rPr>
          <w:rFonts w:cs="Arial"/>
        </w:rPr>
      </w:pPr>
      <w:r>
        <w:rPr>
          <w:rFonts w:cs="Arial"/>
        </w:rPr>
        <w:t>Satisfied by</w:t>
      </w:r>
      <w:r w:rsidRPr="00287D2F">
        <w:rPr>
          <w:rFonts w:cs="Arial"/>
        </w:rPr>
        <w:t>:</w:t>
      </w:r>
    </w:p>
    <w:p w14:paraId="4F447A6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119B0B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219D45C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935F2B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9DED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FD14D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DE4F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35F3A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set processing status delay.</w:t>
            </w:r>
          </w:p>
        </w:tc>
      </w:tr>
      <w:tr w:rsidR="007A24FC" w:rsidRPr="00B3499B" w14:paraId="2304E8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9C961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6165E" w14:textId="77777777" w:rsidR="00E550DC" w:rsidRDefault="00E550DC"/>
        </w:tc>
      </w:tr>
      <w:tr w:rsidR="007A24FC" w:rsidRPr="00B3499B" w14:paraId="64C669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D7E8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C57F0" w14:textId="77777777" w:rsidR="00E550DC" w:rsidRDefault="00E550DC"/>
        </w:tc>
      </w:tr>
      <w:tr w:rsidR="007A24FC" w:rsidRPr="00B3499B" w14:paraId="28F5CA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A9DD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5F46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DF0A0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91C3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61A82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7409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6492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407A7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A7DEC7" w14:textId="77777777" w:rsidR="00E550DC" w:rsidRDefault="00E550DC"/>
        </w:tc>
      </w:tr>
      <w:tr w:rsidR="007A24FC" w:rsidRPr="00B3499B" w14:paraId="03EB450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4604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BF0C9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2D38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8A81C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A1404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2CACB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22A050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C2B3EA" w14:textId="2E5A3666" w:rsidR="007A24FC" w:rsidRPr="00B3499B" w:rsidRDefault="00D950AE" w:rsidP="009737DA">
            <w:pPr>
              <w:rPr>
                <w:rFonts w:cs="Arial"/>
                <w:bCs/>
                <w:color w:val="808080" w:themeColor="background1" w:themeShade="80"/>
                <w:sz w:val="16"/>
                <w:szCs w:val="14"/>
              </w:rPr>
            </w:pPr>
            <w:hyperlink r:id="rId23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D0A94" w14:textId="611FF2E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0B78E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1049A4" w14:textId="77777777" w:rsidR="007A24FC" w:rsidRDefault="007A24FC" w:rsidP="001C5864">
      <w:pPr>
        <w:rPr>
          <w:rFonts w:cs="Arial"/>
        </w:rPr>
      </w:pPr>
    </w:p>
    <w:p w14:paraId="18E5FFD5" w14:textId="77777777" w:rsidR="0047267C" w:rsidRDefault="0047267C" w:rsidP="001C5864">
      <w:pPr>
        <w:rPr>
          <w:rFonts w:cs="Arial"/>
        </w:rPr>
      </w:pPr>
    </w:p>
    <w:p w14:paraId="4A944D8B" w14:textId="77777777" w:rsidR="001C5864" w:rsidRPr="0017445F" w:rsidRDefault="001C5864" w:rsidP="001C5864">
      <w:pPr>
        <w:pStyle w:val="RERequirement"/>
        <w:shd w:val="clear" w:color="auto" w:fill="F2F2F2" w:themeFill="background1" w:themeFillShade="F2"/>
      </w:pPr>
      <w:bookmarkStart w:id="382" w:name="_cfff687b8ec26d3ba0ad9ec0f246d8ea"/>
      <w:bookmarkEnd w:id="382"/>
      <w:r>
        <w:t xml:space="preserve"> MCSM - MCS Lower Lumbar - Adjustment ID</w:t>
      </w:r>
    </w:p>
    <w:p w14:paraId="366FAC0E" w14:textId="77777777" w:rsidR="001C5864" w:rsidRDefault="001C5864" w:rsidP="001C5864">
      <w:pPr>
        <w:rPr>
          <w:rFonts w:cs="Arial"/>
        </w:rPr>
      </w:pPr>
      <w:r>
        <w:rPr>
          <w:rFonts w:cs="Arial"/>
        </w:rPr>
        <w:t>The MCSM shall assign the MCS Lower Lumbar axis an "Adjustment ID" of 20.</w:t>
      </w:r>
    </w:p>
    <w:p w14:paraId="752877C3" w14:textId="77777777" w:rsidR="001C5864" w:rsidRDefault="001C5864" w:rsidP="001C5864"/>
    <w:p w14:paraId="2C877C83" w14:textId="77777777" w:rsidR="001C5864" w:rsidRPr="00287D2F" w:rsidRDefault="001C5864" w:rsidP="001C5864">
      <w:pPr>
        <w:rPr>
          <w:rFonts w:cs="Arial"/>
        </w:rPr>
      </w:pPr>
      <w:r>
        <w:rPr>
          <w:rFonts w:cs="Arial"/>
        </w:rPr>
        <w:t>Satisfied by</w:t>
      </w:r>
      <w:r w:rsidRPr="00287D2F">
        <w:rPr>
          <w:rFonts w:cs="Arial"/>
        </w:rPr>
        <w:t>:</w:t>
      </w:r>
    </w:p>
    <w:p w14:paraId="64C06D0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524862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253B7EB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F97FF9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79895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53EE0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361ED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A4B7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63DCC2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8D7B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84932" w14:textId="77777777" w:rsidR="00E550DC" w:rsidRDefault="00E550DC"/>
        </w:tc>
      </w:tr>
      <w:tr w:rsidR="007A24FC" w:rsidRPr="00B3499B" w14:paraId="69F4DB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0F4F7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850EA" w14:textId="77777777" w:rsidR="00E550DC" w:rsidRDefault="00E550DC"/>
        </w:tc>
      </w:tr>
      <w:tr w:rsidR="007A24FC" w:rsidRPr="00B3499B" w14:paraId="4EC6A2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21E0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7778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0F5F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C8FE0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D2F85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0D19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5399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018D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C6FEF2" w14:textId="77777777" w:rsidR="00E550DC" w:rsidRDefault="00E550DC"/>
        </w:tc>
      </w:tr>
      <w:tr w:rsidR="007A24FC" w:rsidRPr="00B3499B" w14:paraId="287ADBD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79AF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A1418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C010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F743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9DDD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011B2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E923E1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519870" w14:textId="7F5834B4" w:rsidR="007A24FC" w:rsidRPr="00B3499B" w:rsidRDefault="00D950AE" w:rsidP="009737DA">
            <w:pPr>
              <w:rPr>
                <w:rFonts w:cs="Arial"/>
                <w:bCs/>
                <w:color w:val="808080" w:themeColor="background1" w:themeShade="80"/>
                <w:sz w:val="16"/>
                <w:szCs w:val="14"/>
              </w:rPr>
            </w:pPr>
            <w:hyperlink r:id="rId2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51AA6C" w14:textId="2775CF3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03D1B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63D60F" w14:textId="77777777" w:rsidR="007A24FC" w:rsidRDefault="007A24FC" w:rsidP="001C5864">
      <w:pPr>
        <w:rPr>
          <w:rFonts w:cs="Arial"/>
        </w:rPr>
      </w:pPr>
    </w:p>
    <w:p w14:paraId="7017ED04" w14:textId="77777777" w:rsidR="0047267C" w:rsidRDefault="0047267C" w:rsidP="001C5864">
      <w:pPr>
        <w:rPr>
          <w:rFonts w:cs="Arial"/>
        </w:rPr>
      </w:pPr>
    </w:p>
    <w:p w14:paraId="60EC9E20" w14:textId="77777777" w:rsidR="001C5864" w:rsidRPr="0017445F" w:rsidRDefault="001C5864" w:rsidP="001C5864">
      <w:pPr>
        <w:pStyle w:val="RERequirement"/>
        <w:shd w:val="clear" w:color="auto" w:fill="F2F2F2" w:themeFill="background1" w:themeFillShade="F2"/>
      </w:pPr>
      <w:bookmarkStart w:id="383" w:name="_8e55be123db97fbc763f98f1588a4f61"/>
      <w:bookmarkEnd w:id="383"/>
      <w:r>
        <w:t xml:space="preserve"> MCSM - MCS Lower Bolster - Functions</w:t>
      </w:r>
    </w:p>
    <w:p w14:paraId="707B0C36" w14:textId="77777777" w:rsidR="001C5864" w:rsidRDefault="001C5864" w:rsidP="001C5864">
      <w:pPr>
        <w:rPr>
          <w:rFonts w:cs="Arial"/>
        </w:rPr>
      </w:pPr>
      <w:r>
        <w:rPr>
          <w:rFonts w:cs="Arial"/>
        </w:rPr>
        <w:t>The MCSM shall implement the following functions for the MCS Lower Bolster axis:</w:t>
      </w:r>
    </w:p>
    <w:p w14:paraId="3B90649C" w14:textId="77777777" w:rsidR="001C5864" w:rsidRDefault="001C5864" w:rsidP="001C5864">
      <w:pPr>
        <w:rPr>
          <w:rFonts w:cs="Arial"/>
        </w:rPr>
      </w:pPr>
      <w:r>
        <w:rPr>
          <w:rFonts w:cs="Arial"/>
        </w:rPr>
        <w:t>Monitor Changes by User Input</w:t>
      </w:r>
    </w:p>
    <w:p w14:paraId="2D708B37" w14:textId="77777777" w:rsidR="001C5864" w:rsidRDefault="001C5864" w:rsidP="001C5864">
      <w:pPr>
        <w:rPr>
          <w:rFonts w:cs="Arial"/>
        </w:rPr>
      </w:pPr>
      <w:r>
        <w:rPr>
          <w:rFonts w:cs="Arial"/>
        </w:rPr>
        <w:t>Classify Adjustment by User Input</w:t>
      </w:r>
    </w:p>
    <w:p w14:paraId="51998EF4" w14:textId="77777777" w:rsidR="001C5864" w:rsidRDefault="001C5864" w:rsidP="001C5864">
      <w:pPr>
        <w:rPr>
          <w:rFonts w:cs="Arial"/>
        </w:rPr>
      </w:pPr>
      <w:r>
        <w:rPr>
          <w:rFonts w:cs="Arial"/>
        </w:rPr>
        <w:t>Clear Axis Adjustment Information</w:t>
      </w:r>
    </w:p>
    <w:p w14:paraId="0B0DF58B" w14:textId="77777777" w:rsidR="001C5864" w:rsidRDefault="001C5864" w:rsidP="001C5864"/>
    <w:p w14:paraId="3191933D" w14:textId="77777777" w:rsidR="001C5864" w:rsidRPr="00287D2F" w:rsidRDefault="001C5864" w:rsidP="001C5864">
      <w:pPr>
        <w:rPr>
          <w:rFonts w:cs="Arial"/>
        </w:rPr>
      </w:pPr>
      <w:r>
        <w:rPr>
          <w:rFonts w:cs="Arial"/>
        </w:rPr>
        <w:t>Satisfied by</w:t>
      </w:r>
      <w:r w:rsidRPr="00287D2F">
        <w:rPr>
          <w:rFonts w:cs="Arial"/>
        </w:rPr>
        <w:t>:</w:t>
      </w:r>
    </w:p>
    <w:p w14:paraId="38CA586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5AE986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MCSM Autosave Generic component function</w:t>
      </w:r>
    </w:p>
    <w:p w14:paraId="56195C3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A66DB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4928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56BFB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CB8DB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8CB4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03D34E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957B6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B75CF" w14:textId="77777777" w:rsidR="00E550DC" w:rsidRDefault="00E550DC"/>
        </w:tc>
      </w:tr>
      <w:tr w:rsidR="007A24FC" w:rsidRPr="00B3499B" w14:paraId="3603DD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30F0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533E0" w14:textId="77777777" w:rsidR="00E550DC" w:rsidRDefault="00E550DC"/>
        </w:tc>
      </w:tr>
      <w:tr w:rsidR="007A24FC" w:rsidRPr="00B3499B" w14:paraId="650625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83DF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F19C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0CE5B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D4C7E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D7725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E743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D358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B43D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35CFF1" w14:textId="77777777" w:rsidR="00E550DC" w:rsidRDefault="00E550DC"/>
        </w:tc>
      </w:tr>
      <w:tr w:rsidR="007A24FC" w:rsidRPr="00B3499B" w14:paraId="07EFF57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CF82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F89A4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372C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7261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9D2C7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C0224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E345CD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A8400E" w14:textId="59735DF2" w:rsidR="007A24FC" w:rsidRPr="00B3499B" w:rsidRDefault="00D950AE" w:rsidP="009737DA">
            <w:pPr>
              <w:rPr>
                <w:rFonts w:cs="Arial"/>
                <w:bCs/>
                <w:color w:val="808080" w:themeColor="background1" w:themeShade="80"/>
                <w:sz w:val="16"/>
                <w:szCs w:val="14"/>
              </w:rPr>
            </w:pPr>
            <w:hyperlink r:id="rId2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AE158E" w14:textId="62D80F2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7DB27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D992BF" w14:textId="77777777" w:rsidR="007A24FC" w:rsidRDefault="007A24FC" w:rsidP="001C5864">
      <w:pPr>
        <w:rPr>
          <w:rFonts w:cs="Arial"/>
        </w:rPr>
      </w:pPr>
    </w:p>
    <w:p w14:paraId="4ADF748A" w14:textId="77777777" w:rsidR="0047267C" w:rsidRDefault="0047267C" w:rsidP="001C5864">
      <w:pPr>
        <w:rPr>
          <w:rFonts w:cs="Arial"/>
        </w:rPr>
      </w:pPr>
    </w:p>
    <w:p w14:paraId="7986B316" w14:textId="77777777" w:rsidR="001C5864" w:rsidRPr="0017445F" w:rsidRDefault="001C5864" w:rsidP="001C5864">
      <w:pPr>
        <w:pStyle w:val="RERequirement"/>
        <w:shd w:val="clear" w:color="auto" w:fill="F2F2F2" w:themeFill="background1" w:themeFillShade="F2"/>
      </w:pPr>
      <w:bookmarkStart w:id="384" w:name="_0d2bd19efd1278c0e1446ca58022f7de"/>
      <w:bookmarkEnd w:id="384"/>
      <w:r>
        <w:t xml:space="preserve"> MCSM - MCS Upper Bolster - Seat Axis Controller</w:t>
      </w:r>
    </w:p>
    <w:p w14:paraId="3F9154D8" w14:textId="77777777" w:rsidR="001C5864" w:rsidRDefault="001C5864" w:rsidP="001C5864">
      <w:pPr>
        <w:rPr>
          <w:rFonts w:cs="Arial"/>
        </w:rPr>
      </w:pPr>
      <w:r>
        <w:rPr>
          <w:rFonts w:cs="Arial"/>
        </w:rPr>
        <w:t>The MCSM shall take on the role of Seat Axis Controller for the MCS Upper Bolster axis.</w:t>
      </w:r>
    </w:p>
    <w:p w14:paraId="4570B411" w14:textId="77777777" w:rsidR="001C5864" w:rsidRDefault="001C5864" w:rsidP="001C5864"/>
    <w:p w14:paraId="0FB8C29A" w14:textId="77777777" w:rsidR="001C5864" w:rsidRPr="00287D2F" w:rsidRDefault="001C5864" w:rsidP="001C5864">
      <w:pPr>
        <w:rPr>
          <w:rFonts w:cs="Arial"/>
        </w:rPr>
      </w:pPr>
      <w:r>
        <w:rPr>
          <w:rFonts w:cs="Arial"/>
        </w:rPr>
        <w:t>Satisfied by</w:t>
      </w:r>
      <w:r w:rsidRPr="00287D2F">
        <w:rPr>
          <w:rFonts w:cs="Arial"/>
        </w:rPr>
        <w:t>:</w:t>
      </w:r>
    </w:p>
    <w:p w14:paraId="3E0E39E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2D12AD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6D65499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2F60AF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C58E6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73212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0FB35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01C7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21E88E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04195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D2746" w14:textId="77777777" w:rsidR="00E550DC" w:rsidRDefault="00E550DC"/>
        </w:tc>
      </w:tr>
      <w:tr w:rsidR="007A24FC" w:rsidRPr="00B3499B" w14:paraId="500ECF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64E0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CF48F" w14:textId="77777777" w:rsidR="00E550DC" w:rsidRDefault="00E550DC"/>
        </w:tc>
      </w:tr>
      <w:tr w:rsidR="007A24FC" w:rsidRPr="00B3499B" w14:paraId="16A1CC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9E6F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D75C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7D39E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3132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D9BC3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D547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E06E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2CF76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1B4E67" w14:textId="77777777" w:rsidR="00E550DC" w:rsidRDefault="00E550DC"/>
        </w:tc>
      </w:tr>
      <w:tr w:rsidR="007A24FC" w:rsidRPr="00B3499B" w14:paraId="711D61F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A8BA0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F684C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08A1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EF00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BC5B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CD0A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CFE413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4455FE" w14:textId="43B88661" w:rsidR="007A24FC" w:rsidRPr="00B3499B" w:rsidRDefault="00D950AE" w:rsidP="009737DA">
            <w:pPr>
              <w:rPr>
                <w:rFonts w:cs="Arial"/>
                <w:bCs/>
                <w:color w:val="808080" w:themeColor="background1" w:themeShade="80"/>
                <w:sz w:val="16"/>
                <w:szCs w:val="14"/>
              </w:rPr>
            </w:pPr>
            <w:hyperlink r:id="rId23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39E28" w14:textId="23C7DA8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F736C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19E182" w14:textId="77777777" w:rsidR="007A24FC" w:rsidRDefault="007A24FC" w:rsidP="001C5864">
      <w:pPr>
        <w:rPr>
          <w:rFonts w:cs="Arial"/>
        </w:rPr>
      </w:pPr>
    </w:p>
    <w:p w14:paraId="68ED06F9" w14:textId="77777777" w:rsidR="0047267C" w:rsidRDefault="0047267C" w:rsidP="001C5864">
      <w:pPr>
        <w:rPr>
          <w:rFonts w:cs="Arial"/>
        </w:rPr>
      </w:pPr>
    </w:p>
    <w:p w14:paraId="68317AFC" w14:textId="77777777" w:rsidR="001C5864" w:rsidRPr="0017445F" w:rsidRDefault="001C5864" w:rsidP="001C5864">
      <w:pPr>
        <w:pStyle w:val="RERequirement"/>
        <w:shd w:val="clear" w:color="auto" w:fill="F2F2F2" w:themeFill="background1" w:themeFillShade="F2"/>
      </w:pPr>
      <w:bookmarkStart w:id="385" w:name="_93c5ce0c9af1b029a7d97a7a2fb4e656"/>
      <w:bookmarkEnd w:id="385"/>
      <w:r>
        <w:t xml:space="preserve"> MCSM - MCS Upper Lumbar - Seat Axis Sensor</w:t>
      </w:r>
    </w:p>
    <w:p w14:paraId="4D481167" w14:textId="77777777" w:rsidR="001C5864" w:rsidRDefault="001C5864" w:rsidP="001C5864">
      <w:pPr>
        <w:rPr>
          <w:rFonts w:cs="Arial"/>
        </w:rPr>
      </w:pPr>
      <w:r>
        <w:rPr>
          <w:rFonts w:cs="Arial"/>
        </w:rPr>
        <w:t>The MCSM shall take on the role of Seat Axis Sensor for the MCS Upper Lumbar axis.</w:t>
      </w:r>
    </w:p>
    <w:p w14:paraId="60D07FEC" w14:textId="77777777" w:rsidR="001C5864" w:rsidRDefault="001C5864" w:rsidP="001C5864"/>
    <w:p w14:paraId="39C862F7" w14:textId="77777777" w:rsidR="001C5864" w:rsidRPr="00287D2F" w:rsidRDefault="001C5864" w:rsidP="001C5864">
      <w:pPr>
        <w:rPr>
          <w:rFonts w:cs="Arial"/>
        </w:rPr>
      </w:pPr>
      <w:r>
        <w:rPr>
          <w:rFonts w:cs="Arial"/>
        </w:rPr>
        <w:t>Satisfied by</w:t>
      </w:r>
      <w:r w:rsidRPr="00287D2F">
        <w:rPr>
          <w:rFonts w:cs="Arial"/>
        </w:rPr>
        <w:t>:</w:t>
      </w:r>
    </w:p>
    <w:p w14:paraId="57897C9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07D850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7A65EF2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E0308B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959F0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7839C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7141C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509B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5AB9F7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15231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EF2DBA" w14:textId="77777777" w:rsidR="00E550DC" w:rsidRDefault="00E550DC"/>
        </w:tc>
      </w:tr>
      <w:tr w:rsidR="007A24FC" w:rsidRPr="00B3499B" w14:paraId="68D336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5086A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9C9E5" w14:textId="77777777" w:rsidR="00E550DC" w:rsidRDefault="00E550DC"/>
        </w:tc>
      </w:tr>
      <w:tr w:rsidR="007A24FC" w:rsidRPr="00B3499B" w14:paraId="26BCFD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509D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7801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296C9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3790D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43F71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B85D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AA6A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493AA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5CD40B" w14:textId="77777777" w:rsidR="00E550DC" w:rsidRDefault="00E550DC"/>
        </w:tc>
      </w:tr>
      <w:tr w:rsidR="007A24FC" w:rsidRPr="00B3499B" w14:paraId="7DF3E3A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6F9D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B8A7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5BDD8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D9BB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CA7D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062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3AF732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711D24" w14:textId="726A434E" w:rsidR="007A24FC" w:rsidRPr="00B3499B" w:rsidRDefault="00D950AE" w:rsidP="009737DA">
            <w:pPr>
              <w:rPr>
                <w:rFonts w:cs="Arial"/>
                <w:bCs/>
                <w:color w:val="808080" w:themeColor="background1" w:themeShade="80"/>
                <w:sz w:val="16"/>
                <w:szCs w:val="14"/>
              </w:rPr>
            </w:pPr>
            <w:hyperlink r:id="rId24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77ACA4" w14:textId="2EE10E6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27031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E2B162" w14:textId="77777777" w:rsidR="007A24FC" w:rsidRDefault="007A24FC" w:rsidP="001C5864">
      <w:pPr>
        <w:rPr>
          <w:rFonts w:cs="Arial"/>
        </w:rPr>
      </w:pPr>
    </w:p>
    <w:p w14:paraId="7FBBD83C" w14:textId="77777777" w:rsidR="0047267C" w:rsidRDefault="0047267C" w:rsidP="001C5864">
      <w:pPr>
        <w:rPr>
          <w:rFonts w:cs="Arial"/>
        </w:rPr>
      </w:pPr>
    </w:p>
    <w:p w14:paraId="64637B9E" w14:textId="77777777" w:rsidR="001C5864" w:rsidRPr="0017445F" w:rsidRDefault="001C5864" w:rsidP="001C5864">
      <w:pPr>
        <w:pStyle w:val="RERequirement"/>
        <w:shd w:val="clear" w:color="auto" w:fill="F2F2F2" w:themeFill="background1" w:themeFillShade="F2"/>
      </w:pPr>
      <w:bookmarkStart w:id="386" w:name="_c29db0b5528d43133ac208420345bd87"/>
      <w:bookmarkEnd w:id="386"/>
      <w:r>
        <w:t xml:space="preserve"> MCSM - Multicontour Adjustment Repository - Signals</w:t>
      </w:r>
    </w:p>
    <w:p w14:paraId="578A461F" w14:textId="77777777" w:rsidR="001C5864" w:rsidRDefault="001C5864" w:rsidP="001C5864">
      <w:pPr>
        <w:rPr>
          <w:rFonts w:cs="Arial"/>
        </w:rPr>
      </w:pPr>
      <w:r>
        <w:rPr>
          <w:rFonts w:cs="Arial"/>
        </w:rPr>
        <w:t>The MCSM shall provide the following internal signals to the Update Adjustment Repository function:</w:t>
      </w:r>
    </w:p>
    <w:p w14:paraId="6EB0F86A" w14:textId="77777777" w:rsidR="001C5864" w:rsidRDefault="001C5864" w:rsidP="001C5864">
      <w:pPr>
        <w:rPr>
          <w:rFonts w:cs="Arial"/>
        </w:rPr>
      </w:pPr>
      <w:r>
        <w:rPr>
          <w:rFonts w:cs="Arial"/>
        </w:rPr>
        <w:t>"MCS Lower Lumbar Adjustment"</w:t>
      </w:r>
    </w:p>
    <w:p w14:paraId="1636DC98" w14:textId="77777777" w:rsidR="001C5864" w:rsidRDefault="001C5864" w:rsidP="001C5864">
      <w:pPr>
        <w:rPr>
          <w:rFonts w:cs="Arial"/>
        </w:rPr>
      </w:pPr>
      <w:r>
        <w:rPr>
          <w:rFonts w:cs="Arial"/>
        </w:rPr>
        <w:t>"MCS Middle Lumbar Adjustment"</w:t>
      </w:r>
    </w:p>
    <w:p w14:paraId="51B95DDA" w14:textId="77777777" w:rsidR="001C5864" w:rsidRDefault="001C5864" w:rsidP="001C5864">
      <w:pPr>
        <w:rPr>
          <w:rFonts w:cs="Arial"/>
        </w:rPr>
      </w:pPr>
      <w:r>
        <w:rPr>
          <w:rFonts w:cs="Arial"/>
        </w:rPr>
        <w:t>"MCS Upper Lumbar Adjustment"</w:t>
      </w:r>
    </w:p>
    <w:p w14:paraId="4F525B99" w14:textId="77777777" w:rsidR="001C5864" w:rsidRDefault="001C5864" w:rsidP="001C5864">
      <w:pPr>
        <w:rPr>
          <w:rFonts w:cs="Arial"/>
        </w:rPr>
      </w:pPr>
      <w:r>
        <w:rPr>
          <w:rFonts w:cs="Arial"/>
        </w:rPr>
        <w:t>"MCS Lower Bolster Adjustment"</w:t>
      </w:r>
    </w:p>
    <w:p w14:paraId="2590C989" w14:textId="77777777" w:rsidR="001C5864" w:rsidRDefault="001C5864" w:rsidP="001C5864">
      <w:pPr>
        <w:rPr>
          <w:rFonts w:cs="Arial"/>
        </w:rPr>
      </w:pPr>
      <w:r>
        <w:rPr>
          <w:rFonts w:cs="Arial"/>
        </w:rPr>
        <w:t>"MCS Upper Bolster Adjustment"</w:t>
      </w:r>
    </w:p>
    <w:p w14:paraId="3E905527" w14:textId="77777777" w:rsidR="001C5864" w:rsidRDefault="001C5864" w:rsidP="001C5864"/>
    <w:p w14:paraId="421F7E7A" w14:textId="77777777" w:rsidR="001C5864" w:rsidRPr="00287D2F" w:rsidRDefault="001C5864" w:rsidP="001C5864">
      <w:pPr>
        <w:rPr>
          <w:rFonts w:cs="Arial"/>
        </w:rPr>
      </w:pPr>
      <w:r>
        <w:rPr>
          <w:rFonts w:cs="Arial"/>
        </w:rPr>
        <w:t>Satisfied by</w:t>
      </w:r>
      <w:r w:rsidRPr="00287D2F">
        <w:rPr>
          <w:rFonts w:cs="Arial"/>
        </w:rPr>
        <w:t>:</w:t>
      </w:r>
    </w:p>
    <w:p w14:paraId="4D43E8D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1481D6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069CD31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474E97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A9E3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E33F4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2E592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DC5A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which signals go to the repository.</w:t>
            </w:r>
          </w:p>
        </w:tc>
      </w:tr>
      <w:tr w:rsidR="007A24FC" w:rsidRPr="00B3499B" w14:paraId="0CBD3B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27726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5C4484" w14:textId="77777777" w:rsidR="00E550DC" w:rsidRDefault="00E550DC"/>
        </w:tc>
      </w:tr>
      <w:tr w:rsidR="007A24FC" w:rsidRPr="00B3499B" w14:paraId="42C6CA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ABAB4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74034" w14:textId="77777777" w:rsidR="00E550DC" w:rsidRDefault="00E550DC"/>
        </w:tc>
      </w:tr>
      <w:tr w:rsidR="007A24FC" w:rsidRPr="00B3499B" w14:paraId="142E44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8196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2C56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5BE37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3277E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5C6B7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196BC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7E71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7A241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C871E8" w14:textId="77777777" w:rsidR="00E550DC" w:rsidRDefault="00E550DC"/>
        </w:tc>
      </w:tr>
      <w:tr w:rsidR="007A24FC" w:rsidRPr="00B3499B" w14:paraId="4E958F5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700B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63A14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F2C7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9748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88015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A9079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CB203D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A8C1C3" w14:textId="7AFBA9BF" w:rsidR="007A24FC" w:rsidRPr="00B3499B" w:rsidRDefault="00D950AE" w:rsidP="009737DA">
            <w:pPr>
              <w:rPr>
                <w:rFonts w:cs="Arial"/>
                <w:bCs/>
                <w:color w:val="808080" w:themeColor="background1" w:themeShade="80"/>
                <w:sz w:val="16"/>
                <w:szCs w:val="14"/>
              </w:rPr>
            </w:pPr>
            <w:hyperlink r:id="rId2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1E48C8" w14:textId="5CC2FF0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DAEC8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4B0DED" w14:textId="77777777" w:rsidR="007A24FC" w:rsidRDefault="007A24FC" w:rsidP="001C5864">
      <w:pPr>
        <w:rPr>
          <w:rFonts w:cs="Arial"/>
        </w:rPr>
      </w:pPr>
    </w:p>
    <w:p w14:paraId="6E62125D" w14:textId="77777777" w:rsidR="0047267C" w:rsidRDefault="0047267C" w:rsidP="001C5864">
      <w:pPr>
        <w:rPr>
          <w:rFonts w:cs="Arial"/>
        </w:rPr>
      </w:pPr>
    </w:p>
    <w:p w14:paraId="43676EC0" w14:textId="77777777" w:rsidR="001C5864" w:rsidRPr="0017445F" w:rsidRDefault="001C5864" w:rsidP="001C5864">
      <w:pPr>
        <w:pStyle w:val="RERequirement"/>
        <w:shd w:val="clear" w:color="auto" w:fill="F2F2F2" w:themeFill="background1" w:themeFillShade="F2"/>
      </w:pPr>
      <w:bookmarkStart w:id="387" w:name="_70766cb01299bba1b8d633e5ddc468e0"/>
      <w:bookmarkEnd w:id="387"/>
      <w:r>
        <w:t xml:space="preserve"> MCSM - MCS Middle Lumbar - Generic Adjustment</w:t>
      </w:r>
    </w:p>
    <w:p w14:paraId="7210840E" w14:textId="77777777" w:rsidR="001C5864" w:rsidRDefault="001C5864" w:rsidP="001C5864">
      <w:pPr>
        <w:rPr>
          <w:rFonts w:cs="Arial"/>
        </w:rPr>
      </w:pPr>
      <w:r>
        <w:rPr>
          <w:rFonts w:cs="Arial"/>
        </w:rPr>
        <w:t>The MCSM shall assign the "Generic Adjustment" output of the Classify Adjustment by Threshold function to the signal "MCS Middle Lumbar Adjustment" for the MCS Middle Lumbar axis.</w:t>
      </w:r>
    </w:p>
    <w:p w14:paraId="7EA6F1C9" w14:textId="77777777" w:rsidR="001C5864" w:rsidRDefault="001C5864" w:rsidP="001C5864"/>
    <w:p w14:paraId="6596B104" w14:textId="77777777" w:rsidR="001C5864" w:rsidRPr="00287D2F" w:rsidRDefault="001C5864" w:rsidP="001C5864">
      <w:pPr>
        <w:rPr>
          <w:rFonts w:cs="Arial"/>
        </w:rPr>
      </w:pPr>
      <w:r>
        <w:rPr>
          <w:rFonts w:cs="Arial"/>
        </w:rPr>
        <w:t>Satisfied by</w:t>
      </w:r>
      <w:r w:rsidRPr="00287D2F">
        <w:rPr>
          <w:rFonts w:cs="Arial"/>
        </w:rPr>
        <w:t>:</w:t>
      </w:r>
    </w:p>
    <w:p w14:paraId="6111D02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36C338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6900979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42D32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4000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C374C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B769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1E05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49CC60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78289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A7FF9" w14:textId="77777777" w:rsidR="00E550DC" w:rsidRDefault="00E550DC"/>
        </w:tc>
      </w:tr>
      <w:tr w:rsidR="007A24FC" w:rsidRPr="00B3499B" w14:paraId="419194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FADF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1EBD7" w14:textId="77777777" w:rsidR="00E550DC" w:rsidRDefault="00E550DC"/>
        </w:tc>
      </w:tr>
      <w:tr w:rsidR="007A24FC" w:rsidRPr="00B3499B" w14:paraId="45602A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04C7C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09C9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35413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1504A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F1364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479B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E007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660FF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7FF628" w14:textId="77777777" w:rsidR="00E550DC" w:rsidRDefault="00E550DC"/>
        </w:tc>
      </w:tr>
      <w:tr w:rsidR="007A24FC" w:rsidRPr="00B3499B" w14:paraId="45F5DA8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59BD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07885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5CB7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B82F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BC762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0CAA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87D386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CD2159" w14:textId="42B21707" w:rsidR="007A24FC" w:rsidRPr="00B3499B" w:rsidRDefault="00D950AE" w:rsidP="009737DA">
            <w:pPr>
              <w:rPr>
                <w:rFonts w:cs="Arial"/>
                <w:bCs/>
                <w:color w:val="808080" w:themeColor="background1" w:themeShade="80"/>
                <w:sz w:val="16"/>
                <w:szCs w:val="14"/>
              </w:rPr>
            </w:pPr>
            <w:hyperlink r:id="rId2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4FE90" w14:textId="57555C7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26D31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EA9F56" w14:textId="77777777" w:rsidR="007A24FC" w:rsidRDefault="007A24FC" w:rsidP="001C5864">
      <w:pPr>
        <w:rPr>
          <w:rFonts w:cs="Arial"/>
        </w:rPr>
      </w:pPr>
    </w:p>
    <w:p w14:paraId="01EF9C1C" w14:textId="77777777" w:rsidR="0047267C" w:rsidRDefault="0047267C" w:rsidP="001C5864">
      <w:pPr>
        <w:rPr>
          <w:rFonts w:cs="Arial"/>
        </w:rPr>
      </w:pPr>
    </w:p>
    <w:p w14:paraId="604486EE" w14:textId="77777777" w:rsidR="001C5864" w:rsidRPr="0017445F" w:rsidRDefault="001C5864" w:rsidP="001C5864">
      <w:pPr>
        <w:pStyle w:val="RERequirement"/>
        <w:shd w:val="clear" w:color="auto" w:fill="F2F2F2" w:themeFill="background1" w:themeFillShade="F2"/>
      </w:pPr>
      <w:bookmarkStart w:id="388" w:name="_84853e1bfb9ff2e8bf194199306ad105"/>
      <w:bookmarkEnd w:id="388"/>
      <w:r>
        <w:t xml:space="preserve"> MCSM - MCS Middle Lumbar - Functions</w:t>
      </w:r>
    </w:p>
    <w:p w14:paraId="3FF95179" w14:textId="77777777" w:rsidR="001C5864" w:rsidRDefault="001C5864" w:rsidP="001C5864">
      <w:pPr>
        <w:rPr>
          <w:rFonts w:cs="Arial"/>
        </w:rPr>
      </w:pPr>
      <w:r>
        <w:rPr>
          <w:rFonts w:cs="Arial"/>
        </w:rPr>
        <w:t>The MCSM shall implement the following functions for the MCS Middle Lumbar axis:</w:t>
      </w:r>
    </w:p>
    <w:p w14:paraId="5AB766D9" w14:textId="77777777" w:rsidR="001C5864" w:rsidRDefault="001C5864" w:rsidP="001C5864">
      <w:pPr>
        <w:rPr>
          <w:rFonts w:cs="Arial"/>
        </w:rPr>
      </w:pPr>
      <w:r>
        <w:rPr>
          <w:rFonts w:cs="Arial"/>
        </w:rPr>
        <w:t>Monitor Changes by User Input</w:t>
      </w:r>
    </w:p>
    <w:p w14:paraId="48F16F25" w14:textId="77777777" w:rsidR="001C5864" w:rsidRDefault="001C5864" w:rsidP="001C5864">
      <w:pPr>
        <w:rPr>
          <w:rFonts w:cs="Arial"/>
        </w:rPr>
      </w:pPr>
      <w:r>
        <w:rPr>
          <w:rFonts w:cs="Arial"/>
        </w:rPr>
        <w:t>Classify Adjustment by User Input</w:t>
      </w:r>
    </w:p>
    <w:p w14:paraId="7141AFE3" w14:textId="77777777" w:rsidR="001C5864" w:rsidRDefault="001C5864" w:rsidP="001C5864">
      <w:pPr>
        <w:rPr>
          <w:rFonts w:cs="Arial"/>
        </w:rPr>
      </w:pPr>
      <w:r>
        <w:rPr>
          <w:rFonts w:cs="Arial"/>
        </w:rPr>
        <w:t>Clear Axis Adjustment Information</w:t>
      </w:r>
    </w:p>
    <w:p w14:paraId="00058251" w14:textId="77777777" w:rsidR="001C5864" w:rsidRDefault="001C5864" w:rsidP="001C5864"/>
    <w:p w14:paraId="6E6511CC" w14:textId="77777777" w:rsidR="001C5864" w:rsidRPr="00287D2F" w:rsidRDefault="001C5864" w:rsidP="001C5864">
      <w:pPr>
        <w:rPr>
          <w:rFonts w:cs="Arial"/>
        </w:rPr>
      </w:pPr>
      <w:r>
        <w:rPr>
          <w:rFonts w:cs="Arial"/>
        </w:rPr>
        <w:t>Satisfied by</w:t>
      </w:r>
      <w:r w:rsidRPr="00287D2F">
        <w:rPr>
          <w:rFonts w:cs="Arial"/>
        </w:rPr>
        <w:t>:</w:t>
      </w:r>
    </w:p>
    <w:p w14:paraId="3668BE0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B4F61D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5F6A72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79B673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7148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9DC5E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2AF1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3317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6C1BB3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B7CA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B215D" w14:textId="77777777" w:rsidR="00E550DC" w:rsidRDefault="00E550DC"/>
        </w:tc>
      </w:tr>
      <w:tr w:rsidR="007A24FC" w:rsidRPr="00B3499B" w14:paraId="1FF559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E3A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DCE04" w14:textId="77777777" w:rsidR="00E550DC" w:rsidRDefault="00E550DC"/>
        </w:tc>
      </w:tr>
      <w:tr w:rsidR="007A24FC" w:rsidRPr="00B3499B" w14:paraId="2FC31A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1F78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2579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E6989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77B76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9F669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CCEF5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700F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BE248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D4755" w14:textId="77777777" w:rsidR="00E550DC" w:rsidRDefault="00E550DC"/>
        </w:tc>
      </w:tr>
      <w:tr w:rsidR="007A24FC" w:rsidRPr="00B3499B" w14:paraId="3AA47FA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4D46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C52F1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B42C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D3DC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70C2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8AE5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50D9D4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C31F56" w14:textId="6A0A41A3" w:rsidR="007A24FC" w:rsidRPr="00B3499B" w:rsidRDefault="00D950AE" w:rsidP="009737DA">
            <w:pPr>
              <w:rPr>
                <w:rFonts w:cs="Arial"/>
                <w:bCs/>
                <w:color w:val="808080" w:themeColor="background1" w:themeShade="80"/>
                <w:sz w:val="16"/>
                <w:szCs w:val="14"/>
              </w:rPr>
            </w:pPr>
            <w:hyperlink r:id="rId2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95FA02" w14:textId="3510665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A521C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582376" w14:textId="77777777" w:rsidR="007A24FC" w:rsidRDefault="007A24FC" w:rsidP="001C5864">
      <w:pPr>
        <w:rPr>
          <w:rFonts w:cs="Arial"/>
        </w:rPr>
      </w:pPr>
    </w:p>
    <w:p w14:paraId="7E5517D7" w14:textId="77777777" w:rsidR="0047267C" w:rsidRDefault="0047267C" w:rsidP="001C5864">
      <w:pPr>
        <w:rPr>
          <w:rFonts w:cs="Arial"/>
        </w:rPr>
      </w:pPr>
    </w:p>
    <w:p w14:paraId="2180993B" w14:textId="77777777" w:rsidR="001C5864" w:rsidRPr="0017445F" w:rsidRDefault="001C5864" w:rsidP="001C5864">
      <w:pPr>
        <w:pStyle w:val="RERequirement"/>
        <w:shd w:val="clear" w:color="auto" w:fill="F2F2F2" w:themeFill="background1" w:themeFillShade="F2"/>
      </w:pPr>
      <w:bookmarkStart w:id="389" w:name="_c3419c5e490264ddb41fc3564a3bc1d6"/>
      <w:bookmarkEnd w:id="389"/>
      <w:r>
        <w:t xml:space="preserve"> MCSM - MCS Lower Lumbar - Seat Axis Sensor</w:t>
      </w:r>
    </w:p>
    <w:p w14:paraId="5D83254D" w14:textId="77777777" w:rsidR="001C5864" w:rsidRDefault="001C5864" w:rsidP="001C5864">
      <w:pPr>
        <w:rPr>
          <w:rFonts w:cs="Arial"/>
        </w:rPr>
      </w:pPr>
      <w:r>
        <w:rPr>
          <w:rFonts w:cs="Arial"/>
        </w:rPr>
        <w:lastRenderedPageBreak/>
        <w:t>The MCSM shall take on the role of Seat Axis Sensor for the MCS Lower Lumbar axis.</w:t>
      </w:r>
    </w:p>
    <w:p w14:paraId="0B3AF602" w14:textId="77777777" w:rsidR="001C5864" w:rsidRDefault="001C5864" w:rsidP="001C5864"/>
    <w:p w14:paraId="6FFC67F1" w14:textId="77777777" w:rsidR="001C5864" w:rsidRPr="00287D2F" w:rsidRDefault="001C5864" w:rsidP="001C5864">
      <w:pPr>
        <w:rPr>
          <w:rFonts w:cs="Arial"/>
        </w:rPr>
      </w:pPr>
      <w:r>
        <w:rPr>
          <w:rFonts w:cs="Arial"/>
        </w:rPr>
        <w:t>Satisfied by</w:t>
      </w:r>
      <w:r w:rsidRPr="00287D2F">
        <w:rPr>
          <w:rFonts w:cs="Arial"/>
        </w:rPr>
        <w:t>:</w:t>
      </w:r>
    </w:p>
    <w:p w14:paraId="412C71C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114AD7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71506CF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73550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1811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9CAE5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2EF4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22D9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7FCF98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1E13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ABFDF" w14:textId="77777777" w:rsidR="00E550DC" w:rsidRDefault="00E550DC"/>
        </w:tc>
      </w:tr>
      <w:tr w:rsidR="007A24FC" w:rsidRPr="00B3499B" w14:paraId="731068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142C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B3FEE" w14:textId="77777777" w:rsidR="00E550DC" w:rsidRDefault="00E550DC"/>
        </w:tc>
      </w:tr>
      <w:tr w:rsidR="007A24FC" w:rsidRPr="00B3499B" w14:paraId="74085F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2E4B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CB5C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25FB0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1BA7F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AF68A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4C87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ACE8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D2CAD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BC9D96" w14:textId="77777777" w:rsidR="00E550DC" w:rsidRDefault="00E550DC"/>
        </w:tc>
      </w:tr>
      <w:tr w:rsidR="007A24FC" w:rsidRPr="00B3499B" w14:paraId="610981D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5494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481F4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E59AE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43FC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C0519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062D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DB7B9A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C70DBD" w14:textId="45218613" w:rsidR="007A24FC" w:rsidRPr="00B3499B" w:rsidRDefault="00D950AE" w:rsidP="009737DA">
            <w:pPr>
              <w:rPr>
                <w:rFonts w:cs="Arial"/>
                <w:bCs/>
                <w:color w:val="808080" w:themeColor="background1" w:themeShade="80"/>
                <w:sz w:val="16"/>
                <w:szCs w:val="14"/>
              </w:rPr>
            </w:pPr>
            <w:hyperlink r:id="rId2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66F66F" w14:textId="216DB0F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08D3F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5A84EC" w14:textId="77777777" w:rsidR="007A24FC" w:rsidRDefault="007A24FC" w:rsidP="001C5864">
      <w:pPr>
        <w:rPr>
          <w:rFonts w:cs="Arial"/>
        </w:rPr>
      </w:pPr>
    </w:p>
    <w:p w14:paraId="37AA4D97" w14:textId="77777777" w:rsidR="0047267C" w:rsidRDefault="0047267C" w:rsidP="001C5864">
      <w:pPr>
        <w:rPr>
          <w:rFonts w:cs="Arial"/>
        </w:rPr>
      </w:pPr>
    </w:p>
    <w:p w14:paraId="1B6F7D70" w14:textId="77777777" w:rsidR="001C5864" w:rsidRPr="0017445F" w:rsidRDefault="001C5864" w:rsidP="001C5864">
      <w:pPr>
        <w:pStyle w:val="RERequirement"/>
        <w:shd w:val="clear" w:color="auto" w:fill="F2F2F2" w:themeFill="background1" w:themeFillShade="F2"/>
      </w:pPr>
      <w:bookmarkStart w:id="390" w:name="_6a9324c9bbef324c88e32c966aafa837"/>
      <w:bookmarkEnd w:id="390"/>
      <w:r>
        <w:t xml:space="preserve"> MCSM - MCS Lower Lumbar - Axis Classification</w:t>
      </w:r>
    </w:p>
    <w:p w14:paraId="1F2BF487" w14:textId="77777777" w:rsidR="001C5864" w:rsidRDefault="001C5864" w:rsidP="001C5864">
      <w:pPr>
        <w:rPr>
          <w:rFonts w:cs="Arial"/>
        </w:rPr>
      </w:pPr>
      <w:r>
        <w:rPr>
          <w:rFonts w:cs="Arial"/>
        </w:rPr>
        <w:t>The MCSM shall assign the MCS Lower Lumbar axis an "Axis Classification" of "Rare".</w:t>
      </w:r>
    </w:p>
    <w:p w14:paraId="7450936A" w14:textId="77777777" w:rsidR="001C5864" w:rsidRDefault="001C5864" w:rsidP="001C5864"/>
    <w:p w14:paraId="52344870" w14:textId="77777777" w:rsidR="001C5864" w:rsidRPr="00287D2F" w:rsidRDefault="001C5864" w:rsidP="001C5864">
      <w:pPr>
        <w:rPr>
          <w:rFonts w:cs="Arial"/>
        </w:rPr>
      </w:pPr>
      <w:r>
        <w:rPr>
          <w:rFonts w:cs="Arial"/>
        </w:rPr>
        <w:t>Satisfied by</w:t>
      </w:r>
      <w:r w:rsidRPr="00287D2F">
        <w:rPr>
          <w:rFonts w:cs="Arial"/>
        </w:rPr>
        <w:t>:</w:t>
      </w:r>
    </w:p>
    <w:p w14:paraId="3ACBBF2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570826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38465C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C1117D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7096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FA210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CBDE4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B47E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3529C2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70542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91FE7" w14:textId="77777777" w:rsidR="00E550DC" w:rsidRDefault="00E550DC"/>
        </w:tc>
      </w:tr>
      <w:tr w:rsidR="007A24FC" w:rsidRPr="00B3499B" w14:paraId="56CC06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968B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26DD3" w14:textId="77777777" w:rsidR="00E550DC" w:rsidRDefault="00E550DC"/>
        </w:tc>
      </w:tr>
      <w:tr w:rsidR="007A24FC" w:rsidRPr="00B3499B" w14:paraId="409917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1537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8B80E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BF56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625D1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3644F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B674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4E1C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66A63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02C5A0" w14:textId="77777777" w:rsidR="00E550DC" w:rsidRDefault="00E550DC"/>
        </w:tc>
      </w:tr>
      <w:tr w:rsidR="007A24FC" w:rsidRPr="00B3499B" w14:paraId="7041D1B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92E8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8A773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B423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8AA7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FCF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9280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B8465F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180BCA" w14:textId="3C817B40" w:rsidR="007A24FC" w:rsidRPr="00B3499B" w:rsidRDefault="00D950AE" w:rsidP="009737DA">
            <w:pPr>
              <w:rPr>
                <w:rFonts w:cs="Arial"/>
                <w:bCs/>
                <w:color w:val="808080" w:themeColor="background1" w:themeShade="80"/>
                <w:sz w:val="16"/>
                <w:szCs w:val="14"/>
              </w:rPr>
            </w:pPr>
            <w:hyperlink r:id="rId2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890CD7" w14:textId="1A2943B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BE606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49ABAC" w14:textId="77777777" w:rsidR="007A24FC" w:rsidRDefault="007A24FC" w:rsidP="001C5864">
      <w:pPr>
        <w:rPr>
          <w:rFonts w:cs="Arial"/>
        </w:rPr>
      </w:pPr>
    </w:p>
    <w:p w14:paraId="424BBCA0" w14:textId="77777777" w:rsidR="0047267C" w:rsidRDefault="0047267C" w:rsidP="001C5864">
      <w:pPr>
        <w:rPr>
          <w:rFonts w:cs="Arial"/>
        </w:rPr>
      </w:pPr>
    </w:p>
    <w:p w14:paraId="6E90297A" w14:textId="77777777" w:rsidR="001C5864" w:rsidRPr="0017445F" w:rsidRDefault="001C5864" w:rsidP="001C5864">
      <w:pPr>
        <w:pStyle w:val="RERequirement"/>
        <w:shd w:val="clear" w:color="auto" w:fill="F2F2F2" w:themeFill="background1" w:themeFillShade="F2"/>
      </w:pPr>
      <w:bookmarkStart w:id="391" w:name="_1a8779f71f8690ba5ae160fd4ac5e8d1"/>
      <w:bookmarkEnd w:id="391"/>
      <w:r>
        <w:t xml:space="preserve"> MCSM - MCS Lower Bolster - Seat Axis Sensor</w:t>
      </w:r>
    </w:p>
    <w:p w14:paraId="2B9427FB" w14:textId="77777777" w:rsidR="001C5864" w:rsidRDefault="001C5864" w:rsidP="001C5864">
      <w:pPr>
        <w:rPr>
          <w:rFonts w:cs="Arial"/>
        </w:rPr>
      </w:pPr>
      <w:r>
        <w:rPr>
          <w:rFonts w:cs="Arial"/>
        </w:rPr>
        <w:t>The MCSM shall take on the role of Seat Axis Sensor for the MCS Lower Bolster axis.</w:t>
      </w:r>
    </w:p>
    <w:p w14:paraId="6DCE88FE" w14:textId="77777777" w:rsidR="001C5864" w:rsidRDefault="001C5864" w:rsidP="001C5864"/>
    <w:p w14:paraId="276A7D0C" w14:textId="77777777" w:rsidR="001C5864" w:rsidRPr="00287D2F" w:rsidRDefault="001C5864" w:rsidP="001C5864">
      <w:pPr>
        <w:rPr>
          <w:rFonts w:cs="Arial"/>
        </w:rPr>
      </w:pPr>
      <w:r>
        <w:rPr>
          <w:rFonts w:cs="Arial"/>
        </w:rPr>
        <w:t>Satisfied by</w:t>
      </w:r>
      <w:r w:rsidRPr="00287D2F">
        <w:rPr>
          <w:rFonts w:cs="Arial"/>
        </w:rPr>
        <w:t>:</w:t>
      </w:r>
    </w:p>
    <w:p w14:paraId="3B4C0A1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F2C71F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171E025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8B3E71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D11E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AD512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B61F7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239E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3DF6F8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7942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B7868" w14:textId="77777777" w:rsidR="00E550DC" w:rsidRDefault="00E550DC"/>
        </w:tc>
      </w:tr>
      <w:tr w:rsidR="007A24FC" w:rsidRPr="00B3499B" w14:paraId="21E560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EEAF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82020" w14:textId="77777777" w:rsidR="00E550DC" w:rsidRDefault="00E550DC"/>
        </w:tc>
      </w:tr>
      <w:tr w:rsidR="007A24FC" w:rsidRPr="00B3499B" w14:paraId="27FE1C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609D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5336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1173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8345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2BC30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2080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BE92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CCAF3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6A012E" w14:textId="77777777" w:rsidR="00E550DC" w:rsidRDefault="00E550DC"/>
        </w:tc>
      </w:tr>
      <w:tr w:rsidR="007A24FC" w:rsidRPr="00B3499B" w14:paraId="48AF0B0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A1D2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2DC08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FFDE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D90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AD76A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AD414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7FCF29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45EBA4" w14:textId="1A423C20" w:rsidR="007A24FC" w:rsidRPr="00B3499B" w:rsidRDefault="00D950AE" w:rsidP="009737DA">
            <w:pPr>
              <w:rPr>
                <w:rFonts w:cs="Arial"/>
                <w:bCs/>
                <w:color w:val="808080" w:themeColor="background1" w:themeShade="80"/>
                <w:sz w:val="16"/>
                <w:szCs w:val="14"/>
              </w:rPr>
            </w:pPr>
            <w:hyperlink r:id="rId2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6E0151" w14:textId="6209485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355B5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F26ABB" w14:textId="77777777" w:rsidR="007A24FC" w:rsidRDefault="007A24FC" w:rsidP="001C5864">
      <w:pPr>
        <w:rPr>
          <w:rFonts w:cs="Arial"/>
        </w:rPr>
      </w:pPr>
    </w:p>
    <w:p w14:paraId="07F581C5" w14:textId="77777777" w:rsidR="0047267C" w:rsidRDefault="0047267C" w:rsidP="001C5864">
      <w:pPr>
        <w:rPr>
          <w:rFonts w:cs="Arial"/>
        </w:rPr>
      </w:pPr>
    </w:p>
    <w:p w14:paraId="70802387" w14:textId="77777777" w:rsidR="001C5864" w:rsidRPr="0017445F" w:rsidRDefault="001C5864" w:rsidP="001C5864">
      <w:pPr>
        <w:pStyle w:val="RERequirement"/>
        <w:shd w:val="clear" w:color="auto" w:fill="F2F2F2" w:themeFill="background1" w:themeFillShade="F2"/>
      </w:pPr>
      <w:bookmarkStart w:id="392" w:name="_e07f0fee2fe2d99e521e338c6d2c85fb"/>
      <w:bookmarkEnd w:id="392"/>
      <w:r>
        <w:t xml:space="preserve"> MCSM - MCS Upper Bolster- Generic Adjustment</w:t>
      </w:r>
    </w:p>
    <w:p w14:paraId="7EDFDE63" w14:textId="77777777" w:rsidR="001C5864" w:rsidRDefault="001C5864" w:rsidP="001C5864">
      <w:pPr>
        <w:rPr>
          <w:rFonts w:cs="Arial"/>
        </w:rPr>
      </w:pPr>
      <w:r>
        <w:rPr>
          <w:rFonts w:cs="Arial"/>
        </w:rPr>
        <w:t>The MCSM shall assign the "Generic Adjustment" output of the Classify Adjustment by Threshold function to the signal "MCS Upper Bolster Adjustment" for the MCS Upper Bolster axis.</w:t>
      </w:r>
    </w:p>
    <w:p w14:paraId="6D636EFA" w14:textId="77777777" w:rsidR="001C5864" w:rsidRDefault="001C5864" w:rsidP="001C5864"/>
    <w:p w14:paraId="1AA56622" w14:textId="77777777" w:rsidR="001C5864" w:rsidRPr="00287D2F" w:rsidRDefault="001C5864" w:rsidP="001C5864">
      <w:pPr>
        <w:rPr>
          <w:rFonts w:cs="Arial"/>
        </w:rPr>
      </w:pPr>
      <w:r>
        <w:rPr>
          <w:rFonts w:cs="Arial"/>
        </w:rPr>
        <w:t>Satisfied by</w:t>
      </w:r>
      <w:r w:rsidRPr="00287D2F">
        <w:rPr>
          <w:rFonts w:cs="Arial"/>
        </w:rPr>
        <w:t>:</w:t>
      </w:r>
    </w:p>
    <w:p w14:paraId="564BDCD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763668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7B60A3F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687178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7EA4D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ED47C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EC28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9942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436CA6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18AA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18448" w14:textId="77777777" w:rsidR="00E550DC" w:rsidRDefault="00E550DC"/>
        </w:tc>
      </w:tr>
      <w:tr w:rsidR="007A24FC" w:rsidRPr="00B3499B" w14:paraId="498AC3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BE99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C7756" w14:textId="77777777" w:rsidR="00E550DC" w:rsidRDefault="00E550DC"/>
        </w:tc>
      </w:tr>
      <w:tr w:rsidR="007A24FC" w:rsidRPr="00B3499B" w14:paraId="0CB98F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B694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3F27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896EF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72A1E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70CAB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136F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7B70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E5014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6DC432" w14:textId="77777777" w:rsidR="00E550DC" w:rsidRDefault="00E550DC"/>
        </w:tc>
      </w:tr>
      <w:tr w:rsidR="007A24FC" w:rsidRPr="00B3499B" w14:paraId="13A50EC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CBE8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F59F1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5776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32EF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CC30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361A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61223A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354927" w14:textId="77EE5A91" w:rsidR="007A24FC" w:rsidRPr="00B3499B" w:rsidRDefault="00D950AE" w:rsidP="009737DA">
            <w:pPr>
              <w:rPr>
                <w:rFonts w:cs="Arial"/>
                <w:bCs/>
                <w:color w:val="808080" w:themeColor="background1" w:themeShade="80"/>
                <w:sz w:val="16"/>
                <w:szCs w:val="14"/>
              </w:rPr>
            </w:pPr>
            <w:hyperlink r:id="rId2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443AFB" w14:textId="00E2E44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97728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EE7963" w14:textId="77777777" w:rsidR="007A24FC" w:rsidRDefault="007A24FC" w:rsidP="001C5864">
      <w:pPr>
        <w:rPr>
          <w:rFonts w:cs="Arial"/>
        </w:rPr>
      </w:pPr>
    </w:p>
    <w:p w14:paraId="67B39BE3" w14:textId="77777777" w:rsidR="0047267C" w:rsidRDefault="0047267C" w:rsidP="001C5864">
      <w:pPr>
        <w:rPr>
          <w:rFonts w:cs="Arial"/>
        </w:rPr>
      </w:pPr>
    </w:p>
    <w:p w14:paraId="707033E5" w14:textId="77777777" w:rsidR="001C5864" w:rsidRPr="0017445F" w:rsidRDefault="001C5864" w:rsidP="001C5864">
      <w:pPr>
        <w:pStyle w:val="RERequirement"/>
        <w:shd w:val="clear" w:color="auto" w:fill="F2F2F2" w:themeFill="background1" w:themeFillShade="F2"/>
      </w:pPr>
      <w:bookmarkStart w:id="393" w:name="_b5f4a14bccfa13ee63f5c809b48b0c64"/>
      <w:bookmarkEnd w:id="393"/>
      <w:r>
        <w:t xml:space="preserve"> MCSM - MCS Lower Bolster - User Input Classify Parameter</w:t>
      </w:r>
    </w:p>
    <w:p w14:paraId="1B83CFA1" w14:textId="77777777" w:rsidR="001C5864" w:rsidRDefault="001C5864" w:rsidP="001C5864">
      <w:pPr>
        <w:rPr>
          <w:rFonts w:cs="Arial"/>
        </w:rPr>
      </w:pPr>
      <w:r>
        <w:rPr>
          <w:rFonts w:cs="Arial"/>
        </w:rPr>
        <w:t>The MCSM shall assign the MCS Lower Bolster axis a "User Input Classify Parameter" of "Minor".</w:t>
      </w:r>
    </w:p>
    <w:p w14:paraId="2AC11BA5" w14:textId="77777777" w:rsidR="001C5864" w:rsidRDefault="001C5864" w:rsidP="001C5864"/>
    <w:p w14:paraId="4D4E5FB5" w14:textId="77777777" w:rsidR="001C5864" w:rsidRPr="00287D2F" w:rsidRDefault="001C5864" w:rsidP="001C5864">
      <w:pPr>
        <w:rPr>
          <w:rFonts w:cs="Arial"/>
        </w:rPr>
      </w:pPr>
      <w:r>
        <w:rPr>
          <w:rFonts w:cs="Arial"/>
        </w:rPr>
        <w:t>Satisfied by</w:t>
      </w:r>
      <w:r w:rsidRPr="00287D2F">
        <w:rPr>
          <w:rFonts w:cs="Arial"/>
        </w:rPr>
        <w:t>:</w:t>
      </w:r>
    </w:p>
    <w:p w14:paraId="52BA89A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93ECE6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5980913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0790F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4EEDD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856D6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2677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74DF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user input classify parameter for axis.</w:t>
            </w:r>
          </w:p>
        </w:tc>
      </w:tr>
      <w:tr w:rsidR="007A24FC" w:rsidRPr="00B3499B" w14:paraId="168B2C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F90D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4659E" w14:textId="77777777" w:rsidR="00E550DC" w:rsidRDefault="00E550DC"/>
        </w:tc>
      </w:tr>
      <w:tr w:rsidR="007A24FC" w:rsidRPr="00B3499B" w14:paraId="3169DC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D628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98F44" w14:textId="77777777" w:rsidR="00E550DC" w:rsidRDefault="00E550DC"/>
        </w:tc>
      </w:tr>
      <w:tr w:rsidR="007A24FC" w:rsidRPr="00B3499B" w14:paraId="11983E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A085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E6A5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224DB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B61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5A78D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0F68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F4EC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8EBE3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239F6A" w14:textId="77777777" w:rsidR="00E550DC" w:rsidRDefault="00E550DC"/>
        </w:tc>
      </w:tr>
      <w:tr w:rsidR="007A24FC" w:rsidRPr="00B3499B" w14:paraId="10D1504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DE333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5F5AC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AA56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7B50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88EDA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272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FA13FF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0105B6" w14:textId="50F534FB" w:rsidR="007A24FC" w:rsidRPr="00B3499B" w:rsidRDefault="00D950AE" w:rsidP="009737DA">
            <w:pPr>
              <w:rPr>
                <w:rFonts w:cs="Arial"/>
                <w:bCs/>
                <w:color w:val="808080" w:themeColor="background1" w:themeShade="80"/>
                <w:sz w:val="16"/>
                <w:szCs w:val="14"/>
              </w:rPr>
            </w:pPr>
            <w:hyperlink r:id="rId2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44FC1F" w14:textId="2CBD46B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89056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1F069A" w14:textId="77777777" w:rsidR="007A24FC" w:rsidRDefault="007A24FC" w:rsidP="001C5864">
      <w:pPr>
        <w:rPr>
          <w:rFonts w:cs="Arial"/>
        </w:rPr>
      </w:pPr>
    </w:p>
    <w:p w14:paraId="794CF3C5" w14:textId="77777777" w:rsidR="0047267C" w:rsidRDefault="0047267C" w:rsidP="001C5864">
      <w:pPr>
        <w:rPr>
          <w:rFonts w:cs="Arial"/>
        </w:rPr>
      </w:pPr>
    </w:p>
    <w:p w14:paraId="1830C4C1" w14:textId="77777777" w:rsidR="001C5864" w:rsidRPr="0017445F" w:rsidRDefault="001C5864" w:rsidP="001C5864">
      <w:pPr>
        <w:pStyle w:val="RERequirement"/>
        <w:shd w:val="clear" w:color="auto" w:fill="F2F2F2" w:themeFill="background1" w:themeFillShade="F2"/>
      </w:pPr>
      <w:bookmarkStart w:id="394" w:name="_2dd1720f68592b85565dd374d000382e"/>
      <w:bookmarkEnd w:id="394"/>
      <w:r>
        <w:t xml:space="preserve"> MCSM - MCS Lower Lumbar - Generic Adjustment</w:t>
      </w:r>
    </w:p>
    <w:p w14:paraId="21F8E114" w14:textId="77777777" w:rsidR="001C5864" w:rsidRDefault="001C5864" w:rsidP="001C5864">
      <w:pPr>
        <w:rPr>
          <w:rFonts w:cs="Arial"/>
        </w:rPr>
      </w:pPr>
      <w:r>
        <w:rPr>
          <w:rFonts w:cs="Arial"/>
        </w:rPr>
        <w:t>The MCSM shall assign the "Generic Adjustment" output of the Classify Adjustment by Threshold function to the signal "MCS Lower Lumbar Adjustment" for the MCS Lower Lumbar axis.</w:t>
      </w:r>
    </w:p>
    <w:p w14:paraId="63DF823F" w14:textId="77777777" w:rsidR="001C5864" w:rsidRDefault="001C5864" w:rsidP="001C5864"/>
    <w:p w14:paraId="10949DC1" w14:textId="77777777" w:rsidR="001C5864" w:rsidRPr="00287D2F" w:rsidRDefault="001C5864" w:rsidP="001C5864">
      <w:pPr>
        <w:rPr>
          <w:rFonts w:cs="Arial"/>
        </w:rPr>
      </w:pPr>
      <w:r>
        <w:rPr>
          <w:rFonts w:cs="Arial"/>
        </w:rPr>
        <w:t>Satisfied by</w:t>
      </w:r>
      <w:r w:rsidRPr="00287D2F">
        <w:rPr>
          <w:rFonts w:cs="Arial"/>
        </w:rPr>
        <w:t>:</w:t>
      </w:r>
    </w:p>
    <w:p w14:paraId="3074BA0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9123C6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1BA3C6F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E2AB7F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47DC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F4CFD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DFD20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812F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30E7C8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B45A4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F8692E" w14:textId="77777777" w:rsidR="00E550DC" w:rsidRDefault="00E550DC"/>
        </w:tc>
      </w:tr>
      <w:tr w:rsidR="007A24FC" w:rsidRPr="00B3499B" w14:paraId="69E37B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8391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3557D" w14:textId="77777777" w:rsidR="00E550DC" w:rsidRDefault="00E550DC"/>
        </w:tc>
      </w:tr>
      <w:tr w:rsidR="007A24FC" w:rsidRPr="00B3499B" w14:paraId="4A7133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FBE2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DC5B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05D8A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54CE0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A80BC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37ED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6F95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77D3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B1993" w14:textId="77777777" w:rsidR="00E550DC" w:rsidRDefault="00E550DC"/>
        </w:tc>
      </w:tr>
      <w:tr w:rsidR="007A24FC" w:rsidRPr="00B3499B" w14:paraId="53F5A96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FBE6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F92F4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9825F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F546C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9163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C6E2B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846DC4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70C377" w14:textId="5DDA49E7" w:rsidR="007A24FC" w:rsidRPr="00B3499B" w:rsidRDefault="00D950AE" w:rsidP="009737DA">
            <w:pPr>
              <w:rPr>
                <w:rFonts w:cs="Arial"/>
                <w:bCs/>
                <w:color w:val="808080" w:themeColor="background1" w:themeShade="80"/>
                <w:sz w:val="16"/>
                <w:szCs w:val="14"/>
              </w:rPr>
            </w:pPr>
            <w:hyperlink r:id="rId2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07670E" w14:textId="7555D7B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0927C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7D3601" w14:textId="77777777" w:rsidR="007A24FC" w:rsidRDefault="007A24FC" w:rsidP="001C5864">
      <w:pPr>
        <w:rPr>
          <w:rFonts w:cs="Arial"/>
        </w:rPr>
      </w:pPr>
    </w:p>
    <w:p w14:paraId="6B8DB6A0" w14:textId="77777777" w:rsidR="0047267C" w:rsidRDefault="0047267C" w:rsidP="001C5864">
      <w:pPr>
        <w:rPr>
          <w:rFonts w:cs="Arial"/>
        </w:rPr>
      </w:pPr>
    </w:p>
    <w:p w14:paraId="36A4187A" w14:textId="77777777" w:rsidR="001C5864" w:rsidRPr="0017445F" w:rsidRDefault="001C5864" w:rsidP="001C5864">
      <w:pPr>
        <w:pStyle w:val="RERequirement"/>
        <w:shd w:val="clear" w:color="auto" w:fill="F2F2F2" w:themeFill="background1" w:themeFillShade="F2"/>
      </w:pPr>
      <w:bookmarkStart w:id="395" w:name="_132805d747b8e07d00c21f9d957c5652"/>
      <w:bookmarkEnd w:id="395"/>
      <w:r>
        <w:t xml:space="preserve"> MCSM - MCS Upper Lumbar - Adjustment ID</w:t>
      </w:r>
    </w:p>
    <w:p w14:paraId="504BE001" w14:textId="77777777" w:rsidR="001C5864" w:rsidRDefault="001C5864" w:rsidP="001C5864">
      <w:pPr>
        <w:rPr>
          <w:rFonts w:cs="Arial"/>
        </w:rPr>
      </w:pPr>
      <w:r>
        <w:rPr>
          <w:rFonts w:cs="Arial"/>
        </w:rPr>
        <w:t>The MCSM shall assign the MCS Upper Lumbar axis an "Adjustment ID" of 22.</w:t>
      </w:r>
    </w:p>
    <w:p w14:paraId="09DD5E7C" w14:textId="77777777" w:rsidR="001C5864" w:rsidRDefault="001C5864" w:rsidP="001C5864"/>
    <w:p w14:paraId="0C7E5F8A" w14:textId="77777777" w:rsidR="001C5864" w:rsidRPr="00287D2F" w:rsidRDefault="001C5864" w:rsidP="001C5864">
      <w:pPr>
        <w:rPr>
          <w:rFonts w:cs="Arial"/>
        </w:rPr>
      </w:pPr>
      <w:r>
        <w:rPr>
          <w:rFonts w:cs="Arial"/>
        </w:rPr>
        <w:lastRenderedPageBreak/>
        <w:t>Satisfied by</w:t>
      </w:r>
      <w:r w:rsidRPr="00287D2F">
        <w:rPr>
          <w:rFonts w:cs="Arial"/>
        </w:rPr>
        <w:t>:</w:t>
      </w:r>
    </w:p>
    <w:p w14:paraId="6723F63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9A987F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27D16BA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CC269C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1C324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4D1CF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60947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B7FC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676541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41D1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D2871" w14:textId="77777777" w:rsidR="00E550DC" w:rsidRDefault="00E550DC"/>
        </w:tc>
      </w:tr>
      <w:tr w:rsidR="007A24FC" w:rsidRPr="00B3499B" w14:paraId="29AC25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167A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286DA" w14:textId="77777777" w:rsidR="00E550DC" w:rsidRDefault="00E550DC"/>
        </w:tc>
      </w:tr>
      <w:tr w:rsidR="007A24FC" w:rsidRPr="00B3499B" w14:paraId="301562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6695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465B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F8E1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A525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61645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2E23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CF10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06A6D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3AE956" w14:textId="77777777" w:rsidR="00E550DC" w:rsidRDefault="00E550DC"/>
        </w:tc>
      </w:tr>
      <w:tr w:rsidR="007A24FC" w:rsidRPr="00B3499B" w14:paraId="56464FC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6DC2F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DD3A7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19FFE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A9AE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9672C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BE36B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0E8173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6EF602" w14:textId="56A771C9" w:rsidR="007A24FC" w:rsidRPr="00B3499B" w:rsidRDefault="00D950AE" w:rsidP="009737DA">
            <w:pPr>
              <w:rPr>
                <w:rFonts w:cs="Arial"/>
                <w:bCs/>
                <w:color w:val="808080" w:themeColor="background1" w:themeShade="80"/>
                <w:sz w:val="16"/>
                <w:szCs w:val="14"/>
              </w:rPr>
            </w:pPr>
            <w:hyperlink r:id="rId2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09978" w14:textId="5575F0E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C7C4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CF8302" w14:textId="77777777" w:rsidR="007A24FC" w:rsidRDefault="007A24FC" w:rsidP="001C5864">
      <w:pPr>
        <w:rPr>
          <w:rFonts w:cs="Arial"/>
        </w:rPr>
      </w:pPr>
    </w:p>
    <w:p w14:paraId="3DE1981A" w14:textId="77777777" w:rsidR="0047267C" w:rsidRDefault="0047267C" w:rsidP="001C5864">
      <w:pPr>
        <w:rPr>
          <w:rFonts w:cs="Arial"/>
        </w:rPr>
      </w:pPr>
    </w:p>
    <w:p w14:paraId="1294F603" w14:textId="77777777" w:rsidR="001C5864" w:rsidRPr="0017445F" w:rsidRDefault="001C5864" w:rsidP="001C5864">
      <w:pPr>
        <w:pStyle w:val="RERequirement"/>
        <w:shd w:val="clear" w:color="auto" w:fill="F2F2F2" w:themeFill="background1" w:themeFillShade="F2"/>
      </w:pPr>
      <w:bookmarkStart w:id="396" w:name="_407c1ef84be09985e8271bd700a5bef1"/>
      <w:bookmarkEnd w:id="396"/>
      <w:r>
        <w:t xml:space="preserve"> MCSM - MCS Upper Lumbar - Functions</w:t>
      </w:r>
    </w:p>
    <w:p w14:paraId="77AE9F63" w14:textId="77777777" w:rsidR="001C5864" w:rsidRDefault="001C5864" w:rsidP="001C5864">
      <w:pPr>
        <w:rPr>
          <w:rFonts w:cs="Arial"/>
        </w:rPr>
      </w:pPr>
      <w:r>
        <w:rPr>
          <w:rFonts w:cs="Arial"/>
        </w:rPr>
        <w:t>The MCSM shall implement the following functions for the MCS Upper Lumbar axis:</w:t>
      </w:r>
    </w:p>
    <w:p w14:paraId="0125920E" w14:textId="77777777" w:rsidR="001C5864" w:rsidRDefault="001C5864" w:rsidP="001C5864">
      <w:pPr>
        <w:rPr>
          <w:rFonts w:cs="Arial"/>
        </w:rPr>
      </w:pPr>
      <w:r>
        <w:rPr>
          <w:rFonts w:cs="Arial"/>
        </w:rPr>
        <w:t>Monitor Changes by User Input</w:t>
      </w:r>
    </w:p>
    <w:p w14:paraId="1960C495" w14:textId="77777777" w:rsidR="001C5864" w:rsidRDefault="001C5864" w:rsidP="001C5864">
      <w:pPr>
        <w:rPr>
          <w:rFonts w:cs="Arial"/>
        </w:rPr>
      </w:pPr>
      <w:r>
        <w:rPr>
          <w:rFonts w:cs="Arial"/>
        </w:rPr>
        <w:t>Classify Adjustment by User Input</w:t>
      </w:r>
    </w:p>
    <w:p w14:paraId="30624306" w14:textId="77777777" w:rsidR="001C5864" w:rsidRDefault="001C5864" w:rsidP="001C5864">
      <w:pPr>
        <w:rPr>
          <w:rFonts w:cs="Arial"/>
        </w:rPr>
      </w:pPr>
      <w:r>
        <w:rPr>
          <w:rFonts w:cs="Arial"/>
        </w:rPr>
        <w:t>Clear Axis Adjustment Information</w:t>
      </w:r>
    </w:p>
    <w:p w14:paraId="44B219AE" w14:textId="77777777" w:rsidR="001C5864" w:rsidRDefault="001C5864" w:rsidP="001C5864"/>
    <w:p w14:paraId="7F8FF7E5" w14:textId="77777777" w:rsidR="001C5864" w:rsidRPr="00287D2F" w:rsidRDefault="001C5864" w:rsidP="001C5864">
      <w:pPr>
        <w:rPr>
          <w:rFonts w:cs="Arial"/>
        </w:rPr>
      </w:pPr>
      <w:r>
        <w:rPr>
          <w:rFonts w:cs="Arial"/>
        </w:rPr>
        <w:t>Satisfied by</w:t>
      </w:r>
      <w:r w:rsidRPr="00287D2F">
        <w:rPr>
          <w:rFonts w:cs="Arial"/>
        </w:rPr>
        <w:t>:</w:t>
      </w:r>
    </w:p>
    <w:p w14:paraId="5125FFE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9D645F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6C46C56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394919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10FB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9BB48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2D51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53E1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02F632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E074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A10E0" w14:textId="77777777" w:rsidR="00E550DC" w:rsidRDefault="00E550DC"/>
        </w:tc>
      </w:tr>
      <w:tr w:rsidR="007A24FC" w:rsidRPr="00B3499B" w14:paraId="1D1B2A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46E0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E6D11" w14:textId="77777777" w:rsidR="00E550DC" w:rsidRDefault="00E550DC"/>
        </w:tc>
      </w:tr>
      <w:tr w:rsidR="007A24FC" w:rsidRPr="00B3499B" w14:paraId="4B6ED4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C22F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70D7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6D5C7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81E65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8F619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5495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CC90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6A0E8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BD29B6" w14:textId="77777777" w:rsidR="00E550DC" w:rsidRDefault="00E550DC"/>
        </w:tc>
      </w:tr>
      <w:tr w:rsidR="007A24FC" w:rsidRPr="00B3499B" w14:paraId="224B52F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DD87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7623A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1752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387D0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21A59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BBF6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FC95A9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BAF1E6" w14:textId="7E63D508" w:rsidR="007A24FC" w:rsidRPr="00B3499B" w:rsidRDefault="00D950AE" w:rsidP="009737DA">
            <w:pPr>
              <w:rPr>
                <w:rFonts w:cs="Arial"/>
                <w:bCs/>
                <w:color w:val="808080" w:themeColor="background1" w:themeShade="80"/>
                <w:sz w:val="16"/>
                <w:szCs w:val="14"/>
              </w:rPr>
            </w:pPr>
            <w:hyperlink r:id="rId2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DEDD6C" w14:textId="39C8754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E13C0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A568F1" w14:textId="77777777" w:rsidR="007A24FC" w:rsidRDefault="007A24FC" w:rsidP="001C5864">
      <w:pPr>
        <w:rPr>
          <w:rFonts w:cs="Arial"/>
        </w:rPr>
      </w:pPr>
    </w:p>
    <w:p w14:paraId="06B7925D" w14:textId="77777777" w:rsidR="0047267C" w:rsidRDefault="0047267C" w:rsidP="001C5864">
      <w:pPr>
        <w:rPr>
          <w:rFonts w:cs="Arial"/>
        </w:rPr>
      </w:pPr>
    </w:p>
    <w:p w14:paraId="4B769EB9" w14:textId="77777777" w:rsidR="001C5864" w:rsidRPr="0017445F" w:rsidRDefault="001C5864" w:rsidP="001C5864">
      <w:pPr>
        <w:pStyle w:val="RERequirement"/>
        <w:shd w:val="clear" w:color="auto" w:fill="F2F2F2" w:themeFill="background1" w:themeFillShade="F2"/>
      </w:pPr>
      <w:bookmarkStart w:id="397" w:name="_16376524d0677ecef2b7456c067e30e5"/>
      <w:bookmarkEnd w:id="397"/>
      <w:r>
        <w:t xml:space="preserve"> MCSM - MCS Lower Bolster - Adjustment ID</w:t>
      </w:r>
    </w:p>
    <w:p w14:paraId="20B40E1A" w14:textId="77777777" w:rsidR="001C5864" w:rsidRDefault="001C5864" w:rsidP="001C5864">
      <w:pPr>
        <w:rPr>
          <w:rFonts w:cs="Arial"/>
        </w:rPr>
      </w:pPr>
      <w:r>
        <w:rPr>
          <w:rFonts w:cs="Arial"/>
        </w:rPr>
        <w:t>The MCSM shall assign the MCS Lower Bolster axis an "Adjustment ID" of 23.</w:t>
      </w:r>
    </w:p>
    <w:p w14:paraId="368DCEB1" w14:textId="77777777" w:rsidR="001C5864" w:rsidRDefault="001C5864" w:rsidP="001C5864"/>
    <w:p w14:paraId="793F2E92" w14:textId="77777777" w:rsidR="001C5864" w:rsidRPr="00287D2F" w:rsidRDefault="001C5864" w:rsidP="001C5864">
      <w:pPr>
        <w:rPr>
          <w:rFonts w:cs="Arial"/>
        </w:rPr>
      </w:pPr>
      <w:r>
        <w:rPr>
          <w:rFonts w:cs="Arial"/>
        </w:rPr>
        <w:t>Satisfied by</w:t>
      </w:r>
      <w:r w:rsidRPr="00287D2F">
        <w:rPr>
          <w:rFonts w:cs="Arial"/>
        </w:rPr>
        <w:t>:</w:t>
      </w:r>
    </w:p>
    <w:p w14:paraId="07EA81D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A82DC4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MCSM Autosave Generic component function</w:t>
      </w:r>
    </w:p>
    <w:p w14:paraId="1948A5B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C0F6EF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096FB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16F27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1998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BC41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475A61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4B8F0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BC3FC" w14:textId="77777777" w:rsidR="00E550DC" w:rsidRDefault="00E550DC"/>
        </w:tc>
      </w:tr>
      <w:tr w:rsidR="007A24FC" w:rsidRPr="00B3499B" w14:paraId="3858E6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B6C3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3C928" w14:textId="77777777" w:rsidR="00E550DC" w:rsidRDefault="00E550DC"/>
        </w:tc>
      </w:tr>
      <w:tr w:rsidR="007A24FC" w:rsidRPr="00B3499B" w14:paraId="60808C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0076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8F62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6FF3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F8E54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B17AE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C695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30FD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02A88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074610" w14:textId="77777777" w:rsidR="00E550DC" w:rsidRDefault="00E550DC"/>
        </w:tc>
      </w:tr>
      <w:tr w:rsidR="007A24FC" w:rsidRPr="00B3499B" w14:paraId="38B4102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02FC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8626A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6DA4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715D7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B7F7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F6AF6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376710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DDA806" w14:textId="545DA6AE" w:rsidR="007A24FC" w:rsidRPr="00B3499B" w:rsidRDefault="00D950AE" w:rsidP="009737DA">
            <w:pPr>
              <w:rPr>
                <w:rFonts w:cs="Arial"/>
                <w:bCs/>
                <w:color w:val="808080" w:themeColor="background1" w:themeShade="80"/>
                <w:sz w:val="16"/>
                <w:szCs w:val="14"/>
              </w:rPr>
            </w:pPr>
            <w:hyperlink r:id="rId2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83DCEC" w14:textId="21AAB6F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BF358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DB480D" w14:textId="77777777" w:rsidR="007A24FC" w:rsidRDefault="007A24FC" w:rsidP="001C5864">
      <w:pPr>
        <w:rPr>
          <w:rFonts w:cs="Arial"/>
        </w:rPr>
      </w:pPr>
    </w:p>
    <w:p w14:paraId="1467F623" w14:textId="77777777" w:rsidR="0047267C" w:rsidRDefault="0047267C" w:rsidP="001C5864">
      <w:pPr>
        <w:rPr>
          <w:rFonts w:cs="Arial"/>
        </w:rPr>
      </w:pPr>
    </w:p>
    <w:p w14:paraId="735A6744"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398" w:name="_Toc66170331"/>
      <w:r>
        <w:rPr>
          <w:szCs w:val="20"/>
          <w:lang w:val="en-GB"/>
        </w:rPr>
        <w:t>PDM</w:t>
      </w:r>
      <w:bookmarkEnd w:id="398"/>
    </w:p>
    <w:p w14:paraId="6E3891A3" w14:textId="77777777" w:rsidR="00210E01" w:rsidRDefault="00210E01" w:rsidP="00210E01">
      <w:r>
        <w:t>PDM</w:t>
      </w:r>
    </w:p>
    <w:p w14:paraId="0B3816D3" w14:textId="77777777" w:rsidR="00072314" w:rsidRDefault="00072314" w:rsidP="00072314"/>
    <w:p w14:paraId="01D052D4" w14:textId="77777777" w:rsidR="008C50D1" w:rsidRPr="003305ED" w:rsidRDefault="008C50D1" w:rsidP="00702F62">
      <w:pPr>
        <w:pStyle w:val="Heading4"/>
        <w:keepNext w:val="0"/>
        <w:tabs>
          <w:tab w:val="clear" w:pos="900"/>
          <w:tab w:val="left" w:pos="709"/>
        </w:tabs>
        <w:spacing w:before="240"/>
      </w:pPr>
      <w:bookmarkStart w:id="399" w:name="_Toc66170332"/>
      <w:r>
        <w:rPr>
          <w:lang w:val="en-GB"/>
        </w:rPr>
        <w:t xml:space="preserve">Technology </w:t>
      </w:r>
      <w:r w:rsidRPr="003070ED">
        <w:rPr>
          <w:lang w:val="en-GB"/>
        </w:rPr>
        <w:t>Function</w:t>
      </w:r>
      <w:r>
        <w:rPr>
          <w:lang w:val="en-GB"/>
        </w:rPr>
        <w:t xml:space="preserve"> </w:t>
      </w:r>
      <w:r>
        <w:rPr>
          <w:noProof/>
        </w:rPr>
        <w:drawing>
          <wp:inline distT="0" distB="0" distL="0" distR="0" wp14:anchorId="22F2F9CD" wp14:editId="5E65F0FB">
            <wp:extent cx="152400" cy="152400"/>
            <wp:effectExtent l="0" t="0" r="0" b="0"/>
            <wp:docPr id="56"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PDM Autosave Generic Component function</w:t>
      </w:r>
      <w:bookmarkEnd w:id="399"/>
    </w:p>
    <w:p w14:paraId="30064F0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D11B7D9" w14:textId="77777777" w:rsidR="00072314" w:rsidRPr="003B799F" w:rsidRDefault="00072314" w:rsidP="00072314"/>
    <w:p w14:paraId="2BC6F28C" w14:textId="77777777" w:rsidR="00072314" w:rsidRDefault="00072314" w:rsidP="00072314">
      <w:pPr>
        <w:pStyle w:val="Heading6"/>
        <w:keepNext w:val="0"/>
        <w:tabs>
          <w:tab w:val="clear" w:pos="900"/>
          <w:tab w:val="left" w:pos="709"/>
        </w:tabs>
        <w:spacing w:before="240"/>
        <w:rPr>
          <w:lang w:val="en-GB"/>
        </w:rPr>
      </w:pPr>
      <w:r>
        <w:rPr>
          <w:lang w:val="en-GB"/>
        </w:rPr>
        <w:t>Inputs</w:t>
      </w:r>
    </w:p>
    <w:p w14:paraId="0A53C24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920492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1A47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4FCB1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3D6D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5658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5803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51F4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1E3B2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CCFA51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EEFB49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2ACA4A" w14:textId="2A10FDA5" w:rsidR="00EB31D7" w:rsidRPr="00B3499B" w:rsidRDefault="00D950AE" w:rsidP="00236BAE">
            <w:pPr>
              <w:rPr>
                <w:rFonts w:cs="Arial"/>
                <w:bCs/>
                <w:color w:val="808080" w:themeColor="background1" w:themeShade="80"/>
                <w:sz w:val="16"/>
                <w:szCs w:val="14"/>
              </w:rPr>
            </w:pPr>
            <w:hyperlink r:id="rId25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9F4143" w14:textId="7D2EAB16"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97930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F061F7" w14:textId="100F78E3" w:rsidR="00414C45" w:rsidRPr="004A50B8" w:rsidRDefault="00414C45" w:rsidP="004A50B8">
      <w:pPr>
        <w:pStyle w:val="Caption"/>
      </w:pPr>
      <w:bookmarkStart w:id="400" w:name="_Toc66170401"/>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17</w:t>
      </w:r>
      <w:r>
        <w:rPr>
          <w:noProof/>
        </w:rPr>
        <w:fldChar w:fldCharType="end"/>
      </w:r>
      <w:r w:rsidRPr="00702453">
        <w:t xml:space="preserve">: </w:t>
      </w:r>
      <w:r>
        <w:t xml:space="preserve">Input Signal mappings of Function </w:t>
      </w:r>
      <w:r w:rsidRPr="004521EB">
        <w:rPr>
          <w:lang w:val="en-GB"/>
        </w:rPr>
        <w:t>PDM Autosave Generic Component function</w:t>
      </w:r>
      <w:bookmarkEnd w:id="400"/>
    </w:p>
    <w:p w14:paraId="2CEB41D5" w14:textId="77777777" w:rsidR="008C50D1" w:rsidRPr="00E23282" w:rsidRDefault="008C50D1" w:rsidP="00072314"/>
    <w:p w14:paraId="5849610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21BD21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3BAE37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7649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1902AA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4908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18D45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71D6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F750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4A208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DCECCB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532957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C0F58E" w14:textId="05B4E0F8" w:rsidR="00CA24CE" w:rsidRPr="00B3499B" w:rsidRDefault="00D950AE" w:rsidP="00CA24CE">
            <w:pPr>
              <w:rPr>
                <w:rFonts w:cs="Arial"/>
                <w:bCs/>
                <w:color w:val="808080" w:themeColor="background1" w:themeShade="80"/>
                <w:sz w:val="16"/>
                <w:szCs w:val="14"/>
              </w:rPr>
            </w:pPr>
            <w:hyperlink r:id="rId25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98F47F" w14:textId="0194C999"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E8708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9D7BBB" w14:textId="0BBA271E" w:rsidR="00236BAE" w:rsidRPr="004A50B8" w:rsidRDefault="00236BAE" w:rsidP="004A50B8">
      <w:pPr>
        <w:pStyle w:val="Caption"/>
      </w:pPr>
      <w:bookmarkStart w:id="401" w:name="_Toc66170402"/>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18</w:t>
      </w:r>
      <w:r>
        <w:rPr>
          <w:noProof/>
        </w:rPr>
        <w:fldChar w:fldCharType="end"/>
      </w:r>
      <w:r w:rsidRPr="00702453">
        <w:t xml:space="preserve">: </w:t>
      </w:r>
      <w:r>
        <w:t xml:space="preserve">Output Signal mappings of Function </w:t>
      </w:r>
      <w:r w:rsidRPr="004521EB">
        <w:rPr>
          <w:lang w:val="en-GB"/>
        </w:rPr>
        <w:t>PDM Autosave Generic Component function</w:t>
      </w:r>
      <w:bookmarkEnd w:id="401"/>
    </w:p>
    <w:p w14:paraId="44A08BED" w14:textId="77777777" w:rsidR="00072314" w:rsidRPr="00612064" w:rsidRDefault="00072314" w:rsidP="00072314">
      <w:pPr>
        <w:spacing w:before="20"/>
        <w:rPr>
          <w:vanish/>
        </w:rPr>
      </w:pPr>
    </w:p>
    <w:p w14:paraId="5E24D884" w14:textId="77777777" w:rsidR="00072314" w:rsidRDefault="00072314" w:rsidP="00072314">
      <w:pPr>
        <w:pStyle w:val="Heading6"/>
        <w:keepNext w:val="0"/>
        <w:tabs>
          <w:tab w:val="clear" w:pos="900"/>
          <w:tab w:val="left" w:pos="709"/>
        </w:tabs>
        <w:spacing w:before="240"/>
      </w:pPr>
      <w:r>
        <w:t>Parameters</w:t>
      </w:r>
    </w:p>
    <w:p w14:paraId="46931C7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E8782A3" w14:textId="77777777" w:rsidTr="001D18E6">
        <w:trPr>
          <w:trHeight w:val="161"/>
        </w:trPr>
        <w:tc>
          <w:tcPr>
            <w:tcW w:w="1838" w:type="dxa"/>
            <w:shd w:val="clear" w:color="auto" w:fill="D9D9D9" w:themeFill="background1" w:themeFillShade="D9"/>
            <w:noWrap/>
            <w:hideMark/>
          </w:tcPr>
          <w:p w14:paraId="14B8CDC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0BA905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03F9BD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34B53B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BD7529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E3F4CC6" w14:textId="77777777" w:rsidTr="001D18E6">
        <w:trPr>
          <w:trHeight w:val="70"/>
        </w:trPr>
        <w:tc>
          <w:tcPr>
            <w:tcW w:w="1838" w:type="dxa"/>
            <w:noWrap/>
          </w:tcPr>
          <w:p w14:paraId="7FAB584A" w14:textId="0E65DB88"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9B00D9">
              <w:rPr>
                <w:b/>
                <w:bCs/>
                <w:i/>
                <w:color w:val="0000FF"/>
                <w:sz w:val="18"/>
              </w:rPr>
              <w:t>Error! Reference source not found.</w:t>
            </w:r>
            <w:r w:rsidRPr="00D20BE7">
              <w:rPr>
                <w:i/>
                <w:color w:val="0000FF"/>
                <w:sz w:val="18"/>
              </w:rPr>
              <w:fldChar w:fldCharType="end"/>
            </w:r>
            <w:r w:rsidRPr="00D20BE7">
              <w:rPr>
                <w:sz w:val="18"/>
              </w:rPr>
              <w:t>” name bookmark in the Data Dictionary</w:t>
            </w:r>
          </w:p>
        </w:tc>
        <w:tc>
          <w:tcPr>
            <w:tcW w:w="1843" w:type="dxa"/>
          </w:tcPr>
          <w:p w14:paraId="6B670E1C" w14:textId="3CD755C0"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9B00D9">
              <w:rPr>
                <w:b/>
                <w:bCs/>
                <w:sz w:val="18"/>
              </w:rPr>
              <w:t>Error! Reference source not found.</w:t>
            </w:r>
            <w:r w:rsidRPr="00D20BE7">
              <w:rPr>
                <w:sz w:val="18"/>
              </w:rPr>
              <w:fldChar w:fldCharType="end"/>
            </w:r>
            <w:r w:rsidRPr="00D20BE7">
              <w:rPr>
                <w:sz w:val="18"/>
              </w:rPr>
              <w:t>” name bookmark in the Data Dictionary</w:t>
            </w:r>
          </w:p>
        </w:tc>
        <w:tc>
          <w:tcPr>
            <w:tcW w:w="1701" w:type="dxa"/>
          </w:tcPr>
          <w:p w14:paraId="6B95327E" w14:textId="58F96D01"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9B00D9">
              <w:rPr>
                <w:b/>
                <w:bCs/>
                <w:i/>
                <w:color w:val="0000FF"/>
                <w:sz w:val="18"/>
              </w:rPr>
              <w:t>Error! Reference source not found.</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3262796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5BF026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370176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1DBD85D" w14:textId="77777777" w:rsidTr="001D18E6">
        <w:trPr>
          <w:trHeight w:val="71"/>
        </w:trPr>
        <w:tc>
          <w:tcPr>
            <w:tcW w:w="1838" w:type="dxa"/>
            <w:noWrap/>
          </w:tcPr>
          <w:p w14:paraId="7D7106C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41E82CB" w14:textId="77777777" w:rsidR="00072314" w:rsidRPr="00D14691" w:rsidRDefault="00072314" w:rsidP="001D18E6">
            <w:pPr>
              <w:rPr>
                <w:color w:val="000000" w:themeColor="text1"/>
              </w:rPr>
            </w:pPr>
          </w:p>
        </w:tc>
        <w:tc>
          <w:tcPr>
            <w:tcW w:w="1701" w:type="dxa"/>
          </w:tcPr>
          <w:p w14:paraId="518C990F" w14:textId="77777777" w:rsidR="00072314" w:rsidRPr="00D14691" w:rsidRDefault="00072314" w:rsidP="001D18E6">
            <w:pPr>
              <w:rPr>
                <w:color w:val="000000" w:themeColor="text1"/>
              </w:rPr>
            </w:pPr>
          </w:p>
        </w:tc>
        <w:tc>
          <w:tcPr>
            <w:tcW w:w="1417" w:type="dxa"/>
            <w:noWrap/>
          </w:tcPr>
          <w:p w14:paraId="19D8C345" w14:textId="77777777" w:rsidR="00072314" w:rsidRPr="00D14691" w:rsidRDefault="00072314" w:rsidP="001D18E6">
            <w:pPr>
              <w:rPr>
                <w:color w:val="000000" w:themeColor="text1"/>
              </w:rPr>
            </w:pPr>
          </w:p>
        </w:tc>
        <w:tc>
          <w:tcPr>
            <w:tcW w:w="3402" w:type="dxa"/>
          </w:tcPr>
          <w:p w14:paraId="2BC7FA58" w14:textId="77777777" w:rsidR="00072314" w:rsidRPr="00D14691" w:rsidRDefault="00072314" w:rsidP="001D18E6">
            <w:pPr>
              <w:rPr>
                <w:color w:val="000000" w:themeColor="text1"/>
              </w:rPr>
            </w:pPr>
          </w:p>
        </w:tc>
      </w:tr>
    </w:tbl>
    <w:p w14:paraId="5A082BD2" w14:textId="6B459061" w:rsidR="008C50D1" w:rsidRDefault="00072314" w:rsidP="003678EC">
      <w:pPr>
        <w:pStyle w:val="Caption"/>
        <w:rPr>
          <w:lang w:val="en-GB"/>
        </w:rPr>
      </w:pPr>
      <w:bookmarkStart w:id="402" w:name="_Toc66170403"/>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19</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402"/>
    </w:p>
    <w:p w14:paraId="0685EE6F" w14:textId="77777777" w:rsidR="003678EC" w:rsidRPr="003678EC" w:rsidRDefault="003678EC" w:rsidP="003678EC">
      <w:pPr>
        <w:rPr>
          <w:lang w:val="en-GB"/>
        </w:rPr>
      </w:pPr>
    </w:p>
    <w:p w14:paraId="5B18D55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2BC58B8" w14:textId="77777777" w:rsidR="00072314" w:rsidRPr="003225C9" w:rsidRDefault="00072314" w:rsidP="00072314">
      <w:pPr>
        <w:tabs>
          <w:tab w:val="left" w:pos="284"/>
          <w:tab w:val="left" w:pos="851"/>
        </w:tabs>
      </w:pPr>
    </w:p>
    <w:p w14:paraId="6EA471F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5B4285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241BCF6" w14:textId="77777777" w:rsidTr="001D18E6">
        <w:tc>
          <w:tcPr>
            <w:tcW w:w="1934" w:type="dxa"/>
            <w:shd w:val="clear" w:color="auto" w:fill="D9D9D9" w:themeFill="background1" w:themeFillShade="D9"/>
          </w:tcPr>
          <w:p w14:paraId="5B7D03FF" w14:textId="77777777" w:rsidR="00072314" w:rsidRDefault="00072314" w:rsidP="001D18E6">
            <w:pPr>
              <w:rPr>
                <w:b/>
              </w:rPr>
            </w:pPr>
            <w:r w:rsidRPr="00AF169D">
              <w:rPr>
                <w:b/>
              </w:rPr>
              <w:t>Requirement ID</w:t>
            </w:r>
          </w:p>
          <w:p w14:paraId="660F3EC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1E83CC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57041A8" w14:textId="77777777" w:rsidR="00072314" w:rsidRDefault="00072314" w:rsidP="001D18E6">
            <w:pPr>
              <w:rPr>
                <w:b/>
              </w:rPr>
            </w:pPr>
            <w:r>
              <w:rPr>
                <w:b/>
              </w:rPr>
              <w:t>Modification</w:t>
            </w:r>
          </w:p>
        </w:tc>
        <w:tc>
          <w:tcPr>
            <w:tcW w:w="1712" w:type="dxa"/>
            <w:shd w:val="clear" w:color="auto" w:fill="D9D9D9" w:themeFill="background1" w:themeFillShade="D9"/>
          </w:tcPr>
          <w:p w14:paraId="6E93C00A" w14:textId="77777777" w:rsidR="00072314" w:rsidRDefault="00072314" w:rsidP="001D18E6">
            <w:pPr>
              <w:rPr>
                <w:b/>
              </w:rPr>
            </w:pPr>
            <w:r w:rsidRPr="00AF169D">
              <w:rPr>
                <w:b/>
              </w:rPr>
              <w:t xml:space="preserve">Requirement </w:t>
            </w:r>
            <w:r>
              <w:rPr>
                <w:b/>
              </w:rPr>
              <w:t>ID</w:t>
            </w:r>
          </w:p>
          <w:p w14:paraId="353B432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D8B40CD" w14:textId="77777777" w:rsidR="00072314" w:rsidRPr="00AF169D" w:rsidRDefault="00072314" w:rsidP="001D18E6">
            <w:pPr>
              <w:rPr>
                <w:b/>
              </w:rPr>
            </w:pPr>
            <w:r>
              <w:rPr>
                <w:b/>
              </w:rPr>
              <w:t>Comment</w:t>
            </w:r>
          </w:p>
        </w:tc>
      </w:tr>
      <w:tr w:rsidR="00072314" w14:paraId="3147B46F" w14:textId="77777777" w:rsidTr="001D18E6">
        <w:tc>
          <w:tcPr>
            <w:tcW w:w="1934" w:type="dxa"/>
          </w:tcPr>
          <w:p w14:paraId="4EFADD97" w14:textId="77777777" w:rsidR="00072314" w:rsidRPr="000F4E8B" w:rsidRDefault="00072314" w:rsidP="001D18E6">
            <w:r w:rsidRPr="000F4E8B">
              <w:t>REQ_abc</w:t>
            </w:r>
          </w:p>
        </w:tc>
        <w:tc>
          <w:tcPr>
            <w:tcW w:w="2177" w:type="dxa"/>
          </w:tcPr>
          <w:p w14:paraId="0913DADA" w14:textId="77777777" w:rsidR="00072314" w:rsidRPr="000F4E8B" w:rsidRDefault="00072314" w:rsidP="001D18E6"/>
        </w:tc>
        <w:sdt>
          <w:sdtPr>
            <w:alias w:val="Modification"/>
            <w:tag w:val="Modification"/>
            <w:id w:val="122880986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9BF8D5F" w14:textId="77777777" w:rsidR="00072314" w:rsidRPr="000F4E8B" w:rsidRDefault="00072314" w:rsidP="001D18E6">
                <w:r w:rsidRPr="000F4E8B">
                  <w:t>Removed</w:t>
                </w:r>
              </w:p>
            </w:tc>
          </w:sdtContent>
        </w:sdt>
        <w:tc>
          <w:tcPr>
            <w:tcW w:w="1712" w:type="dxa"/>
          </w:tcPr>
          <w:p w14:paraId="7C97A609" w14:textId="77777777" w:rsidR="00072314" w:rsidRPr="000F4E8B" w:rsidRDefault="00072314" w:rsidP="001D18E6">
            <w:r w:rsidRPr="000F4E8B">
              <w:t>--</w:t>
            </w:r>
          </w:p>
        </w:tc>
        <w:tc>
          <w:tcPr>
            <w:tcW w:w="2958" w:type="dxa"/>
          </w:tcPr>
          <w:p w14:paraId="60C99AE2" w14:textId="77777777" w:rsidR="00072314" w:rsidRPr="000F4E8B" w:rsidRDefault="00072314" w:rsidP="001D18E6"/>
        </w:tc>
      </w:tr>
      <w:tr w:rsidR="00072314" w14:paraId="7D62F8E3" w14:textId="77777777" w:rsidTr="001D18E6">
        <w:tc>
          <w:tcPr>
            <w:tcW w:w="1934" w:type="dxa"/>
          </w:tcPr>
          <w:p w14:paraId="26E1C21E" w14:textId="77777777" w:rsidR="00072314" w:rsidRPr="000F4E8B" w:rsidRDefault="00072314" w:rsidP="001D18E6">
            <w:r w:rsidRPr="000F4E8B">
              <w:t>REQ_def</w:t>
            </w:r>
          </w:p>
        </w:tc>
        <w:tc>
          <w:tcPr>
            <w:tcW w:w="2177" w:type="dxa"/>
          </w:tcPr>
          <w:p w14:paraId="3DE0D0CA" w14:textId="77777777" w:rsidR="00072314" w:rsidRPr="000F4E8B" w:rsidRDefault="00072314" w:rsidP="001D18E6"/>
        </w:tc>
        <w:sdt>
          <w:sdtPr>
            <w:alias w:val="Modification"/>
            <w:tag w:val="Modification"/>
            <w:id w:val="106691391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4B6B1B1" w14:textId="77777777" w:rsidR="00072314" w:rsidRPr="000F4E8B" w:rsidRDefault="00072314" w:rsidP="001D18E6">
                <w:r w:rsidRPr="000F4E8B">
                  <w:t>Replaced</w:t>
                </w:r>
              </w:p>
            </w:tc>
          </w:sdtContent>
        </w:sdt>
        <w:tc>
          <w:tcPr>
            <w:tcW w:w="1712" w:type="dxa"/>
          </w:tcPr>
          <w:p w14:paraId="5B776646" w14:textId="77777777" w:rsidR="00072314" w:rsidRPr="000F4E8B" w:rsidRDefault="00072314" w:rsidP="001D18E6">
            <w:r w:rsidRPr="000F4E8B">
              <w:t>REQ_xyz</w:t>
            </w:r>
          </w:p>
        </w:tc>
        <w:tc>
          <w:tcPr>
            <w:tcW w:w="2958" w:type="dxa"/>
          </w:tcPr>
          <w:p w14:paraId="0E9B784E" w14:textId="77777777" w:rsidR="00072314" w:rsidRPr="000F4E8B" w:rsidRDefault="00072314" w:rsidP="001D18E6"/>
        </w:tc>
      </w:tr>
      <w:tr w:rsidR="00072314" w14:paraId="5B420F03" w14:textId="77777777" w:rsidTr="001D18E6">
        <w:tc>
          <w:tcPr>
            <w:tcW w:w="1934" w:type="dxa"/>
          </w:tcPr>
          <w:p w14:paraId="58F31147" w14:textId="77777777" w:rsidR="00072314" w:rsidRPr="000F4E8B" w:rsidRDefault="00072314" w:rsidP="001D18E6">
            <w:r w:rsidRPr="000F4E8B">
              <w:t>--</w:t>
            </w:r>
          </w:p>
        </w:tc>
        <w:tc>
          <w:tcPr>
            <w:tcW w:w="2177" w:type="dxa"/>
          </w:tcPr>
          <w:p w14:paraId="7FEAB186" w14:textId="77777777" w:rsidR="00072314" w:rsidRPr="000F4E8B" w:rsidRDefault="00072314" w:rsidP="001D18E6"/>
        </w:tc>
        <w:sdt>
          <w:sdtPr>
            <w:alias w:val="Modification"/>
            <w:tag w:val="Modification"/>
            <w:id w:val="104780085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9A94EA0" w14:textId="77777777" w:rsidR="00072314" w:rsidRPr="000F4E8B" w:rsidRDefault="00072314" w:rsidP="001D18E6">
                <w:r w:rsidRPr="000F4E8B">
                  <w:t>Added</w:t>
                </w:r>
              </w:p>
            </w:tc>
          </w:sdtContent>
        </w:sdt>
        <w:tc>
          <w:tcPr>
            <w:tcW w:w="1712" w:type="dxa"/>
          </w:tcPr>
          <w:p w14:paraId="0D2B04B0" w14:textId="77777777" w:rsidR="00072314" w:rsidRPr="000F4E8B" w:rsidRDefault="00072314" w:rsidP="001D18E6">
            <w:r w:rsidRPr="000F4E8B">
              <w:t>REQ_123</w:t>
            </w:r>
          </w:p>
        </w:tc>
        <w:tc>
          <w:tcPr>
            <w:tcW w:w="2958" w:type="dxa"/>
          </w:tcPr>
          <w:p w14:paraId="465F90C7" w14:textId="77777777" w:rsidR="00072314" w:rsidRPr="000F4E8B" w:rsidRDefault="00072314" w:rsidP="001D18E6"/>
        </w:tc>
      </w:tr>
    </w:tbl>
    <w:p w14:paraId="1046D570" w14:textId="45CCA882" w:rsidR="00072314" w:rsidRDefault="00072314" w:rsidP="00072314">
      <w:pPr>
        <w:pStyle w:val="Caption"/>
      </w:pPr>
      <w:bookmarkStart w:id="403" w:name="_Toc66170404"/>
      <w:r w:rsidRPr="00702453">
        <w:lastRenderedPageBreak/>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20</w:t>
      </w:r>
      <w:r>
        <w:rPr>
          <w:noProof/>
        </w:rPr>
        <w:fldChar w:fldCharType="end"/>
      </w:r>
      <w:r w:rsidRPr="00702453">
        <w:t xml:space="preserve">: </w:t>
      </w:r>
      <w:r>
        <w:t>Component Specific Requirements</w:t>
      </w:r>
      <w:bookmarkEnd w:id="403"/>
    </w:p>
    <w:p w14:paraId="0876DA0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99C5290" w14:textId="77777777" w:rsidTr="001D18E6">
        <w:tc>
          <w:tcPr>
            <w:tcW w:w="1838" w:type="dxa"/>
            <w:shd w:val="clear" w:color="auto" w:fill="D9D9D9" w:themeFill="background1" w:themeFillShade="D9"/>
          </w:tcPr>
          <w:p w14:paraId="5296AB5C" w14:textId="77777777" w:rsidR="00072314" w:rsidRDefault="00072314" w:rsidP="001D18E6">
            <w:pPr>
              <w:rPr>
                <w:b/>
              </w:rPr>
            </w:pPr>
            <w:r w:rsidRPr="00AF169D">
              <w:rPr>
                <w:b/>
              </w:rPr>
              <w:t>Requirement ID</w:t>
            </w:r>
          </w:p>
          <w:p w14:paraId="7938D57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46134E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0376EA3" w14:textId="77777777" w:rsidR="00072314" w:rsidRPr="00AF169D" w:rsidRDefault="00072314" w:rsidP="001D18E6">
            <w:pPr>
              <w:rPr>
                <w:b/>
              </w:rPr>
            </w:pPr>
            <w:r>
              <w:rPr>
                <w:b/>
              </w:rPr>
              <w:t>Comment</w:t>
            </w:r>
          </w:p>
        </w:tc>
      </w:tr>
      <w:tr w:rsidR="00072314" w14:paraId="531CDC6F" w14:textId="77777777" w:rsidTr="001D18E6">
        <w:tc>
          <w:tcPr>
            <w:tcW w:w="1838" w:type="dxa"/>
          </w:tcPr>
          <w:p w14:paraId="1D180ECB" w14:textId="77777777" w:rsidR="00072314" w:rsidRDefault="00072314" w:rsidP="001D18E6"/>
        </w:tc>
        <w:tc>
          <w:tcPr>
            <w:tcW w:w="4253" w:type="dxa"/>
          </w:tcPr>
          <w:p w14:paraId="3EFC493A" w14:textId="77777777" w:rsidR="00072314" w:rsidRDefault="00072314" w:rsidP="001D18E6"/>
        </w:tc>
        <w:tc>
          <w:tcPr>
            <w:tcW w:w="4110" w:type="dxa"/>
          </w:tcPr>
          <w:p w14:paraId="6F921AD9" w14:textId="77777777" w:rsidR="00072314" w:rsidRDefault="00072314" w:rsidP="001D18E6"/>
        </w:tc>
      </w:tr>
      <w:tr w:rsidR="00072314" w14:paraId="2EF3F40E" w14:textId="77777777" w:rsidTr="001D18E6">
        <w:tc>
          <w:tcPr>
            <w:tcW w:w="1838" w:type="dxa"/>
          </w:tcPr>
          <w:p w14:paraId="154173DB" w14:textId="77777777" w:rsidR="00072314" w:rsidRDefault="00072314" w:rsidP="001D18E6"/>
        </w:tc>
        <w:tc>
          <w:tcPr>
            <w:tcW w:w="4253" w:type="dxa"/>
          </w:tcPr>
          <w:p w14:paraId="0B0650C2" w14:textId="77777777" w:rsidR="00072314" w:rsidRDefault="00072314" w:rsidP="001D18E6"/>
        </w:tc>
        <w:tc>
          <w:tcPr>
            <w:tcW w:w="4110" w:type="dxa"/>
          </w:tcPr>
          <w:p w14:paraId="0C54DECC" w14:textId="77777777" w:rsidR="00072314" w:rsidRDefault="00072314" w:rsidP="001D18E6"/>
        </w:tc>
      </w:tr>
      <w:tr w:rsidR="00072314" w14:paraId="54000EDB" w14:textId="77777777" w:rsidTr="001D18E6">
        <w:tc>
          <w:tcPr>
            <w:tcW w:w="1838" w:type="dxa"/>
          </w:tcPr>
          <w:p w14:paraId="5FE67C8C" w14:textId="77777777" w:rsidR="00072314" w:rsidRDefault="00072314" w:rsidP="001D18E6">
            <w:r>
              <w:t>…</w:t>
            </w:r>
          </w:p>
        </w:tc>
        <w:tc>
          <w:tcPr>
            <w:tcW w:w="4253" w:type="dxa"/>
          </w:tcPr>
          <w:p w14:paraId="2845014B" w14:textId="77777777" w:rsidR="00072314" w:rsidRDefault="00072314" w:rsidP="001D18E6"/>
        </w:tc>
        <w:tc>
          <w:tcPr>
            <w:tcW w:w="4110" w:type="dxa"/>
          </w:tcPr>
          <w:p w14:paraId="7A4F6C70" w14:textId="77777777" w:rsidR="00072314" w:rsidRDefault="00072314" w:rsidP="001D18E6"/>
        </w:tc>
      </w:tr>
    </w:tbl>
    <w:p w14:paraId="2146BF4D" w14:textId="6E1C912D" w:rsidR="00072314" w:rsidRPr="00702453" w:rsidRDefault="00072314" w:rsidP="00072314">
      <w:pPr>
        <w:pStyle w:val="Caption"/>
      </w:pPr>
      <w:bookmarkStart w:id="404" w:name="_Toc66170405"/>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21</w:t>
      </w:r>
      <w:r>
        <w:rPr>
          <w:noProof/>
        </w:rPr>
        <w:fldChar w:fldCharType="end"/>
      </w:r>
      <w:r w:rsidRPr="00702453">
        <w:t xml:space="preserve">: </w:t>
      </w:r>
      <w:r>
        <w:t>Inherited Requirements</w:t>
      </w:r>
      <w:bookmarkEnd w:id="404"/>
    </w:p>
    <w:p w14:paraId="3225BB59" w14:textId="77777777" w:rsidR="00072314" w:rsidRDefault="00072314" w:rsidP="00072314"/>
    <w:p w14:paraId="6C911F0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65FECEB" w14:textId="77777777" w:rsidR="001C5864" w:rsidRPr="0017445F" w:rsidRDefault="001C5864" w:rsidP="001C5864">
      <w:pPr>
        <w:pStyle w:val="RERequirement"/>
        <w:shd w:val="clear" w:color="auto" w:fill="F2F2F2" w:themeFill="background1" w:themeFillShade="F2"/>
      </w:pPr>
      <w:bookmarkStart w:id="405" w:name="_746faa6ba92f89c29dc56df855a30744"/>
      <w:bookmarkEnd w:id="405"/>
      <w:r>
        <w:t xml:space="preserve"> PDM - Notification Change signal</w:t>
      </w:r>
    </w:p>
    <w:p w14:paraId="7910AEA3" w14:textId="77777777" w:rsidR="001C5864" w:rsidRDefault="001C5864" w:rsidP="001C5864">
      <w:pPr>
        <w:rPr>
          <w:rFonts w:cs="Arial"/>
        </w:rPr>
      </w:pPr>
      <w:r>
        <w:rPr>
          <w:rFonts w:cs="Arial"/>
        </w:rPr>
        <w:t>The PDM shall receive the logical signal "Notification Change" via the CAN signal "Memory_Cmd".</w:t>
      </w:r>
    </w:p>
    <w:p w14:paraId="1008970F" w14:textId="77777777" w:rsidR="001C5864" w:rsidRDefault="001C5864" w:rsidP="001C5864"/>
    <w:p w14:paraId="3497C708" w14:textId="77777777" w:rsidR="001C5864" w:rsidRPr="00287D2F" w:rsidRDefault="001C5864" w:rsidP="001C5864">
      <w:pPr>
        <w:rPr>
          <w:rFonts w:cs="Arial"/>
        </w:rPr>
      </w:pPr>
      <w:r>
        <w:rPr>
          <w:rFonts w:cs="Arial"/>
        </w:rPr>
        <w:t>Satisfied by</w:t>
      </w:r>
      <w:r w:rsidRPr="00287D2F">
        <w:rPr>
          <w:rFonts w:cs="Arial"/>
        </w:rPr>
        <w:t>:</w:t>
      </w:r>
    </w:p>
    <w:p w14:paraId="3DBB5AA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792270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1CEF969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8759A0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70623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045A9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2A62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E0F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Notification Change.</w:t>
            </w:r>
          </w:p>
        </w:tc>
      </w:tr>
      <w:tr w:rsidR="007A24FC" w:rsidRPr="00B3499B" w14:paraId="0C458E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741DB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59B5A" w14:textId="77777777" w:rsidR="00E550DC" w:rsidRDefault="00E550DC"/>
        </w:tc>
      </w:tr>
      <w:tr w:rsidR="007A24FC" w:rsidRPr="00B3499B" w14:paraId="5A5E60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1328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C7057" w14:textId="77777777" w:rsidR="00E550DC" w:rsidRDefault="00E550DC"/>
        </w:tc>
      </w:tr>
      <w:tr w:rsidR="007A24FC" w:rsidRPr="00B3499B" w14:paraId="0CA912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5C62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FCBD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2BD2B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40A28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08FF5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94F1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CBC35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113A2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F1567E" w14:textId="77777777" w:rsidR="00E550DC" w:rsidRDefault="00E550DC"/>
        </w:tc>
      </w:tr>
      <w:tr w:rsidR="007A24FC" w:rsidRPr="00B3499B" w14:paraId="21F8A07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C94B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711C0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DD8B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FD4F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193A6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E270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13CB76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2FBF3A" w14:textId="23848A1A" w:rsidR="007A24FC" w:rsidRPr="00B3499B" w:rsidRDefault="00D950AE" w:rsidP="009737DA">
            <w:pPr>
              <w:rPr>
                <w:rFonts w:cs="Arial"/>
                <w:bCs/>
                <w:color w:val="808080" w:themeColor="background1" w:themeShade="80"/>
                <w:sz w:val="16"/>
                <w:szCs w:val="14"/>
              </w:rPr>
            </w:pPr>
            <w:hyperlink r:id="rId25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80C67" w14:textId="0926EA6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90C0A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544B8D" w14:textId="77777777" w:rsidR="007A24FC" w:rsidRDefault="007A24FC" w:rsidP="001C5864">
      <w:pPr>
        <w:rPr>
          <w:rFonts w:cs="Arial"/>
        </w:rPr>
      </w:pPr>
    </w:p>
    <w:p w14:paraId="69E319FE" w14:textId="77777777" w:rsidR="0047267C" w:rsidRDefault="0047267C" w:rsidP="001C5864">
      <w:pPr>
        <w:rPr>
          <w:rFonts w:cs="Arial"/>
        </w:rPr>
      </w:pPr>
    </w:p>
    <w:p w14:paraId="48690C56" w14:textId="77777777" w:rsidR="001C5864" w:rsidRPr="0017445F" w:rsidRDefault="001C5864" w:rsidP="001C5864">
      <w:pPr>
        <w:pStyle w:val="RERequirement"/>
        <w:shd w:val="clear" w:color="auto" w:fill="F2F2F2" w:themeFill="background1" w:themeFillShade="F2"/>
      </w:pPr>
      <w:bookmarkStart w:id="406" w:name="_de3ad4bd0e654d873c7ba1d7d93fb3e4"/>
      <w:bookmarkEnd w:id="406"/>
      <w:r>
        <w:t xml:space="preserve"> PDM - Passenger Mirror Tilt Up/Down - Generic Adjustment</w:t>
      </w:r>
    </w:p>
    <w:p w14:paraId="010B2659" w14:textId="77777777" w:rsidR="001C5864" w:rsidRDefault="001C5864" w:rsidP="001C5864">
      <w:pPr>
        <w:rPr>
          <w:rFonts w:cs="Arial"/>
        </w:rPr>
      </w:pPr>
      <w:r>
        <w:rPr>
          <w:rFonts w:cs="Arial"/>
        </w:rPr>
        <w:t>The PDM shall assign the "Generic Adjustment" output of the Classify Adjustment by Threshold function to the signal "Passenger Mirror Tilt Up/Down Adjustment" for the Passenger Mirror Tilt Up/Down axis.</w:t>
      </w:r>
    </w:p>
    <w:p w14:paraId="23CAD56A" w14:textId="77777777" w:rsidR="001C5864" w:rsidRDefault="001C5864" w:rsidP="001C5864"/>
    <w:p w14:paraId="3769F603" w14:textId="77777777" w:rsidR="001C5864" w:rsidRPr="00287D2F" w:rsidRDefault="001C5864" w:rsidP="001C5864">
      <w:pPr>
        <w:rPr>
          <w:rFonts w:cs="Arial"/>
        </w:rPr>
      </w:pPr>
      <w:r>
        <w:rPr>
          <w:rFonts w:cs="Arial"/>
        </w:rPr>
        <w:t>Satisfied by</w:t>
      </w:r>
      <w:r w:rsidRPr="00287D2F">
        <w:rPr>
          <w:rFonts w:cs="Arial"/>
        </w:rPr>
        <w:t>:</w:t>
      </w:r>
    </w:p>
    <w:p w14:paraId="770FA06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D89605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0A41CA0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50491C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F0B2B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4689D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8AEA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1C53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022C2D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AABD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F3EE2" w14:textId="77777777" w:rsidR="00E550DC" w:rsidRDefault="00E550DC"/>
        </w:tc>
      </w:tr>
      <w:tr w:rsidR="007A24FC" w:rsidRPr="00B3499B" w14:paraId="78C933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B948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E860B" w14:textId="77777777" w:rsidR="00E550DC" w:rsidRDefault="00E550DC"/>
        </w:tc>
      </w:tr>
      <w:tr w:rsidR="007A24FC" w:rsidRPr="00B3499B" w14:paraId="1B79FA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BF1C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872E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BE016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48D0A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1AFEA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89EED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B74A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D73BB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B4196" w14:textId="77777777" w:rsidR="00E550DC" w:rsidRDefault="00E550DC"/>
        </w:tc>
      </w:tr>
      <w:tr w:rsidR="007A24FC" w:rsidRPr="00B3499B" w14:paraId="1BA6628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EC79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FB51C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D376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34AC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187E6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B5DB2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C58E92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1EC7AF" w14:textId="2767E656" w:rsidR="007A24FC" w:rsidRPr="00B3499B" w:rsidRDefault="00D950AE" w:rsidP="009737DA">
            <w:pPr>
              <w:rPr>
                <w:rFonts w:cs="Arial"/>
                <w:bCs/>
                <w:color w:val="808080" w:themeColor="background1" w:themeShade="80"/>
                <w:sz w:val="16"/>
                <w:szCs w:val="14"/>
              </w:rPr>
            </w:pPr>
            <w:hyperlink r:id="rId25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DF5AF8" w14:textId="4DE19E3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B1A02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F47A6B" w14:textId="77777777" w:rsidR="007A24FC" w:rsidRDefault="007A24FC" w:rsidP="001C5864">
      <w:pPr>
        <w:rPr>
          <w:rFonts w:cs="Arial"/>
        </w:rPr>
      </w:pPr>
    </w:p>
    <w:p w14:paraId="43093622" w14:textId="77777777" w:rsidR="0047267C" w:rsidRDefault="0047267C" w:rsidP="001C5864">
      <w:pPr>
        <w:rPr>
          <w:rFonts w:cs="Arial"/>
        </w:rPr>
      </w:pPr>
    </w:p>
    <w:p w14:paraId="536E9955" w14:textId="77777777" w:rsidR="001C5864" w:rsidRPr="0017445F" w:rsidRDefault="001C5864" w:rsidP="001C5864">
      <w:pPr>
        <w:pStyle w:val="RERequirement"/>
        <w:shd w:val="clear" w:color="auto" w:fill="F2F2F2" w:themeFill="background1" w:themeFillShade="F2"/>
      </w:pPr>
      <w:bookmarkStart w:id="407" w:name="_93dec832ae4e039b2519c78bb428c42e"/>
      <w:bookmarkEnd w:id="407"/>
      <w:r>
        <w:t xml:space="preserve"> PDM - Passenger Mirror Tilt Up/Down - Functions</w:t>
      </w:r>
    </w:p>
    <w:p w14:paraId="54FD29B2" w14:textId="77777777" w:rsidR="001C5864" w:rsidRDefault="001C5864" w:rsidP="001C5864">
      <w:pPr>
        <w:rPr>
          <w:rFonts w:cs="Arial"/>
        </w:rPr>
      </w:pPr>
      <w:r>
        <w:rPr>
          <w:rFonts w:cs="Arial"/>
        </w:rPr>
        <w:t>The PDM shall implement the following functions for the Passenger Mirror Tilt Up/Down axis:</w:t>
      </w:r>
    </w:p>
    <w:p w14:paraId="0F356703" w14:textId="77777777" w:rsidR="001C5864" w:rsidRDefault="001C5864" w:rsidP="001C5864">
      <w:pPr>
        <w:rPr>
          <w:rFonts w:cs="Arial"/>
        </w:rPr>
      </w:pPr>
      <w:r>
        <w:rPr>
          <w:rFonts w:cs="Arial"/>
        </w:rPr>
        <w:t>Monitor Changes by Threshold</w:t>
      </w:r>
    </w:p>
    <w:p w14:paraId="0EBD8D4C" w14:textId="77777777" w:rsidR="001C5864" w:rsidRDefault="001C5864" w:rsidP="001C5864">
      <w:pPr>
        <w:rPr>
          <w:rFonts w:cs="Arial"/>
        </w:rPr>
      </w:pPr>
      <w:r>
        <w:rPr>
          <w:rFonts w:cs="Arial"/>
        </w:rPr>
        <w:t>Request Positions</w:t>
      </w:r>
    </w:p>
    <w:p w14:paraId="18E260B9" w14:textId="77777777" w:rsidR="001C5864" w:rsidRDefault="001C5864" w:rsidP="001C5864">
      <w:pPr>
        <w:rPr>
          <w:rFonts w:cs="Arial"/>
        </w:rPr>
      </w:pPr>
      <w:r>
        <w:rPr>
          <w:rFonts w:cs="Arial"/>
        </w:rPr>
        <w:lastRenderedPageBreak/>
        <w:t>Check Processing Ability</w:t>
      </w:r>
    </w:p>
    <w:p w14:paraId="3FA550F4" w14:textId="77777777" w:rsidR="001C5864" w:rsidRDefault="001C5864" w:rsidP="001C5864">
      <w:pPr>
        <w:rPr>
          <w:rFonts w:cs="Arial"/>
        </w:rPr>
      </w:pPr>
      <w:r>
        <w:rPr>
          <w:rFonts w:cs="Arial"/>
        </w:rPr>
        <w:t>Generate Adjustment Difference</w:t>
      </w:r>
    </w:p>
    <w:p w14:paraId="441F7FE0" w14:textId="77777777" w:rsidR="001C5864" w:rsidRDefault="001C5864" w:rsidP="001C5864">
      <w:pPr>
        <w:rPr>
          <w:rFonts w:cs="Arial"/>
        </w:rPr>
      </w:pPr>
      <w:r>
        <w:rPr>
          <w:rFonts w:cs="Arial"/>
        </w:rPr>
        <w:t>Classify Adjustment by Threshold</w:t>
      </w:r>
    </w:p>
    <w:p w14:paraId="0779890C" w14:textId="77777777" w:rsidR="001C5864" w:rsidRDefault="001C5864" w:rsidP="001C5864">
      <w:pPr>
        <w:rPr>
          <w:rFonts w:cs="Arial"/>
        </w:rPr>
      </w:pPr>
      <w:r>
        <w:rPr>
          <w:rFonts w:cs="Arial"/>
        </w:rPr>
        <w:t>Clear Axis Adjustment Information</w:t>
      </w:r>
    </w:p>
    <w:p w14:paraId="5C8B4E93" w14:textId="77777777" w:rsidR="001C5864" w:rsidRDefault="001C5864" w:rsidP="001C5864"/>
    <w:p w14:paraId="67524699" w14:textId="77777777" w:rsidR="001C5864" w:rsidRPr="00287D2F" w:rsidRDefault="001C5864" w:rsidP="001C5864">
      <w:pPr>
        <w:rPr>
          <w:rFonts w:cs="Arial"/>
        </w:rPr>
      </w:pPr>
      <w:r>
        <w:rPr>
          <w:rFonts w:cs="Arial"/>
        </w:rPr>
        <w:t>Satisfied by</w:t>
      </w:r>
      <w:r w:rsidRPr="00287D2F">
        <w:rPr>
          <w:rFonts w:cs="Arial"/>
        </w:rPr>
        <w:t>:</w:t>
      </w:r>
    </w:p>
    <w:p w14:paraId="5A6B5CA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CF7E2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2A26F96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912353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39D0F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04DD6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0ACF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850B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5F8BF5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3CDB6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A1387" w14:textId="77777777" w:rsidR="00E550DC" w:rsidRDefault="00E550DC"/>
        </w:tc>
      </w:tr>
      <w:tr w:rsidR="007A24FC" w:rsidRPr="00B3499B" w14:paraId="358606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F296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34049" w14:textId="77777777" w:rsidR="00E550DC" w:rsidRDefault="00E550DC"/>
        </w:tc>
      </w:tr>
      <w:tr w:rsidR="007A24FC" w:rsidRPr="00B3499B" w14:paraId="436B42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FE3F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8AEE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EAB4A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1313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01528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5031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57DE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1BBEE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76FEAE" w14:textId="77777777" w:rsidR="00E550DC" w:rsidRDefault="00E550DC"/>
        </w:tc>
      </w:tr>
      <w:tr w:rsidR="007A24FC" w:rsidRPr="00B3499B" w14:paraId="0A4C225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BEFDA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14E88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8364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6984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FCEA3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B2BEB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DA97FB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CD5D1C" w14:textId="5940BEA6" w:rsidR="007A24FC" w:rsidRPr="00B3499B" w:rsidRDefault="00D950AE" w:rsidP="009737DA">
            <w:pPr>
              <w:rPr>
                <w:rFonts w:cs="Arial"/>
                <w:bCs/>
                <w:color w:val="808080" w:themeColor="background1" w:themeShade="80"/>
                <w:sz w:val="16"/>
                <w:szCs w:val="14"/>
              </w:rPr>
            </w:pPr>
            <w:hyperlink r:id="rId2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79D349" w14:textId="1486138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AB88B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968800" w14:textId="77777777" w:rsidR="007A24FC" w:rsidRDefault="007A24FC" w:rsidP="001C5864">
      <w:pPr>
        <w:rPr>
          <w:rFonts w:cs="Arial"/>
        </w:rPr>
      </w:pPr>
    </w:p>
    <w:p w14:paraId="4BEC11A9" w14:textId="77777777" w:rsidR="0047267C" w:rsidRDefault="0047267C" w:rsidP="001C5864">
      <w:pPr>
        <w:rPr>
          <w:rFonts w:cs="Arial"/>
        </w:rPr>
      </w:pPr>
    </w:p>
    <w:p w14:paraId="3A6E59EF" w14:textId="77777777" w:rsidR="001C5864" w:rsidRPr="0017445F" w:rsidRDefault="001C5864" w:rsidP="001C5864">
      <w:pPr>
        <w:pStyle w:val="RERequirement"/>
        <w:shd w:val="clear" w:color="auto" w:fill="F2F2F2" w:themeFill="background1" w:themeFillShade="F2"/>
      </w:pPr>
      <w:bookmarkStart w:id="408" w:name="_4c631da42f1f8f67da2cd24913584223"/>
      <w:bookmarkEnd w:id="408"/>
      <w:r>
        <w:t xml:space="preserve"> PDM - Auto Save Active Status signal</w:t>
      </w:r>
    </w:p>
    <w:p w14:paraId="367D01FD" w14:textId="77777777" w:rsidR="001C5864" w:rsidRDefault="001C5864" w:rsidP="001C5864">
      <w:pPr>
        <w:rPr>
          <w:rFonts w:cs="Arial"/>
        </w:rPr>
      </w:pPr>
      <w:r>
        <w:rPr>
          <w:rFonts w:cs="Arial"/>
        </w:rPr>
        <w:t>The PDM shall receive the logical signal "Auto Save Active Status" via the CAN signal "AutoSave_D_Stat".</w:t>
      </w:r>
    </w:p>
    <w:p w14:paraId="74C20A6B" w14:textId="77777777" w:rsidR="001C5864" w:rsidRDefault="001C5864" w:rsidP="001C5864"/>
    <w:p w14:paraId="53169DF6" w14:textId="77777777" w:rsidR="001C5864" w:rsidRPr="00287D2F" w:rsidRDefault="001C5864" w:rsidP="001C5864">
      <w:pPr>
        <w:rPr>
          <w:rFonts w:cs="Arial"/>
        </w:rPr>
      </w:pPr>
      <w:r>
        <w:rPr>
          <w:rFonts w:cs="Arial"/>
        </w:rPr>
        <w:t>Satisfied by</w:t>
      </w:r>
      <w:r w:rsidRPr="00287D2F">
        <w:rPr>
          <w:rFonts w:cs="Arial"/>
        </w:rPr>
        <w:t>:</w:t>
      </w:r>
    </w:p>
    <w:p w14:paraId="25B6C03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EF882E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4EC397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AFF6CD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764B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55F24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FF3BF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C2D9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Auto Save Active Status.</w:t>
            </w:r>
          </w:p>
        </w:tc>
      </w:tr>
      <w:tr w:rsidR="007A24FC" w:rsidRPr="00B3499B" w14:paraId="08DB66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F9A0B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846A8" w14:textId="77777777" w:rsidR="00E550DC" w:rsidRDefault="00E550DC"/>
        </w:tc>
      </w:tr>
      <w:tr w:rsidR="007A24FC" w:rsidRPr="00B3499B" w14:paraId="3A70A4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ED9E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A4A48" w14:textId="77777777" w:rsidR="00E550DC" w:rsidRDefault="00E550DC"/>
        </w:tc>
      </w:tr>
      <w:tr w:rsidR="007A24FC" w:rsidRPr="00B3499B" w14:paraId="3E6F62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064C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7F4B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343E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90DCB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AB4BC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323D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3936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4AA02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EEA174" w14:textId="77777777" w:rsidR="00E550DC" w:rsidRDefault="00E550DC"/>
        </w:tc>
      </w:tr>
      <w:tr w:rsidR="007A24FC" w:rsidRPr="00B3499B" w14:paraId="6710475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7C12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A4C2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7B96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154D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B1094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BD0FB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12C006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8E352A" w14:textId="4417E485" w:rsidR="007A24FC" w:rsidRPr="00B3499B" w:rsidRDefault="00D950AE" w:rsidP="009737DA">
            <w:pPr>
              <w:rPr>
                <w:rFonts w:cs="Arial"/>
                <w:bCs/>
                <w:color w:val="808080" w:themeColor="background1" w:themeShade="80"/>
                <w:sz w:val="16"/>
                <w:szCs w:val="14"/>
              </w:rPr>
            </w:pPr>
            <w:hyperlink r:id="rId2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9A748F" w14:textId="277B0B9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7665C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183939" w14:textId="77777777" w:rsidR="007A24FC" w:rsidRDefault="007A24FC" w:rsidP="001C5864">
      <w:pPr>
        <w:rPr>
          <w:rFonts w:cs="Arial"/>
        </w:rPr>
      </w:pPr>
    </w:p>
    <w:p w14:paraId="2C581653" w14:textId="77777777" w:rsidR="0047267C" w:rsidRDefault="0047267C" w:rsidP="001C5864">
      <w:pPr>
        <w:rPr>
          <w:rFonts w:cs="Arial"/>
        </w:rPr>
      </w:pPr>
    </w:p>
    <w:p w14:paraId="4A5D4718" w14:textId="77777777" w:rsidR="001C5864" w:rsidRPr="0017445F" w:rsidRDefault="001C5864" w:rsidP="001C5864">
      <w:pPr>
        <w:pStyle w:val="RERequirement"/>
        <w:shd w:val="clear" w:color="auto" w:fill="F2F2F2" w:themeFill="background1" w:themeFillShade="F2"/>
      </w:pPr>
      <w:bookmarkStart w:id="409" w:name="_d361ad3e491fd2b90768f00141a0aaa5"/>
      <w:bookmarkEnd w:id="409"/>
      <w:r>
        <w:t xml:space="preserve"> PDM - Right Side Mirror Adjustment Repository - Signals</w:t>
      </w:r>
    </w:p>
    <w:p w14:paraId="777D2E7E" w14:textId="77777777" w:rsidR="001C5864" w:rsidRDefault="001C5864" w:rsidP="001C5864">
      <w:pPr>
        <w:rPr>
          <w:rFonts w:cs="Arial"/>
        </w:rPr>
      </w:pPr>
      <w:r>
        <w:rPr>
          <w:rFonts w:cs="Arial"/>
        </w:rPr>
        <w:t>The PDM shall provide the following internal signals to the Update Adjustment Repository function:</w:t>
      </w:r>
    </w:p>
    <w:p w14:paraId="186DA29E" w14:textId="77777777" w:rsidR="001C5864" w:rsidRDefault="001C5864" w:rsidP="001C5864">
      <w:pPr>
        <w:rPr>
          <w:rFonts w:cs="Arial"/>
        </w:rPr>
      </w:pPr>
      <w:r>
        <w:rPr>
          <w:rFonts w:cs="Arial"/>
        </w:rPr>
        <w:t>"Passenger Mirror Tilt Up/Down Adjustment"</w:t>
      </w:r>
    </w:p>
    <w:p w14:paraId="41045134" w14:textId="77777777" w:rsidR="001C5864" w:rsidRDefault="001C5864" w:rsidP="001C5864">
      <w:pPr>
        <w:rPr>
          <w:rFonts w:cs="Arial"/>
        </w:rPr>
      </w:pPr>
      <w:r>
        <w:rPr>
          <w:rFonts w:cs="Arial"/>
        </w:rPr>
        <w:t>"Passenger Mirror Tilt Left/Right Adjustment"</w:t>
      </w:r>
    </w:p>
    <w:p w14:paraId="5DAC0E82" w14:textId="77777777" w:rsidR="001C5864" w:rsidRDefault="001C5864" w:rsidP="001C5864"/>
    <w:p w14:paraId="2CB56A2B" w14:textId="77777777" w:rsidR="001C5864" w:rsidRPr="00287D2F" w:rsidRDefault="001C5864" w:rsidP="001C5864">
      <w:pPr>
        <w:rPr>
          <w:rFonts w:cs="Arial"/>
        </w:rPr>
      </w:pPr>
      <w:r>
        <w:rPr>
          <w:rFonts w:cs="Arial"/>
        </w:rPr>
        <w:t>Satisfied by</w:t>
      </w:r>
      <w:r w:rsidRPr="00287D2F">
        <w:rPr>
          <w:rFonts w:cs="Arial"/>
        </w:rPr>
        <w:t>:</w:t>
      </w:r>
    </w:p>
    <w:p w14:paraId="46B6BE6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BB3338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54CCD87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DB36CD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A762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207AC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644B0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019B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which signals go to the repository.</w:t>
            </w:r>
          </w:p>
        </w:tc>
      </w:tr>
      <w:tr w:rsidR="007A24FC" w:rsidRPr="00B3499B" w14:paraId="7363AF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31E4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D2BBC" w14:textId="77777777" w:rsidR="00E550DC" w:rsidRDefault="00E550DC"/>
        </w:tc>
      </w:tr>
      <w:tr w:rsidR="007A24FC" w:rsidRPr="00B3499B" w14:paraId="0E381A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3CEA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B0693" w14:textId="77777777" w:rsidR="00E550DC" w:rsidRDefault="00E550DC"/>
        </w:tc>
      </w:tr>
      <w:tr w:rsidR="007A24FC" w:rsidRPr="00B3499B" w14:paraId="00E910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F9BA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E3C00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4B466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D9BB0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56B63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23CA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C8EE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82416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136DE2" w14:textId="77777777" w:rsidR="00E550DC" w:rsidRDefault="00E550DC"/>
        </w:tc>
      </w:tr>
      <w:tr w:rsidR="007A24FC" w:rsidRPr="00B3499B" w14:paraId="5D81887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2FF6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9DF1D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534E2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AC70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E11CB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18ABB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FB0409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5E15E6" w14:textId="083160BF" w:rsidR="007A24FC" w:rsidRPr="00B3499B" w:rsidRDefault="00D950AE" w:rsidP="009737DA">
            <w:pPr>
              <w:rPr>
                <w:rFonts w:cs="Arial"/>
                <w:bCs/>
                <w:color w:val="808080" w:themeColor="background1" w:themeShade="80"/>
                <w:sz w:val="16"/>
                <w:szCs w:val="14"/>
              </w:rPr>
            </w:pPr>
            <w:hyperlink r:id="rId2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7B0760" w14:textId="7520005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D6BA2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A99858" w14:textId="77777777" w:rsidR="007A24FC" w:rsidRDefault="007A24FC" w:rsidP="001C5864">
      <w:pPr>
        <w:rPr>
          <w:rFonts w:cs="Arial"/>
        </w:rPr>
      </w:pPr>
    </w:p>
    <w:p w14:paraId="70466579" w14:textId="77777777" w:rsidR="0047267C" w:rsidRDefault="0047267C" w:rsidP="001C5864">
      <w:pPr>
        <w:rPr>
          <w:rFonts w:cs="Arial"/>
        </w:rPr>
      </w:pPr>
    </w:p>
    <w:p w14:paraId="57AFB650" w14:textId="77777777" w:rsidR="001C5864" w:rsidRPr="0017445F" w:rsidRDefault="001C5864" w:rsidP="001C5864">
      <w:pPr>
        <w:pStyle w:val="RERequirement"/>
        <w:shd w:val="clear" w:color="auto" w:fill="F2F2F2" w:themeFill="background1" w:themeFillShade="F2"/>
      </w:pPr>
      <w:bookmarkStart w:id="410" w:name="_ea4eedb7eca51089793d75f446bc6911"/>
      <w:bookmarkEnd w:id="410"/>
      <w:r>
        <w:t xml:space="preserve"> PDM - Allocate Right Side Mirror Adjustment Repository</w:t>
      </w:r>
    </w:p>
    <w:p w14:paraId="0AF1EF83" w14:textId="77777777" w:rsidR="001C5864" w:rsidRDefault="001C5864" w:rsidP="001C5864">
      <w:pPr>
        <w:rPr>
          <w:rFonts w:cs="Arial"/>
        </w:rPr>
      </w:pPr>
      <w:r>
        <w:rPr>
          <w:rFonts w:cs="Arial"/>
        </w:rPr>
        <w:t>The PDM shall allocate space for the Right Side Mirror Adjustment Repository.</w:t>
      </w:r>
    </w:p>
    <w:p w14:paraId="7E7E1CE6" w14:textId="77777777" w:rsidR="001C5864" w:rsidRDefault="001C5864" w:rsidP="001C5864"/>
    <w:p w14:paraId="4727991E" w14:textId="77777777" w:rsidR="001C5864" w:rsidRPr="00287D2F" w:rsidRDefault="001C5864" w:rsidP="001C5864">
      <w:pPr>
        <w:rPr>
          <w:rFonts w:cs="Arial"/>
        </w:rPr>
      </w:pPr>
      <w:r>
        <w:rPr>
          <w:rFonts w:cs="Arial"/>
        </w:rPr>
        <w:t>Satisfied by</w:t>
      </w:r>
      <w:r w:rsidRPr="00287D2F">
        <w:rPr>
          <w:rFonts w:cs="Arial"/>
        </w:rPr>
        <w:t>:</w:t>
      </w:r>
    </w:p>
    <w:p w14:paraId="5529ED9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48C7D9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5CBAEB7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714C24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8E7E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41EA7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D532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C4F6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allocate repository in PDM.</w:t>
            </w:r>
          </w:p>
        </w:tc>
      </w:tr>
      <w:tr w:rsidR="007A24FC" w:rsidRPr="00B3499B" w14:paraId="4AC27E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FC0BB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9814E" w14:textId="77777777" w:rsidR="00E550DC" w:rsidRDefault="00E550DC"/>
        </w:tc>
      </w:tr>
      <w:tr w:rsidR="007A24FC" w:rsidRPr="00B3499B" w14:paraId="3E1EEB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6726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0D382" w14:textId="77777777" w:rsidR="00E550DC" w:rsidRDefault="00E550DC"/>
        </w:tc>
      </w:tr>
      <w:tr w:rsidR="007A24FC" w:rsidRPr="00B3499B" w14:paraId="5B6EBB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2F471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687E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59A21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ACCE3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6631D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AD30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D712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1BC4C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59FD9B" w14:textId="77777777" w:rsidR="00E550DC" w:rsidRDefault="00E550DC"/>
        </w:tc>
      </w:tr>
      <w:tr w:rsidR="007A24FC" w:rsidRPr="00B3499B" w14:paraId="4522003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794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CBD0E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19243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E97E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6A85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545A8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3D0307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6E9AD7" w14:textId="43D61DD9" w:rsidR="007A24FC" w:rsidRPr="00B3499B" w:rsidRDefault="00D950AE" w:rsidP="009737DA">
            <w:pPr>
              <w:rPr>
                <w:rFonts w:cs="Arial"/>
                <w:bCs/>
                <w:color w:val="808080" w:themeColor="background1" w:themeShade="80"/>
                <w:sz w:val="16"/>
                <w:szCs w:val="14"/>
              </w:rPr>
            </w:pPr>
            <w:hyperlink r:id="rId2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36FCAD" w14:textId="1AC60D5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88592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E0FBA9" w14:textId="77777777" w:rsidR="007A24FC" w:rsidRDefault="007A24FC" w:rsidP="001C5864">
      <w:pPr>
        <w:rPr>
          <w:rFonts w:cs="Arial"/>
        </w:rPr>
      </w:pPr>
    </w:p>
    <w:p w14:paraId="16234A8E" w14:textId="77777777" w:rsidR="0047267C" w:rsidRDefault="0047267C" w:rsidP="001C5864">
      <w:pPr>
        <w:rPr>
          <w:rFonts w:cs="Arial"/>
        </w:rPr>
      </w:pPr>
    </w:p>
    <w:p w14:paraId="62EFD9FD" w14:textId="77777777" w:rsidR="001C5864" w:rsidRPr="0017445F" w:rsidRDefault="001C5864" w:rsidP="001C5864">
      <w:pPr>
        <w:pStyle w:val="RERequirement"/>
        <w:shd w:val="clear" w:color="auto" w:fill="F2F2F2" w:themeFill="background1" w:themeFillShade="F2"/>
      </w:pPr>
      <w:bookmarkStart w:id="411" w:name="_8460abf10189845ddb7e869f774d7e98"/>
      <w:bookmarkEnd w:id="411"/>
      <w:r>
        <w:t xml:space="preserve"> PDM - Passenger Mirror Tilt Left/Right - Side Mirror Axis Controller</w:t>
      </w:r>
    </w:p>
    <w:p w14:paraId="268AA5CA" w14:textId="77777777" w:rsidR="001C5864" w:rsidRDefault="001C5864" w:rsidP="001C5864">
      <w:pPr>
        <w:rPr>
          <w:rFonts w:cs="Arial"/>
        </w:rPr>
      </w:pPr>
      <w:r>
        <w:rPr>
          <w:rFonts w:cs="Arial"/>
        </w:rPr>
        <w:t>The PDM shall take on the role of Side Mirror Axis Controller for the Passenger Mirror Tilt Left/Right axis.</w:t>
      </w:r>
    </w:p>
    <w:p w14:paraId="3006F8EC" w14:textId="77777777" w:rsidR="001C5864" w:rsidRDefault="001C5864" w:rsidP="001C5864"/>
    <w:p w14:paraId="1688349A" w14:textId="77777777" w:rsidR="001C5864" w:rsidRPr="00287D2F" w:rsidRDefault="001C5864" w:rsidP="001C5864">
      <w:pPr>
        <w:rPr>
          <w:rFonts w:cs="Arial"/>
        </w:rPr>
      </w:pPr>
      <w:r>
        <w:rPr>
          <w:rFonts w:cs="Arial"/>
        </w:rPr>
        <w:t>Satisfied by</w:t>
      </w:r>
      <w:r w:rsidRPr="00287D2F">
        <w:rPr>
          <w:rFonts w:cs="Arial"/>
        </w:rPr>
        <w:t>:</w:t>
      </w:r>
    </w:p>
    <w:p w14:paraId="0256BAA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442A5A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1BD9D87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08BF61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52A4E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442F6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C026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A6136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0917E5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0828B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F7C14" w14:textId="77777777" w:rsidR="00E550DC" w:rsidRDefault="00E550DC"/>
        </w:tc>
      </w:tr>
      <w:tr w:rsidR="007A24FC" w:rsidRPr="00B3499B" w14:paraId="5BACAE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E4DB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7D96B" w14:textId="77777777" w:rsidR="00E550DC" w:rsidRDefault="00E550DC"/>
        </w:tc>
      </w:tr>
      <w:tr w:rsidR="007A24FC" w:rsidRPr="00B3499B" w14:paraId="155748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C22D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C0DE5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1E290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18328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A0D49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5C5D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4A6D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28EF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630D97" w14:textId="77777777" w:rsidR="00E550DC" w:rsidRDefault="00E550DC"/>
        </w:tc>
      </w:tr>
      <w:tr w:rsidR="007A24FC" w:rsidRPr="00B3499B" w14:paraId="235FB42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7DF0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94FD4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50A1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1263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C4E52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98C23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753785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8E7BCE" w14:textId="01A4E698" w:rsidR="007A24FC" w:rsidRPr="00B3499B" w:rsidRDefault="00D950AE" w:rsidP="009737DA">
            <w:pPr>
              <w:rPr>
                <w:rFonts w:cs="Arial"/>
                <w:bCs/>
                <w:color w:val="808080" w:themeColor="background1" w:themeShade="80"/>
                <w:sz w:val="16"/>
                <w:szCs w:val="14"/>
              </w:rPr>
            </w:pPr>
            <w:hyperlink r:id="rId26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30668D" w14:textId="20F8B2B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DB0B7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3CB6F0" w14:textId="77777777" w:rsidR="007A24FC" w:rsidRDefault="007A24FC" w:rsidP="001C5864">
      <w:pPr>
        <w:rPr>
          <w:rFonts w:cs="Arial"/>
        </w:rPr>
      </w:pPr>
    </w:p>
    <w:p w14:paraId="5C42EF66" w14:textId="77777777" w:rsidR="0047267C" w:rsidRDefault="0047267C" w:rsidP="001C5864">
      <w:pPr>
        <w:rPr>
          <w:rFonts w:cs="Arial"/>
        </w:rPr>
      </w:pPr>
    </w:p>
    <w:p w14:paraId="0EE71092" w14:textId="77777777" w:rsidR="001C5864" w:rsidRPr="0017445F" w:rsidRDefault="001C5864" w:rsidP="001C5864">
      <w:pPr>
        <w:pStyle w:val="RERequirement"/>
        <w:shd w:val="clear" w:color="auto" w:fill="F2F2F2" w:themeFill="background1" w:themeFillShade="F2"/>
      </w:pPr>
      <w:bookmarkStart w:id="412" w:name="_96a88715d2c8d618552ffde6cd479cbb"/>
      <w:bookmarkEnd w:id="412"/>
      <w:r>
        <w:t xml:space="preserve"> PDM - Passenger Mirror Tilt Left/Right - Axis Classification</w:t>
      </w:r>
    </w:p>
    <w:p w14:paraId="517375D3" w14:textId="77777777" w:rsidR="001C5864" w:rsidRDefault="001C5864" w:rsidP="001C5864">
      <w:pPr>
        <w:rPr>
          <w:rFonts w:cs="Arial"/>
        </w:rPr>
      </w:pPr>
      <w:r>
        <w:rPr>
          <w:rFonts w:cs="Arial"/>
        </w:rPr>
        <w:t>The PDM shall assign the Passenger Mirror Tilt Left/Right axis an "Axis Classification" of "Common".</w:t>
      </w:r>
    </w:p>
    <w:p w14:paraId="557BEFC0" w14:textId="77777777" w:rsidR="001C5864" w:rsidRDefault="001C5864" w:rsidP="001C5864"/>
    <w:p w14:paraId="0EA97943" w14:textId="77777777" w:rsidR="001C5864" w:rsidRPr="00287D2F" w:rsidRDefault="001C5864" w:rsidP="001C5864">
      <w:pPr>
        <w:rPr>
          <w:rFonts w:cs="Arial"/>
        </w:rPr>
      </w:pPr>
      <w:r>
        <w:rPr>
          <w:rFonts w:cs="Arial"/>
        </w:rPr>
        <w:t>Satisfied by</w:t>
      </w:r>
      <w:r w:rsidRPr="00287D2F">
        <w:rPr>
          <w:rFonts w:cs="Arial"/>
        </w:rPr>
        <w:t>:</w:t>
      </w:r>
    </w:p>
    <w:p w14:paraId="169DB10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A9CD0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2CFF529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91317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07CD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71621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3B6B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64AF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2BE867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EE6A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3DB14" w14:textId="77777777" w:rsidR="00E550DC" w:rsidRDefault="00E550DC"/>
        </w:tc>
      </w:tr>
      <w:tr w:rsidR="007A24FC" w:rsidRPr="00B3499B" w14:paraId="3AEADA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7A68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BE9F3" w14:textId="77777777" w:rsidR="00E550DC" w:rsidRDefault="00E550DC"/>
        </w:tc>
      </w:tr>
      <w:tr w:rsidR="007A24FC" w:rsidRPr="00B3499B" w14:paraId="5686D7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D6E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012C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7C21A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23A53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1F795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3CE0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4D6D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23A5B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99379F" w14:textId="77777777" w:rsidR="00E550DC" w:rsidRDefault="00E550DC"/>
        </w:tc>
      </w:tr>
      <w:tr w:rsidR="007A24FC" w:rsidRPr="00B3499B" w14:paraId="57EB9C7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02DD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2AA10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FEB1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BE7D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1A0C4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56E71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A393B8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DE75E6" w14:textId="4B67FB22" w:rsidR="007A24FC" w:rsidRPr="00B3499B" w:rsidRDefault="00D950AE" w:rsidP="009737DA">
            <w:pPr>
              <w:rPr>
                <w:rFonts w:cs="Arial"/>
                <w:bCs/>
                <w:color w:val="808080" w:themeColor="background1" w:themeShade="80"/>
                <w:sz w:val="16"/>
                <w:szCs w:val="14"/>
              </w:rPr>
            </w:pPr>
            <w:hyperlink r:id="rId26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5DA4E9" w14:textId="6E6AA63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8C6CD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AE147E" w14:textId="77777777" w:rsidR="007A24FC" w:rsidRDefault="007A24FC" w:rsidP="001C5864">
      <w:pPr>
        <w:rPr>
          <w:rFonts w:cs="Arial"/>
        </w:rPr>
      </w:pPr>
    </w:p>
    <w:p w14:paraId="61550D2C" w14:textId="77777777" w:rsidR="0047267C" w:rsidRDefault="0047267C" w:rsidP="001C5864">
      <w:pPr>
        <w:rPr>
          <w:rFonts w:cs="Arial"/>
        </w:rPr>
      </w:pPr>
    </w:p>
    <w:p w14:paraId="16E7444D" w14:textId="77777777" w:rsidR="001C5864" w:rsidRPr="0017445F" w:rsidRDefault="001C5864" w:rsidP="001C5864">
      <w:pPr>
        <w:pStyle w:val="RERequirement"/>
        <w:shd w:val="clear" w:color="auto" w:fill="F2F2F2" w:themeFill="background1" w:themeFillShade="F2"/>
      </w:pPr>
      <w:bookmarkStart w:id="413" w:name="_54227585fb1fd038e067501258f6c6e1"/>
      <w:bookmarkEnd w:id="413"/>
      <w:r>
        <w:lastRenderedPageBreak/>
        <w:t xml:space="preserve"> PDM - Passenger Mirror Tilt Up/Down - Axis Classification</w:t>
      </w:r>
    </w:p>
    <w:p w14:paraId="4134065B" w14:textId="77777777" w:rsidR="001C5864" w:rsidRDefault="001C5864" w:rsidP="001C5864">
      <w:pPr>
        <w:rPr>
          <w:rFonts w:cs="Arial"/>
        </w:rPr>
      </w:pPr>
      <w:r>
        <w:rPr>
          <w:rFonts w:cs="Arial"/>
        </w:rPr>
        <w:t>The PDM shall assign the Passenger Mirror Tilt Up/Down axis an "Axis Classification" of "Common".</w:t>
      </w:r>
    </w:p>
    <w:p w14:paraId="03E4965F" w14:textId="77777777" w:rsidR="001C5864" w:rsidRDefault="001C5864" w:rsidP="001C5864"/>
    <w:p w14:paraId="73696EA9" w14:textId="77777777" w:rsidR="001C5864" w:rsidRPr="00287D2F" w:rsidRDefault="001C5864" w:rsidP="001C5864">
      <w:pPr>
        <w:rPr>
          <w:rFonts w:cs="Arial"/>
        </w:rPr>
      </w:pPr>
      <w:r>
        <w:rPr>
          <w:rFonts w:cs="Arial"/>
        </w:rPr>
        <w:t>Satisfied by</w:t>
      </w:r>
      <w:r w:rsidRPr="00287D2F">
        <w:rPr>
          <w:rFonts w:cs="Arial"/>
        </w:rPr>
        <w:t>:</w:t>
      </w:r>
    </w:p>
    <w:p w14:paraId="2EC7336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0C6A9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1662BB3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0973E9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5E17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E743C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48EEB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A9D6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status.</w:t>
            </w:r>
          </w:p>
        </w:tc>
      </w:tr>
      <w:tr w:rsidR="007A24FC" w:rsidRPr="00B3499B" w14:paraId="199198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01E6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AB9575" w14:textId="77777777" w:rsidR="00E550DC" w:rsidRDefault="00E550DC"/>
        </w:tc>
      </w:tr>
      <w:tr w:rsidR="007A24FC" w:rsidRPr="00B3499B" w14:paraId="7E54F4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8A949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20C77" w14:textId="77777777" w:rsidR="00E550DC" w:rsidRDefault="00E550DC"/>
        </w:tc>
      </w:tr>
      <w:tr w:rsidR="007A24FC" w:rsidRPr="00B3499B" w14:paraId="21A9D7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3B4F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1E4A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2DF01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FEA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13E7C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7372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A6D9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AFEB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A89A0" w14:textId="77777777" w:rsidR="00E550DC" w:rsidRDefault="00E550DC"/>
        </w:tc>
      </w:tr>
      <w:tr w:rsidR="007A24FC" w:rsidRPr="00B3499B" w14:paraId="519B049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C5F3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4CC1E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79DD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E788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D1A00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F57BC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072602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0D147D" w14:textId="7A73F1B0" w:rsidR="007A24FC" w:rsidRPr="00B3499B" w:rsidRDefault="00D950AE" w:rsidP="009737DA">
            <w:pPr>
              <w:rPr>
                <w:rFonts w:cs="Arial"/>
                <w:bCs/>
                <w:color w:val="808080" w:themeColor="background1" w:themeShade="80"/>
                <w:sz w:val="16"/>
                <w:szCs w:val="14"/>
              </w:rPr>
            </w:pPr>
            <w:hyperlink r:id="rId2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D7D93F" w14:textId="7A310AB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B63DE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DE79DA" w14:textId="77777777" w:rsidR="007A24FC" w:rsidRDefault="007A24FC" w:rsidP="001C5864">
      <w:pPr>
        <w:rPr>
          <w:rFonts w:cs="Arial"/>
        </w:rPr>
      </w:pPr>
    </w:p>
    <w:p w14:paraId="07F56BF4" w14:textId="77777777" w:rsidR="0047267C" w:rsidRDefault="0047267C" w:rsidP="001C5864">
      <w:pPr>
        <w:rPr>
          <w:rFonts w:cs="Arial"/>
        </w:rPr>
      </w:pPr>
    </w:p>
    <w:p w14:paraId="6D3B1541" w14:textId="77777777" w:rsidR="001C5864" w:rsidRPr="0017445F" w:rsidRDefault="001C5864" w:rsidP="001C5864">
      <w:pPr>
        <w:pStyle w:val="RERequirement"/>
        <w:shd w:val="clear" w:color="auto" w:fill="F2F2F2" w:themeFill="background1" w:themeFillShade="F2"/>
      </w:pPr>
      <w:bookmarkStart w:id="414" w:name="_1d5a01c6487b3ea170347e58fae04174"/>
      <w:bookmarkEnd w:id="414"/>
      <w:r>
        <w:t xml:space="preserve"> PDM - Passenger Mirror Tilt Up/Down - Adjustment ID</w:t>
      </w:r>
    </w:p>
    <w:p w14:paraId="0EAB3F80" w14:textId="77777777" w:rsidR="001C5864" w:rsidRDefault="001C5864" w:rsidP="001C5864">
      <w:pPr>
        <w:rPr>
          <w:rFonts w:cs="Arial"/>
        </w:rPr>
      </w:pPr>
      <w:r>
        <w:rPr>
          <w:rFonts w:cs="Arial"/>
        </w:rPr>
        <w:t>The PDM shall assign the Passenger Mirror Tilt Up/Down axis an "Adjustment ID" of 52.</w:t>
      </w:r>
    </w:p>
    <w:p w14:paraId="5AAFBFBB" w14:textId="77777777" w:rsidR="001C5864" w:rsidRDefault="001C5864" w:rsidP="001C5864"/>
    <w:p w14:paraId="235B458C" w14:textId="77777777" w:rsidR="001C5864" w:rsidRPr="00287D2F" w:rsidRDefault="001C5864" w:rsidP="001C5864">
      <w:pPr>
        <w:rPr>
          <w:rFonts w:cs="Arial"/>
        </w:rPr>
      </w:pPr>
      <w:r>
        <w:rPr>
          <w:rFonts w:cs="Arial"/>
        </w:rPr>
        <w:t>Satisfied by</w:t>
      </w:r>
      <w:r w:rsidRPr="00287D2F">
        <w:rPr>
          <w:rFonts w:cs="Arial"/>
        </w:rPr>
        <w:t>:</w:t>
      </w:r>
    </w:p>
    <w:p w14:paraId="7F87D2D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8AF764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1E59D11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9CAADA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85CB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01CF9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73D3C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904E6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6445DB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FDD7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FAE7D" w14:textId="77777777" w:rsidR="00E550DC" w:rsidRDefault="00E550DC"/>
        </w:tc>
      </w:tr>
      <w:tr w:rsidR="007A24FC" w:rsidRPr="00B3499B" w14:paraId="1692EF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76C6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57CD6" w14:textId="77777777" w:rsidR="00E550DC" w:rsidRDefault="00E550DC"/>
        </w:tc>
      </w:tr>
      <w:tr w:rsidR="007A24FC" w:rsidRPr="00B3499B" w14:paraId="0FF8CA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92F8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1CA5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BC26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6D7A4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E87A3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1B43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A766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CCDC2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27A23B" w14:textId="77777777" w:rsidR="00E550DC" w:rsidRDefault="00E550DC"/>
        </w:tc>
      </w:tr>
      <w:tr w:rsidR="007A24FC" w:rsidRPr="00B3499B" w14:paraId="26B61BD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EA4C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54D1B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E4EB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FB32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27C63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ECF66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3CA73B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57176B" w14:textId="7C357BA4" w:rsidR="007A24FC" w:rsidRPr="00B3499B" w:rsidRDefault="00D950AE" w:rsidP="009737DA">
            <w:pPr>
              <w:rPr>
                <w:rFonts w:cs="Arial"/>
                <w:bCs/>
                <w:color w:val="808080" w:themeColor="background1" w:themeShade="80"/>
                <w:sz w:val="16"/>
                <w:szCs w:val="14"/>
              </w:rPr>
            </w:pPr>
            <w:hyperlink r:id="rId2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2A3791" w14:textId="173DA99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A28B6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C6EF88" w14:textId="77777777" w:rsidR="007A24FC" w:rsidRDefault="007A24FC" w:rsidP="001C5864">
      <w:pPr>
        <w:rPr>
          <w:rFonts w:cs="Arial"/>
        </w:rPr>
      </w:pPr>
    </w:p>
    <w:p w14:paraId="22DFF97E" w14:textId="77777777" w:rsidR="0047267C" w:rsidRDefault="0047267C" w:rsidP="001C5864">
      <w:pPr>
        <w:rPr>
          <w:rFonts w:cs="Arial"/>
        </w:rPr>
      </w:pPr>
    </w:p>
    <w:p w14:paraId="05731C63" w14:textId="77777777" w:rsidR="001C5864" w:rsidRPr="0017445F" w:rsidRDefault="001C5864" w:rsidP="001C5864">
      <w:pPr>
        <w:pStyle w:val="RERequirement"/>
        <w:shd w:val="clear" w:color="auto" w:fill="F2F2F2" w:themeFill="background1" w:themeFillShade="F2"/>
      </w:pPr>
      <w:bookmarkStart w:id="415" w:name="_49cf1b0378413d13c2b32006fffb5904"/>
      <w:bookmarkEnd w:id="415"/>
      <w:r>
        <w:t xml:space="preserve"> PDM - Right Side Mirror Adjustment Repository - Side Mirror Repository Controller</w:t>
      </w:r>
    </w:p>
    <w:p w14:paraId="2C14ABA0" w14:textId="77777777" w:rsidR="001C5864" w:rsidRDefault="001C5864" w:rsidP="001C5864">
      <w:pPr>
        <w:rPr>
          <w:rFonts w:cs="Arial"/>
        </w:rPr>
      </w:pPr>
      <w:r>
        <w:rPr>
          <w:rFonts w:cs="Arial"/>
        </w:rPr>
        <w:t>The PDM shall take on the role of Side Mirror Repository Controller for the Right Side Mirror Adjustment Repository.</w:t>
      </w:r>
    </w:p>
    <w:p w14:paraId="3008F2AA" w14:textId="77777777" w:rsidR="001C5864" w:rsidRDefault="001C5864" w:rsidP="001C5864"/>
    <w:p w14:paraId="62523FEB" w14:textId="77777777" w:rsidR="001C5864" w:rsidRPr="00287D2F" w:rsidRDefault="001C5864" w:rsidP="001C5864">
      <w:pPr>
        <w:rPr>
          <w:rFonts w:cs="Arial"/>
        </w:rPr>
      </w:pPr>
      <w:r>
        <w:rPr>
          <w:rFonts w:cs="Arial"/>
        </w:rPr>
        <w:t>Satisfied by</w:t>
      </w:r>
      <w:r w:rsidRPr="00287D2F">
        <w:rPr>
          <w:rFonts w:cs="Arial"/>
        </w:rPr>
        <w:t>:</w:t>
      </w:r>
    </w:p>
    <w:p w14:paraId="086B044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C8EB19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5940ADD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41B71C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5B3C0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C2D6D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E7A0F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17629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the role of repository controller.</w:t>
            </w:r>
          </w:p>
        </w:tc>
      </w:tr>
      <w:tr w:rsidR="007A24FC" w:rsidRPr="00B3499B" w14:paraId="38996E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CCE2F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CFAAB" w14:textId="77777777" w:rsidR="00E550DC" w:rsidRDefault="00E550DC"/>
        </w:tc>
      </w:tr>
      <w:tr w:rsidR="007A24FC" w:rsidRPr="00B3499B" w14:paraId="48B255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1126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C7E9F" w14:textId="77777777" w:rsidR="00E550DC" w:rsidRDefault="00E550DC"/>
        </w:tc>
      </w:tr>
      <w:tr w:rsidR="007A24FC" w:rsidRPr="00B3499B" w14:paraId="75AB9F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4E16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7566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BA732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E1634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FF6C2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05394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3A69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CBFA5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4F36D0" w14:textId="77777777" w:rsidR="00E550DC" w:rsidRDefault="00E550DC"/>
        </w:tc>
      </w:tr>
      <w:tr w:rsidR="007A24FC" w:rsidRPr="00B3499B" w14:paraId="0CA10AC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6222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A9602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A892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CCF7A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45DB5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FCAD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E925B8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27C1E6" w14:textId="3624B49C" w:rsidR="007A24FC" w:rsidRPr="00B3499B" w:rsidRDefault="00D950AE" w:rsidP="009737DA">
            <w:pPr>
              <w:rPr>
                <w:rFonts w:cs="Arial"/>
                <w:bCs/>
                <w:color w:val="808080" w:themeColor="background1" w:themeShade="80"/>
                <w:sz w:val="16"/>
                <w:szCs w:val="14"/>
              </w:rPr>
            </w:pPr>
            <w:hyperlink r:id="rId2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465838" w14:textId="566ABFF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B310A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CE8F8D" w14:textId="77777777" w:rsidR="007A24FC" w:rsidRDefault="007A24FC" w:rsidP="001C5864">
      <w:pPr>
        <w:rPr>
          <w:rFonts w:cs="Arial"/>
        </w:rPr>
      </w:pPr>
    </w:p>
    <w:p w14:paraId="32660CEF" w14:textId="77777777" w:rsidR="0047267C" w:rsidRDefault="0047267C" w:rsidP="001C5864">
      <w:pPr>
        <w:rPr>
          <w:rFonts w:cs="Arial"/>
        </w:rPr>
      </w:pPr>
    </w:p>
    <w:p w14:paraId="100AF848" w14:textId="77777777" w:rsidR="001C5864" w:rsidRPr="0017445F" w:rsidRDefault="001C5864" w:rsidP="001C5864">
      <w:pPr>
        <w:pStyle w:val="RERequirement"/>
        <w:shd w:val="clear" w:color="auto" w:fill="F2F2F2" w:themeFill="background1" w:themeFillShade="F2"/>
      </w:pPr>
      <w:bookmarkStart w:id="416" w:name="_572f6626bd73d9b1d2b13a5ef31b8ea0"/>
      <w:bookmarkEnd w:id="416"/>
      <w:r>
        <w:t xml:space="preserve"> PDM - Passenger Mirror Tilt Up/Down - Side Mirror Axis Controller</w:t>
      </w:r>
    </w:p>
    <w:p w14:paraId="0FE39243" w14:textId="77777777" w:rsidR="001C5864" w:rsidRDefault="001C5864" w:rsidP="001C5864">
      <w:pPr>
        <w:rPr>
          <w:rFonts w:cs="Arial"/>
        </w:rPr>
      </w:pPr>
      <w:r>
        <w:rPr>
          <w:rFonts w:cs="Arial"/>
        </w:rPr>
        <w:lastRenderedPageBreak/>
        <w:t>The PDM shall take on the role of Side Mirror Axis Controller for the Passenger Mirror Tilt Up/Down axis.</w:t>
      </w:r>
    </w:p>
    <w:p w14:paraId="286EDF58" w14:textId="77777777" w:rsidR="001C5864" w:rsidRDefault="001C5864" w:rsidP="001C5864"/>
    <w:p w14:paraId="407B05FD" w14:textId="77777777" w:rsidR="001C5864" w:rsidRPr="00287D2F" w:rsidRDefault="001C5864" w:rsidP="001C5864">
      <w:pPr>
        <w:rPr>
          <w:rFonts w:cs="Arial"/>
        </w:rPr>
      </w:pPr>
      <w:r>
        <w:rPr>
          <w:rFonts w:cs="Arial"/>
        </w:rPr>
        <w:t>Satisfied by</w:t>
      </w:r>
      <w:r w:rsidRPr="00287D2F">
        <w:rPr>
          <w:rFonts w:cs="Arial"/>
        </w:rPr>
        <w:t>:</w:t>
      </w:r>
    </w:p>
    <w:p w14:paraId="4AA19EA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54FCA5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5112B13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4070C2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47E1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A338A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A2A6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9A38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controller.</w:t>
            </w:r>
          </w:p>
        </w:tc>
      </w:tr>
      <w:tr w:rsidR="007A24FC" w:rsidRPr="00B3499B" w14:paraId="0B63F4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EA26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9C554" w14:textId="77777777" w:rsidR="00E550DC" w:rsidRDefault="00E550DC"/>
        </w:tc>
      </w:tr>
      <w:tr w:rsidR="007A24FC" w:rsidRPr="00B3499B" w14:paraId="6EB558B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7A73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62279" w14:textId="77777777" w:rsidR="00E550DC" w:rsidRDefault="00E550DC"/>
        </w:tc>
      </w:tr>
      <w:tr w:rsidR="007A24FC" w:rsidRPr="00B3499B" w14:paraId="2DC6B4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95FB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AA7D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6605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2BA78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429D7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7266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A2FF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EDEC3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8B041F" w14:textId="77777777" w:rsidR="00E550DC" w:rsidRDefault="00E550DC"/>
        </w:tc>
      </w:tr>
      <w:tr w:rsidR="007A24FC" w:rsidRPr="00B3499B" w14:paraId="5974FF2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B4DD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25FCA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9B04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CCCDC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FEC29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7C091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8121B3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6DA45A" w14:textId="7B292BD5" w:rsidR="007A24FC" w:rsidRPr="00B3499B" w:rsidRDefault="00D950AE" w:rsidP="009737DA">
            <w:pPr>
              <w:rPr>
                <w:rFonts w:cs="Arial"/>
                <w:bCs/>
                <w:color w:val="808080" w:themeColor="background1" w:themeShade="80"/>
                <w:sz w:val="16"/>
                <w:szCs w:val="14"/>
              </w:rPr>
            </w:pPr>
            <w:hyperlink r:id="rId2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471672" w14:textId="47DC0BC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34CFB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ABD8FE" w14:textId="77777777" w:rsidR="007A24FC" w:rsidRDefault="007A24FC" w:rsidP="001C5864">
      <w:pPr>
        <w:rPr>
          <w:rFonts w:cs="Arial"/>
        </w:rPr>
      </w:pPr>
    </w:p>
    <w:p w14:paraId="70B035FA" w14:textId="77777777" w:rsidR="0047267C" w:rsidRDefault="0047267C" w:rsidP="001C5864">
      <w:pPr>
        <w:rPr>
          <w:rFonts w:cs="Arial"/>
        </w:rPr>
      </w:pPr>
    </w:p>
    <w:p w14:paraId="3313B062" w14:textId="77777777" w:rsidR="001C5864" w:rsidRPr="0017445F" w:rsidRDefault="001C5864" w:rsidP="001C5864">
      <w:pPr>
        <w:pStyle w:val="RERequirement"/>
        <w:shd w:val="clear" w:color="auto" w:fill="F2F2F2" w:themeFill="background1" w:themeFillShade="F2"/>
      </w:pPr>
      <w:bookmarkStart w:id="417" w:name="_1733d3e95016ab3c7233f2bbfd26b588"/>
      <w:bookmarkEnd w:id="417"/>
      <w:r>
        <w:t xml:space="preserve"> PDM - Processing Status Delay Parameter</w:t>
      </w:r>
    </w:p>
    <w:p w14:paraId="15625D1F" w14:textId="77777777" w:rsidR="001C5864" w:rsidRDefault="001C5864" w:rsidP="001C5864">
      <w:pPr>
        <w:rPr>
          <w:rFonts w:cs="Arial"/>
        </w:rPr>
      </w:pPr>
      <w:r>
        <w:rPr>
          <w:rFonts w:cs="Arial"/>
        </w:rPr>
        <w:t>The PDM shall set the "Processing Status Delay" parameter to 500 milliseconds for all axes.</w:t>
      </w:r>
    </w:p>
    <w:p w14:paraId="799B269B" w14:textId="77777777" w:rsidR="001C5864" w:rsidRDefault="001C5864" w:rsidP="001C5864"/>
    <w:p w14:paraId="5024F8ED" w14:textId="77777777" w:rsidR="001C5864" w:rsidRPr="00287D2F" w:rsidRDefault="001C5864" w:rsidP="001C5864">
      <w:pPr>
        <w:rPr>
          <w:rFonts w:cs="Arial"/>
        </w:rPr>
      </w:pPr>
      <w:r>
        <w:rPr>
          <w:rFonts w:cs="Arial"/>
        </w:rPr>
        <w:t>Satisfied by</w:t>
      </w:r>
      <w:r w:rsidRPr="00287D2F">
        <w:rPr>
          <w:rFonts w:cs="Arial"/>
        </w:rPr>
        <w:t>:</w:t>
      </w:r>
    </w:p>
    <w:p w14:paraId="356E763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9BAC95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3DCAFDE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179851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7A4A1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6A3A9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46FD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28D4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set processing status delay.</w:t>
            </w:r>
          </w:p>
        </w:tc>
      </w:tr>
      <w:tr w:rsidR="007A24FC" w:rsidRPr="00B3499B" w14:paraId="0E7565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243B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C1B04" w14:textId="77777777" w:rsidR="00E550DC" w:rsidRDefault="00E550DC"/>
        </w:tc>
      </w:tr>
      <w:tr w:rsidR="007A24FC" w:rsidRPr="00B3499B" w14:paraId="57DC27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BE4C7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86D76" w14:textId="77777777" w:rsidR="00E550DC" w:rsidRDefault="00E550DC"/>
        </w:tc>
      </w:tr>
      <w:tr w:rsidR="007A24FC" w:rsidRPr="00B3499B" w14:paraId="6BAF83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1A3D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6900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6FFCC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40A2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222BF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3EF9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B300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9E2A8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D32AEE" w14:textId="77777777" w:rsidR="00E550DC" w:rsidRDefault="00E550DC"/>
        </w:tc>
      </w:tr>
      <w:tr w:rsidR="007A24FC" w:rsidRPr="00B3499B" w14:paraId="4E74C09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434E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0E1BD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F017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7FD8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6394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91123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8C00E0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0E31F5" w14:textId="2BDC15A9" w:rsidR="007A24FC" w:rsidRPr="00B3499B" w:rsidRDefault="00D950AE" w:rsidP="009737DA">
            <w:pPr>
              <w:rPr>
                <w:rFonts w:cs="Arial"/>
                <w:bCs/>
                <w:color w:val="808080" w:themeColor="background1" w:themeShade="80"/>
                <w:sz w:val="16"/>
                <w:szCs w:val="14"/>
              </w:rPr>
            </w:pPr>
            <w:hyperlink r:id="rId26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9F658F" w14:textId="5331967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080BF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E6C95C" w14:textId="77777777" w:rsidR="007A24FC" w:rsidRDefault="007A24FC" w:rsidP="001C5864">
      <w:pPr>
        <w:rPr>
          <w:rFonts w:cs="Arial"/>
        </w:rPr>
      </w:pPr>
    </w:p>
    <w:p w14:paraId="22C78559" w14:textId="77777777" w:rsidR="0047267C" w:rsidRDefault="0047267C" w:rsidP="001C5864">
      <w:pPr>
        <w:rPr>
          <w:rFonts w:cs="Arial"/>
        </w:rPr>
      </w:pPr>
    </w:p>
    <w:p w14:paraId="5B536047" w14:textId="77777777" w:rsidR="001C5864" w:rsidRPr="0017445F" w:rsidRDefault="001C5864" w:rsidP="001C5864">
      <w:pPr>
        <w:pStyle w:val="RERequirement"/>
        <w:shd w:val="clear" w:color="auto" w:fill="F2F2F2" w:themeFill="background1" w:themeFillShade="F2"/>
      </w:pPr>
      <w:bookmarkStart w:id="418" w:name="_fdacf2131ca7546a00fc1938865e61c8"/>
      <w:bookmarkEnd w:id="418"/>
      <w:r>
        <w:t xml:space="preserve"> PDM - Right Side Mirror Adjustment Classification signal</w:t>
      </w:r>
    </w:p>
    <w:p w14:paraId="28A15F6F" w14:textId="77777777" w:rsidR="001C5864" w:rsidRDefault="001C5864" w:rsidP="001C5864">
      <w:pPr>
        <w:rPr>
          <w:rFonts w:cs="Arial"/>
        </w:rPr>
      </w:pPr>
      <w:r>
        <w:rPr>
          <w:rFonts w:cs="Arial"/>
        </w:rPr>
        <w:t>The PDM shall broadcast the logical signal "Adjustment Classification" from the Provide Adjustment Classification function as the CAN signal "AutoSaveMirrorR_D_Stat".</w:t>
      </w:r>
    </w:p>
    <w:p w14:paraId="51D6DE6B" w14:textId="77777777" w:rsidR="001C5864" w:rsidRDefault="001C5864" w:rsidP="001C5864"/>
    <w:p w14:paraId="3B1F9872" w14:textId="77777777" w:rsidR="001C5864" w:rsidRPr="00287D2F" w:rsidRDefault="001C5864" w:rsidP="001C5864">
      <w:pPr>
        <w:rPr>
          <w:rFonts w:cs="Arial"/>
        </w:rPr>
      </w:pPr>
      <w:r>
        <w:rPr>
          <w:rFonts w:cs="Arial"/>
        </w:rPr>
        <w:t>Satisfied by</w:t>
      </w:r>
      <w:r w:rsidRPr="00287D2F">
        <w:rPr>
          <w:rFonts w:cs="Arial"/>
        </w:rPr>
        <w:t>:</w:t>
      </w:r>
    </w:p>
    <w:p w14:paraId="462824A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D121ED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0B34E1B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78A0FD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C4D0C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5B3D0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8EE27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2683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allocation signal.</w:t>
            </w:r>
          </w:p>
        </w:tc>
      </w:tr>
      <w:tr w:rsidR="007A24FC" w:rsidRPr="00B3499B" w14:paraId="2D6364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FE16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639C6" w14:textId="77777777" w:rsidR="00E550DC" w:rsidRDefault="00E550DC"/>
        </w:tc>
      </w:tr>
      <w:tr w:rsidR="007A24FC" w:rsidRPr="00B3499B" w14:paraId="0A0384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6612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9D169" w14:textId="77777777" w:rsidR="00E550DC" w:rsidRDefault="00E550DC"/>
        </w:tc>
      </w:tr>
      <w:tr w:rsidR="007A24FC" w:rsidRPr="00B3499B" w14:paraId="621282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E4CA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EB68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DEE9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F675D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70F0C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295F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F328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A2B8D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9AE34E" w14:textId="77777777" w:rsidR="00E550DC" w:rsidRDefault="00E550DC"/>
        </w:tc>
      </w:tr>
      <w:tr w:rsidR="007A24FC" w:rsidRPr="00B3499B" w14:paraId="2B34D4F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37A2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823FE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94B1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1AB1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AD31A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56923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AFAEC6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DB31BF" w14:textId="57A3ED1C" w:rsidR="007A24FC" w:rsidRPr="00B3499B" w:rsidRDefault="00D950AE" w:rsidP="009737DA">
            <w:pPr>
              <w:rPr>
                <w:rFonts w:cs="Arial"/>
                <w:bCs/>
                <w:color w:val="808080" w:themeColor="background1" w:themeShade="80"/>
                <w:sz w:val="16"/>
                <w:szCs w:val="14"/>
              </w:rPr>
            </w:pPr>
            <w:hyperlink r:id="rId2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102556" w14:textId="6BE3E56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75098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4C61DF" w14:textId="77777777" w:rsidR="007A24FC" w:rsidRDefault="007A24FC" w:rsidP="001C5864">
      <w:pPr>
        <w:rPr>
          <w:rFonts w:cs="Arial"/>
        </w:rPr>
      </w:pPr>
    </w:p>
    <w:p w14:paraId="385366CD" w14:textId="77777777" w:rsidR="0047267C" w:rsidRDefault="0047267C" w:rsidP="001C5864">
      <w:pPr>
        <w:rPr>
          <w:rFonts w:cs="Arial"/>
        </w:rPr>
      </w:pPr>
    </w:p>
    <w:p w14:paraId="729BA88D" w14:textId="77777777" w:rsidR="001C5864" w:rsidRPr="0017445F" w:rsidRDefault="001C5864" w:rsidP="001C5864">
      <w:pPr>
        <w:pStyle w:val="RERequirement"/>
        <w:shd w:val="clear" w:color="auto" w:fill="F2F2F2" w:themeFill="background1" w:themeFillShade="F2"/>
      </w:pPr>
      <w:bookmarkStart w:id="419" w:name="_295e1ba3aa2463674095c62e722b25f3"/>
      <w:bookmarkEnd w:id="419"/>
      <w:r>
        <w:t xml:space="preserve"> PDM - Passenger Mirror Tilt Up/Down - Minimum Classify Parameter</w:t>
      </w:r>
    </w:p>
    <w:p w14:paraId="589E2082" w14:textId="77777777" w:rsidR="001C5864" w:rsidRDefault="001C5864" w:rsidP="001C5864">
      <w:pPr>
        <w:rPr>
          <w:rFonts w:cs="Arial"/>
        </w:rPr>
      </w:pPr>
      <w:r>
        <w:rPr>
          <w:rFonts w:cs="Arial"/>
        </w:rPr>
        <w:t>The PDM shall assign the Passenger Mirror Tilt Up/Down axis an "Minimum Classify Parameter" of 10 percent.</w:t>
      </w:r>
    </w:p>
    <w:p w14:paraId="4551FBA9" w14:textId="77777777" w:rsidR="001C5864" w:rsidRDefault="001C5864" w:rsidP="001C5864"/>
    <w:p w14:paraId="75305377" w14:textId="77777777" w:rsidR="001C5864" w:rsidRPr="00287D2F" w:rsidRDefault="001C5864" w:rsidP="001C5864">
      <w:pPr>
        <w:rPr>
          <w:rFonts w:cs="Arial"/>
        </w:rPr>
      </w:pPr>
      <w:r>
        <w:rPr>
          <w:rFonts w:cs="Arial"/>
        </w:rPr>
        <w:t>Satisfied by</w:t>
      </w:r>
      <w:r w:rsidRPr="00287D2F">
        <w:rPr>
          <w:rFonts w:cs="Arial"/>
        </w:rPr>
        <w:t>:</w:t>
      </w:r>
    </w:p>
    <w:p w14:paraId="59FEEA9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37ADED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3BC420E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3524B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FBB6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94FF3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DCF8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03CF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minimum for axis.</w:t>
            </w:r>
          </w:p>
        </w:tc>
      </w:tr>
      <w:tr w:rsidR="007A24FC" w:rsidRPr="00B3499B" w14:paraId="4DA9C4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46D7A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CCFA44" w14:textId="77777777" w:rsidR="00E550DC" w:rsidRDefault="00E550DC"/>
        </w:tc>
      </w:tr>
      <w:tr w:rsidR="007A24FC" w:rsidRPr="00B3499B" w14:paraId="297A50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85C3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5E68B" w14:textId="77777777" w:rsidR="00E550DC" w:rsidRDefault="00E550DC"/>
        </w:tc>
      </w:tr>
      <w:tr w:rsidR="007A24FC" w:rsidRPr="00B3499B" w14:paraId="31F7DA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BDE5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D24F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FF98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D3F20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1B8A6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638F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3720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09854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49CFE1" w14:textId="77777777" w:rsidR="00E550DC" w:rsidRDefault="00E550DC"/>
        </w:tc>
      </w:tr>
      <w:tr w:rsidR="007A24FC" w:rsidRPr="00B3499B" w14:paraId="20F8479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E07D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0EA35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DD05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F9F1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96C8E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A67C3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E4A15E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DE2345" w14:textId="6B05C8D7" w:rsidR="007A24FC" w:rsidRPr="00B3499B" w:rsidRDefault="00D950AE" w:rsidP="009737DA">
            <w:pPr>
              <w:rPr>
                <w:rFonts w:cs="Arial"/>
                <w:bCs/>
                <w:color w:val="808080" w:themeColor="background1" w:themeShade="80"/>
                <w:sz w:val="16"/>
                <w:szCs w:val="14"/>
              </w:rPr>
            </w:pPr>
            <w:hyperlink r:id="rId2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C049B" w14:textId="2F402B7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496F9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36D493" w14:textId="77777777" w:rsidR="007A24FC" w:rsidRDefault="007A24FC" w:rsidP="001C5864">
      <w:pPr>
        <w:rPr>
          <w:rFonts w:cs="Arial"/>
        </w:rPr>
      </w:pPr>
    </w:p>
    <w:p w14:paraId="5185D1D6" w14:textId="77777777" w:rsidR="0047267C" w:rsidRDefault="0047267C" w:rsidP="001C5864">
      <w:pPr>
        <w:rPr>
          <w:rFonts w:cs="Arial"/>
        </w:rPr>
      </w:pPr>
    </w:p>
    <w:p w14:paraId="15CFCEB2" w14:textId="77777777" w:rsidR="001C5864" w:rsidRPr="0017445F" w:rsidRDefault="001C5864" w:rsidP="001C5864">
      <w:pPr>
        <w:pStyle w:val="RERequirement"/>
        <w:shd w:val="clear" w:color="auto" w:fill="F2F2F2" w:themeFill="background1" w:themeFillShade="F2"/>
      </w:pPr>
      <w:bookmarkStart w:id="420" w:name="_2b632a1682db89ab96094a60f1a2b691"/>
      <w:bookmarkEnd w:id="420"/>
      <w:r>
        <w:t xml:space="preserve"> PDM - Passenger Mirror Tilt Left/Right - Minimum Classify Parameter</w:t>
      </w:r>
    </w:p>
    <w:p w14:paraId="60392EDF" w14:textId="77777777" w:rsidR="001C5864" w:rsidRDefault="001C5864" w:rsidP="001C5864">
      <w:pPr>
        <w:rPr>
          <w:rFonts w:cs="Arial"/>
        </w:rPr>
      </w:pPr>
      <w:r>
        <w:rPr>
          <w:rFonts w:cs="Arial"/>
        </w:rPr>
        <w:t>The PDM shall assign the Passenger Mirror Tilt Left/Right axis an "Minimum Classify Parameter" of 10 percent.</w:t>
      </w:r>
    </w:p>
    <w:p w14:paraId="0CC8014C" w14:textId="77777777" w:rsidR="001C5864" w:rsidRDefault="001C5864" w:rsidP="001C5864"/>
    <w:p w14:paraId="6FE683BE" w14:textId="77777777" w:rsidR="001C5864" w:rsidRPr="00287D2F" w:rsidRDefault="001C5864" w:rsidP="001C5864">
      <w:pPr>
        <w:rPr>
          <w:rFonts w:cs="Arial"/>
        </w:rPr>
      </w:pPr>
      <w:r>
        <w:rPr>
          <w:rFonts w:cs="Arial"/>
        </w:rPr>
        <w:t>Satisfied by</w:t>
      </w:r>
      <w:r w:rsidRPr="00287D2F">
        <w:rPr>
          <w:rFonts w:cs="Arial"/>
        </w:rPr>
        <w:t>:</w:t>
      </w:r>
    </w:p>
    <w:p w14:paraId="795906A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60635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77D10A5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CF8EF1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70C8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37D95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F805F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A983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minimum for axis.</w:t>
            </w:r>
          </w:p>
        </w:tc>
      </w:tr>
      <w:tr w:rsidR="007A24FC" w:rsidRPr="00B3499B" w14:paraId="5DBA92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DC1E9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E8CC1" w14:textId="77777777" w:rsidR="00E550DC" w:rsidRDefault="00E550DC"/>
        </w:tc>
      </w:tr>
      <w:tr w:rsidR="007A24FC" w:rsidRPr="00B3499B" w14:paraId="34278A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B1A5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7E664E" w14:textId="77777777" w:rsidR="00E550DC" w:rsidRDefault="00E550DC"/>
        </w:tc>
      </w:tr>
      <w:tr w:rsidR="007A24FC" w:rsidRPr="00B3499B" w14:paraId="3D534D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BDEC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6E747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7638D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70755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3CDE8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EA9A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F810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84B73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758722" w14:textId="77777777" w:rsidR="00E550DC" w:rsidRDefault="00E550DC"/>
        </w:tc>
      </w:tr>
      <w:tr w:rsidR="007A24FC" w:rsidRPr="00B3499B" w14:paraId="3843420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4F56C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C24A1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A06C9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72540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0DE6A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56A6A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9157C4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491B0E" w14:textId="4A72861A" w:rsidR="007A24FC" w:rsidRPr="00B3499B" w:rsidRDefault="00D950AE" w:rsidP="009737DA">
            <w:pPr>
              <w:rPr>
                <w:rFonts w:cs="Arial"/>
                <w:bCs/>
                <w:color w:val="808080" w:themeColor="background1" w:themeShade="80"/>
                <w:sz w:val="16"/>
                <w:szCs w:val="14"/>
              </w:rPr>
            </w:pPr>
            <w:hyperlink r:id="rId2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F9C04" w14:textId="3AB8BD1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30F43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4DA6B5" w14:textId="77777777" w:rsidR="007A24FC" w:rsidRDefault="007A24FC" w:rsidP="001C5864">
      <w:pPr>
        <w:rPr>
          <w:rFonts w:cs="Arial"/>
        </w:rPr>
      </w:pPr>
    </w:p>
    <w:p w14:paraId="76012B58" w14:textId="77777777" w:rsidR="0047267C" w:rsidRDefault="0047267C" w:rsidP="001C5864">
      <w:pPr>
        <w:rPr>
          <w:rFonts w:cs="Arial"/>
        </w:rPr>
      </w:pPr>
    </w:p>
    <w:p w14:paraId="25E8B4A6" w14:textId="77777777" w:rsidR="001C5864" w:rsidRPr="0017445F" w:rsidRDefault="001C5864" w:rsidP="001C5864">
      <w:pPr>
        <w:pStyle w:val="RERequirement"/>
        <w:shd w:val="clear" w:color="auto" w:fill="F2F2F2" w:themeFill="background1" w:themeFillShade="F2"/>
      </w:pPr>
      <w:bookmarkStart w:id="421" w:name="_6a94edf8a799bed5edc5beec7b2b905a"/>
      <w:bookmarkEnd w:id="421"/>
      <w:r>
        <w:t xml:space="preserve"> PDM - Right Side Mirror Adjustment Repository - Data</w:t>
      </w:r>
    </w:p>
    <w:p w14:paraId="6B670A83" w14:textId="77777777" w:rsidR="001C5864" w:rsidRDefault="001C5864" w:rsidP="001C5864">
      <w:pPr>
        <w:rPr>
          <w:rFonts w:cs="Arial"/>
        </w:rPr>
      </w:pPr>
      <w:r>
        <w:rPr>
          <w:rFonts w:cs="Arial"/>
        </w:rPr>
        <w:t>The PDM shall allocate space in the Right Side Mirror Adjustment Repository for the following values:</w:t>
      </w:r>
    </w:p>
    <w:p w14:paraId="6B0B24FF" w14:textId="77777777" w:rsidR="001C5864" w:rsidRDefault="001C5864" w:rsidP="001C5864">
      <w:pPr>
        <w:rPr>
          <w:rFonts w:cs="Arial"/>
        </w:rPr>
      </w:pPr>
      <w:r>
        <w:rPr>
          <w:rFonts w:cs="Arial"/>
        </w:rPr>
        <w:t>"Passenger Mirror Tilt Up/Down Adjustment"</w:t>
      </w:r>
    </w:p>
    <w:p w14:paraId="25972993" w14:textId="77777777" w:rsidR="001C5864" w:rsidRDefault="001C5864" w:rsidP="001C5864">
      <w:pPr>
        <w:rPr>
          <w:rFonts w:cs="Arial"/>
        </w:rPr>
      </w:pPr>
      <w:r>
        <w:rPr>
          <w:rFonts w:cs="Arial"/>
        </w:rPr>
        <w:t>"Passenger Mirror Tilt Left/Right Adjustment"</w:t>
      </w:r>
    </w:p>
    <w:p w14:paraId="3322A546" w14:textId="77777777" w:rsidR="001C5864" w:rsidRDefault="001C5864" w:rsidP="001C5864"/>
    <w:p w14:paraId="532B4319" w14:textId="77777777" w:rsidR="001C5864" w:rsidRPr="00287D2F" w:rsidRDefault="001C5864" w:rsidP="001C5864">
      <w:pPr>
        <w:rPr>
          <w:rFonts w:cs="Arial"/>
        </w:rPr>
      </w:pPr>
      <w:r>
        <w:rPr>
          <w:rFonts w:cs="Arial"/>
        </w:rPr>
        <w:t>Satisfied by</w:t>
      </w:r>
      <w:r w:rsidRPr="00287D2F">
        <w:rPr>
          <w:rFonts w:cs="Arial"/>
        </w:rPr>
        <w:t>:</w:t>
      </w:r>
    </w:p>
    <w:p w14:paraId="3DB9F9A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2ABB19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2FC8EEF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D6805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4059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B307F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065C5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0CA5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space in the repository.</w:t>
            </w:r>
          </w:p>
        </w:tc>
      </w:tr>
      <w:tr w:rsidR="007A24FC" w:rsidRPr="00B3499B" w14:paraId="1963BD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A279B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43075" w14:textId="77777777" w:rsidR="00E550DC" w:rsidRDefault="00E550DC"/>
        </w:tc>
      </w:tr>
      <w:tr w:rsidR="007A24FC" w:rsidRPr="00B3499B" w14:paraId="34855E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46FD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3DA96" w14:textId="77777777" w:rsidR="00E550DC" w:rsidRDefault="00E550DC"/>
        </w:tc>
      </w:tr>
      <w:tr w:rsidR="007A24FC" w:rsidRPr="00B3499B" w14:paraId="25138E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88E13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539A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25FF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58507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C9E1F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F3B0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7D2D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8103A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54328" w14:textId="77777777" w:rsidR="00E550DC" w:rsidRDefault="00E550DC"/>
        </w:tc>
      </w:tr>
      <w:tr w:rsidR="007A24FC" w:rsidRPr="00B3499B" w14:paraId="04CE79D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F3D1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78891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FB4A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27C8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E1202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9BB7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C013B0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23D2D8" w14:textId="057A8E0C" w:rsidR="007A24FC" w:rsidRPr="00B3499B" w:rsidRDefault="00D950AE" w:rsidP="009737DA">
            <w:pPr>
              <w:rPr>
                <w:rFonts w:cs="Arial"/>
                <w:bCs/>
                <w:color w:val="808080" w:themeColor="background1" w:themeShade="80"/>
                <w:sz w:val="16"/>
                <w:szCs w:val="14"/>
              </w:rPr>
            </w:pPr>
            <w:hyperlink r:id="rId2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5C575F" w14:textId="5037B39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90CC7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41C200" w14:textId="77777777" w:rsidR="007A24FC" w:rsidRDefault="007A24FC" w:rsidP="001C5864">
      <w:pPr>
        <w:rPr>
          <w:rFonts w:cs="Arial"/>
        </w:rPr>
      </w:pPr>
    </w:p>
    <w:p w14:paraId="13BC40A9" w14:textId="77777777" w:rsidR="0047267C" w:rsidRDefault="0047267C" w:rsidP="001C5864">
      <w:pPr>
        <w:rPr>
          <w:rFonts w:cs="Arial"/>
        </w:rPr>
      </w:pPr>
    </w:p>
    <w:p w14:paraId="380951E3" w14:textId="77777777" w:rsidR="001C5864" w:rsidRPr="0017445F" w:rsidRDefault="001C5864" w:rsidP="001C5864">
      <w:pPr>
        <w:pStyle w:val="RERequirement"/>
        <w:shd w:val="clear" w:color="auto" w:fill="F2F2F2" w:themeFill="background1" w:themeFillShade="F2"/>
      </w:pPr>
      <w:bookmarkStart w:id="422" w:name="_a4687b0593eb8f28a8f264293eb298b7"/>
      <w:bookmarkEnd w:id="422"/>
      <w:r>
        <w:t xml:space="preserve"> PDM - Clear Request signal</w:t>
      </w:r>
    </w:p>
    <w:p w14:paraId="589737AC" w14:textId="77777777" w:rsidR="001C5864" w:rsidRDefault="001C5864" w:rsidP="001C5864">
      <w:pPr>
        <w:rPr>
          <w:rFonts w:cs="Arial"/>
        </w:rPr>
      </w:pPr>
      <w:r>
        <w:rPr>
          <w:rFonts w:cs="Arial"/>
        </w:rPr>
        <w:t>The PDM shall receive the logical signal "Clear Request" via the CAN signal "Memory_Cmd".</w:t>
      </w:r>
    </w:p>
    <w:p w14:paraId="3C3FA2E4" w14:textId="77777777" w:rsidR="001C5864" w:rsidRDefault="001C5864" w:rsidP="001C5864"/>
    <w:p w14:paraId="7058E3C2" w14:textId="77777777" w:rsidR="001C5864" w:rsidRPr="00287D2F" w:rsidRDefault="001C5864" w:rsidP="001C5864">
      <w:pPr>
        <w:rPr>
          <w:rFonts w:cs="Arial"/>
        </w:rPr>
      </w:pPr>
      <w:r>
        <w:rPr>
          <w:rFonts w:cs="Arial"/>
        </w:rPr>
        <w:t>Satisfied by</w:t>
      </w:r>
      <w:r w:rsidRPr="00287D2F">
        <w:rPr>
          <w:rFonts w:cs="Arial"/>
        </w:rPr>
        <w:t>:</w:t>
      </w:r>
    </w:p>
    <w:p w14:paraId="1D268F0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B48C0D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611B3A7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829D31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9EEE5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8E723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4441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60B2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Clear Request.</w:t>
            </w:r>
          </w:p>
        </w:tc>
      </w:tr>
      <w:tr w:rsidR="007A24FC" w:rsidRPr="00B3499B" w14:paraId="555315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38669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38F08" w14:textId="77777777" w:rsidR="00E550DC" w:rsidRDefault="00E550DC"/>
        </w:tc>
      </w:tr>
      <w:tr w:rsidR="007A24FC" w:rsidRPr="00B3499B" w14:paraId="49945C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30EF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11375" w14:textId="77777777" w:rsidR="00E550DC" w:rsidRDefault="00E550DC"/>
        </w:tc>
      </w:tr>
      <w:tr w:rsidR="007A24FC" w:rsidRPr="00B3499B" w14:paraId="799363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E658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9FEF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379E3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BDF60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2ABCC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0B94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FAFF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FF00F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48980" w14:textId="77777777" w:rsidR="00E550DC" w:rsidRDefault="00E550DC"/>
        </w:tc>
      </w:tr>
      <w:tr w:rsidR="007A24FC" w:rsidRPr="00B3499B" w14:paraId="637B040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D352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4E1BF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304E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F102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8B1E3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1284B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B2DB27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565152" w14:textId="7BA24423" w:rsidR="007A24FC" w:rsidRPr="00B3499B" w:rsidRDefault="00D950AE" w:rsidP="009737DA">
            <w:pPr>
              <w:rPr>
                <w:rFonts w:cs="Arial"/>
                <w:bCs/>
                <w:color w:val="808080" w:themeColor="background1" w:themeShade="80"/>
                <w:sz w:val="16"/>
                <w:szCs w:val="14"/>
              </w:rPr>
            </w:pPr>
            <w:hyperlink r:id="rId2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7A62EB" w14:textId="17E76C1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31D10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238746" w14:textId="77777777" w:rsidR="007A24FC" w:rsidRDefault="007A24FC" w:rsidP="001C5864">
      <w:pPr>
        <w:rPr>
          <w:rFonts w:cs="Arial"/>
        </w:rPr>
      </w:pPr>
    </w:p>
    <w:p w14:paraId="05094354" w14:textId="77777777" w:rsidR="0047267C" w:rsidRDefault="0047267C" w:rsidP="001C5864">
      <w:pPr>
        <w:rPr>
          <w:rFonts w:cs="Arial"/>
        </w:rPr>
      </w:pPr>
    </w:p>
    <w:p w14:paraId="4F689827" w14:textId="77777777" w:rsidR="001C5864" w:rsidRPr="0017445F" w:rsidRDefault="001C5864" w:rsidP="001C5864">
      <w:pPr>
        <w:pStyle w:val="RERequirement"/>
        <w:shd w:val="clear" w:color="auto" w:fill="F2F2F2" w:themeFill="background1" w:themeFillShade="F2"/>
      </w:pPr>
      <w:bookmarkStart w:id="423" w:name="_bc726752c3e64209635eb31eff5ffcc0"/>
      <w:bookmarkEnd w:id="423"/>
      <w:r>
        <w:t xml:space="preserve"> PDM - Passenger Mirror Tilt Left/Right - Threshold Classify Parameter</w:t>
      </w:r>
    </w:p>
    <w:p w14:paraId="7AA1E832" w14:textId="77777777" w:rsidR="001C5864" w:rsidRDefault="001C5864" w:rsidP="001C5864">
      <w:pPr>
        <w:rPr>
          <w:rFonts w:cs="Arial"/>
        </w:rPr>
      </w:pPr>
      <w:r>
        <w:rPr>
          <w:rFonts w:cs="Arial"/>
        </w:rPr>
        <w:t>The PDM shall assign the Passenger Mirror Tilt Left/Right axis an "Threshold Classify Parameter" of 50 percent.</w:t>
      </w:r>
    </w:p>
    <w:p w14:paraId="3055C77E" w14:textId="77777777" w:rsidR="001C5864" w:rsidRDefault="001C5864" w:rsidP="001C5864"/>
    <w:p w14:paraId="65D2F407" w14:textId="77777777" w:rsidR="001C5864" w:rsidRPr="00287D2F" w:rsidRDefault="001C5864" w:rsidP="001C5864">
      <w:pPr>
        <w:rPr>
          <w:rFonts w:cs="Arial"/>
        </w:rPr>
      </w:pPr>
      <w:r>
        <w:rPr>
          <w:rFonts w:cs="Arial"/>
        </w:rPr>
        <w:t>Satisfied by</w:t>
      </w:r>
      <w:r w:rsidRPr="00287D2F">
        <w:rPr>
          <w:rFonts w:cs="Arial"/>
        </w:rPr>
        <w:t>:</w:t>
      </w:r>
    </w:p>
    <w:p w14:paraId="68E8A6C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053124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4DF0526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398F8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953C5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AECC7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5174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AA65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6093D8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6B17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1CEB6" w14:textId="77777777" w:rsidR="00E550DC" w:rsidRDefault="00E550DC"/>
        </w:tc>
      </w:tr>
      <w:tr w:rsidR="007A24FC" w:rsidRPr="00B3499B" w14:paraId="6F67B1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E01CC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C286E" w14:textId="77777777" w:rsidR="00E550DC" w:rsidRDefault="00E550DC"/>
        </w:tc>
      </w:tr>
      <w:tr w:rsidR="007A24FC" w:rsidRPr="00B3499B" w14:paraId="06BC03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95FF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358C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61A03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4D04B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77FD1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B757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6110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8E9D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F3638" w14:textId="77777777" w:rsidR="00E550DC" w:rsidRDefault="00E550DC"/>
        </w:tc>
      </w:tr>
      <w:tr w:rsidR="007A24FC" w:rsidRPr="00B3499B" w14:paraId="395CDA1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F3AB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9CA1F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EB45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909C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D8FC8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5C635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B784AF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27DFE7" w14:textId="466EB25B" w:rsidR="007A24FC" w:rsidRPr="00B3499B" w:rsidRDefault="00D950AE" w:rsidP="009737DA">
            <w:pPr>
              <w:rPr>
                <w:rFonts w:cs="Arial"/>
                <w:bCs/>
                <w:color w:val="808080" w:themeColor="background1" w:themeShade="80"/>
                <w:sz w:val="16"/>
                <w:szCs w:val="14"/>
              </w:rPr>
            </w:pPr>
            <w:hyperlink r:id="rId2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C56D32" w14:textId="20B8FEF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FAED8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E17CB0" w14:textId="77777777" w:rsidR="007A24FC" w:rsidRDefault="007A24FC" w:rsidP="001C5864">
      <w:pPr>
        <w:rPr>
          <w:rFonts w:cs="Arial"/>
        </w:rPr>
      </w:pPr>
    </w:p>
    <w:p w14:paraId="75794F5D" w14:textId="77777777" w:rsidR="0047267C" w:rsidRDefault="0047267C" w:rsidP="001C5864">
      <w:pPr>
        <w:rPr>
          <w:rFonts w:cs="Arial"/>
        </w:rPr>
      </w:pPr>
    </w:p>
    <w:p w14:paraId="49E6A469" w14:textId="77777777" w:rsidR="001C5864" w:rsidRPr="0017445F" w:rsidRDefault="001C5864" w:rsidP="001C5864">
      <w:pPr>
        <w:pStyle w:val="RERequirement"/>
        <w:shd w:val="clear" w:color="auto" w:fill="F2F2F2" w:themeFill="background1" w:themeFillShade="F2"/>
      </w:pPr>
      <w:bookmarkStart w:id="424" w:name="_b9786d660b33c2f3cf3e20702ca7e785"/>
      <w:bookmarkEnd w:id="424"/>
      <w:r>
        <w:t xml:space="preserve"> PDM - Passenger Mirror Tilt Left/Right - Functions</w:t>
      </w:r>
    </w:p>
    <w:p w14:paraId="303E3347" w14:textId="77777777" w:rsidR="001C5864" w:rsidRDefault="001C5864" w:rsidP="001C5864">
      <w:pPr>
        <w:rPr>
          <w:rFonts w:cs="Arial"/>
        </w:rPr>
      </w:pPr>
      <w:r>
        <w:rPr>
          <w:rFonts w:cs="Arial"/>
        </w:rPr>
        <w:t>The PDM shall implement the following functions for the Passenger Mirror Tilt Left/Right axis:</w:t>
      </w:r>
    </w:p>
    <w:p w14:paraId="5D41EA2E" w14:textId="77777777" w:rsidR="001C5864" w:rsidRDefault="001C5864" w:rsidP="001C5864">
      <w:pPr>
        <w:rPr>
          <w:rFonts w:cs="Arial"/>
        </w:rPr>
      </w:pPr>
      <w:r>
        <w:rPr>
          <w:rFonts w:cs="Arial"/>
        </w:rPr>
        <w:t>Monitor Changes by Threshold</w:t>
      </w:r>
    </w:p>
    <w:p w14:paraId="44C1DA2D" w14:textId="77777777" w:rsidR="001C5864" w:rsidRDefault="001C5864" w:rsidP="001C5864">
      <w:pPr>
        <w:rPr>
          <w:rFonts w:cs="Arial"/>
        </w:rPr>
      </w:pPr>
      <w:r>
        <w:rPr>
          <w:rFonts w:cs="Arial"/>
        </w:rPr>
        <w:t>Request Positions</w:t>
      </w:r>
    </w:p>
    <w:p w14:paraId="5BDBC6AA" w14:textId="77777777" w:rsidR="001C5864" w:rsidRDefault="001C5864" w:rsidP="001C5864">
      <w:pPr>
        <w:rPr>
          <w:rFonts w:cs="Arial"/>
        </w:rPr>
      </w:pPr>
      <w:r>
        <w:rPr>
          <w:rFonts w:cs="Arial"/>
        </w:rPr>
        <w:t>Check Processing Ability</w:t>
      </w:r>
    </w:p>
    <w:p w14:paraId="19614B31" w14:textId="77777777" w:rsidR="001C5864" w:rsidRDefault="001C5864" w:rsidP="001C5864">
      <w:pPr>
        <w:rPr>
          <w:rFonts w:cs="Arial"/>
        </w:rPr>
      </w:pPr>
      <w:r>
        <w:rPr>
          <w:rFonts w:cs="Arial"/>
        </w:rPr>
        <w:t>Generate Adjustment Difference</w:t>
      </w:r>
    </w:p>
    <w:p w14:paraId="448E4BB3" w14:textId="77777777" w:rsidR="001C5864" w:rsidRDefault="001C5864" w:rsidP="001C5864">
      <w:pPr>
        <w:rPr>
          <w:rFonts w:cs="Arial"/>
        </w:rPr>
      </w:pPr>
      <w:r>
        <w:rPr>
          <w:rFonts w:cs="Arial"/>
        </w:rPr>
        <w:t>Classify Adjustment by Threshold</w:t>
      </w:r>
    </w:p>
    <w:p w14:paraId="21FAF503" w14:textId="77777777" w:rsidR="001C5864" w:rsidRDefault="001C5864" w:rsidP="001C5864"/>
    <w:p w14:paraId="3396258B" w14:textId="77777777" w:rsidR="001C5864" w:rsidRPr="00287D2F" w:rsidRDefault="001C5864" w:rsidP="001C5864">
      <w:pPr>
        <w:rPr>
          <w:rFonts w:cs="Arial"/>
        </w:rPr>
      </w:pPr>
      <w:r>
        <w:rPr>
          <w:rFonts w:cs="Arial"/>
        </w:rPr>
        <w:t>Satisfied by</w:t>
      </w:r>
      <w:r w:rsidRPr="00287D2F">
        <w:rPr>
          <w:rFonts w:cs="Arial"/>
        </w:rPr>
        <w:t>:</w:t>
      </w:r>
    </w:p>
    <w:p w14:paraId="222B1AD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AB17FA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367BD3F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3203C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F3C1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F7E81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C7713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FEE8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functions for the axis.</w:t>
            </w:r>
          </w:p>
        </w:tc>
      </w:tr>
      <w:tr w:rsidR="007A24FC" w:rsidRPr="00B3499B" w14:paraId="44CD11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7016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E7C8E" w14:textId="77777777" w:rsidR="00E550DC" w:rsidRDefault="00E550DC"/>
        </w:tc>
      </w:tr>
      <w:tr w:rsidR="007A24FC" w:rsidRPr="00B3499B" w14:paraId="4583AB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FCFF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B0ECD" w14:textId="77777777" w:rsidR="00E550DC" w:rsidRDefault="00E550DC"/>
        </w:tc>
      </w:tr>
      <w:tr w:rsidR="007A24FC" w:rsidRPr="00B3499B" w14:paraId="316612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66D08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A9E7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7D0EE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149B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187F3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37F7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E184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16350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FD5A8F" w14:textId="77777777" w:rsidR="00E550DC" w:rsidRDefault="00E550DC"/>
        </w:tc>
      </w:tr>
      <w:tr w:rsidR="007A24FC" w:rsidRPr="00B3499B" w14:paraId="731978C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6619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FB573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DC60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1D2E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F5C1A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267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6074D8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3C78D6" w14:textId="07660BA6" w:rsidR="007A24FC" w:rsidRPr="00B3499B" w:rsidRDefault="00D950AE" w:rsidP="009737DA">
            <w:pPr>
              <w:rPr>
                <w:rFonts w:cs="Arial"/>
                <w:bCs/>
                <w:color w:val="808080" w:themeColor="background1" w:themeShade="80"/>
                <w:sz w:val="16"/>
                <w:szCs w:val="14"/>
              </w:rPr>
            </w:pPr>
            <w:hyperlink r:id="rId2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F48947" w14:textId="019004D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4332F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3704EC" w14:textId="77777777" w:rsidR="007A24FC" w:rsidRDefault="007A24FC" w:rsidP="001C5864">
      <w:pPr>
        <w:rPr>
          <w:rFonts w:cs="Arial"/>
        </w:rPr>
      </w:pPr>
    </w:p>
    <w:p w14:paraId="76C49E62" w14:textId="77777777" w:rsidR="0047267C" w:rsidRDefault="0047267C" w:rsidP="001C5864">
      <w:pPr>
        <w:rPr>
          <w:rFonts w:cs="Arial"/>
        </w:rPr>
      </w:pPr>
    </w:p>
    <w:p w14:paraId="6FFD0ED5" w14:textId="77777777" w:rsidR="001C5864" w:rsidRPr="0017445F" w:rsidRDefault="001C5864" w:rsidP="001C5864">
      <w:pPr>
        <w:pStyle w:val="RERequirement"/>
        <w:shd w:val="clear" w:color="auto" w:fill="F2F2F2" w:themeFill="background1" w:themeFillShade="F2"/>
      </w:pPr>
      <w:bookmarkStart w:id="425" w:name="_c0646f5fcae3befb075b15a6e5f80890"/>
      <w:bookmarkEnd w:id="425"/>
      <w:r>
        <w:lastRenderedPageBreak/>
        <w:t xml:space="preserve"> PDM - Passenger Mirror Tilt Left/Right - Side Mirror Axis Sensor</w:t>
      </w:r>
    </w:p>
    <w:p w14:paraId="5A2EFDAF" w14:textId="77777777" w:rsidR="001C5864" w:rsidRDefault="001C5864" w:rsidP="001C5864">
      <w:pPr>
        <w:rPr>
          <w:rFonts w:cs="Arial"/>
        </w:rPr>
      </w:pPr>
      <w:r>
        <w:rPr>
          <w:rFonts w:cs="Arial"/>
        </w:rPr>
        <w:t>The PDM shall take on the role of Side Mirror Axis Sensor for the Passenger Mirror Tilt Left/Right axis.</w:t>
      </w:r>
    </w:p>
    <w:p w14:paraId="57C70999" w14:textId="77777777" w:rsidR="001C5864" w:rsidRDefault="001C5864" w:rsidP="001C5864"/>
    <w:p w14:paraId="09C8296C" w14:textId="77777777" w:rsidR="001C5864" w:rsidRPr="00287D2F" w:rsidRDefault="001C5864" w:rsidP="001C5864">
      <w:pPr>
        <w:rPr>
          <w:rFonts w:cs="Arial"/>
        </w:rPr>
      </w:pPr>
      <w:r>
        <w:rPr>
          <w:rFonts w:cs="Arial"/>
        </w:rPr>
        <w:t>Satisfied by</w:t>
      </w:r>
      <w:r w:rsidRPr="00287D2F">
        <w:rPr>
          <w:rFonts w:cs="Arial"/>
        </w:rPr>
        <w:t>:</w:t>
      </w:r>
    </w:p>
    <w:p w14:paraId="5EE9CAD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A181D5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1A2B182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4ADE9C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4B7AA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CC390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EE7A9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1068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4276D7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79DD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BEA2C3" w14:textId="77777777" w:rsidR="00E550DC" w:rsidRDefault="00E550DC"/>
        </w:tc>
      </w:tr>
      <w:tr w:rsidR="007A24FC" w:rsidRPr="00B3499B" w14:paraId="0DAB40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3E64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454D17" w14:textId="77777777" w:rsidR="00E550DC" w:rsidRDefault="00E550DC"/>
        </w:tc>
      </w:tr>
      <w:tr w:rsidR="007A24FC" w:rsidRPr="00B3499B" w14:paraId="5A6D6C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2691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7522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B698A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0BF2C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31B66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BB08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FC4A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F8B29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8C006" w14:textId="77777777" w:rsidR="00E550DC" w:rsidRDefault="00E550DC"/>
        </w:tc>
      </w:tr>
      <w:tr w:rsidR="007A24FC" w:rsidRPr="00B3499B" w14:paraId="6A22DB4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E3DF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0C776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DDDF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86ED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13DD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3D639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CB31DE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42B51D" w14:textId="67024BCE" w:rsidR="007A24FC" w:rsidRPr="00B3499B" w:rsidRDefault="00D950AE" w:rsidP="009737DA">
            <w:pPr>
              <w:rPr>
                <w:rFonts w:cs="Arial"/>
                <w:bCs/>
                <w:color w:val="808080" w:themeColor="background1" w:themeShade="80"/>
                <w:sz w:val="16"/>
                <w:szCs w:val="14"/>
              </w:rPr>
            </w:pPr>
            <w:hyperlink r:id="rId2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2B0B93" w14:textId="01887C1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67F1C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902DF8" w14:textId="77777777" w:rsidR="007A24FC" w:rsidRDefault="007A24FC" w:rsidP="001C5864">
      <w:pPr>
        <w:rPr>
          <w:rFonts w:cs="Arial"/>
        </w:rPr>
      </w:pPr>
    </w:p>
    <w:p w14:paraId="5C405C42" w14:textId="77777777" w:rsidR="0047267C" w:rsidRDefault="0047267C" w:rsidP="001C5864">
      <w:pPr>
        <w:rPr>
          <w:rFonts w:cs="Arial"/>
        </w:rPr>
      </w:pPr>
    </w:p>
    <w:p w14:paraId="2C202FA9" w14:textId="77777777" w:rsidR="001C5864" w:rsidRPr="0017445F" w:rsidRDefault="001C5864" w:rsidP="001C5864">
      <w:pPr>
        <w:pStyle w:val="RERequirement"/>
        <w:shd w:val="clear" w:color="auto" w:fill="F2F2F2" w:themeFill="background1" w:themeFillShade="F2"/>
      </w:pPr>
      <w:bookmarkStart w:id="426" w:name="_2781b7c27a473571f31430d7cbba2c36"/>
      <w:bookmarkEnd w:id="426"/>
      <w:r>
        <w:t xml:space="preserve"> PDM - Right Side Mirror Adjustment Repository - Functions</w:t>
      </w:r>
    </w:p>
    <w:p w14:paraId="69D13E82" w14:textId="77777777" w:rsidR="001C5864" w:rsidRDefault="001C5864" w:rsidP="001C5864">
      <w:pPr>
        <w:rPr>
          <w:rFonts w:cs="Arial"/>
        </w:rPr>
      </w:pPr>
      <w:r>
        <w:rPr>
          <w:rFonts w:cs="Arial"/>
        </w:rPr>
        <w:t>The PDM shall implement the following functions to manage the Right Side Mirror Adjustment Repository:</w:t>
      </w:r>
    </w:p>
    <w:p w14:paraId="1B57F272" w14:textId="77777777" w:rsidR="001C5864" w:rsidRDefault="001C5864" w:rsidP="001C5864">
      <w:pPr>
        <w:rPr>
          <w:rFonts w:cs="Arial"/>
        </w:rPr>
      </w:pPr>
      <w:r>
        <w:rPr>
          <w:rFonts w:cs="Arial"/>
        </w:rPr>
        <w:t>Update Adjustment Repository</w:t>
      </w:r>
    </w:p>
    <w:p w14:paraId="17FCC480" w14:textId="77777777" w:rsidR="001C5864" w:rsidRDefault="001C5864" w:rsidP="001C5864">
      <w:pPr>
        <w:rPr>
          <w:rFonts w:cs="Arial"/>
        </w:rPr>
      </w:pPr>
      <w:r>
        <w:rPr>
          <w:rFonts w:cs="Arial"/>
        </w:rPr>
        <w:t>Provide Adjustment Classification</w:t>
      </w:r>
    </w:p>
    <w:p w14:paraId="570B281B" w14:textId="77777777" w:rsidR="001C5864" w:rsidRDefault="001C5864" w:rsidP="001C5864">
      <w:pPr>
        <w:rPr>
          <w:rFonts w:cs="Arial"/>
        </w:rPr>
      </w:pPr>
      <w:r>
        <w:rPr>
          <w:rFonts w:cs="Arial"/>
        </w:rPr>
        <w:t>Clear Repository Adjustment Information</w:t>
      </w:r>
    </w:p>
    <w:p w14:paraId="620E8A32" w14:textId="77777777" w:rsidR="001C5864" w:rsidRDefault="001C5864" w:rsidP="001C5864"/>
    <w:p w14:paraId="62D879B4" w14:textId="77777777" w:rsidR="001C5864" w:rsidRPr="00287D2F" w:rsidRDefault="001C5864" w:rsidP="001C5864">
      <w:pPr>
        <w:rPr>
          <w:rFonts w:cs="Arial"/>
        </w:rPr>
      </w:pPr>
      <w:r>
        <w:rPr>
          <w:rFonts w:cs="Arial"/>
        </w:rPr>
        <w:t>Satisfied by</w:t>
      </w:r>
      <w:r w:rsidRPr="00287D2F">
        <w:rPr>
          <w:rFonts w:cs="Arial"/>
        </w:rPr>
        <w:t>:</w:t>
      </w:r>
    </w:p>
    <w:p w14:paraId="25C1CA8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846D1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715A24C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572986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2F30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A5210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CA19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034B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establish management of the repository.</w:t>
            </w:r>
          </w:p>
        </w:tc>
      </w:tr>
      <w:tr w:rsidR="007A24FC" w:rsidRPr="00B3499B" w14:paraId="17CF43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42048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39105" w14:textId="77777777" w:rsidR="00E550DC" w:rsidRDefault="00E550DC"/>
        </w:tc>
      </w:tr>
      <w:tr w:rsidR="007A24FC" w:rsidRPr="00B3499B" w14:paraId="51AC04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0920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E1943" w14:textId="77777777" w:rsidR="00E550DC" w:rsidRDefault="00E550DC"/>
        </w:tc>
      </w:tr>
      <w:tr w:rsidR="007A24FC" w:rsidRPr="00B3499B" w14:paraId="4C8B26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817B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3075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6EA85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3C1F5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2C1B0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BD55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53C3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48F6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9E58CE" w14:textId="77777777" w:rsidR="00E550DC" w:rsidRDefault="00E550DC"/>
        </w:tc>
      </w:tr>
      <w:tr w:rsidR="007A24FC" w:rsidRPr="00B3499B" w14:paraId="789A5AE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82F0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51562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2962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7C97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8858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D7D88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BA587F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9E4208" w14:textId="1A5D9C1D" w:rsidR="007A24FC" w:rsidRPr="00B3499B" w:rsidRDefault="00D950AE" w:rsidP="009737DA">
            <w:pPr>
              <w:rPr>
                <w:rFonts w:cs="Arial"/>
                <w:bCs/>
                <w:color w:val="808080" w:themeColor="background1" w:themeShade="80"/>
                <w:sz w:val="16"/>
                <w:szCs w:val="14"/>
              </w:rPr>
            </w:pPr>
            <w:hyperlink r:id="rId2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581F52" w14:textId="69E9CD1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B674A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5E57D7" w14:textId="77777777" w:rsidR="007A24FC" w:rsidRDefault="007A24FC" w:rsidP="001C5864">
      <w:pPr>
        <w:rPr>
          <w:rFonts w:cs="Arial"/>
        </w:rPr>
      </w:pPr>
    </w:p>
    <w:p w14:paraId="265C9AAA" w14:textId="77777777" w:rsidR="0047267C" w:rsidRDefault="0047267C" w:rsidP="001C5864">
      <w:pPr>
        <w:rPr>
          <w:rFonts w:cs="Arial"/>
        </w:rPr>
      </w:pPr>
    </w:p>
    <w:p w14:paraId="49A63124" w14:textId="77777777" w:rsidR="001C5864" w:rsidRPr="0017445F" w:rsidRDefault="001C5864" w:rsidP="001C5864">
      <w:pPr>
        <w:pStyle w:val="RERequirement"/>
        <w:shd w:val="clear" w:color="auto" w:fill="F2F2F2" w:themeFill="background1" w:themeFillShade="F2"/>
      </w:pPr>
      <w:bookmarkStart w:id="427" w:name="_aa3eed37ea73e707acb7c55357fd9407"/>
      <w:bookmarkEnd w:id="427"/>
      <w:r>
        <w:t xml:space="preserve"> PDM - Passenger Mirror Tilt Up/Down - Side Mirror Axis Sensor</w:t>
      </w:r>
    </w:p>
    <w:p w14:paraId="07B81390" w14:textId="77777777" w:rsidR="001C5864" w:rsidRDefault="001C5864" w:rsidP="001C5864">
      <w:pPr>
        <w:rPr>
          <w:rFonts w:cs="Arial"/>
        </w:rPr>
      </w:pPr>
      <w:r>
        <w:rPr>
          <w:rFonts w:cs="Arial"/>
        </w:rPr>
        <w:t>The PDM shall take on the role of Side Mirror Axis Sensor for the Passenger Mirror Tilt Up/Down axis.</w:t>
      </w:r>
    </w:p>
    <w:p w14:paraId="3BD33ADA" w14:textId="77777777" w:rsidR="001C5864" w:rsidRDefault="001C5864" w:rsidP="001C5864"/>
    <w:p w14:paraId="3185983C" w14:textId="77777777" w:rsidR="001C5864" w:rsidRPr="00287D2F" w:rsidRDefault="001C5864" w:rsidP="001C5864">
      <w:pPr>
        <w:rPr>
          <w:rFonts w:cs="Arial"/>
        </w:rPr>
      </w:pPr>
      <w:r>
        <w:rPr>
          <w:rFonts w:cs="Arial"/>
        </w:rPr>
        <w:t>Satisfied by</w:t>
      </w:r>
      <w:r w:rsidRPr="00287D2F">
        <w:rPr>
          <w:rFonts w:cs="Arial"/>
        </w:rPr>
        <w:t>:</w:t>
      </w:r>
    </w:p>
    <w:p w14:paraId="6D2E03D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957663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48F83A1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BBFCB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D991D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01A62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B6AD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FDE2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role of axis sensor.</w:t>
            </w:r>
          </w:p>
        </w:tc>
      </w:tr>
      <w:tr w:rsidR="007A24FC" w:rsidRPr="00B3499B" w14:paraId="016D00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47440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9DCEB" w14:textId="77777777" w:rsidR="00E550DC" w:rsidRDefault="00E550DC"/>
        </w:tc>
      </w:tr>
      <w:tr w:rsidR="007A24FC" w:rsidRPr="00B3499B" w14:paraId="4C73E1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66CB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60392" w14:textId="77777777" w:rsidR="00E550DC" w:rsidRDefault="00E550DC"/>
        </w:tc>
      </w:tr>
      <w:tr w:rsidR="007A24FC" w:rsidRPr="00B3499B" w14:paraId="37BA29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BBAD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2C8E3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9D83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C75FF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DDBAC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D2383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C2945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C237E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E798BF" w14:textId="77777777" w:rsidR="00E550DC" w:rsidRDefault="00E550DC"/>
        </w:tc>
      </w:tr>
      <w:tr w:rsidR="007A24FC" w:rsidRPr="00B3499B" w14:paraId="51DABC0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897C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62E03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F95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A2C2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8D6B7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61ED5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29AC46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6B624E" w14:textId="639B0C29" w:rsidR="007A24FC" w:rsidRPr="00B3499B" w:rsidRDefault="00D950AE" w:rsidP="009737DA">
            <w:pPr>
              <w:rPr>
                <w:rFonts w:cs="Arial"/>
                <w:bCs/>
                <w:color w:val="808080" w:themeColor="background1" w:themeShade="80"/>
                <w:sz w:val="16"/>
                <w:szCs w:val="14"/>
              </w:rPr>
            </w:pPr>
            <w:hyperlink r:id="rId2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A73269" w14:textId="41E40AD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45CB7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6E9F01" w14:textId="77777777" w:rsidR="007A24FC" w:rsidRDefault="007A24FC" w:rsidP="001C5864">
      <w:pPr>
        <w:rPr>
          <w:rFonts w:cs="Arial"/>
        </w:rPr>
      </w:pPr>
    </w:p>
    <w:p w14:paraId="1CD6CA8C" w14:textId="77777777" w:rsidR="0047267C" w:rsidRDefault="0047267C" w:rsidP="001C5864">
      <w:pPr>
        <w:rPr>
          <w:rFonts w:cs="Arial"/>
        </w:rPr>
      </w:pPr>
    </w:p>
    <w:p w14:paraId="772526E3" w14:textId="77777777" w:rsidR="001C5864" w:rsidRPr="0017445F" w:rsidRDefault="001C5864" w:rsidP="001C5864">
      <w:pPr>
        <w:pStyle w:val="RERequirement"/>
        <w:shd w:val="clear" w:color="auto" w:fill="F2F2F2" w:themeFill="background1" w:themeFillShade="F2"/>
      </w:pPr>
      <w:bookmarkStart w:id="428" w:name="_6f6ee80bf8592e66518bc16a191e4ab1"/>
      <w:bookmarkEnd w:id="428"/>
      <w:r>
        <w:t xml:space="preserve"> PDM - Passenger Mirror Tilt Up/Down - Threshold Classify Parameter</w:t>
      </w:r>
    </w:p>
    <w:p w14:paraId="6751BDFC" w14:textId="77777777" w:rsidR="001C5864" w:rsidRDefault="001C5864" w:rsidP="001C5864">
      <w:pPr>
        <w:rPr>
          <w:rFonts w:cs="Arial"/>
        </w:rPr>
      </w:pPr>
      <w:r>
        <w:rPr>
          <w:rFonts w:cs="Arial"/>
        </w:rPr>
        <w:t>The PDM shall assign the Passenger Mirror Tilt Up/Down axis an "Threshold Classify Parameter" of 50 percent.</w:t>
      </w:r>
    </w:p>
    <w:p w14:paraId="45F25F90" w14:textId="77777777" w:rsidR="001C5864" w:rsidRDefault="001C5864" w:rsidP="001C5864"/>
    <w:p w14:paraId="7E48EA2E" w14:textId="77777777" w:rsidR="001C5864" w:rsidRPr="00287D2F" w:rsidRDefault="001C5864" w:rsidP="001C5864">
      <w:pPr>
        <w:rPr>
          <w:rFonts w:cs="Arial"/>
        </w:rPr>
      </w:pPr>
      <w:r>
        <w:rPr>
          <w:rFonts w:cs="Arial"/>
        </w:rPr>
        <w:t>Satisfied by</w:t>
      </w:r>
      <w:r w:rsidRPr="00287D2F">
        <w:rPr>
          <w:rFonts w:cs="Arial"/>
        </w:rPr>
        <w:t>:</w:t>
      </w:r>
    </w:p>
    <w:p w14:paraId="4E4CE2D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6A837B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2E6F266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DA3DC0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00D1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2D46E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C4E3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12F6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50C00A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D019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24BBB" w14:textId="77777777" w:rsidR="00E550DC" w:rsidRDefault="00E550DC"/>
        </w:tc>
      </w:tr>
      <w:tr w:rsidR="007A24FC" w:rsidRPr="00B3499B" w14:paraId="3D2B7F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FA5D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B474F" w14:textId="77777777" w:rsidR="00E550DC" w:rsidRDefault="00E550DC"/>
        </w:tc>
      </w:tr>
      <w:tr w:rsidR="007A24FC" w:rsidRPr="00B3499B" w14:paraId="45814E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0279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A981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FA00A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F7CD0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CE86C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E416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EB96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EC2AE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651AE" w14:textId="77777777" w:rsidR="00E550DC" w:rsidRDefault="00E550DC"/>
        </w:tc>
      </w:tr>
      <w:tr w:rsidR="007A24FC" w:rsidRPr="00B3499B" w14:paraId="4598724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2161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3542B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E788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3608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4C35A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B30A2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187E78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63C810" w14:textId="5C4B8013" w:rsidR="007A24FC" w:rsidRPr="00B3499B" w:rsidRDefault="00D950AE" w:rsidP="009737DA">
            <w:pPr>
              <w:rPr>
                <w:rFonts w:cs="Arial"/>
                <w:bCs/>
                <w:color w:val="808080" w:themeColor="background1" w:themeShade="80"/>
                <w:sz w:val="16"/>
                <w:szCs w:val="14"/>
              </w:rPr>
            </w:pPr>
            <w:hyperlink r:id="rId27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FEB3E1" w14:textId="2439B56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477CB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CAD4BF" w14:textId="77777777" w:rsidR="007A24FC" w:rsidRDefault="007A24FC" w:rsidP="001C5864">
      <w:pPr>
        <w:rPr>
          <w:rFonts w:cs="Arial"/>
        </w:rPr>
      </w:pPr>
    </w:p>
    <w:p w14:paraId="31508CBD" w14:textId="77777777" w:rsidR="0047267C" w:rsidRDefault="0047267C" w:rsidP="001C5864">
      <w:pPr>
        <w:rPr>
          <w:rFonts w:cs="Arial"/>
        </w:rPr>
      </w:pPr>
    </w:p>
    <w:p w14:paraId="7A33F0F8" w14:textId="77777777" w:rsidR="001C5864" w:rsidRPr="0017445F" w:rsidRDefault="001C5864" w:rsidP="001C5864">
      <w:pPr>
        <w:pStyle w:val="RERequirement"/>
        <w:shd w:val="clear" w:color="auto" w:fill="F2F2F2" w:themeFill="background1" w:themeFillShade="F2"/>
      </w:pPr>
      <w:bookmarkStart w:id="429" w:name="_e3cb7018f7f4ecb78c30ba78ee63f918"/>
      <w:bookmarkEnd w:id="429"/>
      <w:r>
        <w:t xml:space="preserve"> PDM - Passenger Mirror Tilt Left/Right - Generic Adjustment</w:t>
      </w:r>
    </w:p>
    <w:p w14:paraId="35B050C8" w14:textId="77777777" w:rsidR="001C5864" w:rsidRDefault="001C5864" w:rsidP="001C5864">
      <w:pPr>
        <w:rPr>
          <w:rFonts w:cs="Arial"/>
        </w:rPr>
      </w:pPr>
      <w:r>
        <w:rPr>
          <w:rFonts w:cs="Arial"/>
        </w:rPr>
        <w:t>The PDM shall assign the "Generic Adjustment" output of the Classify Adjustment by Threshold function to the signal "Passenger Mirror Tilt Left/Right Adjustment" for the Passenger Mirror Tilt Left/Right axis.</w:t>
      </w:r>
    </w:p>
    <w:p w14:paraId="4817D7B5" w14:textId="77777777" w:rsidR="001C5864" w:rsidRDefault="001C5864" w:rsidP="001C5864"/>
    <w:p w14:paraId="55BB066E" w14:textId="77777777" w:rsidR="001C5864" w:rsidRPr="00287D2F" w:rsidRDefault="001C5864" w:rsidP="001C5864">
      <w:pPr>
        <w:rPr>
          <w:rFonts w:cs="Arial"/>
        </w:rPr>
      </w:pPr>
      <w:r>
        <w:rPr>
          <w:rFonts w:cs="Arial"/>
        </w:rPr>
        <w:t>Satisfied by</w:t>
      </w:r>
      <w:r w:rsidRPr="00287D2F">
        <w:rPr>
          <w:rFonts w:cs="Arial"/>
        </w:rPr>
        <w:t>:</w:t>
      </w:r>
    </w:p>
    <w:p w14:paraId="02F2955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F57C2E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54DC2C3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F0B8B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9A5D0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93796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EAAA5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549A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generic adjustment for axis.</w:t>
            </w:r>
          </w:p>
        </w:tc>
      </w:tr>
      <w:tr w:rsidR="007A24FC" w:rsidRPr="00B3499B" w14:paraId="6AAAAB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95E95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4BE71" w14:textId="77777777" w:rsidR="00E550DC" w:rsidRDefault="00E550DC"/>
        </w:tc>
      </w:tr>
      <w:tr w:rsidR="007A24FC" w:rsidRPr="00B3499B" w14:paraId="084276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BAF2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B532A" w14:textId="77777777" w:rsidR="00E550DC" w:rsidRDefault="00E550DC"/>
        </w:tc>
      </w:tr>
      <w:tr w:rsidR="007A24FC" w:rsidRPr="00B3499B" w14:paraId="6C4ACD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A62D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F3AD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50DE1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65C53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6B1E5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34C1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BAB9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3468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B688FB" w14:textId="77777777" w:rsidR="00E550DC" w:rsidRDefault="00E550DC"/>
        </w:tc>
      </w:tr>
      <w:tr w:rsidR="007A24FC" w:rsidRPr="00B3499B" w14:paraId="3412EB9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A0FD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FF3F4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BE7F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E65F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A84E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9796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C56C09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E5AA4B" w14:textId="4423BCEB" w:rsidR="007A24FC" w:rsidRPr="00B3499B" w:rsidRDefault="00D950AE" w:rsidP="009737DA">
            <w:pPr>
              <w:rPr>
                <w:rFonts w:cs="Arial"/>
                <w:bCs/>
                <w:color w:val="808080" w:themeColor="background1" w:themeShade="80"/>
                <w:sz w:val="16"/>
                <w:szCs w:val="14"/>
              </w:rPr>
            </w:pPr>
            <w:hyperlink r:id="rId27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C2EB4C" w14:textId="054C840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C9733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26CA4D" w14:textId="77777777" w:rsidR="007A24FC" w:rsidRDefault="007A24FC" w:rsidP="001C5864">
      <w:pPr>
        <w:rPr>
          <w:rFonts w:cs="Arial"/>
        </w:rPr>
      </w:pPr>
    </w:p>
    <w:p w14:paraId="062BD267" w14:textId="77777777" w:rsidR="0047267C" w:rsidRDefault="0047267C" w:rsidP="001C5864">
      <w:pPr>
        <w:rPr>
          <w:rFonts w:cs="Arial"/>
        </w:rPr>
      </w:pPr>
    </w:p>
    <w:p w14:paraId="5A337882" w14:textId="77777777" w:rsidR="001C5864" w:rsidRPr="0017445F" w:rsidRDefault="001C5864" w:rsidP="001C5864">
      <w:pPr>
        <w:pStyle w:val="RERequirement"/>
        <w:shd w:val="clear" w:color="auto" w:fill="F2F2F2" w:themeFill="background1" w:themeFillShade="F2"/>
      </w:pPr>
      <w:bookmarkStart w:id="430" w:name="_b74d790e2c1843f715ecd983afd73ac2"/>
      <w:bookmarkEnd w:id="430"/>
      <w:r>
        <w:t xml:space="preserve"> PDM - Passenger Mirror Tilt Left/Right - Adjustment ID</w:t>
      </w:r>
    </w:p>
    <w:p w14:paraId="03A2EAD2" w14:textId="77777777" w:rsidR="001C5864" w:rsidRDefault="001C5864" w:rsidP="001C5864">
      <w:pPr>
        <w:rPr>
          <w:rFonts w:cs="Arial"/>
        </w:rPr>
      </w:pPr>
      <w:r>
        <w:rPr>
          <w:rFonts w:cs="Arial"/>
        </w:rPr>
        <w:t>The PDM shall assign the Passenger Mirror Tilt Left/Right axis an "Adjustment ID" of 53.</w:t>
      </w:r>
    </w:p>
    <w:p w14:paraId="1C173ABB" w14:textId="77777777" w:rsidR="001C5864" w:rsidRDefault="001C5864" w:rsidP="001C5864"/>
    <w:p w14:paraId="4234D380" w14:textId="77777777" w:rsidR="001C5864" w:rsidRPr="00287D2F" w:rsidRDefault="001C5864" w:rsidP="001C5864">
      <w:pPr>
        <w:rPr>
          <w:rFonts w:cs="Arial"/>
        </w:rPr>
      </w:pPr>
      <w:r>
        <w:rPr>
          <w:rFonts w:cs="Arial"/>
        </w:rPr>
        <w:t>Satisfied by</w:t>
      </w:r>
      <w:r w:rsidRPr="00287D2F">
        <w:rPr>
          <w:rFonts w:cs="Arial"/>
        </w:rPr>
        <w:t>:</w:t>
      </w:r>
    </w:p>
    <w:p w14:paraId="7FA2BED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180738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57DC12A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16604F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35A2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AF77E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A966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80F1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adjustment ID.</w:t>
            </w:r>
          </w:p>
        </w:tc>
      </w:tr>
      <w:tr w:rsidR="007A24FC" w:rsidRPr="00B3499B" w14:paraId="3A56A8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E027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09D7D" w14:textId="77777777" w:rsidR="00E550DC" w:rsidRDefault="00E550DC"/>
        </w:tc>
      </w:tr>
      <w:tr w:rsidR="007A24FC" w:rsidRPr="00B3499B" w14:paraId="5B638E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E7D1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12209" w14:textId="77777777" w:rsidR="00E550DC" w:rsidRDefault="00E550DC"/>
        </w:tc>
      </w:tr>
      <w:tr w:rsidR="007A24FC" w:rsidRPr="00B3499B" w14:paraId="1A5E2A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B59D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3875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C11C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54200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9A6BE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BD38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EEDE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CAC86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763A48" w14:textId="77777777" w:rsidR="00E550DC" w:rsidRDefault="00E550DC"/>
        </w:tc>
      </w:tr>
      <w:tr w:rsidR="007A24FC" w:rsidRPr="00B3499B" w14:paraId="3C73CF5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59AB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6C72B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A68A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D4D5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5C124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6700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C8A0EA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E756C3" w14:textId="3005E875" w:rsidR="007A24FC" w:rsidRPr="00B3499B" w:rsidRDefault="00D950AE" w:rsidP="009737DA">
            <w:pPr>
              <w:rPr>
                <w:rFonts w:cs="Arial"/>
                <w:bCs/>
                <w:color w:val="808080" w:themeColor="background1" w:themeShade="80"/>
                <w:sz w:val="16"/>
                <w:szCs w:val="14"/>
              </w:rPr>
            </w:pPr>
            <w:hyperlink r:id="rId2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85C37" w14:textId="2710173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F6A0F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60FE4C" w14:textId="77777777" w:rsidR="007A24FC" w:rsidRDefault="007A24FC" w:rsidP="001C5864">
      <w:pPr>
        <w:rPr>
          <w:rFonts w:cs="Arial"/>
        </w:rPr>
      </w:pPr>
    </w:p>
    <w:p w14:paraId="0F089D74" w14:textId="77777777" w:rsidR="0047267C" w:rsidRDefault="0047267C" w:rsidP="001C5864">
      <w:pPr>
        <w:rPr>
          <w:rFonts w:cs="Arial"/>
        </w:rPr>
      </w:pPr>
    </w:p>
    <w:p w14:paraId="588D1792" w14:textId="77777777" w:rsidR="001C5864" w:rsidRPr="0017445F" w:rsidRDefault="001C5864" w:rsidP="001C5864">
      <w:pPr>
        <w:pStyle w:val="RERequirement"/>
        <w:shd w:val="clear" w:color="auto" w:fill="F2F2F2" w:themeFill="background1" w:themeFillShade="F2"/>
      </w:pPr>
      <w:bookmarkStart w:id="431" w:name="_a1ad3f08ef14fc3a7b5c187140e282cc"/>
      <w:bookmarkEnd w:id="431"/>
      <w:r>
        <w:lastRenderedPageBreak/>
        <w:t xml:space="preserve"> PDM - Exit Without Saving signal</w:t>
      </w:r>
    </w:p>
    <w:p w14:paraId="37CE313A" w14:textId="77777777" w:rsidR="001C5864" w:rsidRDefault="001C5864" w:rsidP="001C5864">
      <w:pPr>
        <w:rPr>
          <w:rFonts w:cs="Arial"/>
        </w:rPr>
      </w:pPr>
      <w:r>
        <w:rPr>
          <w:rFonts w:cs="Arial"/>
        </w:rPr>
        <w:t>The PDM shall receive the logical signal "Exit Without Saving" via the CAN signal "AutoSaveExit_B_Rq".</w:t>
      </w:r>
    </w:p>
    <w:p w14:paraId="7C435B34" w14:textId="77777777" w:rsidR="001C5864" w:rsidRDefault="001C5864" w:rsidP="001C5864"/>
    <w:p w14:paraId="3F0ED1A0" w14:textId="77777777" w:rsidR="001C5864" w:rsidRPr="00287D2F" w:rsidRDefault="001C5864" w:rsidP="001C5864">
      <w:pPr>
        <w:rPr>
          <w:rFonts w:cs="Arial"/>
        </w:rPr>
      </w:pPr>
      <w:r>
        <w:rPr>
          <w:rFonts w:cs="Arial"/>
        </w:rPr>
        <w:t>Satisfied by</w:t>
      </w:r>
      <w:r w:rsidRPr="00287D2F">
        <w:rPr>
          <w:rFonts w:cs="Arial"/>
        </w:rPr>
        <w:t>:</w:t>
      </w:r>
    </w:p>
    <w:p w14:paraId="368CCB2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25A83D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PDM Autosave Generic Component function</w:t>
      </w:r>
    </w:p>
    <w:p w14:paraId="757FAAE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2B3A38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D940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DDC18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588F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3A55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Exit Without Saving.</w:t>
            </w:r>
          </w:p>
        </w:tc>
      </w:tr>
      <w:tr w:rsidR="007A24FC" w:rsidRPr="00B3499B" w14:paraId="4E782E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99C4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CD5EF" w14:textId="77777777" w:rsidR="00E550DC" w:rsidRDefault="00E550DC"/>
        </w:tc>
      </w:tr>
      <w:tr w:rsidR="007A24FC" w:rsidRPr="00B3499B" w14:paraId="1826CD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E8F0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15CED" w14:textId="77777777" w:rsidR="00E550DC" w:rsidRDefault="00E550DC"/>
        </w:tc>
      </w:tr>
      <w:tr w:rsidR="007A24FC" w:rsidRPr="00B3499B" w14:paraId="5844A8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C482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97D8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A0763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E3BF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98E3A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F0C77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186B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39C37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0C93C8" w14:textId="77777777" w:rsidR="00E550DC" w:rsidRDefault="00E550DC"/>
        </w:tc>
      </w:tr>
      <w:tr w:rsidR="007A24FC" w:rsidRPr="00B3499B" w14:paraId="01A1B25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68CC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8D3F0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8F5F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1FF7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3660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1E11E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947610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42C0BE" w14:textId="66D9DCB0" w:rsidR="007A24FC" w:rsidRPr="00B3499B" w:rsidRDefault="00D950AE" w:rsidP="009737DA">
            <w:pPr>
              <w:rPr>
                <w:rFonts w:cs="Arial"/>
                <w:bCs/>
                <w:color w:val="808080" w:themeColor="background1" w:themeShade="80"/>
                <w:sz w:val="16"/>
                <w:szCs w:val="14"/>
              </w:rPr>
            </w:pPr>
            <w:hyperlink r:id="rId2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E90168" w14:textId="07C1965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E7C39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61C0DA" w14:textId="77777777" w:rsidR="007A24FC" w:rsidRDefault="007A24FC" w:rsidP="001C5864">
      <w:pPr>
        <w:rPr>
          <w:rFonts w:cs="Arial"/>
        </w:rPr>
      </w:pPr>
    </w:p>
    <w:p w14:paraId="1B304257" w14:textId="77777777" w:rsidR="0047267C" w:rsidRDefault="0047267C" w:rsidP="001C5864">
      <w:pPr>
        <w:rPr>
          <w:rFonts w:cs="Arial"/>
        </w:rPr>
      </w:pPr>
    </w:p>
    <w:p w14:paraId="256DC099"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432" w:name="_Toc66170333"/>
      <w:r>
        <w:rPr>
          <w:szCs w:val="20"/>
          <w:lang w:val="en-GB"/>
        </w:rPr>
        <w:t>ECG</w:t>
      </w:r>
      <w:bookmarkEnd w:id="432"/>
    </w:p>
    <w:p w14:paraId="7E8281DF" w14:textId="77777777" w:rsidR="00210E01" w:rsidRDefault="00210E01" w:rsidP="00210E01">
      <w:r>
        <w:t>ECG</w:t>
      </w:r>
    </w:p>
    <w:p w14:paraId="6FBD5579" w14:textId="77777777" w:rsidR="00072314" w:rsidRDefault="00072314" w:rsidP="00072314"/>
    <w:p w14:paraId="4D8500C3" w14:textId="77777777" w:rsidR="008C50D1" w:rsidRPr="003305ED" w:rsidRDefault="008C50D1" w:rsidP="00702F62">
      <w:pPr>
        <w:pStyle w:val="Heading4"/>
        <w:keepNext w:val="0"/>
        <w:tabs>
          <w:tab w:val="clear" w:pos="900"/>
          <w:tab w:val="left" w:pos="709"/>
        </w:tabs>
        <w:spacing w:before="240"/>
      </w:pPr>
      <w:bookmarkStart w:id="433" w:name="_Toc66170334"/>
      <w:r>
        <w:rPr>
          <w:lang w:val="en-GB"/>
        </w:rPr>
        <w:t xml:space="preserve">Technology </w:t>
      </w:r>
      <w:r w:rsidRPr="003070ED">
        <w:rPr>
          <w:lang w:val="en-GB"/>
        </w:rPr>
        <w:t>Function</w:t>
      </w:r>
      <w:r>
        <w:rPr>
          <w:lang w:val="en-GB"/>
        </w:rPr>
        <w:t xml:space="preserve"> </w:t>
      </w:r>
      <w:r>
        <w:rPr>
          <w:noProof/>
        </w:rPr>
        <w:drawing>
          <wp:inline distT="0" distB="0" distL="0" distR="0" wp14:anchorId="07DAC047" wp14:editId="6E0F1744">
            <wp:extent cx="152400" cy="152400"/>
            <wp:effectExtent l="0" t="0" r="0" b="0"/>
            <wp:docPr id="58" name="Picture -887126209.jpg" descr="-88712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887126209.jpg"/>
                    <pic:cNvPicPr/>
                  </pic:nvPicPr>
                  <pic:blipFill>
                    <a:blip r:embed="rId14"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ECG Autosave Generic component function</w:t>
      </w:r>
      <w:bookmarkEnd w:id="433"/>
    </w:p>
    <w:p w14:paraId="027B11C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65F06F" w14:textId="77777777" w:rsidR="00072314" w:rsidRPr="003B799F" w:rsidRDefault="00072314" w:rsidP="00072314"/>
    <w:p w14:paraId="4FC5B6CE" w14:textId="77777777" w:rsidR="00072314" w:rsidRDefault="00072314" w:rsidP="00072314">
      <w:pPr>
        <w:pStyle w:val="Heading6"/>
        <w:keepNext w:val="0"/>
        <w:tabs>
          <w:tab w:val="clear" w:pos="900"/>
          <w:tab w:val="left" w:pos="709"/>
        </w:tabs>
        <w:spacing w:before="240"/>
        <w:rPr>
          <w:lang w:val="en-GB"/>
        </w:rPr>
      </w:pPr>
      <w:r>
        <w:rPr>
          <w:lang w:val="en-GB"/>
        </w:rPr>
        <w:t>Inputs</w:t>
      </w:r>
    </w:p>
    <w:p w14:paraId="6F02DD9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4EDE1C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FAF09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1E76BF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C275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F66A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26B0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12BF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A0413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3F3253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85C3B8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2603E7" w14:textId="2DAD90A7" w:rsidR="00EB31D7" w:rsidRPr="00B3499B" w:rsidRDefault="00D950AE" w:rsidP="00236BAE">
            <w:pPr>
              <w:rPr>
                <w:rFonts w:cs="Arial"/>
                <w:bCs/>
                <w:color w:val="808080" w:themeColor="background1" w:themeShade="80"/>
                <w:sz w:val="16"/>
                <w:szCs w:val="14"/>
              </w:rPr>
            </w:pPr>
            <w:hyperlink r:id="rId28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708397" w14:textId="42B75F35"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752D6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65C70C" w14:textId="37E9ECB1" w:rsidR="00414C45" w:rsidRPr="004A50B8" w:rsidRDefault="00414C45" w:rsidP="004A50B8">
      <w:pPr>
        <w:pStyle w:val="Caption"/>
      </w:pPr>
      <w:bookmarkStart w:id="434" w:name="_Toc66170406"/>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22</w:t>
      </w:r>
      <w:r>
        <w:rPr>
          <w:noProof/>
        </w:rPr>
        <w:fldChar w:fldCharType="end"/>
      </w:r>
      <w:r w:rsidRPr="00702453">
        <w:t xml:space="preserve">: </w:t>
      </w:r>
      <w:r>
        <w:t xml:space="preserve">Input Signal mappings of Function </w:t>
      </w:r>
      <w:r w:rsidRPr="004521EB">
        <w:rPr>
          <w:lang w:val="en-GB"/>
        </w:rPr>
        <w:t>ECG Autosave Generic component function</w:t>
      </w:r>
      <w:bookmarkEnd w:id="434"/>
    </w:p>
    <w:p w14:paraId="1C91F8FE" w14:textId="77777777" w:rsidR="008C50D1" w:rsidRPr="00E23282" w:rsidRDefault="008C50D1" w:rsidP="00072314"/>
    <w:p w14:paraId="2709F5C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425998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4BD3CB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05EA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489AB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EE39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CF62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C5D7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B28BF"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72B5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B46572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3F4883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94ED86" w14:textId="5F46E8FC" w:rsidR="00CA24CE" w:rsidRPr="00B3499B" w:rsidRDefault="00D950AE" w:rsidP="00CA24CE">
            <w:pPr>
              <w:rPr>
                <w:rFonts w:cs="Arial"/>
                <w:bCs/>
                <w:color w:val="808080" w:themeColor="background1" w:themeShade="80"/>
                <w:sz w:val="16"/>
                <w:szCs w:val="14"/>
              </w:rPr>
            </w:pPr>
            <w:hyperlink r:id="rId28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690C63" w14:textId="61E50980"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0D229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19A660" w14:textId="7242238C" w:rsidR="00236BAE" w:rsidRPr="004A50B8" w:rsidRDefault="00236BAE" w:rsidP="004A50B8">
      <w:pPr>
        <w:pStyle w:val="Caption"/>
      </w:pPr>
      <w:bookmarkStart w:id="435" w:name="_Toc66170407"/>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23</w:t>
      </w:r>
      <w:r>
        <w:rPr>
          <w:noProof/>
        </w:rPr>
        <w:fldChar w:fldCharType="end"/>
      </w:r>
      <w:r w:rsidRPr="00702453">
        <w:t xml:space="preserve">: </w:t>
      </w:r>
      <w:r>
        <w:t xml:space="preserve">Output Signal mappings of Function </w:t>
      </w:r>
      <w:r w:rsidRPr="004521EB">
        <w:rPr>
          <w:lang w:val="en-GB"/>
        </w:rPr>
        <w:t>ECG Autosave Generic component function</w:t>
      </w:r>
      <w:bookmarkEnd w:id="435"/>
    </w:p>
    <w:p w14:paraId="2E10A444" w14:textId="77777777" w:rsidR="00072314" w:rsidRPr="00612064" w:rsidRDefault="00072314" w:rsidP="00072314">
      <w:pPr>
        <w:spacing w:before="20"/>
        <w:rPr>
          <w:vanish/>
        </w:rPr>
      </w:pPr>
    </w:p>
    <w:p w14:paraId="4F7A940D" w14:textId="77777777" w:rsidR="00072314" w:rsidRDefault="00072314" w:rsidP="00072314">
      <w:pPr>
        <w:pStyle w:val="Heading6"/>
        <w:keepNext w:val="0"/>
        <w:tabs>
          <w:tab w:val="clear" w:pos="900"/>
          <w:tab w:val="left" w:pos="709"/>
        </w:tabs>
        <w:spacing w:before="240"/>
      </w:pPr>
      <w:r>
        <w:t>Parameters</w:t>
      </w:r>
    </w:p>
    <w:p w14:paraId="2C8E9E4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1D982A6" w14:textId="77777777" w:rsidTr="001D18E6">
        <w:trPr>
          <w:trHeight w:val="161"/>
        </w:trPr>
        <w:tc>
          <w:tcPr>
            <w:tcW w:w="1838" w:type="dxa"/>
            <w:shd w:val="clear" w:color="auto" w:fill="D9D9D9" w:themeFill="background1" w:themeFillShade="D9"/>
            <w:noWrap/>
            <w:hideMark/>
          </w:tcPr>
          <w:p w14:paraId="765ABE5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2440FE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823E38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3DC38C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27B5E3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AB5DA62" w14:textId="77777777" w:rsidTr="001D18E6">
        <w:trPr>
          <w:trHeight w:val="70"/>
        </w:trPr>
        <w:tc>
          <w:tcPr>
            <w:tcW w:w="1838" w:type="dxa"/>
            <w:noWrap/>
          </w:tcPr>
          <w:p w14:paraId="0075F605" w14:textId="26B34FA5"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9B00D9">
              <w:rPr>
                <w:b/>
                <w:bCs/>
                <w:i/>
                <w:color w:val="0000FF"/>
                <w:sz w:val="18"/>
              </w:rPr>
              <w:t xml:space="preserve">Error! Reference source </w:t>
            </w:r>
            <w:r w:rsidR="009B00D9">
              <w:rPr>
                <w:b/>
                <w:bCs/>
                <w:i/>
                <w:color w:val="0000FF"/>
                <w:sz w:val="18"/>
              </w:rPr>
              <w:lastRenderedPageBreak/>
              <w:t>not found.</w:t>
            </w:r>
            <w:r w:rsidRPr="00D20BE7">
              <w:rPr>
                <w:i/>
                <w:color w:val="0000FF"/>
                <w:sz w:val="18"/>
              </w:rPr>
              <w:fldChar w:fldCharType="end"/>
            </w:r>
            <w:r w:rsidRPr="00D20BE7">
              <w:rPr>
                <w:sz w:val="18"/>
              </w:rPr>
              <w:t>” name bookmark in the Data Dictionary</w:t>
            </w:r>
          </w:p>
        </w:tc>
        <w:tc>
          <w:tcPr>
            <w:tcW w:w="1843" w:type="dxa"/>
          </w:tcPr>
          <w:p w14:paraId="486BDDE1" w14:textId="24CA6762"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9B00D9">
              <w:rPr>
                <w:b/>
                <w:bCs/>
                <w:sz w:val="18"/>
              </w:rPr>
              <w:t xml:space="preserve">Error! Reference source </w:t>
            </w:r>
            <w:r w:rsidR="009B00D9">
              <w:rPr>
                <w:b/>
                <w:bCs/>
                <w:sz w:val="18"/>
              </w:rPr>
              <w:lastRenderedPageBreak/>
              <w:t>not found.</w:t>
            </w:r>
            <w:r w:rsidRPr="00D20BE7">
              <w:rPr>
                <w:sz w:val="18"/>
              </w:rPr>
              <w:fldChar w:fldCharType="end"/>
            </w:r>
            <w:r w:rsidRPr="00D20BE7">
              <w:rPr>
                <w:sz w:val="18"/>
              </w:rPr>
              <w:t>” name bookmark in the Data Dictionary</w:t>
            </w:r>
          </w:p>
        </w:tc>
        <w:tc>
          <w:tcPr>
            <w:tcW w:w="1701" w:type="dxa"/>
          </w:tcPr>
          <w:p w14:paraId="6D2BE631" w14:textId="6F3C76F5" w:rsidR="00072314" w:rsidRPr="00D20BE7" w:rsidRDefault="00072314" w:rsidP="001D18E6">
            <w:pPr>
              <w:rPr>
                <w:sz w:val="18"/>
              </w:rPr>
            </w:pPr>
            <w:r w:rsidRPr="00D20BE7">
              <w:rPr>
                <w:sz w:val="18"/>
              </w:rPr>
              <w:lastRenderedPageBreak/>
              <w:t xml:space="preserve">If mapping is not 1:1 you might reference a Mapping </w:t>
            </w:r>
            <w:r w:rsidRPr="00D20BE7">
              <w:rPr>
                <w:sz w:val="18"/>
              </w:rPr>
              <w:lastRenderedPageBreak/>
              <w:t xml:space="preserve">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9B00D9">
              <w:rPr>
                <w:b/>
                <w:bCs/>
                <w:i/>
                <w:color w:val="0000FF"/>
                <w:sz w:val="18"/>
              </w:rPr>
              <w:t>Error! Reference source not found.</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9005623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82AC8D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B1E768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CD7EDCF" w14:textId="77777777" w:rsidTr="001D18E6">
        <w:trPr>
          <w:trHeight w:val="71"/>
        </w:trPr>
        <w:tc>
          <w:tcPr>
            <w:tcW w:w="1838" w:type="dxa"/>
            <w:noWrap/>
          </w:tcPr>
          <w:p w14:paraId="4D87A41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7ADD812" w14:textId="77777777" w:rsidR="00072314" w:rsidRPr="00D14691" w:rsidRDefault="00072314" w:rsidP="001D18E6">
            <w:pPr>
              <w:rPr>
                <w:color w:val="000000" w:themeColor="text1"/>
              </w:rPr>
            </w:pPr>
          </w:p>
        </w:tc>
        <w:tc>
          <w:tcPr>
            <w:tcW w:w="1701" w:type="dxa"/>
          </w:tcPr>
          <w:p w14:paraId="134717B6" w14:textId="77777777" w:rsidR="00072314" w:rsidRPr="00D14691" w:rsidRDefault="00072314" w:rsidP="001D18E6">
            <w:pPr>
              <w:rPr>
                <w:color w:val="000000" w:themeColor="text1"/>
              </w:rPr>
            </w:pPr>
          </w:p>
        </w:tc>
        <w:tc>
          <w:tcPr>
            <w:tcW w:w="1417" w:type="dxa"/>
            <w:noWrap/>
          </w:tcPr>
          <w:p w14:paraId="29656D8C" w14:textId="77777777" w:rsidR="00072314" w:rsidRPr="00D14691" w:rsidRDefault="00072314" w:rsidP="001D18E6">
            <w:pPr>
              <w:rPr>
                <w:color w:val="000000" w:themeColor="text1"/>
              </w:rPr>
            </w:pPr>
          </w:p>
        </w:tc>
        <w:tc>
          <w:tcPr>
            <w:tcW w:w="3402" w:type="dxa"/>
          </w:tcPr>
          <w:p w14:paraId="332851D4" w14:textId="77777777" w:rsidR="00072314" w:rsidRPr="00D14691" w:rsidRDefault="00072314" w:rsidP="001D18E6">
            <w:pPr>
              <w:rPr>
                <w:color w:val="000000" w:themeColor="text1"/>
              </w:rPr>
            </w:pPr>
          </w:p>
        </w:tc>
      </w:tr>
    </w:tbl>
    <w:p w14:paraId="72CAF616" w14:textId="567B7389" w:rsidR="008C50D1" w:rsidRDefault="00072314" w:rsidP="003678EC">
      <w:pPr>
        <w:pStyle w:val="Caption"/>
        <w:rPr>
          <w:lang w:val="en-GB"/>
        </w:rPr>
      </w:pPr>
      <w:bookmarkStart w:id="436" w:name="_Toc66170408"/>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24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436"/>
    </w:p>
    <w:p w14:paraId="6F4FACAA" w14:textId="77777777" w:rsidR="003678EC" w:rsidRPr="003678EC" w:rsidRDefault="003678EC" w:rsidP="003678EC">
      <w:pPr>
        <w:rPr>
          <w:lang w:val="en-GB"/>
        </w:rPr>
      </w:pPr>
    </w:p>
    <w:p w14:paraId="5E9FED9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869BE99" w14:textId="77777777" w:rsidR="00072314" w:rsidRPr="003225C9" w:rsidRDefault="00072314" w:rsidP="00072314">
      <w:pPr>
        <w:tabs>
          <w:tab w:val="left" w:pos="284"/>
          <w:tab w:val="left" w:pos="851"/>
        </w:tabs>
      </w:pPr>
    </w:p>
    <w:p w14:paraId="4BC1D52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61A8C9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5998A0D" w14:textId="77777777" w:rsidTr="001D18E6">
        <w:tc>
          <w:tcPr>
            <w:tcW w:w="1934" w:type="dxa"/>
            <w:shd w:val="clear" w:color="auto" w:fill="D9D9D9" w:themeFill="background1" w:themeFillShade="D9"/>
          </w:tcPr>
          <w:p w14:paraId="23902D69" w14:textId="77777777" w:rsidR="00072314" w:rsidRDefault="00072314" w:rsidP="001D18E6">
            <w:pPr>
              <w:rPr>
                <w:b/>
              </w:rPr>
            </w:pPr>
            <w:r w:rsidRPr="00AF169D">
              <w:rPr>
                <w:b/>
              </w:rPr>
              <w:t>Requirement ID</w:t>
            </w:r>
          </w:p>
          <w:p w14:paraId="6D2AE39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16A1EE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F2F5D80" w14:textId="77777777" w:rsidR="00072314" w:rsidRDefault="00072314" w:rsidP="001D18E6">
            <w:pPr>
              <w:rPr>
                <w:b/>
              </w:rPr>
            </w:pPr>
            <w:r>
              <w:rPr>
                <w:b/>
              </w:rPr>
              <w:t>Modification</w:t>
            </w:r>
          </w:p>
        </w:tc>
        <w:tc>
          <w:tcPr>
            <w:tcW w:w="1712" w:type="dxa"/>
            <w:shd w:val="clear" w:color="auto" w:fill="D9D9D9" w:themeFill="background1" w:themeFillShade="D9"/>
          </w:tcPr>
          <w:p w14:paraId="5722E771" w14:textId="77777777" w:rsidR="00072314" w:rsidRDefault="00072314" w:rsidP="001D18E6">
            <w:pPr>
              <w:rPr>
                <w:b/>
              </w:rPr>
            </w:pPr>
            <w:r w:rsidRPr="00AF169D">
              <w:rPr>
                <w:b/>
              </w:rPr>
              <w:t xml:space="preserve">Requirement </w:t>
            </w:r>
            <w:r>
              <w:rPr>
                <w:b/>
              </w:rPr>
              <w:t>ID</w:t>
            </w:r>
          </w:p>
          <w:p w14:paraId="7115C24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ACAEAAB" w14:textId="77777777" w:rsidR="00072314" w:rsidRPr="00AF169D" w:rsidRDefault="00072314" w:rsidP="001D18E6">
            <w:pPr>
              <w:rPr>
                <w:b/>
              </w:rPr>
            </w:pPr>
            <w:r>
              <w:rPr>
                <w:b/>
              </w:rPr>
              <w:t>Comment</w:t>
            </w:r>
          </w:p>
        </w:tc>
      </w:tr>
      <w:tr w:rsidR="00072314" w14:paraId="16C43EDE" w14:textId="77777777" w:rsidTr="001D18E6">
        <w:tc>
          <w:tcPr>
            <w:tcW w:w="1934" w:type="dxa"/>
          </w:tcPr>
          <w:p w14:paraId="6E51C5CC" w14:textId="77777777" w:rsidR="00072314" w:rsidRPr="000F4E8B" w:rsidRDefault="00072314" w:rsidP="001D18E6">
            <w:r w:rsidRPr="000F4E8B">
              <w:t>REQ_abc</w:t>
            </w:r>
          </w:p>
        </w:tc>
        <w:tc>
          <w:tcPr>
            <w:tcW w:w="2177" w:type="dxa"/>
          </w:tcPr>
          <w:p w14:paraId="521E2256" w14:textId="77777777" w:rsidR="00072314" w:rsidRPr="000F4E8B" w:rsidRDefault="00072314" w:rsidP="001D18E6"/>
        </w:tc>
        <w:sdt>
          <w:sdtPr>
            <w:alias w:val="Modification"/>
            <w:tag w:val="Modification"/>
            <w:id w:val="-111751528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9182790" w14:textId="77777777" w:rsidR="00072314" w:rsidRPr="000F4E8B" w:rsidRDefault="00072314" w:rsidP="001D18E6">
                <w:r w:rsidRPr="000F4E8B">
                  <w:t>Removed</w:t>
                </w:r>
              </w:p>
            </w:tc>
          </w:sdtContent>
        </w:sdt>
        <w:tc>
          <w:tcPr>
            <w:tcW w:w="1712" w:type="dxa"/>
          </w:tcPr>
          <w:p w14:paraId="0D92039F" w14:textId="77777777" w:rsidR="00072314" w:rsidRPr="000F4E8B" w:rsidRDefault="00072314" w:rsidP="001D18E6">
            <w:r w:rsidRPr="000F4E8B">
              <w:t>--</w:t>
            </w:r>
          </w:p>
        </w:tc>
        <w:tc>
          <w:tcPr>
            <w:tcW w:w="2958" w:type="dxa"/>
          </w:tcPr>
          <w:p w14:paraId="35A1AF06" w14:textId="77777777" w:rsidR="00072314" w:rsidRPr="000F4E8B" w:rsidRDefault="00072314" w:rsidP="001D18E6"/>
        </w:tc>
      </w:tr>
      <w:tr w:rsidR="00072314" w14:paraId="36910163" w14:textId="77777777" w:rsidTr="001D18E6">
        <w:tc>
          <w:tcPr>
            <w:tcW w:w="1934" w:type="dxa"/>
          </w:tcPr>
          <w:p w14:paraId="01AC7B48" w14:textId="77777777" w:rsidR="00072314" w:rsidRPr="000F4E8B" w:rsidRDefault="00072314" w:rsidP="001D18E6">
            <w:r w:rsidRPr="000F4E8B">
              <w:t>REQ_def</w:t>
            </w:r>
          </w:p>
        </w:tc>
        <w:tc>
          <w:tcPr>
            <w:tcW w:w="2177" w:type="dxa"/>
          </w:tcPr>
          <w:p w14:paraId="51022836" w14:textId="77777777" w:rsidR="00072314" w:rsidRPr="000F4E8B" w:rsidRDefault="00072314" w:rsidP="001D18E6"/>
        </w:tc>
        <w:sdt>
          <w:sdtPr>
            <w:alias w:val="Modification"/>
            <w:tag w:val="Modification"/>
            <w:id w:val="80959921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ACD7C28" w14:textId="77777777" w:rsidR="00072314" w:rsidRPr="000F4E8B" w:rsidRDefault="00072314" w:rsidP="001D18E6">
                <w:r w:rsidRPr="000F4E8B">
                  <w:t>Replaced</w:t>
                </w:r>
              </w:p>
            </w:tc>
          </w:sdtContent>
        </w:sdt>
        <w:tc>
          <w:tcPr>
            <w:tcW w:w="1712" w:type="dxa"/>
          </w:tcPr>
          <w:p w14:paraId="6FAF469E" w14:textId="77777777" w:rsidR="00072314" w:rsidRPr="000F4E8B" w:rsidRDefault="00072314" w:rsidP="001D18E6">
            <w:r w:rsidRPr="000F4E8B">
              <w:t>REQ_xyz</w:t>
            </w:r>
          </w:p>
        </w:tc>
        <w:tc>
          <w:tcPr>
            <w:tcW w:w="2958" w:type="dxa"/>
          </w:tcPr>
          <w:p w14:paraId="323501C0" w14:textId="77777777" w:rsidR="00072314" w:rsidRPr="000F4E8B" w:rsidRDefault="00072314" w:rsidP="001D18E6"/>
        </w:tc>
      </w:tr>
      <w:tr w:rsidR="00072314" w14:paraId="0D77BD5C" w14:textId="77777777" w:rsidTr="001D18E6">
        <w:tc>
          <w:tcPr>
            <w:tcW w:w="1934" w:type="dxa"/>
          </w:tcPr>
          <w:p w14:paraId="73EEF63F" w14:textId="77777777" w:rsidR="00072314" w:rsidRPr="000F4E8B" w:rsidRDefault="00072314" w:rsidP="001D18E6">
            <w:r w:rsidRPr="000F4E8B">
              <w:t>--</w:t>
            </w:r>
          </w:p>
        </w:tc>
        <w:tc>
          <w:tcPr>
            <w:tcW w:w="2177" w:type="dxa"/>
          </w:tcPr>
          <w:p w14:paraId="3169D370" w14:textId="77777777" w:rsidR="00072314" w:rsidRPr="000F4E8B" w:rsidRDefault="00072314" w:rsidP="001D18E6"/>
        </w:tc>
        <w:sdt>
          <w:sdtPr>
            <w:alias w:val="Modification"/>
            <w:tag w:val="Modification"/>
            <w:id w:val="164153372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E12F9A" w14:textId="77777777" w:rsidR="00072314" w:rsidRPr="000F4E8B" w:rsidRDefault="00072314" w:rsidP="001D18E6">
                <w:r w:rsidRPr="000F4E8B">
                  <w:t>Added</w:t>
                </w:r>
              </w:p>
            </w:tc>
          </w:sdtContent>
        </w:sdt>
        <w:tc>
          <w:tcPr>
            <w:tcW w:w="1712" w:type="dxa"/>
          </w:tcPr>
          <w:p w14:paraId="2425BD15" w14:textId="77777777" w:rsidR="00072314" w:rsidRPr="000F4E8B" w:rsidRDefault="00072314" w:rsidP="001D18E6">
            <w:r w:rsidRPr="000F4E8B">
              <w:t>REQ_123</w:t>
            </w:r>
          </w:p>
        </w:tc>
        <w:tc>
          <w:tcPr>
            <w:tcW w:w="2958" w:type="dxa"/>
          </w:tcPr>
          <w:p w14:paraId="56D3913D" w14:textId="77777777" w:rsidR="00072314" w:rsidRPr="000F4E8B" w:rsidRDefault="00072314" w:rsidP="001D18E6"/>
        </w:tc>
      </w:tr>
    </w:tbl>
    <w:p w14:paraId="45A830FD" w14:textId="46329D14" w:rsidR="00072314" w:rsidRDefault="00072314" w:rsidP="00072314">
      <w:pPr>
        <w:pStyle w:val="Caption"/>
      </w:pPr>
      <w:bookmarkStart w:id="437" w:name="_Toc66170409"/>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25</w:t>
      </w:r>
      <w:r>
        <w:rPr>
          <w:noProof/>
        </w:rPr>
        <w:fldChar w:fldCharType="end"/>
      </w:r>
      <w:r w:rsidRPr="00702453">
        <w:t xml:space="preserve">: </w:t>
      </w:r>
      <w:r>
        <w:t>Component Specific Requirements</w:t>
      </w:r>
      <w:bookmarkEnd w:id="437"/>
    </w:p>
    <w:p w14:paraId="606C271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8899270" w14:textId="77777777" w:rsidTr="001D18E6">
        <w:tc>
          <w:tcPr>
            <w:tcW w:w="1838" w:type="dxa"/>
            <w:shd w:val="clear" w:color="auto" w:fill="D9D9D9" w:themeFill="background1" w:themeFillShade="D9"/>
          </w:tcPr>
          <w:p w14:paraId="30245447" w14:textId="77777777" w:rsidR="00072314" w:rsidRDefault="00072314" w:rsidP="001D18E6">
            <w:pPr>
              <w:rPr>
                <w:b/>
              </w:rPr>
            </w:pPr>
            <w:r w:rsidRPr="00AF169D">
              <w:rPr>
                <w:b/>
              </w:rPr>
              <w:t>Requirement ID</w:t>
            </w:r>
          </w:p>
          <w:p w14:paraId="7CC2071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A974C1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94EA129" w14:textId="77777777" w:rsidR="00072314" w:rsidRPr="00AF169D" w:rsidRDefault="00072314" w:rsidP="001D18E6">
            <w:pPr>
              <w:rPr>
                <w:b/>
              </w:rPr>
            </w:pPr>
            <w:r>
              <w:rPr>
                <w:b/>
              </w:rPr>
              <w:t>Comment</w:t>
            </w:r>
          </w:p>
        </w:tc>
      </w:tr>
      <w:tr w:rsidR="00072314" w14:paraId="6739DFFC" w14:textId="77777777" w:rsidTr="001D18E6">
        <w:tc>
          <w:tcPr>
            <w:tcW w:w="1838" w:type="dxa"/>
          </w:tcPr>
          <w:p w14:paraId="10C3A5C9" w14:textId="77777777" w:rsidR="00072314" w:rsidRDefault="00072314" w:rsidP="001D18E6"/>
        </w:tc>
        <w:tc>
          <w:tcPr>
            <w:tcW w:w="4253" w:type="dxa"/>
          </w:tcPr>
          <w:p w14:paraId="3CBBD45B" w14:textId="77777777" w:rsidR="00072314" w:rsidRDefault="00072314" w:rsidP="001D18E6"/>
        </w:tc>
        <w:tc>
          <w:tcPr>
            <w:tcW w:w="4110" w:type="dxa"/>
          </w:tcPr>
          <w:p w14:paraId="0CCE73B7" w14:textId="77777777" w:rsidR="00072314" w:rsidRDefault="00072314" w:rsidP="001D18E6"/>
        </w:tc>
      </w:tr>
      <w:tr w:rsidR="00072314" w14:paraId="1B383267" w14:textId="77777777" w:rsidTr="001D18E6">
        <w:tc>
          <w:tcPr>
            <w:tcW w:w="1838" w:type="dxa"/>
          </w:tcPr>
          <w:p w14:paraId="3252C2B4" w14:textId="77777777" w:rsidR="00072314" w:rsidRDefault="00072314" w:rsidP="001D18E6"/>
        </w:tc>
        <w:tc>
          <w:tcPr>
            <w:tcW w:w="4253" w:type="dxa"/>
          </w:tcPr>
          <w:p w14:paraId="2C044C68" w14:textId="77777777" w:rsidR="00072314" w:rsidRDefault="00072314" w:rsidP="001D18E6"/>
        </w:tc>
        <w:tc>
          <w:tcPr>
            <w:tcW w:w="4110" w:type="dxa"/>
          </w:tcPr>
          <w:p w14:paraId="3BF40387" w14:textId="77777777" w:rsidR="00072314" w:rsidRDefault="00072314" w:rsidP="001D18E6"/>
        </w:tc>
      </w:tr>
      <w:tr w:rsidR="00072314" w14:paraId="50C1414F" w14:textId="77777777" w:rsidTr="001D18E6">
        <w:tc>
          <w:tcPr>
            <w:tcW w:w="1838" w:type="dxa"/>
          </w:tcPr>
          <w:p w14:paraId="55F26385" w14:textId="77777777" w:rsidR="00072314" w:rsidRDefault="00072314" w:rsidP="001D18E6">
            <w:r>
              <w:t>…</w:t>
            </w:r>
          </w:p>
        </w:tc>
        <w:tc>
          <w:tcPr>
            <w:tcW w:w="4253" w:type="dxa"/>
          </w:tcPr>
          <w:p w14:paraId="4EE0D7CE" w14:textId="77777777" w:rsidR="00072314" w:rsidRDefault="00072314" w:rsidP="001D18E6"/>
        </w:tc>
        <w:tc>
          <w:tcPr>
            <w:tcW w:w="4110" w:type="dxa"/>
          </w:tcPr>
          <w:p w14:paraId="22C3E8A8" w14:textId="77777777" w:rsidR="00072314" w:rsidRDefault="00072314" w:rsidP="001D18E6"/>
        </w:tc>
      </w:tr>
    </w:tbl>
    <w:p w14:paraId="20F34A18" w14:textId="496D73C7" w:rsidR="00072314" w:rsidRPr="00702453" w:rsidRDefault="00072314" w:rsidP="00072314">
      <w:pPr>
        <w:pStyle w:val="Caption"/>
      </w:pPr>
      <w:bookmarkStart w:id="438" w:name="_Toc66170410"/>
      <w:r w:rsidRPr="00702453">
        <w:t xml:space="preserve">Table </w:t>
      </w:r>
      <w:r>
        <w:rPr>
          <w:noProof/>
        </w:rPr>
        <w:fldChar w:fldCharType="begin"/>
      </w:r>
      <w:r>
        <w:rPr>
          <w:noProof/>
        </w:rPr>
        <w:instrText xml:space="preserve"> STYLEREF 1 \s </w:instrText>
      </w:r>
      <w:r>
        <w:rPr>
          <w:noProof/>
        </w:rPr>
        <w:fldChar w:fldCharType="separate"/>
      </w:r>
      <w:r w:rsidR="009B00D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26</w:t>
      </w:r>
      <w:r>
        <w:rPr>
          <w:noProof/>
        </w:rPr>
        <w:fldChar w:fldCharType="end"/>
      </w:r>
      <w:r w:rsidRPr="00702453">
        <w:t xml:space="preserve">: </w:t>
      </w:r>
      <w:r>
        <w:t>Inherited Requirements</w:t>
      </w:r>
      <w:bookmarkEnd w:id="438"/>
    </w:p>
    <w:p w14:paraId="306E3EC1" w14:textId="77777777" w:rsidR="00072314" w:rsidRDefault="00072314" w:rsidP="00072314"/>
    <w:p w14:paraId="106A494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88925F8" w14:textId="77777777" w:rsidR="001C5864" w:rsidRPr="0017445F" w:rsidRDefault="001C5864" w:rsidP="001C5864">
      <w:pPr>
        <w:pStyle w:val="RERequirement"/>
        <w:shd w:val="clear" w:color="auto" w:fill="F2F2F2" w:themeFill="background1" w:themeFillShade="F2"/>
      </w:pPr>
      <w:bookmarkStart w:id="439" w:name="_72517dfaceacb437d245239ab5c1340b"/>
      <w:bookmarkEnd w:id="439"/>
      <w:r>
        <w:t xml:space="preserve"> Auto Save Data Analytics: HMI - Prompt Response</w:t>
      </w:r>
    </w:p>
    <w:p w14:paraId="20826F64" w14:textId="77777777" w:rsidR="001C5864" w:rsidRDefault="001C5864" w:rsidP="001C5864">
      <w:pPr>
        <w:rPr>
          <w:rFonts w:cs="Arial"/>
        </w:rPr>
      </w:pPr>
      <w:r>
        <w:rPr>
          <w:rFonts w:cs="Arial"/>
        </w:rPr>
        <w:t>To capture the user’s response to the prompt, the ECG shall capture the signal AutoSaveHMPromp_D_Stat on the event trigger to record the user’s response to a prompt.</w:t>
      </w:r>
    </w:p>
    <w:p w14:paraId="46F81011" w14:textId="77777777" w:rsidR="001C5864" w:rsidRDefault="001C5864" w:rsidP="001C5864"/>
    <w:p w14:paraId="358D339E" w14:textId="77777777" w:rsidR="001C5864" w:rsidRPr="00287D2F" w:rsidRDefault="001C5864" w:rsidP="001C5864">
      <w:pPr>
        <w:rPr>
          <w:rFonts w:cs="Arial"/>
        </w:rPr>
      </w:pPr>
      <w:r>
        <w:rPr>
          <w:rFonts w:cs="Arial"/>
        </w:rPr>
        <w:t>Satisfied by</w:t>
      </w:r>
      <w:r w:rsidRPr="00287D2F">
        <w:rPr>
          <w:rFonts w:cs="Arial"/>
        </w:rPr>
        <w:t>:</w:t>
      </w:r>
    </w:p>
    <w:p w14:paraId="05020D4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AC3AD8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FE4633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B189C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BE182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AC71D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FF69A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483F6" w14:textId="77777777" w:rsidR="00E550DC" w:rsidRDefault="00E550DC"/>
        </w:tc>
      </w:tr>
      <w:tr w:rsidR="007A24FC" w:rsidRPr="00B3499B" w14:paraId="39B4E7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96CB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D0C7E" w14:textId="77777777" w:rsidR="00E550DC" w:rsidRDefault="00E550DC"/>
        </w:tc>
      </w:tr>
      <w:tr w:rsidR="007A24FC" w:rsidRPr="00B3499B" w14:paraId="6A6556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11078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9F6FE" w14:textId="77777777" w:rsidR="00E550DC" w:rsidRDefault="00E550DC"/>
        </w:tc>
      </w:tr>
      <w:tr w:rsidR="007A24FC" w:rsidRPr="00B3499B" w14:paraId="5AB0AC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E79A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7D2BD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08D2B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7B17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7F574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6406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2622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D243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84852B" w14:textId="77777777" w:rsidR="00E550DC" w:rsidRDefault="00E550DC"/>
        </w:tc>
      </w:tr>
      <w:tr w:rsidR="007A24FC" w:rsidRPr="00B3499B" w14:paraId="5D09C5A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270D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FF1D4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20ED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0523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E77A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0DE3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BE01AE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F1C561" w14:textId="0EB357DC" w:rsidR="007A24FC" w:rsidRPr="00B3499B" w:rsidRDefault="00D950AE" w:rsidP="009737DA">
            <w:pPr>
              <w:rPr>
                <w:rFonts w:cs="Arial"/>
                <w:bCs/>
                <w:color w:val="808080" w:themeColor="background1" w:themeShade="80"/>
                <w:sz w:val="16"/>
                <w:szCs w:val="14"/>
              </w:rPr>
            </w:pPr>
            <w:hyperlink r:id="rId2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2E0F48" w14:textId="69D4018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0CE5F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745999" w14:textId="77777777" w:rsidR="007A24FC" w:rsidRDefault="007A24FC" w:rsidP="001C5864">
      <w:pPr>
        <w:rPr>
          <w:rFonts w:cs="Arial"/>
        </w:rPr>
      </w:pPr>
    </w:p>
    <w:p w14:paraId="1D9E01F9" w14:textId="77777777" w:rsidR="0047267C" w:rsidRDefault="0047267C" w:rsidP="001C5864">
      <w:pPr>
        <w:rPr>
          <w:rFonts w:cs="Arial"/>
        </w:rPr>
      </w:pPr>
    </w:p>
    <w:p w14:paraId="51BE7A8F" w14:textId="77777777" w:rsidR="001C5864" w:rsidRPr="0017445F" w:rsidRDefault="001C5864" w:rsidP="001C5864">
      <w:pPr>
        <w:pStyle w:val="RERequirement"/>
        <w:shd w:val="clear" w:color="auto" w:fill="F2F2F2" w:themeFill="background1" w:themeFillShade="F2"/>
      </w:pPr>
      <w:bookmarkStart w:id="440" w:name="_b17ded9edfee5f5715d58fdc4c1cb3b6"/>
      <w:bookmarkEnd w:id="440"/>
      <w:r>
        <w:t xml:space="preserve"> ECG - Infotainment Adjustment Classification signal</w:t>
      </w:r>
    </w:p>
    <w:p w14:paraId="13709645" w14:textId="77777777" w:rsidR="001C5864" w:rsidRDefault="001C5864" w:rsidP="001C5864">
      <w:pPr>
        <w:rPr>
          <w:rFonts w:cs="Arial"/>
        </w:rPr>
      </w:pPr>
      <w:r>
        <w:rPr>
          <w:rFonts w:cs="Arial"/>
        </w:rPr>
        <w:lastRenderedPageBreak/>
        <w:t>Since the vehicle is not equipped with a HUD, the ECG shall assume the value of the logical signal "Infotainment Adjustment Classification" is always "None".</w:t>
      </w:r>
    </w:p>
    <w:p w14:paraId="61419222" w14:textId="77777777" w:rsidR="001C5864" w:rsidRDefault="001C5864" w:rsidP="001C5864"/>
    <w:p w14:paraId="2B8FFD9E" w14:textId="77777777" w:rsidR="001C5864" w:rsidRPr="00287D2F" w:rsidRDefault="001C5864" w:rsidP="001C5864">
      <w:pPr>
        <w:rPr>
          <w:rFonts w:cs="Arial"/>
        </w:rPr>
      </w:pPr>
      <w:r>
        <w:rPr>
          <w:rFonts w:cs="Arial"/>
        </w:rPr>
        <w:t>Satisfied by</w:t>
      </w:r>
      <w:r w:rsidRPr="00287D2F">
        <w:rPr>
          <w:rFonts w:cs="Arial"/>
        </w:rPr>
        <w:t>:</w:t>
      </w:r>
    </w:p>
    <w:p w14:paraId="4E01530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3DA984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410646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8C1619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E8E5B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B4FC5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9BBF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CD1F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Since we have no HUD on this vehicle, assume the signal is always none.</w:t>
            </w:r>
          </w:p>
        </w:tc>
      </w:tr>
      <w:tr w:rsidR="007A24FC" w:rsidRPr="00B3499B" w14:paraId="3FC2A2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4BDA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BD90E" w14:textId="77777777" w:rsidR="00E550DC" w:rsidRDefault="00E550DC"/>
        </w:tc>
      </w:tr>
      <w:tr w:rsidR="007A24FC" w:rsidRPr="00B3499B" w14:paraId="3476A5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F616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9ADA0" w14:textId="77777777" w:rsidR="00E550DC" w:rsidRDefault="00E550DC"/>
        </w:tc>
      </w:tr>
      <w:tr w:rsidR="007A24FC" w:rsidRPr="00B3499B" w14:paraId="7F2EA5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53DB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C6A3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E2D12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7EF94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B06A8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24DB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B768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BE590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6B436D" w14:textId="77777777" w:rsidR="00E550DC" w:rsidRDefault="00E550DC"/>
        </w:tc>
      </w:tr>
      <w:tr w:rsidR="007A24FC" w:rsidRPr="00B3499B" w14:paraId="3F47ED1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C2DA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F0BEC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D4BBD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6898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4623B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D59F2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C2337D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607017" w14:textId="27175F91" w:rsidR="007A24FC" w:rsidRPr="00B3499B" w:rsidRDefault="00D950AE" w:rsidP="009737DA">
            <w:pPr>
              <w:rPr>
                <w:rFonts w:cs="Arial"/>
                <w:bCs/>
                <w:color w:val="808080" w:themeColor="background1" w:themeShade="80"/>
                <w:sz w:val="16"/>
                <w:szCs w:val="14"/>
              </w:rPr>
            </w:pPr>
            <w:hyperlink r:id="rId2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B8F42E" w14:textId="317BB0E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7C49A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21B2E1" w14:textId="77777777" w:rsidR="007A24FC" w:rsidRDefault="007A24FC" w:rsidP="001C5864">
      <w:pPr>
        <w:rPr>
          <w:rFonts w:cs="Arial"/>
        </w:rPr>
      </w:pPr>
    </w:p>
    <w:p w14:paraId="7DD84D08" w14:textId="77777777" w:rsidR="0047267C" w:rsidRDefault="0047267C" w:rsidP="001C5864">
      <w:pPr>
        <w:rPr>
          <w:rFonts w:cs="Arial"/>
        </w:rPr>
      </w:pPr>
    </w:p>
    <w:p w14:paraId="6E10304D" w14:textId="77777777" w:rsidR="001C5864" w:rsidRPr="0017445F" w:rsidRDefault="001C5864" w:rsidP="001C5864">
      <w:pPr>
        <w:pStyle w:val="RERequirement"/>
        <w:shd w:val="clear" w:color="auto" w:fill="F2F2F2" w:themeFill="background1" w:themeFillShade="F2"/>
      </w:pPr>
      <w:bookmarkStart w:id="441" w:name="_6c6f9a0644cb23369edaf2b1b7d451dd"/>
      <w:bookmarkEnd w:id="441"/>
      <w:r>
        <w:t xml:space="preserve"> Auto Save Data Analytics: Steering Column - Classification of Adjustment by Auto Save</w:t>
      </w:r>
    </w:p>
    <w:p w14:paraId="7E19F8AC" w14:textId="77777777" w:rsidR="001C5864" w:rsidRDefault="001C5864" w:rsidP="001C5864">
      <w:pPr>
        <w:rPr>
          <w:rFonts w:cs="Arial"/>
        </w:rPr>
      </w:pPr>
      <w:r>
        <w:rPr>
          <w:rFonts w:cs="Arial"/>
        </w:rPr>
        <w:t>To capture when Auto Save’s classification of the steering column, the ECG shall capture the change of the signal AutoSaveStrWhl_D_Stat to record Auto Save’s classification of the steering column.</w:t>
      </w:r>
    </w:p>
    <w:p w14:paraId="4565E4AE" w14:textId="77777777" w:rsidR="001C5864" w:rsidRDefault="001C5864" w:rsidP="001C5864"/>
    <w:p w14:paraId="7102CD56" w14:textId="77777777" w:rsidR="001C5864" w:rsidRPr="00287D2F" w:rsidRDefault="001C5864" w:rsidP="001C5864">
      <w:pPr>
        <w:rPr>
          <w:rFonts w:cs="Arial"/>
        </w:rPr>
      </w:pPr>
      <w:r>
        <w:rPr>
          <w:rFonts w:cs="Arial"/>
        </w:rPr>
        <w:t>Satisfied by</w:t>
      </w:r>
      <w:r w:rsidRPr="00287D2F">
        <w:rPr>
          <w:rFonts w:cs="Arial"/>
        </w:rPr>
        <w:t>:</w:t>
      </w:r>
    </w:p>
    <w:p w14:paraId="138C4C3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8538F4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08AD49D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9FB71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F6F19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5DDBC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03A9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453C0" w14:textId="77777777" w:rsidR="00E550DC" w:rsidRDefault="00E550DC"/>
        </w:tc>
      </w:tr>
      <w:tr w:rsidR="007A24FC" w:rsidRPr="00B3499B" w14:paraId="4746D4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A201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ED826" w14:textId="77777777" w:rsidR="00E550DC" w:rsidRDefault="00E550DC"/>
        </w:tc>
      </w:tr>
      <w:tr w:rsidR="007A24FC" w:rsidRPr="00B3499B" w14:paraId="5B3376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673D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A67717" w14:textId="77777777" w:rsidR="00E550DC" w:rsidRDefault="00E550DC"/>
        </w:tc>
      </w:tr>
      <w:tr w:rsidR="007A24FC" w:rsidRPr="00B3499B" w14:paraId="28408E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557A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15F8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8A125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F31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C0FAB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A79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B10A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FACDF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BBEA12" w14:textId="77777777" w:rsidR="00E550DC" w:rsidRDefault="00E550DC"/>
        </w:tc>
      </w:tr>
      <w:tr w:rsidR="007A24FC" w:rsidRPr="00B3499B" w14:paraId="2ED69AF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455DD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2D56D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98B9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CE1A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93CD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703CB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BB9A28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04B991" w14:textId="0EF9ABF1" w:rsidR="007A24FC" w:rsidRPr="00B3499B" w:rsidRDefault="00D950AE" w:rsidP="009737DA">
            <w:pPr>
              <w:rPr>
                <w:rFonts w:cs="Arial"/>
                <w:bCs/>
                <w:color w:val="808080" w:themeColor="background1" w:themeShade="80"/>
                <w:sz w:val="16"/>
                <w:szCs w:val="14"/>
              </w:rPr>
            </w:pPr>
            <w:hyperlink r:id="rId2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4FF1D4" w14:textId="30DE5DC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FD191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9E4227" w14:textId="77777777" w:rsidR="007A24FC" w:rsidRDefault="007A24FC" w:rsidP="001C5864">
      <w:pPr>
        <w:rPr>
          <w:rFonts w:cs="Arial"/>
        </w:rPr>
      </w:pPr>
    </w:p>
    <w:p w14:paraId="015CDC31" w14:textId="77777777" w:rsidR="0047267C" w:rsidRDefault="0047267C" w:rsidP="001C5864">
      <w:pPr>
        <w:rPr>
          <w:rFonts w:cs="Arial"/>
        </w:rPr>
      </w:pPr>
    </w:p>
    <w:p w14:paraId="6277E764" w14:textId="77777777" w:rsidR="001C5864" w:rsidRPr="0017445F" w:rsidRDefault="001C5864" w:rsidP="001C5864">
      <w:pPr>
        <w:pStyle w:val="RERequirement"/>
        <w:shd w:val="clear" w:color="auto" w:fill="F2F2F2" w:themeFill="background1" w:themeFillShade="F2"/>
      </w:pPr>
      <w:bookmarkStart w:id="442" w:name="_d7ff96d7647d58c6ac82141029b9d4f8"/>
      <w:bookmarkEnd w:id="442"/>
      <w:r>
        <w:t xml:space="preserve"> ECG - Decide Saving Strategy - Functions</w:t>
      </w:r>
    </w:p>
    <w:p w14:paraId="2CF4CBE2" w14:textId="77777777" w:rsidR="001C5864" w:rsidRDefault="001C5864" w:rsidP="001C5864">
      <w:pPr>
        <w:rPr>
          <w:rFonts w:cs="Arial"/>
        </w:rPr>
      </w:pPr>
      <w:r>
        <w:rPr>
          <w:rFonts w:cs="Arial"/>
        </w:rPr>
        <w:t>The ECG shall implement the following functions to decide the saving strategy:</w:t>
      </w:r>
    </w:p>
    <w:p w14:paraId="463E7943" w14:textId="77777777" w:rsidR="001C5864" w:rsidRDefault="001C5864" w:rsidP="001C5864">
      <w:pPr>
        <w:rPr>
          <w:rFonts w:cs="Arial"/>
        </w:rPr>
      </w:pPr>
      <w:r>
        <w:rPr>
          <w:rFonts w:cs="Arial"/>
        </w:rPr>
        <w:t>Evaluate Saving Strategy</w:t>
      </w:r>
    </w:p>
    <w:p w14:paraId="65BEE936" w14:textId="77777777" w:rsidR="001C5864" w:rsidRDefault="001C5864" w:rsidP="001C5864"/>
    <w:p w14:paraId="6805AFB4" w14:textId="77777777" w:rsidR="001C5864" w:rsidRPr="00287D2F" w:rsidRDefault="001C5864" w:rsidP="001C5864">
      <w:pPr>
        <w:rPr>
          <w:rFonts w:cs="Arial"/>
        </w:rPr>
      </w:pPr>
      <w:r>
        <w:rPr>
          <w:rFonts w:cs="Arial"/>
        </w:rPr>
        <w:t>Satisfied by</w:t>
      </w:r>
      <w:r w:rsidRPr="00287D2F">
        <w:rPr>
          <w:rFonts w:cs="Arial"/>
        </w:rPr>
        <w:t>:</w:t>
      </w:r>
    </w:p>
    <w:p w14:paraId="3D328C9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74874E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1B9283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2A3EC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8BA9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C789D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B7BDB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6431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decide the saving strategy.</w:t>
            </w:r>
          </w:p>
        </w:tc>
      </w:tr>
      <w:tr w:rsidR="007A24FC" w:rsidRPr="00B3499B" w14:paraId="14133D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D700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F3AE4" w14:textId="77777777" w:rsidR="00E550DC" w:rsidRDefault="00E550DC"/>
        </w:tc>
      </w:tr>
      <w:tr w:rsidR="007A24FC" w:rsidRPr="00B3499B" w14:paraId="766C4D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EED5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333EF" w14:textId="77777777" w:rsidR="00E550DC" w:rsidRDefault="00E550DC"/>
        </w:tc>
      </w:tr>
      <w:tr w:rsidR="007A24FC" w:rsidRPr="00B3499B" w14:paraId="2D7102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908F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9DB4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9EDE3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BF6AC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01186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051E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2E00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9A04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675415" w14:textId="77777777" w:rsidR="00E550DC" w:rsidRDefault="00E550DC"/>
        </w:tc>
      </w:tr>
      <w:tr w:rsidR="007A24FC" w:rsidRPr="00B3499B" w14:paraId="6511140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BDE9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46916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4615A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AA38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21554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D164B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97304A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3AF549" w14:textId="26D1904B" w:rsidR="007A24FC" w:rsidRPr="00B3499B" w:rsidRDefault="00D950AE" w:rsidP="009737DA">
            <w:pPr>
              <w:rPr>
                <w:rFonts w:cs="Arial"/>
                <w:bCs/>
                <w:color w:val="808080" w:themeColor="background1" w:themeShade="80"/>
                <w:sz w:val="16"/>
                <w:szCs w:val="14"/>
              </w:rPr>
            </w:pPr>
            <w:hyperlink r:id="rId28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E0E50E" w14:textId="6E1A719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C04DB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8769E4" w14:textId="77777777" w:rsidR="007A24FC" w:rsidRDefault="007A24FC" w:rsidP="001C5864">
      <w:pPr>
        <w:rPr>
          <w:rFonts w:cs="Arial"/>
        </w:rPr>
      </w:pPr>
    </w:p>
    <w:p w14:paraId="01F63237" w14:textId="77777777" w:rsidR="0047267C" w:rsidRDefault="0047267C" w:rsidP="001C5864">
      <w:pPr>
        <w:rPr>
          <w:rFonts w:cs="Arial"/>
        </w:rPr>
      </w:pPr>
    </w:p>
    <w:p w14:paraId="5CF1080C" w14:textId="77777777" w:rsidR="001C5864" w:rsidRPr="0017445F" w:rsidRDefault="001C5864" w:rsidP="001C5864">
      <w:pPr>
        <w:pStyle w:val="RERequirement"/>
        <w:shd w:val="clear" w:color="auto" w:fill="F2F2F2" w:themeFill="background1" w:themeFillShade="F2"/>
      </w:pPr>
      <w:bookmarkStart w:id="443" w:name="_8b4fa9493c96b8ad0961b2f17d898ef1"/>
      <w:bookmarkEnd w:id="443"/>
      <w:r>
        <w:lastRenderedPageBreak/>
        <w:t xml:space="preserve"> ECG - Manual Save signal</w:t>
      </w:r>
    </w:p>
    <w:p w14:paraId="25CEAAAD" w14:textId="77777777" w:rsidR="001C5864" w:rsidRDefault="001C5864" w:rsidP="001C5864">
      <w:pPr>
        <w:rPr>
          <w:rFonts w:cs="Arial"/>
        </w:rPr>
      </w:pPr>
      <w:r>
        <w:rPr>
          <w:rFonts w:cs="Arial"/>
        </w:rPr>
        <w:t>The ECG shall receive the logical signal "Manual Save" via the CAN signal "Memory_Cmd".</w:t>
      </w:r>
    </w:p>
    <w:p w14:paraId="04767210" w14:textId="77777777" w:rsidR="001C5864" w:rsidRDefault="001C5864" w:rsidP="001C5864"/>
    <w:p w14:paraId="4F0280AA" w14:textId="77777777" w:rsidR="001C5864" w:rsidRPr="00287D2F" w:rsidRDefault="001C5864" w:rsidP="001C5864">
      <w:pPr>
        <w:rPr>
          <w:rFonts w:cs="Arial"/>
        </w:rPr>
      </w:pPr>
      <w:r>
        <w:rPr>
          <w:rFonts w:cs="Arial"/>
        </w:rPr>
        <w:t>Satisfied by</w:t>
      </w:r>
      <w:r w:rsidRPr="00287D2F">
        <w:rPr>
          <w:rFonts w:cs="Arial"/>
        </w:rPr>
        <w:t>:</w:t>
      </w:r>
    </w:p>
    <w:p w14:paraId="2E0EE41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C50C9C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25AA4F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B6AB2C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76D23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3721A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9B51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4245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Manual Save.</w:t>
            </w:r>
          </w:p>
        </w:tc>
      </w:tr>
      <w:tr w:rsidR="007A24FC" w:rsidRPr="00B3499B" w14:paraId="12CC7B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A3EF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CDD761" w14:textId="77777777" w:rsidR="00E550DC" w:rsidRDefault="00E550DC"/>
        </w:tc>
      </w:tr>
      <w:tr w:rsidR="007A24FC" w:rsidRPr="00B3499B" w14:paraId="679D4B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19B1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71214" w14:textId="77777777" w:rsidR="00E550DC" w:rsidRDefault="00E550DC"/>
        </w:tc>
      </w:tr>
      <w:tr w:rsidR="007A24FC" w:rsidRPr="00B3499B" w14:paraId="005E35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65D3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3008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07934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A913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EEC77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6353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4DCD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B92C7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EC0E47" w14:textId="77777777" w:rsidR="00E550DC" w:rsidRDefault="00E550DC"/>
        </w:tc>
      </w:tr>
      <w:tr w:rsidR="007A24FC" w:rsidRPr="00B3499B" w14:paraId="364F071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3CF3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F26F6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912F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894C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1298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21A1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4AC99B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CF11E9" w14:textId="4B1F9278" w:rsidR="007A24FC" w:rsidRPr="00B3499B" w:rsidRDefault="00D950AE" w:rsidP="009737DA">
            <w:pPr>
              <w:rPr>
                <w:rFonts w:cs="Arial"/>
                <w:bCs/>
                <w:color w:val="808080" w:themeColor="background1" w:themeShade="80"/>
                <w:sz w:val="16"/>
                <w:szCs w:val="14"/>
              </w:rPr>
            </w:pPr>
            <w:hyperlink r:id="rId2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EEDF59" w14:textId="190B887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FB530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9101F3" w14:textId="77777777" w:rsidR="007A24FC" w:rsidRDefault="007A24FC" w:rsidP="001C5864">
      <w:pPr>
        <w:rPr>
          <w:rFonts w:cs="Arial"/>
        </w:rPr>
      </w:pPr>
    </w:p>
    <w:p w14:paraId="6204C1A2" w14:textId="77777777" w:rsidR="0047267C" w:rsidRDefault="0047267C" w:rsidP="001C5864">
      <w:pPr>
        <w:rPr>
          <w:rFonts w:cs="Arial"/>
        </w:rPr>
      </w:pPr>
    </w:p>
    <w:p w14:paraId="6B855584" w14:textId="77777777" w:rsidR="001C5864" w:rsidRPr="0017445F" w:rsidRDefault="001C5864" w:rsidP="001C5864">
      <w:pPr>
        <w:pStyle w:val="RERequirement"/>
        <w:shd w:val="clear" w:color="auto" w:fill="F2F2F2" w:themeFill="background1" w:themeFillShade="F2"/>
      </w:pPr>
      <w:bookmarkStart w:id="444" w:name="_2068775cf7590c69fe8ff931303b0dca"/>
      <w:bookmarkEnd w:id="444"/>
      <w:r>
        <w:t xml:space="preserve"> ECG - Right Side Mirror Adjustment Classification signal</w:t>
      </w:r>
    </w:p>
    <w:p w14:paraId="752E97D8" w14:textId="77777777" w:rsidR="001C5864" w:rsidRDefault="001C5864" w:rsidP="001C5864">
      <w:pPr>
        <w:rPr>
          <w:rFonts w:cs="Arial"/>
        </w:rPr>
      </w:pPr>
      <w:r>
        <w:rPr>
          <w:rFonts w:cs="Arial"/>
        </w:rPr>
        <w:t>The ECG shall receive the logical signal "Right Side Adjustment Classification" via the CAN signal "AutoSaveMirrorR_D_Stat".</w:t>
      </w:r>
    </w:p>
    <w:p w14:paraId="17843315" w14:textId="77777777" w:rsidR="001C5864" w:rsidRDefault="001C5864" w:rsidP="001C5864"/>
    <w:p w14:paraId="45A8589D" w14:textId="77777777" w:rsidR="001C5864" w:rsidRPr="00287D2F" w:rsidRDefault="001C5864" w:rsidP="001C5864">
      <w:pPr>
        <w:rPr>
          <w:rFonts w:cs="Arial"/>
        </w:rPr>
      </w:pPr>
      <w:r>
        <w:rPr>
          <w:rFonts w:cs="Arial"/>
        </w:rPr>
        <w:t>Satisfied by</w:t>
      </w:r>
      <w:r w:rsidRPr="00287D2F">
        <w:rPr>
          <w:rFonts w:cs="Arial"/>
        </w:rPr>
        <w:t>:</w:t>
      </w:r>
    </w:p>
    <w:p w14:paraId="665C4A6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D9F940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6DFDDFD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6389F6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8180D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B6B89D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492B4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F423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right mirror adjustment classification.</w:t>
            </w:r>
          </w:p>
        </w:tc>
      </w:tr>
      <w:tr w:rsidR="007A24FC" w:rsidRPr="00B3499B" w14:paraId="56B17C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341B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BEC35" w14:textId="77777777" w:rsidR="00E550DC" w:rsidRDefault="00E550DC"/>
        </w:tc>
      </w:tr>
      <w:tr w:rsidR="007A24FC" w:rsidRPr="00B3499B" w14:paraId="74B953D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466D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BA7F7B" w14:textId="77777777" w:rsidR="00E550DC" w:rsidRDefault="00E550DC"/>
        </w:tc>
      </w:tr>
      <w:tr w:rsidR="007A24FC" w:rsidRPr="00B3499B" w14:paraId="5B6CF2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26E3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B31C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11C4E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BAFC4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93558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DE64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76B8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744C0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961877" w14:textId="77777777" w:rsidR="00E550DC" w:rsidRDefault="00E550DC"/>
        </w:tc>
      </w:tr>
      <w:tr w:rsidR="007A24FC" w:rsidRPr="00B3499B" w14:paraId="67DF7B6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6C8D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D2DDA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8E46C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3F1F7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A7990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A5CE1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8C1A44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8E09B8" w14:textId="7A0731B2" w:rsidR="007A24FC" w:rsidRPr="00B3499B" w:rsidRDefault="00D950AE" w:rsidP="009737DA">
            <w:pPr>
              <w:rPr>
                <w:rFonts w:cs="Arial"/>
                <w:bCs/>
                <w:color w:val="808080" w:themeColor="background1" w:themeShade="80"/>
                <w:sz w:val="16"/>
                <w:szCs w:val="14"/>
              </w:rPr>
            </w:pPr>
            <w:hyperlink r:id="rId2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178F83" w14:textId="421BFFE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9933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C84F4D" w14:textId="77777777" w:rsidR="007A24FC" w:rsidRDefault="007A24FC" w:rsidP="001C5864">
      <w:pPr>
        <w:rPr>
          <w:rFonts w:cs="Arial"/>
        </w:rPr>
      </w:pPr>
    </w:p>
    <w:p w14:paraId="2A96FB17" w14:textId="77777777" w:rsidR="0047267C" w:rsidRDefault="0047267C" w:rsidP="001C5864">
      <w:pPr>
        <w:rPr>
          <w:rFonts w:cs="Arial"/>
        </w:rPr>
      </w:pPr>
    </w:p>
    <w:p w14:paraId="7D2B6B15" w14:textId="77777777" w:rsidR="001C5864" w:rsidRPr="0017445F" w:rsidRDefault="001C5864" w:rsidP="001C5864">
      <w:pPr>
        <w:pStyle w:val="RERequirement"/>
        <w:shd w:val="clear" w:color="auto" w:fill="F2F2F2" w:themeFill="background1" w:themeFillShade="F2"/>
      </w:pPr>
      <w:bookmarkStart w:id="445" w:name="_d764f30c42d6084020157085fd546d7b"/>
      <w:bookmarkEnd w:id="445"/>
      <w:r>
        <w:t xml:space="preserve"> ECG - Request Retention Action - Functions</w:t>
      </w:r>
    </w:p>
    <w:p w14:paraId="05B7FAA5" w14:textId="77777777" w:rsidR="001C5864" w:rsidRDefault="001C5864" w:rsidP="001C5864">
      <w:pPr>
        <w:rPr>
          <w:rFonts w:cs="Arial"/>
        </w:rPr>
      </w:pPr>
      <w:r>
        <w:rPr>
          <w:rFonts w:cs="Arial"/>
        </w:rPr>
        <w:t>The ECG shall implement the following functions to request the retention action:</w:t>
      </w:r>
    </w:p>
    <w:p w14:paraId="7E1742B6" w14:textId="77777777" w:rsidR="001C5864" w:rsidRDefault="001C5864" w:rsidP="001C5864">
      <w:pPr>
        <w:rPr>
          <w:rFonts w:cs="Arial"/>
        </w:rPr>
      </w:pPr>
      <w:r>
        <w:rPr>
          <w:rFonts w:cs="Arial"/>
        </w:rPr>
        <w:t>Analyze Retention Action</w:t>
      </w:r>
    </w:p>
    <w:p w14:paraId="5D6737DA" w14:textId="77777777" w:rsidR="001C5864" w:rsidRDefault="001C5864" w:rsidP="001C5864">
      <w:pPr>
        <w:rPr>
          <w:rFonts w:cs="Arial"/>
        </w:rPr>
      </w:pPr>
      <w:r>
        <w:rPr>
          <w:rFonts w:cs="Arial"/>
        </w:rPr>
        <w:t>Request Profile Change</w:t>
      </w:r>
    </w:p>
    <w:p w14:paraId="5BD68A39" w14:textId="77777777" w:rsidR="001C5864" w:rsidRDefault="001C5864" w:rsidP="001C5864">
      <w:pPr>
        <w:rPr>
          <w:rFonts w:cs="Arial"/>
        </w:rPr>
      </w:pPr>
      <w:r>
        <w:rPr>
          <w:rFonts w:cs="Arial"/>
        </w:rPr>
        <w:t>Request Save</w:t>
      </w:r>
    </w:p>
    <w:p w14:paraId="5081995A" w14:textId="77777777" w:rsidR="001C5864" w:rsidRDefault="001C5864" w:rsidP="001C5864">
      <w:pPr>
        <w:rPr>
          <w:rFonts w:cs="Arial"/>
        </w:rPr>
      </w:pPr>
      <w:r>
        <w:rPr>
          <w:rFonts w:cs="Arial"/>
        </w:rPr>
        <w:t>Request User Feedback</w:t>
      </w:r>
    </w:p>
    <w:p w14:paraId="16E4FA13" w14:textId="77777777" w:rsidR="001C5864" w:rsidRDefault="001C5864" w:rsidP="001C5864"/>
    <w:p w14:paraId="695A5F5A" w14:textId="77777777" w:rsidR="001C5864" w:rsidRPr="00287D2F" w:rsidRDefault="001C5864" w:rsidP="001C5864">
      <w:pPr>
        <w:rPr>
          <w:rFonts w:cs="Arial"/>
        </w:rPr>
      </w:pPr>
      <w:r>
        <w:rPr>
          <w:rFonts w:cs="Arial"/>
        </w:rPr>
        <w:t>Satisfied by</w:t>
      </w:r>
      <w:r w:rsidRPr="00287D2F">
        <w:rPr>
          <w:rFonts w:cs="Arial"/>
        </w:rPr>
        <w:t>:</w:t>
      </w:r>
    </w:p>
    <w:p w14:paraId="4B08DF3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68A49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F7FEE2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773F69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DF52A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AF2A2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7D1B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5A25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request the retention action.</w:t>
            </w:r>
          </w:p>
        </w:tc>
      </w:tr>
      <w:tr w:rsidR="007A24FC" w:rsidRPr="00B3499B" w14:paraId="36EAB5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5F442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6E277" w14:textId="77777777" w:rsidR="00E550DC" w:rsidRDefault="00E550DC"/>
        </w:tc>
      </w:tr>
      <w:tr w:rsidR="007A24FC" w:rsidRPr="00B3499B" w14:paraId="0E2DC4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52AD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92A70" w14:textId="77777777" w:rsidR="00E550DC" w:rsidRDefault="00E550DC"/>
        </w:tc>
      </w:tr>
      <w:tr w:rsidR="007A24FC" w:rsidRPr="00B3499B" w14:paraId="684305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DF87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15EF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6622D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5399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244FC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F86E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8537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87EC8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8E1A3" w14:textId="77777777" w:rsidR="00E550DC" w:rsidRDefault="00E550DC"/>
        </w:tc>
      </w:tr>
      <w:tr w:rsidR="007A24FC" w:rsidRPr="00B3499B" w14:paraId="7572427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FAB6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80889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48C0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BCE1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9F20E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D124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FD0B62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6DD7C8" w14:textId="70532295" w:rsidR="007A24FC" w:rsidRPr="00B3499B" w:rsidRDefault="00D950AE" w:rsidP="009737DA">
            <w:pPr>
              <w:rPr>
                <w:rFonts w:cs="Arial"/>
                <w:bCs/>
                <w:color w:val="808080" w:themeColor="background1" w:themeShade="80"/>
                <w:sz w:val="16"/>
                <w:szCs w:val="14"/>
              </w:rPr>
            </w:pPr>
            <w:hyperlink r:id="rId2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FBDECE" w14:textId="346D3AF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9F8C2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E96F27" w14:textId="77777777" w:rsidR="007A24FC" w:rsidRDefault="007A24FC" w:rsidP="001C5864">
      <w:pPr>
        <w:rPr>
          <w:rFonts w:cs="Arial"/>
        </w:rPr>
      </w:pPr>
    </w:p>
    <w:p w14:paraId="1A5A1BB6" w14:textId="77777777" w:rsidR="0047267C" w:rsidRDefault="0047267C" w:rsidP="001C5864">
      <w:pPr>
        <w:rPr>
          <w:rFonts w:cs="Arial"/>
        </w:rPr>
      </w:pPr>
    </w:p>
    <w:p w14:paraId="0DE5E837" w14:textId="77777777" w:rsidR="001C5864" w:rsidRPr="0017445F" w:rsidRDefault="001C5864" w:rsidP="001C5864">
      <w:pPr>
        <w:pStyle w:val="RERequirement"/>
        <w:shd w:val="clear" w:color="auto" w:fill="F2F2F2" w:themeFill="background1" w:themeFillShade="F2"/>
      </w:pPr>
      <w:bookmarkStart w:id="446" w:name="_65265b8990e6ac562d4243d32f45bff3"/>
      <w:bookmarkEnd w:id="446"/>
      <w:r>
        <w:t xml:space="preserve"> ECG - Activation - Configuration</w:t>
      </w:r>
    </w:p>
    <w:p w14:paraId="480A4A51" w14:textId="77777777" w:rsidR="001C5864" w:rsidRDefault="001C5864" w:rsidP="001C5864">
      <w:pPr>
        <w:rPr>
          <w:rFonts w:cs="Arial"/>
        </w:rPr>
      </w:pPr>
      <w:r>
        <w:rPr>
          <w:rFonts w:cs="Arial"/>
        </w:rPr>
        <w:t>The ECG shall make Auto Save configurable via the parameter "AutoSaveConfig".</w:t>
      </w:r>
    </w:p>
    <w:p w14:paraId="4DD1D214" w14:textId="77777777" w:rsidR="001C5864" w:rsidRDefault="001C5864" w:rsidP="001C5864"/>
    <w:p w14:paraId="05751C24" w14:textId="77777777" w:rsidR="001C5864" w:rsidRPr="00287D2F" w:rsidRDefault="001C5864" w:rsidP="001C5864">
      <w:pPr>
        <w:rPr>
          <w:rFonts w:cs="Arial"/>
        </w:rPr>
      </w:pPr>
      <w:r>
        <w:rPr>
          <w:rFonts w:cs="Arial"/>
        </w:rPr>
        <w:t>Satisfied by</w:t>
      </w:r>
      <w:r w:rsidRPr="00287D2F">
        <w:rPr>
          <w:rFonts w:cs="Arial"/>
        </w:rPr>
        <w:t>:</w:t>
      </w:r>
    </w:p>
    <w:p w14:paraId="78C5408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248943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56BE04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AC8FAD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87976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890C5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4C574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C658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Activation Request.</w:t>
            </w:r>
          </w:p>
        </w:tc>
      </w:tr>
      <w:tr w:rsidR="007A24FC" w:rsidRPr="00B3499B" w14:paraId="10903D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CC74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74EC0B" w14:textId="77777777" w:rsidR="00E550DC" w:rsidRDefault="00E550DC"/>
        </w:tc>
      </w:tr>
      <w:tr w:rsidR="007A24FC" w:rsidRPr="00B3499B" w14:paraId="6FC98A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AEFF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461D2" w14:textId="77777777" w:rsidR="00E550DC" w:rsidRDefault="00E550DC"/>
        </w:tc>
      </w:tr>
      <w:tr w:rsidR="007A24FC" w:rsidRPr="00B3499B" w14:paraId="182664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D83E6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F797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44C2D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F2C96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29DC1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E34BB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DCB8F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FF35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7C2ED" w14:textId="77777777" w:rsidR="00E550DC" w:rsidRDefault="00E550DC"/>
        </w:tc>
      </w:tr>
      <w:tr w:rsidR="007A24FC" w:rsidRPr="00B3499B" w14:paraId="38CBC69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4C9E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1AC7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1D7A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BD32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047C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E512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35595C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8E7A00" w14:textId="7F26407A" w:rsidR="007A24FC" w:rsidRPr="00B3499B" w:rsidRDefault="00D950AE" w:rsidP="009737DA">
            <w:pPr>
              <w:rPr>
                <w:rFonts w:cs="Arial"/>
                <w:bCs/>
                <w:color w:val="808080" w:themeColor="background1" w:themeShade="80"/>
                <w:sz w:val="16"/>
                <w:szCs w:val="14"/>
              </w:rPr>
            </w:pPr>
            <w:hyperlink r:id="rId29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EB4877" w14:textId="4E1764B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47B77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60319D" w14:textId="77777777" w:rsidR="007A24FC" w:rsidRDefault="007A24FC" w:rsidP="001C5864">
      <w:pPr>
        <w:rPr>
          <w:rFonts w:cs="Arial"/>
        </w:rPr>
      </w:pPr>
    </w:p>
    <w:p w14:paraId="765C1598" w14:textId="77777777" w:rsidR="0047267C" w:rsidRDefault="0047267C" w:rsidP="001C5864">
      <w:pPr>
        <w:rPr>
          <w:rFonts w:cs="Arial"/>
        </w:rPr>
      </w:pPr>
    </w:p>
    <w:p w14:paraId="45B565F3" w14:textId="77777777" w:rsidR="001C5864" w:rsidRPr="0017445F" w:rsidRDefault="001C5864" w:rsidP="001C5864">
      <w:pPr>
        <w:pStyle w:val="RERequirement"/>
        <w:shd w:val="clear" w:color="auto" w:fill="F2F2F2" w:themeFill="background1" w:themeFillShade="F2"/>
      </w:pPr>
      <w:bookmarkStart w:id="447" w:name="_d7a302945c048d70e297f874522e15d0"/>
      <w:bookmarkEnd w:id="447"/>
      <w:r>
        <w:t xml:space="preserve"> ECG - Activation - Life Cycle Mode</w:t>
      </w:r>
    </w:p>
    <w:p w14:paraId="5B14ED53" w14:textId="77777777" w:rsidR="001C5864" w:rsidRDefault="001C5864" w:rsidP="001C5864">
      <w:pPr>
        <w:rPr>
          <w:rFonts w:cs="Arial"/>
        </w:rPr>
      </w:pPr>
      <w:r>
        <w:rPr>
          <w:rFonts w:cs="Arial"/>
        </w:rPr>
        <w:t>The ECG shall receive the CAN signal "LifeCycMde_D_Actl" to determine the active state of Auto Save.</w:t>
      </w:r>
    </w:p>
    <w:p w14:paraId="4CE15F05" w14:textId="77777777" w:rsidR="001C5864" w:rsidRDefault="001C5864" w:rsidP="001C5864"/>
    <w:p w14:paraId="7D0722CC" w14:textId="77777777" w:rsidR="001C5864" w:rsidRPr="00287D2F" w:rsidRDefault="001C5864" w:rsidP="001C5864">
      <w:pPr>
        <w:rPr>
          <w:rFonts w:cs="Arial"/>
        </w:rPr>
      </w:pPr>
      <w:r>
        <w:rPr>
          <w:rFonts w:cs="Arial"/>
        </w:rPr>
        <w:t>Satisfied by</w:t>
      </w:r>
      <w:r w:rsidRPr="00287D2F">
        <w:rPr>
          <w:rFonts w:cs="Arial"/>
        </w:rPr>
        <w:t>:</w:t>
      </w:r>
    </w:p>
    <w:p w14:paraId="15CEE01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C77FFD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629DBB8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8EE4AD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2F481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BDB25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AE15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2C2E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Activation Request.</w:t>
            </w:r>
          </w:p>
        </w:tc>
      </w:tr>
      <w:tr w:rsidR="007A24FC" w:rsidRPr="00B3499B" w14:paraId="42A07B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A91B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F40640" w14:textId="77777777" w:rsidR="00E550DC" w:rsidRDefault="00E550DC"/>
        </w:tc>
      </w:tr>
      <w:tr w:rsidR="007A24FC" w:rsidRPr="00B3499B" w14:paraId="3B8F1F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4643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4CAA7" w14:textId="77777777" w:rsidR="00E550DC" w:rsidRDefault="00E550DC"/>
        </w:tc>
      </w:tr>
      <w:tr w:rsidR="007A24FC" w:rsidRPr="00B3499B" w14:paraId="5DEB0D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A83F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4828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1388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C1B28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CBB61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E2E5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3A39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D8446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50E1D" w14:textId="77777777" w:rsidR="00E550DC" w:rsidRDefault="00E550DC"/>
        </w:tc>
      </w:tr>
      <w:tr w:rsidR="007A24FC" w:rsidRPr="00B3499B" w14:paraId="3BD96AA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A311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5A3B8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9E9A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690E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A2B05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539DC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54FECF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DE91D2" w14:textId="4FAF5AFD" w:rsidR="007A24FC" w:rsidRPr="00B3499B" w:rsidRDefault="00D950AE" w:rsidP="009737DA">
            <w:pPr>
              <w:rPr>
                <w:rFonts w:cs="Arial"/>
                <w:bCs/>
                <w:color w:val="808080" w:themeColor="background1" w:themeShade="80"/>
                <w:sz w:val="16"/>
                <w:szCs w:val="14"/>
              </w:rPr>
            </w:pPr>
            <w:hyperlink r:id="rId2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CDB63" w14:textId="356FA4A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C9445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418E86" w14:textId="77777777" w:rsidR="007A24FC" w:rsidRDefault="007A24FC" w:rsidP="001C5864">
      <w:pPr>
        <w:rPr>
          <w:rFonts w:cs="Arial"/>
        </w:rPr>
      </w:pPr>
    </w:p>
    <w:p w14:paraId="4C0594A1" w14:textId="77777777" w:rsidR="0047267C" w:rsidRDefault="0047267C" w:rsidP="001C5864">
      <w:pPr>
        <w:rPr>
          <w:rFonts w:cs="Arial"/>
        </w:rPr>
      </w:pPr>
    </w:p>
    <w:p w14:paraId="0D23B856" w14:textId="77777777" w:rsidR="001C5864" w:rsidRPr="0017445F" w:rsidRDefault="001C5864" w:rsidP="001C5864">
      <w:pPr>
        <w:pStyle w:val="RERequirement"/>
        <w:shd w:val="clear" w:color="auto" w:fill="F2F2F2" w:themeFill="background1" w:themeFillShade="F2"/>
      </w:pPr>
      <w:bookmarkStart w:id="448" w:name="_01774b474c30ef9174bf994965f523c2"/>
      <w:bookmarkEnd w:id="448"/>
      <w:r>
        <w:t xml:space="preserve"> ECG - Inhibit Request - Stowable Steering Column</w:t>
      </w:r>
    </w:p>
    <w:p w14:paraId="2E637889" w14:textId="77777777" w:rsidR="001C5864" w:rsidRDefault="001C5864" w:rsidP="001C5864">
      <w:pPr>
        <w:rPr>
          <w:rFonts w:cs="Arial"/>
        </w:rPr>
      </w:pPr>
      <w:r>
        <w:rPr>
          <w:rFonts w:cs="Arial"/>
        </w:rPr>
        <w:t>The ECG shall receive the logical signal "Inhibit Request (5)" via the Ethernet signal "Ssw/DttStateStat". (name subject to change)</w:t>
      </w:r>
    </w:p>
    <w:p w14:paraId="3913E993" w14:textId="77777777" w:rsidR="001C5864" w:rsidRDefault="001C5864" w:rsidP="001C5864"/>
    <w:p w14:paraId="4BF48305" w14:textId="77777777" w:rsidR="001C5864" w:rsidRPr="00287D2F" w:rsidRDefault="001C5864" w:rsidP="001C5864">
      <w:pPr>
        <w:rPr>
          <w:rFonts w:cs="Arial"/>
        </w:rPr>
      </w:pPr>
      <w:r>
        <w:rPr>
          <w:rFonts w:cs="Arial"/>
        </w:rPr>
        <w:t>Satisfied by</w:t>
      </w:r>
      <w:r w:rsidRPr="00287D2F">
        <w:rPr>
          <w:rFonts w:cs="Arial"/>
        </w:rPr>
        <w:t>:</w:t>
      </w:r>
    </w:p>
    <w:p w14:paraId="7E532FC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85BF0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5A1CD23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0D55B3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BA6C3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AD76D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18DE1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BF58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Activation Request.</w:t>
            </w:r>
          </w:p>
        </w:tc>
      </w:tr>
      <w:tr w:rsidR="007A24FC" w:rsidRPr="00B3499B" w14:paraId="7A0357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A0D8D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AA9ADA" w14:textId="77777777" w:rsidR="00E550DC" w:rsidRDefault="00E550DC"/>
        </w:tc>
      </w:tr>
      <w:tr w:rsidR="007A24FC" w:rsidRPr="00B3499B" w14:paraId="7F4980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79CC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64674" w14:textId="77777777" w:rsidR="00E550DC" w:rsidRDefault="00E550DC"/>
        </w:tc>
      </w:tr>
      <w:tr w:rsidR="007A24FC" w:rsidRPr="00B3499B" w14:paraId="7B1502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D81B3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9FE7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C3755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7881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3D2BD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AEB3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F3C5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EA532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84197D" w14:textId="77777777" w:rsidR="00E550DC" w:rsidRDefault="00E550DC"/>
        </w:tc>
      </w:tr>
      <w:tr w:rsidR="007A24FC" w:rsidRPr="00B3499B" w14:paraId="1F0D260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E290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0A022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2A7E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0392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DB77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04BE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7ABDD5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784869" w14:textId="0D0F0E2D" w:rsidR="007A24FC" w:rsidRPr="00B3499B" w:rsidRDefault="00D950AE" w:rsidP="009737DA">
            <w:pPr>
              <w:rPr>
                <w:rFonts w:cs="Arial"/>
                <w:bCs/>
                <w:color w:val="808080" w:themeColor="background1" w:themeShade="80"/>
                <w:sz w:val="16"/>
                <w:szCs w:val="14"/>
              </w:rPr>
            </w:pPr>
            <w:hyperlink r:id="rId29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7EBFA1" w14:textId="3A9627F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8A7B6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56B5FB" w14:textId="77777777" w:rsidR="007A24FC" w:rsidRDefault="007A24FC" w:rsidP="001C5864">
      <w:pPr>
        <w:rPr>
          <w:rFonts w:cs="Arial"/>
        </w:rPr>
      </w:pPr>
    </w:p>
    <w:p w14:paraId="04904F8E" w14:textId="77777777" w:rsidR="0047267C" w:rsidRDefault="0047267C" w:rsidP="001C5864">
      <w:pPr>
        <w:rPr>
          <w:rFonts w:cs="Arial"/>
        </w:rPr>
      </w:pPr>
    </w:p>
    <w:p w14:paraId="2F48A73F" w14:textId="77777777" w:rsidR="001C5864" w:rsidRPr="0017445F" w:rsidRDefault="001C5864" w:rsidP="001C5864">
      <w:pPr>
        <w:pStyle w:val="RERequirement"/>
        <w:shd w:val="clear" w:color="auto" w:fill="F2F2F2" w:themeFill="background1" w:themeFillShade="F2"/>
      </w:pPr>
      <w:bookmarkStart w:id="449" w:name="_8290241f7606ec34db2b93e6688a704a"/>
      <w:bookmarkEnd w:id="449"/>
      <w:r>
        <w:t xml:space="preserve"> ECG - Inhibit Request - PPP HMI</w:t>
      </w:r>
    </w:p>
    <w:p w14:paraId="1144D942" w14:textId="77777777" w:rsidR="001C5864" w:rsidRDefault="001C5864" w:rsidP="001C5864">
      <w:pPr>
        <w:rPr>
          <w:rFonts w:cs="Arial"/>
        </w:rPr>
      </w:pPr>
      <w:r>
        <w:rPr>
          <w:rFonts w:cs="Arial"/>
        </w:rPr>
        <w:t>The ECG shall receive the logical signal "Inhibit Request (1)" via the Ethernet signal "PPPHMIInhibit_D_Rq". (name subject to change)</w:t>
      </w:r>
    </w:p>
    <w:p w14:paraId="194F6363" w14:textId="77777777" w:rsidR="001C5864" w:rsidRDefault="001C5864" w:rsidP="001C5864"/>
    <w:p w14:paraId="15A49F77" w14:textId="77777777" w:rsidR="001C5864" w:rsidRPr="00287D2F" w:rsidRDefault="001C5864" w:rsidP="001C5864">
      <w:pPr>
        <w:rPr>
          <w:rFonts w:cs="Arial"/>
        </w:rPr>
      </w:pPr>
      <w:r>
        <w:rPr>
          <w:rFonts w:cs="Arial"/>
        </w:rPr>
        <w:t>Satisfied by</w:t>
      </w:r>
      <w:r w:rsidRPr="00287D2F">
        <w:rPr>
          <w:rFonts w:cs="Arial"/>
        </w:rPr>
        <w:t>:</w:t>
      </w:r>
    </w:p>
    <w:p w14:paraId="67864B2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5FF115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4548B9C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280CE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AECB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36383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3233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B3BD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Inhibit Request.</w:t>
            </w:r>
          </w:p>
        </w:tc>
      </w:tr>
      <w:tr w:rsidR="007A24FC" w:rsidRPr="00B3499B" w14:paraId="10A5B8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C3D0A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92CBA" w14:textId="77777777" w:rsidR="00E550DC" w:rsidRDefault="00E550DC"/>
        </w:tc>
      </w:tr>
      <w:tr w:rsidR="007A24FC" w:rsidRPr="00B3499B" w14:paraId="076A15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4CA2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C6562" w14:textId="77777777" w:rsidR="00E550DC" w:rsidRDefault="00E550DC"/>
        </w:tc>
      </w:tr>
      <w:tr w:rsidR="007A24FC" w:rsidRPr="00B3499B" w14:paraId="6CE3C4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D8F1B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D6BD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F151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37C74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C4BC5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A022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0C21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01FFC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E944B" w14:textId="77777777" w:rsidR="00E550DC" w:rsidRDefault="00E550DC"/>
        </w:tc>
      </w:tr>
      <w:tr w:rsidR="007A24FC" w:rsidRPr="00B3499B" w14:paraId="4A41C03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A91A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E2826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2190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76A2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F312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7CA13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3C666C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776315" w14:textId="07425748" w:rsidR="007A24FC" w:rsidRPr="00B3499B" w:rsidRDefault="00D950AE" w:rsidP="009737DA">
            <w:pPr>
              <w:rPr>
                <w:rFonts w:cs="Arial"/>
                <w:bCs/>
                <w:color w:val="808080" w:themeColor="background1" w:themeShade="80"/>
                <w:sz w:val="16"/>
                <w:szCs w:val="14"/>
              </w:rPr>
            </w:pPr>
            <w:hyperlink r:id="rId29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20EE74" w14:textId="2794150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68991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624665" w14:textId="77777777" w:rsidR="007A24FC" w:rsidRDefault="007A24FC" w:rsidP="001C5864">
      <w:pPr>
        <w:rPr>
          <w:rFonts w:cs="Arial"/>
        </w:rPr>
      </w:pPr>
    </w:p>
    <w:p w14:paraId="3E3389ED" w14:textId="77777777" w:rsidR="0047267C" w:rsidRDefault="0047267C" w:rsidP="001C5864">
      <w:pPr>
        <w:rPr>
          <w:rFonts w:cs="Arial"/>
        </w:rPr>
      </w:pPr>
    </w:p>
    <w:p w14:paraId="5A3F1F0A" w14:textId="77777777" w:rsidR="001C5864" w:rsidRPr="0017445F" w:rsidRDefault="001C5864" w:rsidP="001C5864">
      <w:pPr>
        <w:pStyle w:val="RERequirement"/>
        <w:shd w:val="clear" w:color="auto" w:fill="F2F2F2" w:themeFill="background1" w:themeFillShade="F2"/>
      </w:pPr>
      <w:bookmarkStart w:id="450" w:name="_22ec75a4be23a437fbab879ccb2f3f1d"/>
      <w:bookmarkEnd w:id="450"/>
      <w:r>
        <w:t xml:space="preserve"> Auto Save Data Analytics: Change of profile did not occur</w:t>
      </w:r>
    </w:p>
    <w:p w14:paraId="4296A996" w14:textId="77777777" w:rsidR="001C5864" w:rsidRDefault="001C5864" w:rsidP="001C5864">
      <w:pPr>
        <w:rPr>
          <w:rFonts w:cs="Arial"/>
        </w:rPr>
      </w:pPr>
      <w:r>
        <w:rPr>
          <w:rFonts w:cs="Arial"/>
        </w:rPr>
        <w:t>To capture when the change profile event is successful, the ECG shall capture the change of the signal AutoSaveHMIPC_B_Rq and see if it is followed by a change to Memory_Cmd to record whether the change of profile event was successful.</w:t>
      </w:r>
    </w:p>
    <w:p w14:paraId="28F4A900" w14:textId="77777777" w:rsidR="001C5864" w:rsidRDefault="001C5864" w:rsidP="001C5864"/>
    <w:p w14:paraId="4D041FBE" w14:textId="77777777" w:rsidR="001C5864" w:rsidRPr="00287D2F" w:rsidRDefault="001C5864" w:rsidP="001C5864">
      <w:pPr>
        <w:rPr>
          <w:rFonts w:cs="Arial"/>
        </w:rPr>
      </w:pPr>
      <w:r>
        <w:rPr>
          <w:rFonts w:cs="Arial"/>
        </w:rPr>
        <w:t>Satisfied by</w:t>
      </w:r>
      <w:r w:rsidRPr="00287D2F">
        <w:rPr>
          <w:rFonts w:cs="Arial"/>
        </w:rPr>
        <w:t>:</w:t>
      </w:r>
    </w:p>
    <w:p w14:paraId="3242A57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1D1F60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2ED969A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7CB8FE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6FB1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5E22B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5B5B2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45AF5" w14:textId="77777777" w:rsidR="00E550DC" w:rsidRDefault="00E550DC"/>
        </w:tc>
      </w:tr>
      <w:tr w:rsidR="007A24FC" w:rsidRPr="00B3499B" w14:paraId="7E23DA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AD325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1DC78" w14:textId="77777777" w:rsidR="00E550DC" w:rsidRDefault="00E550DC"/>
        </w:tc>
      </w:tr>
      <w:tr w:rsidR="007A24FC" w:rsidRPr="00B3499B" w14:paraId="2786E9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C255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20F04" w14:textId="77777777" w:rsidR="00E550DC" w:rsidRDefault="00E550DC"/>
        </w:tc>
      </w:tr>
      <w:tr w:rsidR="007A24FC" w:rsidRPr="00B3499B" w14:paraId="6BACBB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A7F82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70AB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92EAB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435F5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9A427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BDBB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7E37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7D9DE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205D33" w14:textId="77777777" w:rsidR="00E550DC" w:rsidRDefault="00E550DC"/>
        </w:tc>
      </w:tr>
      <w:tr w:rsidR="007A24FC" w:rsidRPr="00B3499B" w14:paraId="7C894FA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2C98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4A03E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58AA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5875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C6819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6DF1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25020B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C14210" w14:textId="3CC69973" w:rsidR="007A24FC" w:rsidRPr="00B3499B" w:rsidRDefault="00D950AE" w:rsidP="009737DA">
            <w:pPr>
              <w:rPr>
                <w:rFonts w:cs="Arial"/>
                <w:bCs/>
                <w:color w:val="808080" w:themeColor="background1" w:themeShade="80"/>
                <w:sz w:val="16"/>
                <w:szCs w:val="14"/>
              </w:rPr>
            </w:pPr>
            <w:hyperlink r:id="rId29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10207A" w14:textId="5706005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BAB8C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048FBC" w14:textId="77777777" w:rsidR="007A24FC" w:rsidRDefault="007A24FC" w:rsidP="001C5864">
      <w:pPr>
        <w:rPr>
          <w:rFonts w:cs="Arial"/>
        </w:rPr>
      </w:pPr>
    </w:p>
    <w:p w14:paraId="450AE50E" w14:textId="77777777" w:rsidR="0047267C" w:rsidRDefault="0047267C" w:rsidP="001C5864">
      <w:pPr>
        <w:rPr>
          <w:rFonts w:cs="Arial"/>
        </w:rPr>
      </w:pPr>
    </w:p>
    <w:p w14:paraId="4E02280C" w14:textId="77777777" w:rsidR="001C5864" w:rsidRPr="0017445F" w:rsidRDefault="001C5864" w:rsidP="001C5864">
      <w:pPr>
        <w:pStyle w:val="RERequirement"/>
        <w:shd w:val="clear" w:color="auto" w:fill="F2F2F2" w:themeFill="background1" w:themeFillShade="F2"/>
      </w:pPr>
      <w:bookmarkStart w:id="451" w:name="_9d4965065c377da914c2ea2e842188fb"/>
      <w:bookmarkEnd w:id="451"/>
      <w:r>
        <w:t xml:space="preserve"> ECG - Inhibit Request - Enhanced Memory 2</w:t>
      </w:r>
    </w:p>
    <w:p w14:paraId="43C725A8" w14:textId="77777777" w:rsidR="001C5864" w:rsidRDefault="001C5864" w:rsidP="001C5864">
      <w:pPr>
        <w:rPr>
          <w:rFonts w:cs="Arial"/>
        </w:rPr>
      </w:pPr>
      <w:r>
        <w:rPr>
          <w:rFonts w:cs="Arial"/>
        </w:rPr>
        <w:t>The ECG shall receive the logical signal "Inhibit Request (6b)" via the CAN signal "PersNoPos_D_Actl".</w:t>
      </w:r>
    </w:p>
    <w:p w14:paraId="49FC7AF1" w14:textId="77777777" w:rsidR="001C5864" w:rsidRDefault="001C5864" w:rsidP="001C5864"/>
    <w:p w14:paraId="76055261" w14:textId="77777777" w:rsidR="001C5864" w:rsidRPr="00287D2F" w:rsidRDefault="001C5864" w:rsidP="001C5864">
      <w:pPr>
        <w:rPr>
          <w:rFonts w:cs="Arial"/>
        </w:rPr>
      </w:pPr>
      <w:r>
        <w:rPr>
          <w:rFonts w:cs="Arial"/>
        </w:rPr>
        <w:t>Satisfied by</w:t>
      </w:r>
      <w:r w:rsidRPr="00287D2F">
        <w:rPr>
          <w:rFonts w:cs="Arial"/>
        </w:rPr>
        <w:t>:</w:t>
      </w:r>
    </w:p>
    <w:p w14:paraId="4536437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C7A36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ED522A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EA653D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E3D6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20FD4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B142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710D1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Inhibit Request.</w:t>
            </w:r>
          </w:p>
        </w:tc>
      </w:tr>
      <w:tr w:rsidR="007A24FC" w:rsidRPr="00B3499B" w14:paraId="484B11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5A94C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A1818" w14:textId="77777777" w:rsidR="00E550DC" w:rsidRDefault="00E550DC"/>
        </w:tc>
      </w:tr>
      <w:tr w:rsidR="007A24FC" w:rsidRPr="00B3499B" w14:paraId="06FB05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DAC0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DDE03" w14:textId="77777777" w:rsidR="00E550DC" w:rsidRDefault="00E550DC"/>
        </w:tc>
      </w:tr>
      <w:tr w:rsidR="007A24FC" w:rsidRPr="00B3499B" w14:paraId="29CC08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DBC6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21E5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E429F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2B6B9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90FB3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044F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3A1A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CAA2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D78B81" w14:textId="77777777" w:rsidR="00E550DC" w:rsidRDefault="00E550DC"/>
        </w:tc>
      </w:tr>
      <w:tr w:rsidR="007A24FC" w:rsidRPr="00B3499B" w14:paraId="61BA031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D99B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AEEA7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5505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7D82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CDD2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7D4B2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0E3946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159254" w14:textId="543F070C" w:rsidR="007A24FC" w:rsidRPr="00B3499B" w:rsidRDefault="00D950AE" w:rsidP="009737DA">
            <w:pPr>
              <w:rPr>
                <w:rFonts w:cs="Arial"/>
                <w:bCs/>
                <w:color w:val="808080" w:themeColor="background1" w:themeShade="80"/>
                <w:sz w:val="16"/>
                <w:szCs w:val="14"/>
              </w:rPr>
            </w:pPr>
            <w:hyperlink r:id="rId29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9B60F5" w14:textId="1D9E73B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E3529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C082A3" w14:textId="77777777" w:rsidR="007A24FC" w:rsidRDefault="007A24FC" w:rsidP="001C5864">
      <w:pPr>
        <w:rPr>
          <w:rFonts w:cs="Arial"/>
        </w:rPr>
      </w:pPr>
    </w:p>
    <w:p w14:paraId="75609DE6" w14:textId="77777777" w:rsidR="0047267C" w:rsidRDefault="0047267C" w:rsidP="001C5864">
      <w:pPr>
        <w:rPr>
          <w:rFonts w:cs="Arial"/>
        </w:rPr>
      </w:pPr>
    </w:p>
    <w:p w14:paraId="169675F8" w14:textId="77777777" w:rsidR="001C5864" w:rsidRPr="0017445F" w:rsidRDefault="001C5864" w:rsidP="001C5864">
      <w:pPr>
        <w:pStyle w:val="RERequirement"/>
        <w:shd w:val="clear" w:color="auto" w:fill="F2F2F2" w:themeFill="background1" w:themeFillShade="F2"/>
      </w:pPr>
      <w:bookmarkStart w:id="452" w:name="_8b4f35cf93a093e15f2fecddf604509a"/>
      <w:bookmarkEnd w:id="452"/>
      <w:r>
        <w:t xml:space="preserve"> Auto Save Data Analytics: Left Mirror - Classification of Adjustment by Auto Save</w:t>
      </w:r>
    </w:p>
    <w:p w14:paraId="253876D9" w14:textId="77777777" w:rsidR="001C5864" w:rsidRDefault="001C5864" w:rsidP="001C5864">
      <w:pPr>
        <w:rPr>
          <w:rFonts w:cs="Arial"/>
        </w:rPr>
      </w:pPr>
      <w:r>
        <w:rPr>
          <w:rFonts w:cs="Arial"/>
        </w:rPr>
        <w:t>To capture when Auto Save’s classification of the left mirror, the ECG shall capture the change of the signal AutoSaveMirrorL_D_Stat to record Auto Save’s classification of the left mirror.</w:t>
      </w:r>
    </w:p>
    <w:p w14:paraId="02342ED0" w14:textId="77777777" w:rsidR="001C5864" w:rsidRDefault="001C5864" w:rsidP="001C5864"/>
    <w:p w14:paraId="26F49C15" w14:textId="77777777" w:rsidR="001C5864" w:rsidRPr="00287D2F" w:rsidRDefault="001C5864" w:rsidP="001C5864">
      <w:pPr>
        <w:rPr>
          <w:rFonts w:cs="Arial"/>
        </w:rPr>
      </w:pPr>
      <w:r>
        <w:rPr>
          <w:rFonts w:cs="Arial"/>
        </w:rPr>
        <w:t>Satisfied by</w:t>
      </w:r>
      <w:r w:rsidRPr="00287D2F">
        <w:rPr>
          <w:rFonts w:cs="Arial"/>
        </w:rPr>
        <w:t>:</w:t>
      </w:r>
    </w:p>
    <w:p w14:paraId="1114A62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036EC7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3619E02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C1A06B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B912F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E1B7F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08B0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2386E" w14:textId="77777777" w:rsidR="00E550DC" w:rsidRDefault="00E550DC"/>
        </w:tc>
      </w:tr>
      <w:tr w:rsidR="007A24FC" w:rsidRPr="00B3499B" w14:paraId="42BABC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5526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7CCDB" w14:textId="77777777" w:rsidR="00E550DC" w:rsidRDefault="00E550DC"/>
        </w:tc>
      </w:tr>
      <w:tr w:rsidR="007A24FC" w:rsidRPr="00B3499B" w14:paraId="488E72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D6F8D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63225" w14:textId="77777777" w:rsidR="00E550DC" w:rsidRDefault="00E550DC"/>
        </w:tc>
      </w:tr>
      <w:tr w:rsidR="007A24FC" w:rsidRPr="00B3499B" w14:paraId="148161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EA05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AC84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124A5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B0A2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60B3E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60B1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570C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3D42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E20C0" w14:textId="77777777" w:rsidR="00E550DC" w:rsidRDefault="00E550DC"/>
        </w:tc>
      </w:tr>
      <w:tr w:rsidR="007A24FC" w:rsidRPr="00B3499B" w14:paraId="7EC27B5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59D81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C4AF9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22D7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8269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1D7DA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6AEA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ECED8B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023670" w14:textId="52AE4184" w:rsidR="007A24FC" w:rsidRPr="00B3499B" w:rsidRDefault="00D950AE" w:rsidP="009737DA">
            <w:pPr>
              <w:rPr>
                <w:rFonts w:cs="Arial"/>
                <w:bCs/>
                <w:color w:val="808080" w:themeColor="background1" w:themeShade="80"/>
                <w:sz w:val="16"/>
                <w:szCs w:val="14"/>
              </w:rPr>
            </w:pPr>
            <w:hyperlink r:id="rId29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EF0FFA" w14:textId="4CF4A9E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44A08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5CF2EC" w14:textId="77777777" w:rsidR="007A24FC" w:rsidRDefault="007A24FC" w:rsidP="001C5864">
      <w:pPr>
        <w:rPr>
          <w:rFonts w:cs="Arial"/>
        </w:rPr>
      </w:pPr>
    </w:p>
    <w:p w14:paraId="08E006AE" w14:textId="77777777" w:rsidR="0047267C" w:rsidRDefault="0047267C" w:rsidP="001C5864">
      <w:pPr>
        <w:rPr>
          <w:rFonts w:cs="Arial"/>
        </w:rPr>
      </w:pPr>
    </w:p>
    <w:p w14:paraId="156CE482" w14:textId="77777777" w:rsidR="001C5864" w:rsidRPr="0017445F" w:rsidRDefault="001C5864" w:rsidP="001C5864">
      <w:pPr>
        <w:pStyle w:val="RERequirement"/>
        <w:shd w:val="clear" w:color="auto" w:fill="F2F2F2" w:themeFill="background1" w:themeFillShade="F2"/>
      </w:pPr>
      <w:bookmarkStart w:id="453" w:name="_d6d6004488b30a6c799af89abccb87fd"/>
      <w:bookmarkEnd w:id="453"/>
      <w:r>
        <w:t xml:space="preserve"> Auto Save Data Analytics: Stowable Steering Column Inhibits Auto Save</w:t>
      </w:r>
    </w:p>
    <w:p w14:paraId="0D86FFED" w14:textId="77777777" w:rsidR="001C5864" w:rsidRDefault="001C5864" w:rsidP="001C5864">
      <w:pPr>
        <w:rPr>
          <w:rFonts w:cs="Arial"/>
        </w:rPr>
      </w:pPr>
      <w:r>
        <w:rPr>
          <w:rFonts w:cs="Arial"/>
        </w:rPr>
        <w:t>To capture Stowable Steering Column’s inhibition of Auto Save, the ECG shall capture the change of the signal "Ssw/DttStateStat" to record Stowable Steering Column’s inhibition of Auto Save. (Signal name subject to change)</w:t>
      </w:r>
    </w:p>
    <w:p w14:paraId="0F14CDE0" w14:textId="77777777" w:rsidR="001C5864" w:rsidRDefault="001C5864" w:rsidP="001C5864"/>
    <w:p w14:paraId="2C2AD0FF" w14:textId="77777777" w:rsidR="001C5864" w:rsidRPr="00287D2F" w:rsidRDefault="001C5864" w:rsidP="001C5864">
      <w:pPr>
        <w:rPr>
          <w:rFonts w:cs="Arial"/>
        </w:rPr>
      </w:pPr>
      <w:r>
        <w:rPr>
          <w:rFonts w:cs="Arial"/>
        </w:rPr>
        <w:t>Satisfied by</w:t>
      </w:r>
      <w:r w:rsidRPr="00287D2F">
        <w:rPr>
          <w:rFonts w:cs="Arial"/>
        </w:rPr>
        <w:t>:</w:t>
      </w:r>
    </w:p>
    <w:p w14:paraId="01A094D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87A3E1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54AD4CA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C4ED29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301F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60E97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F0F83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F3344" w14:textId="77777777" w:rsidR="00E550DC" w:rsidRDefault="00E550DC"/>
        </w:tc>
      </w:tr>
      <w:tr w:rsidR="007A24FC" w:rsidRPr="00B3499B" w14:paraId="708169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429B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1A41C" w14:textId="77777777" w:rsidR="00E550DC" w:rsidRDefault="00E550DC"/>
        </w:tc>
      </w:tr>
      <w:tr w:rsidR="007A24FC" w:rsidRPr="00B3499B" w14:paraId="0A45B1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BE20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A2B23" w14:textId="77777777" w:rsidR="00E550DC" w:rsidRDefault="00E550DC"/>
        </w:tc>
      </w:tr>
      <w:tr w:rsidR="007A24FC" w:rsidRPr="00B3499B" w14:paraId="6A0F7A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0FEF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32C7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3CC08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B3780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C4F2D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D1085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ADD4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48ED8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CE0980" w14:textId="77777777" w:rsidR="00E550DC" w:rsidRDefault="00E550DC"/>
        </w:tc>
      </w:tr>
      <w:tr w:rsidR="007A24FC" w:rsidRPr="00B3499B" w14:paraId="13F850F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9CAD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07F35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E80B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D6E0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22280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66848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0197A0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480175" w14:textId="052AECD2" w:rsidR="007A24FC" w:rsidRPr="00B3499B" w:rsidRDefault="00D950AE" w:rsidP="009737DA">
            <w:pPr>
              <w:rPr>
                <w:rFonts w:cs="Arial"/>
                <w:bCs/>
                <w:color w:val="808080" w:themeColor="background1" w:themeShade="80"/>
                <w:sz w:val="16"/>
                <w:szCs w:val="14"/>
              </w:rPr>
            </w:pPr>
            <w:hyperlink r:id="rId29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6CAF89" w14:textId="697DCC7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96DFE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6B9D8A" w14:textId="77777777" w:rsidR="007A24FC" w:rsidRDefault="007A24FC" w:rsidP="001C5864">
      <w:pPr>
        <w:rPr>
          <w:rFonts w:cs="Arial"/>
        </w:rPr>
      </w:pPr>
    </w:p>
    <w:p w14:paraId="67876AC2" w14:textId="77777777" w:rsidR="0047267C" w:rsidRDefault="0047267C" w:rsidP="001C5864">
      <w:pPr>
        <w:rPr>
          <w:rFonts w:cs="Arial"/>
        </w:rPr>
      </w:pPr>
    </w:p>
    <w:p w14:paraId="51177416" w14:textId="77777777" w:rsidR="001C5864" w:rsidRPr="0017445F" w:rsidRDefault="001C5864" w:rsidP="001C5864">
      <w:pPr>
        <w:pStyle w:val="RERequirement"/>
        <w:shd w:val="clear" w:color="auto" w:fill="F2F2F2" w:themeFill="background1" w:themeFillShade="F2"/>
      </w:pPr>
      <w:bookmarkStart w:id="454" w:name="_7bb10281db141ea2b240821e7ca35279"/>
      <w:bookmarkEnd w:id="454"/>
      <w:r>
        <w:t xml:space="preserve"> Auto Save Data Analytics: Rejuvenate Inhibits Auto Save</w:t>
      </w:r>
    </w:p>
    <w:p w14:paraId="0BCD4125" w14:textId="77777777" w:rsidR="001C5864" w:rsidRDefault="001C5864" w:rsidP="001C5864">
      <w:pPr>
        <w:rPr>
          <w:rFonts w:cs="Arial"/>
        </w:rPr>
      </w:pPr>
      <w:r>
        <w:rPr>
          <w:rFonts w:cs="Arial"/>
        </w:rPr>
        <w:t>To capture Rejuvenate’s inhibition of Auto Save, the ECG shall capture the change of the signal "RejuvActive_Stat" to record Rejuvenate’s inhibition of Auto Save. (Signal name subject to change)</w:t>
      </w:r>
    </w:p>
    <w:p w14:paraId="5C48D10D" w14:textId="77777777" w:rsidR="001C5864" w:rsidRDefault="001C5864" w:rsidP="001C5864"/>
    <w:p w14:paraId="7088CACB" w14:textId="77777777" w:rsidR="001C5864" w:rsidRPr="00287D2F" w:rsidRDefault="001C5864" w:rsidP="001C5864">
      <w:pPr>
        <w:rPr>
          <w:rFonts w:cs="Arial"/>
        </w:rPr>
      </w:pPr>
      <w:r>
        <w:rPr>
          <w:rFonts w:cs="Arial"/>
        </w:rPr>
        <w:t>Satisfied by</w:t>
      </w:r>
      <w:r w:rsidRPr="00287D2F">
        <w:rPr>
          <w:rFonts w:cs="Arial"/>
        </w:rPr>
        <w:t>:</w:t>
      </w:r>
    </w:p>
    <w:p w14:paraId="4AD8BD3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7E0B1C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02116A0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FFB5B8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1E3C4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11882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F3B5B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E2B1C" w14:textId="77777777" w:rsidR="00E550DC" w:rsidRDefault="00E550DC"/>
        </w:tc>
      </w:tr>
      <w:tr w:rsidR="007A24FC" w:rsidRPr="00B3499B" w14:paraId="63C2BD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55299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9AC46" w14:textId="77777777" w:rsidR="00E550DC" w:rsidRDefault="00E550DC"/>
        </w:tc>
      </w:tr>
      <w:tr w:rsidR="007A24FC" w:rsidRPr="00B3499B" w14:paraId="0EF7D8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FD5E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D594D" w14:textId="77777777" w:rsidR="00E550DC" w:rsidRDefault="00E550DC"/>
        </w:tc>
      </w:tr>
      <w:tr w:rsidR="007A24FC" w:rsidRPr="00B3499B" w14:paraId="48C9CC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B5F2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F1E7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14C6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8D88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9E429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BA8E8" w14:textId="77777777"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B80B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06657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6F823D" w14:textId="77777777" w:rsidR="00E550DC" w:rsidRDefault="00E550DC"/>
        </w:tc>
      </w:tr>
      <w:tr w:rsidR="007A24FC" w:rsidRPr="00B3499B" w14:paraId="009AF9D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EE32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2D086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89BA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84B0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12678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19FA0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CA07E1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6EEE8A" w14:textId="5587458B" w:rsidR="007A24FC" w:rsidRPr="00B3499B" w:rsidRDefault="00D950AE" w:rsidP="009737DA">
            <w:pPr>
              <w:rPr>
                <w:rFonts w:cs="Arial"/>
                <w:bCs/>
                <w:color w:val="808080" w:themeColor="background1" w:themeShade="80"/>
                <w:sz w:val="16"/>
                <w:szCs w:val="14"/>
              </w:rPr>
            </w:pPr>
            <w:hyperlink r:id="rId2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C20AA3" w14:textId="5F9B594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1EE0B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12F501" w14:textId="77777777" w:rsidR="007A24FC" w:rsidRDefault="007A24FC" w:rsidP="001C5864">
      <w:pPr>
        <w:rPr>
          <w:rFonts w:cs="Arial"/>
        </w:rPr>
      </w:pPr>
    </w:p>
    <w:p w14:paraId="564DF284" w14:textId="77777777" w:rsidR="0047267C" w:rsidRDefault="0047267C" w:rsidP="001C5864">
      <w:pPr>
        <w:rPr>
          <w:rFonts w:cs="Arial"/>
        </w:rPr>
      </w:pPr>
    </w:p>
    <w:p w14:paraId="075D92EA" w14:textId="77777777" w:rsidR="001C5864" w:rsidRPr="0017445F" w:rsidRDefault="001C5864" w:rsidP="001C5864">
      <w:pPr>
        <w:pStyle w:val="RERequirement"/>
        <w:shd w:val="clear" w:color="auto" w:fill="F2F2F2" w:themeFill="background1" w:themeFillShade="F2"/>
      </w:pPr>
      <w:bookmarkStart w:id="455" w:name="_adcda30fa37d6d1987d0007d4da726e9"/>
      <w:bookmarkEnd w:id="455"/>
      <w:r>
        <w:t xml:space="preserve"> ECG - Inhibit Request - Rejuvenate</w:t>
      </w:r>
    </w:p>
    <w:p w14:paraId="2BD9D022" w14:textId="77777777" w:rsidR="001C5864" w:rsidRDefault="001C5864" w:rsidP="001C5864">
      <w:pPr>
        <w:rPr>
          <w:rFonts w:cs="Arial"/>
        </w:rPr>
      </w:pPr>
      <w:r>
        <w:rPr>
          <w:rFonts w:cs="Arial"/>
        </w:rPr>
        <w:t>The ECG shall receive the logical signal "Inhibit Request (4)" via the Ethernet signal "RejuvActive_Stat". (name subject to change)</w:t>
      </w:r>
    </w:p>
    <w:p w14:paraId="5E1279DF" w14:textId="77777777" w:rsidR="001C5864" w:rsidRDefault="001C5864" w:rsidP="001C5864"/>
    <w:p w14:paraId="05DA51D5" w14:textId="77777777" w:rsidR="001C5864" w:rsidRPr="00287D2F" w:rsidRDefault="001C5864" w:rsidP="001C5864">
      <w:pPr>
        <w:rPr>
          <w:rFonts w:cs="Arial"/>
        </w:rPr>
      </w:pPr>
      <w:r>
        <w:rPr>
          <w:rFonts w:cs="Arial"/>
        </w:rPr>
        <w:t>Satisfied by</w:t>
      </w:r>
      <w:r w:rsidRPr="00287D2F">
        <w:rPr>
          <w:rFonts w:cs="Arial"/>
        </w:rPr>
        <w:t>:</w:t>
      </w:r>
    </w:p>
    <w:p w14:paraId="2382087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E8C480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6B4EDB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DF3DF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175C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74EA6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8DFD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FC39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Inhibit Request.</w:t>
            </w:r>
          </w:p>
        </w:tc>
      </w:tr>
      <w:tr w:rsidR="007A24FC" w:rsidRPr="00B3499B" w14:paraId="0C5123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4739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4781F" w14:textId="77777777" w:rsidR="00E550DC" w:rsidRDefault="00E550DC"/>
        </w:tc>
      </w:tr>
      <w:tr w:rsidR="007A24FC" w:rsidRPr="00B3499B" w14:paraId="53B900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D3CA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C8C24" w14:textId="77777777" w:rsidR="00E550DC" w:rsidRDefault="00E550DC"/>
        </w:tc>
      </w:tr>
      <w:tr w:rsidR="007A24FC" w:rsidRPr="00B3499B" w14:paraId="12CF3E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F482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0D28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A036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E239C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FA40F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2A34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F298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38B2C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2F3F81" w14:textId="77777777" w:rsidR="00E550DC" w:rsidRDefault="00E550DC"/>
        </w:tc>
      </w:tr>
      <w:tr w:rsidR="007A24FC" w:rsidRPr="00B3499B" w14:paraId="571DCBC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35C9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63DD1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61CE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F26A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E9B32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994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71F6CB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1F1BDC" w14:textId="4FD68866" w:rsidR="007A24FC" w:rsidRPr="00B3499B" w:rsidRDefault="00D950AE" w:rsidP="009737DA">
            <w:pPr>
              <w:rPr>
                <w:rFonts w:cs="Arial"/>
                <w:bCs/>
                <w:color w:val="808080" w:themeColor="background1" w:themeShade="80"/>
                <w:sz w:val="16"/>
                <w:szCs w:val="14"/>
              </w:rPr>
            </w:pPr>
            <w:hyperlink r:id="rId30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7C91DA" w14:textId="0A26783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F4243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9B5F0F" w14:textId="77777777" w:rsidR="007A24FC" w:rsidRDefault="007A24FC" w:rsidP="001C5864">
      <w:pPr>
        <w:rPr>
          <w:rFonts w:cs="Arial"/>
        </w:rPr>
      </w:pPr>
    </w:p>
    <w:p w14:paraId="729A9877" w14:textId="77777777" w:rsidR="0047267C" w:rsidRDefault="0047267C" w:rsidP="001C5864">
      <w:pPr>
        <w:rPr>
          <w:rFonts w:cs="Arial"/>
        </w:rPr>
      </w:pPr>
    </w:p>
    <w:p w14:paraId="2FD7FB27" w14:textId="77777777" w:rsidR="001C5864" w:rsidRPr="0017445F" w:rsidRDefault="001C5864" w:rsidP="001C5864">
      <w:pPr>
        <w:pStyle w:val="RERequirement"/>
        <w:shd w:val="clear" w:color="auto" w:fill="F2F2F2" w:themeFill="background1" w:themeFillShade="F2"/>
      </w:pPr>
      <w:bookmarkStart w:id="456" w:name="_b733c9eeaacb4410d38e37f5d6ec97d2"/>
      <w:bookmarkEnd w:id="456"/>
      <w:r>
        <w:t xml:space="preserve"> ECG - Activation - Diagnostics Mode</w:t>
      </w:r>
    </w:p>
    <w:p w14:paraId="0BCACCA1" w14:textId="77777777" w:rsidR="001C5864" w:rsidRDefault="001C5864" w:rsidP="001C5864">
      <w:pPr>
        <w:rPr>
          <w:rFonts w:cs="Arial"/>
        </w:rPr>
      </w:pPr>
      <w:r>
        <w:rPr>
          <w:rFonts w:cs="Arial"/>
        </w:rPr>
        <w:t>The ECG shall inform the Auto Save feature when it is in Diagnostics Mode via an internal signal.</w:t>
      </w:r>
    </w:p>
    <w:p w14:paraId="7E18FE92" w14:textId="77777777" w:rsidR="001C5864" w:rsidRDefault="001C5864" w:rsidP="001C5864"/>
    <w:p w14:paraId="1FEB2F30" w14:textId="77777777" w:rsidR="001C5864" w:rsidRPr="00287D2F" w:rsidRDefault="001C5864" w:rsidP="001C5864">
      <w:pPr>
        <w:rPr>
          <w:rFonts w:cs="Arial"/>
        </w:rPr>
      </w:pPr>
      <w:r>
        <w:rPr>
          <w:rFonts w:cs="Arial"/>
        </w:rPr>
        <w:t>Satisfied by</w:t>
      </w:r>
      <w:r w:rsidRPr="00287D2F">
        <w:rPr>
          <w:rFonts w:cs="Arial"/>
        </w:rPr>
        <w:t>:</w:t>
      </w:r>
    </w:p>
    <w:p w14:paraId="1C7DF99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7DBDAD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38670F3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5FD5CD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EC7A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21F95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E0109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8E17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Activation Request.</w:t>
            </w:r>
          </w:p>
        </w:tc>
      </w:tr>
      <w:tr w:rsidR="007A24FC" w:rsidRPr="00B3499B" w14:paraId="75FD9D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6DE2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4E478" w14:textId="77777777" w:rsidR="00E550DC" w:rsidRDefault="00E550DC"/>
        </w:tc>
      </w:tr>
      <w:tr w:rsidR="007A24FC" w:rsidRPr="00B3499B" w14:paraId="2BCB93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C4D0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46B0D" w14:textId="77777777" w:rsidR="00E550DC" w:rsidRDefault="00E550DC"/>
        </w:tc>
      </w:tr>
      <w:tr w:rsidR="007A24FC" w:rsidRPr="00B3499B" w14:paraId="3CF498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B4F0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3227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FE438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70E45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05659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3D71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0283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36DB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94037C" w14:textId="77777777" w:rsidR="00E550DC" w:rsidRDefault="00E550DC"/>
        </w:tc>
      </w:tr>
      <w:tr w:rsidR="007A24FC" w:rsidRPr="00B3499B" w14:paraId="0599387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6B2E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CADF2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09A4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8BD3A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43DED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CA011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E92180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17BD90" w14:textId="2B7117F6" w:rsidR="007A24FC" w:rsidRPr="00B3499B" w:rsidRDefault="00D950AE" w:rsidP="009737DA">
            <w:pPr>
              <w:rPr>
                <w:rFonts w:cs="Arial"/>
                <w:bCs/>
                <w:color w:val="808080" w:themeColor="background1" w:themeShade="80"/>
                <w:sz w:val="16"/>
                <w:szCs w:val="14"/>
              </w:rPr>
            </w:pPr>
            <w:hyperlink r:id="rId30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D02E14" w14:textId="2CEB313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849D4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B10569" w14:textId="77777777" w:rsidR="007A24FC" w:rsidRDefault="007A24FC" w:rsidP="001C5864">
      <w:pPr>
        <w:rPr>
          <w:rFonts w:cs="Arial"/>
        </w:rPr>
      </w:pPr>
    </w:p>
    <w:p w14:paraId="43295573" w14:textId="77777777" w:rsidR="0047267C" w:rsidRDefault="0047267C" w:rsidP="001C5864">
      <w:pPr>
        <w:rPr>
          <w:rFonts w:cs="Arial"/>
        </w:rPr>
      </w:pPr>
    </w:p>
    <w:p w14:paraId="23C0017C" w14:textId="77777777" w:rsidR="001C5864" w:rsidRPr="0017445F" w:rsidRDefault="001C5864" w:rsidP="001C5864">
      <w:pPr>
        <w:pStyle w:val="RERequirement"/>
        <w:shd w:val="clear" w:color="auto" w:fill="F2F2F2" w:themeFill="background1" w:themeFillShade="F2"/>
      </w:pPr>
      <w:bookmarkStart w:id="457" w:name="_b34757ffd49d7628def65815a08b9ef1"/>
      <w:bookmarkEnd w:id="457"/>
      <w:r>
        <w:t xml:space="preserve"> ECG - Classified Adjustments Repository - Data</w:t>
      </w:r>
    </w:p>
    <w:p w14:paraId="1805AA52" w14:textId="77777777" w:rsidR="001C5864" w:rsidRDefault="001C5864" w:rsidP="001C5864">
      <w:pPr>
        <w:rPr>
          <w:rFonts w:cs="Arial"/>
        </w:rPr>
      </w:pPr>
      <w:r>
        <w:rPr>
          <w:rFonts w:cs="Arial"/>
        </w:rPr>
        <w:t>The ECG shall maintain space for the following data values in the Classified Adjustments Repository:</w:t>
      </w:r>
    </w:p>
    <w:p w14:paraId="2C63CF14" w14:textId="77777777" w:rsidR="001C5864" w:rsidRDefault="001C5864" w:rsidP="001C5864">
      <w:pPr>
        <w:rPr>
          <w:rFonts w:cs="Arial"/>
        </w:rPr>
      </w:pPr>
      <w:r>
        <w:rPr>
          <w:rFonts w:cs="Arial"/>
        </w:rPr>
        <w:t>'Left Side Mirror Adjustment Classification'</w:t>
      </w:r>
    </w:p>
    <w:p w14:paraId="0C0BEA17" w14:textId="77777777" w:rsidR="001C5864" w:rsidRDefault="001C5864" w:rsidP="001C5864">
      <w:pPr>
        <w:rPr>
          <w:rFonts w:cs="Arial"/>
        </w:rPr>
      </w:pPr>
      <w:r>
        <w:rPr>
          <w:rFonts w:cs="Arial"/>
        </w:rPr>
        <w:t>'Right Side Mirror Adjustment Classification'</w:t>
      </w:r>
    </w:p>
    <w:p w14:paraId="40203432" w14:textId="77777777" w:rsidR="001C5864" w:rsidRDefault="001C5864" w:rsidP="001C5864">
      <w:pPr>
        <w:rPr>
          <w:rFonts w:cs="Arial"/>
        </w:rPr>
      </w:pPr>
      <w:r>
        <w:rPr>
          <w:rFonts w:cs="Arial"/>
        </w:rPr>
        <w:t>'Infotainment Adjustment Classification'</w:t>
      </w:r>
    </w:p>
    <w:p w14:paraId="2E7F32B7" w14:textId="77777777" w:rsidR="001C5864" w:rsidRDefault="001C5864" w:rsidP="001C5864">
      <w:pPr>
        <w:rPr>
          <w:rFonts w:cs="Arial"/>
        </w:rPr>
      </w:pPr>
      <w:r>
        <w:rPr>
          <w:rFonts w:cs="Arial"/>
        </w:rPr>
        <w:t>'Seat Adjustment Classification'</w:t>
      </w:r>
    </w:p>
    <w:p w14:paraId="60C95412" w14:textId="77777777" w:rsidR="001C5864" w:rsidRDefault="001C5864" w:rsidP="001C5864">
      <w:pPr>
        <w:rPr>
          <w:rFonts w:cs="Arial"/>
        </w:rPr>
      </w:pPr>
      <w:r>
        <w:rPr>
          <w:rFonts w:cs="Arial"/>
        </w:rPr>
        <w:t>'Multicontour Adjustment Classification'</w:t>
      </w:r>
    </w:p>
    <w:p w14:paraId="26AB1C38" w14:textId="77777777" w:rsidR="001C5864" w:rsidRDefault="001C5864" w:rsidP="001C5864">
      <w:pPr>
        <w:rPr>
          <w:rFonts w:cs="Arial"/>
        </w:rPr>
      </w:pPr>
      <w:r>
        <w:rPr>
          <w:rFonts w:cs="Arial"/>
        </w:rPr>
        <w:t>'Pedal Adjustment Classification'</w:t>
      </w:r>
    </w:p>
    <w:p w14:paraId="0D66567B" w14:textId="77777777" w:rsidR="001C5864" w:rsidRDefault="001C5864" w:rsidP="001C5864">
      <w:pPr>
        <w:rPr>
          <w:rFonts w:cs="Arial"/>
        </w:rPr>
      </w:pPr>
      <w:r>
        <w:rPr>
          <w:rFonts w:cs="Arial"/>
        </w:rPr>
        <w:t>'Steering Column Adjustment Classification'</w:t>
      </w:r>
    </w:p>
    <w:p w14:paraId="2A1060C3" w14:textId="77777777" w:rsidR="001C5864" w:rsidRDefault="001C5864" w:rsidP="001C5864"/>
    <w:p w14:paraId="515CD588" w14:textId="77777777" w:rsidR="001C5864" w:rsidRPr="00287D2F" w:rsidRDefault="001C5864" w:rsidP="001C5864">
      <w:pPr>
        <w:rPr>
          <w:rFonts w:cs="Arial"/>
        </w:rPr>
      </w:pPr>
      <w:r>
        <w:rPr>
          <w:rFonts w:cs="Arial"/>
        </w:rPr>
        <w:t>Satisfied by</w:t>
      </w:r>
      <w:r w:rsidRPr="00287D2F">
        <w:rPr>
          <w:rFonts w:cs="Arial"/>
        </w:rPr>
        <w:t>:</w:t>
      </w:r>
    </w:p>
    <w:p w14:paraId="7178A13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BCCA60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350A0A2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F80BD7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332E3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19704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F21F2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2049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have a place for classified adjustments.</w:t>
            </w:r>
          </w:p>
        </w:tc>
      </w:tr>
      <w:tr w:rsidR="007A24FC" w:rsidRPr="00B3499B" w14:paraId="4D12FF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46EB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7BEE3" w14:textId="77777777" w:rsidR="00E550DC" w:rsidRDefault="00E550DC"/>
        </w:tc>
      </w:tr>
      <w:tr w:rsidR="007A24FC" w:rsidRPr="00B3499B" w14:paraId="2F323C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2064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805C6" w14:textId="77777777" w:rsidR="00E550DC" w:rsidRDefault="00E550DC"/>
        </w:tc>
      </w:tr>
      <w:tr w:rsidR="007A24FC" w:rsidRPr="00B3499B" w14:paraId="575FEA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8434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9DD7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24D4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CAE9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5361A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B5A8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B9DF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36FE4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6519E" w14:textId="77777777" w:rsidR="00E550DC" w:rsidRDefault="00E550DC"/>
        </w:tc>
      </w:tr>
      <w:tr w:rsidR="007A24FC" w:rsidRPr="00B3499B" w14:paraId="658E283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197F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4F2DE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FDA1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E9DE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7BFF2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783F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38EF2E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A9BA7F" w14:textId="47C939AC" w:rsidR="007A24FC" w:rsidRPr="00B3499B" w:rsidRDefault="00D950AE" w:rsidP="009737DA">
            <w:pPr>
              <w:rPr>
                <w:rFonts w:cs="Arial"/>
                <w:bCs/>
                <w:color w:val="808080" w:themeColor="background1" w:themeShade="80"/>
                <w:sz w:val="16"/>
                <w:szCs w:val="14"/>
              </w:rPr>
            </w:pPr>
            <w:hyperlink r:id="rId30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645EEC" w14:textId="1B28DE6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9A53D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08C682" w14:textId="77777777" w:rsidR="007A24FC" w:rsidRDefault="007A24FC" w:rsidP="001C5864">
      <w:pPr>
        <w:rPr>
          <w:rFonts w:cs="Arial"/>
        </w:rPr>
      </w:pPr>
    </w:p>
    <w:p w14:paraId="51B42D1C" w14:textId="77777777" w:rsidR="0047267C" w:rsidRDefault="0047267C" w:rsidP="001C5864">
      <w:pPr>
        <w:rPr>
          <w:rFonts w:cs="Arial"/>
        </w:rPr>
      </w:pPr>
    </w:p>
    <w:p w14:paraId="08337ABE" w14:textId="77777777" w:rsidR="001C5864" w:rsidRPr="0017445F" w:rsidRDefault="001C5864" w:rsidP="001C5864">
      <w:pPr>
        <w:pStyle w:val="RERequirement"/>
        <w:shd w:val="clear" w:color="auto" w:fill="F2F2F2" w:themeFill="background1" w:themeFillShade="F2"/>
      </w:pPr>
      <w:bookmarkStart w:id="458" w:name="_925a50d46ee73614624343e068932829"/>
      <w:bookmarkEnd w:id="458"/>
      <w:r>
        <w:t xml:space="preserve"> ECG - Prompt Time Constant</w:t>
      </w:r>
    </w:p>
    <w:p w14:paraId="39F89042" w14:textId="77777777" w:rsidR="001C5864" w:rsidRDefault="001C5864" w:rsidP="001C5864">
      <w:pPr>
        <w:rPr>
          <w:rFonts w:cs="Arial"/>
        </w:rPr>
      </w:pPr>
      <w:r>
        <w:rPr>
          <w:rFonts w:cs="Arial"/>
        </w:rPr>
        <w:t>The ECG shall set the "Prompt Time Constant" to 30 seconds.</w:t>
      </w:r>
    </w:p>
    <w:p w14:paraId="0FC30786" w14:textId="77777777" w:rsidR="001C5864" w:rsidRDefault="001C5864" w:rsidP="001C5864"/>
    <w:p w14:paraId="48046776" w14:textId="77777777" w:rsidR="001C5864" w:rsidRPr="00287D2F" w:rsidRDefault="001C5864" w:rsidP="001C5864">
      <w:pPr>
        <w:rPr>
          <w:rFonts w:cs="Arial"/>
        </w:rPr>
      </w:pPr>
      <w:r>
        <w:rPr>
          <w:rFonts w:cs="Arial"/>
        </w:rPr>
        <w:t>Satisfied by</w:t>
      </w:r>
      <w:r w:rsidRPr="00287D2F">
        <w:rPr>
          <w:rFonts w:cs="Arial"/>
        </w:rPr>
        <w:t>:</w:t>
      </w:r>
    </w:p>
    <w:p w14:paraId="6C01F42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20077A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06FB025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7DF24A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5475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A2C13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8F110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C65D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set prompt time.</w:t>
            </w:r>
          </w:p>
        </w:tc>
      </w:tr>
      <w:tr w:rsidR="007A24FC" w:rsidRPr="00B3499B" w14:paraId="057125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0240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396E7" w14:textId="77777777" w:rsidR="00E550DC" w:rsidRDefault="00E550DC"/>
        </w:tc>
      </w:tr>
      <w:tr w:rsidR="007A24FC" w:rsidRPr="00B3499B" w14:paraId="6AF402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A9937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C06F6" w14:textId="77777777" w:rsidR="00E550DC" w:rsidRDefault="00E550DC"/>
        </w:tc>
      </w:tr>
      <w:tr w:rsidR="007A24FC" w:rsidRPr="00B3499B" w14:paraId="084A00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E017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BF5D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34CB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D2DBE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FEF34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536A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EC5C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C5B7E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2D38F6" w14:textId="77777777" w:rsidR="00E550DC" w:rsidRDefault="00E550DC"/>
        </w:tc>
      </w:tr>
      <w:tr w:rsidR="007A24FC" w:rsidRPr="00B3499B" w14:paraId="3D66BED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FF4B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ED1788"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C959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2E1B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CA4E5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2B910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6FD55D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B2F72C" w14:textId="2C31C269" w:rsidR="007A24FC" w:rsidRPr="00B3499B" w:rsidRDefault="00D950AE" w:rsidP="009737DA">
            <w:pPr>
              <w:rPr>
                <w:rFonts w:cs="Arial"/>
                <w:bCs/>
                <w:color w:val="808080" w:themeColor="background1" w:themeShade="80"/>
                <w:sz w:val="16"/>
                <w:szCs w:val="14"/>
              </w:rPr>
            </w:pPr>
            <w:hyperlink r:id="rId30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C12302" w14:textId="6B9BBBC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8DD4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D3E94E" w14:textId="77777777" w:rsidR="007A24FC" w:rsidRDefault="007A24FC" w:rsidP="001C5864">
      <w:pPr>
        <w:rPr>
          <w:rFonts w:cs="Arial"/>
        </w:rPr>
      </w:pPr>
    </w:p>
    <w:p w14:paraId="7FAA565C" w14:textId="77777777" w:rsidR="0047267C" w:rsidRDefault="0047267C" w:rsidP="001C5864">
      <w:pPr>
        <w:rPr>
          <w:rFonts w:cs="Arial"/>
        </w:rPr>
      </w:pPr>
    </w:p>
    <w:p w14:paraId="44BFFF88" w14:textId="77777777" w:rsidR="001C5864" w:rsidRPr="0017445F" w:rsidRDefault="001C5864" w:rsidP="001C5864">
      <w:pPr>
        <w:pStyle w:val="RERequirement"/>
        <w:shd w:val="clear" w:color="auto" w:fill="F2F2F2" w:themeFill="background1" w:themeFillShade="F2"/>
      </w:pPr>
      <w:bookmarkStart w:id="459" w:name="_24516c6225d01aa6cedcfbeb46a16f0e"/>
      <w:bookmarkEnd w:id="459"/>
      <w:r>
        <w:t xml:space="preserve"> ECG - Activation - Igniton Status</w:t>
      </w:r>
    </w:p>
    <w:p w14:paraId="14BAE4D8" w14:textId="77777777" w:rsidR="001C5864" w:rsidRDefault="001C5864" w:rsidP="001C5864">
      <w:pPr>
        <w:rPr>
          <w:rFonts w:cs="Arial"/>
        </w:rPr>
      </w:pPr>
      <w:r>
        <w:rPr>
          <w:rFonts w:cs="Arial"/>
        </w:rPr>
        <w:t>The ECG shall receive the CAN signal "Ignition_Status" to determine the active state of Auto Save.</w:t>
      </w:r>
    </w:p>
    <w:p w14:paraId="60E9DD2D" w14:textId="77777777" w:rsidR="001C5864" w:rsidRDefault="001C5864" w:rsidP="001C5864"/>
    <w:p w14:paraId="06D6F5B9" w14:textId="77777777" w:rsidR="001C5864" w:rsidRPr="00287D2F" w:rsidRDefault="001C5864" w:rsidP="001C5864">
      <w:pPr>
        <w:rPr>
          <w:rFonts w:cs="Arial"/>
        </w:rPr>
      </w:pPr>
      <w:r>
        <w:rPr>
          <w:rFonts w:cs="Arial"/>
        </w:rPr>
        <w:t>Satisfied by</w:t>
      </w:r>
      <w:r w:rsidRPr="00287D2F">
        <w:rPr>
          <w:rFonts w:cs="Arial"/>
        </w:rPr>
        <w:t>:</w:t>
      </w:r>
    </w:p>
    <w:p w14:paraId="7F9D5CA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2F9219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3A8AF92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A03B4B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85D9D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06C57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38007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66E2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Activation Request.</w:t>
            </w:r>
          </w:p>
        </w:tc>
      </w:tr>
      <w:tr w:rsidR="007A24FC" w:rsidRPr="00B3499B" w14:paraId="707304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61318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6DE17" w14:textId="77777777" w:rsidR="00E550DC" w:rsidRDefault="00E550DC"/>
        </w:tc>
      </w:tr>
      <w:tr w:rsidR="007A24FC" w:rsidRPr="00B3499B" w14:paraId="055F59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0D98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508CC" w14:textId="77777777" w:rsidR="00E550DC" w:rsidRDefault="00E550DC"/>
        </w:tc>
      </w:tr>
      <w:tr w:rsidR="007A24FC" w:rsidRPr="00B3499B" w14:paraId="2EC9AF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079C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C3BE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12F5B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A584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095C9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7F60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5E2C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58BDC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75A05D" w14:textId="77777777" w:rsidR="00E550DC" w:rsidRDefault="00E550DC"/>
        </w:tc>
      </w:tr>
      <w:tr w:rsidR="007A24FC" w:rsidRPr="00B3499B" w14:paraId="3B755AD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3C8C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4B00D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C2F6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645FB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B981F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AE1C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CC4CDD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2B2DD2" w14:textId="303E9950" w:rsidR="007A24FC" w:rsidRPr="00B3499B" w:rsidRDefault="00D950AE" w:rsidP="009737DA">
            <w:pPr>
              <w:rPr>
                <w:rFonts w:cs="Arial"/>
                <w:bCs/>
                <w:color w:val="808080" w:themeColor="background1" w:themeShade="80"/>
                <w:sz w:val="16"/>
                <w:szCs w:val="14"/>
              </w:rPr>
            </w:pPr>
            <w:hyperlink r:id="rId3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8995D9" w14:textId="3BAE30C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46876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1961A8" w14:textId="77777777" w:rsidR="007A24FC" w:rsidRDefault="007A24FC" w:rsidP="001C5864">
      <w:pPr>
        <w:rPr>
          <w:rFonts w:cs="Arial"/>
        </w:rPr>
      </w:pPr>
    </w:p>
    <w:p w14:paraId="49C45ED8" w14:textId="77777777" w:rsidR="0047267C" w:rsidRDefault="0047267C" w:rsidP="001C5864">
      <w:pPr>
        <w:rPr>
          <w:rFonts w:cs="Arial"/>
        </w:rPr>
      </w:pPr>
    </w:p>
    <w:p w14:paraId="0D776521" w14:textId="77777777" w:rsidR="001C5864" w:rsidRPr="0017445F" w:rsidRDefault="001C5864" w:rsidP="001C5864">
      <w:pPr>
        <w:pStyle w:val="RERequirement"/>
        <w:shd w:val="clear" w:color="auto" w:fill="F2F2F2" w:themeFill="background1" w:themeFillShade="F2"/>
      </w:pPr>
      <w:bookmarkStart w:id="460" w:name="_345886c896ee48bfc81b4fcb68a62fc3"/>
      <w:bookmarkEnd w:id="460"/>
      <w:r>
        <w:t xml:space="preserve"> Auto Save Data Analytics: Auto Save On/Off</w:t>
      </w:r>
    </w:p>
    <w:p w14:paraId="386F629A" w14:textId="77777777" w:rsidR="001C5864" w:rsidRDefault="001C5864" w:rsidP="001C5864">
      <w:pPr>
        <w:rPr>
          <w:rFonts w:cs="Arial"/>
        </w:rPr>
      </w:pPr>
      <w:r>
        <w:rPr>
          <w:rFonts w:cs="Arial"/>
        </w:rPr>
        <w:t>To capture when Auto Save turns on and off, the ECG shall capture the change of the signal AutoSave_D_Stat to record Auto Save’s activation.</w:t>
      </w:r>
    </w:p>
    <w:p w14:paraId="24268FF4" w14:textId="77777777" w:rsidR="001C5864" w:rsidRDefault="001C5864" w:rsidP="001C5864"/>
    <w:p w14:paraId="766D4D98" w14:textId="77777777" w:rsidR="001C5864" w:rsidRPr="00287D2F" w:rsidRDefault="001C5864" w:rsidP="001C5864">
      <w:pPr>
        <w:rPr>
          <w:rFonts w:cs="Arial"/>
        </w:rPr>
      </w:pPr>
      <w:r>
        <w:rPr>
          <w:rFonts w:cs="Arial"/>
        </w:rPr>
        <w:t>Satisfied by</w:t>
      </w:r>
      <w:r w:rsidRPr="00287D2F">
        <w:rPr>
          <w:rFonts w:cs="Arial"/>
        </w:rPr>
        <w:t>:</w:t>
      </w:r>
    </w:p>
    <w:p w14:paraId="5A46A4C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2C10C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2C8C7BC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7C50C1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7496A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5DB089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EA74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31F9D" w14:textId="77777777" w:rsidR="00E550DC" w:rsidRDefault="00E550DC"/>
        </w:tc>
      </w:tr>
      <w:tr w:rsidR="007A24FC" w:rsidRPr="00B3499B" w14:paraId="472308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A906C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67994" w14:textId="77777777" w:rsidR="00E550DC" w:rsidRDefault="00E550DC"/>
        </w:tc>
      </w:tr>
      <w:tr w:rsidR="007A24FC" w:rsidRPr="00B3499B" w14:paraId="208D53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622E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5BDC0" w14:textId="77777777" w:rsidR="00E550DC" w:rsidRDefault="00E550DC"/>
        </w:tc>
      </w:tr>
      <w:tr w:rsidR="007A24FC" w:rsidRPr="00B3499B" w14:paraId="4A37BA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0076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83E4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38FC8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3DD59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6D7BA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BE5D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DB36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58AD7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03A4D7" w14:textId="77777777" w:rsidR="00E550DC" w:rsidRDefault="00E550DC"/>
        </w:tc>
      </w:tr>
      <w:tr w:rsidR="007A24FC" w:rsidRPr="00B3499B" w14:paraId="52AD487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C830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DB41D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8B11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E81B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342D5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B475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BAB24A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C25B3E" w14:textId="70C9E059" w:rsidR="007A24FC" w:rsidRPr="00B3499B" w:rsidRDefault="00D950AE" w:rsidP="009737DA">
            <w:pPr>
              <w:rPr>
                <w:rFonts w:cs="Arial"/>
                <w:bCs/>
                <w:color w:val="808080" w:themeColor="background1" w:themeShade="80"/>
                <w:sz w:val="16"/>
                <w:szCs w:val="14"/>
              </w:rPr>
            </w:pPr>
            <w:hyperlink r:id="rId30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333B15" w14:textId="4A3C87E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6E5B2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A9294E" w14:textId="77777777" w:rsidR="007A24FC" w:rsidRDefault="007A24FC" w:rsidP="001C5864">
      <w:pPr>
        <w:rPr>
          <w:rFonts w:cs="Arial"/>
        </w:rPr>
      </w:pPr>
    </w:p>
    <w:p w14:paraId="37A24FB5" w14:textId="77777777" w:rsidR="0047267C" w:rsidRDefault="0047267C" w:rsidP="001C5864">
      <w:pPr>
        <w:rPr>
          <w:rFonts w:cs="Arial"/>
        </w:rPr>
      </w:pPr>
    </w:p>
    <w:p w14:paraId="68D89956" w14:textId="77777777" w:rsidR="001C5864" w:rsidRPr="0017445F" w:rsidRDefault="001C5864" w:rsidP="001C5864">
      <w:pPr>
        <w:pStyle w:val="RERequirement"/>
        <w:shd w:val="clear" w:color="auto" w:fill="F2F2F2" w:themeFill="background1" w:themeFillShade="F2"/>
      </w:pPr>
      <w:bookmarkStart w:id="461" w:name="_016d24994fbac8d7f43a6844d9542f71"/>
      <w:bookmarkEnd w:id="461"/>
      <w:r>
        <w:t xml:space="preserve"> ECG - Request Feedback signal</w:t>
      </w:r>
    </w:p>
    <w:p w14:paraId="587F5620" w14:textId="77777777" w:rsidR="001C5864" w:rsidRDefault="001C5864" w:rsidP="001C5864">
      <w:pPr>
        <w:rPr>
          <w:rFonts w:cs="Arial"/>
        </w:rPr>
      </w:pPr>
      <w:r>
        <w:rPr>
          <w:rFonts w:cs="Arial"/>
        </w:rPr>
        <w:t>The ECG shall broadcast the logical signal "Request Feedback" from the Request User Feedback function as the Ethernet signal "AutoSaveHMITyp_D_Stat". (name subject to change)</w:t>
      </w:r>
    </w:p>
    <w:p w14:paraId="2817FA52" w14:textId="77777777" w:rsidR="001C5864" w:rsidRDefault="001C5864" w:rsidP="001C5864"/>
    <w:p w14:paraId="3AEAD675" w14:textId="77777777" w:rsidR="001C5864" w:rsidRPr="00287D2F" w:rsidRDefault="001C5864" w:rsidP="001C5864">
      <w:pPr>
        <w:rPr>
          <w:rFonts w:cs="Arial"/>
        </w:rPr>
      </w:pPr>
      <w:r>
        <w:rPr>
          <w:rFonts w:cs="Arial"/>
        </w:rPr>
        <w:t>Satisfied by</w:t>
      </w:r>
      <w:r w:rsidRPr="00287D2F">
        <w:rPr>
          <w:rFonts w:cs="Arial"/>
        </w:rPr>
        <w:t>:</w:t>
      </w:r>
    </w:p>
    <w:p w14:paraId="5E3228F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55A32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305A7B6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384DDF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3CA4A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812AA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4494B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A029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Request Feedback.</w:t>
            </w:r>
          </w:p>
        </w:tc>
      </w:tr>
      <w:tr w:rsidR="007A24FC" w:rsidRPr="00B3499B" w14:paraId="4C3712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2E968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513A51" w14:textId="77777777" w:rsidR="00E550DC" w:rsidRDefault="00E550DC"/>
        </w:tc>
      </w:tr>
      <w:tr w:rsidR="007A24FC" w:rsidRPr="00B3499B" w14:paraId="30A3C1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2CF8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15A58" w14:textId="77777777" w:rsidR="00E550DC" w:rsidRDefault="00E550DC"/>
        </w:tc>
      </w:tr>
      <w:tr w:rsidR="007A24FC" w:rsidRPr="00B3499B" w14:paraId="3BF280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7BCA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C7D6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73972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9CE7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145A4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FDD7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0D90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A1D7F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E758C7" w14:textId="77777777" w:rsidR="00E550DC" w:rsidRDefault="00E550DC"/>
        </w:tc>
      </w:tr>
      <w:tr w:rsidR="007A24FC" w:rsidRPr="00B3499B" w14:paraId="62BAF3A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CA9D1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FA6AC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031B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EE00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45B4D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36F0A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EA5D24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226ED7" w14:textId="1BCE1BAF" w:rsidR="007A24FC" w:rsidRPr="00B3499B" w:rsidRDefault="00D950AE" w:rsidP="009737DA">
            <w:pPr>
              <w:rPr>
                <w:rFonts w:cs="Arial"/>
                <w:bCs/>
                <w:color w:val="808080" w:themeColor="background1" w:themeShade="80"/>
                <w:sz w:val="16"/>
                <w:szCs w:val="14"/>
              </w:rPr>
            </w:pPr>
            <w:hyperlink r:id="rId30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02FCC7" w14:textId="062BAC0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A853D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7FA4FE" w14:textId="77777777" w:rsidR="007A24FC" w:rsidRDefault="007A24FC" w:rsidP="001C5864">
      <w:pPr>
        <w:rPr>
          <w:rFonts w:cs="Arial"/>
        </w:rPr>
      </w:pPr>
    </w:p>
    <w:p w14:paraId="5DE9502E" w14:textId="77777777" w:rsidR="0047267C" w:rsidRDefault="0047267C" w:rsidP="001C5864">
      <w:pPr>
        <w:rPr>
          <w:rFonts w:cs="Arial"/>
        </w:rPr>
      </w:pPr>
    </w:p>
    <w:p w14:paraId="5AB5DF7C" w14:textId="77777777" w:rsidR="001C5864" w:rsidRPr="0017445F" w:rsidRDefault="001C5864" w:rsidP="001C5864">
      <w:pPr>
        <w:pStyle w:val="RERequirement"/>
        <w:shd w:val="clear" w:color="auto" w:fill="F2F2F2" w:themeFill="background1" w:themeFillShade="F2"/>
      </w:pPr>
      <w:bookmarkStart w:id="462" w:name="_09991c1230b3d37e234b8ad49ff9e963"/>
      <w:bookmarkEnd w:id="462"/>
      <w:r>
        <w:t xml:space="preserve"> ECG - Left Side Mirror Adjustment Classification signal</w:t>
      </w:r>
    </w:p>
    <w:p w14:paraId="0E4B6BAC" w14:textId="77777777" w:rsidR="001C5864" w:rsidRDefault="001C5864" w:rsidP="001C5864">
      <w:pPr>
        <w:rPr>
          <w:rFonts w:cs="Arial"/>
        </w:rPr>
      </w:pPr>
      <w:r>
        <w:rPr>
          <w:rFonts w:cs="Arial"/>
        </w:rPr>
        <w:t>The ECG shall receive the logical signal "Left Side Mirror Adjustment Classification" via the CAN signal "AutoSaveMirrorL_D_Stat".</w:t>
      </w:r>
    </w:p>
    <w:p w14:paraId="7E6E4DDE" w14:textId="77777777" w:rsidR="001C5864" w:rsidRDefault="001C5864" w:rsidP="001C5864"/>
    <w:p w14:paraId="68AE3A2D" w14:textId="77777777" w:rsidR="001C5864" w:rsidRPr="00287D2F" w:rsidRDefault="001C5864" w:rsidP="001C5864">
      <w:pPr>
        <w:rPr>
          <w:rFonts w:cs="Arial"/>
        </w:rPr>
      </w:pPr>
      <w:r>
        <w:rPr>
          <w:rFonts w:cs="Arial"/>
        </w:rPr>
        <w:t>Satisfied by</w:t>
      </w:r>
      <w:r w:rsidRPr="00287D2F">
        <w:rPr>
          <w:rFonts w:cs="Arial"/>
        </w:rPr>
        <w:t>:</w:t>
      </w:r>
    </w:p>
    <w:p w14:paraId="7EFACC5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67E8A2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6F863AD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E81E3E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8CAAD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5AAA5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FDAF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F563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left mirror adjustment classification.</w:t>
            </w:r>
          </w:p>
        </w:tc>
      </w:tr>
      <w:tr w:rsidR="007A24FC" w:rsidRPr="00B3499B" w14:paraId="07D36C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23B0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BE83CE" w14:textId="77777777" w:rsidR="00E550DC" w:rsidRDefault="00E550DC"/>
        </w:tc>
      </w:tr>
      <w:tr w:rsidR="007A24FC" w:rsidRPr="00B3499B" w14:paraId="406AFF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8C06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90329" w14:textId="77777777" w:rsidR="00E550DC" w:rsidRDefault="00E550DC"/>
        </w:tc>
      </w:tr>
      <w:tr w:rsidR="007A24FC" w:rsidRPr="00B3499B" w14:paraId="6E701A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6A62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122F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08820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70336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04F49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EFFA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27C5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B7F05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8B1272" w14:textId="77777777" w:rsidR="00E550DC" w:rsidRDefault="00E550DC"/>
        </w:tc>
      </w:tr>
      <w:tr w:rsidR="007A24FC" w:rsidRPr="00B3499B" w14:paraId="607E40B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A366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96155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D711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93C7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80FC9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670D8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23F570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859C6C" w14:textId="1A6DED27" w:rsidR="007A24FC" w:rsidRPr="00B3499B" w:rsidRDefault="00D950AE" w:rsidP="009737DA">
            <w:pPr>
              <w:rPr>
                <w:rFonts w:cs="Arial"/>
                <w:bCs/>
                <w:color w:val="808080" w:themeColor="background1" w:themeShade="80"/>
                <w:sz w:val="16"/>
                <w:szCs w:val="14"/>
              </w:rPr>
            </w:pPr>
            <w:hyperlink r:id="rId30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EC350" w14:textId="29F5484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27930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FA237F" w14:textId="77777777" w:rsidR="007A24FC" w:rsidRDefault="007A24FC" w:rsidP="001C5864">
      <w:pPr>
        <w:rPr>
          <w:rFonts w:cs="Arial"/>
        </w:rPr>
      </w:pPr>
    </w:p>
    <w:p w14:paraId="6130A052" w14:textId="77777777" w:rsidR="0047267C" w:rsidRDefault="0047267C" w:rsidP="001C5864">
      <w:pPr>
        <w:rPr>
          <w:rFonts w:cs="Arial"/>
        </w:rPr>
      </w:pPr>
    </w:p>
    <w:p w14:paraId="21834AD3" w14:textId="77777777" w:rsidR="001C5864" w:rsidRPr="0017445F" w:rsidRDefault="001C5864" w:rsidP="001C5864">
      <w:pPr>
        <w:pStyle w:val="RERequirement"/>
        <w:shd w:val="clear" w:color="auto" w:fill="F2F2F2" w:themeFill="background1" w:themeFillShade="F2"/>
      </w:pPr>
      <w:bookmarkStart w:id="463" w:name="_36da38c7ae4829d58fa2eecad73105de"/>
      <w:bookmarkEnd w:id="463"/>
      <w:r>
        <w:t xml:space="preserve"> ECG - Inhibit Request - PPP Authentication</w:t>
      </w:r>
    </w:p>
    <w:p w14:paraId="44DA3CBF" w14:textId="77777777" w:rsidR="001C5864" w:rsidRDefault="001C5864" w:rsidP="001C5864">
      <w:pPr>
        <w:rPr>
          <w:rFonts w:cs="Arial"/>
        </w:rPr>
      </w:pPr>
      <w:r>
        <w:rPr>
          <w:rFonts w:cs="Arial"/>
        </w:rPr>
        <w:t>The ECG shall receive the logical signal "Inhibit Request (3)" via the ECG internal signal "Profile Authentication". (name subject to change)</w:t>
      </w:r>
    </w:p>
    <w:p w14:paraId="035938CB" w14:textId="77777777" w:rsidR="001C5864" w:rsidRDefault="001C5864" w:rsidP="001C5864"/>
    <w:p w14:paraId="10E46937" w14:textId="77777777" w:rsidR="001C5864" w:rsidRPr="00287D2F" w:rsidRDefault="001C5864" w:rsidP="001C5864">
      <w:pPr>
        <w:rPr>
          <w:rFonts w:cs="Arial"/>
        </w:rPr>
      </w:pPr>
      <w:r>
        <w:rPr>
          <w:rFonts w:cs="Arial"/>
        </w:rPr>
        <w:t>Satisfied by</w:t>
      </w:r>
      <w:r w:rsidRPr="00287D2F">
        <w:rPr>
          <w:rFonts w:cs="Arial"/>
        </w:rPr>
        <w:t>:</w:t>
      </w:r>
    </w:p>
    <w:p w14:paraId="25A50F9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852E41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2F0481C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777514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F4413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046FB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759FE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853B7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Inhibit Request.</w:t>
            </w:r>
          </w:p>
        </w:tc>
      </w:tr>
      <w:tr w:rsidR="007A24FC" w:rsidRPr="00B3499B" w14:paraId="63AE93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B069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94812" w14:textId="77777777" w:rsidR="00E550DC" w:rsidRDefault="00E550DC"/>
        </w:tc>
      </w:tr>
      <w:tr w:rsidR="007A24FC" w:rsidRPr="00B3499B" w14:paraId="4BB30F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4381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F7F65D" w14:textId="77777777" w:rsidR="00E550DC" w:rsidRDefault="00E550DC"/>
        </w:tc>
      </w:tr>
      <w:tr w:rsidR="007A24FC" w:rsidRPr="00B3499B" w14:paraId="6B704A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4BFC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EAA2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2B17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5E585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42634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1F5E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3ACE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BD222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37B19" w14:textId="77777777" w:rsidR="00E550DC" w:rsidRDefault="00E550DC"/>
        </w:tc>
      </w:tr>
      <w:tr w:rsidR="007A24FC" w:rsidRPr="00B3499B" w14:paraId="6269F4D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97BE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D31F7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BDEB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B15C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9029B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9D664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F0AA60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E261F4" w14:textId="6B706A2B" w:rsidR="007A24FC" w:rsidRPr="00B3499B" w:rsidRDefault="00D950AE" w:rsidP="009737DA">
            <w:pPr>
              <w:rPr>
                <w:rFonts w:cs="Arial"/>
                <w:bCs/>
                <w:color w:val="808080" w:themeColor="background1" w:themeShade="80"/>
                <w:sz w:val="16"/>
                <w:szCs w:val="14"/>
              </w:rPr>
            </w:pPr>
            <w:hyperlink r:id="rId30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D48790" w14:textId="4A51D32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61627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9022B4" w14:textId="77777777" w:rsidR="007A24FC" w:rsidRDefault="007A24FC" w:rsidP="001C5864">
      <w:pPr>
        <w:rPr>
          <w:rFonts w:cs="Arial"/>
        </w:rPr>
      </w:pPr>
    </w:p>
    <w:p w14:paraId="329003CC" w14:textId="77777777" w:rsidR="0047267C" w:rsidRDefault="0047267C" w:rsidP="001C5864">
      <w:pPr>
        <w:rPr>
          <w:rFonts w:cs="Arial"/>
        </w:rPr>
      </w:pPr>
    </w:p>
    <w:p w14:paraId="59EE699F" w14:textId="77777777" w:rsidR="001C5864" w:rsidRPr="0017445F" w:rsidRDefault="001C5864" w:rsidP="001C5864">
      <w:pPr>
        <w:pStyle w:val="RERequirement"/>
        <w:shd w:val="clear" w:color="auto" w:fill="F2F2F2" w:themeFill="background1" w:themeFillShade="F2"/>
      </w:pPr>
      <w:bookmarkStart w:id="464" w:name="_62a5e505aaaaed7bb9a031f0f1066e05"/>
      <w:bookmarkEnd w:id="464"/>
      <w:r>
        <w:t xml:space="preserve"> ECG - Inhibit Request - Enhanced Memory 1</w:t>
      </w:r>
    </w:p>
    <w:p w14:paraId="2A56E1AA" w14:textId="77777777" w:rsidR="001C5864" w:rsidRDefault="001C5864" w:rsidP="001C5864">
      <w:pPr>
        <w:rPr>
          <w:rFonts w:cs="Arial"/>
        </w:rPr>
      </w:pPr>
      <w:r>
        <w:rPr>
          <w:rFonts w:cs="Arial"/>
        </w:rPr>
        <w:t>The ECG shall receive the logical signal "Inhibit Request (6a)" via the CAN signal "PersNo_D_Actl".</w:t>
      </w:r>
    </w:p>
    <w:p w14:paraId="621BF59F" w14:textId="77777777" w:rsidR="001C5864" w:rsidRDefault="001C5864" w:rsidP="001C5864"/>
    <w:p w14:paraId="65AABDCF" w14:textId="77777777" w:rsidR="001C5864" w:rsidRPr="00287D2F" w:rsidRDefault="001C5864" w:rsidP="001C5864">
      <w:pPr>
        <w:rPr>
          <w:rFonts w:cs="Arial"/>
        </w:rPr>
      </w:pPr>
      <w:r>
        <w:rPr>
          <w:rFonts w:cs="Arial"/>
        </w:rPr>
        <w:t>Satisfied by</w:t>
      </w:r>
      <w:r w:rsidRPr="00287D2F">
        <w:rPr>
          <w:rFonts w:cs="Arial"/>
        </w:rPr>
        <w:t>:</w:t>
      </w:r>
    </w:p>
    <w:p w14:paraId="6240A15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47B4D9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695C8DC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45BBF9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B7985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CE8BC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D194A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0256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Inhibit Request.</w:t>
            </w:r>
          </w:p>
        </w:tc>
      </w:tr>
      <w:tr w:rsidR="007A24FC" w:rsidRPr="00B3499B" w14:paraId="17F819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A2A6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8AA3F" w14:textId="77777777" w:rsidR="00E550DC" w:rsidRDefault="00E550DC"/>
        </w:tc>
      </w:tr>
      <w:tr w:rsidR="007A24FC" w:rsidRPr="00B3499B" w14:paraId="6A282C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4780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DDB2FC" w14:textId="77777777" w:rsidR="00E550DC" w:rsidRDefault="00E550DC"/>
        </w:tc>
      </w:tr>
      <w:tr w:rsidR="007A24FC" w:rsidRPr="00B3499B" w14:paraId="59F7CC1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F811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731D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507FB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41662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CC67A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E635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6665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0C7A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D77C41" w14:textId="77777777" w:rsidR="00E550DC" w:rsidRDefault="00E550DC"/>
        </w:tc>
      </w:tr>
      <w:tr w:rsidR="007A24FC" w:rsidRPr="00B3499B" w14:paraId="1D0B5FA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231A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48DAD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15DD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9462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84886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72A40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3E44FF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60A171" w14:textId="614FE82A" w:rsidR="007A24FC" w:rsidRPr="00B3499B" w:rsidRDefault="00D950AE" w:rsidP="009737DA">
            <w:pPr>
              <w:rPr>
                <w:rFonts w:cs="Arial"/>
                <w:bCs/>
                <w:color w:val="808080" w:themeColor="background1" w:themeShade="80"/>
                <w:sz w:val="16"/>
                <w:szCs w:val="14"/>
              </w:rPr>
            </w:pPr>
            <w:hyperlink r:id="rId3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E52DB" w14:textId="3FF134B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D572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DCEC22" w14:textId="77777777" w:rsidR="007A24FC" w:rsidRDefault="007A24FC" w:rsidP="001C5864">
      <w:pPr>
        <w:rPr>
          <w:rFonts w:cs="Arial"/>
        </w:rPr>
      </w:pPr>
    </w:p>
    <w:p w14:paraId="5E5BA4AC" w14:textId="77777777" w:rsidR="0047267C" w:rsidRDefault="0047267C" w:rsidP="001C5864">
      <w:pPr>
        <w:rPr>
          <w:rFonts w:cs="Arial"/>
        </w:rPr>
      </w:pPr>
    </w:p>
    <w:p w14:paraId="7CC94FE5" w14:textId="77777777" w:rsidR="001C5864" w:rsidRPr="0017445F" w:rsidRDefault="001C5864" w:rsidP="001C5864">
      <w:pPr>
        <w:pStyle w:val="RERequirement"/>
        <w:shd w:val="clear" w:color="auto" w:fill="F2F2F2" w:themeFill="background1" w:themeFillShade="F2"/>
      </w:pPr>
      <w:bookmarkStart w:id="465" w:name="_42ef979e5fac43403276719229cb3880"/>
      <w:bookmarkEnd w:id="465"/>
      <w:r>
        <w:t xml:space="preserve"> Auto Save Data Analytics: HMI - User Turns On/Off Auto Save</w:t>
      </w:r>
    </w:p>
    <w:p w14:paraId="520AF63B" w14:textId="77777777" w:rsidR="001C5864" w:rsidRDefault="001C5864" w:rsidP="001C5864">
      <w:pPr>
        <w:rPr>
          <w:rFonts w:cs="Arial"/>
        </w:rPr>
      </w:pPr>
      <w:r>
        <w:rPr>
          <w:rFonts w:cs="Arial"/>
        </w:rPr>
        <w:t>To capture the user’s activation and deactivation of Auto Save, the ECG shall capture the change of the signal PPPHMIInhibit_D_Rq to record the user’s activation and deactivation of Auto Save. (Signal name subject to change)</w:t>
      </w:r>
    </w:p>
    <w:p w14:paraId="099520F6" w14:textId="77777777" w:rsidR="001C5864" w:rsidRDefault="001C5864" w:rsidP="001C5864"/>
    <w:p w14:paraId="391E2395" w14:textId="77777777" w:rsidR="001C5864" w:rsidRPr="00287D2F" w:rsidRDefault="001C5864" w:rsidP="001C5864">
      <w:pPr>
        <w:rPr>
          <w:rFonts w:cs="Arial"/>
        </w:rPr>
      </w:pPr>
      <w:r>
        <w:rPr>
          <w:rFonts w:cs="Arial"/>
        </w:rPr>
        <w:t>Satisfied by</w:t>
      </w:r>
      <w:r w:rsidRPr="00287D2F">
        <w:rPr>
          <w:rFonts w:cs="Arial"/>
        </w:rPr>
        <w:t>:</w:t>
      </w:r>
    </w:p>
    <w:p w14:paraId="5447D70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1127D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24317BE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6498A8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6C2EB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E1ADA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54720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647BB" w14:textId="77777777" w:rsidR="00E550DC" w:rsidRDefault="00E550DC"/>
        </w:tc>
      </w:tr>
      <w:tr w:rsidR="007A24FC" w:rsidRPr="00B3499B" w14:paraId="48F5C5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C0E2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79116" w14:textId="77777777" w:rsidR="00E550DC" w:rsidRDefault="00E550DC"/>
        </w:tc>
      </w:tr>
      <w:tr w:rsidR="007A24FC" w:rsidRPr="00B3499B" w14:paraId="38FEBC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ADE9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A0F03" w14:textId="77777777" w:rsidR="00E550DC" w:rsidRDefault="00E550DC"/>
        </w:tc>
      </w:tr>
      <w:tr w:rsidR="007A24FC" w:rsidRPr="00B3499B" w14:paraId="7F89B5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A0047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6FF3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A12E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543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D65AC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8602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DAC1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0F7B6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FD9C65" w14:textId="77777777" w:rsidR="00E550DC" w:rsidRDefault="00E550DC"/>
        </w:tc>
      </w:tr>
      <w:tr w:rsidR="007A24FC" w:rsidRPr="00B3499B" w14:paraId="4C4911F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8C14B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048C4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7203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AD6D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3FA95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4FC51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260464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423DCB" w14:textId="397A7891" w:rsidR="007A24FC" w:rsidRPr="00B3499B" w:rsidRDefault="00D950AE" w:rsidP="009737DA">
            <w:pPr>
              <w:rPr>
                <w:rFonts w:cs="Arial"/>
                <w:bCs/>
                <w:color w:val="808080" w:themeColor="background1" w:themeShade="80"/>
                <w:sz w:val="16"/>
                <w:szCs w:val="14"/>
              </w:rPr>
            </w:pPr>
            <w:hyperlink r:id="rId3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95628" w14:textId="221882A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7B2C5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757281" w14:textId="77777777" w:rsidR="007A24FC" w:rsidRDefault="007A24FC" w:rsidP="001C5864">
      <w:pPr>
        <w:rPr>
          <w:rFonts w:cs="Arial"/>
        </w:rPr>
      </w:pPr>
    </w:p>
    <w:p w14:paraId="0EB68EBD" w14:textId="77777777" w:rsidR="0047267C" w:rsidRDefault="0047267C" w:rsidP="001C5864">
      <w:pPr>
        <w:rPr>
          <w:rFonts w:cs="Arial"/>
        </w:rPr>
      </w:pPr>
    </w:p>
    <w:p w14:paraId="0C8EB444" w14:textId="77777777" w:rsidR="001C5864" w:rsidRPr="0017445F" w:rsidRDefault="001C5864" w:rsidP="001C5864">
      <w:pPr>
        <w:pStyle w:val="RERequirement"/>
        <w:shd w:val="clear" w:color="auto" w:fill="F2F2F2" w:themeFill="background1" w:themeFillShade="F2"/>
      </w:pPr>
      <w:bookmarkStart w:id="466" w:name="_9397d479e63c01243478949679774009"/>
      <w:bookmarkEnd w:id="466"/>
      <w:r>
        <w:t xml:space="preserve"> Auto Save Data Analytics: Auto Save request for change profile</w:t>
      </w:r>
    </w:p>
    <w:p w14:paraId="59A652BE" w14:textId="77777777" w:rsidR="001C5864" w:rsidRDefault="001C5864" w:rsidP="001C5864">
      <w:pPr>
        <w:rPr>
          <w:rFonts w:cs="Arial"/>
        </w:rPr>
      </w:pPr>
      <w:r>
        <w:rPr>
          <w:rFonts w:cs="Arial"/>
        </w:rPr>
        <w:t>To capture the frequency of the request for change of profile, the ECG shall capture the signal AutoSaveHMIPC_B_Rq on the event trigger to record the number of profile change requests in a drive cycle.</w:t>
      </w:r>
    </w:p>
    <w:p w14:paraId="5CC12C25" w14:textId="77777777" w:rsidR="001C5864" w:rsidRDefault="001C5864" w:rsidP="001C5864"/>
    <w:p w14:paraId="79C78192" w14:textId="77777777" w:rsidR="001C5864" w:rsidRPr="00287D2F" w:rsidRDefault="001C5864" w:rsidP="001C5864">
      <w:pPr>
        <w:rPr>
          <w:rFonts w:cs="Arial"/>
        </w:rPr>
      </w:pPr>
      <w:r>
        <w:rPr>
          <w:rFonts w:cs="Arial"/>
        </w:rPr>
        <w:t>Satisfied by</w:t>
      </w:r>
      <w:r w:rsidRPr="00287D2F">
        <w:rPr>
          <w:rFonts w:cs="Arial"/>
        </w:rPr>
        <w:t>:</w:t>
      </w:r>
    </w:p>
    <w:p w14:paraId="75C2C11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B765D5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6E8495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0F436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52944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06D98A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9AB26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B9C72" w14:textId="77777777" w:rsidR="00E550DC" w:rsidRDefault="00E550DC"/>
        </w:tc>
      </w:tr>
      <w:tr w:rsidR="007A24FC" w:rsidRPr="00B3499B" w14:paraId="58C014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542C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0F5BD" w14:textId="77777777" w:rsidR="00E550DC" w:rsidRDefault="00E550DC"/>
        </w:tc>
      </w:tr>
      <w:tr w:rsidR="007A24FC" w:rsidRPr="00B3499B" w14:paraId="759ABC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9C3D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B4675" w14:textId="77777777" w:rsidR="00E550DC" w:rsidRDefault="00E550DC"/>
        </w:tc>
      </w:tr>
      <w:tr w:rsidR="007A24FC" w:rsidRPr="00B3499B" w14:paraId="525778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2546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DD57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52A6A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CFEA2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AACB5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6AE8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2651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8DA48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ED0383" w14:textId="77777777" w:rsidR="00E550DC" w:rsidRDefault="00E550DC"/>
        </w:tc>
      </w:tr>
      <w:tr w:rsidR="007A24FC" w:rsidRPr="00B3499B" w14:paraId="67C92EC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01BB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23886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3CFB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4C7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668C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F3FA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5D0466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14449D" w14:textId="633B0386" w:rsidR="007A24FC" w:rsidRPr="00B3499B" w:rsidRDefault="00D950AE" w:rsidP="009737DA">
            <w:pPr>
              <w:rPr>
                <w:rFonts w:cs="Arial"/>
                <w:bCs/>
                <w:color w:val="808080" w:themeColor="background1" w:themeShade="80"/>
                <w:sz w:val="16"/>
                <w:szCs w:val="14"/>
              </w:rPr>
            </w:pPr>
            <w:hyperlink r:id="rId3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8F6FB" w14:textId="106284E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47BAA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28A313" w14:textId="77777777" w:rsidR="007A24FC" w:rsidRDefault="007A24FC" w:rsidP="001C5864">
      <w:pPr>
        <w:rPr>
          <w:rFonts w:cs="Arial"/>
        </w:rPr>
      </w:pPr>
    </w:p>
    <w:p w14:paraId="0C04CD59" w14:textId="77777777" w:rsidR="0047267C" w:rsidRDefault="0047267C" w:rsidP="001C5864">
      <w:pPr>
        <w:rPr>
          <w:rFonts w:cs="Arial"/>
        </w:rPr>
      </w:pPr>
    </w:p>
    <w:p w14:paraId="2F4680B6" w14:textId="77777777" w:rsidR="001C5864" w:rsidRPr="0017445F" w:rsidRDefault="001C5864" w:rsidP="001C5864">
      <w:pPr>
        <w:pStyle w:val="RERequirement"/>
        <w:shd w:val="clear" w:color="auto" w:fill="F2F2F2" w:themeFill="background1" w:themeFillShade="F2"/>
      </w:pPr>
      <w:bookmarkStart w:id="467" w:name="_1f80b13c4f25f2a3ca7f4340f29a1ee8"/>
      <w:bookmarkEnd w:id="467"/>
      <w:r>
        <w:t xml:space="preserve"> ECG - Allocate Classified Adjustments Repository</w:t>
      </w:r>
    </w:p>
    <w:p w14:paraId="3EC4947E" w14:textId="77777777" w:rsidR="001C5864" w:rsidRDefault="001C5864" w:rsidP="001C5864">
      <w:pPr>
        <w:rPr>
          <w:rFonts w:cs="Arial"/>
        </w:rPr>
      </w:pPr>
      <w:r>
        <w:rPr>
          <w:rFonts w:cs="Arial"/>
        </w:rPr>
        <w:t>The ECG shall allocate space for the Classified Adjustments Repository.</w:t>
      </w:r>
    </w:p>
    <w:p w14:paraId="16817F77" w14:textId="77777777" w:rsidR="001C5864" w:rsidRDefault="001C5864" w:rsidP="001C5864"/>
    <w:p w14:paraId="0103BBF8" w14:textId="77777777" w:rsidR="001C5864" w:rsidRPr="00287D2F" w:rsidRDefault="001C5864" w:rsidP="001C5864">
      <w:pPr>
        <w:rPr>
          <w:rFonts w:cs="Arial"/>
        </w:rPr>
      </w:pPr>
      <w:r>
        <w:rPr>
          <w:rFonts w:cs="Arial"/>
        </w:rPr>
        <w:t>Satisfied by</w:t>
      </w:r>
      <w:r w:rsidRPr="00287D2F">
        <w:rPr>
          <w:rFonts w:cs="Arial"/>
        </w:rPr>
        <w:t>:</w:t>
      </w:r>
    </w:p>
    <w:p w14:paraId="074ED45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635C14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074405A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7CC5C4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91BC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128A4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FD746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74E0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allocate repository in ECG.</w:t>
            </w:r>
          </w:p>
        </w:tc>
      </w:tr>
      <w:tr w:rsidR="007A24FC" w:rsidRPr="00B3499B" w14:paraId="35FB3E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E934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54956" w14:textId="77777777" w:rsidR="00E550DC" w:rsidRDefault="00E550DC"/>
        </w:tc>
      </w:tr>
      <w:tr w:rsidR="007A24FC" w:rsidRPr="00B3499B" w14:paraId="11E725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476F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5BD2B" w14:textId="77777777" w:rsidR="00E550DC" w:rsidRDefault="00E550DC"/>
        </w:tc>
      </w:tr>
      <w:tr w:rsidR="007A24FC" w:rsidRPr="00B3499B" w14:paraId="0B367D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6C7A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766B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1CEBF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9599B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A3792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8B0B9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8E67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F378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C31CE0" w14:textId="77777777" w:rsidR="00E550DC" w:rsidRDefault="00E550DC"/>
        </w:tc>
      </w:tr>
      <w:tr w:rsidR="007A24FC" w:rsidRPr="00B3499B" w14:paraId="14DDACB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EB2A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193CD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FBB1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9BAB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7D22B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9F30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0DE21A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369E8D" w14:textId="3511C135" w:rsidR="007A24FC" w:rsidRPr="00B3499B" w:rsidRDefault="00D950AE" w:rsidP="009737DA">
            <w:pPr>
              <w:rPr>
                <w:rFonts w:cs="Arial"/>
                <w:bCs/>
                <w:color w:val="808080" w:themeColor="background1" w:themeShade="80"/>
                <w:sz w:val="16"/>
                <w:szCs w:val="14"/>
              </w:rPr>
            </w:pPr>
            <w:hyperlink r:id="rId3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6D4D0F" w14:textId="2ADE7F1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31F70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BCFAEC" w14:textId="77777777" w:rsidR="007A24FC" w:rsidRDefault="007A24FC" w:rsidP="001C5864">
      <w:pPr>
        <w:rPr>
          <w:rFonts w:cs="Arial"/>
        </w:rPr>
      </w:pPr>
    </w:p>
    <w:p w14:paraId="70F31CFA" w14:textId="77777777" w:rsidR="0047267C" w:rsidRDefault="0047267C" w:rsidP="001C5864">
      <w:pPr>
        <w:rPr>
          <w:rFonts w:cs="Arial"/>
        </w:rPr>
      </w:pPr>
    </w:p>
    <w:p w14:paraId="39AB9C94" w14:textId="77777777" w:rsidR="001C5864" w:rsidRPr="0017445F" w:rsidRDefault="001C5864" w:rsidP="001C5864">
      <w:pPr>
        <w:pStyle w:val="RERequirement"/>
        <w:shd w:val="clear" w:color="auto" w:fill="F2F2F2" w:themeFill="background1" w:themeFillShade="F2"/>
      </w:pPr>
      <w:bookmarkStart w:id="468" w:name="_584e7d41dcfd0f81a041f1ea94f5d79a"/>
      <w:bookmarkEnd w:id="468"/>
      <w:r>
        <w:t xml:space="preserve"> ECG - Exit Without Saving signal</w:t>
      </w:r>
    </w:p>
    <w:p w14:paraId="07A2BA0D" w14:textId="77777777" w:rsidR="001C5864" w:rsidRDefault="001C5864" w:rsidP="001C5864">
      <w:pPr>
        <w:rPr>
          <w:rFonts w:cs="Arial"/>
        </w:rPr>
      </w:pPr>
      <w:r>
        <w:rPr>
          <w:rFonts w:cs="Arial"/>
        </w:rPr>
        <w:t>The ECG shall broadcast the logical signal "Exit Without Saving" as the CAN signal "AutoSaveExit_B_Rq".</w:t>
      </w:r>
    </w:p>
    <w:p w14:paraId="08C847DD" w14:textId="77777777" w:rsidR="001C5864" w:rsidRDefault="001C5864" w:rsidP="001C5864"/>
    <w:p w14:paraId="0679932D" w14:textId="77777777" w:rsidR="001C5864" w:rsidRPr="00287D2F" w:rsidRDefault="001C5864" w:rsidP="001C5864">
      <w:pPr>
        <w:rPr>
          <w:rFonts w:cs="Arial"/>
        </w:rPr>
      </w:pPr>
      <w:r>
        <w:rPr>
          <w:rFonts w:cs="Arial"/>
        </w:rPr>
        <w:t>Satisfied by</w:t>
      </w:r>
      <w:r w:rsidRPr="00287D2F">
        <w:rPr>
          <w:rFonts w:cs="Arial"/>
        </w:rPr>
        <w:t>:</w:t>
      </w:r>
    </w:p>
    <w:p w14:paraId="010FC71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554A6F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2B96897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931A1B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41B2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143B4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5FCC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FAF4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Exit Without Saving.</w:t>
            </w:r>
          </w:p>
        </w:tc>
      </w:tr>
      <w:tr w:rsidR="007A24FC" w:rsidRPr="00B3499B" w14:paraId="7B1080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C67B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406AA" w14:textId="77777777" w:rsidR="00E550DC" w:rsidRDefault="00E550DC"/>
        </w:tc>
      </w:tr>
      <w:tr w:rsidR="007A24FC" w:rsidRPr="00B3499B" w14:paraId="6DC395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24ADE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0874D" w14:textId="77777777" w:rsidR="00E550DC" w:rsidRDefault="00E550DC"/>
        </w:tc>
      </w:tr>
      <w:tr w:rsidR="007A24FC" w:rsidRPr="00B3499B" w14:paraId="1B82FA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E4FC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632D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78735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EE7EC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57962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3C88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07E7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C0878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1B2579" w14:textId="77777777" w:rsidR="00E550DC" w:rsidRDefault="00E550DC"/>
        </w:tc>
      </w:tr>
      <w:tr w:rsidR="007A24FC" w:rsidRPr="00B3499B" w14:paraId="7E76711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710B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A9655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A2B10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DFFE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FF411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2140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571411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DD2319" w14:textId="4AB3204A" w:rsidR="007A24FC" w:rsidRPr="00B3499B" w:rsidRDefault="00D950AE" w:rsidP="009737DA">
            <w:pPr>
              <w:rPr>
                <w:rFonts w:cs="Arial"/>
                <w:bCs/>
                <w:color w:val="808080" w:themeColor="background1" w:themeShade="80"/>
                <w:sz w:val="16"/>
                <w:szCs w:val="14"/>
              </w:rPr>
            </w:pPr>
            <w:hyperlink r:id="rId31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84248" w14:textId="7337339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33B9F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DA264E" w14:textId="77777777" w:rsidR="007A24FC" w:rsidRDefault="007A24FC" w:rsidP="001C5864">
      <w:pPr>
        <w:rPr>
          <w:rFonts w:cs="Arial"/>
        </w:rPr>
      </w:pPr>
    </w:p>
    <w:p w14:paraId="7FFC6535" w14:textId="77777777" w:rsidR="0047267C" w:rsidRDefault="0047267C" w:rsidP="001C5864">
      <w:pPr>
        <w:rPr>
          <w:rFonts w:cs="Arial"/>
        </w:rPr>
      </w:pPr>
    </w:p>
    <w:p w14:paraId="10C3B185" w14:textId="77777777" w:rsidR="001C5864" w:rsidRPr="0017445F" w:rsidRDefault="001C5864" w:rsidP="001C5864">
      <w:pPr>
        <w:pStyle w:val="RERequirement"/>
        <w:shd w:val="clear" w:color="auto" w:fill="F2F2F2" w:themeFill="background1" w:themeFillShade="F2"/>
      </w:pPr>
      <w:bookmarkStart w:id="469" w:name="_94f6e87cd17b3e13da887adfa685b94a"/>
      <w:bookmarkEnd w:id="469"/>
      <w:r>
        <w:t xml:space="preserve"> ECG - Activation - HMI Mode</w:t>
      </w:r>
    </w:p>
    <w:p w14:paraId="3E7DFA2F" w14:textId="77777777" w:rsidR="001C5864" w:rsidRDefault="001C5864" w:rsidP="001C5864">
      <w:pPr>
        <w:rPr>
          <w:rFonts w:cs="Arial"/>
        </w:rPr>
      </w:pPr>
      <w:r>
        <w:rPr>
          <w:rFonts w:cs="Arial"/>
        </w:rPr>
        <w:t>The ECG shall receive the CAN signal "HMI_HMIMode_St" to determine the active state of Auto Save.</w:t>
      </w:r>
    </w:p>
    <w:p w14:paraId="01F39FC4" w14:textId="77777777" w:rsidR="001C5864" w:rsidRDefault="001C5864" w:rsidP="001C5864"/>
    <w:p w14:paraId="7A44C8A3" w14:textId="77777777" w:rsidR="001C5864" w:rsidRPr="00287D2F" w:rsidRDefault="001C5864" w:rsidP="001C5864">
      <w:pPr>
        <w:rPr>
          <w:rFonts w:cs="Arial"/>
        </w:rPr>
      </w:pPr>
      <w:r>
        <w:rPr>
          <w:rFonts w:cs="Arial"/>
        </w:rPr>
        <w:t>Satisfied by</w:t>
      </w:r>
      <w:r w:rsidRPr="00287D2F">
        <w:rPr>
          <w:rFonts w:cs="Arial"/>
        </w:rPr>
        <w:t>:</w:t>
      </w:r>
    </w:p>
    <w:p w14:paraId="3BD21C6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697E69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0C762CE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9493D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A4C7D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8F0F5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F7C904"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75D3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Activation Request.</w:t>
            </w:r>
          </w:p>
        </w:tc>
      </w:tr>
      <w:tr w:rsidR="007A24FC" w:rsidRPr="00B3499B" w14:paraId="550A66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0B0C4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3F3BD" w14:textId="77777777" w:rsidR="00E550DC" w:rsidRDefault="00E550DC"/>
        </w:tc>
      </w:tr>
      <w:tr w:rsidR="007A24FC" w:rsidRPr="00B3499B" w14:paraId="24D79A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F5D6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F972D" w14:textId="77777777" w:rsidR="00E550DC" w:rsidRDefault="00E550DC"/>
        </w:tc>
      </w:tr>
      <w:tr w:rsidR="007A24FC" w:rsidRPr="00B3499B" w14:paraId="60B3D6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466B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5EE9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F355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EDB7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BC0E1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7F8C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10C0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46E82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5970F" w14:textId="77777777" w:rsidR="00E550DC" w:rsidRDefault="00E550DC"/>
        </w:tc>
      </w:tr>
      <w:tr w:rsidR="007A24FC" w:rsidRPr="00B3499B" w14:paraId="250F6AE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14D4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4E56B7"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16D9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716A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ECA66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B7F3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033069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855C23" w14:textId="28D08B7F" w:rsidR="007A24FC" w:rsidRPr="00B3499B" w:rsidRDefault="00D950AE" w:rsidP="009737DA">
            <w:pPr>
              <w:rPr>
                <w:rFonts w:cs="Arial"/>
                <w:bCs/>
                <w:color w:val="808080" w:themeColor="background1" w:themeShade="80"/>
                <w:sz w:val="16"/>
                <w:szCs w:val="14"/>
              </w:rPr>
            </w:pPr>
            <w:hyperlink r:id="rId31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2C8F58" w14:textId="454615A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3FAA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91DF93" w14:textId="77777777" w:rsidR="007A24FC" w:rsidRDefault="007A24FC" w:rsidP="001C5864">
      <w:pPr>
        <w:rPr>
          <w:rFonts w:cs="Arial"/>
        </w:rPr>
      </w:pPr>
    </w:p>
    <w:p w14:paraId="173ACDC4" w14:textId="77777777" w:rsidR="0047267C" w:rsidRDefault="0047267C" w:rsidP="001C5864">
      <w:pPr>
        <w:rPr>
          <w:rFonts w:cs="Arial"/>
        </w:rPr>
      </w:pPr>
    </w:p>
    <w:p w14:paraId="45F496FE" w14:textId="77777777" w:rsidR="001C5864" w:rsidRPr="0017445F" w:rsidRDefault="001C5864" w:rsidP="001C5864">
      <w:pPr>
        <w:pStyle w:val="RERequirement"/>
        <w:shd w:val="clear" w:color="auto" w:fill="F2F2F2" w:themeFill="background1" w:themeFillShade="F2"/>
      </w:pPr>
      <w:bookmarkStart w:id="470" w:name="_f4861c6aeb458233df0c7a380e110845"/>
      <w:bookmarkEnd w:id="470"/>
      <w:r>
        <w:t xml:space="preserve"> ECG - Classified Adjustments Repository - Functions</w:t>
      </w:r>
    </w:p>
    <w:p w14:paraId="5351705B" w14:textId="77777777" w:rsidR="001C5864" w:rsidRDefault="001C5864" w:rsidP="001C5864">
      <w:pPr>
        <w:rPr>
          <w:rFonts w:cs="Arial"/>
        </w:rPr>
      </w:pPr>
      <w:r>
        <w:rPr>
          <w:rFonts w:cs="Arial"/>
        </w:rPr>
        <w:t>The ECG shall implement the following functions to manage the Classified Adjustments Repository:</w:t>
      </w:r>
    </w:p>
    <w:p w14:paraId="765023FA" w14:textId="77777777" w:rsidR="001C5864" w:rsidRDefault="001C5864" w:rsidP="001C5864">
      <w:pPr>
        <w:rPr>
          <w:rFonts w:cs="Arial"/>
        </w:rPr>
      </w:pPr>
      <w:r>
        <w:rPr>
          <w:rFonts w:cs="Arial"/>
        </w:rPr>
        <w:t>Update Classified Adjustments Repository</w:t>
      </w:r>
    </w:p>
    <w:p w14:paraId="7B81349D" w14:textId="77777777" w:rsidR="001C5864" w:rsidRDefault="001C5864" w:rsidP="001C5864">
      <w:pPr>
        <w:rPr>
          <w:rFonts w:cs="Arial"/>
        </w:rPr>
      </w:pPr>
      <w:r>
        <w:rPr>
          <w:rFonts w:cs="Arial"/>
        </w:rPr>
        <w:t>Evaluate Classified Adjustments</w:t>
      </w:r>
    </w:p>
    <w:p w14:paraId="26CC628C" w14:textId="77777777" w:rsidR="001C5864" w:rsidRDefault="001C5864" w:rsidP="001C5864"/>
    <w:p w14:paraId="09ED63EA" w14:textId="77777777" w:rsidR="001C5864" w:rsidRPr="00287D2F" w:rsidRDefault="001C5864" w:rsidP="001C5864">
      <w:pPr>
        <w:rPr>
          <w:rFonts w:cs="Arial"/>
        </w:rPr>
      </w:pPr>
      <w:r>
        <w:rPr>
          <w:rFonts w:cs="Arial"/>
        </w:rPr>
        <w:t>Satisfied by</w:t>
      </w:r>
      <w:r w:rsidRPr="00287D2F">
        <w:rPr>
          <w:rFonts w:cs="Arial"/>
        </w:rPr>
        <w:t>:</w:t>
      </w:r>
    </w:p>
    <w:p w14:paraId="731EAD5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AEC0E2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4CE81FF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0E48BF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1F6EA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7ED29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D9EB9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F701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manage the Classified Adjustments Repository.</w:t>
            </w:r>
          </w:p>
        </w:tc>
      </w:tr>
      <w:tr w:rsidR="007A24FC" w:rsidRPr="00B3499B" w14:paraId="2792E8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65D36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CF22A" w14:textId="77777777" w:rsidR="00E550DC" w:rsidRDefault="00E550DC"/>
        </w:tc>
      </w:tr>
      <w:tr w:rsidR="007A24FC" w:rsidRPr="00B3499B" w14:paraId="7E3A06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1863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740B3" w14:textId="77777777" w:rsidR="00E550DC" w:rsidRDefault="00E550DC"/>
        </w:tc>
      </w:tr>
      <w:tr w:rsidR="007A24FC" w:rsidRPr="00B3499B" w14:paraId="45BC47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6457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2F55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9E22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658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F02B6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6D6E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EC4D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82480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12A2F7" w14:textId="77777777" w:rsidR="00E550DC" w:rsidRDefault="00E550DC"/>
        </w:tc>
      </w:tr>
      <w:tr w:rsidR="007A24FC" w:rsidRPr="00B3499B" w14:paraId="4C984D0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22EC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38296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85FD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12FF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B907F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74742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3F3F5C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D048CF" w14:textId="6EC0817A" w:rsidR="007A24FC" w:rsidRPr="00B3499B" w:rsidRDefault="00D950AE" w:rsidP="009737DA">
            <w:pPr>
              <w:rPr>
                <w:rFonts w:cs="Arial"/>
                <w:bCs/>
                <w:color w:val="808080" w:themeColor="background1" w:themeShade="80"/>
                <w:sz w:val="16"/>
                <w:szCs w:val="14"/>
              </w:rPr>
            </w:pPr>
            <w:hyperlink r:id="rId31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5EE51" w14:textId="75A391D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446F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29CBE3" w14:textId="77777777" w:rsidR="007A24FC" w:rsidRDefault="007A24FC" w:rsidP="001C5864">
      <w:pPr>
        <w:rPr>
          <w:rFonts w:cs="Arial"/>
        </w:rPr>
      </w:pPr>
    </w:p>
    <w:p w14:paraId="3B7F7418" w14:textId="77777777" w:rsidR="0047267C" w:rsidRDefault="0047267C" w:rsidP="001C5864">
      <w:pPr>
        <w:rPr>
          <w:rFonts w:cs="Arial"/>
        </w:rPr>
      </w:pPr>
    </w:p>
    <w:p w14:paraId="23959224" w14:textId="77777777" w:rsidR="001C5864" w:rsidRPr="0017445F" w:rsidRDefault="001C5864" w:rsidP="001C5864">
      <w:pPr>
        <w:pStyle w:val="RERequirement"/>
        <w:shd w:val="clear" w:color="auto" w:fill="F2F2F2" w:themeFill="background1" w:themeFillShade="F2"/>
      </w:pPr>
      <w:bookmarkStart w:id="471" w:name="_90adfda94beb981c57693e553ed136b5"/>
      <w:bookmarkEnd w:id="471"/>
      <w:r>
        <w:t xml:space="preserve"> ECG - Adjustment Time Constant</w:t>
      </w:r>
    </w:p>
    <w:p w14:paraId="3C1430B7" w14:textId="77777777" w:rsidR="001C5864" w:rsidRDefault="001C5864" w:rsidP="001C5864">
      <w:pPr>
        <w:rPr>
          <w:rFonts w:cs="Arial"/>
        </w:rPr>
      </w:pPr>
      <w:r>
        <w:rPr>
          <w:rFonts w:cs="Arial"/>
        </w:rPr>
        <w:t>The ECG shall set the "Adjustment Time Constant" to 5 seconds.</w:t>
      </w:r>
    </w:p>
    <w:p w14:paraId="6D9DBAD0" w14:textId="77777777" w:rsidR="001C5864" w:rsidRDefault="001C5864" w:rsidP="001C5864"/>
    <w:p w14:paraId="5714B1B3" w14:textId="77777777" w:rsidR="001C5864" w:rsidRPr="00287D2F" w:rsidRDefault="001C5864" w:rsidP="001C5864">
      <w:pPr>
        <w:rPr>
          <w:rFonts w:cs="Arial"/>
        </w:rPr>
      </w:pPr>
      <w:r>
        <w:rPr>
          <w:rFonts w:cs="Arial"/>
        </w:rPr>
        <w:t>Satisfied by</w:t>
      </w:r>
      <w:r w:rsidRPr="00287D2F">
        <w:rPr>
          <w:rFonts w:cs="Arial"/>
        </w:rPr>
        <w:t>:</w:t>
      </w:r>
    </w:p>
    <w:p w14:paraId="4FF20ED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430671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FF0739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B152E4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8E45B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B1010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C7D5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0FA5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set adjustment time.</w:t>
            </w:r>
          </w:p>
        </w:tc>
      </w:tr>
      <w:tr w:rsidR="007A24FC" w:rsidRPr="00B3499B" w14:paraId="43DE43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65442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4B55C" w14:textId="77777777" w:rsidR="00E550DC" w:rsidRDefault="00E550DC"/>
        </w:tc>
      </w:tr>
      <w:tr w:rsidR="007A24FC" w:rsidRPr="00B3499B" w14:paraId="0A8150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E28A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A905F" w14:textId="77777777" w:rsidR="00E550DC" w:rsidRDefault="00E550DC"/>
        </w:tc>
      </w:tr>
      <w:tr w:rsidR="007A24FC" w:rsidRPr="00B3499B" w14:paraId="0ADA2F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AA2C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3820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4F7F2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CD379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75C48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E393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69A8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1E2F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BCD5A1" w14:textId="77777777" w:rsidR="00E550DC" w:rsidRDefault="00E550DC"/>
        </w:tc>
      </w:tr>
      <w:tr w:rsidR="007A24FC" w:rsidRPr="00B3499B" w14:paraId="392504D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4E580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94359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910B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3FA8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8FCF8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98C3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977D3E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37139A" w14:textId="3DCAD9C7" w:rsidR="007A24FC" w:rsidRPr="00B3499B" w:rsidRDefault="00D950AE" w:rsidP="009737DA">
            <w:pPr>
              <w:rPr>
                <w:rFonts w:cs="Arial"/>
                <w:bCs/>
                <w:color w:val="808080" w:themeColor="background1" w:themeShade="80"/>
                <w:sz w:val="16"/>
                <w:szCs w:val="14"/>
              </w:rPr>
            </w:pPr>
            <w:hyperlink r:id="rId31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7EBF0" w14:textId="5961313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232CB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093A2F" w14:textId="77777777" w:rsidR="007A24FC" w:rsidRDefault="007A24FC" w:rsidP="001C5864">
      <w:pPr>
        <w:rPr>
          <w:rFonts w:cs="Arial"/>
        </w:rPr>
      </w:pPr>
    </w:p>
    <w:p w14:paraId="6E09DAD0" w14:textId="77777777" w:rsidR="0047267C" w:rsidRDefault="0047267C" w:rsidP="001C5864">
      <w:pPr>
        <w:rPr>
          <w:rFonts w:cs="Arial"/>
        </w:rPr>
      </w:pPr>
    </w:p>
    <w:p w14:paraId="0B1C512E" w14:textId="77777777" w:rsidR="001C5864" w:rsidRPr="0017445F" w:rsidRDefault="001C5864" w:rsidP="001C5864">
      <w:pPr>
        <w:pStyle w:val="RERequirement"/>
        <w:shd w:val="clear" w:color="auto" w:fill="F2F2F2" w:themeFill="background1" w:themeFillShade="F2"/>
      </w:pPr>
      <w:bookmarkStart w:id="472" w:name="_98303c20334e5361a677d7f465bb3725"/>
      <w:bookmarkEnd w:id="472"/>
      <w:r>
        <w:t xml:space="preserve"> ECG - Save Wait Time Constant</w:t>
      </w:r>
    </w:p>
    <w:p w14:paraId="58630FAD" w14:textId="77777777" w:rsidR="001C5864" w:rsidRDefault="001C5864" w:rsidP="001C5864">
      <w:pPr>
        <w:rPr>
          <w:rFonts w:cs="Arial"/>
        </w:rPr>
      </w:pPr>
      <w:r>
        <w:rPr>
          <w:rFonts w:cs="Arial"/>
        </w:rPr>
        <w:t>The ECG shall set the "Save Wait Time Constant" to 5 seconds.</w:t>
      </w:r>
    </w:p>
    <w:p w14:paraId="6B5D4200" w14:textId="77777777" w:rsidR="001C5864" w:rsidRDefault="001C5864" w:rsidP="001C5864"/>
    <w:p w14:paraId="73B9F840" w14:textId="77777777" w:rsidR="001C5864" w:rsidRPr="00287D2F" w:rsidRDefault="001C5864" w:rsidP="001C5864">
      <w:pPr>
        <w:rPr>
          <w:rFonts w:cs="Arial"/>
        </w:rPr>
      </w:pPr>
      <w:r>
        <w:rPr>
          <w:rFonts w:cs="Arial"/>
        </w:rPr>
        <w:t>Satisfied by</w:t>
      </w:r>
      <w:r w:rsidRPr="00287D2F">
        <w:rPr>
          <w:rFonts w:cs="Arial"/>
        </w:rPr>
        <w:t>:</w:t>
      </w:r>
    </w:p>
    <w:p w14:paraId="4075B20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E3A827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25ACE31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729232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159A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272E9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64DBC"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50F27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set save wait time.</w:t>
            </w:r>
          </w:p>
        </w:tc>
      </w:tr>
      <w:tr w:rsidR="007A24FC" w:rsidRPr="00B3499B" w14:paraId="04CD81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ACED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D9D04" w14:textId="77777777" w:rsidR="00E550DC" w:rsidRDefault="00E550DC"/>
        </w:tc>
      </w:tr>
      <w:tr w:rsidR="007A24FC" w:rsidRPr="00B3499B" w14:paraId="6477C0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DB13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84888F" w14:textId="77777777" w:rsidR="00E550DC" w:rsidRDefault="00E550DC"/>
        </w:tc>
      </w:tr>
      <w:tr w:rsidR="007A24FC" w:rsidRPr="00B3499B" w14:paraId="426F8A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80D9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EB46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C672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3E2D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C0DE2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154D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FF3F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FE8E3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1AA46" w14:textId="77777777" w:rsidR="00E550DC" w:rsidRDefault="00E550DC"/>
        </w:tc>
      </w:tr>
      <w:tr w:rsidR="007A24FC" w:rsidRPr="00B3499B" w14:paraId="7F533C4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83B7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9F7264"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45EE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90E5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D824A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3F17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DDC876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3CEFD3" w14:textId="57E55E03" w:rsidR="007A24FC" w:rsidRPr="00B3499B" w:rsidRDefault="00D950AE" w:rsidP="009737DA">
            <w:pPr>
              <w:rPr>
                <w:rFonts w:cs="Arial"/>
                <w:bCs/>
                <w:color w:val="808080" w:themeColor="background1" w:themeShade="80"/>
                <w:sz w:val="16"/>
                <w:szCs w:val="14"/>
              </w:rPr>
            </w:pPr>
            <w:hyperlink r:id="rId31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C93EC1" w14:textId="5D99D41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79486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42E298" w14:textId="77777777" w:rsidR="007A24FC" w:rsidRDefault="007A24FC" w:rsidP="001C5864">
      <w:pPr>
        <w:rPr>
          <w:rFonts w:cs="Arial"/>
        </w:rPr>
      </w:pPr>
    </w:p>
    <w:p w14:paraId="40FB9DD6" w14:textId="77777777" w:rsidR="0047267C" w:rsidRDefault="0047267C" w:rsidP="001C5864">
      <w:pPr>
        <w:rPr>
          <w:rFonts w:cs="Arial"/>
        </w:rPr>
      </w:pPr>
    </w:p>
    <w:p w14:paraId="0FE2F290" w14:textId="77777777" w:rsidR="001C5864" w:rsidRPr="0017445F" w:rsidRDefault="001C5864" w:rsidP="001C5864">
      <w:pPr>
        <w:pStyle w:val="RERequirement"/>
        <w:shd w:val="clear" w:color="auto" w:fill="F2F2F2" w:themeFill="background1" w:themeFillShade="F2"/>
      </w:pPr>
      <w:bookmarkStart w:id="473" w:name="_fc89dcb566e2100fe17455c63578f00f"/>
      <w:bookmarkEnd w:id="473"/>
      <w:r>
        <w:t xml:space="preserve"> ECG - Clear Request signal</w:t>
      </w:r>
    </w:p>
    <w:p w14:paraId="10802D4C" w14:textId="77777777" w:rsidR="001C5864" w:rsidRDefault="001C5864" w:rsidP="001C5864">
      <w:pPr>
        <w:rPr>
          <w:rFonts w:cs="Arial"/>
        </w:rPr>
      </w:pPr>
      <w:r>
        <w:rPr>
          <w:rFonts w:cs="Arial"/>
        </w:rPr>
        <w:t>The ECG shall receive the logical signal "Clear Request" via the CAN signal "Memory_Cmd".</w:t>
      </w:r>
    </w:p>
    <w:p w14:paraId="20566BD1" w14:textId="77777777" w:rsidR="001C5864" w:rsidRDefault="001C5864" w:rsidP="001C5864"/>
    <w:p w14:paraId="2E72F509" w14:textId="77777777" w:rsidR="001C5864" w:rsidRPr="00287D2F" w:rsidRDefault="001C5864" w:rsidP="001C5864">
      <w:pPr>
        <w:rPr>
          <w:rFonts w:cs="Arial"/>
        </w:rPr>
      </w:pPr>
      <w:r>
        <w:rPr>
          <w:rFonts w:cs="Arial"/>
        </w:rPr>
        <w:t>Satisfied by</w:t>
      </w:r>
      <w:r w:rsidRPr="00287D2F">
        <w:rPr>
          <w:rFonts w:cs="Arial"/>
        </w:rPr>
        <w:t>:</w:t>
      </w:r>
    </w:p>
    <w:p w14:paraId="0B2F386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D92C07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1EEB6A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B2511A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0FBB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7F732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23888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9F19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Clear Request.</w:t>
            </w:r>
          </w:p>
        </w:tc>
      </w:tr>
      <w:tr w:rsidR="007A24FC" w:rsidRPr="00B3499B" w14:paraId="3AA0EA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50E5F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357EE" w14:textId="77777777" w:rsidR="00E550DC" w:rsidRDefault="00E550DC"/>
        </w:tc>
      </w:tr>
      <w:tr w:rsidR="007A24FC" w:rsidRPr="00B3499B" w14:paraId="1E9790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1BA7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B4AF5" w14:textId="77777777" w:rsidR="00E550DC" w:rsidRDefault="00E550DC"/>
        </w:tc>
      </w:tr>
      <w:tr w:rsidR="007A24FC" w:rsidRPr="00B3499B" w14:paraId="62EAF7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1879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AEBB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71B91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D6EA6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D861E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CA59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AAE4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CC109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A538F0" w14:textId="77777777" w:rsidR="00E550DC" w:rsidRDefault="00E550DC"/>
        </w:tc>
      </w:tr>
      <w:tr w:rsidR="007A24FC" w:rsidRPr="00B3499B" w14:paraId="04E6305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F948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D2810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C859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CE2F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EC0F0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0925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1DE9D3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DA10CB" w14:textId="3B16671F" w:rsidR="007A24FC" w:rsidRPr="00B3499B" w:rsidRDefault="00D950AE" w:rsidP="009737DA">
            <w:pPr>
              <w:rPr>
                <w:rFonts w:cs="Arial"/>
                <w:bCs/>
                <w:color w:val="808080" w:themeColor="background1" w:themeShade="80"/>
                <w:sz w:val="16"/>
                <w:szCs w:val="14"/>
              </w:rPr>
            </w:pPr>
            <w:hyperlink r:id="rId31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C2E749" w14:textId="3E609B4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2F7D1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42513A" w14:textId="77777777" w:rsidR="007A24FC" w:rsidRDefault="007A24FC" w:rsidP="001C5864">
      <w:pPr>
        <w:rPr>
          <w:rFonts w:cs="Arial"/>
        </w:rPr>
      </w:pPr>
    </w:p>
    <w:p w14:paraId="1F32D66B" w14:textId="77777777" w:rsidR="0047267C" w:rsidRDefault="0047267C" w:rsidP="001C5864">
      <w:pPr>
        <w:rPr>
          <w:rFonts w:cs="Arial"/>
        </w:rPr>
      </w:pPr>
    </w:p>
    <w:p w14:paraId="7C58911F" w14:textId="77777777" w:rsidR="001C5864" w:rsidRPr="0017445F" w:rsidRDefault="001C5864" w:rsidP="001C5864">
      <w:pPr>
        <w:pStyle w:val="RERequirement"/>
        <w:shd w:val="clear" w:color="auto" w:fill="F2F2F2" w:themeFill="background1" w:themeFillShade="F2"/>
      </w:pPr>
      <w:bookmarkStart w:id="474" w:name="_5a6767a1ea02e81212beedcef394f961"/>
      <w:bookmarkEnd w:id="474"/>
      <w:r>
        <w:t xml:space="preserve"> Auto Save Data Analytics: Save not made</w:t>
      </w:r>
    </w:p>
    <w:p w14:paraId="6CC452B0" w14:textId="77777777" w:rsidR="001C5864" w:rsidRDefault="001C5864" w:rsidP="001C5864">
      <w:pPr>
        <w:rPr>
          <w:rFonts w:cs="Arial"/>
        </w:rPr>
      </w:pPr>
      <w:r>
        <w:rPr>
          <w:rFonts w:cs="Arial"/>
        </w:rPr>
        <w:t>To capture when the save event is successful, the ECG shall capture the change of the signal AutoSaveRet_B_Rq and see if it is followed by a change to Memory_Cmd to record whether the save event was successful.</w:t>
      </w:r>
    </w:p>
    <w:p w14:paraId="42A510AA" w14:textId="77777777" w:rsidR="001C5864" w:rsidRDefault="001C5864" w:rsidP="001C5864"/>
    <w:p w14:paraId="517D24CC" w14:textId="77777777" w:rsidR="001C5864" w:rsidRPr="00287D2F" w:rsidRDefault="001C5864" w:rsidP="001C5864">
      <w:pPr>
        <w:rPr>
          <w:rFonts w:cs="Arial"/>
        </w:rPr>
      </w:pPr>
      <w:r>
        <w:rPr>
          <w:rFonts w:cs="Arial"/>
        </w:rPr>
        <w:t>Satisfied by</w:t>
      </w:r>
      <w:r w:rsidRPr="00287D2F">
        <w:rPr>
          <w:rFonts w:cs="Arial"/>
        </w:rPr>
        <w:t>:</w:t>
      </w:r>
    </w:p>
    <w:p w14:paraId="48F9742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4EB13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694E78D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BC742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E638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43914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0D4A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B35BB" w14:textId="77777777" w:rsidR="00E550DC" w:rsidRDefault="00E550DC"/>
        </w:tc>
      </w:tr>
      <w:tr w:rsidR="007A24FC" w:rsidRPr="00B3499B" w14:paraId="35191E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DC526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2DDEF" w14:textId="77777777" w:rsidR="00E550DC" w:rsidRDefault="00E550DC"/>
        </w:tc>
      </w:tr>
      <w:tr w:rsidR="007A24FC" w:rsidRPr="00B3499B" w14:paraId="051FAC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0480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7803F" w14:textId="77777777" w:rsidR="00E550DC" w:rsidRDefault="00E550DC"/>
        </w:tc>
      </w:tr>
      <w:tr w:rsidR="007A24FC" w:rsidRPr="00B3499B" w14:paraId="48822A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D873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9C2D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A58FB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87743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9EA3A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1365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DA99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DF58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59AA61" w14:textId="77777777" w:rsidR="00E550DC" w:rsidRDefault="00E550DC"/>
        </w:tc>
      </w:tr>
      <w:tr w:rsidR="007A24FC" w:rsidRPr="00B3499B" w14:paraId="67E0682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91CC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316DF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4394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63A9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A1F4E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3CA05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344ACB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085046" w14:textId="72355558" w:rsidR="007A24FC" w:rsidRPr="00B3499B" w:rsidRDefault="00D950AE" w:rsidP="009737DA">
            <w:pPr>
              <w:rPr>
                <w:rFonts w:cs="Arial"/>
                <w:bCs/>
                <w:color w:val="808080" w:themeColor="background1" w:themeShade="80"/>
                <w:sz w:val="16"/>
                <w:szCs w:val="14"/>
              </w:rPr>
            </w:pPr>
            <w:hyperlink r:id="rId31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FC5870" w14:textId="594C84C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D96D5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A21FCC" w14:textId="77777777" w:rsidR="007A24FC" w:rsidRDefault="007A24FC" w:rsidP="001C5864">
      <w:pPr>
        <w:rPr>
          <w:rFonts w:cs="Arial"/>
        </w:rPr>
      </w:pPr>
    </w:p>
    <w:p w14:paraId="22AACDF9" w14:textId="77777777" w:rsidR="0047267C" w:rsidRDefault="0047267C" w:rsidP="001C5864">
      <w:pPr>
        <w:rPr>
          <w:rFonts w:cs="Arial"/>
        </w:rPr>
      </w:pPr>
    </w:p>
    <w:p w14:paraId="0DAC7C7D" w14:textId="77777777" w:rsidR="001C5864" w:rsidRPr="0017445F" w:rsidRDefault="001C5864" w:rsidP="001C5864">
      <w:pPr>
        <w:pStyle w:val="RERequirement"/>
        <w:shd w:val="clear" w:color="auto" w:fill="F2F2F2" w:themeFill="background1" w:themeFillShade="F2"/>
      </w:pPr>
      <w:bookmarkStart w:id="475" w:name="_e9fb2166327f9c62193cf9d2974fe265"/>
      <w:bookmarkEnd w:id="475"/>
      <w:r>
        <w:t xml:space="preserve"> Auto Save Data Analytics: Auto Save prompt display request</w:t>
      </w:r>
    </w:p>
    <w:p w14:paraId="2D306F46" w14:textId="77777777" w:rsidR="001C5864" w:rsidRDefault="001C5864" w:rsidP="001C5864">
      <w:pPr>
        <w:rPr>
          <w:rFonts w:cs="Arial"/>
        </w:rPr>
      </w:pPr>
      <w:r>
        <w:rPr>
          <w:rFonts w:cs="Arial"/>
        </w:rPr>
        <w:t>To capture the frequency of the prompt display request, the ECG shall capture the signals AutoSaveHMITyp_D_Stat and AutoSaveHMIPromp_B_Rq on the event trigger to record the number of prompts in a drive cycle.</w:t>
      </w:r>
    </w:p>
    <w:p w14:paraId="36299C2F" w14:textId="77777777" w:rsidR="001C5864" w:rsidRDefault="001C5864" w:rsidP="001C5864"/>
    <w:p w14:paraId="7559830C" w14:textId="77777777" w:rsidR="001C5864" w:rsidRPr="00287D2F" w:rsidRDefault="001C5864" w:rsidP="001C5864">
      <w:pPr>
        <w:rPr>
          <w:rFonts w:cs="Arial"/>
        </w:rPr>
      </w:pPr>
      <w:r>
        <w:rPr>
          <w:rFonts w:cs="Arial"/>
        </w:rPr>
        <w:t>Satisfied by</w:t>
      </w:r>
      <w:r w:rsidRPr="00287D2F">
        <w:rPr>
          <w:rFonts w:cs="Arial"/>
        </w:rPr>
        <w:t>:</w:t>
      </w:r>
    </w:p>
    <w:p w14:paraId="06056A9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8D790E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20DECA8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224EC2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0C8A5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4F107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449E4"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392BC" w14:textId="77777777" w:rsidR="00E550DC" w:rsidRDefault="00E550DC"/>
        </w:tc>
      </w:tr>
      <w:tr w:rsidR="007A24FC" w:rsidRPr="00B3499B" w14:paraId="08914B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BEFE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F6C7A" w14:textId="77777777" w:rsidR="00E550DC" w:rsidRDefault="00E550DC"/>
        </w:tc>
      </w:tr>
      <w:tr w:rsidR="007A24FC" w:rsidRPr="00B3499B" w14:paraId="78EEF92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B9BF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C3CA2" w14:textId="77777777" w:rsidR="00E550DC" w:rsidRDefault="00E550DC"/>
        </w:tc>
      </w:tr>
      <w:tr w:rsidR="007A24FC" w:rsidRPr="00B3499B" w14:paraId="0F6EEB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83E8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E2BAB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124B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A807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69488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528B9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2866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AB407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D4D24C" w14:textId="77777777" w:rsidR="00E550DC" w:rsidRDefault="00E550DC"/>
        </w:tc>
      </w:tr>
      <w:tr w:rsidR="007A24FC" w:rsidRPr="00B3499B" w14:paraId="03E7AC5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3B5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79A916"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8ACB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624A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19A59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F15F7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0CCBBB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CAB50E" w14:textId="4C512C9C" w:rsidR="007A24FC" w:rsidRPr="00B3499B" w:rsidRDefault="00D950AE" w:rsidP="009737DA">
            <w:pPr>
              <w:rPr>
                <w:rFonts w:cs="Arial"/>
                <w:bCs/>
                <w:color w:val="808080" w:themeColor="background1" w:themeShade="80"/>
                <w:sz w:val="16"/>
                <w:szCs w:val="14"/>
              </w:rPr>
            </w:pPr>
            <w:hyperlink r:id="rId32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0D02D" w14:textId="0F62823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8F0C0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4B03D2" w14:textId="77777777" w:rsidR="007A24FC" w:rsidRDefault="007A24FC" w:rsidP="001C5864">
      <w:pPr>
        <w:rPr>
          <w:rFonts w:cs="Arial"/>
        </w:rPr>
      </w:pPr>
    </w:p>
    <w:p w14:paraId="5DDE780A" w14:textId="77777777" w:rsidR="0047267C" w:rsidRDefault="0047267C" w:rsidP="001C5864">
      <w:pPr>
        <w:rPr>
          <w:rFonts w:cs="Arial"/>
        </w:rPr>
      </w:pPr>
    </w:p>
    <w:p w14:paraId="3AAFFA64" w14:textId="77777777" w:rsidR="001C5864" w:rsidRPr="0017445F" w:rsidRDefault="001C5864" w:rsidP="001C5864">
      <w:pPr>
        <w:pStyle w:val="RERequirement"/>
        <w:shd w:val="clear" w:color="auto" w:fill="F2F2F2" w:themeFill="background1" w:themeFillShade="F2"/>
      </w:pPr>
      <w:bookmarkStart w:id="476" w:name="_51f3073d1d0d5aa36193dbe803e54614"/>
      <w:bookmarkEnd w:id="476"/>
      <w:r>
        <w:t xml:space="preserve"> ECG - Multicontour Adjustment Classification signal</w:t>
      </w:r>
    </w:p>
    <w:p w14:paraId="0C25913E" w14:textId="77777777" w:rsidR="001C5864" w:rsidRDefault="001C5864" w:rsidP="001C5864">
      <w:pPr>
        <w:rPr>
          <w:rFonts w:cs="Arial"/>
        </w:rPr>
      </w:pPr>
      <w:r>
        <w:rPr>
          <w:rFonts w:cs="Arial"/>
        </w:rPr>
        <w:t>The ECG shall receive the logical signal "Multicontour Adjustment Classification" via the CAN signal "AutoSaveDrvStms_D_Stat".</w:t>
      </w:r>
    </w:p>
    <w:p w14:paraId="1841B2DF" w14:textId="77777777" w:rsidR="001C5864" w:rsidRDefault="001C5864" w:rsidP="001C5864"/>
    <w:p w14:paraId="2B77C318" w14:textId="77777777" w:rsidR="001C5864" w:rsidRPr="00287D2F" w:rsidRDefault="001C5864" w:rsidP="001C5864">
      <w:pPr>
        <w:rPr>
          <w:rFonts w:cs="Arial"/>
        </w:rPr>
      </w:pPr>
      <w:r>
        <w:rPr>
          <w:rFonts w:cs="Arial"/>
        </w:rPr>
        <w:t>Satisfied by</w:t>
      </w:r>
      <w:r w:rsidRPr="00287D2F">
        <w:rPr>
          <w:rFonts w:cs="Arial"/>
        </w:rPr>
        <w:t>:</w:t>
      </w:r>
    </w:p>
    <w:p w14:paraId="2C843E6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85A77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1B63F7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7AF8B8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CB52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3706B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89014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2D9F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multicontour adjustment classification.</w:t>
            </w:r>
          </w:p>
        </w:tc>
      </w:tr>
      <w:tr w:rsidR="007A24FC" w:rsidRPr="00B3499B" w14:paraId="777ED2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0172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41ED0" w14:textId="77777777" w:rsidR="00E550DC" w:rsidRDefault="00E550DC"/>
        </w:tc>
      </w:tr>
      <w:tr w:rsidR="007A24FC" w:rsidRPr="00B3499B" w14:paraId="668309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F4B0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E1831" w14:textId="77777777" w:rsidR="00E550DC" w:rsidRDefault="00E550DC"/>
        </w:tc>
      </w:tr>
      <w:tr w:rsidR="007A24FC" w:rsidRPr="00B3499B" w14:paraId="663EC2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E743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D229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4048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F29A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D52D1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E89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4CB2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52631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AF8373" w14:textId="77777777" w:rsidR="00E550DC" w:rsidRDefault="00E550DC"/>
        </w:tc>
      </w:tr>
      <w:tr w:rsidR="007A24FC" w:rsidRPr="00B3499B" w14:paraId="005C223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6BAE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7DE4B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B6F4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814B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F6CE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70904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DC114B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99DF83" w14:textId="5A461679" w:rsidR="007A24FC" w:rsidRPr="00B3499B" w:rsidRDefault="00D950AE" w:rsidP="009737DA">
            <w:pPr>
              <w:rPr>
                <w:rFonts w:cs="Arial"/>
                <w:bCs/>
                <w:color w:val="808080" w:themeColor="background1" w:themeShade="80"/>
                <w:sz w:val="16"/>
                <w:szCs w:val="14"/>
              </w:rPr>
            </w:pPr>
            <w:hyperlink r:id="rId32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2099A1" w14:textId="58BE36B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B2931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44C85D" w14:textId="77777777" w:rsidR="007A24FC" w:rsidRDefault="007A24FC" w:rsidP="001C5864">
      <w:pPr>
        <w:rPr>
          <w:rFonts w:cs="Arial"/>
        </w:rPr>
      </w:pPr>
    </w:p>
    <w:p w14:paraId="00C75262" w14:textId="77777777" w:rsidR="0047267C" w:rsidRDefault="0047267C" w:rsidP="001C5864">
      <w:pPr>
        <w:rPr>
          <w:rFonts w:cs="Arial"/>
        </w:rPr>
      </w:pPr>
    </w:p>
    <w:p w14:paraId="79B02EBA" w14:textId="77777777" w:rsidR="001C5864" w:rsidRPr="0017445F" w:rsidRDefault="001C5864" w:rsidP="001C5864">
      <w:pPr>
        <w:pStyle w:val="RERequirement"/>
        <w:shd w:val="clear" w:color="auto" w:fill="F2F2F2" w:themeFill="background1" w:themeFillShade="F2"/>
      </w:pPr>
      <w:bookmarkStart w:id="477" w:name="_598fba9c9ab6aa6bf575b92489e4fa3b"/>
      <w:bookmarkEnd w:id="477"/>
      <w:r>
        <w:t xml:space="preserve"> Auto Save Data Analytics: Enhanced Memory Inhibits Auto Save</w:t>
      </w:r>
    </w:p>
    <w:p w14:paraId="76FD7E16" w14:textId="77777777" w:rsidR="001C5864" w:rsidRDefault="001C5864" w:rsidP="001C5864">
      <w:pPr>
        <w:rPr>
          <w:rFonts w:cs="Arial"/>
        </w:rPr>
      </w:pPr>
      <w:r>
        <w:rPr>
          <w:rFonts w:cs="Arial"/>
        </w:rPr>
        <w:t>To capture Enhanced Memory’s inhibition of Auto Save, the ECG shall capture the change of the signals PersNo_D_Actl and PersNoPos_D_Actl to record Enhanced Memory’s inhibition of Auto Save.</w:t>
      </w:r>
    </w:p>
    <w:p w14:paraId="75DB0DFF" w14:textId="77777777" w:rsidR="001C5864" w:rsidRDefault="001C5864" w:rsidP="001C5864"/>
    <w:p w14:paraId="6FB4E127" w14:textId="77777777" w:rsidR="001C5864" w:rsidRPr="00287D2F" w:rsidRDefault="001C5864" w:rsidP="001C5864">
      <w:pPr>
        <w:rPr>
          <w:rFonts w:cs="Arial"/>
        </w:rPr>
      </w:pPr>
      <w:r>
        <w:rPr>
          <w:rFonts w:cs="Arial"/>
        </w:rPr>
        <w:t>Satisfied by</w:t>
      </w:r>
      <w:r w:rsidRPr="00287D2F">
        <w:rPr>
          <w:rFonts w:cs="Arial"/>
        </w:rPr>
        <w:t>:</w:t>
      </w:r>
    </w:p>
    <w:p w14:paraId="092E763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679650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0A26C4D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C3D0F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9740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2F67F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34203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5D12C" w14:textId="77777777" w:rsidR="00E550DC" w:rsidRDefault="00E550DC"/>
        </w:tc>
      </w:tr>
      <w:tr w:rsidR="007A24FC" w:rsidRPr="00B3499B" w14:paraId="50A14F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801E4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62BF6" w14:textId="77777777" w:rsidR="00E550DC" w:rsidRDefault="00E550DC"/>
        </w:tc>
      </w:tr>
      <w:tr w:rsidR="007A24FC" w:rsidRPr="00B3499B" w14:paraId="5C20C0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80C4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CF71C" w14:textId="77777777" w:rsidR="00E550DC" w:rsidRDefault="00E550DC"/>
        </w:tc>
      </w:tr>
      <w:tr w:rsidR="007A24FC" w:rsidRPr="00B3499B" w14:paraId="244989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90FA7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6B04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0675F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8E94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23E42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63B2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70BC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4B79E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907DFD" w14:textId="77777777" w:rsidR="00E550DC" w:rsidRDefault="00E550DC"/>
        </w:tc>
      </w:tr>
      <w:tr w:rsidR="007A24FC" w:rsidRPr="00B3499B" w14:paraId="0DF192D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64E0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6CFA1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385D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1A2F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063AE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0F2B0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47A644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9B14E8" w14:textId="2649F5C2" w:rsidR="007A24FC" w:rsidRPr="00B3499B" w:rsidRDefault="00D950AE" w:rsidP="009737DA">
            <w:pPr>
              <w:rPr>
                <w:rFonts w:cs="Arial"/>
                <w:bCs/>
                <w:color w:val="808080" w:themeColor="background1" w:themeShade="80"/>
                <w:sz w:val="16"/>
                <w:szCs w:val="14"/>
              </w:rPr>
            </w:pPr>
            <w:hyperlink r:id="rId32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7DB0BE" w14:textId="07D27F1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F2462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656894" w14:textId="77777777" w:rsidR="007A24FC" w:rsidRDefault="007A24FC" w:rsidP="001C5864">
      <w:pPr>
        <w:rPr>
          <w:rFonts w:cs="Arial"/>
        </w:rPr>
      </w:pPr>
    </w:p>
    <w:p w14:paraId="2B69FAD7" w14:textId="77777777" w:rsidR="0047267C" w:rsidRDefault="0047267C" w:rsidP="001C5864">
      <w:pPr>
        <w:rPr>
          <w:rFonts w:cs="Arial"/>
        </w:rPr>
      </w:pPr>
    </w:p>
    <w:p w14:paraId="1BC8D45D" w14:textId="77777777" w:rsidR="001C5864" w:rsidRPr="0017445F" w:rsidRDefault="001C5864" w:rsidP="001C5864">
      <w:pPr>
        <w:pStyle w:val="RERequirement"/>
        <w:shd w:val="clear" w:color="auto" w:fill="F2F2F2" w:themeFill="background1" w:themeFillShade="F2"/>
      </w:pPr>
      <w:bookmarkStart w:id="478" w:name="_c2bf1806a122ce13cba794a90d376a05"/>
      <w:bookmarkEnd w:id="478"/>
      <w:r>
        <w:t xml:space="preserve"> Auto Save Data Analytics: Auto Save Exit Without Saving</w:t>
      </w:r>
    </w:p>
    <w:p w14:paraId="0287A77D" w14:textId="77777777" w:rsidR="001C5864" w:rsidRDefault="001C5864" w:rsidP="001C5864">
      <w:pPr>
        <w:rPr>
          <w:rFonts w:cs="Arial"/>
        </w:rPr>
      </w:pPr>
      <w:r>
        <w:rPr>
          <w:rFonts w:cs="Arial"/>
        </w:rPr>
        <w:t>To capture when Auto Save exits without saving, the ECG shall capture the change of the signal AutoSaveExit_B_Rq to record Auto Save’s exit without saving.</w:t>
      </w:r>
    </w:p>
    <w:p w14:paraId="293126A0" w14:textId="77777777" w:rsidR="001C5864" w:rsidRDefault="001C5864" w:rsidP="001C5864"/>
    <w:p w14:paraId="5DA39527" w14:textId="77777777" w:rsidR="001C5864" w:rsidRPr="00287D2F" w:rsidRDefault="001C5864" w:rsidP="001C5864">
      <w:pPr>
        <w:rPr>
          <w:rFonts w:cs="Arial"/>
        </w:rPr>
      </w:pPr>
      <w:r>
        <w:rPr>
          <w:rFonts w:cs="Arial"/>
        </w:rPr>
        <w:t>Satisfied by</w:t>
      </w:r>
      <w:r w:rsidRPr="00287D2F">
        <w:rPr>
          <w:rFonts w:cs="Arial"/>
        </w:rPr>
        <w:t>:</w:t>
      </w:r>
    </w:p>
    <w:p w14:paraId="679DDF8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94CFC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DF4C73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C3FDFF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A3C8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839E8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F6B3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19D3D" w14:textId="77777777" w:rsidR="00E550DC" w:rsidRDefault="00E550DC"/>
        </w:tc>
      </w:tr>
      <w:tr w:rsidR="007A24FC" w:rsidRPr="00B3499B" w14:paraId="7558CC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A210E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FF00C" w14:textId="77777777" w:rsidR="00E550DC" w:rsidRDefault="00E550DC"/>
        </w:tc>
      </w:tr>
      <w:tr w:rsidR="007A24FC" w:rsidRPr="00B3499B" w14:paraId="557158B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1249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6D9E1" w14:textId="77777777" w:rsidR="00E550DC" w:rsidRDefault="00E550DC"/>
        </w:tc>
      </w:tr>
      <w:tr w:rsidR="007A24FC" w:rsidRPr="00B3499B" w14:paraId="395E42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65455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2D54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5DE6F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72F64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A8FF1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3701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14CC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3B16F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ED66DD" w14:textId="77777777" w:rsidR="00E550DC" w:rsidRDefault="00E550DC"/>
        </w:tc>
      </w:tr>
      <w:tr w:rsidR="007A24FC" w:rsidRPr="00B3499B" w14:paraId="669EC56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8AF3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D7FE65"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741D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64E3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478A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F4F66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00247D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0812C0" w14:textId="3159ED14" w:rsidR="007A24FC" w:rsidRPr="00B3499B" w:rsidRDefault="00D950AE" w:rsidP="009737DA">
            <w:pPr>
              <w:rPr>
                <w:rFonts w:cs="Arial"/>
                <w:bCs/>
                <w:color w:val="808080" w:themeColor="background1" w:themeShade="80"/>
                <w:sz w:val="16"/>
                <w:szCs w:val="14"/>
              </w:rPr>
            </w:pPr>
            <w:hyperlink r:id="rId32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44622" w14:textId="4C77A3B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C3864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8B40AD" w14:textId="77777777" w:rsidR="007A24FC" w:rsidRDefault="007A24FC" w:rsidP="001C5864">
      <w:pPr>
        <w:rPr>
          <w:rFonts w:cs="Arial"/>
        </w:rPr>
      </w:pPr>
    </w:p>
    <w:p w14:paraId="533CF59A" w14:textId="77777777" w:rsidR="0047267C" w:rsidRDefault="0047267C" w:rsidP="001C5864">
      <w:pPr>
        <w:rPr>
          <w:rFonts w:cs="Arial"/>
        </w:rPr>
      </w:pPr>
    </w:p>
    <w:p w14:paraId="64A6FD18" w14:textId="77777777" w:rsidR="001C5864" w:rsidRPr="0017445F" w:rsidRDefault="001C5864" w:rsidP="001C5864">
      <w:pPr>
        <w:pStyle w:val="RERequirement"/>
        <w:shd w:val="clear" w:color="auto" w:fill="F2F2F2" w:themeFill="background1" w:themeFillShade="F2"/>
      </w:pPr>
      <w:bookmarkStart w:id="479" w:name="_5443e5a2c0055582da386fecd3e24455"/>
      <w:bookmarkEnd w:id="479"/>
      <w:r>
        <w:t xml:space="preserve"> ECG - Feedback Request Active signal</w:t>
      </w:r>
    </w:p>
    <w:p w14:paraId="75486DFD" w14:textId="77777777" w:rsidR="001C5864" w:rsidRDefault="001C5864" w:rsidP="001C5864">
      <w:pPr>
        <w:rPr>
          <w:rFonts w:cs="Arial"/>
        </w:rPr>
      </w:pPr>
      <w:r>
        <w:rPr>
          <w:rFonts w:cs="Arial"/>
        </w:rPr>
        <w:t>The ECG shall broadcast the logical signal "Feedback Request Active" from the Request User Feedback function as the Ethernet signal "AutoSaveHMIPromp_B_Rq". (name subject to change)</w:t>
      </w:r>
    </w:p>
    <w:p w14:paraId="76B06ECE" w14:textId="77777777" w:rsidR="001C5864" w:rsidRDefault="001C5864" w:rsidP="001C5864"/>
    <w:p w14:paraId="6997C441" w14:textId="77777777" w:rsidR="001C5864" w:rsidRPr="00287D2F" w:rsidRDefault="001C5864" w:rsidP="001C5864">
      <w:pPr>
        <w:rPr>
          <w:rFonts w:cs="Arial"/>
        </w:rPr>
      </w:pPr>
      <w:r>
        <w:rPr>
          <w:rFonts w:cs="Arial"/>
        </w:rPr>
        <w:t>Satisfied by</w:t>
      </w:r>
      <w:r w:rsidRPr="00287D2F">
        <w:rPr>
          <w:rFonts w:cs="Arial"/>
        </w:rPr>
        <w:t>:</w:t>
      </w:r>
    </w:p>
    <w:p w14:paraId="7E50CF5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D2F6C1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F52716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FE1873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D5DF3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9F906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E20D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E2D9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Feedback Request Active.</w:t>
            </w:r>
          </w:p>
        </w:tc>
      </w:tr>
      <w:tr w:rsidR="007A24FC" w:rsidRPr="00B3499B" w14:paraId="0E9E3D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D72F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07F3D" w14:textId="77777777" w:rsidR="00E550DC" w:rsidRDefault="00E550DC"/>
        </w:tc>
      </w:tr>
      <w:tr w:rsidR="007A24FC" w:rsidRPr="00B3499B" w14:paraId="4E842E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49D0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84BE4" w14:textId="77777777" w:rsidR="00E550DC" w:rsidRDefault="00E550DC"/>
        </w:tc>
      </w:tr>
      <w:tr w:rsidR="007A24FC" w:rsidRPr="00B3499B" w14:paraId="0FAE37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74D6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0DE1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47C8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9B44E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883CF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F284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A361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8FC1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B2CD6" w14:textId="77777777" w:rsidR="00E550DC" w:rsidRDefault="00E550DC"/>
        </w:tc>
      </w:tr>
      <w:tr w:rsidR="007A24FC" w:rsidRPr="00B3499B" w14:paraId="0521003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03A3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8504D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7E8A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41C4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FD23E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56846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4E6655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12E1D3" w14:textId="72F424C1" w:rsidR="007A24FC" w:rsidRPr="00B3499B" w:rsidRDefault="00D950AE" w:rsidP="009737DA">
            <w:pPr>
              <w:rPr>
                <w:rFonts w:cs="Arial"/>
                <w:bCs/>
                <w:color w:val="808080" w:themeColor="background1" w:themeShade="80"/>
                <w:sz w:val="16"/>
                <w:szCs w:val="14"/>
              </w:rPr>
            </w:pPr>
            <w:hyperlink r:id="rId32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6E484D" w14:textId="28A02A8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873F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CB59F5" w14:textId="77777777" w:rsidR="007A24FC" w:rsidRDefault="007A24FC" w:rsidP="001C5864">
      <w:pPr>
        <w:rPr>
          <w:rFonts w:cs="Arial"/>
        </w:rPr>
      </w:pPr>
    </w:p>
    <w:p w14:paraId="3546D62F" w14:textId="77777777" w:rsidR="0047267C" w:rsidRDefault="0047267C" w:rsidP="001C5864">
      <w:pPr>
        <w:rPr>
          <w:rFonts w:cs="Arial"/>
        </w:rPr>
      </w:pPr>
    </w:p>
    <w:p w14:paraId="79939C2B" w14:textId="77777777" w:rsidR="001C5864" w:rsidRPr="0017445F" w:rsidRDefault="001C5864" w:rsidP="001C5864">
      <w:pPr>
        <w:pStyle w:val="RERequirement"/>
        <w:shd w:val="clear" w:color="auto" w:fill="F2F2F2" w:themeFill="background1" w:themeFillShade="F2"/>
      </w:pPr>
      <w:bookmarkStart w:id="480" w:name="_1f89965e9a50c628e2e0e0ea04f20002"/>
      <w:bookmarkEnd w:id="480"/>
      <w:r>
        <w:t xml:space="preserve"> ECG - Activate/Deactivate Automatic Saving - Functions</w:t>
      </w:r>
    </w:p>
    <w:p w14:paraId="2EDB0852" w14:textId="77777777" w:rsidR="001C5864" w:rsidRDefault="001C5864" w:rsidP="001C5864">
      <w:pPr>
        <w:rPr>
          <w:rFonts w:cs="Arial"/>
        </w:rPr>
      </w:pPr>
      <w:r>
        <w:rPr>
          <w:rFonts w:cs="Arial"/>
        </w:rPr>
        <w:t>The ECG shall implement the following functions to activate and deactivate automatic saving:</w:t>
      </w:r>
    </w:p>
    <w:p w14:paraId="23DAFE71" w14:textId="77777777" w:rsidR="001C5864" w:rsidRDefault="001C5864" w:rsidP="001C5864">
      <w:pPr>
        <w:rPr>
          <w:rFonts w:cs="Arial"/>
        </w:rPr>
      </w:pPr>
      <w:r>
        <w:rPr>
          <w:rFonts w:cs="Arial"/>
        </w:rPr>
        <w:t>Update Inhibit Table</w:t>
      </w:r>
    </w:p>
    <w:p w14:paraId="236007EC" w14:textId="77777777" w:rsidR="001C5864" w:rsidRDefault="001C5864" w:rsidP="001C5864">
      <w:pPr>
        <w:rPr>
          <w:rFonts w:cs="Arial"/>
        </w:rPr>
      </w:pPr>
      <w:r>
        <w:rPr>
          <w:rFonts w:cs="Arial"/>
        </w:rPr>
        <w:t>Evaluate Activation Conditions</w:t>
      </w:r>
    </w:p>
    <w:p w14:paraId="361CBE87" w14:textId="77777777" w:rsidR="001C5864" w:rsidRDefault="001C5864" w:rsidP="001C5864">
      <w:pPr>
        <w:rPr>
          <w:rFonts w:cs="Arial"/>
        </w:rPr>
      </w:pPr>
      <w:r>
        <w:rPr>
          <w:rFonts w:cs="Arial"/>
        </w:rPr>
        <w:t>Send Activation Signal</w:t>
      </w:r>
    </w:p>
    <w:p w14:paraId="07C61A10" w14:textId="77777777" w:rsidR="001C5864" w:rsidRDefault="001C5864" w:rsidP="001C5864"/>
    <w:p w14:paraId="55E28332" w14:textId="77777777" w:rsidR="001C5864" w:rsidRPr="00287D2F" w:rsidRDefault="001C5864" w:rsidP="001C5864">
      <w:pPr>
        <w:rPr>
          <w:rFonts w:cs="Arial"/>
        </w:rPr>
      </w:pPr>
      <w:r>
        <w:rPr>
          <w:rFonts w:cs="Arial"/>
        </w:rPr>
        <w:t>Satisfied by</w:t>
      </w:r>
      <w:r w:rsidRPr="00287D2F">
        <w:rPr>
          <w:rFonts w:cs="Arial"/>
        </w:rPr>
        <w:t>:</w:t>
      </w:r>
    </w:p>
    <w:p w14:paraId="6DCFF58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E0ADFC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6237EE3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CF708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AD02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AFA1E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C01F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5542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assign threshold for axis.</w:t>
            </w:r>
          </w:p>
        </w:tc>
      </w:tr>
      <w:tr w:rsidR="007A24FC" w:rsidRPr="00B3499B" w14:paraId="51354A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78C49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BCA85" w14:textId="77777777" w:rsidR="00E550DC" w:rsidRDefault="00E550DC"/>
        </w:tc>
      </w:tr>
      <w:tr w:rsidR="007A24FC" w:rsidRPr="00B3499B" w14:paraId="7E2629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5FA9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C34E6" w14:textId="77777777" w:rsidR="00E550DC" w:rsidRDefault="00E550DC"/>
        </w:tc>
      </w:tr>
      <w:tr w:rsidR="007A24FC" w:rsidRPr="00B3499B" w14:paraId="767A44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1509C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5AF7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C8AE8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DC9CD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79171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9AB6B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FFFEB"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E99CC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2F95C5" w14:textId="77777777" w:rsidR="00E550DC" w:rsidRDefault="00E550DC"/>
        </w:tc>
      </w:tr>
      <w:tr w:rsidR="007A24FC" w:rsidRPr="00B3499B" w14:paraId="3250626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BE13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BAD649"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BA54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0912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8E32E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43B3A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15952F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DB63CE" w14:textId="3382F929" w:rsidR="007A24FC" w:rsidRPr="00B3499B" w:rsidRDefault="00D950AE" w:rsidP="009737DA">
            <w:pPr>
              <w:rPr>
                <w:rFonts w:cs="Arial"/>
                <w:bCs/>
                <w:color w:val="808080" w:themeColor="background1" w:themeShade="80"/>
                <w:sz w:val="16"/>
                <w:szCs w:val="14"/>
              </w:rPr>
            </w:pPr>
            <w:hyperlink r:id="rId32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90A8A3" w14:textId="3876495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A21DA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D15EEB" w14:textId="77777777" w:rsidR="007A24FC" w:rsidRDefault="007A24FC" w:rsidP="001C5864">
      <w:pPr>
        <w:rPr>
          <w:rFonts w:cs="Arial"/>
        </w:rPr>
      </w:pPr>
    </w:p>
    <w:p w14:paraId="5D334140" w14:textId="77777777" w:rsidR="0047267C" w:rsidRDefault="0047267C" w:rsidP="001C5864">
      <w:pPr>
        <w:rPr>
          <w:rFonts w:cs="Arial"/>
        </w:rPr>
      </w:pPr>
    </w:p>
    <w:p w14:paraId="125B12F6" w14:textId="77777777" w:rsidR="001C5864" w:rsidRPr="0017445F" w:rsidRDefault="001C5864" w:rsidP="001C5864">
      <w:pPr>
        <w:pStyle w:val="RERequirement"/>
        <w:shd w:val="clear" w:color="auto" w:fill="F2F2F2" w:themeFill="background1" w:themeFillShade="F2"/>
      </w:pPr>
      <w:bookmarkStart w:id="481" w:name="_fb05fdf1b22814875dc57f155cdd02ee"/>
      <w:bookmarkEnd w:id="481"/>
      <w:r>
        <w:t xml:space="preserve"> Auto Save Data Analytics: Multicontour Seat - Classification of Adjustment by Auto Save</w:t>
      </w:r>
    </w:p>
    <w:p w14:paraId="4AF3319F" w14:textId="77777777" w:rsidR="001C5864" w:rsidRDefault="001C5864" w:rsidP="001C5864">
      <w:pPr>
        <w:rPr>
          <w:rFonts w:cs="Arial"/>
        </w:rPr>
      </w:pPr>
      <w:r>
        <w:rPr>
          <w:rFonts w:cs="Arial"/>
        </w:rPr>
        <w:t>To capture when Auto Save’s classification of the multicontour seat, the ECG shall capture the change of the signal AutoSaveDrvStms_D_Stat to record Auto Save’s classification of the multicontour seat.</w:t>
      </w:r>
    </w:p>
    <w:p w14:paraId="6EC37AD3" w14:textId="77777777" w:rsidR="001C5864" w:rsidRDefault="001C5864" w:rsidP="001C5864"/>
    <w:p w14:paraId="5C4BD73A" w14:textId="77777777" w:rsidR="001C5864" w:rsidRPr="00287D2F" w:rsidRDefault="001C5864" w:rsidP="001C5864">
      <w:pPr>
        <w:rPr>
          <w:rFonts w:cs="Arial"/>
        </w:rPr>
      </w:pPr>
      <w:r>
        <w:rPr>
          <w:rFonts w:cs="Arial"/>
        </w:rPr>
        <w:lastRenderedPageBreak/>
        <w:t>Satisfied by</w:t>
      </w:r>
      <w:r w:rsidRPr="00287D2F">
        <w:rPr>
          <w:rFonts w:cs="Arial"/>
        </w:rPr>
        <w:t>:</w:t>
      </w:r>
    </w:p>
    <w:p w14:paraId="648CBF8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69CC11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46A84C6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68391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88A67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D1DB4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40BB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240D4" w14:textId="77777777" w:rsidR="00E550DC" w:rsidRDefault="00E550DC"/>
        </w:tc>
      </w:tr>
      <w:tr w:rsidR="007A24FC" w:rsidRPr="00B3499B" w14:paraId="0BC06A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97B2D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3DA0A" w14:textId="77777777" w:rsidR="00E550DC" w:rsidRDefault="00E550DC"/>
        </w:tc>
      </w:tr>
      <w:tr w:rsidR="007A24FC" w:rsidRPr="00B3499B" w14:paraId="7377A3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C2AB8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B63FD" w14:textId="77777777" w:rsidR="00E550DC" w:rsidRDefault="00E550DC"/>
        </w:tc>
      </w:tr>
      <w:tr w:rsidR="007A24FC" w:rsidRPr="00B3499B" w14:paraId="549CDF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490F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B5B1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2034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5968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5A2BF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3295B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70CB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E890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C1AF4" w14:textId="77777777" w:rsidR="00E550DC" w:rsidRDefault="00E550DC"/>
        </w:tc>
      </w:tr>
      <w:tr w:rsidR="007A24FC" w:rsidRPr="00B3499B" w14:paraId="11F3AD6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15E0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A0A27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4543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F9E4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8874B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1952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4230E1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4FC652" w14:textId="6853C4D4" w:rsidR="007A24FC" w:rsidRPr="00B3499B" w:rsidRDefault="00D950AE" w:rsidP="009737DA">
            <w:pPr>
              <w:rPr>
                <w:rFonts w:cs="Arial"/>
                <w:bCs/>
                <w:color w:val="808080" w:themeColor="background1" w:themeShade="80"/>
                <w:sz w:val="16"/>
                <w:szCs w:val="14"/>
              </w:rPr>
            </w:pPr>
            <w:hyperlink r:id="rId32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780E55" w14:textId="31E4CE7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CAA4D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E092D2" w14:textId="77777777" w:rsidR="007A24FC" w:rsidRDefault="007A24FC" w:rsidP="001C5864">
      <w:pPr>
        <w:rPr>
          <w:rFonts w:cs="Arial"/>
        </w:rPr>
      </w:pPr>
    </w:p>
    <w:p w14:paraId="656D75E7" w14:textId="77777777" w:rsidR="0047267C" w:rsidRDefault="0047267C" w:rsidP="001C5864">
      <w:pPr>
        <w:rPr>
          <w:rFonts w:cs="Arial"/>
        </w:rPr>
      </w:pPr>
    </w:p>
    <w:p w14:paraId="33510340" w14:textId="77777777" w:rsidR="001C5864" w:rsidRPr="0017445F" w:rsidRDefault="001C5864" w:rsidP="001C5864">
      <w:pPr>
        <w:pStyle w:val="RERequirement"/>
        <w:shd w:val="clear" w:color="auto" w:fill="F2F2F2" w:themeFill="background1" w:themeFillShade="F2"/>
      </w:pPr>
      <w:bookmarkStart w:id="482" w:name="_d6bba2bb74d7fc9f959f4cba798a0e77"/>
      <w:bookmarkEnd w:id="482"/>
      <w:r>
        <w:t xml:space="preserve"> ECG - Steering Wheel Adjustment Classification signal</w:t>
      </w:r>
    </w:p>
    <w:p w14:paraId="45F66A0B" w14:textId="77777777" w:rsidR="001C5864" w:rsidRDefault="001C5864" w:rsidP="001C5864">
      <w:pPr>
        <w:rPr>
          <w:rFonts w:cs="Arial"/>
        </w:rPr>
      </w:pPr>
      <w:r>
        <w:rPr>
          <w:rFonts w:cs="Arial"/>
        </w:rPr>
        <w:t>The ECG shall receive the logical signal "Steering Wheel Adjustment Classification" via the CAN signal "AutoSaveStrWhl_D_Stat"</w:t>
      </w:r>
    </w:p>
    <w:p w14:paraId="194EFFE4" w14:textId="77777777" w:rsidR="001C5864" w:rsidRDefault="001C5864" w:rsidP="001C5864"/>
    <w:p w14:paraId="06BB83C8" w14:textId="77777777" w:rsidR="001C5864" w:rsidRPr="00287D2F" w:rsidRDefault="001C5864" w:rsidP="001C5864">
      <w:pPr>
        <w:rPr>
          <w:rFonts w:cs="Arial"/>
        </w:rPr>
      </w:pPr>
      <w:r>
        <w:rPr>
          <w:rFonts w:cs="Arial"/>
        </w:rPr>
        <w:t>Satisfied by</w:t>
      </w:r>
      <w:r w:rsidRPr="00287D2F">
        <w:rPr>
          <w:rFonts w:cs="Arial"/>
        </w:rPr>
        <w:t>:</w:t>
      </w:r>
    </w:p>
    <w:p w14:paraId="62BB3AB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3C94F8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CFC08D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1A922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EB048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92885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64CDF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E254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steering wheel adjustment classification.</w:t>
            </w:r>
          </w:p>
        </w:tc>
      </w:tr>
      <w:tr w:rsidR="007A24FC" w:rsidRPr="00B3499B" w14:paraId="1FE429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A2237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6D708" w14:textId="77777777" w:rsidR="00E550DC" w:rsidRDefault="00E550DC"/>
        </w:tc>
      </w:tr>
      <w:tr w:rsidR="007A24FC" w:rsidRPr="00B3499B" w14:paraId="2679DD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959B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436DE" w14:textId="77777777" w:rsidR="00E550DC" w:rsidRDefault="00E550DC"/>
        </w:tc>
      </w:tr>
      <w:tr w:rsidR="007A24FC" w:rsidRPr="00B3499B" w14:paraId="3441C2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5BF6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D78E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3707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1E2A1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21443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50B4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FA79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6D608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1C69D0" w14:textId="77777777" w:rsidR="00E550DC" w:rsidRDefault="00E550DC"/>
        </w:tc>
      </w:tr>
      <w:tr w:rsidR="007A24FC" w:rsidRPr="00B3499B" w14:paraId="46EF6DC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9F73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0F1BA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5BC5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78FE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9773A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3C50A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7E997C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53A4AA" w14:textId="34EDF325" w:rsidR="007A24FC" w:rsidRPr="00B3499B" w:rsidRDefault="00D950AE" w:rsidP="009737DA">
            <w:pPr>
              <w:rPr>
                <w:rFonts w:cs="Arial"/>
                <w:bCs/>
                <w:color w:val="808080" w:themeColor="background1" w:themeShade="80"/>
                <w:sz w:val="16"/>
                <w:szCs w:val="14"/>
              </w:rPr>
            </w:pPr>
            <w:hyperlink r:id="rId32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E0F623" w14:textId="308484C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4F512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7110ED" w14:textId="77777777" w:rsidR="007A24FC" w:rsidRDefault="007A24FC" w:rsidP="001C5864">
      <w:pPr>
        <w:rPr>
          <w:rFonts w:cs="Arial"/>
        </w:rPr>
      </w:pPr>
    </w:p>
    <w:p w14:paraId="27A32758" w14:textId="77777777" w:rsidR="0047267C" w:rsidRDefault="0047267C" w:rsidP="001C5864">
      <w:pPr>
        <w:rPr>
          <w:rFonts w:cs="Arial"/>
        </w:rPr>
      </w:pPr>
    </w:p>
    <w:p w14:paraId="39292D3E" w14:textId="77777777" w:rsidR="001C5864" w:rsidRPr="0017445F" w:rsidRDefault="001C5864" w:rsidP="001C5864">
      <w:pPr>
        <w:pStyle w:val="RERequirement"/>
        <w:shd w:val="clear" w:color="auto" w:fill="F2F2F2" w:themeFill="background1" w:themeFillShade="F2"/>
      </w:pPr>
      <w:bookmarkStart w:id="483" w:name="_159e82d1e11ce421390cfa4be2eed983"/>
      <w:bookmarkEnd w:id="483"/>
      <w:r>
        <w:t xml:space="preserve"> ECG - Notification Change signal</w:t>
      </w:r>
    </w:p>
    <w:p w14:paraId="7BB967EE" w14:textId="77777777" w:rsidR="001C5864" w:rsidRDefault="001C5864" w:rsidP="001C5864">
      <w:pPr>
        <w:rPr>
          <w:rFonts w:cs="Arial"/>
        </w:rPr>
      </w:pPr>
      <w:r>
        <w:rPr>
          <w:rFonts w:cs="Arial"/>
        </w:rPr>
        <w:t>The ECG shall receive the logical signal "Notification Change" via the CAN signal "Memory_Cmd".</w:t>
      </w:r>
    </w:p>
    <w:p w14:paraId="12D50F73" w14:textId="77777777" w:rsidR="001C5864" w:rsidRDefault="001C5864" w:rsidP="001C5864"/>
    <w:p w14:paraId="12BE572B" w14:textId="77777777" w:rsidR="001C5864" w:rsidRPr="00287D2F" w:rsidRDefault="001C5864" w:rsidP="001C5864">
      <w:pPr>
        <w:rPr>
          <w:rFonts w:cs="Arial"/>
        </w:rPr>
      </w:pPr>
      <w:r>
        <w:rPr>
          <w:rFonts w:cs="Arial"/>
        </w:rPr>
        <w:t>Satisfied by</w:t>
      </w:r>
      <w:r w:rsidRPr="00287D2F">
        <w:rPr>
          <w:rFonts w:cs="Arial"/>
        </w:rPr>
        <w:t>:</w:t>
      </w:r>
    </w:p>
    <w:p w14:paraId="2B22BC6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EA3771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01C90D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5D3F90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E2A2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C946D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559B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0533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Notification Change.</w:t>
            </w:r>
          </w:p>
        </w:tc>
      </w:tr>
      <w:tr w:rsidR="007A24FC" w:rsidRPr="00B3499B" w14:paraId="7DE09E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2A19F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225CA" w14:textId="77777777" w:rsidR="00E550DC" w:rsidRDefault="00E550DC"/>
        </w:tc>
      </w:tr>
      <w:tr w:rsidR="007A24FC" w:rsidRPr="00B3499B" w14:paraId="218BC49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6142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F8205" w14:textId="77777777" w:rsidR="00E550DC" w:rsidRDefault="00E550DC"/>
        </w:tc>
      </w:tr>
      <w:tr w:rsidR="007A24FC" w:rsidRPr="00B3499B" w14:paraId="4723BF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01DFB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F9FC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D0A51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5B99B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62136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76145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7706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A0D41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F690E3" w14:textId="77777777" w:rsidR="00E550DC" w:rsidRDefault="00E550DC"/>
        </w:tc>
      </w:tr>
      <w:tr w:rsidR="007A24FC" w:rsidRPr="00B3499B" w14:paraId="590D265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DCA2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B1C06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F98D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682D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D7125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7FE2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2D2ABE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856040" w14:textId="70404E73" w:rsidR="007A24FC" w:rsidRPr="00B3499B" w:rsidRDefault="00D950AE" w:rsidP="009737DA">
            <w:pPr>
              <w:rPr>
                <w:rFonts w:cs="Arial"/>
                <w:bCs/>
                <w:color w:val="808080" w:themeColor="background1" w:themeShade="80"/>
                <w:sz w:val="16"/>
                <w:szCs w:val="14"/>
              </w:rPr>
            </w:pPr>
            <w:hyperlink r:id="rId3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CA665E" w14:textId="39474A3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C60C4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18C2B5" w14:textId="77777777" w:rsidR="007A24FC" w:rsidRDefault="007A24FC" w:rsidP="001C5864">
      <w:pPr>
        <w:rPr>
          <w:rFonts w:cs="Arial"/>
        </w:rPr>
      </w:pPr>
    </w:p>
    <w:p w14:paraId="6BF29023" w14:textId="77777777" w:rsidR="0047267C" w:rsidRDefault="0047267C" w:rsidP="001C5864">
      <w:pPr>
        <w:rPr>
          <w:rFonts w:cs="Arial"/>
        </w:rPr>
      </w:pPr>
    </w:p>
    <w:p w14:paraId="53908E9E" w14:textId="77777777" w:rsidR="001C5864" w:rsidRPr="0017445F" w:rsidRDefault="001C5864" w:rsidP="001C5864">
      <w:pPr>
        <w:pStyle w:val="RERequirement"/>
        <w:shd w:val="clear" w:color="auto" w:fill="F2F2F2" w:themeFill="background1" w:themeFillShade="F2"/>
      </w:pPr>
      <w:bookmarkStart w:id="484" w:name="_a8c5b7d336ea435af1a0e1bde759843e"/>
      <w:bookmarkEnd w:id="484"/>
      <w:r>
        <w:t xml:space="preserve"> Auto Save Data Analytics: Seat - Classification of Adjustment by Auto Save</w:t>
      </w:r>
    </w:p>
    <w:p w14:paraId="6BBC1FA2" w14:textId="77777777" w:rsidR="001C5864" w:rsidRDefault="001C5864" w:rsidP="001C5864">
      <w:pPr>
        <w:rPr>
          <w:rFonts w:cs="Arial"/>
        </w:rPr>
      </w:pPr>
      <w:r>
        <w:rPr>
          <w:rFonts w:cs="Arial"/>
        </w:rPr>
        <w:t>To capture when Auto Save’s classification of the driver’s seat, the ECG shall capture the change of the signal AutoSaveDrvSeat_D_Stat to record Auto Save’s classification of the driver’s seat.</w:t>
      </w:r>
    </w:p>
    <w:p w14:paraId="2B167AB2" w14:textId="77777777" w:rsidR="001C5864" w:rsidRDefault="001C5864" w:rsidP="001C5864"/>
    <w:p w14:paraId="186DC76C" w14:textId="77777777" w:rsidR="001C5864" w:rsidRPr="00287D2F" w:rsidRDefault="001C5864" w:rsidP="001C5864">
      <w:pPr>
        <w:rPr>
          <w:rFonts w:cs="Arial"/>
        </w:rPr>
      </w:pPr>
      <w:r>
        <w:rPr>
          <w:rFonts w:cs="Arial"/>
        </w:rPr>
        <w:lastRenderedPageBreak/>
        <w:t>Satisfied by</w:t>
      </w:r>
      <w:r w:rsidRPr="00287D2F">
        <w:rPr>
          <w:rFonts w:cs="Arial"/>
        </w:rPr>
        <w:t>:</w:t>
      </w:r>
    </w:p>
    <w:p w14:paraId="46883C0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373781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2FD2CFE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3A689C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7E26E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AE91B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FD9A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4CBC85" w14:textId="77777777" w:rsidR="00E550DC" w:rsidRDefault="00E550DC"/>
        </w:tc>
      </w:tr>
      <w:tr w:rsidR="007A24FC" w:rsidRPr="00B3499B" w14:paraId="0B4134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6874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0455A" w14:textId="77777777" w:rsidR="00E550DC" w:rsidRDefault="00E550DC"/>
        </w:tc>
      </w:tr>
      <w:tr w:rsidR="007A24FC" w:rsidRPr="00B3499B" w14:paraId="2BE570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DFC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32E55" w14:textId="77777777" w:rsidR="00E550DC" w:rsidRDefault="00E550DC"/>
        </w:tc>
      </w:tr>
      <w:tr w:rsidR="007A24FC" w:rsidRPr="00B3499B" w14:paraId="763034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6E39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673D8"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A70AB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5237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A3B2C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28EF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436749"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DE0EE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EF3E71" w14:textId="77777777" w:rsidR="00E550DC" w:rsidRDefault="00E550DC"/>
        </w:tc>
      </w:tr>
      <w:tr w:rsidR="007A24FC" w:rsidRPr="00B3499B" w14:paraId="22CC42B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B6E6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664E8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ED82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7EEF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386C6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3750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9C8146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28256C" w14:textId="37194EE5" w:rsidR="007A24FC" w:rsidRPr="00B3499B" w:rsidRDefault="00D950AE" w:rsidP="009737DA">
            <w:pPr>
              <w:rPr>
                <w:rFonts w:cs="Arial"/>
                <w:bCs/>
                <w:color w:val="808080" w:themeColor="background1" w:themeShade="80"/>
                <w:sz w:val="16"/>
                <w:szCs w:val="14"/>
              </w:rPr>
            </w:pPr>
            <w:hyperlink r:id="rId3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3069E3" w14:textId="5C3C4AE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5B188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C3CA3F" w14:textId="77777777" w:rsidR="007A24FC" w:rsidRDefault="007A24FC" w:rsidP="001C5864">
      <w:pPr>
        <w:rPr>
          <w:rFonts w:cs="Arial"/>
        </w:rPr>
      </w:pPr>
    </w:p>
    <w:p w14:paraId="5132C560" w14:textId="77777777" w:rsidR="0047267C" w:rsidRDefault="0047267C" w:rsidP="001C5864">
      <w:pPr>
        <w:rPr>
          <w:rFonts w:cs="Arial"/>
        </w:rPr>
      </w:pPr>
    </w:p>
    <w:p w14:paraId="23CAE2B2" w14:textId="77777777" w:rsidR="001C5864" w:rsidRPr="0017445F" w:rsidRDefault="001C5864" w:rsidP="001C5864">
      <w:pPr>
        <w:pStyle w:val="RERequirement"/>
        <w:shd w:val="clear" w:color="auto" w:fill="F2F2F2" w:themeFill="background1" w:themeFillShade="F2"/>
      </w:pPr>
      <w:bookmarkStart w:id="485" w:name="_c7b190068a0155631dc4840f100372c3"/>
      <w:bookmarkEnd w:id="485"/>
      <w:r>
        <w:t xml:space="preserve"> ECG - Clear Adjustment Information - Functions</w:t>
      </w:r>
    </w:p>
    <w:p w14:paraId="396792F1" w14:textId="77777777" w:rsidR="001C5864" w:rsidRDefault="001C5864" w:rsidP="001C5864">
      <w:pPr>
        <w:rPr>
          <w:rFonts w:cs="Arial"/>
        </w:rPr>
      </w:pPr>
      <w:r>
        <w:rPr>
          <w:rFonts w:cs="Arial"/>
        </w:rPr>
        <w:t>The ECG shall implement the following functions to clear adjustment information:</w:t>
      </w:r>
    </w:p>
    <w:p w14:paraId="557CFDF1" w14:textId="77777777" w:rsidR="001C5864" w:rsidRDefault="001C5864" w:rsidP="001C5864">
      <w:pPr>
        <w:rPr>
          <w:rFonts w:cs="Arial"/>
        </w:rPr>
      </w:pPr>
      <w:r>
        <w:rPr>
          <w:rFonts w:cs="Arial"/>
        </w:rPr>
        <w:t>Reset Infotainment Controller</w:t>
      </w:r>
    </w:p>
    <w:p w14:paraId="3726F0F3" w14:textId="77777777" w:rsidR="001C5864" w:rsidRDefault="001C5864" w:rsidP="001C5864">
      <w:pPr>
        <w:rPr>
          <w:rFonts w:cs="Arial"/>
        </w:rPr>
      </w:pPr>
      <w:r>
        <w:rPr>
          <w:rFonts w:cs="Arial"/>
        </w:rPr>
        <w:t>Clear Classified Adjustments Repository</w:t>
      </w:r>
    </w:p>
    <w:p w14:paraId="6BF6716B" w14:textId="77777777" w:rsidR="001C5864" w:rsidRDefault="001C5864" w:rsidP="001C5864"/>
    <w:p w14:paraId="6869F939" w14:textId="77777777" w:rsidR="001C5864" w:rsidRPr="00287D2F" w:rsidRDefault="001C5864" w:rsidP="001C5864">
      <w:pPr>
        <w:rPr>
          <w:rFonts w:cs="Arial"/>
        </w:rPr>
      </w:pPr>
      <w:r>
        <w:rPr>
          <w:rFonts w:cs="Arial"/>
        </w:rPr>
        <w:t>Satisfied by</w:t>
      </w:r>
      <w:r w:rsidRPr="00287D2F">
        <w:rPr>
          <w:rFonts w:cs="Arial"/>
        </w:rPr>
        <w:t>:</w:t>
      </w:r>
    </w:p>
    <w:p w14:paraId="448AFA8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2B968A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3DEFB7B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F29685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66B48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76D2F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952A7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A4B0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clear adjustment information.</w:t>
            </w:r>
          </w:p>
        </w:tc>
      </w:tr>
      <w:tr w:rsidR="007A24FC" w:rsidRPr="00B3499B" w14:paraId="72B912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F804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9BF9E" w14:textId="77777777" w:rsidR="00E550DC" w:rsidRDefault="00E550DC"/>
        </w:tc>
      </w:tr>
      <w:tr w:rsidR="007A24FC" w:rsidRPr="00B3499B" w14:paraId="2A7D80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F490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0551A" w14:textId="77777777" w:rsidR="00E550DC" w:rsidRDefault="00E550DC"/>
        </w:tc>
      </w:tr>
      <w:tr w:rsidR="007A24FC" w:rsidRPr="00B3499B" w14:paraId="438895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BAF8E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EB6A71"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F578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AEA8A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536D61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8C45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05C3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0DE54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21729E" w14:textId="77777777" w:rsidR="00E550DC" w:rsidRDefault="00E550DC"/>
        </w:tc>
      </w:tr>
      <w:tr w:rsidR="007A24FC" w:rsidRPr="00B3499B" w14:paraId="79828E0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0F1A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03425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5306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E40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D7A6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E4F3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01B584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8EBB12" w14:textId="7FE705DF" w:rsidR="007A24FC" w:rsidRPr="00B3499B" w:rsidRDefault="00D950AE" w:rsidP="009737DA">
            <w:pPr>
              <w:rPr>
                <w:rFonts w:cs="Arial"/>
                <w:bCs/>
                <w:color w:val="808080" w:themeColor="background1" w:themeShade="80"/>
                <w:sz w:val="16"/>
                <w:szCs w:val="14"/>
              </w:rPr>
            </w:pPr>
            <w:hyperlink r:id="rId33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AB5B03" w14:textId="78B03E6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F41C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1614E7" w14:textId="77777777" w:rsidR="007A24FC" w:rsidRDefault="007A24FC" w:rsidP="001C5864">
      <w:pPr>
        <w:rPr>
          <w:rFonts w:cs="Arial"/>
        </w:rPr>
      </w:pPr>
    </w:p>
    <w:p w14:paraId="2E2CA07C" w14:textId="77777777" w:rsidR="0047267C" w:rsidRDefault="0047267C" w:rsidP="001C5864">
      <w:pPr>
        <w:rPr>
          <w:rFonts w:cs="Arial"/>
        </w:rPr>
      </w:pPr>
    </w:p>
    <w:p w14:paraId="0115823A" w14:textId="77777777" w:rsidR="001C5864" w:rsidRPr="0017445F" w:rsidRDefault="001C5864" w:rsidP="001C5864">
      <w:pPr>
        <w:pStyle w:val="RERequirement"/>
        <w:shd w:val="clear" w:color="auto" w:fill="F2F2F2" w:themeFill="background1" w:themeFillShade="F2"/>
      </w:pPr>
      <w:bookmarkStart w:id="486" w:name="_b038200b941665370bd6295d5493cfc0"/>
      <w:bookmarkEnd w:id="486"/>
      <w:r>
        <w:t xml:space="preserve"> ECG - Ignore Time Constant</w:t>
      </w:r>
    </w:p>
    <w:p w14:paraId="3131A1FE" w14:textId="77777777" w:rsidR="001C5864" w:rsidRDefault="001C5864" w:rsidP="001C5864">
      <w:pPr>
        <w:rPr>
          <w:rFonts w:cs="Arial"/>
        </w:rPr>
      </w:pPr>
      <w:r>
        <w:rPr>
          <w:rFonts w:cs="Arial"/>
        </w:rPr>
        <w:t>The ECG shall set the "Ignore Time Constant" to 5 seconds.</w:t>
      </w:r>
    </w:p>
    <w:p w14:paraId="58206C95" w14:textId="77777777" w:rsidR="001C5864" w:rsidRDefault="001C5864" w:rsidP="001C5864"/>
    <w:p w14:paraId="6EF27744" w14:textId="77777777" w:rsidR="001C5864" w:rsidRPr="00287D2F" w:rsidRDefault="001C5864" w:rsidP="001C5864">
      <w:pPr>
        <w:rPr>
          <w:rFonts w:cs="Arial"/>
        </w:rPr>
      </w:pPr>
      <w:r>
        <w:rPr>
          <w:rFonts w:cs="Arial"/>
        </w:rPr>
        <w:t>Satisfied by</w:t>
      </w:r>
      <w:r w:rsidRPr="00287D2F">
        <w:rPr>
          <w:rFonts w:cs="Arial"/>
        </w:rPr>
        <w:t>:</w:t>
      </w:r>
    </w:p>
    <w:p w14:paraId="66D659D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841B44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BAD9E2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4FA9F9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7EA0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D3B55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C8ED1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BB27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set ignore message time.</w:t>
            </w:r>
          </w:p>
        </w:tc>
      </w:tr>
      <w:tr w:rsidR="007A24FC" w:rsidRPr="00B3499B" w14:paraId="5D2393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4365E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911FA" w14:textId="77777777" w:rsidR="00E550DC" w:rsidRDefault="00E550DC"/>
        </w:tc>
      </w:tr>
      <w:tr w:rsidR="007A24FC" w:rsidRPr="00B3499B" w14:paraId="2014E2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D086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959C0" w14:textId="77777777" w:rsidR="00E550DC" w:rsidRDefault="00E550DC"/>
        </w:tc>
      </w:tr>
      <w:tr w:rsidR="007A24FC" w:rsidRPr="00B3499B" w14:paraId="4BBD9A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1B50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B743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70AB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F233E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91F27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E566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5D6D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F774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0C194" w14:textId="77777777" w:rsidR="00E550DC" w:rsidRDefault="00E550DC"/>
        </w:tc>
      </w:tr>
      <w:tr w:rsidR="007A24FC" w:rsidRPr="00B3499B" w14:paraId="096EA76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30BB7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9433C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201B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9002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7D23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8D0C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67CACB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19FCD3" w14:textId="5E895181" w:rsidR="007A24FC" w:rsidRPr="00B3499B" w:rsidRDefault="00D950AE" w:rsidP="009737DA">
            <w:pPr>
              <w:rPr>
                <w:rFonts w:cs="Arial"/>
                <w:bCs/>
                <w:color w:val="808080" w:themeColor="background1" w:themeShade="80"/>
                <w:sz w:val="16"/>
                <w:szCs w:val="14"/>
              </w:rPr>
            </w:pPr>
            <w:hyperlink r:id="rId33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053101" w14:textId="5034885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359AB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FB4FDB" w14:textId="77777777" w:rsidR="007A24FC" w:rsidRDefault="007A24FC" w:rsidP="001C5864">
      <w:pPr>
        <w:rPr>
          <w:rFonts w:cs="Arial"/>
        </w:rPr>
      </w:pPr>
    </w:p>
    <w:p w14:paraId="7F338129" w14:textId="77777777" w:rsidR="0047267C" w:rsidRDefault="0047267C" w:rsidP="001C5864">
      <w:pPr>
        <w:rPr>
          <w:rFonts w:cs="Arial"/>
        </w:rPr>
      </w:pPr>
    </w:p>
    <w:p w14:paraId="75EF04CB" w14:textId="77777777" w:rsidR="001C5864" w:rsidRPr="0017445F" w:rsidRDefault="001C5864" w:rsidP="001C5864">
      <w:pPr>
        <w:pStyle w:val="RERequirement"/>
        <w:shd w:val="clear" w:color="auto" w:fill="F2F2F2" w:themeFill="background1" w:themeFillShade="F2"/>
      </w:pPr>
      <w:bookmarkStart w:id="487" w:name="_2a79499ea4b992e7127b4a716355147e"/>
      <w:bookmarkEnd w:id="487"/>
      <w:r>
        <w:t xml:space="preserve"> Auto Save Data Analytics: PPP Inhibits Auto Save</w:t>
      </w:r>
    </w:p>
    <w:p w14:paraId="6D97C62C" w14:textId="77777777" w:rsidR="001C5864" w:rsidRDefault="001C5864" w:rsidP="001C5864">
      <w:pPr>
        <w:rPr>
          <w:rFonts w:cs="Arial"/>
        </w:rPr>
      </w:pPr>
      <w:r>
        <w:rPr>
          <w:rFonts w:cs="Arial"/>
        </w:rPr>
        <w:t>To capture PPP’s inhibition of Auto Save, the ECG shall capture the change of the signal "Profile Authentication" to record PPP’s inhibition of Auto Save. (Signal name subject to change)</w:t>
      </w:r>
    </w:p>
    <w:p w14:paraId="729A6B82" w14:textId="77777777" w:rsidR="001C5864" w:rsidRDefault="001C5864" w:rsidP="001C5864"/>
    <w:p w14:paraId="291B5F3A" w14:textId="77777777" w:rsidR="001C5864" w:rsidRPr="00287D2F" w:rsidRDefault="001C5864" w:rsidP="001C5864">
      <w:pPr>
        <w:rPr>
          <w:rFonts w:cs="Arial"/>
        </w:rPr>
      </w:pPr>
      <w:r>
        <w:rPr>
          <w:rFonts w:cs="Arial"/>
        </w:rPr>
        <w:t>Satisfied by</w:t>
      </w:r>
      <w:r w:rsidRPr="00287D2F">
        <w:rPr>
          <w:rFonts w:cs="Arial"/>
        </w:rPr>
        <w:t>:</w:t>
      </w:r>
    </w:p>
    <w:p w14:paraId="1A20F76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DC11C1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460669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70FE62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D8C6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AFFBB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FDD38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A93FC2" w14:textId="77777777" w:rsidR="00E550DC" w:rsidRDefault="00E550DC"/>
        </w:tc>
      </w:tr>
      <w:tr w:rsidR="007A24FC" w:rsidRPr="00B3499B" w14:paraId="1BB649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BEAE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EDBE2" w14:textId="77777777" w:rsidR="00E550DC" w:rsidRDefault="00E550DC"/>
        </w:tc>
      </w:tr>
      <w:tr w:rsidR="007A24FC" w:rsidRPr="00B3499B" w14:paraId="03872D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33D89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81129" w14:textId="77777777" w:rsidR="00E550DC" w:rsidRDefault="00E550DC"/>
        </w:tc>
      </w:tr>
      <w:tr w:rsidR="007A24FC" w:rsidRPr="00B3499B" w14:paraId="49F1BE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D79B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406BF"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3CB7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826F3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BB128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0DBE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1699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5C879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C9AAFA" w14:textId="77777777" w:rsidR="00E550DC" w:rsidRDefault="00E550DC"/>
        </w:tc>
      </w:tr>
      <w:tr w:rsidR="007A24FC" w:rsidRPr="00B3499B" w14:paraId="16E3EE3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8974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4F2F5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711B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CE6F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A8622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CBA0C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48E6D6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36EB2E" w14:textId="3123FE6E" w:rsidR="007A24FC" w:rsidRPr="00B3499B" w:rsidRDefault="00D950AE" w:rsidP="009737DA">
            <w:pPr>
              <w:rPr>
                <w:rFonts w:cs="Arial"/>
                <w:bCs/>
                <w:color w:val="808080" w:themeColor="background1" w:themeShade="80"/>
                <w:sz w:val="16"/>
                <w:szCs w:val="14"/>
              </w:rPr>
            </w:pPr>
            <w:hyperlink r:id="rId3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E921D1" w14:textId="29CF183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3548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08B2DB" w14:textId="77777777" w:rsidR="007A24FC" w:rsidRDefault="007A24FC" w:rsidP="001C5864">
      <w:pPr>
        <w:rPr>
          <w:rFonts w:cs="Arial"/>
        </w:rPr>
      </w:pPr>
    </w:p>
    <w:p w14:paraId="53C2679B" w14:textId="77777777" w:rsidR="0047267C" w:rsidRDefault="0047267C" w:rsidP="001C5864">
      <w:pPr>
        <w:rPr>
          <w:rFonts w:cs="Arial"/>
        </w:rPr>
      </w:pPr>
    </w:p>
    <w:p w14:paraId="640D7C4C" w14:textId="77777777" w:rsidR="001C5864" w:rsidRPr="0017445F" w:rsidRDefault="001C5864" w:rsidP="001C5864">
      <w:pPr>
        <w:pStyle w:val="RERequirement"/>
        <w:shd w:val="clear" w:color="auto" w:fill="F2F2F2" w:themeFill="background1" w:themeFillShade="F2"/>
      </w:pPr>
      <w:bookmarkStart w:id="488" w:name="_27b98d4aa81f6915ca18d183bf0a36d8"/>
      <w:bookmarkEnd w:id="488"/>
      <w:r>
        <w:t xml:space="preserve"> ECG - Inhibit Request - Easy Entry Easy Exit</w:t>
      </w:r>
    </w:p>
    <w:p w14:paraId="74666B63" w14:textId="77777777" w:rsidR="001C5864" w:rsidRDefault="001C5864" w:rsidP="001C5864">
      <w:pPr>
        <w:rPr>
          <w:rFonts w:cs="Arial"/>
        </w:rPr>
      </w:pPr>
      <w:r>
        <w:rPr>
          <w:rFonts w:cs="Arial"/>
        </w:rPr>
        <w:t>The ECG shall receive the logical signal "Inhibit Request (2)" via the CAN signal "SeatPos_D_Stat".</w:t>
      </w:r>
    </w:p>
    <w:p w14:paraId="1832B7DE" w14:textId="77777777" w:rsidR="001C5864" w:rsidRDefault="001C5864" w:rsidP="001C5864"/>
    <w:p w14:paraId="6CC47FB6" w14:textId="77777777" w:rsidR="001C5864" w:rsidRPr="00287D2F" w:rsidRDefault="001C5864" w:rsidP="001C5864">
      <w:pPr>
        <w:rPr>
          <w:rFonts w:cs="Arial"/>
        </w:rPr>
      </w:pPr>
      <w:r>
        <w:rPr>
          <w:rFonts w:cs="Arial"/>
        </w:rPr>
        <w:t>Satisfied by</w:t>
      </w:r>
      <w:r w:rsidRPr="00287D2F">
        <w:rPr>
          <w:rFonts w:cs="Arial"/>
        </w:rPr>
        <w:t>:</w:t>
      </w:r>
    </w:p>
    <w:p w14:paraId="49644E9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8270EC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D6EDD0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D3A926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22559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346CA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0EEEE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0E9D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Inhibit Request.</w:t>
            </w:r>
          </w:p>
        </w:tc>
      </w:tr>
      <w:tr w:rsidR="007A24FC" w:rsidRPr="00B3499B" w14:paraId="05AF6D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3EC6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05A92" w14:textId="77777777" w:rsidR="00E550DC" w:rsidRDefault="00E550DC"/>
        </w:tc>
      </w:tr>
      <w:tr w:rsidR="007A24FC" w:rsidRPr="00B3499B" w14:paraId="5CE705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204A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8A1E2" w14:textId="77777777" w:rsidR="00E550DC" w:rsidRDefault="00E550DC"/>
        </w:tc>
      </w:tr>
      <w:tr w:rsidR="007A24FC" w:rsidRPr="00B3499B" w14:paraId="30A278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FC59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C8EB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CCFB2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CB98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CEE92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DF86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F147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30973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25A9C4" w14:textId="77777777" w:rsidR="00E550DC" w:rsidRDefault="00E550DC"/>
        </w:tc>
      </w:tr>
      <w:tr w:rsidR="007A24FC" w:rsidRPr="00B3499B" w14:paraId="6AFC759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5F25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0F940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DC96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327A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E4882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484E9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34642F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38D1B0" w14:textId="44C320FB" w:rsidR="007A24FC" w:rsidRPr="00B3499B" w:rsidRDefault="00D950AE" w:rsidP="009737DA">
            <w:pPr>
              <w:rPr>
                <w:rFonts w:cs="Arial"/>
                <w:bCs/>
                <w:color w:val="808080" w:themeColor="background1" w:themeShade="80"/>
                <w:sz w:val="16"/>
                <w:szCs w:val="14"/>
              </w:rPr>
            </w:pPr>
            <w:hyperlink r:id="rId3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D13C0F" w14:textId="25FCAAE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F9CD4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82D8F7" w14:textId="77777777" w:rsidR="007A24FC" w:rsidRDefault="007A24FC" w:rsidP="001C5864">
      <w:pPr>
        <w:rPr>
          <w:rFonts w:cs="Arial"/>
        </w:rPr>
      </w:pPr>
    </w:p>
    <w:p w14:paraId="3BCA4529" w14:textId="77777777" w:rsidR="0047267C" w:rsidRDefault="0047267C" w:rsidP="001C5864">
      <w:pPr>
        <w:rPr>
          <w:rFonts w:cs="Arial"/>
        </w:rPr>
      </w:pPr>
    </w:p>
    <w:p w14:paraId="59CC1008" w14:textId="77777777" w:rsidR="001C5864" w:rsidRPr="0017445F" w:rsidRDefault="001C5864" w:rsidP="001C5864">
      <w:pPr>
        <w:pStyle w:val="RERequirement"/>
        <w:shd w:val="clear" w:color="auto" w:fill="F2F2F2" w:themeFill="background1" w:themeFillShade="F2"/>
      </w:pPr>
      <w:bookmarkStart w:id="489" w:name="_4bc6c2caa2ab58d82762e9916b713a30"/>
      <w:bookmarkEnd w:id="489"/>
      <w:r>
        <w:t xml:space="preserve"> Auto Save Data Analytics: Prompt not requested</w:t>
      </w:r>
    </w:p>
    <w:p w14:paraId="048FF075" w14:textId="77777777" w:rsidR="001C5864" w:rsidRDefault="001C5864" w:rsidP="001C5864">
      <w:pPr>
        <w:rPr>
          <w:rFonts w:cs="Arial"/>
        </w:rPr>
      </w:pPr>
      <w:r>
        <w:rPr>
          <w:rFonts w:cs="Arial"/>
        </w:rPr>
        <w:t>To capture when the prompt event is successful, the ECG shall capture the change of the signal AutoSaveHMITyp_D_Stat and AutoSaveHMIPromp_B_Rq and see if it is followed by a change to AutoSaveHMPromp_D_Stat to record whether the prompt event was successful.</w:t>
      </w:r>
    </w:p>
    <w:p w14:paraId="21085B0C" w14:textId="77777777" w:rsidR="001C5864" w:rsidRDefault="001C5864" w:rsidP="001C5864"/>
    <w:p w14:paraId="5899AB15" w14:textId="77777777" w:rsidR="001C5864" w:rsidRPr="00287D2F" w:rsidRDefault="001C5864" w:rsidP="001C5864">
      <w:pPr>
        <w:rPr>
          <w:rFonts w:cs="Arial"/>
        </w:rPr>
      </w:pPr>
      <w:r>
        <w:rPr>
          <w:rFonts w:cs="Arial"/>
        </w:rPr>
        <w:t>Satisfied by</w:t>
      </w:r>
      <w:r w:rsidRPr="00287D2F">
        <w:rPr>
          <w:rFonts w:cs="Arial"/>
        </w:rPr>
        <w:t>:</w:t>
      </w:r>
    </w:p>
    <w:p w14:paraId="1A4528A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A35A1A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2688523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76E0D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72F8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A5692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CD56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296F9" w14:textId="77777777" w:rsidR="00E550DC" w:rsidRDefault="00E550DC"/>
        </w:tc>
      </w:tr>
      <w:tr w:rsidR="007A24FC" w:rsidRPr="00B3499B" w14:paraId="716FFA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4A426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215EC" w14:textId="77777777" w:rsidR="00E550DC" w:rsidRDefault="00E550DC"/>
        </w:tc>
      </w:tr>
      <w:tr w:rsidR="007A24FC" w:rsidRPr="00B3499B" w14:paraId="288915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8D5E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37129" w14:textId="77777777" w:rsidR="00E550DC" w:rsidRDefault="00E550DC"/>
        </w:tc>
      </w:tr>
      <w:tr w:rsidR="007A24FC" w:rsidRPr="00B3499B" w14:paraId="60F6D0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E2CA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4ADB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88CFD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9987A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166F31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0811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44423"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36E05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9131E" w14:textId="77777777" w:rsidR="00E550DC" w:rsidRDefault="00E550DC"/>
        </w:tc>
      </w:tr>
      <w:tr w:rsidR="007A24FC" w:rsidRPr="00B3499B" w14:paraId="7A3203E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ADFE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FC8A0A"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89BC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C8B0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EDA7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D1082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2AF09F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CD7370" w14:textId="03057C21" w:rsidR="007A24FC" w:rsidRPr="00B3499B" w:rsidRDefault="00D950AE" w:rsidP="009737DA">
            <w:pPr>
              <w:rPr>
                <w:rFonts w:cs="Arial"/>
                <w:bCs/>
                <w:color w:val="808080" w:themeColor="background1" w:themeShade="80"/>
                <w:sz w:val="16"/>
                <w:szCs w:val="14"/>
              </w:rPr>
            </w:pPr>
            <w:hyperlink r:id="rId3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D26F85" w14:textId="4985F69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0D277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1F3D7F" w14:textId="77777777" w:rsidR="007A24FC" w:rsidRDefault="007A24FC" w:rsidP="001C5864">
      <w:pPr>
        <w:rPr>
          <w:rFonts w:cs="Arial"/>
        </w:rPr>
      </w:pPr>
    </w:p>
    <w:p w14:paraId="59872460" w14:textId="77777777" w:rsidR="0047267C" w:rsidRDefault="0047267C" w:rsidP="001C5864">
      <w:pPr>
        <w:rPr>
          <w:rFonts w:cs="Arial"/>
        </w:rPr>
      </w:pPr>
    </w:p>
    <w:p w14:paraId="308B5EA7" w14:textId="77777777" w:rsidR="001C5864" w:rsidRPr="0017445F" w:rsidRDefault="001C5864" w:rsidP="001C5864">
      <w:pPr>
        <w:pStyle w:val="RERequirement"/>
        <w:shd w:val="clear" w:color="auto" w:fill="F2F2F2" w:themeFill="background1" w:themeFillShade="F2"/>
      </w:pPr>
      <w:bookmarkStart w:id="490" w:name="_dc23031a10d2e0d11661c9b504fa6959"/>
      <w:bookmarkEnd w:id="490"/>
      <w:r>
        <w:t xml:space="preserve"> Auto Save Data Analytics: Right Mirror - Classification of Adjustment by Auto Save</w:t>
      </w:r>
    </w:p>
    <w:p w14:paraId="6DBAF618" w14:textId="77777777" w:rsidR="001C5864" w:rsidRDefault="001C5864" w:rsidP="001C5864">
      <w:pPr>
        <w:rPr>
          <w:rFonts w:cs="Arial"/>
        </w:rPr>
      </w:pPr>
      <w:r>
        <w:rPr>
          <w:rFonts w:cs="Arial"/>
        </w:rPr>
        <w:lastRenderedPageBreak/>
        <w:t>To capture when Auto Save’s classification of the right mirror, the ECG shall capture the change of the signal AutoSaveMirrorR_D_Stat to record Auto Save’s classification of the right mirror.</w:t>
      </w:r>
    </w:p>
    <w:p w14:paraId="387FF739" w14:textId="77777777" w:rsidR="001C5864" w:rsidRDefault="001C5864" w:rsidP="001C5864"/>
    <w:p w14:paraId="203C0CF7" w14:textId="77777777" w:rsidR="001C5864" w:rsidRPr="00287D2F" w:rsidRDefault="001C5864" w:rsidP="001C5864">
      <w:pPr>
        <w:rPr>
          <w:rFonts w:cs="Arial"/>
        </w:rPr>
      </w:pPr>
      <w:r>
        <w:rPr>
          <w:rFonts w:cs="Arial"/>
        </w:rPr>
        <w:t>Satisfied by</w:t>
      </w:r>
      <w:r w:rsidRPr="00287D2F">
        <w:rPr>
          <w:rFonts w:cs="Arial"/>
        </w:rPr>
        <w:t>:</w:t>
      </w:r>
    </w:p>
    <w:p w14:paraId="3ACA2F9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99118E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4E75870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4728D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CAC07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0261D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5B69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B72F7" w14:textId="77777777" w:rsidR="00E550DC" w:rsidRDefault="00E550DC"/>
        </w:tc>
      </w:tr>
      <w:tr w:rsidR="007A24FC" w:rsidRPr="00B3499B" w14:paraId="1D3D3F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AC62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9FE5BB" w14:textId="77777777" w:rsidR="00E550DC" w:rsidRDefault="00E550DC"/>
        </w:tc>
      </w:tr>
      <w:tr w:rsidR="007A24FC" w:rsidRPr="00B3499B" w14:paraId="532C4F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C95C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51390" w14:textId="77777777" w:rsidR="00E550DC" w:rsidRDefault="00E550DC"/>
        </w:tc>
      </w:tr>
      <w:tr w:rsidR="007A24FC" w:rsidRPr="00B3499B" w14:paraId="02AFFF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FD57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C4876"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44ACB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A3884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ECCB6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47C6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4CEE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92B58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4B0A08" w14:textId="77777777" w:rsidR="00E550DC" w:rsidRDefault="00E550DC"/>
        </w:tc>
      </w:tr>
      <w:tr w:rsidR="007A24FC" w:rsidRPr="00B3499B" w14:paraId="30B4BAD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C393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7C062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04630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7D61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BDF6D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B2996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7D25F1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70DEFD" w14:textId="6CB3D3E2" w:rsidR="007A24FC" w:rsidRPr="00B3499B" w:rsidRDefault="00D950AE" w:rsidP="009737DA">
            <w:pPr>
              <w:rPr>
                <w:rFonts w:cs="Arial"/>
                <w:bCs/>
                <w:color w:val="808080" w:themeColor="background1" w:themeShade="80"/>
                <w:sz w:val="16"/>
                <w:szCs w:val="14"/>
              </w:rPr>
            </w:pPr>
            <w:hyperlink r:id="rId3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2766AE" w14:textId="1C6BD29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9AE1B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977409" w14:textId="77777777" w:rsidR="007A24FC" w:rsidRDefault="007A24FC" w:rsidP="001C5864">
      <w:pPr>
        <w:rPr>
          <w:rFonts w:cs="Arial"/>
        </w:rPr>
      </w:pPr>
    </w:p>
    <w:p w14:paraId="594B6651" w14:textId="77777777" w:rsidR="0047267C" w:rsidRDefault="0047267C" w:rsidP="001C5864">
      <w:pPr>
        <w:rPr>
          <w:rFonts w:cs="Arial"/>
        </w:rPr>
      </w:pPr>
    </w:p>
    <w:p w14:paraId="3CA124BE" w14:textId="77777777" w:rsidR="001C5864" w:rsidRPr="0017445F" w:rsidRDefault="001C5864" w:rsidP="001C5864">
      <w:pPr>
        <w:pStyle w:val="RERequirement"/>
        <w:shd w:val="clear" w:color="auto" w:fill="F2F2F2" w:themeFill="background1" w:themeFillShade="F2"/>
      </w:pPr>
      <w:bookmarkStart w:id="491" w:name="_12b47a15010770d205786396101e7b35"/>
      <w:bookmarkEnd w:id="491"/>
      <w:r>
        <w:t xml:space="preserve"> Auto Save Data Analytics: Easy Entry Easy Exit Inhibits Auto Save</w:t>
      </w:r>
    </w:p>
    <w:p w14:paraId="0D0B5568" w14:textId="77777777" w:rsidR="001C5864" w:rsidRDefault="001C5864" w:rsidP="001C5864">
      <w:pPr>
        <w:rPr>
          <w:rFonts w:cs="Arial"/>
        </w:rPr>
      </w:pPr>
      <w:r>
        <w:rPr>
          <w:rFonts w:cs="Arial"/>
        </w:rPr>
        <w:t>To capture Easy Entry Easy Exit’s inhibition of Auto Save, the ECG shall capture the change of the signal SeatPos_D_Stat to record Easy Entry Easy Exit’s inhibition of Auto Save.</w:t>
      </w:r>
    </w:p>
    <w:p w14:paraId="06D83C18" w14:textId="77777777" w:rsidR="001C5864" w:rsidRDefault="001C5864" w:rsidP="001C5864"/>
    <w:p w14:paraId="308618DF" w14:textId="77777777" w:rsidR="001C5864" w:rsidRPr="00287D2F" w:rsidRDefault="001C5864" w:rsidP="001C5864">
      <w:pPr>
        <w:rPr>
          <w:rFonts w:cs="Arial"/>
        </w:rPr>
      </w:pPr>
      <w:r>
        <w:rPr>
          <w:rFonts w:cs="Arial"/>
        </w:rPr>
        <w:t>Satisfied by</w:t>
      </w:r>
      <w:r w:rsidRPr="00287D2F">
        <w:rPr>
          <w:rFonts w:cs="Arial"/>
        </w:rPr>
        <w:t>:</w:t>
      </w:r>
    </w:p>
    <w:p w14:paraId="2374E6A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6C22F2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297966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2D96D7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71BFD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975FF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48C68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4ABF6" w14:textId="77777777" w:rsidR="00E550DC" w:rsidRDefault="00E550DC"/>
        </w:tc>
      </w:tr>
      <w:tr w:rsidR="007A24FC" w:rsidRPr="00B3499B" w14:paraId="018187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E2D94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72E8D" w14:textId="77777777" w:rsidR="00E550DC" w:rsidRDefault="00E550DC"/>
        </w:tc>
      </w:tr>
      <w:tr w:rsidR="007A24FC" w:rsidRPr="00B3499B" w14:paraId="294ACA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8CCE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9BFAA" w14:textId="77777777" w:rsidR="00E550DC" w:rsidRDefault="00E550DC"/>
        </w:tc>
      </w:tr>
      <w:tr w:rsidR="007A24FC" w:rsidRPr="00B3499B" w14:paraId="4D1BA4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3FA6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A6E5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8553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5A668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788BD7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783B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3D08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F4945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C2673" w14:textId="77777777" w:rsidR="00E550DC" w:rsidRDefault="00E550DC"/>
        </w:tc>
      </w:tr>
      <w:tr w:rsidR="007A24FC" w:rsidRPr="00B3499B" w14:paraId="542AA61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50BC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626C72"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E73B5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D327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E66E6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6377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D89E5D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32ED12" w14:textId="63DD3290" w:rsidR="007A24FC" w:rsidRPr="00B3499B" w:rsidRDefault="00D950AE" w:rsidP="009737DA">
            <w:pPr>
              <w:rPr>
                <w:rFonts w:cs="Arial"/>
                <w:bCs/>
                <w:color w:val="808080" w:themeColor="background1" w:themeShade="80"/>
                <w:sz w:val="16"/>
                <w:szCs w:val="14"/>
              </w:rPr>
            </w:pPr>
            <w:hyperlink r:id="rId33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BD72CD" w14:textId="107FD9E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EA033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433DEC" w14:textId="77777777" w:rsidR="007A24FC" w:rsidRDefault="007A24FC" w:rsidP="001C5864">
      <w:pPr>
        <w:rPr>
          <w:rFonts w:cs="Arial"/>
        </w:rPr>
      </w:pPr>
    </w:p>
    <w:p w14:paraId="04AB7841" w14:textId="77777777" w:rsidR="0047267C" w:rsidRDefault="0047267C" w:rsidP="001C5864">
      <w:pPr>
        <w:rPr>
          <w:rFonts w:cs="Arial"/>
        </w:rPr>
      </w:pPr>
    </w:p>
    <w:p w14:paraId="41311035" w14:textId="77777777" w:rsidR="001C5864" w:rsidRPr="0017445F" w:rsidRDefault="001C5864" w:rsidP="001C5864">
      <w:pPr>
        <w:pStyle w:val="RERequirement"/>
        <w:shd w:val="clear" w:color="auto" w:fill="F2F2F2" w:themeFill="background1" w:themeFillShade="F2"/>
      </w:pPr>
      <w:bookmarkStart w:id="492" w:name="_c9a4f633ea21593fcc9fb5351180476f"/>
      <w:bookmarkEnd w:id="492"/>
      <w:r>
        <w:t xml:space="preserve"> ECG - Activation - Software Update Mode</w:t>
      </w:r>
    </w:p>
    <w:p w14:paraId="12479CBF" w14:textId="77777777" w:rsidR="001C5864" w:rsidRDefault="001C5864" w:rsidP="001C5864">
      <w:pPr>
        <w:rPr>
          <w:rFonts w:cs="Arial"/>
        </w:rPr>
      </w:pPr>
      <w:r>
        <w:rPr>
          <w:rFonts w:cs="Arial"/>
        </w:rPr>
        <w:t>The ECG shall inform the Auto Save feature when it is in Software Update Mode via an internal signal.</w:t>
      </w:r>
    </w:p>
    <w:p w14:paraId="6054F68B" w14:textId="77777777" w:rsidR="001C5864" w:rsidRDefault="001C5864" w:rsidP="001C5864"/>
    <w:p w14:paraId="36832450" w14:textId="77777777" w:rsidR="001C5864" w:rsidRPr="00287D2F" w:rsidRDefault="001C5864" w:rsidP="001C5864">
      <w:pPr>
        <w:rPr>
          <w:rFonts w:cs="Arial"/>
        </w:rPr>
      </w:pPr>
      <w:r>
        <w:rPr>
          <w:rFonts w:cs="Arial"/>
        </w:rPr>
        <w:t>Satisfied by</w:t>
      </w:r>
      <w:r w:rsidRPr="00287D2F">
        <w:rPr>
          <w:rFonts w:cs="Arial"/>
        </w:rPr>
        <w:t>:</w:t>
      </w:r>
    </w:p>
    <w:p w14:paraId="6014E78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D03176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1AA5EA2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A052AA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530F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0E355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34E1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6E1D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Activation Request.</w:t>
            </w:r>
          </w:p>
        </w:tc>
      </w:tr>
      <w:tr w:rsidR="007A24FC" w:rsidRPr="00B3499B" w14:paraId="565803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6002C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83E39" w14:textId="77777777" w:rsidR="00E550DC" w:rsidRDefault="00E550DC"/>
        </w:tc>
      </w:tr>
      <w:tr w:rsidR="007A24FC" w:rsidRPr="00B3499B" w14:paraId="4D00A2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9C43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A530B" w14:textId="77777777" w:rsidR="00E550DC" w:rsidRDefault="00E550DC"/>
        </w:tc>
      </w:tr>
      <w:tr w:rsidR="007A24FC" w:rsidRPr="00B3499B" w14:paraId="0690EE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C38A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C65F0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38226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8D80B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7D29E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152A8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C134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4BFC5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1C2C0C" w14:textId="77777777" w:rsidR="00E550DC" w:rsidRDefault="00E550DC"/>
        </w:tc>
      </w:tr>
      <w:tr w:rsidR="007A24FC" w:rsidRPr="00B3499B" w14:paraId="0E947CB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596A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41DF6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3947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032F0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040B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2F7B2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03975B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81EB8C" w14:textId="7E812F8E" w:rsidR="007A24FC" w:rsidRPr="00B3499B" w:rsidRDefault="00D950AE" w:rsidP="009737DA">
            <w:pPr>
              <w:rPr>
                <w:rFonts w:cs="Arial"/>
                <w:bCs/>
                <w:color w:val="808080" w:themeColor="background1" w:themeShade="80"/>
                <w:sz w:val="16"/>
                <w:szCs w:val="14"/>
              </w:rPr>
            </w:pPr>
            <w:hyperlink r:id="rId3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363CFE" w14:textId="7BD9E05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CE9BB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665921" w14:textId="77777777" w:rsidR="007A24FC" w:rsidRDefault="007A24FC" w:rsidP="001C5864">
      <w:pPr>
        <w:rPr>
          <w:rFonts w:cs="Arial"/>
        </w:rPr>
      </w:pPr>
    </w:p>
    <w:p w14:paraId="0C762ACC" w14:textId="77777777" w:rsidR="0047267C" w:rsidRDefault="0047267C" w:rsidP="001C5864">
      <w:pPr>
        <w:rPr>
          <w:rFonts w:cs="Arial"/>
        </w:rPr>
      </w:pPr>
    </w:p>
    <w:p w14:paraId="2C54857D" w14:textId="77777777" w:rsidR="001C5864" w:rsidRPr="0017445F" w:rsidRDefault="001C5864" w:rsidP="001C5864">
      <w:pPr>
        <w:pStyle w:val="RERequirement"/>
        <w:shd w:val="clear" w:color="auto" w:fill="F2F2F2" w:themeFill="background1" w:themeFillShade="F2"/>
      </w:pPr>
      <w:bookmarkStart w:id="493" w:name="_df3a7651a154f75808108f8e7c05e7d9"/>
      <w:bookmarkEnd w:id="493"/>
      <w:r>
        <w:t xml:space="preserve"> ECG - Infotainment Controller</w:t>
      </w:r>
    </w:p>
    <w:p w14:paraId="4191DAC9" w14:textId="77777777" w:rsidR="001C5864" w:rsidRDefault="001C5864" w:rsidP="001C5864">
      <w:pPr>
        <w:rPr>
          <w:rFonts w:cs="Arial"/>
        </w:rPr>
      </w:pPr>
      <w:r>
        <w:rPr>
          <w:rFonts w:cs="Arial"/>
        </w:rPr>
        <w:lastRenderedPageBreak/>
        <w:t>The ECG shall take on the role of Infotainment Controller.</w:t>
      </w:r>
    </w:p>
    <w:p w14:paraId="13832AB6" w14:textId="77777777" w:rsidR="001C5864" w:rsidRDefault="001C5864" w:rsidP="001C5864"/>
    <w:p w14:paraId="2A0A4BDB" w14:textId="77777777" w:rsidR="001C5864" w:rsidRPr="00287D2F" w:rsidRDefault="001C5864" w:rsidP="001C5864">
      <w:pPr>
        <w:rPr>
          <w:rFonts w:cs="Arial"/>
        </w:rPr>
      </w:pPr>
      <w:r>
        <w:rPr>
          <w:rFonts w:cs="Arial"/>
        </w:rPr>
        <w:t>Satisfied by</w:t>
      </w:r>
      <w:r w:rsidRPr="00287D2F">
        <w:rPr>
          <w:rFonts w:cs="Arial"/>
        </w:rPr>
        <w:t>:</w:t>
      </w:r>
    </w:p>
    <w:p w14:paraId="680CCBD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F4517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30E7219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497776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FACD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75949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D3B9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48D3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take on the role of infotainment controller.</w:t>
            </w:r>
          </w:p>
        </w:tc>
      </w:tr>
      <w:tr w:rsidR="007A24FC" w:rsidRPr="00B3499B" w14:paraId="279962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8181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FEED0" w14:textId="77777777" w:rsidR="00E550DC" w:rsidRDefault="00E550DC"/>
        </w:tc>
      </w:tr>
      <w:tr w:rsidR="007A24FC" w:rsidRPr="00B3499B" w14:paraId="4ACE69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87AE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F91F0" w14:textId="77777777" w:rsidR="00E550DC" w:rsidRDefault="00E550DC"/>
        </w:tc>
      </w:tr>
      <w:tr w:rsidR="007A24FC" w:rsidRPr="00B3499B" w14:paraId="23A893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207A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C555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C2524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DA602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83809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CACD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E6F6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A53D2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26EBFC" w14:textId="77777777" w:rsidR="00E550DC" w:rsidRDefault="00E550DC"/>
        </w:tc>
      </w:tr>
      <w:tr w:rsidR="007A24FC" w:rsidRPr="00B3499B" w14:paraId="5BFFB19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E27C3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C4ABD1"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0363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2D764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09EB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75F9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F0814F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4D8017" w14:textId="561221DC" w:rsidR="007A24FC" w:rsidRPr="00B3499B" w:rsidRDefault="00D950AE" w:rsidP="009737DA">
            <w:pPr>
              <w:rPr>
                <w:rFonts w:cs="Arial"/>
                <w:bCs/>
                <w:color w:val="808080" w:themeColor="background1" w:themeShade="80"/>
                <w:sz w:val="16"/>
                <w:szCs w:val="14"/>
              </w:rPr>
            </w:pPr>
            <w:hyperlink r:id="rId3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37EB10" w14:textId="7C3DF9C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41B6A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18C602" w14:textId="77777777" w:rsidR="007A24FC" w:rsidRDefault="007A24FC" w:rsidP="001C5864">
      <w:pPr>
        <w:rPr>
          <w:rFonts w:cs="Arial"/>
        </w:rPr>
      </w:pPr>
    </w:p>
    <w:p w14:paraId="55710DBF" w14:textId="77777777" w:rsidR="0047267C" w:rsidRDefault="0047267C" w:rsidP="001C5864">
      <w:pPr>
        <w:rPr>
          <w:rFonts w:cs="Arial"/>
        </w:rPr>
      </w:pPr>
    </w:p>
    <w:p w14:paraId="6D293C1D" w14:textId="77777777" w:rsidR="001C5864" w:rsidRPr="0017445F" w:rsidRDefault="001C5864" w:rsidP="001C5864">
      <w:pPr>
        <w:pStyle w:val="RERequirement"/>
        <w:shd w:val="clear" w:color="auto" w:fill="F2F2F2" w:themeFill="background1" w:themeFillShade="F2"/>
      </w:pPr>
      <w:bookmarkStart w:id="494" w:name="_f83c0f95c88a9232af6acda26fe34dcb"/>
      <w:bookmarkEnd w:id="494"/>
      <w:r>
        <w:t xml:space="preserve"> Auto Save Data Analytics: Auto Save request for save</w:t>
      </w:r>
    </w:p>
    <w:p w14:paraId="61F41BAB" w14:textId="77777777" w:rsidR="001C5864" w:rsidRDefault="001C5864" w:rsidP="001C5864">
      <w:pPr>
        <w:rPr>
          <w:rFonts w:cs="Arial"/>
        </w:rPr>
      </w:pPr>
      <w:r>
        <w:rPr>
          <w:rFonts w:cs="Arial"/>
        </w:rPr>
        <w:t>To capture the frequency of the request for save, the ECG shall capture the signal AutoSaveRet_B_Rq on the event trigger to record the number of save events in a drive cycle.</w:t>
      </w:r>
    </w:p>
    <w:p w14:paraId="6CD66821" w14:textId="77777777" w:rsidR="001C5864" w:rsidRDefault="001C5864" w:rsidP="001C5864"/>
    <w:p w14:paraId="7865A13D" w14:textId="77777777" w:rsidR="001C5864" w:rsidRPr="00287D2F" w:rsidRDefault="001C5864" w:rsidP="001C5864">
      <w:pPr>
        <w:rPr>
          <w:rFonts w:cs="Arial"/>
        </w:rPr>
      </w:pPr>
      <w:r>
        <w:rPr>
          <w:rFonts w:cs="Arial"/>
        </w:rPr>
        <w:t>Satisfied by</w:t>
      </w:r>
      <w:r w:rsidRPr="00287D2F">
        <w:rPr>
          <w:rFonts w:cs="Arial"/>
        </w:rPr>
        <w:t>:</w:t>
      </w:r>
    </w:p>
    <w:p w14:paraId="6DE786A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626EC9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E4E86C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862B18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4CBF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48347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4080B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71167" w14:textId="77777777" w:rsidR="00E550DC" w:rsidRDefault="00E550DC"/>
        </w:tc>
      </w:tr>
      <w:tr w:rsidR="007A24FC" w:rsidRPr="00B3499B" w14:paraId="48022D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6943B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71660" w14:textId="77777777" w:rsidR="00E550DC" w:rsidRDefault="00E550DC"/>
        </w:tc>
      </w:tr>
      <w:tr w:rsidR="007A24FC" w:rsidRPr="00B3499B" w14:paraId="29DC95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3A72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12105" w14:textId="77777777" w:rsidR="00E550DC" w:rsidRDefault="00E550DC"/>
        </w:tc>
      </w:tr>
      <w:tr w:rsidR="007A24FC" w:rsidRPr="00B3499B" w14:paraId="3B0351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01F6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22F14"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4D8A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D73B1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64BF7D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A7B7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011A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2D43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C42F01" w14:textId="77777777" w:rsidR="00E550DC" w:rsidRDefault="00E550DC"/>
        </w:tc>
      </w:tr>
      <w:tr w:rsidR="007A24FC" w:rsidRPr="00B3499B" w14:paraId="00C13FB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052C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240A9C"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7E19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6D67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E874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492FF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8AC412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B713EC" w14:textId="4CBE2735" w:rsidR="007A24FC" w:rsidRPr="00B3499B" w:rsidRDefault="00D950AE" w:rsidP="009737DA">
            <w:pPr>
              <w:rPr>
                <w:rFonts w:cs="Arial"/>
                <w:bCs/>
                <w:color w:val="808080" w:themeColor="background1" w:themeShade="80"/>
                <w:sz w:val="16"/>
                <w:szCs w:val="14"/>
              </w:rPr>
            </w:pPr>
            <w:hyperlink r:id="rId33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840B8B" w14:textId="2C1307F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BBAB6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4D2740" w14:textId="77777777" w:rsidR="007A24FC" w:rsidRDefault="007A24FC" w:rsidP="001C5864">
      <w:pPr>
        <w:rPr>
          <w:rFonts w:cs="Arial"/>
        </w:rPr>
      </w:pPr>
    </w:p>
    <w:p w14:paraId="01E79C2B" w14:textId="77777777" w:rsidR="0047267C" w:rsidRDefault="0047267C" w:rsidP="001C5864">
      <w:pPr>
        <w:rPr>
          <w:rFonts w:cs="Arial"/>
        </w:rPr>
      </w:pPr>
    </w:p>
    <w:p w14:paraId="2D5ECFE6" w14:textId="77777777" w:rsidR="001C5864" w:rsidRPr="0017445F" w:rsidRDefault="001C5864" w:rsidP="001C5864">
      <w:pPr>
        <w:pStyle w:val="RERequirement"/>
        <w:shd w:val="clear" w:color="auto" w:fill="F2F2F2" w:themeFill="background1" w:themeFillShade="F2"/>
      </w:pPr>
      <w:bookmarkStart w:id="495" w:name="_ed4a7f125cbdd47c7448bbd6f309028d"/>
      <w:bookmarkEnd w:id="495"/>
      <w:r>
        <w:t xml:space="preserve"> ECG - Seat Adjustment Classification signal</w:t>
      </w:r>
    </w:p>
    <w:p w14:paraId="295A7FD4" w14:textId="77777777" w:rsidR="001C5864" w:rsidRDefault="001C5864" w:rsidP="001C5864">
      <w:pPr>
        <w:rPr>
          <w:rFonts w:cs="Arial"/>
        </w:rPr>
      </w:pPr>
      <w:r>
        <w:rPr>
          <w:rFonts w:cs="Arial"/>
        </w:rPr>
        <w:t>The ECG shall receive the logical signal "Seat Adjustment Classification" via the CAN signal "AutoSaveDrvSeat_D_Stat".</w:t>
      </w:r>
    </w:p>
    <w:p w14:paraId="0FE6A742" w14:textId="77777777" w:rsidR="001C5864" w:rsidRDefault="001C5864" w:rsidP="001C5864"/>
    <w:p w14:paraId="1EAB4E25" w14:textId="77777777" w:rsidR="001C5864" w:rsidRPr="00287D2F" w:rsidRDefault="001C5864" w:rsidP="001C5864">
      <w:pPr>
        <w:rPr>
          <w:rFonts w:cs="Arial"/>
        </w:rPr>
      </w:pPr>
      <w:r>
        <w:rPr>
          <w:rFonts w:cs="Arial"/>
        </w:rPr>
        <w:t>Satisfied by</w:t>
      </w:r>
      <w:r w:rsidRPr="00287D2F">
        <w:rPr>
          <w:rFonts w:cs="Arial"/>
        </w:rPr>
        <w:t>:</w:t>
      </w:r>
    </w:p>
    <w:p w14:paraId="2CE199A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5CFE4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738D077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DE6FE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6578F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A0DC8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6BD8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236D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seat adjustment classification.</w:t>
            </w:r>
          </w:p>
        </w:tc>
      </w:tr>
      <w:tr w:rsidR="007A24FC" w:rsidRPr="00B3499B" w14:paraId="6EC417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018D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862848" w14:textId="77777777" w:rsidR="00E550DC" w:rsidRDefault="00E550DC"/>
        </w:tc>
      </w:tr>
      <w:tr w:rsidR="007A24FC" w:rsidRPr="00B3499B" w14:paraId="7F11B8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08A3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3AC9D" w14:textId="77777777" w:rsidR="00E550DC" w:rsidRDefault="00E550DC"/>
        </w:tc>
      </w:tr>
      <w:tr w:rsidR="007A24FC" w:rsidRPr="00B3499B" w14:paraId="66351D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F8D1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5CD6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A4EA6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C0C43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65154B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0FEB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8B68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E4EA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9C23C7" w14:textId="77777777" w:rsidR="00E550DC" w:rsidRDefault="00E550DC"/>
        </w:tc>
      </w:tr>
      <w:tr w:rsidR="007A24FC" w:rsidRPr="00B3499B" w14:paraId="4602017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3EA4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6F897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8CAB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64C7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31281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DC85B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E0144A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FEF91D" w14:textId="1CD71524" w:rsidR="007A24FC" w:rsidRPr="00B3499B" w:rsidRDefault="00D950AE" w:rsidP="009737DA">
            <w:pPr>
              <w:rPr>
                <w:rFonts w:cs="Arial"/>
                <w:bCs/>
                <w:color w:val="808080" w:themeColor="background1" w:themeShade="80"/>
                <w:sz w:val="16"/>
                <w:szCs w:val="14"/>
              </w:rPr>
            </w:pPr>
            <w:hyperlink r:id="rId34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7A0EE" w14:textId="61A8547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D5AAA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B38F0A" w14:textId="77777777" w:rsidR="007A24FC" w:rsidRDefault="007A24FC" w:rsidP="001C5864">
      <w:pPr>
        <w:rPr>
          <w:rFonts w:cs="Arial"/>
        </w:rPr>
      </w:pPr>
    </w:p>
    <w:p w14:paraId="00833A58" w14:textId="77777777" w:rsidR="0047267C" w:rsidRDefault="0047267C" w:rsidP="001C5864">
      <w:pPr>
        <w:rPr>
          <w:rFonts w:cs="Arial"/>
        </w:rPr>
      </w:pPr>
    </w:p>
    <w:p w14:paraId="4561EEED" w14:textId="77777777" w:rsidR="001C5864" w:rsidRPr="0017445F" w:rsidRDefault="001C5864" w:rsidP="001C5864">
      <w:pPr>
        <w:pStyle w:val="RERequirement"/>
        <w:shd w:val="clear" w:color="auto" w:fill="F2F2F2" w:themeFill="background1" w:themeFillShade="F2"/>
      </w:pPr>
      <w:bookmarkStart w:id="496" w:name="_56f00451e907af82695f26b7ed120ede"/>
      <w:bookmarkEnd w:id="496"/>
      <w:r>
        <w:t xml:space="preserve"> ECG - Auto Save Active Status signal</w:t>
      </w:r>
    </w:p>
    <w:p w14:paraId="5917D356" w14:textId="77777777" w:rsidR="001C5864" w:rsidRDefault="001C5864" w:rsidP="001C5864">
      <w:pPr>
        <w:rPr>
          <w:rFonts w:cs="Arial"/>
        </w:rPr>
      </w:pPr>
      <w:r>
        <w:rPr>
          <w:rFonts w:cs="Arial"/>
        </w:rPr>
        <w:lastRenderedPageBreak/>
        <w:t>The ECG shall broadcast the logical signal "Auto Save Active Status" from the Send Activation Signal function as the CAN signal "AutoSave_D_Stat".</w:t>
      </w:r>
    </w:p>
    <w:p w14:paraId="02137C5D" w14:textId="77777777" w:rsidR="001C5864" w:rsidRDefault="001C5864" w:rsidP="001C5864"/>
    <w:p w14:paraId="4096A166" w14:textId="77777777" w:rsidR="001C5864" w:rsidRPr="00287D2F" w:rsidRDefault="001C5864" w:rsidP="001C5864">
      <w:pPr>
        <w:rPr>
          <w:rFonts w:cs="Arial"/>
        </w:rPr>
      </w:pPr>
      <w:r>
        <w:rPr>
          <w:rFonts w:cs="Arial"/>
        </w:rPr>
        <w:t>Satisfied by</w:t>
      </w:r>
      <w:r w:rsidRPr="00287D2F">
        <w:rPr>
          <w:rFonts w:cs="Arial"/>
        </w:rPr>
        <w:t>:</w:t>
      </w:r>
    </w:p>
    <w:p w14:paraId="6DBAA6F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CA330B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0B9082C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4FFA87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F5927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32127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EF4FB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157C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Auto Save Active Status.</w:t>
            </w:r>
          </w:p>
        </w:tc>
      </w:tr>
      <w:tr w:rsidR="007A24FC" w:rsidRPr="00B3499B" w14:paraId="24BB20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ED0BF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1B50B" w14:textId="77777777" w:rsidR="00E550DC" w:rsidRDefault="00E550DC"/>
        </w:tc>
      </w:tr>
      <w:tr w:rsidR="007A24FC" w:rsidRPr="00B3499B" w14:paraId="2F99C7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AFBE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FB0AE" w14:textId="77777777" w:rsidR="00E550DC" w:rsidRDefault="00E550DC"/>
        </w:tc>
      </w:tr>
      <w:tr w:rsidR="007A24FC" w:rsidRPr="00B3499B" w14:paraId="6454D5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7AB32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7ED02"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C39A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8C599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43B8C6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8A016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6514E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E0A4A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18C135" w14:textId="77777777" w:rsidR="00E550DC" w:rsidRDefault="00E550DC"/>
        </w:tc>
      </w:tr>
      <w:tr w:rsidR="007A24FC" w:rsidRPr="00B3499B" w14:paraId="6A2CA80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F2C9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7E5CEB"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F88D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0DE3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8AD75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736D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DC40D6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37EA5E" w14:textId="7BA43511" w:rsidR="007A24FC" w:rsidRPr="00B3499B" w:rsidRDefault="00D950AE" w:rsidP="009737DA">
            <w:pPr>
              <w:rPr>
                <w:rFonts w:cs="Arial"/>
                <w:bCs/>
                <w:color w:val="808080" w:themeColor="background1" w:themeShade="80"/>
                <w:sz w:val="16"/>
                <w:szCs w:val="14"/>
              </w:rPr>
            </w:pPr>
            <w:hyperlink r:id="rId3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26E45A" w14:textId="0EB6DF5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13201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4398A3" w14:textId="77777777" w:rsidR="007A24FC" w:rsidRDefault="007A24FC" w:rsidP="001C5864">
      <w:pPr>
        <w:rPr>
          <w:rFonts w:cs="Arial"/>
        </w:rPr>
      </w:pPr>
    </w:p>
    <w:p w14:paraId="1D438C18" w14:textId="77777777" w:rsidR="0047267C" w:rsidRDefault="0047267C" w:rsidP="001C5864">
      <w:pPr>
        <w:rPr>
          <w:rFonts w:cs="Arial"/>
        </w:rPr>
      </w:pPr>
    </w:p>
    <w:p w14:paraId="43623741" w14:textId="77777777" w:rsidR="001C5864" w:rsidRPr="0017445F" w:rsidRDefault="001C5864" w:rsidP="001C5864">
      <w:pPr>
        <w:pStyle w:val="RERequirement"/>
        <w:shd w:val="clear" w:color="auto" w:fill="F2F2F2" w:themeFill="background1" w:themeFillShade="F2"/>
      </w:pPr>
      <w:bookmarkStart w:id="497" w:name="_e004538b678fa120c8e51d9e59c8802b"/>
      <w:bookmarkEnd w:id="497"/>
      <w:r>
        <w:t xml:space="preserve"> ECG - Save Request signal</w:t>
      </w:r>
    </w:p>
    <w:p w14:paraId="29EE9DD8" w14:textId="77777777" w:rsidR="001C5864" w:rsidRDefault="001C5864" w:rsidP="001C5864">
      <w:pPr>
        <w:rPr>
          <w:rFonts w:cs="Arial"/>
        </w:rPr>
      </w:pPr>
      <w:r>
        <w:rPr>
          <w:rFonts w:cs="Arial"/>
        </w:rPr>
        <w:t>The ECG shall broadcast the logical signal "AutoSaveRet_B_Rq" from the Request Save function as the CAN signal "AutoSaveRet_B_Rq".</w:t>
      </w:r>
    </w:p>
    <w:p w14:paraId="422A2A28" w14:textId="77777777" w:rsidR="001C5864" w:rsidRDefault="001C5864" w:rsidP="001C5864"/>
    <w:p w14:paraId="66A00D55" w14:textId="77777777" w:rsidR="001C5864" w:rsidRPr="00287D2F" w:rsidRDefault="001C5864" w:rsidP="001C5864">
      <w:pPr>
        <w:rPr>
          <w:rFonts w:cs="Arial"/>
        </w:rPr>
      </w:pPr>
      <w:r>
        <w:rPr>
          <w:rFonts w:cs="Arial"/>
        </w:rPr>
        <w:t>Satisfied by</w:t>
      </w:r>
      <w:r w:rsidRPr="00287D2F">
        <w:rPr>
          <w:rFonts w:cs="Arial"/>
        </w:rPr>
        <w:t>:</w:t>
      </w:r>
    </w:p>
    <w:p w14:paraId="252C56B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1066B7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5E56742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902A93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3AD0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BDE51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330A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E1F9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send Save Request.</w:t>
            </w:r>
          </w:p>
        </w:tc>
      </w:tr>
      <w:tr w:rsidR="007A24FC" w:rsidRPr="00B3499B" w14:paraId="4662FA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E3A25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7C9BB" w14:textId="77777777" w:rsidR="00E550DC" w:rsidRDefault="00E550DC"/>
        </w:tc>
      </w:tr>
      <w:tr w:rsidR="007A24FC" w:rsidRPr="00B3499B" w14:paraId="1CF8CF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F4B7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E6015" w14:textId="77777777" w:rsidR="00E550DC" w:rsidRDefault="00E550DC"/>
        </w:tc>
      </w:tr>
      <w:tr w:rsidR="007A24FC" w:rsidRPr="00B3499B" w14:paraId="392683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4EC3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641B5"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3AD2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B64F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EC2C1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8399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6A2D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72AA9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62B95" w14:textId="77777777" w:rsidR="00E550DC" w:rsidRDefault="00E550DC"/>
        </w:tc>
      </w:tr>
      <w:tr w:rsidR="007A24FC" w:rsidRPr="00B3499B" w14:paraId="000F830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EEB2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E087FE"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CDFE1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A1BB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250C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5E5C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854376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2265ED" w14:textId="70DCD339" w:rsidR="007A24FC" w:rsidRPr="00B3499B" w:rsidRDefault="00D950AE" w:rsidP="009737DA">
            <w:pPr>
              <w:rPr>
                <w:rFonts w:cs="Arial"/>
                <w:bCs/>
                <w:color w:val="808080" w:themeColor="background1" w:themeShade="80"/>
                <w:sz w:val="16"/>
                <w:szCs w:val="14"/>
              </w:rPr>
            </w:pPr>
            <w:hyperlink r:id="rId3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AD32C1" w14:textId="6DF6EAC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80EEC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DD7934" w14:textId="77777777" w:rsidR="007A24FC" w:rsidRDefault="007A24FC" w:rsidP="001C5864">
      <w:pPr>
        <w:rPr>
          <w:rFonts w:cs="Arial"/>
        </w:rPr>
      </w:pPr>
    </w:p>
    <w:p w14:paraId="187F8820" w14:textId="77777777" w:rsidR="0047267C" w:rsidRDefault="0047267C" w:rsidP="001C5864">
      <w:pPr>
        <w:rPr>
          <w:rFonts w:cs="Arial"/>
        </w:rPr>
      </w:pPr>
    </w:p>
    <w:p w14:paraId="6F95EAFF" w14:textId="77777777" w:rsidR="001C5864" w:rsidRPr="0017445F" w:rsidRDefault="001C5864" w:rsidP="001C5864">
      <w:pPr>
        <w:pStyle w:val="RERequirement"/>
        <w:shd w:val="clear" w:color="auto" w:fill="F2F2F2" w:themeFill="background1" w:themeFillShade="F2"/>
      </w:pPr>
      <w:bookmarkStart w:id="498" w:name="_d05e77fe53dc041d00c96d41f35d9f5b"/>
      <w:bookmarkEnd w:id="498"/>
      <w:r>
        <w:t xml:space="preserve"> ECG - Pedal Adjustment Classification signal</w:t>
      </w:r>
    </w:p>
    <w:p w14:paraId="65651B64" w14:textId="77777777" w:rsidR="001C5864" w:rsidRDefault="001C5864" w:rsidP="001C5864">
      <w:pPr>
        <w:rPr>
          <w:rFonts w:cs="Arial"/>
        </w:rPr>
      </w:pPr>
      <w:r>
        <w:rPr>
          <w:rFonts w:cs="Arial"/>
        </w:rPr>
        <w:t>The ECG shall receive the logical signal "Pedal Adjustment Classification" via the CAN signal "AutoSavePedal_D_Stat".</w:t>
      </w:r>
    </w:p>
    <w:p w14:paraId="72D8B4C0" w14:textId="77777777" w:rsidR="001C5864" w:rsidRDefault="001C5864" w:rsidP="001C5864"/>
    <w:p w14:paraId="7E9B1964" w14:textId="77777777" w:rsidR="001C5864" w:rsidRPr="00287D2F" w:rsidRDefault="001C5864" w:rsidP="001C5864">
      <w:pPr>
        <w:rPr>
          <w:rFonts w:cs="Arial"/>
        </w:rPr>
      </w:pPr>
      <w:r>
        <w:rPr>
          <w:rFonts w:cs="Arial"/>
        </w:rPr>
        <w:t>Satisfied by</w:t>
      </w:r>
      <w:r w:rsidRPr="00287D2F">
        <w:rPr>
          <w:rFonts w:cs="Arial"/>
        </w:rPr>
        <w:t>:</w:t>
      </w:r>
    </w:p>
    <w:p w14:paraId="1F2A040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9E9F76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0FC6243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DEF388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7D8A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3DBBF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7DC1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465A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pedal adjustment classification.</w:t>
            </w:r>
          </w:p>
        </w:tc>
      </w:tr>
      <w:tr w:rsidR="007A24FC" w:rsidRPr="00B3499B" w14:paraId="4809CA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50A44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AC44E" w14:textId="77777777" w:rsidR="00E550DC" w:rsidRDefault="00E550DC"/>
        </w:tc>
      </w:tr>
      <w:tr w:rsidR="007A24FC" w:rsidRPr="00B3499B" w14:paraId="468E80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D200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39241" w14:textId="77777777" w:rsidR="00E550DC" w:rsidRDefault="00E550DC"/>
        </w:tc>
      </w:tr>
      <w:tr w:rsidR="007A24FC" w:rsidRPr="00B3499B" w14:paraId="617330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528F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0706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550AD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8EAC4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0437BA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05498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30F4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CE9A2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FB63FD" w14:textId="77777777" w:rsidR="00E550DC" w:rsidRDefault="00E550DC"/>
        </w:tc>
      </w:tr>
      <w:tr w:rsidR="007A24FC" w:rsidRPr="00B3499B" w14:paraId="0523BF2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4296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B5ED9F"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9E15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7057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8D8C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044F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C39111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69372D" w14:textId="73743C8A" w:rsidR="007A24FC" w:rsidRPr="00B3499B" w:rsidRDefault="00D950AE" w:rsidP="009737DA">
            <w:pPr>
              <w:rPr>
                <w:rFonts w:cs="Arial"/>
                <w:bCs/>
                <w:color w:val="808080" w:themeColor="background1" w:themeShade="80"/>
                <w:sz w:val="16"/>
                <w:szCs w:val="14"/>
              </w:rPr>
            </w:pPr>
            <w:hyperlink r:id="rId3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76846D" w14:textId="1A05868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C3239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51E397" w14:textId="77777777" w:rsidR="007A24FC" w:rsidRDefault="007A24FC" w:rsidP="001C5864">
      <w:pPr>
        <w:rPr>
          <w:rFonts w:cs="Arial"/>
        </w:rPr>
      </w:pPr>
    </w:p>
    <w:p w14:paraId="64950D31" w14:textId="77777777" w:rsidR="0047267C" w:rsidRDefault="0047267C" w:rsidP="001C5864">
      <w:pPr>
        <w:rPr>
          <w:rFonts w:cs="Arial"/>
        </w:rPr>
      </w:pPr>
    </w:p>
    <w:p w14:paraId="4527FBE0" w14:textId="77777777" w:rsidR="001C5864" w:rsidRPr="0017445F" w:rsidRDefault="001C5864" w:rsidP="001C5864">
      <w:pPr>
        <w:pStyle w:val="RERequirement"/>
        <w:shd w:val="clear" w:color="auto" w:fill="F2F2F2" w:themeFill="background1" w:themeFillShade="F2"/>
      </w:pPr>
      <w:bookmarkStart w:id="499" w:name="_0529a22f265c1e4272c98bf65d53084b"/>
      <w:bookmarkEnd w:id="499"/>
      <w:r>
        <w:t xml:space="preserve"> ECG - Profile Change signal</w:t>
      </w:r>
    </w:p>
    <w:p w14:paraId="29F68982" w14:textId="77777777" w:rsidR="001C5864" w:rsidRDefault="001C5864" w:rsidP="001C5864">
      <w:pPr>
        <w:rPr>
          <w:rFonts w:cs="Arial"/>
        </w:rPr>
      </w:pPr>
      <w:r>
        <w:rPr>
          <w:rFonts w:cs="Arial"/>
        </w:rPr>
        <w:lastRenderedPageBreak/>
        <w:t>The ECG shall receive the logical signal "Profile Change" via the CAN signal "Memory_Cmd".</w:t>
      </w:r>
    </w:p>
    <w:p w14:paraId="7205FE7D" w14:textId="77777777" w:rsidR="001C5864" w:rsidRDefault="001C5864" w:rsidP="001C5864"/>
    <w:p w14:paraId="6B00FF70" w14:textId="77777777" w:rsidR="001C5864" w:rsidRPr="00287D2F" w:rsidRDefault="001C5864" w:rsidP="001C5864">
      <w:pPr>
        <w:rPr>
          <w:rFonts w:cs="Arial"/>
        </w:rPr>
      </w:pPr>
      <w:r>
        <w:rPr>
          <w:rFonts w:cs="Arial"/>
        </w:rPr>
        <w:t>Satisfied by</w:t>
      </w:r>
      <w:r w:rsidRPr="00287D2F">
        <w:rPr>
          <w:rFonts w:cs="Arial"/>
        </w:rPr>
        <w:t>:</w:t>
      </w:r>
    </w:p>
    <w:p w14:paraId="2054599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EFE7B2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63C6897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D282A0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36F7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44F31E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0594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DEEC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receive Profile Change.</w:t>
            </w:r>
          </w:p>
        </w:tc>
      </w:tr>
      <w:tr w:rsidR="007A24FC" w:rsidRPr="00B3499B" w14:paraId="1A9BA5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A0EF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CB514" w14:textId="77777777" w:rsidR="00E550DC" w:rsidRDefault="00E550DC"/>
        </w:tc>
      </w:tr>
      <w:tr w:rsidR="007A24FC" w:rsidRPr="00B3499B" w14:paraId="2C7945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B9BB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00C459" w14:textId="77777777" w:rsidR="00E550DC" w:rsidRDefault="00E550DC"/>
        </w:tc>
      </w:tr>
      <w:tr w:rsidR="007A24FC" w:rsidRPr="00B3499B" w14:paraId="5BD5CE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EB33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D70B0"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8DC8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207FD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5D9934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ED09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552DA"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F843C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4DB157" w14:textId="77777777" w:rsidR="00E550DC" w:rsidRDefault="00E550DC"/>
        </w:tc>
      </w:tr>
      <w:tr w:rsidR="007A24FC" w:rsidRPr="00B3499B" w14:paraId="07A9348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9D05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3B42B3"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A885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E78F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31DA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66B8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B423FC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4FED64" w14:textId="13B53549" w:rsidR="007A24FC" w:rsidRPr="00B3499B" w:rsidRDefault="00D950AE" w:rsidP="009737DA">
            <w:pPr>
              <w:rPr>
                <w:rFonts w:cs="Arial"/>
                <w:bCs/>
                <w:color w:val="808080" w:themeColor="background1" w:themeShade="80"/>
                <w:sz w:val="16"/>
                <w:szCs w:val="14"/>
              </w:rPr>
            </w:pPr>
            <w:hyperlink r:id="rId3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52D577" w14:textId="332BE0C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D422A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9495EC" w14:textId="77777777" w:rsidR="007A24FC" w:rsidRDefault="007A24FC" w:rsidP="001C5864">
      <w:pPr>
        <w:rPr>
          <w:rFonts w:cs="Arial"/>
        </w:rPr>
      </w:pPr>
    </w:p>
    <w:p w14:paraId="3A484B29" w14:textId="77777777" w:rsidR="0047267C" w:rsidRDefault="0047267C" w:rsidP="001C5864">
      <w:pPr>
        <w:rPr>
          <w:rFonts w:cs="Arial"/>
        </w:rPr>
      </w:pPr>
    </w:p>
    <w:p w14:paraId="0278483A" w14:textId="77777777" w:rsidR="001C5864" w:rsidRPr="0017445F" w:rsidRDefault="001C5864" w:rsidP="001C5864">
      <w:pPr>
        <w:pStyle w:val="RERequirement"/>
        <w:shd w:val="clear" w:color="auto" w:fill="F2F2F2" w:themeFill="background1" w:themeFillShade="F2"/>
      </w:pPr>
      <w:bookmarkStart w:id="500" w:name="_21e4ad9792db78561645f3a539afb555"/>
      <w:bookmarkEnd w:id="500"/>
      <w:r>
        <w:t xml:space="preserve"> ECG - Save Time Constant</w:t>
      </w:r>
    </w:p>
    <w:p w14:paraId="5B7794DD" w14:textId="77777777" w:rsidR="001C5864" w:rsidRDefault="001C5864" w:rsidP="001C5864">
      <w:pPr>
        <w:rPr>
          <w:rFonts w:cs="Arial"/>
        </w:rPr>
      </w:pPr>
      <w:r>
        <w:rPr>
          <w:rFonts w:cs="Arial"/>
        </w:rPr>
        <w:t>The ECG shall set the "Save Time Constant" to 5 seconds.</w:t>
      </w:r>
    </w:p>
    <w:p w14:paraId="1596BA2E" w14:textId="77777777" w:rsidR="001C5864" w:rsidRDefault="001C5864" w:rsidP="001C5864"/>
    <w:p w14:paraId="527143A9" w14:textId="77777777" w:rsidR="001C5864" w:rsidRPr="00287D2F" w:rsidRDefault="001C5864" w:rsidP="001C5864">
      <w:pPr>
        <w:rPr>
          <w:rFonts w:cs="Arial"/>
        </w:rPr>
      </w:pPr>
      <w:r>
        <w:rPr>
          <w:rFonts w:cs="Arial"/>
        </w:rPr>
        <w:t>Satisfied by</w:t>
      </w:r>
      <w:r w:rsidRPr="00287D2F">
        <w:rPr>
          <w:rFonts w:cs="Arial"/>
        </w:rPr>
        <w:t>:</w:t>
      </w:r>
    </w:p>
    <w:p w14:paraId="5E3D992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C28BF6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4243137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F8C1FA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4F195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8DFFF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A65B7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F1D3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Need to set save message time.</w:t>
            </w:r>
          </w:p>
        </w:tc>
      </w:tr>
      <w:tr w:rsidR="007A24FC" w:rsidRPr="00B3499B" w14:paraId="0C6BF4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7FFC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B759E" w14:textId="77777777" w:rsidR="00E550DC" w:rsidRDefault="00E550DC"/>
        </w:tc>
      </w:tr>
      <w:tr w:rsidR="007A24FC" w:rsidRPr="00B3499B" w14:paraId="3A4D57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DFFF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1DAA1" w14:textId="77777777" w:rsidR="00E550DC" w:rsidRDefault="00E550DC"/>
        </w:tc>
      </w:tr>
      <w:tr w:rsidR="007A24FC" w:rsidRPr="00B3499B" w14:paraId="055770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97A1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D622E"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C3D6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AD59B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232C6D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6B4F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8C93D"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1CDF6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3861B" w14:textId="77777777" w:rsidR="00E550DC" w:rsidRDefault="00E550DC"/>
        </w:tc>
      </w:tr>
      <w:tr w:rsidR="007A24FC" w:rsidRPr="00B3499B" w14:paraId="553C65D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D7A4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C9256D"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D977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97C9E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2891E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3457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6FF732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1C5FEC" w14:textId="786ACBEC" w:rsidR="007A24FC" w:rsidRPr="00B3499B" w:rsidRDefault="00D950AE" w:rsidP="009737DA">
            <w:pPr>
              <w:rPr>
                <w:rFonts w:cs="Arial"/>
                <w:bCs/>
                <w:color w:val="808080" w:themeColor="background1" w:themeShade="80"/>
                <w:sz w:val="16"/>
                <w:szCs w:val="14"/>
              </w:rPr>
            </w:pPr>
            <w:hyperlink r:id="rId3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8A0A7" w14:textId="03640F4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57D7D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F05251" w14:textId="77777777" w:rsidR="007A24FC" w:rsidRDefault="007A24FC" w:rsidP="001C5864">
      <w:pPr>
        <w:rPr>
          <w:rFonts w:cs="Arial"/>
        </w:rPr>
      </w:pPr>
    </w:p>
    <w:p w14:paraId="1E92B00A" w14:textId="77777777" w:rsidR="0047267C" w:rsidRDefault="0047267C" w:rsidP="001C5864">
      <w:pPr>
        <w:rPr>
          <w:rFonts w:cs="Arial"/>
        </w:rPr>
      </w:pPr>
    </w:p>
    <w:p w14:paraId="7C783577" w14:textId="77777777" w:rsidR="001C5864" w:rsidRPr="0017445F" w:rsidRDefault="001C5864" w:rsidP="001C5864">
      <w:pPr>
        <w:pStyle w:val="RERequirement"/>
        <w:shd w:val="clear" w:color="auto" w:fill="F2F2F2" w:themeFill="background1" w:themeFillShade="F2"/>
      </w:pPr>
      <w:bookmarkStart w:id="501" w:name="_f3b69c1dc7e6648d97b16de56dcef59b"/>
      <w:bookmarkEnd w:id="501"/>
      <w:r>
        <w:t xml:space="preserve"> Auto Save Data Analytics: Pedal - Classification of Adjustment by Auto Save</w:t>
      </w:r>
    </w:p>
    <w:p w14:paraId="2AA806A9" w14:textId="77777777" w:rsidR="001C5864" w:rsidRDefault="001C5864" w:rsidP="001C5864">
      <w:pPr>
        <w:rPr>
          <w:rFonts w:cs="Arial"/>
        </w:rPr>
      </w:pPr>
      <w:r>
        <w:rPr>
          <w:rFonts w:cs="Arial"/>
        </w:rPr>
        <w:t>To capture when Auto Save’s classification of the pedal, the ECG shall capture the change of the signal AutoSavePedal_D_Stat to record Auto Save’s classification of the pedal.</w:t>
      </w:r>
    </w:p>
    <w:p w14:paraId="0B145D56" w14:textId="77777777" w:rsidR="001C5864" w:rsidRDefault="001C5864" w:rsidP="001C5864"/>
    <w:p w14:paraId="274D5AD9" w14:textId="77777777" w:rsidR="001C5864" w:rsidRPr="00287D2F" w:rsidRDefault="001C5864" w:rsidP="001C5864">
      <w:pPr>
        <w:rPr>
          <w:rFonts w:cs="Arial"/>
        </w:rPr>
      </w:pPr>
      <w:r>
        <w:rPr>
          <w:rFonts w:cs="Arial"/>
        </w:rPr>
        <w:t>Satisfied by</w:t>
      </w:r>
      <w:r w:rsidRPr="00287D2F">
        <w:rPr>
          <w:rFonts w:cs="Arial"/>
        </w:rPr>
        <w:t>:</w:t>
      </w:r>
    </w:p>
    <w:p w14:paraId="5DA30FE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3A6A97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ECG Autosave Generic component function</w:t>
      </w:r>
    </w:p>
    <w:p w14:paraId="3BBF7D0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61B56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2BCCE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DD8DE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7A172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7E780" w14:textId="77777777" w:rsidR="00E550DC" w:rsidRDefault="00E550DC"/>
        </w:tc>
      </w:tr>
      <w:tr w:rsidR="007A24FC" w:rsidRPr="00B3499B" w14:paraId="62C33B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D7467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805CC" w14:textId="77777777" w:rsidR="00E550DC" w:rsidRDefault="00E550DC"/>
        </w:tc>
      </w:tr>
      <w:tr w:rsidR="007A24FC" w:rsidRPr="00B3499B" w14:paraId="2D3A50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F6A6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1F2BF" w14:textId="77777777" w:rsidR="00E550DC" w:rsidRDefault="00E550DC"/>
        </w:tc>
      </w:tr>
      <w:tr w:rsidR="007A24FC" w:rsidRPr="00B3499B" w14:paraId="25A398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499D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DB287"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B6C97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B038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Patrick Brown (pbrow243)</w:t>
            </w:r>
          </w:p>
        </w:tc>
      </w:tr>
      <w:tr w:rsidR="007A24FC" w:rsidRPr="00B3499B" w14:paraId="3C77D2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DB29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29B23C" w14:textId="77777777" w:rsidR="00E550DC" w:rsidRDefault="00E550D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A77E0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B2218" w14:textId="77777777" w:rsidR="00E550DC" w:rsidRDefault="00E550DC"/>
        </w:tc>
      </w:tr>
      <w:tr w:rsidR="007A24FC" w:rsidRPr="00B3499B" w14:paraId="28EC127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4120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F55810" w14:textId="77777777" w:rsidR="00E550DC" w:rsidRDefault="00E550D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40216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E19C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EB07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4BDA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1AB127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8C7F67" w14:textId="7EB8ED39" w:rsidR="007A24FC" w:rsidRPr="00B3499B" w:rsidRDefault="00D950AE" w:rsidP="009737DA">
            <w:pPr>
              <w:rPr>
                <w:rFonts w:cs="Arial"/>
                <w:bCs/>
                <w:color w:val="808080" w:themeColor="background1" w:themeShade="80"/>
                <w:sz w:val="16"/>
                <w:szCs w:val="14"/>
              </w:rPr>
            </w:pPr>
            <w:hyperlink r:id="rId3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0039AE" w14:textId="4B8E71A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9B00D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B1A8F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F17007" w14:textId="77777777" w:rsidR="007A24FC" w:rsidRDefault="007A24FC" w:rsidP="001C5864">
      <w:pPr>
        <w:rPr>
          <w:rFonts w:cs="Arial"/>
        </w:rPr>
      </w:pPr>
    </w:p>
    <w:p w14:paraId="6B636082" w14:textId="77777777" w:rsidR="0047267C" w:rsidRDefault="0047267C" w:rsidP="001C5864">
      <w:pPr>
        <w:rPr>
          <w:rFonts w:cs="Arial"/>
        </w:rPr>
      </w:pPr>
    </w:p>
    <w:p w14:paraId="7EABF8B8" w14:textId="77777777" w:rsidR="00072314" w:rsidRPr="00222BAA" w:rsidRDefault="00072314" w:rsidP="00072314">
      <w:pPr>
        <w:rPr>
          <w:lang w:val="en-GB"/>
        </w:rPr>
      </w:pPr>
    </w:p>
    <w:p w14:paraId="2671A714" w14:textId="77777777" w:rsidR="00072314" w:rsidRPr="00B16542" w:rsidRDefault="00072314" w:rsidP="00072314">
      <w:pPr>
        <w:pStyle w:val="Heading2"/>
        <w:spacing w:before="240"/>
      </w:pPr>
      <w:bookmarkStart w:id="502" w:name="_Toc422994386"/>
      <w:bookmarkStart w:id="503" w:name="_Toc35000614"/>
      <w:bookmarkStart w:id="504" w:name="_Ref531347950"/>
      <w:bookmarkStart w:id="505" w:name="_Toc481143824"/>
      <w:bookmarkStart w:id="506" w:name="_Toc66170335"/>
      <w:r w:rsidRPr="00B16542">
        <w:t xml:space="preserve">Requirements on </w:t>
      </w:r>
      <w:bookmarkEnd w:id="502"/>
      <w:r w:rsidRPr="00B16542">
        <w:t>Connections</w:t>
      </w:r>
      <w:bookmarkEnd w:id="503"/>
      <w:bookmarkEnd w:id="504"/>
      <w:bookmarkEnd w:id="505"/>
      <w:bookmarkEnd w:id="506"/>
    </w:p>
    <w:p w14:paraId="71236408" w14:textId="77777777" w:rsidR="00072314" w:rsidRPr="00912020" w:rsidRDefault="00072314" w:rsidP="00072314">
      <w:pPr>
        <w:pStyle w:val="Heading3"/>
        <w:keepNext w:val="0"/>
        <w:tabs>
          <w:tab w:val="clear" w:pos="900"/>
          <w:tab w:val="left" w:pos="709"/>
          <w:tab w:val="left" w:pos="851"/>
        </w:tabs>
        <w:spacing w:before="240"/>
        <w:rPr>
          <w:lang w:val="en-GB"/>
        </w:rPr>
      </w:pPr>
      <w:bookmarkStart w:id="507" w:name="_Toc35000615"/>
      <w:bookmarkStart w:id="508" w:name="_Toc66170336"/>
      <w:r w:rsidRPr="00912020">
        <w:rPr>
          <w:lang w:val="en-GB"/>
        </w:rPr>
        <w:lastRenderedPageBreak/>
        <w:t>Networks</w:t>
      </w:r>
      <w:bookmarkEnd w:id="507"/>
      <w:bookmarkEnd w:id="508"/>
    </w:p>
    <w:p w14:paraId="75C188D4" w14:textId="77777777" w:rsidR="00072314" w:rsidRDefault="00072314" w:rsidP="00072314">
      <w:pPr>
        <w:pStyle w:val="Heading4"/>
        <w:keepNext w:val="0"/>
        <w:tabs>
          <w:tab w:val="clear" w:pos="900"/>
          <w:tab w:val="left" w:pos="709"/>
        </w:tabs>
        <w:spacing w:before="240"/>
        <w:rPr>
          <w:lang w:val="en-GB"/>
        </w:rPr>
      </w:pPr>
      <w:bookmarkStart w:id="509" w:name="_Toc481143825"/>
      <w:bookmarkStart w:id="510" w:name="_Toc35000616"/>
      <w:bookmarkStart w:id="511" w:name="_Toc66170337"/>
      <w:bookmarkStart w:id="512" w:name="_Toc422994387"/>
      <w:r>
        <w:rPr>
          <w:lang w:val="en-GB"/>
        </w:rPr>
        <w:t>“CAN</w:t>
      </w:r>
      <w:bookmarkEnd w:id="509"/>
      <w:r>
        <w:rPr>
          <w:lang w:val="en-GB"/>
        </w:rPr>
        <w:t xml:space="preserve"> Bus xxx”</w:t>
      </w:r>
      <w:bookmarkEnd w:id="510"/>
      <w:bookmarkEnd w:id="511"/>
    </w:p>
    <w:p w14:paraId="2901A777" w14:textId="77777777" w:rsidR="00072314" w:rsidRPr="00B66169" w:rsidRDefault="00072314" w:rsidP="00072314">
      <w:pPr>
        <w:pStyle w:val="Heading5"/>
        <w:keepNext w:val="0"/>
        <w:tabs>
          <w:tab w:val="clear" w:pos="900"/>
          <w:tab w:val="left" w:pos="709"/>
        </w:tabs>
        <w:spacing w:before="240"/>
        <w:rPr>
          <w:lang w:val="en-GB"/>
        </w:rPr>
      </w:pPr>
      <w:bookmarkStart w:id="513" w:name="_Toc35000617"/>
      <w:bookmarkStart w:id="514" w:name="_Toc380050580"/>
      <w:r w:rsidRPr="00B66169">
        <w:rPr>
          <w:lang w:val="en-GB"/>
        </w:rPr>
        <w:t>Protocol Requirements</w:t>
      </w:r>
      <w:bookmarkEnd w:id="513"/>
      <w:bookmarkEnd w:id="514"/>
    </w:p>
    <w:p w14:paraId="038A5B76" w14:textId="77777777" w:rsidR="00072314" w:rsidRDefault="00072314" w:rsidP="00072314"/>
    <w:p w14:paraId="6DE36E7E" w14:textId="77777777" w:rsidR="00072314" w:rsidRPr="00BB29B2" w:rsidRDefault="00072314" w:rsidP="00072314">
      <w:pPr>
        <w:pStyle w:val="Heading5"/>
        <w:keepNext w:val="0"/>
        <w:tabs>
          <w:tab w:val="clear" w:pos="900"/>
          <w:tab w:val="left" w:pos="709"/>
        </w:tabs>
        <w:spacing w:before="240"/>
        <w:rPr>
          <w:lang w:val="en-GB"/>
        </w:rPr>
      </w:pPr>
      <w:bookmarkStart w:id="515" w:name="_Toc35000618"/>
      <w:bookmarkStart w:id="516" w:name="_Toc380050579"/>
      <w:r w:rsidRPr="00BB29B2">
        <w:rPr>
          <w:lang w:val="en-GB"/>
        </w:rPr>
        <w:t>Electrical Requirements</w:t>
      </w:r>
      <w:bookmarkEnd w:id="515"/>
      <w:bookmarkEnd w:id="516"/>
    </w:p>
    <w:p w14:paraId="724ACB1F" w14:textId="77777777" w:rsidR="00072314" w:rsidRDefault="00072314" w:rsidP="00072314"/>
    <w:p w14:paraId="3A5F4A9D" w14:textId="77777777" w:rsidR="00072314" w:rsidRDefault="00072314" w:rsidP="00072314">
      <w:pPr>
        <w:pStyle w:val="Heading4"/>
        <w:keepNext w:val="0"/>
        <w:tabs>
          <w:tab w:val="clear" w:pos="900"/>
          <w:tab w:val="left" w:pos="709"/>
        </w:tabs>
        <w:spacing w:before="240"/>
        <w:rPr>
          <w:lang w:val="en-GB"/>
        </w:rPr>
      </w:pPr>
      <w:bookmarkStart w:id="517" w:name="_Toc481143826"/>
      <w:bookmarkStart w:id="518" w:name="_Toc35000619"/>
      <w:bookmarkStart w:id="519" w:name="_Toc66170338"/>
      <w:r>
        <w:rPr>
          <w:lang w:val="en-GB"/>
        </w:rPr>
        <w:t>“</w:t>
      </w:r>
      <w:bookmarkEnd w:id="517"/>
      <w:r>
        <w:rPr>
          <w:lang w:val="en-GB"/>
        </w:rPr>
        <w:t>LIN Bus xxx”</w:t>
      </w:r>
      <w:bookmarkEnd w:id="518"/>
      <w:bookmarkEnd w:id="519"/>
    </w:p>
    <w:p w14:paraId="4D50E7E7" w14:textId="77777777" w:rsidR="00072314" w:rsidRPr="00BB29B2" w:rsidRDefault="00072314" w:rsidP="00072314">
      <w:pPr>
        <w:pStyle w:val="Heading5"/>
        <w:keepNext w:val="0"/>
        <w:tabs>
          <w:tab w:val="clear" w:pos="900"/>
          <w:tab w:val="left" w:pos="709"/>
        </w:tabs>
        <w:spacing w:before="240"/>
        <w:rPr>
          <w:lang w:val="en-GB"/>
        </w:rPr>
      </w:pPr>
      <w:bookmarkStart w:id="520" w:name="_Toc35000620"/>
      <w:r w:rsidRPr="00BB29B2">
        <w:rPr>
          <w:lang w:val="en-GB"/>
        </w:rPr>
        <w:t>Protocol Requirements</w:t>
      </w:r>
      <w:bookmarkEnd w:id="520"/>
    </w:p>
    <w:p w14:paraId="33DD56B2" w14:textId="77777777" w:rsidR="00072314" w:rsidRDefault="00072314" w:rsidP="00072314"/>
    <w:p w14:paraId="4D53B2F8" w14:textId="77777777" w:rsidR="00072314" w:rsidRPr="00BB29B2" w:rsidRDefault="00072314" w:rsidP="00072314">
      <w:pPr>
        <w:pStyle w:val="Heading6"/>
        <w:keepNext w:val="0"/>
        <w:tabs>
          <w:tab w:val="clear" w:pos="900"/>
          <w:tab w:val="left" w:pos="709"/>
        </w:tabs>
        <w:spacing w:before="240"/>
      </w:pPr>
      <w:bookmarkStart w:id="521" w:name="_Toc35000621"/>
      <w:r w:rsidRPr="00BB29B2">
        <w:t>Schedule Table</w:t>
      </w:r>
      <w:bookmarkEnd w:id="521"/>
    </w:p>
    <w:p w14:paraId="398F48BF" w14:textId="77777777" w:rsidR="00072314" w:rsidRPr="008D3AB8" w:rsidRDefault="00072314" w:rsidP="00072314"/>
    <w:p w14:paraId="48E68AAC" w14:textId="77777777" w:rsidR="00072314" w:rsidRPr="0008696C" w:rsidRDefault="00072314" w:rsidP="00072314">
      <w:pPr>
        <w:pStyle w:val="Heading5"/>
        <w:keepNext w:val="0"/>
        <w:tabs>
          <w:tab w:val="clear" w:pos="900"/>
          <w:tab w:val="left" w:pos="709"/>
        </w:tabs>
        <w:spacing w:before="240"/>
        <w:rPr>
          <w:sz w:val="20"/>
          <w:lang w:val="en-GB"/>
        </w:rPr>
      </w:pPr>
      <w:bookmarkStart w:id="522" w:name="_Toc35000622"/>
      <w:r w:rsidRPr="00BB29B2">
        <w:rPr>
          <w:lang w:val="en-GB"/>
        </w:rPr>
        <w:t>Electrical Requirements</w:t>
      </w:r>
      <w:bookmarkEnd w:id="522"/>
    </w:p>
    <w:p w14:paraId="1B6C7453" w14:textId="77777777" w:rsidR="00072314" w:rsidRDefault="00072314" w:rsidP="00072314"/>
    <w:p w14:paraId="2AB764B4" w14:textId="77777777" w:rsidR="00072314" w:rsidRDefault="00072314" w:rsidP="00072314">
      <w:pPr>
        <w:pStyle w:val="Heading4"/>
        <w:keepNext w:val="0"/>
        <w:tabs>
          <w:tab w:val="clear" w:pos="900"/>
          <w:tab w:val="left" w:pos="709"/>
        </w:tabs>
        <w:spacing w:before="240"/>
        <w:rPr>
          <w:lang w:val="en-GB"/>
        </w:rPr>
      </w:pPr>
      <w:bookmarkStart w:id="523" w:name="_Toc481143827"/>
      <w:bookmarkStart w:id="524" w:name="_Toc35000623"/>
      <w:bookmarkStart w:id="525" w:name="_Toc66170339"/>
      <w:r>
        <w:rPr>
          <w:lang w:val="en-GB"/>
        </w:rPr>
        <w:t>“</w:t>
      </w:r>
      <w:r w:rsidRPr="00BB29B2">
        <w:rPr>
          <w:lang w:val="en-GB"/>
        </w:rPr>
        <w:t>Ethernet</w:t>
      </w:r>
      <w:bookmarkEnd w:id="523"/>
      <w:r>
        <w:rPr>
          <w:lang w:val="en-GB"/>
        </w:rPr>
        <w:t xml:space="preserve"> xxx”</w:t>
      </w:r>
      <w:bookmarkEnd w:id="524"/>
      <w:bookmarkEnd w:id="525"/>
    </w:p>
    <w:p w14:paraId="5006F2C5" w14:textId="77777777" w:rsidR="00072314" w:rsidRDefault="00072314" w:rsidP="00072314">
      <w:pPr>
        <w:pStyle w:val="Heading3"/>
        <w:keepNext w:val="0"/>
        <w:tabs>
          <w:tab w:val="clear" w:pos="900"/>
          <w:tab w:val="left" w:pos="709"/>
          <w:tab w:val="left" w:pos="851"/>
        </w:tabs>
        <w:spacing w:before="240"/>
      </w:pPr>
      <w:bookmarkStart w:id="526" w:name="_Toc35000624"/>
      <w:bookmarkStart w:id="527" w:name="_Toc66170340"/>
      <w:r>
        <w:t>HW I/Os</w:t>
      </w:r>
      <w:bookmarkEnd w:id="526"/>
      <w:bookmarkEnd w:id="527"/>
    </w:p>
    <w:p w14:paraId="45D04270" w14:textId="77777777" w:rsidR="00072314" w:rsidRDefault="00072314" w:rsidP="00072314">
      <w:pPr>
        <w:pStyle w:val="Heading4"/>
        <w:keepNext w:val="0"/>
        <w:tabs>
          <w:tab w:val="clear" w:pos="900"/>
          <w:tab w:val="left" w:pos="709"/>
        </w:tabs>
        <w:spacing w:before="240"/>
        <w:rPr>
          <w:lang w:val="en-GB"/>
        </w:rPr>
      </w:pPr>
      <w:bookmarkStart w:id="528" w:name="_Toc35000625"/>
      <w:bookmarkStart w:id="529" w:name="_Toc66170341"/>
      <w:r>
        <w:rPr>
          <w:lang w:val="en-GB"/>
        </w:rPr>
        <w:t>“HW I/O xxx”</w:t>
      </w:r>
      <w:bookmarkEnd w:id="512"/>
      <w:bookmarkEnd w:id="528"/>
      <w:bookmarkEnd w:id="529"/>
    </w:p>
    <w:p w14:paraId="6191A61E" w14:textId="77777777" w:rsidR="00072314" w:rsidRPr="003225C9" w:rsidRDefault="00072314" w:rsidP="00072314"/>
    <w:p w14:paraId="2B9EA82A" w14:textId="77777777" w:rsidR="00072314" w:rsidRPr="00B16542" w:rsidRDefault="00072314" w:rsidP="00072314">
      <w:pPr>
        <w:pStyle w:val="Heading2"/>
        <w:spacing w:before="240"/>
      </w:pPr>
      <w:bookmarkStart w:id="530" w:name="_Signal_4"/>
      <w:bookmarkStart w:id="531" w:name="_Toc35000626"/>
      <w:bookmarkStart w:id="532" w:name="_Toc481143831"/>
      <w:bookmarkStart w:id="533" w:name="_Toc422994394"/>
      <w:bookmarkStart w:id="534" w:name="_Toc66170342"/>
      <w:bookmarkEnd w:id="530"/>
      <w:r w:rsidRPr="00B16542">
        <w:t>Requirements on Development Process</w:t>
      </w:r>
      <w:bookmarkEnd w:id="531"/>
      <w:bookmarkEnd w:id="532"/>
      <w:bookmarkEnd w:id="533"/>
      <w:bookmarkEnd w:id="534"/>
    </w:p>
    <w:p w14:paraId="00A60FE1"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535" w:name="_Toc35000627"/>
      <w:bookmarkStart w:id="536" w:name="_Toc66170343"/>
      <w:bookmarkStart w:id="537" w:name="_Toc423616456"/>
      <w:r w:rsidRPr="00BB29B2">
        <w:rPr>
          <w:lang w:val="en-GB"/>
        </w:rPr>
        <w:lastRenderedPageBreak/>
        <w:t>Open Concerns</w:t>
      </w:r>
      <w:bookmarkEnd w:id="535"/>
      <w:bookmarkEnd w:id="536"/>
    </w:p>
    <w:p w14:paraId="2AFB1926"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47A3C759" w14:textId="39FA66D3" w:rsidR="00072314" w:rsidRDefault="009B00D9" w:rsidP="001D18E6">
            <w:r>
              <w:t>Initial export of document from MagicDraw is very rough; cleanup on all sections required for next release</w:t>
            </w:r>
          </w:p>
        </w:tc>
        <w:tc>
          <w:tcPr>
            <w:tcW w:w="1843" w:type="dxa"/>
            <w:tcBorders>
              <w:top w:val="single" w:sz="4" w:space="0" w:color="auto"/>
              <w:left w:val="single" w:sz="4" w:space="0" w:color="auto"/>
              <w:bottom w:val="single" w:sz="4" w:space="0" w:color="auto"/>
              <w:right w:val="single" w:sz="4" w:space="0" w:color="auto"/>
            </w:tcBorders>
          </w:tcPr>
          <w:p w14:paraId="71237E2A"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79AC137B"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59744A32" w14:textId="6DCC7813" w:rsidR="00072314" w:rsidRDefault="00072314" w:rsidP="001D18E6"/>
        </w:tc>
      </w:tr>
      <w:tr w:rsidR="00072314" w14:paraId="2103A62E"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60BEC08"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26ACB4B" w14:textId="042A8211" w:rsidR="00072314" w:rsidRDefault="00072314" w:rsidP="001D18E6"/>
        </w:tc>
        <w:tc>
          <w:tcPr>
            <w:tcW w:w="1843" w:type="dxa"/>
            <w:tcBorders>
              <w:top w:val="single" w:sz="4" w:space="0" w:color="auto"/>
              <w:left w:val="single" w:sz="4" w:space="0" w:color="auto"/>
              <w:bottom w:val="single" w:sz="4" w:space="0" w:color="auto"/>
              <w:right w:val="single" w:sz="4" w:space="0" w:color="auto"/>
            </w:tcBorders>
          </w:tcPr>
          <w:p w14:paraId="6605D4A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8BC3E20" w14:textId="5827700E"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38A8063A" w14:textId="77777777" w:rsidR="00072314" w:rsidRDefault="00072314" w:rsidP="001D18E6"/>
        </w:tc>
      </w:tr>
      <w:tr w:rsidR="00072314" w14:paraId="7639A041" w14:textId="77777777" w:rsidTr="001D18E6">
        <w:tc>
          <w:tcPr>
            <w:tcW w:w="851" w:type="dxa"/>
            <w:tcBorders>
              <w:top w:val="single" w:sz="4" w:space="0" w:color="auto"/>
              <w:left w:val="single" w:sz="4" w:space="0" w:color="auto"/>
              <w:bottom w:val="single" w:sz="4" w:space="0" w:color="auto"/>
              <w:right w:val="single" w:sz="4" w:space="0" w:color="auto"/>
            </w:tcBorders>
          </w:tcPr>
          <w:p w14:paraId="240AF4A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53585826"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7F3A8D75"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451B1AD"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D19EA2D" w14:textId="77777777" w:rsidR="00072314" w:rsidRDefault="00072314" w:rsidP="001D18E6"/>
        </w:tc>
      </w:tr>
      <w:tr w:rsidR="00072314" w14:paraId="57DBBAD0" w14:textId="77777777" w:rsidTr="001D18E6">
        <w:tc>
          <w:tcPr>
            <w:tcW w:w="851" w:type="dxa"/>
            <w:tcBorders>
              <w:top w:val="single" w:sz="4" w:space="0" w:color="auto"/>
              <w:left w:val="single" w:sz="4" w:space="0" w:color="auto"/>
              <w:bottom w:val="single" w:sz="4" w:space="0" w:color="auto"/>
              <w:right w:val="single" w:sz="4" w:space="0" w:color="auto"/>
            </w:tcBorders>
          </w:tcPr>
          <w:p w14:paraId="1BC5CAA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DFB8DC9"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67AFED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78F0EA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6326F12" w14:textId="77777777" w:rsidR="00072314" w:rsidRDefault="00072314" w:rsidP="001D18E6"/>
        </w:tc>
      </w:tr>
    </w:tbl>
    <w:p w14:paraId="239A9D06" w14:textId="555818E4" w:rsidR="00072314" w:rsidRPr="00B36D98" w:rsidRDefault="00072314" w:rsidP="00072314">
      <w:pPr>
        <w:pStyle w:val="Caption"/>
        <w:rPr>
          <w:lang w:val="en-GB"/>
        </w:rPr>
      </w:pPr>
      <w:bookmarkStart w:id="538" w:name="_Toc468813035"/>
      <w:bookmarkStart w:id="539" w:name="_Toc35000675"/>
      <w:bookmarkStart w:id="540" w:name="_Toc520108491"/>
      <w:bookmarkStart w:id="541" w:name="_Toc471490047"/>
      <w:bookmarkStart w:id="542" w:name="_Toc66170411"/>
      <w:r>
        <w:t xml:space="preserve">Table </w:t>
      </w:r>
      <w:r>
        <w:rPr>
          <w:noProof/>
        </w:rPr>
        <w:fldChar w:fldCharType="begin"/>
      </w:r>
      <w:r>
        <w:rPr>
          <w:noProof/>
        </w:rPr>
        <w:instrText xml:space="preserve"> STYLEREF 1 \s </w:instrText>
      </w:r>
      <w:r>
        <w:rPr>
          <w:noProof/>
        </w:rPr>
        <w:fldChar w:fldCharType="separate"/>
      </w:r>
      <w:r w:rsidR="009B00D9">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9B00D9">
        <w:rPr>
          <w:noProof/>
        </w:rPr>
        <w:t>1</w:t>
      </w:r>
      <w:r>
        <w:rPr>
          <w:noProof/>
        </w:rPr>
        <w:fldChar w:fldCharType="end"/>
      </w:r>
      <w:r>
        <w:t>: Open Concerns</w:t>
      </w:r>
      <w:bookmarkEnd w:id="538"/>
      <w:bookmarkEnd w:id="539"/>
      <w:bookmarkEnd w:id="540"/>
      <w:bookmarkEnd w:id="541"/>
      <w:bookmarkEnd w:id="542"/>
    </w:p>
    <w:p w14:paraId="7D86B263"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543" w:name="_Toc35000628"/>
      <w:bookmarkStart w:id="544" w:name="_Toc66170344"/>
      <w:bookmarkStart w:id="545" w:name="_Toc422994348"/>
      <w:r w:rsidRPr="00BB29B2">
        <w:rPr>
          <w:lang w:val="en-GB"/>
        </w:rPr>
        <w:lastRenderedPageBreak/>
        <w:t>Revision History</w:t>
      </w:r>
      <w:bookmarkEnd w:id="543"/>
      <w:bookmarkEnd w:id="544"/>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2A6F0B17" w14:textId="77777777" w:rsidTr="001D18E6">
        <w:tc>
          <w:tcPr>
            <w:tcW w:w="1163" w:type="dxa"/>
            <w:shd w:val="clear" w:color="auto" w:fill="D9D9D9" w:themeFill="background1" w:themeFillShade="D9"/>
            <w:hideMark/>
          </w:tcPr>
          <w:p w14:paraId="33767D8C" w14:textId="77777777"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14:paraId="63BB27D1"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1DF37377"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1FA15D58"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0C86CCE4" w14:textId="77777777" w:rsidR="00072314" w:rsidRPr="005D5B0A" w:rsidRDefault="00072314" w:rsidP="001D18E6">
            <w:pPr>
              <w:pStyle w:val="Caption"/>
              <w:rPr>
                <w:lang w:val="en-GB"/>
              </w:rPr>
            </w:pPr>
            <w:r w:rsidRPr="005D5B0A">
              <w:rPr>
                <w:lang w:val="en-GB"/>
              </w:rPr>
              <w:t>Responsible</w:t>
            </w:r>
          </w:p>
        </w:tc>
      </w:tr>
      <w:tr w:rsidR="00072314" w:rsidRPr="005D5B0A" w14:paraId="48CC45CF" w14:textId="77777777" w:rsidTr="001D18E6">
        <w:tc>
          <w:tcPr>
            <w:tcW w:w="1163" w:type="dxa"/>
            <w:hideMark/>
          </w:tcPr>
          <w:p w14:paraId="0109370B" w14:textId="77777777" w:rsidR="00072314" w:rsidRPr="005D5B0A" w:rsidRDefault="00072314" w:rsidP="001D18E6">
            <w:pPr>
              <w:jc w:val="center"/>
              <w:rPr>
                <w:snapToGrid w:val="0"/>
              </w:rPr>
            </w:pPr>
            <w:r w:rsidRPr="005D5B0A">
              <w:rPr>
                <w:snapToGrid w:val="0"/>
              </w:rPr>
              <w:t>A</w:t>
            </w:r>
          </w:p>
        </w:tc>
        <w:tc>
          <w:tcPr>
            <w:tcW w:w="994" w:type="dxa"/>
          </w:tcPr>
          <w:p w14:paraId="599151A0" w14:textId="67529044" w:rsidR="00072314" w:rsidRPr="005D5B0A" w:rsidRDefault="009B00D9" w:rsidP="001D18E6">
            <w:pPr>
              <w:jc w:val="center"/>
              <w:rPr>
                <w:snapToGrid w:val="0"/>
              </w:rPr>
            </w:pPr>
            <w:r>
              <w:rPr>
                <w:snapToGrid w:val="0"/>
              </w:rPr>
              <w:t>2021/03/09</w:t>
            </w:r>
          </w:p>
        </w:tc>
        <w:tc>
          <w:tcPr>
            <w:tcW w:w="5101" w:type="dxa"/>
            <w:hideMark/>
          </w:tcPr>
          <w:p w14:paraId="315D0180" w14:textId="5EA76F32" w:rsidR="00072314" w:rsidRDefault="00072314" w:rsidP="001D18E6">
            <w:pPr>
              <w:pStyle w:val="Header"/>
              <w:rPr>
                <w:snapToGrid w:val="0"/>
              </w:rPr>
            </w:pPr>
            <w:r w:rsidRPr="005D5B0A">
              <w:rPr>
                <w:snapToGrid w:val="0"/>
              </w:rPr>
              <w:t>Initial version</w:t>
            </w:r>
            <w:r w:rsidR="009B00D9">
              <w:rPr>
                <w:snapToGrid w:val="0"/>
              </w:rPr>
              <w:t>:</w:t>
            </w:r>
          </w:p>
          <w:p w14:paraId="5861AAB4" w14:textId="7D24EE2D" w:rsidR="009B00D9" w:rsidRDefault="009B00D9" w:rsidP="009B00D9">
            <w:pPr>
              <w:pStyle w:val="Header"/>
              <w:numPr>
                <w:ilvl w:val="0"/>
                <w:numId w:val="35"/>
              </w:numPr>
              <w:rPr>
                <w:snapToGrid w:val="0"/>
              </w:rPr>
            </w:pPr>
            <w:r>
              <w:rPr>
                <w:snapToGrid w:val="0"/>
              </w:rPr>
              <w:t>Requirements for modules are in document</w:t>
            </w:r>
          </w:p>
          <w:p w14:paraId="0CD23946" w14:textId="56478897" w:rsidR="009B00D9" w:rsidRDefault="009B00D9" w:rsidP="009B00D9">
            <w:pPr>
              <w:pStyle w:val="Header"/>
              <w:numPr>
                <w:ilvl w:val="0"/>
                <w:numId w:val="35"/>
              </w:numPr>
              <w:rPr>
                <w:snapToGrid w:val="0"/>
              </w:rPr>
            </w:pPr>
            <w:r>
              <w:rPr>
                <w:snapToGrid w:val="0"/>
              </w:rPr>
              <w:t>Logical/CAN mapping is in document</w:t>
            </w:r>
          </w:p>
          <w:p w14:paraId="114FDDD4" w14:textId="462B5387" w:rsidR="009B00D9" w:rsidRDefault="009B00D9" w:rsidP="009B00D9">
            <w:pPr>
              <w:pStyle w:val="Header"/>
              <w:numPr>
                <w:ilvl w:val="0"/>
                <w:numId w:val="35"/>
              </w:numPr>
              <w:rPr>
                <w:snapToGrid w:val="0"/>
              </w:rPr>
            </w:pPr>
            <w:r>
              <w:rPr>
                <w:snapToGrid w:val="0"/>
              </w:rPr>
              <w:t>Other sections still require expansion</w:t>
            </w:r>
          </w:p>
          <w:p w14:paraId="36F53C8C" w14:textId="161B5372" w:rsidR="009B00D9" w:rsidRPr="005D5B0A" w:rsidRDefault="009B00D9" w:rsidP="001D18E6">
            <w:pPr>
              <w:pStyle w:val="Header"/>
              <w:rPr>
                <w:snapToGrid w:val="0"/>
              </w:rPr>
            </w:pPr>
          </w:p>
        </w:tc>
        <w:tc>
          <w:tcPr>
            <w:tcW w:w="1276" w:type="dxa"/>
          </w:tcPr>
          <w:p w14:paraId="7920887E" w14:textId="77777777" w:rsidR="00072314" w:rsidRPr="005D5B0A" w:rsidRDefault="00072314" w:rsidP="001D18E6">
            <w:pPr>
              <w:rPr>
                <w:snapToGrid w:val="0"/>
              </w:rPr>
            </w:pPr>
          </w:p>
        </w:tc>
        <w:tc>
          <w:tcPr>
            <w:tcW w:w="1667" w:type="dxa"/>
            <w:hideMark/>
          </w:tcPr>
          <w:p w14:paraId="70214E78" w14:textId="528A1382" w:rsidR="00072314" w:rsidRPr="005D5B0A" w:rsidRDefault="009B00D9" w:rsidP="001D18E6">
            <w:pPr>
              <w:rPr>
                <w:snapToGrid w:val="0"/>
              </w:rPr>
            </w:pPr>
            <w:r>
              <w:rPr>
                <w:snapToGrid w:val="0"/>
              </w:rPr>
              <w:t>PBROW243</w:t>
            </w:r>
          </w:p>
        </w:tc>
      </w:tr>
      <w:tr w:rsidR="00072314" w:rsidRPr="005D5B0A" w14:paraId="22ED5941" w14:textId="77777777" w:rsidTr="001D18E6">
        <w:tc>
          <w:tcPr>
            <w:tcW w:w="1163" w:type="dxa"/>
          </w:tcPr>
          <w:p w14:paraId="5F9EE58C" w14:textId="77777777" w:rsidR="00072314" w:rsidRPr="005D5B0A" w:rsidRDefault="00072314" w:rsidP="001D18E6">
            <w:pPr>
              <w:jc w:val="center"/>
              <w:rPr>
                <w:snapToGrid w:val="0"/>
              </w:rPr>
            </w:pPr>
          </w:p>
        </w:tc>
        <w:tc>
          <w:tcPr>
            <w:tcW w:w="994" w:type="dxa"/>
          </w:tcPr>
          <w:p w14:paraId="6DD91368" w14:textId="77777777" w:rsidR="00072314" w:rsidRPr="005D5B0A" w:rsidRDefault="00072314" w:rsidP="001D18E6">
            <w:pPr>
              <w:jc w:val="center"/>
              <w:rPr>
                <w:snapToGrid w:val="0"/>
              </w:rPr>
            </w:pPr>
          </w:p>
        </w:tc>
        <w:tc>
          <w:tcPr>
            <w:tcW w:w="5101" w:type="dxa"/>
          </w:tcPr>
          <w:p w14:paraId="3BCA7E08" w14:textId="77777777" w:rsidR="00072314" w:rsidRPr="005D5B0A" w:rsidRDefault="00072314" w:rsidP="001D18E6">
            <w:pPr>
              <w:pStyle w:val="Header"/>
              <w:rPr>
                <w:snapToGrid w:val="0"/>
              </w:rPr>
            </w:pPr>
          </w:p>
        </w:tc>
        <w:tc>
          <w:tcPr>
            <w:tcW w:w="1276" w:type="dxa"/>
          </w:tcPr>
          <w:p w14:paraId="6251DF7B" w14:textId="77777777" w:rsidR="00072314" w:rsidRPr="005D5B0A" w:rsidRDefault="00072314" w:rsidP="001D18E6">
            <w:pPr>
              <w:rPr>
                <w:snapToGrid w:val="0"/>
              </w:rPr>
            </w:pPr>
          </w:p>
        </w:tc>
        <w:tc>
          <w:tcPr>
            <w:tcW w:w="1667" w:type="dxa"/>
          </w:tcPr>
          <w:p w14:paraId="79F76512" w14:textId="77777777" w:rsidR="00072314" w:rsidRPr="005D5B0A" w:rsidRDefault="00072314" w:rsidP="001D18E6">
            <w:pPr>
              <w:rPr>
                <w:snapToGrid w:val="0"/>
              </w:rPr>
            </w:pPr>
          </w:p>
        </w:tc>
      </w:tr>
    </w:tbl>
    <w:p w14:paraId="0685D3E1" w14:textId="77777777" w:rsidR="00072314" w:rsidRPr="00F4766E" w:rsidRDefault="00072314" w:rsidP="00072314">
      <w:pPr>
        <w:pStyle w:val="Heading2"/>
        <w:spacing w:before="240"/>
        <w:rPr>
          <w:vanish/>
        </w:rPr>
      </w:pPr>
      <w:r w:rsidRPr="00F4766E">
        <w:rPr>
          <w:vanish/>
        </w:rPr>
        <w:t>Template Revisions</w:t>
      </w:r>
      <w:bookmarkStart w:id="546" w:name="_Toc426532436"/>
      <w:bookmarkStart w:id="547" w:name="_Toc446402368"/>
      <w:bookmarkStart w:id="548" w:name="_Toc446425676"/>
      <w:bookmarkStart w:id="549" w:name="_Toc451775260"/>
      <w:bookmarkStart w:id="550" w:name="_Toc455752516"/>
      <w:bookmarkStart w:id="551" w:name="_Toc456346098"/>
      <w:bookmarkStart w:id="552" w:name="_Toc460940913"/>
      <w:bookmarkStart w:id="553" w:name="_Toc462743835"/>
      <w:bookmarkStart w:id="554" w:name="_Toc462744059"/>
      <w:bookmarkStart w:id="555" w:name="_Toc462744254"/>
      <w:bookmarkStart w:id="556" w:name="_Toc471489767"/>
      <w:bookmarkStart w:id="557" w:name="_Toc471489845"/>
      <w:bookmarkStart w:id="558" w:name="_Toc471490161"/>
      <w:bookmarkStart w:id="559" w:name="_Toc472077557"/>
      <w:bookmarkStart w:id="560" w:name="_Toc472077929"/>
      <w:bookmarkStart w:id="561" w:name="_Toc472080300"/>
      <w:bookmarkStart w:id="562" w:name="_Toc472490846"/>
      <w:bookmarkStart w:id="563" w:name="_Toc472695880"/>
      <w:bookmarkStart w:id="564" w:name="_Toc472696449"/>
      <w:bookmarkStart w:id="565" w:name="_Toc473705155"/>
      <w:bookmarkStart w:id="566" w:name="_Toc481143834"/>
      <w:bookmarkStart w:id="567" w:name="_Toc473894793"/>
      <w:bookmarkStart w:id="568" w:name="_Toc473895357"/>
      <w:bookmarkStart w:id="569" w:name="_Toc482085285"/>
      <w:bookmarkStart w:id="570" w:name="_Toc482085343"/>
      <w:bookmarkStart w:id="571" w:name="_Toc488828527"/>
      <w:bookmarkStart w:id="572" w:name="_Toc488828585"/>
      <w:bookmarkStart w:id="573" w:name="_Toc488842677"/>
      <w:bookmarkStart w:id="574" w:name="_Toc488842868"/>
      <w:bookmarkStart w:id="575" w:name="_Toc488842996"/>
      <w:bookmarkStart w:id="576" w:name="_Toc492467814"/>
      <w:bookmarkStart w:id="577" w:name="_Toc492467906"/>
      <w:bookmarkStart w:id="578" w:name="_Toc495419623"/>
      <w:bookmarkStart w:id="579" w:name="_Toc495419793"/>
      <w:bookmarkStart w:id="580" w:name="_Toc495501362"/>
      <w:bookmarkStart w:id="581" w:name="_Toc495501740"/>
      <w:bookmarkStart w:id="582" w:name="_Toc495501837"/>
      <w:bookmarkStart w:id="583" w:name="_Toc495570271"/>
      <w:bookmarkStart w:id="584" w:name="_Toc495575622"/>
      <w:bookmarkStart w:id="585" w:name="_Toc498099617"/>
      <w:bookmarkStart w:id="586" w:name="_Toc498341580"/>
      <w:bookmarkStart w:id="587" w:name="_Toc498414151"/>
      <w:bookmarkStart w:id="588" w:name="_Toc499221208"/>
      <w:bookmarkStart w:id="589" w:name="_Toc499554719"/>
      <w:bookmarkStart w:id="590" w:name="_Toc499656451"/>
      <w:bookmarkStart w:id="591" w:name="_Toc518288164"/>
      <w:bookmarkStart w:id="592" w:name="_Toc518288312"/>
      <w:bookmarkStart w:id="593" w:name="_Toc520106256"/>
      <w:bookmarkStart w:id="594" w:name="_Toc520108456"/>
      <w:bookmarkStart w:id="595" w:name="_Toc520201040"/>
      <w:bookmarkStart w:id="596" w:name="_Toc520203506"/>
      <w:bookmarkStart w:id="597" w:name="_Toc520203718"/>
      <w:bookmarkStart w:id="598" w:name="_Toc520204233"/>
      <w:bookmarkStart w:id="599" w:name="_Toc521190452"/>
      <w:bookmarkStart w:id="600" w:name="_Toc534371528"/>
      <w:bookmarkStart w:id="601" w:name="_Toc534373706"/>
      <w:bookmarkStart w:id="602" w:name="_Toc536013176"/>
      <w:bookmarkStart w:id="603" w:name="_Toc536016076"/>
      <w:bookmarkStart w:id="604" w:name="_Toc536800583"/>
      <w:bookmarkStart w:id="605" w:name="_Toc258763"/>
      <w:bookmarkStart w:id="606" w:name="_Toc259756"/>
      <w:bookmarkStart w:id="607" w:name="_Toc1128357"/>
      <w:bookmarkStart w:id="608" w:name="_Toc3562956"/>
      <w:bookmarkStart w:id="609" w:name="_Toc5830375"/>
      <w:bookmarkStart w:id="610" w:name="_Toc5869713"/>
      <w:bookmarkStart w:id="611" w:name="_Toc10186525"/>
      <w:bookmarkStart w:id="612" w:name="_Toc10204809"/>
      <w:bookmarkStart w:id="613" w:name="_Toc10206190"/>
      <w:bookmarkStart w:id="614" w:name="_Toc10215745"/>
      <w:bookmarkStart w:id="615" w:name="_Toc12638433"/>
      <w:bookmarkStart w:id="616" w:name="_Toc12639481"/>
      <w:bookmarkStart w:id="617" w:name="_Toc12868707"/>
      <w:bookmarkStart w:id="618" w:name="_Toc12959293"/>
      <w:bookmarkStart w:id="619" w:name="_Toc12962660"/>
      <w:bookmarkStart w:id="620" w:name="_Toc19091536"/>
      <w:bookmarkStart w:id="621" w:name="_Toc21524595"/>
      <w:bookmarkStart w:id="622" w:name="_Toc21531625"/>
      <w:bookmarkStart w:id="623" w:name="_Toc22917805"/>
      <w:bookmarkStart w:id="624" w:name="_Toc22917932"/>
      <w:bookmarkStart w:id="625" w:name="_Toc23857197"/>
      <w:bookmarkStart w:id="626" w:name="_Toc23857323"/>
      <w:bookmarkStart w:id="627" w:name="_Toc23857736"/>
      <w:bookmarkStart w:id="628" w:name="_Toc23858554"/>
      <w:bookmarkStart w:id="629" w:name="_Toc23863524"/>
      <w:bookmarkStart w:id="630" w:name="_Toc23967856"/>
      <w:bookmarkStart w:id="631" w:name="_Toc26362094"/>
      <w:bookmarkStart w:id="632" w:name="_Toc26371778"/>
      <w:bookmarkStart w:id="633" w:name="_Toc26437961"/>
      <w:bookmarkStart w:id="634" w:name="_Toc29286885"/>
      <w:bookmarkStart w:id="635" w:name="_Toc29293079"/>
      <w:bookmarkStart w:id="636" w:name="_Toc29294596"/>
      <w:bookmarkStart w:id="637" w:name="_Toc32412031"/>
      <w:bookmarkStart w:id="638" w:name="_Toc32419149"/>
      <w:bookmarkStart w:id="639" w:name="_Toc34409275"/>
      <w:bookmarkStart w:id="640" w:name="_Toc34638479"/>
      <w:bookmarkStart w:id="641" w:name="_Toc34641783"/>
      <w:bookmarkStart w:id="642" w:name="_Toc34668754"/>
      <w:bookmarkStart w:id="643" w:name="_Toc34913822"/>
      <w:bookmarkStart w:id="644" w:name="_Toc34990598"/>
      <w:bookmarkStart w:id="645" w:name="_Toc35000629"/>
      <w:bookmarkStart w:id="646" w:name="_Toc66170209"/>
      <w:bookmarkStart w:id="647" w:name="_Toc661703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4CF88AB7"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12B429F4"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347"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24BA2D9D"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348"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545"/>
          </w:p>
        </w:tc>
      </w:tr>
    </w:tbl>
    <w:p w14:paraId="37DB5D49" w14:textId="77777777" w:rsidR="00072314" w:rsidRDefault="00072314" w:rsidP="00072314"/>
    <w:p w14:paraId="7596789B"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648" w:name="_Toc35000630"/>
      <w:bookmarkStart w:id="649" w:name="_Toc66170346"/>
      <w:r w:rsidRPr="00BC3C56">
        <w:rPr>
          <w:lang w:val="en-GB"/>
        </w:rPr>
        <w:lastRenderedPageBreak/>
        <w:t>Appendix</w:t>
      </w:r>
      <w:bookmarkEnd w:id="537"/>
      <w:bookmarkEnd w:id="648"/>
      <w:bookmarkEnd w:id="649"/>
    </w:p>
    <w:p w14:paraId="289DD044" w14:textId="77777777" w:rsidR="00072314" w:rsidRPr="00BC3C56" w:rsidRDefault="00072314" w:rsidP="00072314">
      <w:pPr>
        <w:pStyle w:val="Heading2"/>
        <w:tabs>
          <w:tab w:val="clear" w:pos="709"/>
        </w:tabs>
        <w:spacing w:before="240"/>
        <w:rPr>
          <w:lang w:val="en-GB"/>
        </w:rPr>
      </w:pPr>
      <w:bookmarkStart w:id="650" w:name="_Toc35000631"/>
      <w:bookmarkStart w:id="651" w:name="_Toc66170347"/>
      <w:r w:rsidRPr="00BC3C56">
        <w:rPr>
          <w:lang w:val="en-GB"/>
        </w:rPr>
        <w:t>Data Dictionary</w:t>
      </w:r>
      <w:bookmarkEnd w:id="650"/>
      <w:bookmarkEnd w:id="651"/>
    </w:p>
    <w:p w14:paraId="494B8137" w14:textId="77777777" w:rsidR="00072314" w:rsidRPr="00BC3C56" w:rsidRDefault="00072314" w:rsidP="00072314">
      <w:pPr>
        <w:pStyle w:val="Heading3"/>
        <w:keepNext w:val="0"/>
        <w:tabs>
          <w:tab w:val="clear" w:pos="900"/>
          <w:tab w:val="left" w:pos="709"/>
          <w:tab w:val="left" w:pos="851"/>
        </w:tabs>
        <w:spacing w:before="240"/>
        <w:rPr>
          <w:lang w:val="en-GB"/>
        </w:rPr>
      </w:pPr>
      <w:bookmarkStart w:id="652" w:name="_Toc35000632"/>
      <w:bookmarkStart w:id="653" w:name="_Toc66170348"/>
      <w:r w:rsidRPr="00BC3C56">
        <w:rPr>
          <w:lang w:val="en-GB"/>
        </w:rPr>
        <w:t>Logical Signals</w:t>
      </w:r>
      <w:bookmarkEnd w:id="652"/>
      <w:bookmarkEnd w:id="653"/>
    </w:p>
    <w:tbl>
      <w:tblPr>
        <w:tblStyle w:val="TableGrid"/>
        <w:tblW w:w="9351" w:type="dxa"/>
        <w:tblLook w:val="04A0" w:firstRow="1" w:lastRow="0" w:firstColumn="1" w:lastColumn="0" w:noHBand="0" w:noVBand="1"/>
      </w:tblPr>
      <w:tblGrid>
        <w:gridCol w:w="3261"/>
        <w:gridCol w:w="3927"/>
        <w:gridCol w:w="2163"/>
      </w:tblGrid>
      <w:tr w:rsidR="00756360" w14:paraId="33443699" w14:textId="77777777" w:rsidTr="00EF1973">
        <w:tc>
          <w:tcPr>
            <w:tcW w:w="2689" w:type="dxa"/>
            <w:shd w:val="clear" w:color="auto" w:fill="D9D9D9" w:themeFill="background1" w:themeFillShade="D9"/>
            <w:vAlign w:val="bottom"/>
          </w:tcPr>
          <w:p w14:paraId="63ED39CD" w14:textId="77777777" w:rsidR="00756360" w:rsidRPr="00F259A8" w:rsidRDefault="00756360" w:rsidP="00EF1973">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1ECF4CDC" w14:textId="77777777" w:rsidR="00756360" w:rsidRPr="00F259A8" w:rsidRDefault="00756360" w:rsidP="00EF1973">
            <w:pPr>
              <w:rPr>
                <w:b/>
              </w:rPr>
            </w:pPr>
            <w:r>
              <w:rPr>
                <w:b/>
              </w:rPr>
              <w:t>Description</w:t>
            </w:r>
          </w:p>
        </w:tc>
        <w:tc>
          <w:tcPr>
            <w:tcW w:w="2410" w:type="dxa"/>
            <w:shd w:val="clear" w:color="auto" w:fill="D9D9D9" w:themeFill="background1" w:themeFillShade="D9"/>
          </w:tcPr>
          <w:p w14:paraId="11C4502B" w14:textId="77777777" w:rsidR="00756360" w:rsidRDefault="00756360" w:rsidP="00EF1973">
            <w:pPr>
              <w:rPr>
                <w:b/>
              </w:rPr>
            </w:pPr>
            <w:r>
              <w:rPr>
                <w:b/>
              </w:rPr>
              <w:t>Details</w:t>
            </w:r>
          </w:p>
        </w:tc>
      </w:tr>
      <w:tr w:rsidR="00756360" w14:paraId="05AA81AB" w14:textId="77777777" w:rsidTr="00EF1973">
        <w:tc>
          <w:tcPr>
            <w:tcW w:w="2689" w:type="dxa"/>
            <w:shd w:val="clear" w:color="auto" w:fill="D9D9D9" w:themeFill="background1" w:themeFillShade="D9"/>
            <w:vAlign w:val="center"/>
          </w:tcPr>
          <w:p w14:paraId="29BCF851" w14:textId="77777777" w:rsidR="00756360" w:rsidRPr="00761226" w:rsidRDefault="00756360" w:rsidP="00EF1973">
            <w:pPr>
              <w:rPr>
                <w:b/>
              </w:rPr>
            </w:pPr>
            <w:r w:rsidRPr="00761226">
              <w:rPr>
                <w:b/>
              </w:rPr>
              <w:t>Profile Positional Settings</w:t>
            </w:r>
          </w:p>
        </w:tc>
        <w:tc>
          <w:tcPr>
            <w:tcW w:w="4252" w:type="dxa"/>
            <w:vAlign w:val="center"/>
          </w:tcPr>
          <w:p w14:paraId="78918A7C" w14:textId="77777777" w:rsidR="00756360" w:rsidRPr="00761226" w:rsidRDefault="00756360" w:rsidP="00EF1973">
            <w:pPr>
              <w:rPr>
                <w:rFonts w:cs="Arial"/>
              </w:rPr>
            </w:pPr>
          </w:p>
        </w:tc>
        <w:tc>
          <w:tcPr>
            <w:tcW w:w="2410" w:type="dxa"/>
            <w:vAlign w:val="center"/>
          </w:tcPr>
          <w:p w14:paraId="7E72AADE" w14:textId="3E41400E" w:rsidR="00F93523" w:rsidRDefault="00F93523" w:rsidP="00F93523">
            <w:pPr>
              <w:rPr>
                <w:rFonts w:cs="Arial"/>
              </w:rPr>
            </w:pPr>
            <w:r w:rsidRPr="00AE47D0">
              <w:rPr>
                <w:rFonts w:cs="Arial"/>
              </w:rPr>
              <w:t>Satisfies:</w:t>
            </w:r>
          </w:p>
          <w:p w14:paraId="3C3A181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FB08C34" w14:textId="77777777" w:rsidTr="00EF1973">
        <w:tc>
          <w:tcPr>
            <w:tcW w:w="2689" w:type="dxa"/>
            <w:shd w:val="clear" w:color="auto" w:fill="D9D9D9" w:themeFill="background1" w:themeFillShade="D9"/>
            <w:vAlign w:val="center"/>
          </w:tcPr>
          <w:p w14:paraId="5E7A3C42" w14:textId="77777777" w:rsidR="00756360" w:rsidRPr="00761226" w:rsidRDefault="00756360" w:rsidP="00EF1973">
            <w:pPr>
              <w:rPr>
                <w:b/>
              </w:rPr>
            </w:pPr>
            <w:r w:rsidRPr="00761226">
              <w:rPr>
                <w:b/>
              </w:rPr>
              <w:t>Monitoring: AHUD Data</w:t>
            </w:r>
          </w:p>
        </w:tc>
        <w:tc>
          <w:tcPr>
            <w:tcW w:w="4252" w:type="dxa"/>
            <w:vAlign w:val="center"/>
          </w:tcPr>
          <w:p w14:paraId="518F1125" w14:textId="77777777" w:rsidR="00756360" w:rsidRPr="00761226" w:rsidRDefault="00756360" w:rsidP="00EF1973">
            <w:pPr>
              <w:rPr>
                <w:rFonts w:cs="Arial"/>
              </w:rPr>
            </w:pPr>
            <w:r w:rsidRPr="00761226">
              <w:rPr>
                <w:rFonts w:cs="Arial"/>
              </w:rPr>
              <w:t>The AHUD Controller will notify Auto Save Arbitrator with changes in AHUD positional settings.</w:t>
            </w:r>
          </w:p>
          <w:p w14:paraId="12669283" w14:textId="77777777" w:rsidR="00756360" w:rsidRPr="00761226" w:rsidRDefault="00756360" w:rsidP="00EF1973">
            <w:pPr>
              <w:rPr>
                <w:rFonts w:cs="Arial"/>
              </w:rPr>
            </w:pPr>
          </w:p>
        </w:tc>
        <w:tc>
          <w:tcPr>
            <w:tcW w:w="2410" w:type="dxa"/>
            <w:vAlign w:val="center"/>
          </w:tcPr>
          <w:p w14:paraId="040F599A" w14:textId="77777777" w:rsidR="00F93523" w:rsidRDefault="00F93523" w:rsidP="00F93523">
            <w:pPr>
              <w:rPr>
                <w:rFonts w:cs="Arial"/>
              </w:rPr>
            </w:pPr>
            <w:r w:rsidRPr="00AE47D0">
              <w:rPr>
                <w:rFonts w:cs="Arial"/>
              </w:rPr>
              <w:t>Satisfies:</w:t>
            </w:r>
          </w:p>
          <w:p w14:paraId="5BED0A4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D575EE0" w14:textId="77777777" w:rsidTr="00EF1973">
        <w:tc>
          <w:tcPr>
            <w:tcW w:w="2689" w:type="dxa"/>
            <w:shd w:val="clear" w:color="auto" w:fill="D9D9D9" w:themeFill="background1" w:themeFillShade="D9"/>
            <w:vAlign w:val="center"/>
          </w:tcPr>
          <w:p w14:paraId="22FF8022" w14:textId="77777777" w:rsidR="00756360" w:rsidRPr="00761226" w:rsidRDefault="00756360" w:rsidP="00EF1973">
            <w:pPr>
              <w:rPr>
                <w:b/>
              </w:rPr>
            </w:pPr>
            <w:r w:rsidRPr="00761226">
              <w:rPr>
                <w:b/>
              </w:rPr>
              <w:t>Example Signal</w:t>
            </w:r>
          </w:p>
        </w:tc>
        <w:tc>
          <w:tcPr>
            <w:tcW w:w="4252" w:type="dxa"/>
            <w:vAlign w:val="center"/>
          </w:tcPr>
          <w:p w14:paraId="3EE358A4" w14:textId="77777777" w:rsidR="00756360" w:rsidRPr="00761226" w:rsidRDefault="00756360" w:rsidP="00EF1973">
            <w:pPr>
              <w:rPr>
                <w:rFonts w:cs="Arial"/>
              </w:rPr>
            </w:pPr>
            <w:r w:rsidRPr="00761226">
              <w:rPr>
                <w:rFonts w:cs="Arial"/>
              </w:rPr>
              <w:t>The description of the signal in the Documentation field.</w:t>
            </w:r>
          </w:p>
          <w:p w14:paraId="32CC5F93" w14:textId="77777777" w:rsidR="00756360" w:rsidRPr="00761226" w:rsidRDefault="00756360" w:rsidP="00EF1973">
            <w:pPr>
              <w:rPr>
                <w:rFonts w:cs="Arial"/>
              </w:rPr>
            </w:pPr>
          </w:p>
        </w:tc>
        <w:tc>
          <w:tcPr>
            <w:tcW w:w="2410" w:type="dxa"/>
            <w:vAlign w:val="center"/>
          </w:tcPr>
          <w:p w14:paraId="657B55A1" w14:textId="77777777" w:rsidR="00F93523" w:rsidRDefault="00F93523" w:rsidP="00F93523">
            <w:pPr>
              <w:rPr>
                <w:rFonts w:cs="Arial"/>
              </w:rPr>
            </w:pPr>
            <w:r w:rsidRPr="00AE47D0">
              <w:rPr>
                <w:rFonts w:cs="Arial"/>
              </w:rPr>
              <w:t>Satisfies:</w:t>
            </w:r>
          </w:p>
          <w:p w14:paraId="4790E96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A0414D7" w14:textId="77777777" w:rsidTr="00EF1973">
        <w:tc>
          <w:tcPr>
            <w:tcW w:w="2689" w:type="dxa"/>
            <w:shd w:val="clear" w:color="auto" w:fill="D9D9D9" w:themeFill="background1" w:themeFillShade="D9"/>
            <w:vAlign w:val="center"/>
          </w:tcPr>
          <w:p w14:paraId="3BDF8946" w14:textId="77777777" w:rsidR="00756360" w:rsidRPr="00761226" w:rsidRDefault="00756360" w:rsidP="00EF1973">
            <w:pPr>
              <w:rPr>
                <w:b/>
              </w:rPr>
            </w:pPr>
            <w:r w:rsidRPr="00761226">
              <w:rPr>
                <w:b/>
              </w:rPr>
              <w:t>Profile Setting Auto Save</w:t>
            </w:r>
          </w:p>
        </w:tc>
        <w:tc>
          <w:tcPr>
            <w:tcW w:w="4252" w:type="dxa"/>
            <w:vAlign w:val="center"/>
          </w:tcPr>
          <w:p w14:paraId="09A20A5D" w14:textId="77777777" w:rsidR="00756360" w:rsidRPr="00761226" w:rsidRDefault="00756360" w:rsidP="00EF1973">
            <w:pPr>
              <w:rPr>
                <w:rFonts w:cs="Arial"/>
              </w:rPr>
            </w:pPr>
            <w:r w:rsidRPr="00761226">
              <w:rPr>
                <w:rFonts w:cs="Arial"/>
              </w:rPr>
              <w:t>Enhanced Memory will notify Auto Save with the Profile Settings Auto Save status. When the user toggles the status then Enhanced Memory will notify Auto Save.</w:t>
            </w:r>
          </w:p>
          <w:p w14:paraId="287453A6" w14:textId="77777777" w:rsidR="00756360" w:rsidRPr="00761226" w:rsidRDefault="00756360" w:rsidP="00EF1973">
            <w:pPr>
              <w:rPr>
                <w:rFonts w:cs="Arial"/>
              </w:rPr>
            </w:pPr>
          </w:p>
        </w:tc>
        <w:tc>
          <w:tcPr>
            <w:tcW w:w="2410" w:type="dxa"/>
            <w:vAlign w:val="center"/>
          </w:tcPr>
          <w:p w14:paraId="11B9D42F" w14:textId="77777777" w:rsidR="00F93523" w:rsidRDefault="00F93523" w:rsidP="00F93523">
            <w:pPr>
              <w:rPr>
                <w:rFonts w:cs="Arial"/>
              </w:rPr>
            </w:pPr>
            <w:r w:rsidRPr="00AE47D0">
              <w:rPr>
                <w:rFonts w:cs="Arial"/>
              </w:rPr>
              <w:t>Satisfies:</w:t>
            </w:r>
          </w:p>
          <w:p w14:paraId="210DD07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A96EA13" w14:textId="77777777" w:rsidTr="00EF1973">
        <w:tc>
          <w:tcPr>
            <w:tcW w:w="2689" w:type="dxa"/>
            <w:shd w:val="clear" w:color="auto" w:fill="D9D9D9" w:themeFill="background1" w:themeFillShade="D9"/>
            <w:vAlign w:val="center"/>
          </w:tcPr>
          <w:p w14:paraId="79A0563E" w14:textId="77777777" w:rsidR="00756360" w:rsidRPr="00761226" w:rsidRDefault="00756360" w:rsidP="00EF1973">
            <w:pPr>
              <w:rPr>
                <w:b/>
              </w:rPr>
            </w:pPr>
            <w:r w:rsidRPr="00761226">
              <w:rPr>
                <w:b/>
              </w:rPr>
              <w:t>Change_Profile_Request</w:t>
            </w:r>
          </w:p>
        </w:tc>
        <w:tc>
          <w:tcPr>
            <w:tcW w:w="4252" w:type="dxa"/>
            <w:vAlign w:val="center"/>
          </w:tcPr>
          <w:p w14:paraId="17197612" w14:textId="77777777" w:rsidR="00756360" w:rsidRPr="00761226" w:rsidRDefault="00756360" w:rsidP="00EF1973">
            <w:pPr>
              <w:rPr>
                <w:rFonts w:cs="Arial"/>
              </w:rPr>
            </w:pPr>
            <w:r w:rsidRPr="00761226">
              <w:rPr>
                <w:rFonts w:cs="Arial"/>
              </w:rPr>
              <w:t>This signal contains the information necessary to requests the creation of a new profile from profile Manager.</w:t>
            </w:r>
          </w:p>
          <w:p w14:paraId="46D35998" w14:textId="77777777" w:rsidR="00756360" w:rsidRPr="00761226" w:rsidRDefault="00756360" w:rsidP="00EF1973">
            <w:pPr>
              <w:rPr>
                <w:rFonts w:cs="Arial"/>
              </w:rPr>
            </w:pPr>
          </w:p>
        </w:tc>
        <w:tc>
          <w:tcPr>
            <w:tcW w:w="2410" w:type="dxa"/>
            <w:vAlign w:val="center"/>
          </w:tcPr>
          <w:p w14:paraId="3520F9E1" w14:textId="77777777" w:rsidR="00F93523" w:rsidRDefault="00F93523" w:rsidP="00F93523">
            <w:pPr>
              <w:rPr>
                <w:rFonts w:cs="Arial"/>
              </w:rPr>
            </w:pPr>
            <w:r w:rsidRPr="00AE47D0">
              <w:rPr>
                <w:rFonts w:cs="Arial"/>
              </w:rPr>
              <w:t>Satisfies:</w:t>
            </w:r>
          </w:p>
          <w:p w14:paraId="4D1F088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43270B7" w14:textId="77777777" w:rsidTr="00EF1973">
        <w:tc>
          <w:tcPr>
            <w:tcW w:w="2689" w:type="dxa"/>
            <w:shd w:val="clear" w:color="auto" w:fill="D9D9D9" w:themeFill="background1" w:themeFillShade="D9"/>
            <w:vAlign w:val="center"/>
          </w:tcPr>
          <w:p w14:paraId="4A9EBC3C" w14:textId="77777777" w:rsidR="00756360" w:rsidRPr="00761226" w:rsidRDefault="00756360" w:rsidP="00EF1973">
            <w:pPr>
              <w:rPr>
                <w:b/>
              </w:rPr>
            </w:pPr>
            <w:r w:rsidRPr="00761226">
              <w:rPr>
                <w:b/>
              </w:rPr>
              <w:t>S2</w:t>
            </w:r>
          </w:p>
        </w:tc>
        <w:tc>
          <w:tcPr>
            <w:tcW w:w="4252" w:type="dxa"/>
            <w:vAlign w:val="center"/>
          </w:tcPr>
          <w:p w14:paraId="46A821C3" w14:textId="77777777" w:rsidR="00756360" w:rsidRPr="00761226" w:rsidRDefault="00756360" w:rsidP="00EF1973">
            <w:pPr>
              <w:rPr>
                <w:rFonts w:cs="Arial"/>
              </w:rPr>
            </w:pPr>
          </w:p>
        </w:tc>
        <w:tc>
          <w:tcPr>
            <w:tcW w:w="2410" w:type="dxa"/>
            <w:vAlign w:val="center"/>
          </w:tcPr>
          <w:p w14:paraId="3B24191F" w14:textId="77777777" w:rsidR="00F93523" w:rsidRDefault="00F93523" w:rsidP="00F93523">
            <w:pPr>
              <w:rPr>
                <w:rFonts w:cs="Arial"/>
              </w:rPr>
            </w:pPr>
            <w:r w:rsidRPr="00AE47D0">
              <w:rPr>
                <w:rFonts w:cs="Arial"/>
              </w:rPr>
              <w:t>Satisfies:</w:t>
            </w:r>
          </w:p>
          <w:p w14:paraId="72E4879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890DCAC" w14:textId="77777777" w:rsidTr="00EF1973">
        <w:tc>
          <w:tcPr>
            <w:tcW w:w="2689" w:type="dxa"/>
            <w:shd w:val="clear" w:color="auto" w:fill="D9D9D9" w:themeFill="background1" w:themeFillShade="D9"/>
            <w:vAlign w:val="center"/>
          </w:tcPr>
          <w:p w14:paraId="5E1AF39F" w14:textId="77777777" w:rsidR="00756360" w:rsidRPr="00761226" w:rsidRDefault="00756360" w:rsidP="00EF1973">
            <w:pPr>
              <w:rPr>
                <w:b/>
              </w:rPr>
            </w:pPr>
            <w:r w:rsidRPr="00761226">
              <w:rPr>
                <w:b/>
              </w:rPr>
              <w:t>Stime</w:t>
            </w:r>
          </w:p>
        </w:tc>
        <w:tc>
          <w:tcPr>
            <w:tcW w:w="4252" w:type="dxa"/>
            <w:vAlign w:val="center"/>
          </w:tcPr>
          <w:p w14:paraId="4B00FE1E" w14:textId="77777777" w:rsidR="00756360" w:rsidRPr="00761226" w:rsidRDefault="00756360" w:rsidP="00EF1973">
            <w:pPr>
              <w:rPr>
                <w:rFonts w:cs="Arial"/>
              </w:rPr>
            </w:pPr>
            <w:r w:rsidRPr="00761226">
              <w:rPr>
                <w:rFonts w:cs="Arial"/>
              </w:rPr>
              <w:t xml:space="preserve">The logical signal ‘Stime’ keeps track of the current time within the system. It is used by the timer function to determine when the countdown has reached its end. Stime is intended to be local time signal on an ECU. </w:t>
            </w:r>
          </w:p>
          <w:p w14:paraId="00219932" w14:textId="77777777" w:rsidR="00756360" w:rsidRPr="00761226" w:rsidRDefault="00756360" w:rsidP="00EF1973">
            <w:pPr>
              <w:rPr>
                <w:rFonts w:cs="Arial"/>
              </w:rPr>
            </w:pPr>
          </w:p>
        </w:tc>
        <w:tc>
          <w:tcPr>
            <w:tcW w:w="2410" w:type="dxa"/>
            <w:vAlign w:val="center"/>
          </w:tcPr>
          <w:p w14:paraId="23FED3E7" w14:textId="77777777" w:rsidR="00F93523" w:rsidRDefault="00F93523" w:rsidP="00F93523">
            <w:pPr>
              <w:rPr>
                <w:rFonts w:cs="Arial"/>
              </w:rPr>
            </w:pPr>
            <w:r w:rsidRPr="00AE47D0">
              <w:rPr>
                <w:rFonts w:cs="Arial"/>
              </w:rPr>
              <w:t>Satisfies:</w:t>
            </w:r>
          </w:p>
          <w:p w14:paraId="02141C5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A30009C" w14:textId="77777777" w:rsidTr="00EF1973">
        <w:tc>
          <w:tcPr>
            <w:tcW w:w="2689" w:type="dxa"/>
            <w:shd w:val="clear" w:color="auto" w:fill="D9D9D9" w:themeFill="background1" w:themeFillShade="D9"/>
            <w:vAlign w:val="center"/>
          </w:tcPr>
          <w:p w14:paraId="486E97DD" w14:textId="77777777" w:rsidR="00756360" w:rsidRPr="00761226" w:rsidRDefault="00756360" w:rsidP="00EF1973">
            <w:pPr>
              <w:rPr>
                <w:b/>
              </w:rPr>
            </w:pPr>
            <w:r w:rsidRPr="00761226">
              <w:rPr>
                <w:b/>
              </w:rPr>
              <w:t>Vehicle Positional Adjustment</w:t>
            </w:r>
          </w:p>
        </w:tc>
        <w:tc>
          <w:tcPr>
            <w:tcW w:w="4252" w:type="dxa"/>
            <w:vAlign w:val="center"/>
          </w:tcPr>
          <w:p w14:paraId="55C4E0E9" w14:textId="77777777" w:rsidR="00756360" w:rsidRPr="00761226" w:rsidRDefault="00756360" w:rsidP="00EF1973">
            <w:pPr>
              <w:rPr>
                <w:rFonts w:cs="Arial"/>
              </w:rPr>
            </w:pPr>
          </w:p>
        </w:tc>
        <w:tc>
          <w:tcPr>
            <w:tcW w:w="2410" w:type="dxa"/>
            <w:vAlign w:val="center"/>
          </w:tcPr>
          <w:p w14:paraId="7CF52C7F" w14:textId="77777777" w:rsidR="00F93523" w:rsidRDefault="00F93523" w:rsidP="00F93523">
            <w:pPr>
              <w:rPr>
                <w:rFonts w:cs="Arial"/>
              </w:rPr>
            </w:pPr>
            <w:r w:rsidRPr="00AE47D0">
              <w:rPr>
                <w:rFonts w:cs="Arial"/>
              </w:rPr>
              <w:t>Satisfies:</w:t>
            </w:r>
          </w:p>
          <w:p w14:paraId="64B90CE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241F943" w14:textId="77777777" w:rsidTr="00EF1973">
        <w:tc>
          <w:tcPr>
            <w:tcW w:w="2689" w:type="dxa"/>
            <w:shd w:val="clear" w:color="auto" w:fill="D9D9D9" w:themeFill="background1" w:themeFillShade="D9"/>
            <w:vAlign w:val="center"/>
          </w:tcPr>
          <w:p w14:paraId="0E943798" w14:textId="77777777" w:rsidR="00756360" w:rsidRPr="00761226" w:rsidRDefault="00756360" w:rsidP="00EF1973">
            <w:pPr>
              <w:rPr>
                <w:b/>
              </w:rPr>
            </w:pPr>
            <w:r w:rsidRPr="00761226">
              <w:rPr>
                <w:b/>
              </w:rPr>
              <w:t>New Profile Request</w:t>
            </w:r>
          </w:p>
        </w:tc>
        <w:tc>
          <w:tcPr>
            <w:tcW w:w="4252" w:type="dxa"/>
            <w:vAlign w:val="center"/>
          </w:tcPr>
          <w:p w14:paraId="67256A4E" w14:textId="77777777" w:rsidR="00756360" w:rsidRPr="00761226" w:rsidRDefault="00756360" w:rsidP="00EF1973">
            <w:pPr>
              <w:rPr>
                <w:rFonts w:cs="Arial"/>
              </w:rPr>
            </w:pPr>
          </w:p>
        </w:tc>
        <w:tc>
          <w:tcPr>
            <w:tcW w:w="2410" w:type="dxa"/>
            <w:vAlign w:val="center"/>
          </w:tcPr>
          <w:p w14:paraId="216C12FF" w14:textId="77777777" w:rsidR="00F93523" w:rsidRDefault="00F93523" w:rsidP="00F93523">
            <w:pPr>
              <w:rPr>
                <w:rFonts w:cs="Arial"/>
              </w:rPr>
            </w:pPr>
            <w:r w:rsidRPr="00AE47D0">
              <w:rPr>
                <w:rFonts w:cs="Arial"/>
              </w:rPr>
              <w:t>Satisfies:</w:t>
            </w:r>
          </w:p>
          <w:p w14:paraId="4A21804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8128489" w14:textId="77777777" w:rsidTr="00EF1973">
        <w:tc>
          <w:tcPr>
            <w:tcW w:w="2689" w:type="dxa"/>
            <w:shd w:val="clear" w:color="auto" w:fill="D9D9D9" w:themeFill="background1" w:themeFillShade="D9"/>
            <w:vAlign w:val="center"/>
          </w:tcPr>
          <w:p w14:paraId="380422EE" w14:textId="77777777" w:rsidR="00756360" w:rsidRPr="00761226" w:rsidRDefault="00756360" w:rsidP="00EF1973">
            <w:pPr>
              <w:rPr>
                <w:b/>
              </w:rPr>
            </w:pPr>
            <w:r w:rsidRPr="00761226">
              <w:rPr>
                <w:b/>
              </w:rPr>
              <w:t>Recall_Profile3</w:t>
            </w:r>
          </w:p>
        </w:tc>
        <w:tc>
          <w:tcPr>
            <w:tcW w:w="4252" w:type="dxa"/>
            <w:vAlign w:val="center"/>
          </w:tcPr>
          <w:p w14:paraId="11BCE905" w14:textId="77777777" w:rsidR="00756360" w:rsidRPr="00761226" w:rsidRDefault="00756360" w:rsidP="00EF1973">
            <w:pPr>
              <w:rPr>
                <w:rFonts w:cs="Arial"/>
              </w:rPr>
            </w:pPr>
          </w:p>
        </w:tc>
        <w:tc>
          <w:tcPr>
            <w:tcW w:w="2410" w:type="dxa"/>
            <w:vAlign w:val="center"/>
          </w:tcPr>
          <w:p w14:paraId="17442628" w14:textId="77777777" w:rsidR="00F93523" w:rsidRDefault="00F93523" w:rsidP="00F93523">
            <w:pPr>
              <w:rPr>
                <w:rFonts w:cs="Arial"/>
              </w:rPr>
            </w:pPr>
            <w:r w:rsidRPr="00AE47D0">
              <w:rPr>
                <w:rFonts w:cs="Arial"/>
              </w:rPr>
              <w:t>Satisfies:</w:t>
            </w:r>
          </w:p>
          <w:p w14:paraId="2C788EF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6926431" w14:textId="77777777" w:rsidTr="00EF1973">
        <w:tc>
          <w:tcPr>
            <w:tcW w:w="2689" w:type="dxa"/>
            <w:shd w:val="clear" w:color="auto" w:fill="D9D9D9" w:themeFill="background1" w:themeFillShade="D9"/>
            <w:vAlign w:val="center"/>
          </w:tcPr>
          <w:p w14:paraId="69734293" w14:textId="77777777" w:rsidR="00756360" w:rsidRPr="00761226" w:rsidRDefault="00756360" w:rsidP="00EF1973">
            <w:pPr>
              <w:rPr>
                <w:b/>
              </w:rPr>
            </w:pPr>
            <w:r w:rsidRPr="00761226">
              <w:rPr>
                <w:b/>
              </w:rPr>
              <w:t>Active Driver Profile</w:t>
            </w:r>
          </w:p>
        </w:tc>
        <w:tc>
          <w:tcPr>
            <w:tcW w:w="4252" w:type="dxa"/>
            <w:vAlign w:val="center"/>
          </w:tcPr>
          <w:p w14:paraId="05CDF432" w14:textId="77777777" w:rsidR="00E550DC" w:rsidRDefault="0044733B">
            <w:r>
              <w:t xml:space="preserve">Enhanced Memory will notify Auto Save which driver profile is currently active.  </w:t>
            </w:r>
          </w:p>
          <w:p w14:paraId="491DE021" w14:textId="77777777" w:rsidR="00756360" w:rsidRPr="00761226" w:rsidRDefault="00756360" w:rsidP="00EF1973">
            <w:pPr>
              <w:rPr>
                <w:rFonts w:cs="Arial"/>
              </w:rPr>
            </w:pPr>
          </w:p>
        </w:tc>
        <w:tc>
          <w:tcPr>
            <w:tcW w:w="2410" w:type="dxa"/>
            <w:vAlign w:val="center"/>
          </w:tcPr>
          <w:p w14:paraId="1A2C3426" w14:textId="77777777" w:rsidR="00F93523" w:rsidRDefault="00F93523" w:rsidP="00F93523">
            <w:pPr>
              <w:rPr>
                <w:rFonts w:cs="Arial"/>
              </w:rPr>
            </w:pPr>
            <w:r w:rsidRPr="00AE47D0">
              <w:rPr>
                <w:rFonts w:cs="Arial"/>
              </w:rPr>
              <w:t>Satisfies:</w:t>
            </w:r>
          </w:p>
          <w:p w14:paraId="2CD9475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AE22C44" w14:textId="77777777" w:rsidTr="00EF1973">
        <w:tc>
          <w:tcPr>
            <w:tcW w:w="2689" w:type="dxa"/>
            <w:shd w:val="clear" w:color="auto" w:fill="D9D9D9" w:themeFill="background1" w:themeFillShade="D9"/>
            <w:vAlign w:val="center"/>
          </w:tcPr>
          <w:p w14:paraId="591A7D3F" w14:textId="77777777" w:rsidR="00756360" w:rsidRPr="00761226" w:rsidRDefault="00756360" w:rsidP="00EF1973">
            <w:pPr>
              <w:rPr>
                <w:b/>
              </w:rPr>
            </w:pPr>
            <w:r w:rsidRPr="00761226">
              <w:rPr>
                <w:b/>
              </w:rPr>
              <w:t>Feature inhibit</w:t>
            </w:r>
          </w:p>
        </w:tc>
        <w:tc>
          <w:tcPr>
            <w:tcW w:w="4252" w:type="dxa"/>
            <w:vAlign w:val="center"/>
          </w:tcPr>
          <w:p w14:paraId="6843C4BB" w14:textId="77777777" w:rsidR="00756360" w:rsidRPr="00761226" w:rsidRDefault="00756360" w:rsidP="00EF1973">
            <w:pPr>
              <w:rPr>
                <w:rFonts w:cs="Arial"/>
              </w:rPr>
            </w:pPr>
          </w:p>
        </w:tc>
        <w:tc>
          <w:tcPr>
            <w:tcW w:w="2410" w:type="dxa"/>
            <w:vAlign w:val="center"/>
          </w:tcPr>
          <w:p w14:paraId="0ADF3AE4" w14:textId="77777777" w:rsidR="00F93523" w:rsidRDefault="00F93523" w:rsidP="00F93523">
            <w:pPr>
              <w:rPr>
                <w:rFonts w:cs="Arial"/>
              </w:rPr>
            </w:pPr>
            <w:r w:rsidRPr="00AE47D0">
              <w:rPr>
                <w:rFonts w:cs="Arial"/>
              </w:rPr>
              <w:t>Satisfies:</w:t>
            </w:r>
          </w:p>
          <w:p w14:paraId="30E2E11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C4D8082" w14:textId="77777777" w:rsidTr="00EF1973">
        <w:tc>
          <w:tcPr>
            <w:tcW w:w="2689" w:type="dxa"/>
            <w:shd w:val="clear" w:color="auto" w:fill="D9D9D9" w:themeFill="background1" w:themeFillShade="D9"/>
            <w:vAlign w:val="center"/>
          </w:tcPr>
          <w:p w14:paraId="21C8D850" w14:textId="77777777" w:rsidR="00756360" w:rsidRPr="00761226" w:rsidRDefault="00756360" w:rsidP="00EF1973">
            <w:pPr>
              <w:rPr>
                <w:b/>
              </w:rPr>
            </w:pPr>
            <w:r w:rsidRPr="00761226">
              <w:rPr>
                <w:b/>
              </w:rPr>
              <w:t>SoftwareUpdate_On</w:t>
            </w:r>
          </w:p>
        </w:tc>
        <w:tc>
          <w:tcPr>
            <w:tcW w:w="4252" w:type="dxa"/>
            <w:vAlign w:val="center"/>
          </w:tcPr>
          <w:p w14:paraId="311F43F7" w14:textId="77777777" w:rsidR="00756360" w:rsidRPr="00761226" w:rsidRDefault="00756360" w:rsidP="00EF1973">
            <w:pPr>
              <w:rPr>
                <w:rFonts w:cs="Arial"/>
              </w:rPr>
            </w:pPr>
          </w:p>
        </w:tc>
        <w:tc>
          <w:tcPr>
            <w:tcW w:w="2410" w:type="dxa"/>
            <w:vAlign w:val="center"/>
          </w:tcPr>
          <w:p w14:paraId="177F1879" w14:textId="77777777" w:rsidR="00F93523" w:rsidRDefault="00F93523" w:rsidP="00F93523">
            <w:pPr>
              <w:rPr>
                <w:rFonts w:cs="Arial"/>
              </w:rPr>
            </w:pPr>
            <w:r w:rsidRPr="00AE47D0">
              <w:rPr>
                <w:rFonts w:cs="Arial"/>
              </w:rPr>
              <w:t>Satisfies:</w:t>
            </w:r>
          </w:p>
          <w:p w14:paraId="01DAA73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0F5AC57" w14:textId="77777777" w:rsidTr="00EF1973">
        <w:tc>
          <w:tcPr>
            <w:tcW w:w="2689" w:type="dxa"/>
            <w:shd w:val="clear" w:color="auto" w:fill="D9D9D9" w:themeFill="background1" w:themeFillShade="D9"/>
            <w:vAlign w:val="center"/>
          </w:tcPr>
          <w:p w14:paraId="0447D66C" w14:textId="77777777" w:rsidR="00756360" w:rsidRPr="00761226" w:rsidRDefault="00756360" w:rsidP="00EF1973">
            <w:pPr>
              <w:rPr>
                <w:b/>
              </w:rPr>
            </w:pPr>
            <w:r w:rsidRPr="00761226">
              <w:rPr>
                <w:b/>
              </w:rPr>
              <w:t>Commodity_Continuous_Status</w:t>
            </w:r>
          </w:p>
        </w:tc>
        <w:tc>
          <w:tcPr>
            <w:tcW w:w="4252" w:type="dxa"/>
            <w:vAlign w:val="center"/>
          </w:tcPr>
          <w:p w14:paraId="52F99386" w14:textId="77777777" w:rsidR="00756360" w:rsidRPr="00761226" w:rsidRDefault="00756360" w:rsidP="00EF1973">
            <w:pPr>
              <w:rPr>
                <w:rFonts w:cs="Arial"/>
              </w:rPr>
            </w:pPr>
            <w:r w:rsidRPr="00761226">
              <w:rPr>
                <w:rFonts w:cs="Arial"/>
              </w:rPr>
              <w:t>This signal indicates whether an adjustment has occurred for a given axis. This signal is sent continuously from the Vehicle Positional Setting Monitoring System. It is intended to be a software input to the Monitor function.</w:t>
            </w:r>
          </w:p>
          <w:p w14:paraId="4B9D4E8D" w14:textId="77777777" w:rsidR="00756360" w:rsidRPr="00761226" w:rsidRDefault="00756360" w:rsidP="00EF1973">
            <w:pPr>
              <w:rPr>
                <w:rFonts w:cs="Arial"/>
              </w:rPr>
            </w:pPr>
          </w:p>
        </w:tc>
        <w:tc>
          <w:tcPr>
            <w:tcW w:w="2410" w:type="dxa"/>
            <w:vAlign w:val="center"/>
          </w:tcPr>
          <w:p w14:paraId="6CDB4D03" w14:textId="77777777" w:rsidR="00F93523" w:rsidRDefault="00F93523" w:rsidP="00F93523">
            <w:pPr>
              <w:rPr>
                <w:rFonts w:cs="Arial"/>
              </w:rPr>
            </w:pPr>
            <w:r w:rsidRPr="00AE47D0">
              <w:rPr>
                <w:rFonts w:cs="Arial"/>
              </w:rPr>
              <w:t>Satisfies:</w:t>
            </w:r>
          </w:p>
          <w:p w14:paraId="34266B7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9B5018B" w14:textId="77777777" w:rsidTr="00EF1973">
        <w:tc>
          <w:tcPr>
            <w:tcW w:w="2689" w:type="dxa"/>
            <w:shd w:val="clear" w:color="auto" w:fill="D9D9D9" w:themeFill="background1" w:themeFillShade="D9"/>
            <w:vAlign w:val="center"/>
          </w:tcPr>
          <w:p w14:paraId="2BE165F7" w14:textId="77777777" w:rsidR="00756360" w:rsidRPr="00761226" w:rsidRDefault="00756360" w:rsidP="00EF1973">
            <w:pPr>
              <w:rPr>
                <w:b/>
              </w:rPr>
            </w:pPr>
            <w:r w:rsidRPr="00761226">
              <w:rPr>
                <w:b/>
              </w:rPr>
              <w:lastRenderedPageBreak/>
              <w:t>Manual Save</w:t>
            </w:r>
          </w:p>
        </w:tc>
        <w:tc>
          <w:tcPr>
            <w:tcW w:w="4252" w:type="dxa"/>
            <w:vAlign w:val="center"/>
          </w:tcPr>
          <w:p w14:paraId="01117ED7" w14:textId="77777777" w:rsidR="00756360" w:rsidRPr="00761226" w:rsidRDefault="00756360" w:rsidP="00EF1973">
            <w:pPr>
              <w:rPr>
                <w:rFonts w:cs="Arial"/>
              </w:rPr>
            </w:pPr>
            <w:r w:rsidRPr="00761226">
              <w:rPr>
                <w:rFonts w:cs="Arial"/>
              </w:rPr>
              <w:t>Indicates that the user has manually saved the current position settings and Auto Save should respond by returning to idle.</w:t>
            </w:r>
          </w:p>
          <w:p w14:paraId="173BA3DF" w14:textId="77777777" w:rsidR="00756360" w:rsidRPr="00761226" w:rsidRDefault="00756360" w:rsidP="00EF1973">
            <w:pPr>
              <w:rPr>
                <w:rFonts w:cs="Arial"/>
              </w:rPr>
            </w:pPr>
          </w:p>
          <w:p w14:paraId="660A6A77" w14:textId="77777777" w:rsidR="00756360" w:rsidRPr="00761226" w:rsidRDefault="00756360" w:rsidP="00EF1973">
            <w:pPr>
              <w:rPr>
                <w:rFonts w:cs="Arial"/>
              </w:rPr>
            </w:pPr>
            <w:r w:rsidRPr="00761226">
              <w:rPr>
                <w:rFonts w:cs="Arial"/>
              </w:rPr>
              <w:t>This signal is the same as the existing Memory_Cmd signal.</w:t>
            </w:r>
          </w:p>
          <w:p w14:paraId="38A3555F" w14:textId="77777777" w:rsidR="00756360" w:rsidRPr="00761226" w:rsidRDefault="00756360" w:rsidP="00EF1973">
            <w:pPr>
              <w:rPr>
                <w:rFonts w:cs="Arial"/>
              </w:rPr>
            </w:pPr>
          </w:p>
          <w:p w14:paraId="6D0F0283" w14:textId="77777777" w:rsidR="00756360" w:rsidRPr="00761226" w:rsidRDefault="00756360" w:rsidP="00EF1973">
            <w:pPr>
              <w:rPr>
                <w:rFonts w:cs="Arial"/>
              </w:rPr>
            </w:pPr>
            <w:r w:rsidRPr="00761226">
              <w:rPr>
                <w:rFonts w:cs="Arial"/>
              </w:rPr>
              <w:t>ASIL: QM</w:t>
            </w:r>
          </w:p>
          <w:p w14:paraId="73E05618" w14:textId="77777777" w:rsidR="00756360" w:rsidRPr="00761226" w:rsidRDefault="00756360" w:rsidP="00EF1973">
            <w:pPr>
              <w:rPr>
                <w:rFonts w:cs="Arial"/>
              </w:rPr>
            </w:pPr>
            <w:r w:rsidRPr="00761226">
              <w:rPr>
                <w:rFonts w:cs="Arial"/>
              </w:rPr>
              <w:t>Encoding Type: Memory_Cmd</w:t>
            </w:r>
          </w:p>
          <w:p w14:paraId="0053D653" w14:textId="77777777" w:rsidR="00756360" w:rsidRPr="00761226" w:rsidRDefault="00756360" w:rsidP="00EF1973">
            <w:pPr>
              <w:rPr>
                <w:rFonts w:cs="Arial"/>
              </w:rPr>
            </w:pPr>
            <w:r w:rsidRPr="00761226">
              <w:rPr>
                <w:rFonts w:cs="Arial"/>
              </w:rPr>
              <w:t>Discrete Encoding Values:</w:t>
            </w:r>
          </w:p>
          <w:p w14:paraId="2B51EE84" w14:textId="77777777" w:rsidR="00756360" w:rsidRPr="00761226" w:rsidRDefault="00756360" w:rsidP="00EF1973">
            <w:pPr>
              <w:rPr>
                <w:rFonts w:cs="Arial"/>
              </w:rPr>
            </w:pPr>
            <w:r w:rsidRPr="00761226">
              <w:rPr>
                <w:rFonts w:cs="Arial"/>
              </w:rPr>
              <w:t>0x0 Null</w:t>
            </w:r>
          </w:p>
          <w:p w14:paraId="013818EC" w14:textId="77777777" w:rsidR="00756360" w:rsidRPr="00761226" w:rsidRDefault="00756360" w:rsidP="00EF1973">
            <w:pPr>
              <w:rPr>
                <w:rFonts w:cs="Arial"/>
              </w:rPr>
            </w:pPr>
            <w:r w:rsidRPr="00761226">
              <w:rPr>
                <w:rFonts w:cs="Arial"/>
              </w:rPr>
              <w:t>0x1 Store_1</w:t>
            </w:r>
          </w:p>
          <w:p w14:paraId="6020C4DD" w14:textId="77777777" w:rsidR="00756360" w:rsidRPr="00761226" w:rsidRDefault="00756360" w:rsidP="00EF1973">
            <w:pPr>
              <w:rPr>
                <w:rFonts w:cs="Arial"/>
              </w:rPr>
            </w:pPr>
            <w:r w:rsidRPr="00761226">
              <w:rPr>
                <w:rFonts w:cs="Arial"/>
              </w:rPr>
              <w:t>0x2 Store_2</w:t>
            </w:r>
          </w:p>
          <w:p w14:paraId="642D35CA" w14:textId="77777777" w:rsidR="00756360" w:rsidRPr="00761226" w:rsidRDefault="00756360" w:rsidP="00EF1973">
            <w:pPr>
              <w:rPr>
                <w:rFonts w:cs="Arial"/>
              </w:rPr>
            </w:pPr>
            <w:r w:rsidRPr="00761226">
              <w:rPr>
                <w:rFonts w:cs="Arial"/>
              </w:rPr>
              <w:t>0x3 Store_3</w:t>
            </w:r>
          </w:p>
          <w:p w14:paraId="35757414" w14:textId="77777777" w:rsidR="00756360" w:rsidRPr="00761226" w:rsidRDefault="00756360" w:rsidP="00EF1973">
            <w:pPr>
              <w:rPr>
                <w:rFonts w:cs="Arial"/>
              </w:rPr>
            </w:pPr>
            <w:r w:rsidRPr="00761226">
              <w:rPr>
                <w:rFonts w:cs="Arial"/>
              </w:rPr>
              <w:t>0x4 Store_4</w:t>
            </w:r>
          </w:p>
          <w:p w14:paraId="75F2FA1B" w14:textId="77777777" w:rsidR="00756360" w:rsidRPr="00761226" w:rsidRDefault="00756360" w:rsidP="00EF1973">
            <w:pPr>
              <w:rPr>
                <w:rFonts w:cs="Arial"/>
              </w:rPr>
            </w:pPr>
            <w:r w:rsidRPr="00761226">
              <w:rPr>
                <w:rFonts w:cs="Arial"/>
              </w:rPr>
              <w:t>0x5 Recall_1</w:t>
            </w:r>
          </w:p>
          <w:p w14:paraId="0571CBA8" w14:textId="77777777" w:rsidR="00756360" w:rsidRPr="00761226" w:rsidRDefault="00756360" w:rsidP="00EF1973">
            <w:pPr>
              <w:rPr>
                <w:rFonts w:cs="Arial"/>
              </w:rPr>
            </w:pPr>
            <w:r w:rsidRPr="00761226">
              <w:rPr>
                <w:rFonts w:cs="Arial"/>
              </w:rPr>
              <w:t>0x6 Recall_2</w:t>
            </w:r>
          </w:p>
          <w:p w14:paraId="799EAA98" w14:textId="77777777" w:rsidR="00756360" w:rsidRPr="00761226" w:rsidRDefault="00756360" w:rsidP="00EF1973">
            <w:pPr>
              <w:rPr>
                <w:rFonts w:cs="Arial"/>
              </w:rPr>
            </w:pPr>
            <w:r w:rsidRPr="00761226">
              <w:rPr>
                <w:rFonts w:cs="Arial"/>
              </w:rPr>
              <w:t>0x7 Recall_3</w:t>
            </w:r>
          </w:p>
          <w:p w14:paraId="57037CC2" w14:textId="77777777" w:rsidR="00756360" w:rsidRPr="00761226" w:rsidRDefault="00756360" w:rsidP="00EF1973">
            <w:pPr>
              <w:rPr>
                <w:rFonts w:cs="Arial"/>
              </w:rPr>
            </w:pPr>
            <w:r w:rsidRPr="00761226">
              <w:rPr>
                <w:rFonts w:cs="Arial"/>
              </w:rPr>
              <w:t>0x8 Recall_4</w:t>
            </w:r>
          </w:p>
          <w:p w14:paraId="3BD5FBEA" w14:textId="77777777" w:rsidR="00756360" w:rsidRPr="00761226" w:rsidRDefault="00756360" w:rsidP="00EF1973">
            <w:pPr>
              <w:rPr>
                <w:rFonts w:cs="Arial"/>
              </w:rPr>
            </w:pPr>
            <w:r w:rsidRPr="00761226">
              <w:rPr>
                <w:rFonts w:cs="Arial"/>
              </w:rPr>
              <w:t>Unit: Enumeration</w:t>
            </w:r>
          </w:p>
          <w:p w14:paraId="1B2E06E4" w14:textId="77777777" w:rsidR="00756360" w:rsidRPr="00761226" w:rsidRDefault="00756360" w:rsidP="00EF1973">
            <w:pPr>
              <w:rPr>
                <w:rFonts w:cs="Arial"/>
              </w:rPr>
            </w:pPr>
          </w:p>
        </w:tc>
        <w:tc>
          <w:tcPr>
            <w:tcW w:w="2410" w:type="dxa"/>
            <w:vAlign w:val="center"/>
          </w:tcPr>
          <w:p w14:paraId="4FCB2C39" w14:textId="77777777" w:rsidR="00F93523" w:rsidRDefault="00F93523" w:rsidP="00F93523">
            <w:pPr>
              <w:rPr>
                <w:rFonts w:cs="Arial"/>
              </w:rPr>
            </w:pPr>
            <w:r w:rsidRPr="00AE47D0">
              <w:rPr>
                <w:rFonts w:cs="Arial"/>
              </w:rPr>
              <w:t>Satisfies:</w:t>
            </w:r>
          </w:p>
          <w:p w14:paraId="406C66E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2D6973A" w14:textId="77777777" w:rsidTr="00EF1973">
        <w:tc>
          <w:tcPr>
            <w:tcW w:w="2689" w:type="dxa"/>
            <w:shd w:val="clear" w:color="auto" w:fill="D9D9D9" w:themeFill="background1" w:themeFillShade="D9"/>
            <w:vAlign w:val="center"/>
          </w:tcPr>
          <w:p w14:paraId="5008DF80" w14:textId="77777777" w:rsidR="00756360" w:rsidRPr="00761226" w:rsidRDefault="00756360" w:rsidP="00EF1973">
            <w:pPr>
              <w:rPr>
                <w:b/>
              </w:rPr>
            </w:pPr>
            <w:r w:rsidRPr="00761226">
              <w:rPr>
                <w:b/>
              </w:rPr>
              <w:t>Second Signal</w:t>
            </w:r>
          </w:p>
        </w:tc>
        <w:tc>
          <w:tcPr>
            <w:tcW w:w="4252" w:type="dxa"/>
            <w:vAlign w:val="center"/>
          </w:tcPr>
          <w:p w14:paraId="7F731F91" w14:textId="77777777" w:rsidR="00756360" w:rsidRPr="00761226" w:rsidRDefault="00756360" w:rsidP="00EF1973">
            <w:pPr>
              <w:rPr>
                <w:rFonts w:cs="Arial"/>
              </w:rPr>
            </w:pPr>
            <w:r w:rsidRPr="00761226">
              <w:rPr>
                <w:rFonts w:cs="Arial"/>
              </w:rPr>
              <w:t>Influence Description on Documentation field.</w:t>
            </w:r>
          </w:p>
          <w:p w14:paraId="7E8EF75B" w14:textId="77777777" w:rsidR="00756360" w:rsidRPr="00761226" w:rsidRDefault="00756360" w:rsidP="00EF1973">
            <w:pPr>
              <w:rPr>
                <w:rFonts w:cs="Arial"/>
              </w:rPr>
            </w:pPr>
          </w:p>
        </w:tc>
        <w:tc>
          <w:tcPr>
            <w:tcW w:w="2410" w:type="dxa"/>
            <w:vAlign w:val="center"/>
          </w:tcPr>
          <w:p w14:paraId="4DB45DA9" w14:textId="77777777" w:rsidR="00F93523" w:rsidRDefault="00F93523" w:rsidP="00F93523">
            <w:pPr>
              <w:rPr>
                <w:rFonts w:cs="Arial"/>
              </w:rPr>
            </w:pPr>
            <w:r w:rsidRPr="00AE47D0">
              <w:rPr>
                <w:rFonts w:cs="Arial"/>
              </w:rPr>
              <w:t>Satisfies:</w:t>
            </w:r>
          </w:p>
          <w:p w14:paraId="1B7A032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1E9EEAB" w14:textId="77777777" w:rsidTr="00EF1973">
        <w:tc>
          <w:tcPr>
            <w:tcW w:w="2689" w:type="dxa"/>
            <w:shd w:val="clear" w:color="auto" w:fill="D9D9D9" w:themeFill="background1" w:themeFillShade="D9"/>
            <w:vAlign w:val="center"/>
          </w:tcPr>
          <w:p w14:paraId="6D74532D" w14:textId="77777777" w:rsidR="00756360" w:rsidRPr="00761226" w:rsidRDefault="00756360" w:rsidP="00EF1973">
            <w:pPr>
              <w:rPr>
                <w:b/>
              </w:rPr>
            </w:pPr>
            <w:r w:rsidRPr="00761226">
              <w:rPr>
                <w:b/>
              </w:rPr>
              <w:t>Update Last Saved Positions: Auto Save</w:t>
            </w:r>
          </w:p>
        </w:tc>
        <w:tc>
          <w:tcPr>
            <w:tcW w:w="4252" w:type="dxa"/>
            <w:vAlign w:val="center"/>
          </w:tcPr>
          <w:p w14:paraId="22A7CDA6" w14:textId="77777777" w:rsidR="00756360" w:rsidRPr="00761226" w:rsidRDefault="00756360" w:rsidP="00EF1973">
            <w:pPr>
              <w:rPr>
                <w:rFonts w:cs="Arial"/>
              </w:rPr>
            </w:pPr>
          </w:p>
        </w:tc>
        <w:tc>
          <w:tcPr>
            <w:tcW w:w="2410" w:type="dxa"/>
            <w:vAlign w:val="center"/>
          </w:tcPr>
          <w:p w14:paraId="1A892D27" w14:textId="77777777" w:rsidR="00F93523" w:rsidRDefault="00F93523" w:rsidP="00F93523">
            <w:pPr>
              <w:rPr>
                <w:rFonts w:cs="Arial"/>
              </w:rPr>
            </w:pPr>
            <w:r w:rsidRPr="00AE47D0">
              <w:rPr>
                <w:rFonts w:cs="Arial"/>
              </w:rPr>
              <w:t>Satisfies:</w:t>
            </w:r>
          </w:p>
          <w:p w14:paraId="1B95EE7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893C097" w14:textId="77777777" w:rsidTr="00EF1973">
        <w:tc>
          <w:tcPr>
            <w:tcW w:w="2689" w:type="dxa"/>
            <w:shd w:val="clear" w:color="auto" w:fill="D9D9D9" w:themeFill="background1" w:themeFillShade="D9"/>
            <w:vAlign w:val="center"/>
          </w:tcPr>
          <w:p w14:paraId="66761319" w14:textId="77777777" w:rsidR="00756360" w:rsidRPr="00761226" w:rsidRDefault="00756360" w:rsidP="00EF1973">
            <w:pPr>
              <w:rPr>
                <w:b/>
              </w:rPr>
            </w:pPr>
            <w:r w:rsidRPr="00761226">
              <w:rPr>
                <w:b/>
              </w:rPr>
              <w:t>Positional Settings Recall Request</w:t>
            </w:r>
          </w:p>
        </w:tc>
        <w:tc>
          <w:tcPr>
            <w:tcW w:w="4252" w:type="dxa"/>
            <w:vAlign w:val="center"/>
          </w:tcPr>
          <w:p w14:paraId="5AC7A562" w14:textId="77777777" w:rsidR="00756360" w:rsidRPr="00761226" w:rsidRDefault="00756360" w:rsidP="00EF1973">
            <w:pPr>
              <w:rPr>
                <w:rFonts w:cs="Arial"/>
              </w:rPr>
            </w:pPr>
          </w:p>
        </w:tc>
        <w:tc>
          <w:tcPr>
            <w:tcW w:w="2410" w:type="dxa"/>
            <w:vAlign w:val="center"/>
          </w:tcPr>
          <w:p w14:paraId="382091BE" w14:textId="77777777" w:rsidR="00F93523" w:rsidRDefault="00F93523" w:rsidP="00F93523">
            <w:pPr>
              <w:rPr>
                <w:rFonts w:cs="Arial"/>
              </w:rPr>
            </w:pPr>
            <w:r w:rsidRPr="00AE47D0">
              <w:rPr>
                <w:rFonts w:cs="Arial"/>
              </w:rPr>
              <w:t>Satisfies:</w:t>
            </w:r>
          </w:p>
          <w:p w14:paraId="54840A8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BEE2AC2" w14:textId="77777777" w:rsidTr="00EF1973">
        <w:tc>
          <w:tcPr>
            <w:tcW w:w="2689" w:type="dxa"/>
            <w:shd w:val="clear" w:color="auto" w:fill="D9D9D9" w:themeFill="background1" w:themeFillShade="D9"/>
            <w:vAlign w:val="center"/>
          </w:tcPr>
          <w:p w14:paraId="075056DF" w14:textId="77777777" w:rsidR="00756360" w:rsidRPr="00761226" w:rsidRDefault="00756360" w:rsidP="00EF1973">
            <w:pPr>
              <w:rPr>
                <w:b/>
              </w:rPr>
            </w:pPr>
            <w:r w:rsidRPr="00761226">
              <w:rPr>
                <w:b/>
              </w:rPr>
              <w:t>Key_Acc</w:t>
            </w:r>
          </w:p>
        </w:tc>
        <w:tc>
          <w:tcPr>
            <w:tcW w:w="4252" w:type="dxa"/>
            <w:vAlign w:val="center"/>
          </w:tcPr>
          <w:p w14:paraId="30215FB6" w14:textId="77777777" w:rsidR="00756360" w:rsidRPr="00761226" w:rsidRDefault="00756360" w:rsidP="00EF1973">
            <w:pPr>
              <w:rPr>
                <w:rFonts w:cs="Arial"/>
              </w:rPr>
            </w:pPr>
          </w:p>
        </w:tc>
        <w:tc>
          <w:tcPr>
            <w:tcW w:w="2410" w:type="dxa"/>
            <w:vAlign w:val="center"/>
          </w:tcPr>
          <w:p w14:paraId="0B619386" w14:textId="77777777" w:rsidR="00F93523" w:rsidRDefault="00F93523" w:rsidP="00F93523">
            <w:pPr>
              <w:rPr>
                <w:rFonts w:cs="Arial"/>
              </w:rPr>
            </w:pPr>
            <w:r w:rsidRPr="00AE47D0">
              <w:rPr>
                <w:rFonts w:cs="Arial"/>
              </w:rPr>
              <w:t>Satisfies:</w:t>
            </w:r>
          </w:p>
          <w:p w14:paraId="39653D5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FFE0AA4" w14:textId="77777777" w:rsidTr="00EF1973">
        <w:tc>
          <w:tcPr>
            <w:tcW w:w="2689" w:type="dxa"/>
            <w:shd w:val="clear" w:color="auto" w:fill="D9D9D9" w:themeFill="background1" w:themeFillShade="D9"/>
            <w:vAlign w:val="center"/>
          </w:tcPr>
          <w:p w14:paraId="7AEB489D" w14:textId="77777777" w:rsidR="00756360" w:rsidRPr="00761226" w:rsidRDefault="00756360" w:rsidP="00EF1973">
            <w:pPr>
              <w:rPr>
                <w:b/>
              </w:rPr>
            </w:pPr>
            <w:r w:rsidRPr="00761226">
              <w:rPr>
                <w:b/>
              </w:rPr>
              <w:t>Key Status</w:t>
            </w:r>
          </w:p>
        </w:tc>
        <w:tc>
          <w:tcPr>
            <w:tcW w:w="4252" w:type="dxa"/>
            <w:vAlign w:val="center"/>
          </w:tcPr>
          <w:p w14:paraId="2F4D9DDB" w14:textId="77777777" w:rsidR="00756360" w:rsidRPr="00761226" w:rsidRDefault="00756360" w:rsidP="00EF1973">
            <w:pPr>
              <w:rPr>
                <w:rFonts w:cs="Arial"/>
              </w:rPr>
            </w:pPr>
          </w:p>
        </w:tc>
        <w:tc>
          <w:tcPr>
            <w:tcW w:w="2410" w:type="dxa"/>
            <w:vAlign w:val="center"/>
          </w:tcPr>
          <w:p w14:paraId="4FADA6E9" w14:textId="77777777" w:rsidR="00F93523" w:rsidRDefault="00F93523" w:rsidP="00F93523">
            <w:pPr>
              <w:rPr>
                <w:rFonts w:cs="Arial"/>
              </w:rPr>
            </w:pPr>
            <w:r w:rsidRPr="00AE47D0">
              <w:rPr>
                <w:rFonts w:cs="Arial"/>
              </w:rPr>
              <w:t>Satisfies:</w:t>
            </w:r>
          </w:p>
          <w:p w14:paraId="53E9160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AA3B4F8" w14:textId="77777777" w:rsidTr="00EF1973">
        <w:tc>
          <w:tcPr>
            <w:tcW w:w="2689" w:type="dxa"/>
            <w:shd w:val="clear" w:color="auto" w:fill="D9D9D9" w:themeFill="background1" w:themeFillShade="D9"/>
            <w:vAlign w:val="center"/>
          </w:tcPr>
          <w:p w14:paraId="3FEB0D18" w14:textId="77777777" w:rsidR="00756360" w:rsidRPr="00761226" w:rsidRDefault="00756360" w:rsidP="00EF1973">
            <w:pPr>
              <w:rPr>
                <w:b/>
              </w:rPr>
            </w:pPr>
            <w:r w:rsidRPr="00761226">
              <w:rPr>
                <w:b/>
              </w:rPr>
              <w:t>Commodity_Event_Status</w:t>
            </w:r>
          </w:p>
        </w:tc>
        <w:tc>
          <w:tcPr>
            <w:tcW w:w="4252" w:type="dxa"/>
            <w:vAlign w:val="center"/>
          </w:tcPr>
          <w:p w14:paraId="3762318E" w14:textId="77777777" w:rsidR="00756360" w:rsidRPr="00761226" w:rsidRDefault="00756360" w:rsidP="00EF1973">
            <w:pPr>
              <w:rPr>
                <w:rFonts w:cs="Arial"/>
              </w:rPr>
            </w:pPr>
            <w:r w:rsidRPr="00761226">
              <w:rPr>
                <w:rFonts w:cs="Arial"/>
              </w:rPr>
              <w:t>This signal indicates that an adjustment has occurred for a given axis. This signal is sent when the axis adjustment occurs from the Vehicle Positional Setting Monitoring System. It is intended to be a software input to the Monitor function.</w:t>
            </w:r>
          </w:p>
          <w:p w14:paraId="4D13D446" w14:textId="77777777" w:rsidR="00756360" w:rsidRPr="00761226" w:rsidRDefault="00756360" w:rsidP="00EF1973">
            <w:pPr>
              <w:rPr>
                <w:rFonts w:cs="Arial"/>
              </w:rPr>
            </w:pPr>
          </w:p>
        </w:tc>
        <w:tc>
          <w:tcPr>
            <w:tcW w:w="2410" w:type="dxa"/>
            <w:vAlign w:val="center"/>
          </w:tcPr>
          <w:p w14:paraId="0CC36A68" w14:textId="77777777" w:rsidR="00F93523" w:rsidRDefault="00F93523" w:rsidP="00F93523">
            <w:pPr>
              <w:rPr>
                <w:rFonts w:cs="Arial"/>
              </w:rPr>
            </w:pPr>
            <w:r w:rsidRPr="00AE47D0">
              <w:rPr>
                <w:rFonts w:cs="Arial"/>
              </w:rPr>
              <w:t>Satisfies:</w:t>
            </w:r>
          </w:p>
          <w:p w14:paraId="3FD5DD9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8FF6789" w14:textId="77777777" w:rsidTr="00EF1973">
        <w:tc>
          <w:tcPr>
            <w:tcW w:w="2689" w:type="dxa"/>
            <w:shd w:val="clear" w:color="auto" w:fill="D9D9D9" w:themeFill="background1" w:themeFillShade="D9"/>
            <w:vAlign w:val="center"/>
          </w:tcPr>
          <w:p w14:paraId="456234E8" w14:textId="77777777" w:rsidR="00756360" w:rsidRPr="00761226" w:rsidRDefault="00756360" w:rsidP="00EF1973">
            <w:pPr>
              <w:rPr>
                <w:b/>
              </w:rPr>
            </w:pPr>
            <w:r w:rsidRPr="00761226">
              <w:rPr>
                <w:b/>
              </w:rPr>
              <w:t>Driver Response: Vehicle</w:t>
            </w:r>
          </w:p>
        </w:tc>
        <w:tc>
          <w:tcPr>
            <w:tcW w:w="4252" w:type="dxa"/>
            <w:vAlign w:val="center"/>
          </w:tcPr>
          <w:p w14:paraId="63948591" w14:textId="77777777" w:rsidR="00756360" w:rsidRPr="00761226" w:rsidRDefault="00756360" w:rsidP="00EF1973">
            <w:pPr>
              <w:rPr>
                <w:rFonts w:cs="Arial"/>
              </w:rPr>
            </w:pPr>
          </w:p>
        </w:tc>
        <w:tc>
          <w:tcPr>
            <w:tcW w:w="2410" w:type="dxa"/>
            <w:vAlign w:val="center"/>
          </w:tcPr>
          <w:p w14:paraId="53D4EAFC" w14:textId="77777777" w:rsidR="00F93523" w:rsidRDefault="00F93523" w:rsidP="00F93523">
            <w:pPr>
              <w:rPr>
                <w:rFonts w:cs="Arial"/>
              </w:rPr>
            </w:pPr>
            <w:r w:rsidRPr="00AE47D0">
              <w:rPr>
                <w:rFonts w:cs="Arial"/>
              </w:rPr>
              <w:t>Satisfies:</w:t>
            </w:r>
          </w:p>
          <w:p w14:paraId="2A47A13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0414D71" w14:textId="77777777" w:rsidTr="00EF1973">
        <w:tc>
          <w:tcPr>
            <w:tcW w:w="2689" w:type="dxa"/>
            <w:shd w:val="clear" w:color="auto" w:fill="D9D9D9" w:themeFill="background1" w:themeFillShade="D9"/>
            <w:vAlign w:val="center"/>
          </w:tcPr>
          <w:p w14:paraId="1933B5FC" w14:textId="77777777" w:rsidR="00756360" w:rsidRPr="00761226" w:rsidRDefault="00756360" w:rsidP="00EF1973">
            <w:pPr>
              <w:rPr>
                <w:b/>
              </w:rPr>
            </w:pPr>
            <w:r w:rsidRPr="00761226">
              <w:rPr>
                <w:b/>
              </w:rPr>
              <w:t>Vehicle_Mode</w:t>
            </w:r>
          </w:p>
        </w:tc>
        <w:tc>
          <w:tcPr>
            <w:tcW w:w="4252" w:type="dxa"/>
            <w:vAlign w:val="center"/>
          </w:tcPr>
          <w:p w14:paraId="6FD93566" w14:textId="77777777" w:rsidR="00756360" w:rsidRPr="00761226" w:rsidRDefault="00756360" w:rsidP="00EF1973">
            <w:pPr>
              <w:rPr>
                <w:rFonts w:cs="Arial"/>
              </w:rPr>
            </w:pPr>
            <w:r w:rsidRPr="00761226">
              <w:rPr>
                <w:rFonts w:cs="Arial"/>
              </w:rPr>
              <w:t>This signal indicates the current operating mode of the host vehicle. These modes could be Normal, Factory, or Transport.</w:t>
            </w:r>
          </w:p>
          <w:p w14:paraId="7AE27460" w14:textId="77777777" w:rsidR="00756360" w:rsidRPr="00761226" w:rsidRDefault="00756360" w:rsidP="00EF1973">
            <w:pPr>
              <w:rPr>
                <w:rFonts w:cs="Arial"/>
              </w:rPr>
            </w:pPr>
          </w:p>
        </w:tc>
        <w:tc>
          <w:tcPr>
            <w:tcW w:w="2410" w:type="dxa"/>
            <w:vAlign w:val="center"/>
          </w:tcPr>
          <w:p w14:paraId="5C977D7C" w14:textId="77777777" w:rsidR="00F93523" w:rsidRDefault="00F93523" w:rsidP="00F93523">
            <w:pPr>
              <w:rPr>
                <w:rFonts w:cs="Arial"/>
              </w:rPr>
            </w:pPr>
            <w:r w:rsidRPr="00AE47D0">
              <w:rPr>
                <w:rFonts w:cs="Arial"/>
              </w:rPr>
              <w:t>Satisfies:</w:t>
            </w:r>
          </w:p>
          <w:p w14:paraId="3AB5EC9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998083F" w14:textId="77777777" w:rsidTr="00EF1973">
        <w:tc>
          <w:tcPr>
            <w:tcW w:w="2689" w:type="dxa"/>
            <w:shd w:val="clear" w:color="auto" w:fill="D9D9D9" w:themeFill="background1" w:themeFillShade="D9"/>
            <w:vAlign w:val="center"/>
          </w:tcPr>
          <w:p w14:paraId="1444CEEE" w14:textId="77777777" w:rsidR="00756360" w:rsidRPr="00761226" w:rsidRDefault="00756360" w:rsidP="00EF1973">
            <w:pPr>
              <w:rPr>
                <w:b/>
              </w:rPr>
            </w:pPr>
            <w:r w:rsidRPr="00761226">
              <w:rPr>
                <w:b/>
              </w:rPr>
              <w:t>InternalSignal2</w:t>
            </w:r>
          </w:p>
        </w:tc>
        <w:tc>
          <w:tcPr>
            <w:tcW w:w="4252" w:type="dxa"/>
            <w:vAlign w:val="center"/>
          </w:tcPr>
          <w:p w14:paraId="2EC34313" w14:textId="77777777" w:rsidR="00756360" w:rsidRPr="00761226" w:rsidRDefault="00756360" w:rsidP="00EF1973">
            <w:pPr>
              <w:rPr>
                <w:rFonts w:cs="Arial"/>
              </w:rPr>
            </w:pPr>
          </w:p>
        </w:tc>
        <w:tc>
          <w:tcPr>
            <w:tcW w:w="2410" w:type="dxa"/>
            <w:vAlign w:val="center"/>
          </w:tcPr>
          <w:p w14:paraId="13F0F5BD" w14:textId="77777777" w:rsidR="00F93523" w:rsidRDefault="00F93523" w:rsidP="00F93523">
            <w:pPr>
              <w:rPr>
                <w:rFonts w:cs="Arial"/>
              </w:rPr>
            </w:pPr>
            <w:r w:rsidRPr="00AE47D0">
              <w:rPr>
                <w:rFonts w:cs="Arial"/>
              </w:rPr>
              <w:t>Satisfies:</w:t>
            </w:r>
          </w:p>
          <w:p w14:paraId="1E10123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50488E5" w14:textId="77777777" w:rsidTr="00EF1973">
        <w:tc>
          <w:tcPr>
            <w:tcW w:w="2689" w:type="dxa"/>
            <w:shd w:val="clear" w:color="auto" w:fill="D9D9D9" w:themeFill="background1" w:themeFillShade="D9"/>
            <w:vAlign w:val="center"/>
          </w:tcPr>
          <w:p w14:paraId="0881362D" w14:textId="77777777" w:rsidR="00756360" w:rsidRPr="00761226" w:rsidRDefault="00756360" w:rsidP="00EF1973">
            <w:pPr>
              <w:rPr>
                <w:b/>
              </w:rPr>
            </w:pPr>
            <w:r w:rsidRPr="00761226">
              <w:rPr>
                <w:b/>
              </w:rPr>
              <w:t>Monitoring: Pedal Data</w:t>
            </w:r>
          </w:p>
        </w:tc>
        <w:tc>
          <w:tcPr>
            <w:tcW w:w="4252" w:type="dxa"/>
            <w:vAlign w:val="center"/>
          </w:tcPr>
          <w:p w14:paraId="6008154B" w14:textId="77777777" w:rsidR="00756360" w:rsidRPr="00761226" w:rsidRDefault="00756360" w:rsidP="00EF1973">
            <w:pPr>
              <w:rPr>
                <w:rFonts w:cs="Arial"/>
              </w:rPr>
            </w:pPr>
            <w:r w:rsidRPr="00761226">
              <w:rPr>
                <w:rFonts w:cs="Arial"/>
              </w:rPr>
              <w:t>The Pedal Controller will notify Auto Save Arbitrator with changes in Pedal positional settings.</w:t>
            </w:r>
          </w:p>
          <w:p w14:paraId="3125B9E2" w14:textId="77777777" w:rsidR="00756360" w:rsidRPr="00761226" w:rsidRDefault="00756360" w:rsidP="00EF1973">
            <w:pPr>
              <w:rPr>
                <w:rFonts w:cs="Arial"/>
              </w:rPr>
            </w:pPr>
          </w:p>
        </w:tc>
        <w:tc>
          <w:tcPr>
            <w:tcW w:w="2410" w:type="dxa"/>
            <w:vAlign w:val="center"/>
          </w:tcPr>
          <w:p w14:paraId="0F58F290" w14:textId="77777777" w:rsidR="00F93523" w:rsidRDefault="00F93523" w:rsidP="00F93523">
            <w:pPr>
              <w:rPr>
                <w:rFonts w:cs="Arial"/>
              </w:rPr>
            </w:pPr>
            <w:r w:rsidRPr="00AE47D0">
              <w:rPr>
                <w:rFonts w:cs="Arial"/>
              </w:rPr>
              <w:t>Satisfies:</w:t>
            </w:r>
          </w:p>
          <w:p w14:paraId="625E418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C71A569" w14:textId="77777777" w:rsidTr="00EF1973">
        <w:tc>
          <w:tcPr>
            <w:tcW w:w="2689" w:type="dxa"/>
            <w:shd w:val="clear" w:color="auto" w:fill="D9D9D9" w:themeFill="background1" w:themeFillShade="D9"/>
            <w:vAlign w:val="center"/>
          </w:tcPr>
          <w:p w14:paraId="2A04A384" w14:textId="77777777" w:rsidR="00756360" w:rsidRPr="00761226" w:rsidRDefault="00756360" w:rsidP="00EF1973">
            <w:pPr>
              <w:rPr>
                <w:b/>
              </w:rPr>
            </w:pPr>
            <w:r w:rsidRPr="00761226">
              <w:rPr>
                <w:b/>
              </w:rPr>
              <w:t>Update Last Saved Positions: EM</w:t>
            </w:r>
          </w:p>
        </w:tc>
        <w:tc>
          <w:tcPr>
            <w:tcW w:w="4252" w:type="dxa"/>
            <w:vAlign w:val="center"/>
          </w:tcPr>
          <w:p w14:paraId="0F01CF21" w14:textId="77777777" w:rsidR="00756360" w:rsidRPr="00761226" w:rsidRDefault="00756360" w:rsidP="00EF1973">
            <w:pPr>
              <w:rPr>
                <w:rFonts w:cs="Arial"/>
              </w:rPr>
            </w:pPr>
          </w:p>
        </w:tc>
        <w:tc>
          <w:tcPr>
            <w:tcW w:w="2410" w:type="dxa"/>
            <w:vAlign w:val="center"/>
          </w:tcPr>
          <w:p w14:paraId="5373E61A" w14:textId="77777777" w:rsidR="00F93523" w:rsidRDefault="00F93523" w:rsidP="00F93523">
            <w:pPr>
              <w:rPr>
                <w:rFonts w:cs="Arial"/>
              </w:rPr>
            </w:pPr>
            <w:r w:rsidRPr="00AE47D0">
              <w:rPr>
                <w:rFonts w:cs="Arial"/>
              </w:rPr>
              <w:t>Satisfies:</w:t>
            </w:r>
          </w:p>
          <w:p w14:paraId="204F475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4F4C579" w14:textId="77777777" w:rsidTr="00EF1973">
        <w:tc>
          <w:tcPr>
            <w:tcW w:w="2689" w:type="dxa"/>
            <w:shd w:val="clear" w:color="auto" w:fill="D9D9D9" w:themeFill="background1" w:themeFillShade="D9"/>
            <w:vAlign w:val="center"/>
          </w:tcPr>
          <w:p w14:paraId="4EE372D4" w14:textId="77777777" w:rsidR="00756360" w:rsidRPr="00761226" w:rsidRDefault="00756360" w:rsidP="00EF1973">
            <w:pPr>
              <w:rPr>
                <w:b/>
              </w:rPr>
            </w:pPr>
            <w:r w:rsidRPr="00761226">
              <w:rPr>
                <w:b/>
              </w:rPr>
              <w:lastRenderedPageBreak/>
              <w:t>Request_Prompt</w:t>
            </w:r>
          </w:p>
        </w:tc>
        <w:tc>
          <w:tcPr>
            <w:tcW w:w="4252" w:type="dxa"/>
            <w:vAlign w:val="center"/>
          </w:tcPr>
          <w:p w14:paraId="06B90603" w14:textId="77777777" w:rsidR="00756360" w:rsidRPr="00761226" w:rsidRDefault="00756360" w:rsidP="00EF1973">
            <w:pPr>
              <w:rPr>
                <w:rFonts w:cs="Arial"/>
              </w:rPr>
            </w:pPr>
            <w:r w:rsidRPr="00761226">
              <w:rPr>
                <w:rFonts w:cs="Arial"/>
              </w:rPr>
              <w:t>This signal contains the requests for a prompt to be delivered to the user of the profile host vehicle.</w:t>
            </w:r>
          </w:p>
          <w:p w14:paraId="03285026" w14:textId="77777777" w:rsidR="00756360" w:rsidRPr="00761226" w:rsidRDefault="00756360" w:rsidP="00EF1973">
            <w:pPr>
              <w:rPr>
                <w:rFonts w:cs="Arial"/>
              </w:rPr>
            </w:pPr>
          </w:p>
        </w:tc>
        <w:tc>
          <w:tcPr>
            <w:tcW w:w="2410" w:type="dxa"/>
            <w:vAlign w:val="center"/>
          </w:tcPr>
          <w:p w14:paraId="3C9777FA" w14:textId="77777777" w:rsidR="00F93523" w:rsidRDefault="00F93523" w:rsidP="00F93523">
            <w:pPr>
              <w:rPr>
                <w:rFonts w:cs="Arial"/>
              </w:rPr>
            </w:pPr>
            <w:r w:rsidRPr="00AE47D0">
              <w:rPr>
                <w:rFonts w:cs="Arial"/>
              </w:rPr>
              <w:t>Satisfies:</w:t>
            </w:r>
          </w:p>
          <w:p w14:paraId="19E2982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C6491D3" w14:textId="77777777" w:rsidTr="00EF1973">
        <w:tc>
          <w:tcPr>
            <w:tcW w:w="2689" w:type="dxa"/>
            <w:shd w:val="clear" w:color="auto" w:fill="D9D9D9" w:themeFill="background1" w:themeFillShade="D9"/>
            <w:vAlign w:val="center"/>
          </w:tcPr>
          <w:p w14:paraId="5D48859A" w14:textId="77777777" w:rsidR="00756360" w:rsidRPr="00761226" w:rsidRDefault="00756360" w:rsidP="00EF1973">
            <w:pPr>
              <w:rPr>
                <w:b/>
              </w:rPr>
            </w:pPr>
            <w:r w:rsidRPr="00761226">
              <w:rPr>
                <w:b/>
              </w:rPr>
              <w:t>Inhibited</w:t>
            </w:r>
          </w:p>
        </w:tc>
        <w:tc>
          <w:tcPr>
            <w:tcW w:w="4252" w:type="dxa"/>
            <w:vAlign w:val="center"/>
          </w:tcPr>
          <w:p w14:paraId="423A4C32" w14:textId="77777777" w:rsidR="00756360" w:rsidRPr="00761226" w:rsidRDefault="00756360" w:rsidP="00EF1973">
            <w:pPr>
              <w:rPr>
                <w:rFonts w:cs="Arial"/>
              </w:rPr>
            </w:pPr>
          </w:p>
        </w:tc>
        <w:tc>
          <w:tcPr>
            <w:tcW w:w="2410" w:type="dxa"/>
            <w:vAlign w:val="center"/>
          </w:tcPr>
          <w:p w14:paraId="5189FF8B" w14:textId="77777777" w:rsidR="00F93523" w:rsidRDefault="00F93523" w:rsidP="00F93523">
            <w:pPr>
              <w:rPr>
                <w:rFonts w:cs="Arial"/>
              </w:rPr>
            </w:pPr>
            <w:r w:rsidRPr="00AE47D0">
              <w:rPr>
                <w:rFonts w:cs="Arial"/>
              </w:rPr>
              <w:t>Satisfies:</w:t>
            </w:r>
          </w:p>
          <w:p w14:paraId="361D481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6E94DEB" w14:textId="77777777" w:rsidTr="00EF1973">
        <w:tc>
          <w:tcPr>
            <w:tcW w:w="2689" w:type="dxa"/>
            <w:shd w:val="clear" w:color="auto" w:fill="D9D9D9" w:themeFill="background1" w:themeFillShade="D9"/>
            <w:vAlign w:val="center"/>
          </w:tcPr>
          <w:p w14:paraId="593B06D8" w14:textId="77777777" w:rsidR="00756360" w:rsidRPr="00761226" w:rsidRDefault="00756360" w:rsidP="00EF1973">
            <w:pPr>
              <w:rPr>
                <w:b/>
              </w:rPr>
            </w:pPr>
            <w:r w:rsidRPr="00761226">
              <w:rPr>
                <w:b/>
              </w:rPr>
              <w:t>Monitoring: Right Mirror Data</w:t>
            </w:r>
          </w:p>
        </w:tc>
        <w:tc>
          <w:tcPr>
            <w:tcW w:w="4252" w:type="dxa"/>
            <w:vAlign w:val="center"/>
          </w:tcPr>
          <w:p w14:paraId="48827957" w14:textId="77777777" w:rsidR="00756360" w:rsidRPr="00761226" w:rsidRDefault="00756360" w:rsidP="00EF1973">
            <w:pPr>
              <w:rPr>
                <w:rFonts w:cs="Arial"/>
              </w:rPr>
            </w:pPr>
            <w:r w:rsidRPr="00761226">
              <w:rPr>
                <w:rFonts w:cs="Arial"/>
              </w:rPr>
              <w:t>The Right Mirror Controller will notify Auto Save Arbitrator with changes in Right Mirror positional settings.</w:t>
            </w:r>
          </w:p>
          <w:p w14:paraId="5075D586" w14:textId="77777777" w:rsidR="00756360" w:rsidRPr="00761226" w:rsidRDefault="00756360" w:rsidP="00EF1973">
            <w:pPr>
              <w:rPr>
                <w:rFonts w:cs="Arial"/>
              </w:rPr>
            </w:pPr>
          </w:p>
        </w:tc>
        <w:tc>
          <w:tcPr>
            <w:tcW w:w="2410" w:type="dxa"/>
            <w:vAlign w:val="center"/>
          </w:tcPr>
          <w:p w14:paraId="538D4421" w14:textId="77777777" w:rsidR="00F93523" w:rsidRDefault="00F93523" w:rsidP="00F93523">
            <w:pPr>
              <w:rPr>
                <w:rFonts w:cs="Arial"/>
              </w:rPr>
            </w:pPr>
            <w:r w:rsidRPr="00AE47D0">
              <w:rPr>
                <w:rFonts w:cs="Arial"/>
              </w:rPr>
              <w:t>Satisfies:</w:t>
            </w:r>
          </w:p>
          <w:p w14:paraId="6D7B86A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4C33A99" w14:textId="77777777" w:rsidTr="00EF1973">
        <w:tc>
          <w:tcPr>
            <w:tcW w:w="2689" w:type="dxa"/>
            <w:shd w:val="clear" w:color="auto" w:fill="D9D9D9" w:themeFill="background1" w:themeFillShade="D9"/>
            <w:vAlign w:val="center"/>
          </w:tcPr>
          <w:p w14:paraId="2F5F1274" w14:textId="77777777" w:rsidR="00756360" w:rsidRPr="00761226" w:rsidRDefault="00756360" w:rsidP="00EF1973">
            <w:pPr>
              <w:rPr>
                <w:b/>
              </w:rPr>
            </w:pPr>
            <w:r w:rsidRPr="00761226">
              <w:rPr>
                <w:b/>
              </w:rPr>
              <w:t>Auto_Save_Settings_Status</w:t>
            </w:r>
          </w:p>
        </w:tc>
        <w:tc>
          <w:tcPr>
            <w:tcW w:w="4252" w:type="dxa"/>
            <w:vAlign w:val="center"/>
          </w:tcPr>
          <w:p w14:paraId="6D53BD10" w14:textId="77777777" w:rsidR="00756360" w:rsidRPr="00761226" w:rsidRDefault="00756360" w:rsidP="00EF1973">
            <w:pPr>
              <w:rPr>
                <w:rFonts w:cs="Arial"/>
              </w:rPr>
            </w:pPr>
            <w:r w:rsidRPr="00761226">
              <w:rPr>
                <w:rFonts w:cs="Arial"/>
              </w:rPr>
              <w:t xml:space="preserve">This signal indicates if Auto Save setting is enabled on the current active profile on the host vehicle. </w:t>
            </w:r>
          </w:p>
          <w:p w14:paraId="4088EF3F" w14:textId="77777777" w:rsidR="00756360" w:rsidRPr="00761226" w:rsidRDefault="00756360" w:rsidP="00EF1973">
            <w:pPr>
              <w:rPr>
                <w:rFonts w:cs="Arial"/>
              </w:rPr>
            </w:pPr>
          </w:p>
        </w:tc>
        <w:tc>
          <w:tcPr>
            <w:tcW w:w="2410" w:type="dxa"/>
            <w:vAlign w:val="center"/>
          </w:tcPr>
          <w:p w14:paraId="604F1508" w14:textId="77777777" w:rsidR="00F93523" w:rsidRDefault="00F93523" w:rsidP="00F93523">
            <w:pPr>
              <w:rPr>
                <w:rFonts w:cs="Arial"/>
              </w:rPr>
            </w:pPr>
            <w:r w:rsidRPr="00AE47D0">
              <w:rPr>
                <w:rFonts w:cs="Arial"/>
              </w:rPr>
              <w:t>Satisfies:</w:t>
            </w:r>
          </w:p>
          <w:p w14:paraId="54E6C93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27345DB" w14:textId="77777777" w:rsidTr="00EF1973">
        <w:tc>
          <w:tcPr>
            <w:tcW w:w="2689" w:type="dxa"/>
            <w:shd w:val="clear" w:color="auto" w:fill="D9D9D9" w:themeFill="background1" w:themeFillShade="D9"/>
            <w:vAlign w:val="center"/>
          </w:tcPr>
          <w:p w14:paraId="40ABC8B6" w14:textId="77777777" w:rsidR="00756360" w:rsidRPr="00761226" w:rsidRDefault="00756360" w:rsidP="00EF1973">
            <w:pPr>
              <w:rPr>
                <w:b/>
              </w:rPr>
            </w:pPr>
            <w:r w:rsidRPr="00761226">
              <w:rPr>
                <w:b/>
              </w:rPr>
              <w:t>Threshold_Classify_Result</w:t>
            </w:r>
          </w:p>
        </w:tc>
        <w:tc>
          <w:tcPr>
            <w:tcW w:w="4252" w:type="dxa"/>
            <w:vAlign w:val="center"/>
          </w:tcPr>
          <w:p w14:paraId="193FD2C0" w14:textId="77777777" w:rsidR="00756360" w:rsidRPr="00761226" w:rsidRDefault="00756360" w:rsidP="00EF1973">
            <w:pPr>
              <w:rPr>
                <w:rFonts w:cs="Arial"/>
              </w:rPr>
            </w:pPr>
            <w:r w:rsidRPr="00761226">
              <w:rPr>
                <w:rFonts w:cs="Arial"/>
              </w:rPr>
              <w:t xml:space="preserve">This signal contains the classification of the last processed positional adjustment. The value will be ‘Micro’ if the distance from the saved position was less than the threshold. The value will be ‘Macro’ if the commodity is greater than or equal to the threshold. </w:t>
            </w:r>
          </w:p>
          <w:p w14:paraId="4084C10E" w14:textId="77777777" w:rsidR="00756360" w:rsidRPr="00761226" w:rsidRDefault="00756360" w:rsidP="00EF1973">
            <w:pPr>
              <w:rPr>
                <w:rFonts w:cs="Arial"/>
              </w:rPr>
            </w:pPr>
          </w:p>
        </w:tc>
        <w:tc>
          <w:tcPr>
            <w:tcW w:w="2410" w:type="dxa"/>
            <w:vAlign w:val="center"/>
          </w:tcPr>
          <w:p w14:paraId="3FEEFD7E" w14:textId="77777777" w:rsidR="00F93523" w:rsidRDefault="00F93523" w:rsidP="00F93523">
            <w:pPr>
              <w:rPr>
                <w:rFonts w:cs="Arial"/>
              </w:rPr>
            </w:pPr>
            <w:r w:rsidRPr="00AE47D0">
              <w:rPr>
                <w:rFonts w:cs="Arial"/>
              </w:rPr>
              <w:t>Satisfies:</w:t>
            </w:r>
          </w:p>
          <w:p w14:paraId="4E7FA89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72CDDA8" w14:textId="77777777" w:rsidTr="00EF1973">
        <w:tc>
          <w:tcPr>
            <w:tcW w:w="2689" w:type="dxa"/>
            <w:shd w:val="clear" w:color="auto" w:fill="D9D9D9" w:themeFill="background1" w:themeFillShade="D9"/>
            <w:vAlign w:val="center"/>
          </w:tcPr>
          <w:p w14:paraId="6B4BA159" w14:textId="77777777" w:rsidR="00756360" w:rsidRPr="00761226" w:rsidRDefault="00756360" w:rsidP="00EF1973">
            <w:pPr>
              <w:rPr>
                <w:b/>
              </w:rPr>
            </w:pPr>
            <w:r w:rsidRPr="00761226">
              <w:rPr>
                <w:b/>
              </w:rPr>
              <w:t>Button Press</w:t>
            </w:r>
          </w:p>
        </w:tc>
        <w:tc>
          <w:tcPr>
            <w:tcW w:w="4252" w:type="dxa"/>
            <w:vAlign w:val="center"/>
          </w:tcPr>
          <w:p w14:paraId="4F79B56A" w14:textId="77777777" w:rsidR="00756360" w:rsidRPr="00761226" w:rsidRDefault="00756360" w:rsidP="00EF1973">
            <w:pPr>
              <w:rPr>
                <w:rFonts w:cs="Arial"/>
              </w:rPr>
            </w:pPr>
          </w:p>
        </w:tc>
        <w:tc>
          <w:tcPr>
            <w:tcW w:w="2410" w:type="dxa"/>
            <w:vAlign w:val="center"/>
          </w:tcPr>
          <w:p w14:paraId="0B317482" w14:textId="77777777" w:rsidR="00F93523" w:rsidRDefault="00F93523" w:rsidP="00F93523">
            <w:pPr>
              <w:rPr>
                <w:rFonts w:cs="Arial"/>
              </w:rPr>
            </w:pPr>
            <w:r w:rsidRPr="00AE47D0">
              <w:rPr>
                <w:rFonts w:cs="Arial"/>
              </w:rPr>
              <w:t>Satisfies:</w:t>
            </w:r>
          </w:p>
          <w:p w14:paraId="034F604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3786608" w14:textId="77777777" w:rsidTr="00EF1973">
        <w:tc>
          <w:tcPr>
            <w:tcW w:w="2689" w:type="dxa"/>
            <w:shd w:val="clear" w:color="auto" w:fill="D9D9D9" w:themeFill="background1" w:themeFillShade="D9"/>
            <w:vAlign w:val="center"/>
          </w:tcPr>
          <w:p w14:paraId="2F403E6A" w14:textId="77777777" w:rsidR="00756360" w:rsidRPr="00761226" w:rsidRDefault="00756360" w:rsidP="00EF1973">
            <w:pPr>
              <w:rPr>
                <w:b/>
              </w:rPr>
            </w:pPr>
            <w:r w:rsidRPr="00761226">
              <w:rPr>
                <w:b/>
              </w:rPr>
              <w:t>Profile Setting Auto Save &amp; Easy Entry Easy Exit &amp; Profile Inhibit &amp; Driver Profile &amp; Valet Mode</w:t>
            </w:r>
          </w:p>
        </w:tc>
        <w:tc>
          <w:tcPr>
            <w:tcW w:w="4252" w:type="dxa"/>
            <w:vAlign w:val="center"/>
          </w:tcPr>
          <w:p w14:paraId="4EA744D2" w14:textId="77777777" w:rsidR="00756360" w:rsidRPr="00761226" w:rsidRDefault="00756360" w:rsidP="00EF1973">
            <w:pPr>
              <w:rPr>
                <w:rFonts w:cs="Arial"/>
              </w:rPr>
            </w:pPr>
          </w:p>
        </w:tc>
        <w:tc>
          <w:tcPr>
            <w:tcW w:w="2410" w:type="dxa"/>
            <w:vAlign w:val="center"/>
          </w:tcPr>
          <w:p w14:paraId="0207FDBD" w14:textId="77777777" w:rsidR="00F93523" w:rsidRDefault="00F93523" w:rsidP="00F93523">
            <w:pPr>
              <w:rPr>
                <w:rFonts w:cs="Arial"/>
              </w:rPr>
            </w:pPr>
            <w:r w:rsidRPr="00AE47D0">
              <w:rPr>
                <w:rFonts w:cs="Arial"/>
              </w:rPr>
              <w:t>Satisfies:</w:t>
            </w:r>
          </w:p>
          <w:p w14:paraId="079E002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1F2C303" w14:textId="77777777" w:rsidTr="00EF1973">
        <w:tc>
          <w:tcPr>
            <w:tcW w:w="2689" w:type="dxa"/>
            <w:shd w:val="clear" w:color="auto" w:fill="D9D9D9" w:themeFill="background1" w:themeFillShade="D9"/>
            <w:vAlign w:val="center"/>
          </w:tcPr>
          <w:p w14:paraId="4CEF2287" w14:textId="77777777" w:rsidR="00756360" w:rsidRPr="00761226" w:rsidRDefault="00756360" w:rsidP="00EF1973">
            <w:pPr>
              <w:rPr>
                <w:b/>
              </w:rPr>
            </w:pPr>
            <w:r w:rsidRPr="00761226">
              <w:rPr>
                <w:b/>
              </w:rPr>
              <w:t>CANSignal1</w:t>
            </w:r>
          </w:p>
        </w:tc>
        <w:tc>
          <w:tcPr>
            <w:tcW w:w="4252" w:type="dxa"/>
            <w:vAlign w:val="center"/>
          </w:tcPr>
          <w:p w14:paraId="0D0C799A" w14:textId="77777777" w:rsidR="00756360" w:rsidRPr="00761226" w:rsidRDefault="00756360" w:rsidP="00EF1973">
            <w:pPr>
              <w:rPr>
                <w:rFonts w:cs="Arial"/>
              </w:rPr>
            </w:pPr>
          </w:p>
        </w:tc>
        <w:tc>
          <w:tcPr>
            <w:tcW w:w="2410" w:type="dxa"/>
            <w:vAlign w:val="center"/>
          </w:tcPr>
          <w:p w14:paraId="32A1B348" w14:textId="77777777" w:rsidR="00F93523" w:rsidRDefault="00F93523" w:rsidP="00F93523">
            <w:pPr>
              <w:rPr>
                <w:rFonts w:cs="Arial"/>
              </w:rPr>
            </w:pPr>
            <w:r w:rsidRPr="00AE47D0">
              <w:rPr>
                <w:rFonts w:cs="Arial"/>
              </w:rPr>
              <w:t>Satisfies:</w:t>
            </w:r>
          </w:p>
          <w:p w14:paraId="00679CB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1F1CF0E" w14:textId="77777777" w:rsidTr="00EF1973">
        <w:tc>
          <w:tcPr>
            <w:tcW w:w="2689" w:type="dxa"/>
            <w:shd w:val="clear" w:color="auto" w:fill="D9D9D9" w:themeFill="background1" w:themeFillShade="D9"/>
            <w:vAlign w:val="center"/>
          </w:tcPr>
          <w:p w14:paraId="793010F8" w14:textId="77777777" w:rsidR="00756360" w:rsidRPr="00761226" w:rsidRDefault="00756360" w:rsidP="00EF1973">
            <w:pPr>
              <w:rPr>
                <w:b/>
              </w:rPr>
            </w:pPr>
            <w:r w:rsidRPr="00761226">
              <w:rPr>
                <w:b/>
              </w:rPr>
              <w:t>User_Input_Clasify_Result</w:t>
            </w:r>
          </w:p>
        </w:tc>
        <w:tc>
          <w:tcPr>
            <w:tcW w:w="4252" w:type="dxa"/>
            <w:vAlign w:val="center"/>
          </w:tcPr>
          <w:p w14:paraId="4408023D" w14:textId="77777777" w:rsidR="00756360" w:rsidRPr="00761226" w:rsidRDefault="00756360" w:rsidP="00EF1973">
            <w:pPr>
              <w:rPr>
                <w:rFonts w:cs="Arial"/>
              </w:rPr>
            </w:pPr>
            <w:r w:rsidRPr="00761226">
              <w:rPr>
                <w:rFonts w:cs="Arial"/>
              </w:rPr>
              <w:t>This signal contains the classification of the last processed positional adjustment. The value will be ‘Micro’ if an adjustment occurs and the commodity axis is predetermined to always be micro. The value will be ‘Macro’ if an adjustment occurs and the commodity axis is predetermined to always be macro.</w:t>
            </w:r>
          </w:p>
          <w:p w14:paraId="024AB9A7" w14:textId="77777777" w:rsidR="00756360" w:rsidRPr="00761226" w:rsidRDefault="00756360" w:rsidP="00EF1973">
            <w:pPr>
              <w:rPr>
                <w:rFonts w:cs="Arial"/>
              </w:rPr>
            </w:pPr>
          </w:p>
        </w:tc>
        <w:tc>
          <w:tcPr>
            <w:tcW w:w="2410" w:type="dxa"/>
            <w:vAlign w:val="center"/>
          </w:tcPr>
          <w:p w14:paraId="07C0E6D5" w14:textId="77777777" w:rsidR="00F93523" w:rsidRDefault="00F93523" w:rsidP="00F93523">
            <w:pPr>
              <w:rPr>
                <w:rFonts w:cs="Arial"/>
              </w:rPr>
            </w:pPr>
            <w:r w:rsidRPr="00AE47D0">
              <w:rPr>
                <w:rFonts w:cs="Arial"/>
              </w:rPr>
              <w:t>Satisfies:</w:t>
            </w:r>
          </w:p>
          <w:p w14:paraId="0E641E7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4AF3AC0" w14:textId="77777777" w:rsidTr="00EF1973">
        <w:tc>
          <w:tcPr>
            <w:tcW w:w="2689" w:type="dxa"/>
            <w:shd w:val="clear" w:color="auto" w:fill="D9D9D9" w:themeFill="background1" w:themeFillShade="D9"/>
            <w:vAlign w:val="center"/>
          </w:tcPr>
          <w:p w14:paraId="24A12524" w14:textId="77777777" w:rsidR="00756360" w:rsidRPr="00761226" w:rsidRDefault="00756360" w:rsidP="00EF1973">
            <w:pPr>
              <w:rPr>
                <w:b/>
              </w:rPr>
            </w:pPr>
            <w:r w:rsidRPr="00761226">
              <w:rPr>
                <w:b/>
              </w:rPr>
              <w:t>YES</w:t>
            </w:r>
          </w:p>
        </w:tc>
        <w:tc>
          <w:tcPr>
            <w:tcW w:w="4252" w:type="dxa"/>
            <w:vAlign w:val="center"/>
          </w:tcPr>
          <w:p w14:paraId="551A9820" w14:textId="77777777" w:rsidR="00756360" w:rsidRPr="00761226" w:rsidRDefault="00756360" w:rsidP="00EF1973">
            <w:pPr>
              <w:rPr>
                <w:rFonts w:cs="Arial"/>
              </w:rPr>
            </w:pPr>
          </w:p>
        </w:tc>
        <w:tc>
          <w:tcPr>
            <w:tcW w:w="2410" w:type="dxa"/>
            <w:vAlign w:val="center"/>
          </w:tcPr>
          <w:p w14:paraId="784AF51A" w14:textId="77777777" w:rsidR="00F93523" w:rsidRDefault="00F93523" w:rsidP="00F93523">
            <w:pPr>
              <w:rPr>
                <w:rFonts w:cs="Arial"/>
              </w:rPr>
            </w:pPr>
            <w:r w:rsidRPr="00AE47D0">
              <w:rPr>
                <w:rFonts w:cs="Arial"/>
              </w:rPr>
              <w:t>Satisfies:</w:t>
            </w:r>
          </w:p>
          <w:p w14:paraId="6EA9D72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2EBC5BA" w14:textId="77777777" w:rsidTr="00EF1973">
        <w:tc>
          <w:tcPr>
            <w:tcW w:w="2689" w:type="dxa"/>
            <w:shd w:val="clear" w:color="auto" w:fill="D9D9D9" w:themeFill="background1" w:themeFillShade="D9"/>
            <w:vAlign w:val="center"/>
          </w:tcPr>
          <w:p w14:paraId="516D93EB" w14:textId="77777777" w:rsidR="00756360" w:rsidRPr="00761226" w:rsidRDefault="00756360" w:rsidP="00EF1973">
            <w:pPr>
              <w:rPr>
                <w:b/>
              </w:rPr>
            </w:pPr>
            <w:r w:rsidRPr="00761226">
              <w:rPr>
                <w:b/>
              </w:rPr>
              <w:t>InternalSignal3</w:t>
            </w:r>
          </w:p>
        </w:tc>
        <w:tc>
          <w:tcPr>
            <w:tcW w:w="4252" w:type="dxa"/>
            <w:vAlign w:val="center"/>
          </w:tcPr>
          <w:p w14:paraId="73D072BD" w14:textId="77777777" w:rsidR="00756360" w:rsidRPr="00761226" w:rsidRDefault="00756360" w:rsidP="00EF1973">
            <w:pPr>
              <w:rPr>
                <w:rFonts w:cs="Arial"/>
              </w:rPr>
            </w:pPr>
          </w:p>
        </w:tc>
        <w:tc>
          <w:tcPr>
            <w:tcW w:w="2410" w:type="dxa"/>
            <w:vAlign w:val="center"/>
          </w:tcPr>
          <w:p w14:paraId="1ECEAABB" w14:textId="77777777" w:rsidR="00F93523" w:rsidRDefault="00F93523" w:rsidP="00F93523">
            <w:pPr>
              <w:rPr>
                <w:rFonts w:cs="Arial"/>
              </w:rPr>
            </w:pPr>
            <w:r w:rsidRPr="00AE47D0">
              <w:rPr>
                <w:rFonts w:cs="Arial"/>
              </w:rPr>
              <w:t>Satisfies:</w:t>
            </w:r>
          </w:p>
          <w:p w14:paraId="79789B5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6F4072C" w14:textId="77777777" w:rsidTr="00EF1973">
        <w:tc>
          <w:tcPr>
            <w:tcW w:w="2689" w:type="dxa"/>
            <w:shd w:val="clear" w:color="auto" w:fill="D9D9D9" w:themeFill="background1" w:themeFillShade="D9"/>
            <w:vAlign w:val="center"/>
          </w:tcPr>
          <w:p w14:paraId="4A0D2CBD" w14:textId="77777777" w:rsidR="00756360" w:rsidRPr="00761226" w:rsidRDefault="00756360" w:rsidP="00EF1973">
            <w:pPr>
              <w:rPr>
                <w:b/>
              </w:rPr>
            </w:pPr>
            <w:r w:rsidRPr="00761226">
              <w:rPr>
                <w:b/>
              </w:rPr>
              <w:t>Physical</w:t>
            </w:r>
          </w:p>
        </w:tc>
        <w:tc>
          <w:tcPr>
            <w:tcW w:w="4252" w:type="dxa"/>
            <w:vAlign w:val="center"/>
          </w:tcPr>
          <w:p w14:paraId="767A2307" w14:textId="77777777" w:rsidR="00756360" w:rsidRPr="00761226" w:rsidRDefault="00756360" w:rsidP="00EF1973">
            <w:pPr>
              <w:rPr>
                <w:rFonts w:cs="Arial"/>
              </w:rPr>
            </w:pPr>
          </w:p>
        </w:tc>
        <w:tc>
          <w:tcPr>
            <w:tcW w:w="2410" w:type="dxa"/>
            <w:vAlign w:val="center"/>
          </w:tcPr>
          <w:p w14:paraId="469EB19D" w14:textId="77777777" w:rsidR="00F93523" w:rsidRDefault="00F93523" w:rsidP="00F93523">
            <w:pPr>
              <w:rPr>
                <w:rFonts w:cs="Arial"/>
              </w:rPr>
            </w:pPr>
            <w:r w:rsidRPr="00AE47D0">
              <w:rPr>
                <w:rFonts w:cs="Arial"/>
              </w:rPr>
              <w:t>Satisfies:</w:t>
            </w:r>
          </w:p>
          <w:p w14:paraId="5110A76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02175D7" w14:textId="77777777" w:rsidTr="00EF1973">
        <w:tc>
          <w:tcPr>
            <w:tcW w:w="2689" w:type="dxa"/>
            <w:shd w:val="clear" w:color="auto" w:fill="D9D9D9" w:themeFill="background1" w:themeFillShade="D9"/>
            <w:vAlign w:val="center"/>
          </w:tcPr>
          <w:p w14:paraId="5AC3DF27" w14:textId="77777777" w:rsidR="00756360" w:rsidRPr="00761226" w:rsidRDefault="00756360" w:rsidP="00EF1973">
            <w:pPr>
              <w:rPr>
                <w:b/>
              </w:rPr>
            </w:pPr>
            <w:r w:rsidRPr="00761226">
              <w:rPr>
                <w:b/>
              </w:rPr>
              <w:t>CANSignal2</w:t>
            </w:r>
          </w:p>
        </w:tc>
        <w:tc>
          <w:tcPr>
            <w:tcW w:w="4252" w:type="dxa"/>
            <w:vAlign w:val="center"/>
          </w:tcPr>
          <w:p w14:paraId="2754AF8A" w14:textId="77777777" w:rsidR="00756360" w:rsidRPr="00761226" w:rsidRDefault="00756360" w:rsidP="00EF1973">
            <w:pPr>
              <w:rPr>
                <w:rFonts w:cs="Arial"/>
              </w:rPr>
            </w:pPr>
          </w:p>
        </w:tc>
        <w:tc>
          <w:tcPr>
            <w:tcW w:w="2410" w:type="dxa"/>
            <w:vAlign w:val="center"/>
          </w:tcPr>
          <w:p w14:paraId="76DF08D6" w14:textId="77777777" w:rsidR="00F93523" w:rsidRDefault="00F93523" w:rsidP="00F93523">
            <w:pPr>
              <w:rPr>
                <w:rFonts w:cs="Arial"/>
              </w:rPr>
            </w:pPr>
            <w:r w:rsidRPr="00AE47D0">
              <w:rPr>
                <w:rFonts w:cs="Arial"/>
              </w:rPr>
              <w:t>Satisfies:</w:t>
            </w:r>
          </w:p>
          <w:p w14:paraId="6562F36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C3EC370" w14:textId="77777777" w:rsidTr="00EF1973">
        <w:tc>
          <w:tcPr>
            <w:tcW w:w="2689" w:type="dxa"/>
            <w:shd w:val="clear" w:color="auto" w:fill="D9D9D9" w:themeFill="background1" w:themeFillShade="D9"/>
            <w:vAlign w:val="center"/>
          </w:tcPr>
          <w:p w14:paraId="3EB27965" w14:textId="77777777" w:rsidR="00756360" w:rsidRPr="00761226" w:rsidRDefault="00756360" w:rsidP="00EF1973">
            <w:pPr>
              <w:rPr>
                <w:b/>
              </w:rPr>
            </w:pPr>
            <w:r w:rsidRPr="00761226">
              <w:rPr>
                <w:b/>
              </w:rPr>
              <w:t>Disable_AutoSave</w:t>
            </w:r>
          </w:p>
        </w:tc>
        <w:tc>
          <w:tcPr>
            <w:tcW w:w="4252" w:type="dxa"/>
            <w:vAlign w:val="center"/>
          </w:tcPr>
          <w:p w14:paraId="5FE7EBAF" w14:textId="77777777" w:rsidR="00756360" w:rsidRPr="00761226" w:rsidRDefault="00756360" w:rsidP="00EF1973">
            <w:pPr>
              <w:rPr>
                <w:rFonts w:cs="Arial"/>
              </w:rPr>
            </w:pPr>
          </w:p>
        </w:tc>
        <w:tc>
          <w:tcPr>
            <w:tcW w:w="2410" w:type="dxa"/>
            <w:vAlign w:val="center"/>
          </w:tcPr>
          <w:p w14:paraId="5F498A2A" w14:textId="77777777" w:rsidR="00F93523" w:rsidRDefault="00F93523" w:rsidP="00F93523">
            <w:pPr>
              <w:rPr>
                <w:rFonts w:cs="Arial"/>
              </w:rPr>
            </w:pPr>
            <w:r w:rsidRPr="00AE47D0">
              <w:rPr>
                <w:rFonts w:cs="Arial"/>
              </w:rPr>
              <w:t>Satisfies:</w:t>
            </w:r>
          </w:p>
          <w:p w14:paraId="2346552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BA7B714" w14:textId="77777777" w:rsidTr="00EF1973">
        <w:tc>
          <w:tcPr>
            <w:tcW w:w="2689" w:type="dxa"/>
            <w:shd w:val="clear" w:color="auto" w:fill="D9D9D9" w:themeFill="background1" w:themeFillShade="D9"/>
            <w:vAlign w:val="center"/>
          </w:tcPr>
          <w:p w14:paraId="6EDC97F2" w14:textId="77777777" w:rsidR="00756360" w:rsidRPr="00761226" w:rsidRDefault="00756360" w:rsidP="00EF1973">
            <w:pPr>
              <w:rPr>
                <w:b/>
              </w:rPr>
            </w:pPr>
            <w:r w:rsidRPr="00761226">
              <w:rPr>
                <w:b/>
              </w:rPr>
              <w:t>Recall Request</w:t>
            </w:r>
          </w:p>
        </w:tc>
        <w:tc>
          <w:tcPr>
            <w:tcW w:w="4252" w:type="dxa"/>
            <w:vAlign w:val="center"/>
          </w:tcPr>
          <w:p w14:paraId="1FBE0D36" w14:textId="77777777" w:rsidR="00E550DC" w:rsidRDefault="0044733B">
            <w:r>
              <w:t xml:space="preserve"> The Auto Save feature will notify Enhanced Memory to recall positional settings determined by Auto Save. Auto Save will indicate either Last Saved Positions or Ideal Positions to be recalled. Enhanced Memory will notify </w:t>
            </w:r>
            <w:r>
              <w:lastRenderedPageBreak/>
              <w:t>Classic Memory who will recall the selected positional setting.</w:t>
            </w:r>
          </w:p>
          <w:p w14:paraId="590D927A" w14:textId="77777777" w:rsidR="00756360" w:rsidRPr="00761226" w:rsidRDefault="00756360" w:rsidP="00EF1973">
            <w:pPr>
              <w:rPr>
                <w:rFonts w:cs="Arial"/>
              </w:rPr>
            </w:pPr>
          </w:p>
        </w:tc>
        <w:tc>
          <w:tcPr>
            <w:tcW w:w="2410" w:type="dxa"/>
            <w:vAlign w:val="center"/>
          </w:tcPr>
          <w:p w14:paraId="78B9458F" w14:textId="77777777" w:rsidR="00F93523" w:rsidRDefault="00F93523" w:rsidP="00F93523">
            <w:pPr>
              <w:rPr>
                <w:rFonts w:cs="Arial"/>
              </w:rPr>
            </w:pPr>
            <w:r w:rsidRPr="00AE47D0">
              <w:rPr>
                <w:rFonts w:cs="Arial"/>
              </w:rPr>
              <w:lastRenderedPageBreak/>
              <w:t>Satisfies:</w:t>
            </w:r>
          </w:p>
          <w:p w14:paraId="76AE66B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00A8AFA" w14:textId="77777777" w:rsidTr="00EF1973">
        <w:tc>
          <w:tcPr>
            <w:tcW w:w="2689" w:type="dxa"/>
            <w:shd w:val="clear" w:color="auto" w:fill="D9D9D9" w:themeFill="background1" w:themeFillShade="D9"/>
            <w:vAlign w:val="center"/>
          </w:tcPr>
          <w:p w14:paraId="0C273516" w14:textId="77777777" w:rsidR="00756360" w:rsidRPr="00761226" w:rsidRDefault="00756360" w:rsidP="00EF1973">
            <w:pPr>
              <w:rPr>
                <w:b/>
              </w:rPr>
            </w:pPr>
            <w:r w:rsidRPr="00761226">
              <w:rPr>
                <w:b/>
              </w:rPr>
              <w:t>Profile Change | Key Status</w:t>
            </w:r>
          </w:p>
        </w:tc>
        <w:tc>
          <w:tcPr>
            <w:tcW w:w="4252" w:type="dxa"/>
            <w:vAlign w:val="center"/>
          </w:tcPr>
          <w:p w14:paraId="572C5705" w14:textId="77777777" w:rsidR="00756360" w:rsidRPr="00761226" w:rsidRDefault="00756360" w:rsidP="00EF1973">
            <w:pPr>
              <w:rPr>
                <w:rFonts w:cs="Arial"/>
              </w:rPr>
            </w:pPr>
          </w:p>
        </w:tc>
        <w:tc>
          <w:tcPr>
            <w:tcW w:w="2410" w:type="dxa"/>
            <w:vAlign w:val="center"/>
          </w:tcPr>
          <w:p w14:paraId="5B134656" w14:textId="77777777" w:rsidR="00F93523" w:rsidRDefault="00F93523" w:rsidP="00F93523">
            <w:pPr>
              <w:rPr>
                <w:rFonts w:cs="Arial"/>
              </w:rPr>
            </w:pPr>
            <w:r w:rsidRPr="00AE47D0">
              <w:rPr>
                <w:rFonts w:cs="Arial"/>
              </w:rPr>
              <w:t>Satisfies:</w:t>
            </w:r>
          </w:p>
          <w:p w14:paraId="0D7E443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C800AE1" w14:textId="77777777" w:rsidTr="00EF1973">
        <w:tc>
          <w:tcPr>
            <w:tcW w:w="2689" w:type="dxa"/>
            <w:shd w:val="clear" w:color="auto" w:fill="D9D9D9" w:themeFill="background1" w:themeFillShade="D9"/>
            <w:vAlign w:val="center"/>
          </w:tcPr>
          <w:p w14:paraId="6F8272BB" w14:textId="77777777" w:rsidR="00756360" w:rsidRPr="00761226" w:rsidRDefault="00756360" w:rsidP="00EF1973">
            <w:pPr>
              <w:rPr>
                <w:b/>
              </w:rPr>
            </w:pPr>
            <w:r w:rsidRPr="00761226">
              <w:rPr>
                <w:b/>
              </w:rPr>
              <w:t>Driver Decision Request: Auto Save</w:t>
            </w:r>
          </w:p>
        </w:tc>
        <w:tc>
          <w:tcPr>
            <w:tcW w:w="4252" w:type="dxa"/>
            <w:vAlign w:val="center"/>
          </w:tcPr>
          <w:p w14:paraId="7A786EEF" w14:textId="77777777" w:rsidR="00756360" w:rsidRPr="00761226" w:rsidRDefault="00756360" w:rsidP="00EF1973">
            <w:pPr>
              <w:rPr>
                <w:rFonts w:cs="Arial"/>
              </w:rPr>
            </w:pPr>
          </w:p>
        </w:tc>
        <w:tc>
          <w:tcPr>
            <w:tcW w:w="2410" w:type="dxa"/>
            <w:vAlign w:val="center"/>
          </w:tcPr>
          <w:p w14:paraId="7944C287" w14:textId="77777777" w:rsidR="00F93523" w:rsidRDefault="00F93523" w:rsidP="00F93523">
            <w:pPr>
              <w:rPr>
                <w:rFonts w:cs="Arial"/>
              </w:rPr>
            </w:pPr>
            <w:r w:rsidRPr="00AE47D0">
              <w:rPr>
                <w:rFonts w:cs="Arial"/>
              </w:rPr>
              <w:t>Satisfies:</w:t>
            </w:r>
          </w:p>
          <w:p w14:paraId="5DE7B10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2948F8C" w14:textId="77777777" w:rsidTr="00EF1973">
        <w:tc>
          <w:tcPr>
            <w:tcW w:w="2689" w:type="dxa"/>
            <w:shd w:val="clear" w:color="auto" w:fill="D9D9D9" w:themeFill="background1" w:themeFillShade="D9"/>
            <w:vAlign w:val="center"/>
          </w:tcPr>
          <w:p w14:paraId="772E1454" w14:textId="77777777" w:rsidR="00756360" w:rsidRPr="00761226" w:rsidRDefault="00756360" w:rsidP="00EF1973">
            <w:pPr>
              <w:rPr>
                <w:b/>
              </w:rPr>
            </w:pPr>
            <w:r w:rsidRPr="00761226">
              <w:rPr>
                <w:b/>
              </w:rPr>
              <w:t>BacktoIdle</w:t>
            </w:r>
          </w:p>
        </w:tc>
        <w:tc>
          <w:tcPr>
            <w:tcW w:w="4252" w:type="dxa"/>
            <w:vAlign w:val="center"/>
          </w:tcPr>
          <w:p w14:paraId="3DCEDC5E" w14:textId="77777777" w:rsidR="00756360" w:rsidRPr="00761226" w:rsidRDefault="00756360" w:rsidP="00EF1973">
            <w:pPr>
              <w:rPr>
                <w:rFonts w:cs="Arial"/>
              </w:rPr>
            </w:pPr>
          </w:p>
        </w:tc>
        <w:tc>
          <w:tcPr>
            <w:tcW w:w="2410" w:type="dxa"/>
            <w:vAlign w:val="center"/>
          </w:tcPr>
          <w:p w14:paraId="43E8D3BF" w14:textId="77777777" w:rsidR="00F93523" w:rsidRDefault="00F93523" w:rsidP="00F93523">
            <w:pPr>
              <w:rPr>
                <w:rFonts w:cs="Arial"/>
              </w:rPr>
            </w:pPr>
            <w:r w:rsidRPr="00AE47D0">
              <w:rPr>
                <w:rFonts w:cs="Arial"/>
              </w:rPr>
              <w:t>Satisfies:</w:t>
            </w:r>
          </w:p>
          <w:p w14:paraId="561018C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324D8C7" w14:textId="77777777" w:rsidTr="00EF1973">
        <w:tc>
          <w:tcPr>
            <w:tcW w:w="2689" w:type="dxa"/>
            <w:shd w:val="clear" w:color="auto" w:fill="D9D9D9" w:themeFill="background1" w:themeFillShade="D9"/>
            <w:vAlign w:val="center"/>
          </w:tcPr>
          <w:p w14:paraId="5853B93C" w14:textId="77777777" w:rsidR="00756360" w:rsidRPr="00761226" w:rsidRDefault="00756360" w:rsidP="00EF1973">
            <w:pPr>
              <w:rPr>
                <w:b/>
              </w:rPr>
            </w:pPr>
            <w:r w:rsidRPr="00761226">
              <w:rPr>
                <w:b/>
              </w:rPr>
              <w:t>Threshold_Calibration</w:t>
            </w:r>
          </w:p>
        </w:tc>
        <w:tc>
          <w:tcPr>
            <w:tcW w:w="4252" w:type="dxa"/>
            <w:vAlign w:val="center"/>
          </w:tcPr>
          <w:p w14:paraId="1EF628A9" w14:textId="77777777" w:rsidR="00756360" w:rsidRPr="00761226" w:rsidRDefault="00756360" w:rsidP="00EF1973">
            <w:pPr>
              <w:rPr>
                <w:rFonts w:cs="Arial"/>
              </w:rPr>
            </w:pPr>
            <w:r w:rsidRPr="00761226">
              <w:rPr>
                <w:rFonts w:cs="Arial"/>
              </w:rPr>
              <w:t>This signal contains a calibration that determines if a user adjustment is ‘Micro’ or ‘Macro’, known as the threshold. The value will be ‘Micro’ if the distance from the saved position was less than the threshold. The value will be ‘Macro’ if the commodity is greater than or equal to the threshold..</w:t>
            </w:r>
          </w:p>
          <w:p w14:paraId="6482AA84" w14:textId="77777777" w:rsidR="00756360" w:rsidRPr="00761226" w:rsidRDefault="00756360" w:rsidP="00EF1973">
            <w:pPr>
              <w:rPr>
                <w:rFonts w:cs="Arial"/>
              </w:rPr>
            </w:pPr>
          </w:p>
        </w:tc>
        <w:tc>
          <w:tcPr>
            <w:tcW w:w="2410" w:type="dxa"/>
            <w:vAlign w:val="center"/>
          </w:tcPr>
          <w:p w14:paraId="03D482F7" w14:textId="77777777" w:rsidR="00F93523" w:rsidRDefault="00F93523" w:rsidP="00F93523">
            <w:pPr>
              <w:rPr>
                <w:rFonts w:cs="Arial"/>
              </w:rPr>
            </w:pPr>
            <w:r w:rsidRPr="00AE47D0">
              <w:rPr>
                <w:rFonts w:cs="Arial"/>
              </w:rPr>
              <w:t>Satisfies:</w:t>
            </w:r>
          </w:p>
          <w:p w14:paraId="0AB0FE9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5676BF7" w14:textId="77777777" w:rsidTr="00EF1973">
        <w:tc>
          <w:tcPr>
            <w:tcW w:w="2689" w:type="dxa"/>
            <w:shd w:val="clear" w:color="auto" w:fill="D9D9D9" w:themeFill="background1" w:themeFillShade="D9"/>
            <w:vAlign w:val="center"/>
          </w:tcPr>
          <w:p w14:paraId="779D1AEA" w14:textId="77777777" w:rsidR="00756360" w:rsidRPr="00761226" w:rsidRDefault="00756360" w:rsidP="00EF1973">
            <w:pPr>
              <w:rPr>
                <w:b/>
              </w:rPr>
            </w:pPr>
            <w:r w:rsidRPr="00761226">
              <w:rPr>
                <w:b/>
              </w:rPr>
              <w:t>Diagnostic Mode Deactivate</w:t>
            </w:r>
          </w:p>
        </w:tc>
        <w:tc>
          <w:tcPr>
            <w:tcW w:w="4252" w:type="dxa"/>
            <w:vAlign w:val="center"/>
          </w:tcPr>
          <w:p w14:paraId="611E6DEE" w14:textId="77777777" w:rsidR="00756360" w:rsidRPr="00761226" w:rsidRDefault="00756360" w:rsidP="00EF1973">
            <w:pPr>
              <w:rPr>
                <w:rFonts w:cs="Arial"/>
              </w:rPr>
            </w:pPr>
          </w:p>
        </w:tc>
        <w:tc>
          <w:tcPr>
            <w:tcW w:w="2410" w:type="dxa"/>
            <w:vAlign w:val="center"/>
          </w:tcPr>
          <w:p w14:paraId="676C2517" w14:textId="77777777" w:rsidR="00F93523" w:rsidRDefault="00F93523" w:rsidP="00F93523">
            <w:pPr>
              <w:rPr>
                <w:rFonts w:cs="Arial"/>
              </w:rPr>
            </w:pPr>
            <w:r w:rsidRPr="00AE47D0">
              <w:rPr>
                <w:rFonts w:cs="Arial"/>
              </w:rPr>
              <w:t>Satisfies:</w:t>
            </w:r>
          </w:p>
          <w:p w14:paraId="3AD7D73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AFE019E" w14:textId="77777777" w:rsidTr="00EF1973">
        <w:tc>
          <w:tcPr>
            <w:tcW w:w="2689" w:type="dxa"/>
            <w:shd w:val="clear" w:color="auto" w:fill="D9D9D9" w:themeFill="background1" w:themeFillShade="D9"/>
            <w:vAlign w:val="center"/>
          </w:tcPr>
          <w:p w14:paraId="6BA58B30" w14:textId="77777777" w:rsidR="00756360" w:rsidRPr="00761226" w:rsidRDefault="00756360" w:rsidP="00EF1973">
            <w:pPr>
              <w:rPr>
                <w:b/>
              </w:rPr>
            </w:pPr>
            <w:r w:rsidRPr="00761226">
              <w:rPr>
                <w:b/>
              </w:rPr>
              <w:t>Diagnostic Mode Activate</w:t>
            </w:r>
          </w:p>
        </w:tc>
        <w:tc>
          <w:tcPr>
            <w:tcW w:w="4252" w:type="dxa"/>
            <w:vAlign w:val="center"/>
          </w:tcPr>
          <w:p w14:paraId="48D9B3F0" w14:textId="77777777" w:rsidR="00756360" w:rsidRPr="00761226" w:rsidRDefault="00756360" w:rsidP="00EF1973">
            <w:pPr>
              <w:rPr>
                <w:rFonts w:cs="Arial"/>
              </w:rPr>
            </w:pPr>
          </w:p>
        </w:tc>
        <w:tc>
          <w:tcPr>
            <w:tcW w:w="2410" w:type="dxa"/>
            <w:vAlign w:val="center"/>
          </w:tcPr>
          <w:p w14:paraId="62D8CFA2" w14:textId="77777777" w:rsidR="00F93523" w:rsidRDefault="00F93523" w:rsidP="00F93523">
            <w:pPr>
              <w:rPr>
                <w:rFonts w:cs="Arial"/>
              </w:rPr>
            </w:pPr>
            <w:r w:rsidRPr="00AE47D0">
              <w:rPr>
                <w:rFonts w:cs="Arial"/>
              </w:rPr>
              <w:t>Satisfies:</w:t>
            </w:r>
          </w:p>
          <w:p w14:paraId="32A264B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C086798" w14:textId="77777777" w:rsidTr="00EF1973">
        <w:tc>
          <w:tcPr>
            <w:tcW w:w="2689" w:type="dxa"/>
            <w:shd w:val="clear" w:color="auto" w:fill="D9D9D9" w:themeFill="background1" w:themeFillShade="D9"/>
            <w:vAlign w:val="center"/>
          </w:tcPr>
          <w:p w14:paraId="1D90D508" w14:textId="77777777" w:rsidR="00756360" w:rsidRPr="00761226" w:rsidRDefault="00756360" w:rsidP="00EF1973">
            <w:pPr>
              <w:rPr>
                <w:b/>
              </w:rPr>
            </w:pPr>
            <w:r w:rsidRPr="00761226">
              <w:rPr>
                <w:b/>
              </w:rPr>
              <w:t>Easy Entry Easy Exit Status</w:t>
            </w:r>
          </w:p>
        </w:tc>
        <w:tc>
          <w:tcPr>
            <w:tcW w:w="4252" w:type="dxa"/>
            <w:vAlign w:val="center"/>
          </w:tcPr>
          <w:p w14:paraId="58494416" w14:textId="77777777" w:rsidR="00756360" w:rsidRPr="00761226" w:rsidRDefault="00756360" w:rsidP="00EF1973">
            <w:pPr>
              <w:rPr>
                <w:rFonts w:cs="Arial"/>
              </w:rPr>
            </w:pPr>
          </w:p>
        </w:tc>
        <w:tc>
          <w:tcPr>
            <w:tcW w:w="2410" w:type="dxa"/>
            <w:vAlign w:val="center"/>
          </w:tcPr>
          <w:p w14:paraId="0DC5D1F8" w14:textId="77777777" w:rsidR="00F93523" w:rsidRDefault="00F93523" w:rsidP="00F93523">
            <w:pPr>
              <w:rPr>
                <w:rFonts w:cs="Arial"/>
              </w:rPr>
            </w:pPr>
            <w:r w:rsidRPr="00AE47D0">
              <w:rPr>
                <w:rFonts w:cs="Arial"/>
              </w:rPr>
              <w:t>Satisfies:</w:t>
            </w:r>
          </w:p>
          <w:p w14:paraId="7914BFA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775D9F4" w14:textId="77777777" w:rsidTr="00EF1973">
        <w:tc>
          <w:tcPr>
            <w:tcW w:w="2689" w:type="dxa"/>
            <w:shd w:val="clear" w:color="auto" w:fill="D9D9D9" w:themeFill="background1" w:themeFillShade="D9"/>
            <w:vAlign w:val="center"/>
          </w:tcPr>
          <w:p w14:paraId="597AFF78" w14:textId="77777777" w:rsidR="00756360" w:rsidRPr="00761226" w:rsidRDefault="00756360" w:rsidP="00EF1973">
            <w:pPr>
              <w:rPr>
                <w:b/>
              </w:rPr>
            </w:pPr>
            <w:r w:rsidRPr="00761226">
              <w:rPr>
                <w:b/>
              </w:rPr>
              <w:t>EasyEntryEasyExit_OFF</w:t>
            </w:r>
          </w:p>
        </w:tc>
        <w:tc>
          <w:tcPr>
            <w:tcW w:w="4252" w:type="dxa"/>
            <w:vAlign w:val="center"/>
          </w:tcPr>
          <w:p w14:paraId="5EA782D9" w14:textId="77777777" w:rsidR="00756360" w:rsidRPr="00761226" w:rsidRDefault="00756360" w:rsidP="00EF1973">
            <w:pPr>
              <w:rPr>
                <w:rFonts w:cs="Arial"/>
              </w:rPr>
            </w:pPr>
          </w:p>
        </w:tc>
        <w:tc>
          <w:tcPr>
            <w:tcW w:w="2410" w:type="dxa"/>
            <w:vAlign w:val="center"/>
          </w:tcPr>
          <w:p w14:paraId="5B539A05" w14:textId="77777777" w:rsidR="00F93523" w:rsidRDefault="00F93523" w:rsidP="00F93523">
            <w:pPr>
              <w:rPr>
                <w:rFonts w:cs="Arial"/>
              </w:rPr>
            </w:pPr>
            <w:r w:rsidRPr="00AE47D0">
              <w:rPr>
                <w:rFonts w:cs="Arial"/>
              </w:rPr>
              <w:t>Satisfies:</w:t>
            </w:r>
          </w:p>
          <w:p w14:paraId="31488DD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4C310F6" w14:textId="77777777" w:rsidTr="00EF1973">
        <w:tc>
          <w:tcPr>
            <w:tcW w:w="2689" w:type="dxa"/>
            <w:shd w:val="clear" w:color="auto" w:fill="D9D9D9" w:themeFill="background1" w:themeFillShade="D9"/>
            <w:vAlign w:val="center"/>
          </w:tcPr>
          <w:p w14:paraId="0F373A9D" w14:textId="77777777" w:rsidR="00756360" w:rsidRPr="00761226" w:rsidRDefault="00756360" w:rsidP="00EF1973">
            <w:pPr>
              <w:rPr>
                <w:b/>
              </w:rPr>
            </w:pPr>
            <w:r w:rsidRPr="00761226">
              <w:rPr>
                <w:b/>
              </w:rPr>
              <w:t>Memory Button Pressed</w:t>
            </w:r>
          </w:p>
        </w:tc>
        <w:tc>
          <w:tcPr>
            <w:tcW w:w="4252" w:type="dxa"/>
            <w:vAlign w:val="center"/>
          </w:tcPr>
          <w:p w14:paraId="54D04BC3" w14:textId="77777777" w:rsidR="00756360" w:rsidRPr="00761226" w:rsidRDefault="00756360" w:rsidP="00EF1973">
            <w:pPr>
              <w:rPr>
                <w:rFonts w:cs="Arial"/>
              </w:rPr>
            </w:pPr>
            <w:r w:rsidRPr="00761226">
              <w:rPr>
                <w:rFonts w:cs="Arial"/>
              </w:rPr>
              <w:t>The Enhanced Memory feature will notify Auto Save when the driver has pressed a Memory Button. Auto Save will determine if the same profile as the current active profile is being recalled. If the same profile is being recalled then Auto Save will update the Last Saved Positions with the Ideal Positions prior to the profile recall.</w:t>
            </w:r>
          </w:p>
          <w:p w14:paraId="55F7508E" w14:textId="77777777" w:rsidR="00756360" w:rsidRPr="00761226" w:rsidRDefault="00756360" w:rsidP="00EF1973">
            <w:pPr>
              <w:rPr>
                <w:rFonts w:cs="Arial"/>
              </w:rPr>
            </w:pPr>
          </w:p>
        </w:tc>
        <w:tc>
          <w:tcPr>
            <w:tcW w:w="2410" w:type="dxa"/>
            <w:vAlign w:val="center"/>
          </w:tcPr>
          <w:p w14:paraId="0BDA33D4" w14:textId="77777777" w:rsidR="00F93523" w:rsidRDefault="00F93523" w:rsidP="00F93523">
            <w:pPr>
              <w:rPr>
                <w:rFonts w:cs="Arial"/>
              </w:rPr>
            </w:pPr>
            <w:r w:rsidRPr="00AE47D0">
              <w:rPr>
                <w:rFonts w:cs="Arial"/>
              </w:rPr>
              <w:t>Satisfies:</w:t>
            </w:r>
          </w:p>
          <w:p w14:paraId="4D02F02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9798B81" w14:textId="77777777" w:rsidTr="00EF1973">
        <w:tc>
          <w:tcPr>
            <w:tcW w:w="2689" w:type="dxa"/>
            <w:shd w:val="clear" w:color="auto" w:fill="D9D9D9" w:themeFill="background1" w:themeFillShade="D9"/>
            <w:vAlign w:val="center"/>
          </w:tcPr>
          <w:p w14:paraId="4A6E6138" w14:textId="77777777" w:rsidR="00756360" w:rsidRPr="00761226" w:rsidRDefault="00756360" w:rsidP="00EF1973">
            <w:pPr>
              <w:rPr>
                <w:b/>
              </w:rPr>
            </w:pPr>
            <w:r w:rsidRPr="00761226">
              <w:rPr>
                <w:b/>
              </w:rPr>
              <w:t>Auto Save Inhibit</w:t>
            </w:r>
          </w:p>
        </w:tc>
        <w:tc>
          <w:tcPr>
            <w:tcW w:w="4252" w:type="dxa"/>
            <w:vAlign w:val="center"/>
          </w:tcPr>
          <w:p w14:paraId="07946F7F" w14:textId="77777777" w:rsidR="00E550DC" w:rsidRDefault="0044733B">
            <w:r>
              <w:t>The Portable Profile feature will notify Auto Save that the active driver profile has not been authenticated. When the profile is not authenticated then restrictions shall apply to the profile. Saved positional settings for the profile will not be recalled and adjustments to positional settings will not be saved.</w:t>
            </w:r>
          </w:p>
          <w:p w14:paraId="64861FEB" w14:textId="77777777" w:rsidR="00756360" w:rsidRPr="00761226" w:rsidRDefault="00756360" w:rsidP="00EF1973">
            <w:pPr>
              <w:rPr>
                <w:rFonts w:cs="Arial"/>
              </w:rPr>
            </w:pPr>
          </w:p>
        </w:tc>
        <w:tc>
          <w:tcPr>
            <w:tcW w:w="2410" w:type="dxa"/>
            <w:vAlign w:val="center"/>
          </w:tcPr>
          <w:p w14:paraId="088370D6" w14:textId="77777777" w:rsidR="00F93523" w:rsidRDefault="00F93523" w:rsidP="00F93523">
            <w:pPr>
              <w:rPr>
                <w:rFonts w:cs="Arial"/>
              </w:rPr>
            </w:pPr>
            <w:r w:rsidRPr="00AE47D0">
              <w:rPr>
                <w:rFonts w:cs="Arial"/>
              </w:rPr>
              <w:t>Satisfies:</w:t>
            </w:r>
          </w:p>
          <w:p w14:paraId="358C7BE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45D40BD" w14:textId="77777777" w:rsidTr="00EF1973">
        <w:tc>
          <w:tcPr>
            <w:tcW w:w="2689" w:type="dxa"/>
            <w:shd w:val="clear" w:color="auto" w:fill="D9D9D9" w:themeFill="background1" w:themeFillShade="D9"/>
            <w:vAlign w:val="center"/>
          </w:tcPr>
          <w:p w14:paraId="76E9BE1C" w14:textId="77777777" w:rsidR="00756360" w:rsidRPr="00761226" w:rsidRDefault="00756360" w:rsidP="00EF1973">
            <w:pPr>
              <w:rPr>
                <w:b/>
              </w:rPr>
            </w:pPr>
            <w:r w:rsidRPr="00761226">
              <w:rPr>
                <w:b/>
              </w:rPr>
              <w:t>Key_Acc|Run</w:t>
            </w:r>
          </w:p>
        </w:tc>
        <w:tc>
          <w:tcPr>
            <w:tcW w:w="4252" w:type="dxa"/>
            <w:vAlign w:val="center"/>
          </w:tcPr>
          <w:p w14:paraId="002F27BF" w14:textId="77777777" w:rsidR="00756360" w:rsidRPr="00761226" w:rsidRDefault="00756360" w:rsidP="00EF1973">
            <w:pPr>
              <w:rPr>
                <w:rFonts w:cs="Arial"/>
              </w:rPr>
            </w:pPr>
          </w:p>
        </w:tc>
        <w:tc>
          <w:tcPr>
            <w:tcW w:w="2410" w:type="dxa"/>
            <w:vAlign w:val="center"/>
          </w:tcPr>
          <w:p w14:paraId="2C146955" w14:textId="77777777" w:rsidR="00F93523" w:rsidRDefault="00F93523" w:rsidP="00F93523">
            <w:pPr>
              <w:rPr>
                <w:rFonts w:cs="Arial"/>
              </w:rPr>
            </w:pPr>
            <w:r w:rsidRPr="00AE47D0">
              <w:rPr>
                <w:rFonts w:cs="Arial"/>
              </w:rPr>
              <w:t>Satisfies:</w:t>
            </w:r>
          </w:p>
          <w:p w14:paraId="2619BC6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2178D77" w14:textId="77777777" w:rsidTr="00EF1973">
        <w:tc>
          <w:tcPr>
            <w:tcW w:w="2689" w:type="dxa"/>
            <w:shd w:val="clear" w:color="auto" w:fill="D9D9D9" w:themeFill="background1" w:themeFillShade="D9"/>
            <w:vAlign w:val="center"/>
          </w:tcPr>
          <w:p w14:paraId="48896887" w14:textId="77777777" w:rsidR="00756360" w:rsidRPr="00761226" w:rsidRDefault="00756360" w:rsidP="00EF1973">
            <w:pPr>
              <w:rPr>
                <w:b/>
              </w:rPr>
            </w:pPr>
            <w:r w:rsidRPr="00761226">
              <w:rPr>
                <w:b/>
              </w:rPr>
              <w:t>Request_to_Save</w:t>
            </w:r>
          </w:p>
        </w:tc>
        <w:tc>
          <w:tcPr>
            <w:tcW w:w="4252" w:type="dxa"/>
            <w:vAlign w:val="center"/>
          </w:tcPr>
          <w:p w14:paraId="5A7BE306" w14:textId="77777777" w:rsidR="00756360" w:rsidRPr="00761226" w:rsidRDefault="00756360" w:rsidP="00EF1973">
            <w:pPr>
              <w:rPr>
                <w:rFonts w:cs="Arial"/>
              </w:rPr>
            </w:pPr>
            <w:r w:rsidRPr="00761226">
              <w:rPr>
                <w:rFonts w:cs="Arial"/>
              </w:rPr>
              <w:t>This signal contains the information necessary to requests a save action outside to an entity outside the Auto Save feature.</w:t>
            </w:r>
          </w:p>
          <w:p w14:paraId="5DC1512B" w14:textId="77777777" w:rsidR="00756360" w:rsidRPr="00761226" w:rsidRDefault="00756360" w:rsidP="00EF1973">
            <w:pPr>
              <w:rPr>
                <w:rFonts w:cs="Arial"/>
              </w:rPr>
            </w:pPr>
          </w:p>
        </w:tc>
        <w:tc>
          <w:tcPr>
            <w:tcW w:w="2410" w:type="dxa"/>
            <w:vAlign w:val="center"/>
          </w:tcPr>
          <w:p w14:paraId="5C53BF5A" w14:textId="77777777" w:rsidR="00F93523" w:rsidRDefault="00F93523" w:rsidP="00F93523">
            <w:pPr>
              <w:rPr>
                <w:rFonts w:cs="Arial"/>
              </w:rPr>
            </w:pPr>
            <w:r w:rsidRPr="00AE47D0">
              <w:rPr>
                <w:rFonts w:cs="Arial"/>
              </w:rPr>
              <w:t>Satisfies:</w:t>
            </w:r>
          </w:p>
          <w:p w14:paraId="13E0CCA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B4ABFD2" w14:textId="77777777" w:rsidTr="00EF1973">
        <w:tc>
          <w:tcPr>
            <w:tcW w:w="2689" w:type="dxa"/>
            <w:shd w:val="clear" w:color="auto" w:fill="D9D9D9" w:themeFill="background1" w:themeFillShade="D9"/>
            <w:vAlign w:val="center"/>
          </w:tcPr>
          <w:p w14:paraId="4C9AD88F" w14:textId="77777777" w:rsidR="00756360" w:rsidRPr="00761226" w:rsidRDefault="00756360" w:rsidP="00EF1973">
            <w:pPr>
              <w:rPr>
                <w:b/>
              </w:rPr>
            </w:pPr>
            <w:r w:rsidRPr="00761226">
              <w:rPr>
                <w:b/>
              </w:rPr>
              <w:t>Profile_Inhibit_Status</w:t>
            </w:r>
          </w:p>
        </w:tc>
        <w:tc>
          <w:tcPr>
            <w:tcW w:w="4252" w:type="dxa"/>
            <w:vAlign w:val="center"/>
          </w:tcPr>
          <w:p w14:paraId="6B72C6FB" w14:textId="77777777" w:rsidR="00756360" w:rsidRPr="00761226" w:rsidRDefault="00756360" w:rsidP="00EF1973">
            <w:pPr>
              <w:rPr>
                <w:rFonts w:cs="Arial"/>
              </w:rPr>
            </w:pPr>
            <w:r w:rsidRPr="00761226">
              <w:rPr>
                <w:rFonts w:cs="Arial"/>
              </w:rPr>
              <w:t xml:space="preserve">This signal indicates the inhibit status of the current active profile on the host vehicle. </w:t>
            </w:r>
          </w:p>
          <w:p w14:paraId="2D486DA4" w14:textId="77777777" w:rsidR="00756360" w:rsidRPr="00761226" w:rsidRDefault="00756360" w:rsidP="00EF1973">
            <w:pPr>
              <w:rPr>
                <w:rFonts w:cs="Arial"/>
              </w:rPr>
            </w:pPr>
          </w:p>
        </w:tc>
        <w:tc>
          <w:tcPr>
            <w:tcW w:w="2410" w:type="dxa"/>
            <w:vAlign w:val="center"/>
          </w:tcPr>
          <w:p w14:paraId="4EA2FA21" w14:textId="77777777" w:rsidR="00F93523" w:rsidRDefault="00F93523" w:rsidP="00F93523">
            <w:pPr>
              <w:rPr>
                <w:rFonts w:cs="Arial"/>
              </w:rPr>
            </w:pPr>
            <w:r w:rsidRPr="00AE47D0">
              <w:rPr>
                <w:rFonts w:cs="Arial"/>
              </w:rPr>
              <w:t>Satisfies:</w:t>
            </w:r>
          </w:p>
          <w:p w14:paraId="5D629DC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D065BAF" w14:textId="77777777" w:rsidTr="00EF1973">
        <w:tc>
          <w:tcPr>
            <w:tcW w:w="2689" w:type="dxa"/>
            <w:shd w:val="clear" w:color="auto" w:fill="D9D9D9" w:themeFill="background1" w:themeFillShade="D9"/>
            <w:vAlign w:val="center"/>
          </w:tcPr>
          <w:p w14:paraId="6DAD926F" w14:textId="77777777" w:rsidR="00756360" w:rsidRPr="00761226" w:rsidRDefault="00756360" w:rsidP="00EF1973">
            <w:pPr>
              <w:rPr>
                <w:b/>
              </w:rPr>
            </w:pPr>
            <w:r w:rsidRPr="00761226">
              <w:rPr>
                <w:b/>
              </w:rPr>
              <w:lastRenderedPageBreak/>
              <w:t>Inactive_Mode</w:t>
            </w:r>
          </w:p>
        </w:tc>
        <w:tc>
          <w:tcPr>
            <w:tcW w:w="4252" w:type="dxa"/>
            <w:vAlign w:val="center"/>
          </w:tcPr>
          <w:p w14:paraId="36D7A08A" w14:textId="77777777" w:rsidR="00756360" w:rsidRPr="00761226" w:rsidRDefault="00756360" w:rsidP="00EF1973">
            <w:pPr>
              <w:rPr>
                <w:rFonts w:cs="Arial"/>
              </w:rPr>
            </w:pPr>
          </w:p>
        </w:tc>
        <w:tc>
          <w:tcPr>
            <w:tcW w:w="2410" w:type="dxa"/>
            <w:vAlign w:val="center"/>
          </w:tcPr>
          <w:p w14:paraId="09369D7C" w14:textId="77777777" w:rsidR="00F93523" w:rsidRDefault="00F93523" w:rsidP="00F93523">
            <w:pPr>
              <w:rPr>
                <w:rFonts w:cs="Arial"/>
              </w:rPr>
            </w:pPr>
            <w:r w:rsidRPr="00AE47D0">
              <w:rPr>
                <w:rFonts w:cs="Arial"/>
              </w:rPr>
              <w:t>Satisfies:</w:t>
            </w:r>
          </w:p>
          <w:p w14:paraId="0F445F3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A2F3A99" w14:textId="77777777" w:rsidTr="00EF1973">
        <w:tc>
          <w:tcPr>
            <w:tcW w:w="2689" w:type="dxa"/>
            <w:shd w:val="clear" w:color="auto" w:fill="D9D9D9" w:themeFill="background1" w:themeFillShade="D9"/>
            <w:vAlign w:val="center"/>
          </w:tcPr>
          <w:p w14:paraId="07F82F14" w14:textId="77777777" w:rsidR="00756360" w:rsidRPr="00761226" w:rsidRDefault="00756360" w:rsidP="00EF1973">
            <w:pPr>
              <w:rPr>
                <w:b/>
              </w:rPr>
            </w:pPr>
            <w:r w:rsidRPr="00761226">
              <w:rPr>
                <w:b/>
              </w:rPr>
              <w:t>Recall_Profile1</w:t>
            </w:r>
          </w:p>
        </w:tc>
        <w:tc>
          <w:tcPr>
            <w:tcW w:w="4252" w:type="dxa"/>
            <w:vAlign w:val="center"/>
          </w:tcPr>
          <w:p w14:paraId="5732D853" w14:textId="77777777" w:rsidR="00756360" w:rsidRPr="00761226" w:rsidRDefault="00756360" w:rsidP="00EF1973">
            <w:pPr>
              <w:rPr>
                <w:rFonts w:cs="Arial"/>
              </w:rPr>
            </w:pPr>
          </w:p>
        </w:tc>
        <w:tc>
          <w:tcPr>
            <w:tcW w:w="2410" w:type="dxa"/>
            <w:vAlign w:val="center"/>
          </w:tcPr>
          <w:p w14:paraId="54A1BB9F" w14:textId="77777777" w:rsidR="00F93523" w:rsidRDefault="00F93523" w:rsidP="00F93523">
            <w:pPr>
              <w:rPr>
                <w:rFonts w:cs="Arial"/>
              </w:rPr>
            </w:pPr>
            <w:r w:rsidRPr="00AE47D0">
              <w:rPr>
                <w:rFonts w:cs="Arial"/>
              </w:rPr>
              <w:t>Satisfies:</w:t>
            </w:r>
          </w:p>
          <w:p w14:paraId="5BA7A9F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6DE0EC6" w14:textId="77777777" w:rsidTr="00EF1973">
        <w:tc>
          <w:tcPr>
            <w:tcW w:w="2689" w:type="dxa"/>
            <w:shd w:val="clear" w:color="auto" w:fill="D9D9D9" w:themeFill="background1" w:themeFillShade="D9"/>
            <w:vAlign w:val="center"/>
          </w:tcPr>
          <w:p w14:paraId="10E7D454" w14:textId="77777777" w:rsidR="00756360" w:rsidRPr="00761226" w:rsidRDefault="00756360" w:rsidP="00EF1973">
            <w:pPr>
              <w:rPr>
                <w:b/>
              </w:rPr>
            </w:pPr>
            <w:r w:rsidRPr="00761226">
              <w:rPr>
                <w:b/>
              </w:rPr>
              <w:t>Current Positional Settings</w:t>
            </w:r>
          </w:p>
        </w:tc>
        <w:tc>
          <w:tcPr>
            <w:tcW w:w="4252" w:type="dxa"/>
            <w:vAlign w:val="center"/>
          </w:tcPr>
          <w:p w14:paraId="28C95EB4" w14:textId="77777777" w:rsidR="00756360" w:rsidRPr="00761226" w:rsidRDefault="00756360" w:rsidP="00EF1973">
            <w:pPr>
              <w:rPr>
                <w:rFonts w:cs="Arial"/>
              </w:rPr>
            </w:pPr>
          </w:p>
        </w:tc>
        <w:tc>
          <w:tcPr>
            <w:tcW w:w="2410" w:type="dxa"/>
            <w:vAlign w:val="center"/>
          </w:tcPr>
          <w:p w14:paraId="5042DE1B" w14:textId="77777777" w:rsidR="00F93523" w:rsidRDefault="00F93523" w:rsidP="00F93523">
            <w:pPr>
              <w:rPr>
                <w:rFonts w:cs="Arial"/>
              </w:rPr>
            </w:pPr>
            <w:r w:rsidRPr="00AE47D0">
              <w:rPr>
                <w:rFonts w:cs="Arial"/>
              </w:rPr>
              <w:t>Satisfies:</w:t>
            </w:r>
          </w:p>
          <w:p w14:paraId="304F8CE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D45EE7E" w14:textId="77777777" w:rsidTr="00EF1973">
        <w:tc>
          <w:tcPr>
            <w:tcW w:w="2689" w:type="dxa"/>
            <w:shd w:val="clear" w:color="auto" w:fill="D9D9D9" w:themeFill="background1" w:themeFillShade="D9"/>
            <w:vAlign w:val="center"/>
          </w:tcPr>
          <w:p w14:paraId="3FE9C85A" w14:textId="77777777" w:rsidR="00756360" w:rsidRPr="00761226" w:rsidRDefault="00756360" w:rsidP="00EF1973">
            <w:pPr>
              <w:rPr>
                <w:b/>
              </w:rPr>
            </w:pPr>
            <w:r w:rsidRPr="00761226">
              <w:rPr>
                <w:b/>
              </w:rPr>
              <w:t>Key_Off</w:t>
            </w:r>
          </w:p>
        </w:tc>
        <w:tc>
          <w:tcPr>
            <w:tcW w:w="4252" w:type="dxa"/>
            <w:vAlign w:val="center"/>
          </w:tcPr>
          <w:p w14:paraId="06B7F971" w14:textId="77777777" w:rsidR="00756360" w:rsidRPr="00761226" w:rsidRDefault="00756360" w:rsidP="00EF1973">
            <w:pPr>
              <w:rPr>
                <w:rFonts w:cs="Arial"/>
              </w:rPr>
            </w:pPr>
          </w:p>
        </w:tc>
        <w:tc>
          <w:tcPr>
            <w:tcW w:w="2410" w:type="dxa"/>
            <w:vAlign w:val="center"/>
          </w:tcPr>
          <w:p w14:paraId="5AE9283C" w14:textId="77777777" w:rsidR="00F93523" w:rsidRDefault="00F93523" w:rsidP="00F93523">
            <w:pPr>
              <w:rPr>
                <w:rFonts w:cs="Arial"/>
              </w:rPr>
            </w:pPr>
            <w:r w:rsidRPr="00AE47D0">
              <w:rPr>
                <w:rFonts w:cs="Arial"/>
              </w:rPr>
              <w:t>Satisfies:</w:t>
            </w:r>
          </w:p>
          <w:p w14:paraId="3DB96AE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2796656" w14:textId="77777777" w:rsidTr="00EF1973">
        <w:tc>
          <w:tcPr>
            <w:tcW w:w="2689" w:type="dxa"/>
            <w:shd w:val="clear" w:color="auto" w:fill="D9D9D9" w:themeFill="background1" w:themeFillShade="D9"/>
            <w:vAlign w:val="center"/>
          </w:tcPr>
          <w:p w14:paraId="4EDB0674" w14:textId="77777777" w:rsidR="00756360" w:rsidRPr="00761226" w:rsidRDefault="00756360" w:rsidP="00EF1973">
            <w:pPr>
              <w:rPr>
                <w:b/>
              </w:rPr>
            </w:pPr>
            <w:r w:rsidRPr="00761226">
              <w:rPr>
                <w:b/>
              </w:rPr>
              <w:t>Profile Setting Auto Save | Easy Entry Easy Exit | Profile Inhibit | Driver Profile | Valet Mode | Profile Change</w:t>
            </w:r>
          </w:p>
        </w:tc>
        <w:tc>
          <w:tcPr>
            <w:tcW w:w="4252" w:type="dxa"/>
            <w:vAlign w:val="center"/>
          </w:tcPr>
          <w:p w14:paraId="43937033" w14:textId="77777777" w:rsidR="00756360" w:rsidRPr="00761226" w:rsidRDefault="00756360" w:rsidP="00EF1973">
            <w:pPr>
              <w:rPr>
                <w:rFonts w:cs="Arial"/>
              </w:rPr>
            </w:pPr>
          </w:p>
        </w:tc>
        <w:tc>
          <w:tcPr>
            <w:tcW w:w="2410" w:type="dxa"/>
            <w:vAlign w:val="center"/>
          </w:tcPr>
          <w:p w14:paraId="0A442920" w14:textId="77777777" w:rsidR="00F93523" w:rsidRDefault="00F93523" w:rsidP="00F93523">
            <w:pPr>
              <w:rPr>
                <w:rFonts w:cs="Arial"/>
              </w:rPr>
            </w:pPr>
            <w:r w:rsidRPr="00AE47D0">
              <w:rPr>
                <w:rFonts w:cs="Arial"/>
              </w:rPr>
              <w:t>Satisfies:</w:t>
            </w:r>
          </w:p>
          <w:p w14:paraId="73EA66D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9DB66EF" w14:textId="77777777" w:rsidTr="00EF1973">
        <w:tc>
          <w:tcPr>
            <w:tcW w:w="2689" w:type="dxa"/>
            <w:shd w:val="clear" w:color="auto" w:fill="D9D9D9" w:themeFill="background1" w:themeFillShade="D9"/>
            <w:vAlign w:val="center"/>
          </w:tcPr>
          <w:p w14:paraId="0657A552" w14:textId="77777777" w:rsidR="00756360" w:rsidRPr="00761226" w:rsidRDefault="00756360" w:rsidP="00EF1973">
            <w:pPr>
              <w:rPr>
                <w:b/>
              </w:rPr>
            </w:pPr>
            <w:r w:rsidRPr="00761226">
              <w:rPr>
                <w:b/>
              </w:rPr>
              <w:t>User Creates New Profile</w:t>
            </w:r>
          </w:p>
        </w:tc>
        <w:tc>
          <w:tcPr>
            <w:tcW w:w="4252" w:type="dxa"/>
            <w:vAlign w:val="center"/>
          </w:tcPr>
          <w:p w14:paraId="6B6DF77B" w14:textId="77777777" w:rsidR="00756360" w:rsidRPr="00761226" w:rsidRDefault="00756360" w:rsidP="00EF1973">
            <w:pPr>
              <w:rPr>
                <w:rFonts w:cs="Arial"/>
              </w:rPr>
            </w:pPr>
          </w:p>
        </w:tc>
        <w:tc>
          <w:tcPr>
            <w:tcW w:w="2410" w:type="dxa"/>
            <w:vAlign w:val="center"/>
          </w:tcPr>
          <w:p w14:paraId="74BC1F75" w14:textId="77777777" w:rsidR="00F93523" w:rsidRDefault="00F93523" w:rsidP="00F93523">
            <w:pPr>
              <w:rPr>
                <w:rFonts w:cs="Arial"/>
              </w:rPr>
            </w:pPr>
            <w:r w:rsidRPr="00AE47D0">
              <w:rPr>
                <w:rFonts w:cs="Arial"/>
              </w:rPr>
              <w:t>Satisfies:</w:t>
            </w:r>
          </w:p>
          <w:p w14:paraId="700FD14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6F0A2A0" w14:textId="77777777" w:rsidTr="00EF1973">
        <w:tc>
          <w:tcPr>
            <w:tcW w:w="2689" w:type="dxa"/>
            <w:shd w:val="clear" w:color="auto" w:fill="D9D9D9" w:themeFill="background1" w:themeFillShade="D9"/>
            <w:vAlign w:val="center"/>
          </w:tcPr>
          <w:p w14:paraId="61089AD7" w14:textId="77777777" w:rsidR="00756360" w:rsidRPr="00761226" w:rsidRDefault="00756360" w:rsidP="00EF1973">
            <w:pPr>
              <w:rPr>
                <w:b/>
              </w:rPr>
            </w:pPr>
            <w:r w:rsidRPr="00761226">
              <w:rPr>
                <w:b/>
              </w:rPr>
              <w:t>Driver Decision Request: EM</w:t>
            </w:r>
          </w:p>
        </w:tc>
        <w:tc>
          <w:tcPr>
            <w:tcW w:w="4252" w:type="dxa"/>
            <w:vAlign w:val="center"/>
          </w:tcPr>
          <w:p w14:paraId="222916E7" w14:textId="77777777" w:rsidR="00756360" w:rsidRPr="00761226" w:rsidRDefault="00756360" w:rsidP="00EF1973">
            <w:pPr>
              <w:rPr>
                <w:rFonts w:cs="Arial"/>
              </w:rPr>
            </w:pPr>
          </w:p>
        </w:tc>
        <w:tc>
          <w:tcPr>
            <w:tcW w:w="2410" w:type="dxa"/>
            <w:vAlign w:val="center"/>
          </w:tcPr>
          <w:p w14:paraId="1D606BDE" w14:textId="77777777" w:rsidR="00F93523" w:rsidRDefault="00F93523" w:rsidP="00F93523">
            <w:pPr>
              <w:rPr>
                <w:rFonts w:cs="Arial"/>
              </w:rPr>
            </w:pPr>
            <w:r w:rsidRPr="00AE47D0">
              <w:rPr>
                <w:rFonts w:cs="Arial"/>
              </w:rPr>
              <w:t>Satisfies:</w:t>
            </w:r>
          </w:p>
          <w:p w14:paraId="1716F63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61B8A78" w14:textId="77777777" w:rsidTr="00EF1973">
        <w:tc>
          <w:tcPr>
            <w:tcW w:w="2689" w:type="dxa"/>
            <w:shd w:val="clear" w:color="auto" w:fill="D9D9D9" w:themeFill="background1" w:themeFillShade="D9"/>
            <w:vAlign w:val="center"/>
          </w:tcPr>
          <w:p w14:paraId="389BBDA0" w14:textId="77777777" w:rsidR="00756360" w:rsidRPr="00761226" w:rsidRDefault="00756360" w:rsidP="00EF1973">
            <w:pPr>
              <w:rPr>
                <w:b/>
              </w:rPr>
            </w:pPr>
            <w:r w:rsidRPr="00761226">
              <w:rPr>
                <w:b/>
              </w:rPr>
              <w:t>Current Positional Settings Request</w:t>
            </w:r>
          </w:p>
        </w:tc>
        <w:tc>
          <w:tcPr>
            <w:tcW w:w="4252" w:type="dxa"/>
            <w:vAlign w:val="center"/>
          </w:tcPr>
          <w:p w14:paraId="49C6735F" w14:textId="77777777" w:rsidR="00756360" w:rsidRPr="00761226" w:rsidRDefault="00756360" w:rsidP="00EF1973">
            <w:pPr>
              <w:rPr>
                <w:rFonts w:cs="Arial"/>
              </w:rPr>
            </w:pPr>
          </w:p>
        </w:tc>
        <w:tc>
          <w:tcPr>
            <w:tcW w:w="2410" w:type="dxa"/>
            <w:vAlign w:val="center"/>
          </w:tcPr>
          <w:p w14:paraId="5D44F1F4" w14:textId="77777777" w:rsidR="00F93523" w:rsidRDefault="00F93523" w:rsidP="00F93523">
            <w:pPr>
              <w:rPr>
                <w:rFonts w:cs="Arial"/>
              </w:rPr>
            </w:pPr>
            <w:r w:rsidRPr="00AE47D0">
              <w:rPr>
                <w:rFonts w:cs="Arial"/>
              </w:rPr>
              <w:t>Satisfies:</w:t>
            </w:r>
          </w:p>
          <w:p w14:paraId="390313C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732C46E" w14:textId="77777777" w:rsidTr="00EF1973">
        <w:tc>
          <w:tcPr>
            <w:tcW w:w="2689" w:type="dxa"/>
            <w:shd w:val="clear" w:color="auto" w:fill="D9D9D9" w:themeFill="background1" w:themeFillShade="D9"/>
            <w:vAlign w:val="center"/>
          </w:tcPr>
          <w:p w14:paraId="299C061F" w14:textId="77777777" w:rsidR="00756360" w:rsidRPr="00761226" w:rsidRDefault="00756360" w:rsidP="00EF1973">
            <w:pPr>
              <w:rPr>
                <w:b/>
              </w:rPr>
            </w:pPr>
            <w:r w:rsidRPr="00761226">
              <w:rPr>
                <w:b/>
              </w:rPr>
              <w:t>Input_Threshold_Status</w:t>
            </w:r>
          </w:p>
        </w:tc>
        <w:tc>
          <w:tcPr>
            <w:tcW w:w="4252" w:type="dxa"/>
            <w:vAlign w:val="center"/>
          </w:tcPr>
          <w:p w14:paraId="61A395A5" w14:textId="77777777" w:rsidR="00756360" w:rsidRPr="00761226" w:rsidRDefault="00756360" w:rsidP="00EF1973">
            <w:pPr>
              <w:rPr>
                <w:rFonts w:cs="Arial"/>
              </w:rPr>
            </w:pPr>
            <w:r w:rsidRPr="00761226">
              <w:rPr>
                <w:rFonts w:cs="Arial"/>
              </w:rPr>
              <w:t>The Input_Threshold_Status signal indicates that an adjustment has been made and the Buffer function must now start requesting positions.</w:t>
            </w:r>
          </w:p>
          <w:p w14:paraId="5BB0D898" w14:textId="77777777" w:rsidR="00756360" w:rsidRPr="00761226" w:rsidRDefault="00756360" w:rsidP="00EF1973">
            <w:pPr>
              <w:rPr>
                <w:rFonts w:cs="Arial"/>
              </w:rPr>
            </w:pPr>
          </w:p>
        </w:tc>
        <w:tc>
          <w:tcPr>
            <w:tcW w:w="2410" w:type="dxa"/>
            <w:vAlign w:val="center"/>
          </w:tcPr>
          <w:p w14:paraId="2A723083" w14:textId="77777777" w:rsidR="00F93523" w:rsidRDefault="00F93523" w:rsidP="00F93523">
            <w:pPr>
              <w:rPr>
                <w:rFonts w:cs="Arial"/>
              </w:rPr>
            </w:pPr>
            <w:r w:rsidRPr="00AE47D0">
              <w:rPr>
                <w:rFonts w:cs="Arial"/>
              </w:rPr>
              <w:t>Satisfies:</w:t>
            </w:r>
          </w:p>
          <w:p w14:paraId="79BBDDA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CF3F84E" w14:textId="77777777" w:rsidTr="00EF1973">
        <w:tc>
          <w:tcPr>
            <w:tcW w:w="2689" w:type="dxa"/>
            <w:shd w:val="clear" w:color="auto" w:fill="D9D9D9" w:themeFill="background1" w:themeFillShade="D9"/>
            <w:vAlign w:val="center"/>
          </w:tcPr>
          <w:p w14:paraId="31A68083" w14:textId="77777777" w:rsidR="00756360" w:rsidRPr="00761226" w:rsidRDefault="00756360" w:rsidP="00EF1973">
            <w:pPr>
              <w:rPr>
                <w:b/>
              </w:rPr>
            </w:pPr>
            <w:r w:rsidRPr="00761226">
              <w:rPr>
                <w:b/>
              </w:rPr>
              <w:t>Create_NewProfile</w:t>
            </w:r>
          </w:p>
        </w:tc>
        <w:tc>
          <w:tcPr>
            <w:tcW w:w="4252" w:type="dxa"/>
            <w:vAlign w:val="center"/>
          </w:tcPr>
          <w:p w14:paraId="5B9CDF2E" w14:textId="77777777" w:rsidR="00756360" w:rsidRPr="00761226" w:rsidRDefault="00756360" w:rsidP="00EF1973">
            <w:pPr>
              <w:rPr>
                <w:rFonts w:cs="Arial"/>
              </w:rPr>
            </w:pPr>
          </w:p>
        </w:tc>
        <w:tc>
          <w:tcPr>
            <w:tcW w:w="2410" w:type="dxa"/>
            <w:vAlign w:val="center"/>
          </w:tcPr>
          <w:p w14:paraId="2C2ACD64" w14:textId="77777777" w:rsidR="00F93523" w:rsidRDefault="00F93523" w:rsidP="00F93523">
            <w:pPr>
              <w:rPr>
                <w:rFonts w:cs="Arial"/>
              </w:rPr>
            </w:pPr>
            <w:r w:rsidRPr="00AE47D0">
              <w:rPr>
                <w:rFonts w:cs="Arial"/>
              </w:rPr>
              <w:t>Satisfies:</w:t>
            </w:r>
          </w:p>
          <w:p w14:paraId="01163B7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2F539D8" w14:textId="77777777" w:rsidTr="00EF1973">
        <w:tc>
          <w:tcPr>
            <w:tcW w:w="2689" w:type="dxa"/>
            <w:shd w:val="clear" w:color="auto" w:fill="D9D9D9" w:themeFill="background1" w:themeFillShade="D9"/>
            <w:vAlign w:val="center"/>
          </w:tcPr>
          <w:p w14:paraId="4689AB64" w14:textId="77777777" w:rsidR="00756360" w:rsidRPr="00761226" w:rsidRDefault="00756360" w:rsidP="00EF1973">
            <w:pPr>
              <w:rPr>
                <w:b/>
              </w:rPr>
            </w:pPr>
            <w:r w:rsidRPr="00761226">
              <w:rPr>
                <w:b/>
              </w:rPr>
              <w:t>Replace Last Save Positions Successful</w:t>
            </w:r>
          </w:p>
        </w:tc>
        <w:tc>
          <w:tcPr>
            <w:tcW w:w="4252" w:type="dxa"/>
            <w:vAlign w:val="center"/>
          </w:tcPr>
          <w:p w14:paraId="2A810594" w14:textId="77777777" w:rsidR="00756360" w:rsidRPr="00761226" w:rsidRDefault="00756360" w:rsidP="00EF1973">
            <w:pPr>
              <w:rPr>
                <w:rFonts w:cs="Arial"/>
              </w:rPr>
            </w:pPr>
          </w:p>
        </w:tc>
        <w:tc>
          <w:tcPr>
            <w:tcW w:w="2410" w:type="dxa"/>
            <w:vAlign w:val="center"/>
          </w:tcPr>
          <w:p w14:paraId="32BFC7F9" w14:textId="77777777" w:rsidR="00F93523" w:rsidRDefault="00F93523" w:rsidP="00F93523">
            <w:pPr>
              <w:rPr>
                <w:rFonts w:cs="Arial"/>
              </w:rPr>
            </w:pPr>
            <w:r w:rsidRPr="00AE47D0">
              <w:rPr>
                <w:rFonts w:cs="Arial"/>
              </w:rPr>
              <w:t>Satisfies:</w:t>
            </w:r>
          </w:p>
          <w:p w14:paraId="026760B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4F10071" w14:textId="77777777" w:rsidTr="00EF1973">
        <w:tc>
          <w:tcPr>
            <w:tcW w:w="2689" w:type="dxa"/>
            <w:shd w:val="clear" w:color="auto" w:fill="D9D9D9" w:themeFill="background1" w:themeFillShade="D9"/>
            <w:vAlign w:val="center"/>
          </w:tcPr>
          <w:p w14:paraId="24B9019E" w14:textId="77777777" w:rsidR="00756360" w:rsidRPr="00761226" w:rsidRDefault="00756360" w:rsidP="00EF1973">
            <w:pPr>
              <w:rPr>
                <w:b/>
              </w:rPr>
            </w:pPr>
            <w:r w:rsidRPr="00761226">
              <w:rPr>
                <w:b/>
              </w:rPr>
              <w:t>G &amp; C</w:t>
            </w:r>
          </w:p>
        </w:tc>
        <w:tc>
          <w:tcPr>
            <w:tcW w:w="4252" w:type="dxa"/>
            <w:vAlign w:val="center"/>
          </w:tcPr>
          <w:p w14:paraId="687FD553" w14:textId="77777777" w:rsidR="00756360" w:rsidRPr="00761226" w:rsidRDefault="00756360" w:rsidP="00EF1973">
            <w:pPr>
              <w:rPr>
                <w:rFonts w:cs="Arial"/>
              </w:rPr>
            </w:pPr>
          </w:p>
        </w:tc>
        <w:tc>
          <w:tcPr>
            <w:tcW w:w="2410" w:type="dxa"/>
            <w:vAlign w:val="center"/>
          </w:tcPr>
          <w:p w14:paraId="0B27C392" w14:textId="77777777" w:rsidR="00F93523" w:rsidRDefault="00F93523" w:rsidP="00F93523">
            <w:pPr>
              <w:rPr>
                <w:rFonts w:cs="Arial"/>
              </w:rPr>
            </w:pPr>
            <w:r w:rsidRPr="00AE47D0">
              <w:rPr>
                <w:rFonts w:cs="Arial"/>
              </w:rPr>
              <w:t>Satisfies:</w:t>
            </w:r>
          </w:p>
          <w:p w14:paraId="0F86798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B0B2505" w14:textId="77777777" w:rsidTr="00EF1973">
        <w:tc>
          <w:tcPr>
            <w:tcW w:w="2689" w:type="dxa"/>
            <w:shd w:val="clear" w:color="auto" w:fill="D9D9D9" w:themeFill="background1" w:themeFillShade="D9"/>
            <w:vAlign w:val="center"/>
          </w:tcPr>
          <w:p w14:paraId="1CAAC512" w14:textId="77777777" w:rsidR="00756360" w:rsidRPr="00761226" w:rsidRDefault="00756360" w:rsidP="00EF1973">
            <w:pPr>
              <w:rPr>
                <w:b/>
              </w:rPr>
            </w:pPr>
            <w:r w:rsidRPr="00761226">
              <w:rPr>
                <w:b/>
              </w:rPr>
              <w:t>Software Update &amp; (Vehicle Mode | Feature Enabled)</w:t>
            </w:r>
          </w:p>
        </w:tc>
        <w:tc>
          <w:tcPr>
            <w:tcW w:w="4252" w:type="dxa"/>
            <w:vAlign w:val="center"/>
          </w:tcPr>
          <w:p w14:paraId="5E570B18" w14:textId="77777777" w:rsidR="00756360" w:rsidRPr="00761226" w:rsidRDefault="00756360" w:rsidP="00EF1973">
            <w:pPr>
              <w:rPr>
                <w:rFonts w:cs="Arial"/>
              </w:rPr>
            </w:pPr>
          </w:p>
        </w:tc>
        <w:tc>
          <w:tcPr>
            <w:tcW w:w="2410" w:type="dxa"/>
            <w:vAlign w:val="center"/>
          </w:tcPr>
          <w:p w14:paraId="4C518377" w14:textId="77777777" w:rsidR="00F93523" w:rsidRDefault="00F93523" w:rsidP="00F93523">
            <w:pPr>
              <w:rPr>
                <w:rFonts w:cs="Arial"/>
              </w:rPr>
            </w:pPr>
            <w:r w:rsidRPr="00AE47D0">
              <w:rPr>
                <w:rFonts w:cs="Arial"/>
              </w:rPr>
              <w:t>Satisfies:</w:t>
            </w:r>
          </w:p>
          <w:p w14:paraId="6E2D4DB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F85610A" w14:textId="77777777" w:rsidTr="00EF1973">
        <w:tc>
          <w:tcPr>
            <w:tcW w:w="2689" w:type="dxa"/>
            <w:shd w:val="clear" w:color="auto" w:fill="D9D9D9" w:themeFill="background1" w:themeFillShade="D9"/>
            <w:vAlign w:val="center"/>
          </w:tcPr>
          <w:p w14:paraId="55980BDA" w14:textId="77777777" w:rsidR="00756360" w:rsidRPr="00761226" w:rsidRDefault="00756360" w:rsidP="00EF1973">
            <w:pPr>
              <w:rPr>
                <w:b/>
              </w:rPr>
            </w:pPr>
            <w:r w:rsidRPr="00761226">
              <w:rPr>
                <w:b/>
              </w:rPr>
              <w:t>Save Request</w:t>
            </w:r>
          </w:p>
        </w:tc>
        <w:tc>
          <w:tcPr>
            <w:tcW w:w="4252" w:type="dxa"/>
            <w:vAlign w:val="center"/>
          </w:tcPr>
          <w:p w14:paraId="450B9EA2" w14:textId="77777777" w:rsidR="00756360" w:rsidRPr="00761226" w:rsidRDefault="00756360" w:rsidP="00EF1973">
            <w:pPr>
              <w:rPr>
                <w:rFonts w:cs="Arial"/>
              </w:rPr>
            </w:pPr>
            <w:r w:rsidRPr="00761226">
              <w:rPr>
                <w:rFonts w:cs="Arial"/>
              </w:rPr>
              <w:t>The Enhanced Memory feature will notify Auto Save when Enhanced Memory determines the need to save. A request will be sent to Auto Save to requesting that Auto Save perform save functionality. Auto Save save functionality will update the Ideal Position with current positional settings.</w:t>
            </w:r>
          </w:p>
          <w:p w14:paraId="69D19107" w14:textId="77777777" w:rsidR="00756360" w:rsidRPr="00761226" w:rsidRDefault="00756360" w:rsidP="00EF1973">
            <w:pPr>
              <w:rPr>
                <w:rFonts w:cs="Arial"/>
              </w:rPr>
            </w:pPr>
          </w:p>
        </w:tc>
        <w:tc>
          <w:tcPr>
            <w:tcW w:w="2410" w:type="dxa"/>
            <w:vAlign w:val="center"/>
          </w:tcPr>
          <w:p w14:paraId="27B5B421" w14:textId="77777777" w:rsidR="00F93523" w:rsidRDefault="00F93523" w:rsidP="00F93523">
            <w:pPr>
              <w:rPr>
                <w:rFonts w:cs="Arial"/>
              </w:rPr>
            </w:pPr>
            <w:r w:rsidRPr="00AE47D0">
              <w:rPr>
                <w:rFonts w:cs="Arial"/>
              </w:rPr>
              <w:t>Satisfies:</w:t>
            </w:r>
          </w:p>
          <w:p w14:paraId="00CC0FC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35638E6" w14:textId="77777777" w:rsidTr="00EF1973">
        <w:tc>
          <w:tcPr>
            <w:tcW w:w="2689" w:type="dxa"/>
            <w:shd w:val="clear" w:color="auto" w:fill="D9D9D9" w:themeFill="background1" w:themeFillShade="D9"/>
            <w:vAlign w:val="center"/>
          </w:tcPr>
          <w:p w14:paraId="2AE89520" w14:textId="77777777" w:rsidR="00756360" w:rsidRPr="00761226" w:rsidRDefault="00756360" w:rsidP="00EF1973">
            <w:pPr>
              <w:rPr>
                <w:b/>
              </w:rPr>
            </w:pPr>
            <w:r w:rsidRPr="00761226">
              <w:rPr>
                <w:b/>
              </w:rPr>
              <w:t>S6</w:t>
            </w:r>
          </w:p>
        </w:tc>
        <w:tc>
          <w:tcPr>
            <w:tcW w:w="4252" w:type="dxa"/>
            <w:vAlign w:val="center"/>
          </w:tcPr>
          <w:p w14:paraId="37ADBF76" w14:textId="77777777" w:rsidR="00756360" w:rsidRPr="00761226" w:rsidRDefault="00756360" w:rsidP="00EF1973">
            <w:pPr>
              <w:rPr>
                <w:rFonts w:cs="Arial"/>
              </w:rPr>
            </w:pPr>
          </w:p>
        </w:tc>
        <w:tc>
          <w:tcPr>
            <w:tcW w:w="2410" w:type="dxa"/>
            <w:vAlign w:val="center"/>
          </w:tcPr>
          <w:p w14:paraId="1F96D0FF" w14:textId="77777777" w:rsidR="00F93523" w:rsidRDefault="00F93523" w:rsidP="00F93523">
            <w:pPr>
              <w:rPr>
                <w:rFonts w:cs="Arial"/>
              </w:rPr>
            </w:pPr>
            <w:r w:rsidRPr="00AE47D0">
              <w:rPr>
                <w:rFonts w:cs="Arial"/>
              </w:rPr>
              <w:t>Satisfies:</w:t>
            </w:r>
          </w:p>
          <w:p w14:paraId="77DC8E9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4F4FA44" w14:textId="77777777" w:rsidTr="00EF1973">
        <w:tc>
          <w:tcPr>
            <w:tcW w:w="2689" w:type="dxa"/>
            <w:shd w:val="clear" w:color="auto" w:fill="D9D9D9" w:themeFill="background1" w:themeFillShade="D9"/>
            <w:vAlign w:val="center"/>
          </w:tcPr>
          <w:p w14:paraId="7DD1C2DE" w14:textId="77777777" w:rsidR="00756360" w:rsidRPr="00761226" w:rsidRDefault="00756360" w:rsidP="00EF1973">
            <w:pPr>
              <w:rPr>
                <w:b/>
              </w:rPr>
            </w:pPr>
            <w:r w:rsidRPr="00761226">
              <w:rPr>
                <w:b/>
              </w:rPr>
              <w:t>Vehicle Mode &amp; Feature Enabled</w:t>
            </w:r>
          </w:p>
        </w:tc>
        <w:tc>
          <w:tcPr>
            <w:tcW w:w="4252" w:type="dxa"/>
            <w:vAlign w:val="center"/>
          </w:tcPr>
          <w:p w14:paraId="732DAD64" w14:textId="77777777" w:rsidR="00756360" w:rsidRPr="00761226" w:rsidRDefault="00756360" w:rsidP="00EF1973">
            <w:pPr>
              <w:rPr>
                <w:rFonts w:cs="Arial"/>
              </w:rPr>
            </w:pPr>
          </w:p>
        </w:tc>
        <w:tc>
          <w:tcPr>
            <w:tcW w:w="2410" w:type="dxa"/>
            <w:vAlign w:val="center"/>
          </w:tcPr>
          <w:p w14:paraId="3A61C127" w14:textId="77777777" w:rsidR="00F93523" w:rsidRDefault="00F93523" w:rsidP="00F93523">
            <w:pPr>
              <w:rPr>
                <w:rFonts w:cs="Arial"/>
              </w:rPr>
            </w:pPr>
            <w:r w:rsidRPr="00AE47D0">
              <w:rPr>
                <w:rFonts w:cs="Arial"/>
              </w:rPr>
              <w:t>Satisfies:</w:t>
            </w:r>
          </w:p>
          <w:p w14:paraId="533BB75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E6052DE" w14:textId="77777777" w:rsidTr="00EF1973">
        <w:tc>
          <w:tcPr>
            <w:tcW w:w="2689" w:type="dxa"/>
            <w:shd w:val="clear" w:color="auto" w:fill="D9D9D9" w:themeFill="background1" w:themeFillShade="D9"/>
            <w:vAlign w:val="center"/>
          </w:tcPr>
          <w:p w14:paraId="3531D9FF" w14:textId="77777777" w:rsidR="00756360" w:rsidRPr="00761226" w:rsidRDefault="00756360" w:rsidP="00EF1973">
            <w:pPr>
              <w:rPr>
                <w:b/>
              </w:rPr>
            </w:pPr>
            <w:r w:rsidRPr="00761226">
              <w:rPr>
                <w:b/>
              </w:rPr>
              <w:t>New Profile Creation Request</w:t>
            </w:r>
          </w:p>
        </w:tc>
        <w:tc>
          <w:tcPr>
            <w:tcW w:w="4252" w:type="dxa"/>
            <w:vAlign w:val="center"/>
          </w:tcPr>
          <w:p w14:paraId="5484D690" w14:textId="77777777" w:rsidR="00E550DC" w:rsidRDefault="0044733B">
            <w:r>
              <w:t xml:space="preserve">The Auto Save feature will notify Enhanced Memory that the user has requested to create a new profile. </w:t>
            </w:r>
          </w:p>
          <w:p w14:paraId="072844BB" w14:textId="77777777" w:rsidR="00756360" w:rsidRPr="00761226" w:rsidRDefault="00756360" w:rsidP="00EF1973">
            <w:pPr>
              <w:rPr>
                <w:rFonts w:cs="Arial"/>
              </w:rPr>
            </w:pPr>
          </w:p>
        </w:tc>
        <w:tc>
          <w:tcPr>
            <w:tcW w:w="2410" w:type="dxa"/>
            <w:vAlign w:val="center"/>
          </w:tcPr>
          <w:p w14:paraId="2EE17B6C" w14:textId="77777777" w:rsidR="00F93523" w:rsidRDefault="00F93523" w:rsidP="00F93523">
            <w:pPr>
              <w:rPr>
                <w:rFonts w:cs="Arial"/>
              </w:rPr>
            </w:pPr>
            <w:r w:rsidRPr="00AE47D0">
              <w:rPr>
                <w:rFonts w:cs="Arial"/>
              </w:rPr>
              <w:t>Satisfies:</w:t>
            </w:r>
          </w:p>
          <w:p w14:paraId="1B48AEA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D24DEA4" w14:textId="77777777" w:rsidTr="00EF1973">
        <w:tc>
          <w:tcPr>
            <w:tcW w:w="2689" w:type="dxa"/>
            <w:shd w:val="clear" w:color="auto" w:fill="D9D9D9" w:themeFill="background1" w:themeFillShade="D9"/>
            <w:vAlign w:val="center"/>
          </w:tcPr>
          <w:p w14:paraId="6057FC91" w14:textId="77777777" w:rsidR="00756360" w:rsidRPr="00761226" w:rsidRDefault="00756360" w:rsidP="00EF1973">
            <w:pPr>
              <w:rPr>
                <w:b/>
              </w:rPr>
            </w:pPr>
            <w:r w:rsidRPr="00761226">
              <w:rPr>
                <w:b/>
              </w:rPr>
              <w:t>Software Update &amp; (Vehicle Mode &amp; Feature Enabled)</w:t>
            </w:r>
          </w:p>
        </w:tc>
        <w:tc>
          <w:tcPr>
            <w:tcW w:w="4252" w:type="dxa"/>
            <w:vAlign w:val="center"/>
          </w:tcPr>
          <w:p w14:paraId="2A81326D" w14:textId="77777777" w:rsidR="00756360" w:rsidRPr="00761226" w:rsidRDefault="00756360" w:rsidP="00EF1973">
            <w:pPr>
              <w:rPr>
                <w:rFonts w:cs="Arial"/>
              </w:rPr>
            </w:pPr>
          </w:p>
        </w:tc>
        <w:tc>
          <w:tcPr>
            <w:tcW w:w="2410" w:type="dxa"/>
            <w:vAlign w:val="center"/>
          </w:tcPr>
          <w:p w14:paraId="39783AB8" w14:textId="77777777" w:rsidR="00F93523" w:rsidRDefault="00F93523" w:rsidP="00F93523">
            <w:pPr>
              <w:rPr>
                <w:rFonts w:cs="Arial"/>
              </w:rPr>
            </w:pPr>
            <w:r w:rsidRPr="00AE47D0">
              <w:rPr>
                <w:rFonts w:cs="Arial"/>
              </w:rPr>
              <w:t>Satisfies:</w:t>
            </w:r>
          </w:p>
          <w:p w14:paraId="5471646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54E211F" w14:textId="77777777" w:rsidTr="00EF1973">
        <w:tc>
          <w:tcPr>
            <w:tcW w:w="2689" w:type="dxa"/>
            <w:shd w:val="clear" w:color="auto" w:fill="D9D9D9" w:themeFill="background1" w:themeFillShade="D9"/>
            <w:vAlign w:val="center"/>
          </w:tcPr>
          <w:p w14:paraId="2A7E07A8" w14:textId="77777777" w:rsidR="00756360" w:rsidRPr="00761226" w:rsidRDefault="00756360" w:rsidP="00EF1973">
            <w:pPr>
              <w:rPr>
                <w:b/>
              </w:rPr>
            </w:pPr>
            <w:r w:rsidRPr="00761226">
              <w:rPr>
                <w:b/>
              </w:rPr>
              <w:t>Replace Last Saved Positions with Ideal Request</w:t>
            </w:r>
          </w:p>
        </w:tc>
        <w:tc>
          <w:tcPr>
            <w:tcW w:w="4252" w:type="dxa"/>
            <w:vAlign w:val="center"/>
          </w:tcPr>
          <w:p w14:paraId="3FF875D9" w14:textId="77777777" w:rsidR="00756360" w:rsidRPr="00761226" w:rsidRDefault="00756360" w:rsidP="00EF1973">
            <w:pPr>
              <w:rPr>
                <w:rFonts w:cs="Arial"/>
              </w:rPr>
            </w:pPr>
          </w:p>
        </w:tc>
        <w:tc>
          <w:tcPr>
            <w:tcW w:w="2410" w:type="dxa"/>
            <w:vAlign w:val="center"/>
          </w:tcPr>
          <w:p w14:paraId="39CDDA0D" w14:textId="77777777" w:rsidR="00F93523" w:rsidRDefault="00F93523" w:rsidP="00F93523">
            <w:pPr>
              <w:rPr>
                <w:rFonts w:cs="Arial"/>
              </w:rPr>
            </w:pPr>
            <w:r w:rsidRPr="00AE47D0">
              <w:rPr>
                <w:rFonts w:cs="Arial"/>
              </w:rPr>
              <w:t>Satisfies:</w:t>
            </w:r>
          </w:p>
          <w:p w14:paraId="293304D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441F149" w14:textId="77777777" w:rsidTr="00EF1973">
        <w:tc>
          <w:tcPr>
            <w:tcW w:w="2689" w:type="dxa"/>
            <w:shd w:val="clear" w:color="auto" w:fill="D9D9D9" w:themeFill="background1" w:themeFillShade="D9"/>
            <w:vAlign w:val="center"/>
          </w:tcPr>
          <w:p w14:paraId="41597AC1" w14:textId="77777777" w:rsidR="00756360" w:rsidRPr="00761226" w:rsidRDefault="00756360" w:rsidP="00EF1973">
            <w:pPr>
              <w:rPr>
                <w:b/>
              </w:rPr>
            </w:pPr>
            <w:r w:rsidRPr="00761226">
              <w:rPr>
                <w:b/>
              </w:rPr>
              <w:t>ValetMode_ON</w:t>
            </w:r>
          </w:p>
        </w:tc>
        <w:tc>
          <w:tcPr>
            <w:tcW w:w="4252" w:type="dxa"/>
            <w:vAlign w:val="center"/>
          </w:tcPr>
          <w:p w14:paraId="20C70572" w14:textId="77777777" w:rsidR="00756360" w:rsidRPr="00761226" w:rsidRDefault="00756360" w:rsidP="00EF1973">
            <w:pPr>
              <w:rPr>
                <w:rFonts w:cs="Arial"/>
              </w:rPr>
            </w:pPr>
          </w:p>
        </w:tc>
        <w:tc>
          <w:tcPr>
            <w:tcW w:w="2410" w:type="dxa"/>
            <w:vAlign w:val="center"/>
          </w:tcPr>
          <w:p w14:paraId="0E28BD42" w14:textId="77777777" w:rsidR="00F93523" w:rsidRDefault="00F93523" w:rsidP="00F93523">
            <w:pPr>
              <w:rPr>
                <w:rFonts w:cs="Arial"/>
              </w:rPr>
            </w:pPr>
            <w:r w:rsidRPr="00AE47D0">
              <w:rPr>
                <w:rFonts w:cs="Arial"/>
              </w:rPr>
              <w:t>Satisfies:</w:t>
            </w:r>
          </w:p>
          <w:p w14:paraId="4BF1547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3EF66B4" w14:textId="77777777" w:rsidTr="00EF1973">
        <w:tc>
          <w:tcPr>
            <w:tcW w:w="2689" w:type="dxa"/>
            <w:shd w:val="clear" w:color="auto" w:fill="D9D9D9" w:themeFill="background1" w:themeFillShade="D9"/>
            <w:vAlign w:val="center"/>
          </w:tcPr>
          <w:p w14:paraId="70D23CC2" w14:textId="77777777" w:rsidR="00756360" w:rsidRPr="00761226" w:rsidRDefault="00756360" w:rsidP="00EF1973">
            <w:pPr>
              <w:rPr>
                <w:b/>
              </w:rPr>
            </w:pPr>
            <w:r w:rsidRPr="00761226">
              <w:rPr>
                <w:b/>
              </w:rPr>
              <w:t>Vehicle Mode | Feature Enabled</w:t>
            </w:r>
          </w:p>
        </w:tc>
        <w:tc>
          <w:tcPr>
            <w:tcW w:w="4252" w:type="dxa"/>
            <w:vAlign w:val="center"/>
          </w:tcPr>
          <w:p w14:paraId="4C71C401" w14:textId="77777777" w:rsidR="00756360" w:rsidRPr="00761226" w:rsidRDefault="00756360" w:rsidP="00EF1973">
            <w:pPr>
              <w:rPr>
                <w:rFonts w:cs="Arial"/>
              </w:rPr>
            </w:pPr>
          </w:p>
        </w:tc>
        <w:tc>
          <w:tcPr>
            <w:tcW w:w="2410" w:type="dxa"/>
            <w:vAlign w:val="center"/>
          </w:tcPr>
          <w:p w14:paraId="437938FF" w14:textId="77777777" w:rsidR="00F93523" w:rsidRDefault="00F93523" w:rsidP="00F93523">
            <w:pPr>
              <w:rPr>
                <w:rFonts w:cs="Arial"/>
              </w:rPr>
            </w:pPr>
            <w:r w:rsidRPr="00AE47D0">
              <w:rPr>
                <w:rFonts w:cs="Arial"/>
              </w:rPr>
              <w:t>Satisfies:</w:t>
            </w:r>
          </w:p>
          <w:p w14:paraId="1C8C784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BE8BCBF" w14:textId="77777777" w:rsidTr="00EF1973">
        <w:tc>
          <w:tcPr>
            <w:tcW w:w="2689" w:type="dxa"/>
            <w:shd w:val="clear" w:color="auto" w:fill="D9D9D9" w:themeFill="background1" w:themeFillShade="D9"/>
            <w:vAlign w:val="center"/>
          </w:tcPr>
          <w:p w14:paraId="2243ED98" w14:textId="77777777" w:rsidR="00756360" w:rsidRPr="00761226" w:rsidRDefault="00756360" w:rsidP="00EF1973">
            <w:pPr>
              <w:rPr>
                <w:b/>
              </w:rPr>
            </w:pPr>
            <w:r w:rsidRPr="00761226">
              <w:rPr>
                <w:b/>
              </w:rPr>
              <w:lastRenderedPageBreak/>
              <w:t>S4</w:t>
            </w:r>
          </w:p>
        </w:tc>
        <w:tc>
          <w:tcPr>
            <w:tcW w:w="4252" w:type="dxa"/>
            <w:vAlign w:val="center"/>
          </w:tcPr>
          <w:p w14:paraId="22FEB0C5" w14:textId="77777777" w:rsidR="00756360" w:rsidRPr="00761226" w:rsidRDefault="00756360" w:rsidP="00EF1973">
            <w:pPr>
              <w:rPr>
                <w:rFonts w:cs="Arial"/>
              </w:rPr>
            </w:pPr>
          </w:p>
        </w:tc>
        <w:tc>
          <w:tcPr>
            <w:tcW w:w="2410" w:type="dxa"/>
            <w:vAlign w:val="center"/>
          </w:tcPr>
          <w:p w14:paraId="1FD03329" w14:textId="77777777" w:rsidR="00F93523" w:rsidRDefault="00F93523" w:rsidP="00F93523">
            <w:pPr>
              <w:rPr>
                <w:rFonts w:cs="Arial"/>
              </w:rPr>
            </w:pPr>
            <w:r w:rsidRPr="00AE47D0">
              <w:rPr>
                <w:rFonts w:cs="Arial"/>
              </w:rPr>
              <w:t>Satisfies:</w:t>
            </w:r>
          </w:p>
          <w:p w14:paraId="11476B3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3BE7122" w14:textId="77777777" w:rsidTr="00EF1973">
        <w:tc>
          <w:tcPr>
            <w:tcW w:w="2689" w:type="dxa"/>
            <w:shd w:val="clear" w:color="auto" w:fill="D9D9D9" w:themeFill="background1" w:themeFillShade="D9"/>
            <w:vAlign w:val="center"/>
          </w:tcPr>
          <w:p w14:paraId="2A9DEC31" w14:textId="77777777" w:rsidR="00756360" w:rsidRPr="00761226" w:rsidRDefault="00756360" w:rsidP="00EF1973">
            <w:pPr>
              <w:rPr>
                <w:b/>
              </w:rPr>
            </w:pPr>
            <w:r w:rsidRPr="00761226">
              <w:rPr>
                <w:b/>
              </w:rPr>
              <w:t>Enhanced Memory state</w:t>
            </w:r>
          </w:p>
        </w:tc>
        <w:tc>
          <w:tcPr>
            <w:tcW w:w="4252" w:type="dxa"/>
            <w:vAlign w:val="center"/>
          </w:tcPr>
          <w:p w14:paraId="077AD092" w14:textId="77777777" w:rsidR="00756360" w:rsidRPr="00761226" w:rsidRDefault="00756360" w:rsidP="00EF1973">
            <w:pPr>
              <w:rPr>
                <w:rFonts w:cs="Arial"/>
              </w:rPr>
            </w:pPr>
          </w:p>
        </w:tc>
        <w:tc>
          <w:tcPr>
            <w:tcW w:w="2410" w:type="dxa"/>
            <w:vAlign w:val="center"/>
          </w:tcPr>
          <w:p w14:paraId="0DA0306F" w14:textId="77777777" w:rsidR="00F93523" w:rsidRDefault="00F93523" w:rsidP="00F93523">
            <w:pPr>
              <w:rPr>
                <w:rFonts w:cs="Arial"/>
              </w:rPr>
            </w:pPr>
            <w:r w:rsidRPr="00AE47D0">
              <w:rPr>
                <w:rFonts w:cs="Arial"/>
              </w:rPr>
              <w:t>Satisfies:</w:t>
            </w:r>
          </w:p>
          <w:p w14:paraId="556EB91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C6E3F2F" w14:textId="77777777" w:rsidTr="00EF1973">
        <w:tc>
          <w:tcPr>
            <w:tcW w:w="2689" w:type="dxa"/>
            <w:shd w:val="clear" w:color="auto" w:fill="D9D9D9" w:themeFill="background1" w:themeFillShade="D9"/>
            <w:vAlign w:val="center"/>
          </w:tcPr>
          <w:p w14:paraId="0C06E26C" w14:textId="77777777" w:rsidR="00756360" w:rsidRPr="00761226" w:rsidRDefault="00756360" w:rsidP="00EF1973">
            <w:pPr>
              <w:rPr>
                <w:b/>
              </w:rPr>
            </w:pPr>
            <w:r w:rsidRPr="00761226">
              <w:rPr>
                <w:b/>
              </w:rPr>
              <w:t>Current_Position</w:t>
            </w:r>
          </w:p>
        </w:tc>
        <w:tc>
          <w:tcPr>
            <w:tcW w:w="4252" w:type="dxa"/>
            <w:vAlign w:val="center"/>
          </w:tcPr>
          <w:p w14:paraId="7F28FE21" w14:textId="77777777" w:rsidR="00756360" w:rsidRPr="00761226" w:rsidRDefault="00756360" w:rsidP="00EF1973">
            <w:pPr>
              <w:rPr>
                <w:rFonts w:cs="Arial"/>
              </w:rPr>
            </w:pPr>
            <w:r w:rsidRPr="00761226">
              <w:rPr>
                <w:rFonts w:cs="Arial"/>
              </w:rPr>
              <w:t>The Current_Position signal transmits the current position values of the commodity axis that the function is allocated to. The Monitor User Input function utilizes the Active_Profile signal to identify which profile’s values to transmit.</w:t>
            </w:r>
          </w:p>
          <w:p w14:paraId="62AA4154" w14:textId="77777777" w:rsidR="00756360" w:rsidRPr="00761226" w:rsidRDefault="00756360" w:rsidP="00EF1973">
            <w:pPr>
              <w:rPr>
                <w:rFonts w:cs="Arial"/>
              </w:rPr>
            </w:pPr>
          </w:p>
        </w:tc>
        <w:tc>
          <w:tcPr>
            <w:tcW w:w="2410" w:type="dxa"/>
            <w:vAlign w:val="center"/>
          </w:tcPr>
          <w:p w14:paraId="389931C5" w14:textId="77777777" w:rsidR="00F93523" w:rsidRDefault="00F93523" w:rsidP="00F93523">
            <w:pPr>
              <w:rPr>
                <w:rFonts w:cs="Arial"/>
              </w:rPr>
            </w:pPr>
            <w:r w:rsidRPr="00AE47D0">
              <w:rPr>
                <w:rFonts w:cs="Arial"/>
              </w:rPr>
              <w:t>Satisfies:</w:t>
            </w:r>
          </w:p>
          <w:p w14:paraId="68172EE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3903467" w14:textId="77777777" w:rsidTr="00EF1973">
        <w:tc>
          <w:tcPr>
            <w:tcW w:w="2689" w:type="dxa"/>
            <w:shd w:val="clear" w:color="auto" w:fill="D9D9D9" w:themeFill="background1" w:themeFillShade="D9"/>
            <w:vAlign w:val="center"/>
          </w:tcPr>
          <w:p w14:paraId="0C7AD8ED" w14:textId="77777777" w:rsidR="00756360" w:rsidRPr="00761226" w:rsidRDefault="00756360" w:rsidP="00EF1973">
            <w:pPr>
              <w:rPr>
                <w:b/>
              </w:rPr>
            </w:pPr>
            <w:r w:rsidRPr="00761226">
              <w:rPr>
                <w:b/>
              </w:rPr>
              <w:t>Monitoring: Seat Data</w:t>
            </w:r>
          </w:p>
        </w:tc>
        <w:tc>
          <w:tcPr>
            <w:tcW w:w="4252" w:type="dxa"/>
            <w:vAlign w:val="center"/>
          </w:tcPr>
          <w:p w14:paraId="5FE0B052" w14:textId="77777777" w:rsidR="00756360" w:rsidRPr="00761226" w:rsidRDefault="00756360" w:rsidP="00EF1973">
            <w:pPr>
              <w:rPr>
                <w:rFonts w:cs="Arial"/>
              </w:rPr>
            </w:pPr>
            <w:r w:rsidRPr="00761226">
              <w:rPr>
                <w:rFonts w:cs="Arial"/>
              </w:rPr>
              <w:t>The Seat Controller will notify Auto Save Arbitrator with changes in Seat positional settings.</w:t>
            </w:r>
          </w:p>
          <w:p w14:paraId="49D92AC8" w14:textId="77777777" w:rsidR="00756360" w:rsidRPr="00761226" w:rsidRDefault="00756360" w:rsidP="00EF1973">
            <w:pPr>
              <w:rPr>
                <w:rFonts w:cs="Arial"/>
              </w:rPr>
            </w:pPr>
          </w:p>
        </w:tc>
        <w:tc>
          <w:tcPr>
            <w:tcW w:w="2410" w:type="dxa"/>
            <w:vAlign w:val="center"/>
          </w:tcPr>
          <w:p w14:paraId="2B4B1133" w14:textId="77777777" w:rsidR="00F93523" w:rsidRDefault="00F93523" w:rsidP="00F93523">
            <w:pPr>
              <w:rPr>
                <w:rFonts w:cs="Arial"/>
              </w:rPr>
            </w:pPr>
            <w:r w:rsidRPr="00AE47D0">
              <w:rPr>
                <w:rFonts w:cs="Arial"/>
              </w:rPr>
              <w:t>Satisfies:</w:t>
            </w:r>
          </w:p>
          <w:p w14:paraId="79DFA37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8DB2B93" w14:textId="77777777" w:rsidTr="00EF1973">
        <w:tc>
          <w:tcPr>
            <w:tcW w:w="2689" w:type="dxa"/>
            <w:shd w:val="clear" w:color="auto" w:fill="D9D9D9" w:themeFill="background1" w:themeFillShade="D9"/>
            <w:vAlign w:val="center"/>
          </w:tcPr>
          <w:p w14:paraId="1E37113C" w14:textId="77777777" w:rsidR="00756360" w:rsidRPr="00761226" w:rsidRDefault="00756360" w:rsidP="00EF1973">
            <w:pPr>
              <w:rPr>
                <w:b/>
              </w:rPr>
            </w:pPr>
            <w:r w:rsidRPr="00761226">
              <w:rPr>
                <w:b/>
              </w:rPr>
              <w:t>Ideal Positions Request</w:t>
            </w:r>
          </w:p>
        </w:tc>
        <w:tc>
          <w:tcPr>
            <w:tcW w:w="4252" w:type="dxa"/>
            <w:vAlign w:val="center"/>
          </w:tcPr>
          <w:p w14:paraId="419CFF04" w14:textId="77777777" w:rsidR="00756360" w:rsidRPr="00761226" w:rsidRDefault="00756360" w:rsidP="00EF1973">
            <w:pPr>
              <w:rPr>
                <w:rFonts w:cs="Arial"/>
              </w:rPr>
            </w:pPr>
          </w:p>
        </w:tc>
        <w:tc>
          <w:tcPr>
            <w:tcW w:w="2410" w:type="dxa"/>
            <w:vAlign w:val="center"/>
          </w:tcPr>
          <w:p w14:paraId="3EF01C96" w14:textId="77777777" w:rsidR="00F93523" w:rsidRDefault="00F93523" w:rsidP="00F93523">
            <w:pPr>
              <w:rPr>
                <w:rFonts w:cs="Arial"/>
              </w:rPr>
            </w:pPr>
            <w:r w:rsidRPr="00AE47D0">
              <w:rPr>
                <w:rFonts w:cs="Arial"/>
              </w:rPr>
              <w:t>Satisfies:</w:t>
            </w:r>
          </w:p>
          <w:p w14:paraId="1C85820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427E419" w14:textId="77777777" w:rsidTr="00EF1973">
        <w:tc>
          <w:tcPr>
            <w:tcW w:w="2689" w:type="dxa"/>
            <w:shd w:val="clear" w:color="auto" w:fill="D9D9D9" w:themeFill="background1" w:themeFillShade="D9"/>
            <w:vAlign w:val="center"/>
          </w:tcPr>
          <w:p w14:paraId="1B23941A" w14:textId="77777777" w:rsidR="00756360" w:rsidRPr="00761226" w:rsidRDefault="00756360" w:rsidP="00EF1973">
            <w:pPr>
              <w:rPr>
                <w:b/>
              </w:rPr>
            </w:pPr>
            <w:r w:rsidRPr="00761226">
              <w:rPr>
                <w:b/>
              </w:rPr>
              <w:t>InternalSignal1</w:t>
            </w:r>
          </w:p>
        </w:tc>
        <w:tc>
          <w:tcPr>
            <w:tcW w:w="4252" w:type="dxa"/>
            <w:vAlign w:val="center"/>
          </w:tcPr>
          <w:p w14:paraId="3EF559ED" w14:textId="77777777" w:rsidR="00756360" w:rsidRPr="00761226" w:rsidRDefault="00756360" w:rsidP="00EF1973">
            <w:pPr>
              <w:rPr>
                <w:rFonts w:cs="Arial"/>
              </w:rPr>
            </w:pPr>
          </w:p>
        </w:tc>
        <w:tc>
          <w:tcPr>
            <w:tcW w:w="2410" w:type="dxa"/>
            <w:vAlign w:val="center"/>
          </w:tcPr>
          <w:p w14:paraId="6587A094" w14:textId="77777777" w:rsidR="00F93523" w:rsidRDefault="00F93523" w:rsidP="00F93523">
            <w:pPr>
              <w:rPr>
                <w:rFonts w:cs="Arial"/>
              </w:rPr>
            </w:pPr>
            <w:r w:rsidRPr="00AE47D0">
              <w:rPr>
                <w:rFonts w:cs="Arial"/>
              </w:rPr>
              <w:t>Satisfies:</w:t>
            </w:r>
          </w:p>
          <w:p w14:paraId="1F28328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0496CEF" w14:textId="77777777" w:rsidTr="00EF1973">
        <w:tc>
          <w:tcPr>
            <w:tcW w:w="2689" w:type="dxa"/>
            <w:shd w:val="clear" w:color="auto" w:fill="D9D9D9" w:themeFill="background1" w:themeFillShade="D9"/>
            <w:vAlign w:val="center"/>
          </w:tcPr>
          <w:p w14:paraId="6966789C" w14:textId="77777777" w:rsidR="00756360" w:rsidRPr="00761226" w:rsidRDefault="00756360" w:rsidP="00EF1973">
            <w:pPr>
              <w:rPr>
                <w:b/>
              </w:rPr>
            </w:pPr>
            <w:r w:rsidRPr="00761226">
              <w:rPr>
                <w:b/>
              </w:rPr>
              <w:t>Inital Positional Adjustment</w:t>
            </w:r>
          </w:p>
        </w:tc>
        <w:tc>
          <w:tcPr>
            <w:tcW w:w="4252" w:type="dxa"/>
            <w:vAlign w:val="center"/>
          </w:tcPr>
          <w:p w14:paraId="1B2DD73C" w14:textId="77777777" w:rsidR="00756360" w:rsidRPr="00761226" w:rsidRDefault="00756360" w:rsidP="00EF1973">
            <w:pPr>
              <w:rPr>
                <w:rFonts w:cs="Arial"/>
              </w:rPr>
            </w:pPr>
          </w:p>
        </w:tc>
        <w:tc>
          <w:tcPr>
            <w:tcW w:w="2410" w:type="dxa"/>
            <w:vAlign w:val="center"/>
          </w:tcPr>
          <w:p w14:paraId="48A6D51D" w14:textId="77777777" w:rsidR="00F93523" w:rsidRDefault="00F93523" w:rsidP="00F93523">
            <w:pPr>
              <w:rPr>
                <w:rFonts w:cs="Arial"/>
              </w:rPr>
            </w:pPr>
            <w:r w:rsidRPr="00AE47D0">
              <w:rPr>
                <w:rFonts w:cs="Arial"/>
              </w:rPr>
              <w:t>Satisfies:</w:t>
            </w:r>
          </w:p>
          <w:p w14:paraId="434A9BD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AE23E13" w14:textId="77777777" w:rsidTr="00EF1973">
        <w:tc>
          <w:tcPr>
            <w:tcW w:w="2689" w:type="dxa"/>
            <w:shd w:val="clear" w:color="auto" w:fill="D9D9D9" w:themeFill="background1" w:themeFillShade="D9"/>
            <w:vAlign w:val="center"/>
          </w:tcPr>
          <w:p w14:paraId="3BE4E0E5" w14:textId="77777777" w:rsidR="00756360" w:rsidRPr="00761226" w:rsidRDefault="00756360" w:rsidP="00EF1973">
            <w:pPr>
              <w:rPr>
                <w:b/>
              </w:rPr>
            </w:pPr>
            <w:r w:rsidRPr="00761226">
              <w:rPr>
                <w:b/>
              </w:rPr>
              <w:t>profile siwtch notification</w:t>
            </w:r>
          </w:p>
        </w:tc>
        <w:tc>
          <w:tcPr>
            <w:tcW w:w="4252" w:type="dxa"/>
            <w:vAlign w:val="center"/>
          </w:tcPr>
          <w:p w14:paraId="56948363" w14:textId="77777777" w:rsidR="00756360" w:rsidRPr="00761226" w:rsidRDefault="00756360" w:rsidP="00EF1973">
            <w:pPr>
              <w:rPr>
                <w:rFonts w:cs="Arial"/>
              </w:rPr>
            </w:pPr>
          </w:p>
        </w:tc>
        <w:tc>
          <w:tcPr>
            <w:tcW w:w="2410" w:type="dxa"/>
            <w:vAlign w:val="center"/>
          </w:tcPr>
          <w:p w14:paraId="1A8150C6" w14:textId="77777777" w:rsidR="00F93523" w:rsidRDefault="00F93523" w:rsidP="00F93523">
            <w:pPr>
              <w:rPr>
                <w:rFonts w:cs="Arial"/>
              </w:rPr>
            </w:pPr>
            <w:r w:rsidRPr="00AE47D0">
              <w:rPr>
                <w:rFonts w:cs="Arial"/>
              </w:rPr>
              <w:t>Satisfies:</w:t>
            </w:r>
          </w:p>
          <w:p w14:paraId="6E046D4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CCB13D0" w14:textId="77777777" w:rsidTr="00EF1973">
        <w:tc>
          <w:tcPr>
            <w:tcW w:w="2689" w:type="dxa"/>
            <w:shd w:val="clear" w:color="auto" w:fill="D9D9D9" w:themeFill="background1" w:themeFillShade="D9"/>
            <w:vAlign w:val="center"/>
          </w:tcPr>
          <w:p w14:paraId="147438BF" w14:textId="77777777" w:rsidR="00756360" w:rsidRPr="00761226" w:rsidRDefault="00756360" w:rsidP="00EF1973">
            <w:pPr>
              <w:rPr>
                <w:b/>
              </w:rPr>
            </w:pPr>
            <w:r w:rsidRPr="00761226">
              <w:rPr>
                <w:b/>
              </w:rPr>
              <w:t>User Manually Saves</w:t>
            </w:r>
          </w:p>
        </w:tc>
        <w:tc>
          <w:tcPr>
            <w:tcW w:w="4252" w:type="dxa"/>
            <w:vAlign w:val="center"/>
          </w:tcPr>
          <w:p w14:paraId="49B1A2B2" w14:textId="77777777" w:rsidR="00756360" w:rsidRPr="00761226" w:rsidRDefault="00756360" w:rsidP="00EF1973">
            <w:pPr>
              <w:rPr>
                <w:rFonts w:cs="Arial"/>
              </w:rPr>
            </w:pPr>
          </w:p>
        </w:tc>
        <w:tc>
          <w:tcPr>
            <w:tcW w:w="2410" w:type="dxa"/>
            <w:vAlign w:val="center"/>
          </w:tcPr>
          <w:p w14:paraId="3EBB600E" w14:textId="77777777" w:rsidR="00F93523" w:rsidRDefault="00F93523" w:rsidP="00F93523">
            <w:pPr>
              <w:rPr>
                <w:rFonts w:cs="Arial"/>
              </w:rPr>
            </w:pPr>
            <w:r w:rsidRPr="00AE47D0">
              <w:rPr>
                <w:rFonts w:cs="Arial"/>
              </w:rPr>
              <w:t>Satisfies:</w:t>
            </w:r>
          </w:p>
          <w:p w14:paraId="3560C75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7822335" w14:textId="77777777" w:rsidTr="00EF1973">
        <w:tc>
          <w:tcPr>
            <w:tcW w:w="2689" w:type="dxa"/>
            <w:shd w:val="clear" w:color="auto" w:fill="D9D9D9" w:themeFill="background1" w:themeFillShade="D9"/>
            <w:vAlign w:val="center"/>
          </w:tcPr>
          <w:p w14:paraId="75C404E6" w14:textId="77777777" w:rsidR="00756360" w:rsidRPr="00761226" w:rsidRDefault="00756360" w:rsidP="00EF1973">
            <w:pPr>
              <w:rPr>
                <w:b/>
              </w:rPr>
            </w:pPr>
            <w:r w:rsidRPr="00761226">
              <w:rPr>
                <w:b/>
              </w:rPr>
              <w:t>Driver Response: Enhanced Memory</w:t>
            </w:r>
          </w:p>
        </w:tc>
        <w:tc>
          <w:tcPr>
            <w:tcW w:w="4252" w:type="dxa"/>
            <w:vAlign w:val="center"/>
          </w:tcPr>
          <w:p w14:paraId="7BFCF2CC" w14:textId="77777777" w:rsidR="00756360" w:rsidRPr="00761226" w:rsidRDefault="00756360" w:rsidP="00EF1973">
            <w:pPr>
              <w:rPr>
                <w:rFonts w:cs="Arial"/>
              </w:rPr>
            </w:pPr>
          </w:p>
        </w:tc>
        <w:tc>
          <w:tcPr>
            <w:tcW w:w="2410" w:type="dxa"/>
            <w:vAlign w:val="center"/>
          </w:tcPr>
          <w:p w14:paraId="31FB7711" w14:textId="77777777" w:rsidR="00F93523" w:rsidRDefault="00F93523" w:rsidP="00F93523">
            <w:pPr>
              <w:rPr>
                <w:rFonts w:cs="Arial"/>
              </w:rPr>
            </w:pPr>
            <w:r w:rsidRPr="00AE47D0">
              <w:rPr>
                <w:rFonts w:cs="Arial"/>
              </w:rPr>
              <w:t>Satisfies:</w:t>
            </w:r>
          </w:p>
          <w:p w14:paraId="1713A3D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B02C21D" w14:textId="77777777" w:rsidTr="00EF1973">
        <w:tc>
          <w:tcPr>
            <w:tcW w:w="2689" w:type="dxa"/>
            <w:shd w:val="clear" w:color="auto" w:fill="D9D9D9" w:themeFill="background1" w:themeFillShade="D9"/>
            <w:vAlign w:val="center"/>
          </w:tcPr>
          <w:p w14:paraId="068DA4DD" w14:textId="77777777" w:rsidR="00756360" w:rsidRPr="00761226" w:rsidRDefault="00756360" w:rsidP="00EF1973">
            <w:pPr>
              <w:rPr>
                <w:b/>
              </w:rPr>
            </w:pPr>
            <w:r w:rsidRPr="00761226">
              <w:rPr>
                <w:b/>
              </w:rPr>
              <w:t>Profile_Resume_status</w:t>
            </w:r>
          </w:p>
        </w:tc>
        <w:tc>
          <w:tcPr>
            <w:tcW w:w="4252" w:type="dxa"/>
            <w:vAlign w:val="center"/>
          </w:tcPr>
          <w:p w14:paraId="02FA6863" w14:textId="77777777" w:rsidR="00756360" w:rsidRPr="00761226" w:rsidRDefault="00756360" w:rsidP="00EF1973">
            <w:pPr>
              <w:rPr>
                <w:rFonts w:cs="Arial"/>
              </w:rPr>
            </w:pPr>
            <w:r w:rsidRPr="00761226">
              <w:rPr>
                <w:rFonts w:cs="Arial"/>
              </w:rPr>
              <w:t xml:space="preserve">This signal indicates if there is a profile resume occurring. Also indicates whether the current profile is being refreshed or another profile is being resumed. </w:t>
            </w:r>
          </w:p>
          <w:p w14:paraId="5B8356FC" w14:textId="77777777" w:rsidR="00756360" w:rsidRPr="00761226" w:rsidRDefault="00756360" w:rsidP="00EF1973">
            <w:pPr>
              <w:rPr>
                <w:rFonts w:cs="Arial"/>
              </w:rPr>
            </w:pPr>
          </w:p>
        </w:tc>
        <w:tc>
          <w:tcPr>
            <w:tcW w:w="2410" w:type="dxa"/>
            <w:vAlign w:val="center"/>
          </w:tcPr>
          <w:p w14:paraId="58ACE427" w14:textId="77777777" w:rsidR="00F93523" w:rsidRDefault="00F93523" w:rsidP="00F93523">
            <w:pPr>
              <w:rPr>
                <w:rFonts w:cs="Arial"/>
              </w:rPr>
            </w:pPr>
            <w:r w:rsidRPr="00AE47D0">
              <w:rPr>
                <w:rFonts w:cs="Arial"/>
              </w:rPr>
              <w:t>Satisfies:</w:t>
            </w:r>
          </w:p>
          <w:p w14:paraId="7BB99E8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301E82F" w14:textId="77777777" w:rsidTr="00EF1973">
        <w:tc>
          <w:tcPr>
            <w:tcW w:w="2689" w:type="dxa"/>
            <w:shd w:val="clear" w:color="auto" w:fill="D9D9D9" w:themeFill="background1" w:themeFillShade="D9"/>
            <w:vAlign w:val="center"/>
          </w:tcPr>
          <w:p w14:paraId="53DD80C4" w14:textId="77777777" w:rsidR="00756360" w:rsidRPr="00761226" w:rsidRDefault="00756360" w:rsidP="00EF1973">
            <w:pPr>
              <w:rPr>
                <w:b/>
              </w:rPr>
            </w:pPr>
            <w:r w:rsidRPr="00761226">
              <w:rPr>
                <w:b/>
              </w:rPr>
              <w:t>Recall_GuestProfile</w:t>
            </w:r>
          </w:p>
        </w:tc>
        <w:tc>
          <w:tcPr>
            <w:tcW w:w="4252" w:type="dxa"/>
            <w:vAlign w:val="center"/>
          </w:tcPr>
          <w:p w14:paraId="73A1BBD0" w14:textId="77777777" w:rsidR="00756360" w:rsidRPr="00761226" w:rsidRDefault="00756360" w:rsidP="00EF1973">
            <w:pPr>
              <w:rPr>
                <w:rFonts w:cs="Arial"/>
              </w:rPr>
            </w:pPr>
          </w:p>
        </w:tc>
        <w:tc>
          <w:tcPr>
            <w:tcW w:w="2410" w:type="dxa"/>
            <w:vAlign w:val="center"/>
          </w:tcPr>
          <w:p w14:paraId="1EAF07E3" w14:textId="77777777" w:rsidR="00F93523" w:rsidRDefault="00F93523" w:rsidP="00F93523">
            <w:pPr>
              <w:rPr>
                <w:rFonts w:cs="Arial"/>
              </w:rPr>
            </w:pPr>
            <w:r w:rsidRPr="00AE47D0">
              <w:rPr>
                <w:rFonts w:cs="Arial"/>
              </w:rPr>
              <w:t>Satisfies:</w:t>
            </w:r>
          </w:p>
          <w:p w14:paraId="3BCE438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882B338" w14:textId="77777777" w:rsidTr="00EF1973">
        <w:tc>
          <w:tcPr>
            <w:tcW w:w="2689" w:type="dxa"/>
            <w:shd w:val="clear" w:color="auto" w:fill="D9D9D9" w:themeFill="background1" w:themeFillShade="D9"/>
            <w:vAlign w:val="center"/>
          </w:tcPr>
          <w:p w14:paraId="2B355839" w14:textId="77777777" w:rsidR="00756360" w:rsidRPr="00761226" w:rsidRDefault="00756360" w:rsidP="00EF1973">
            <w:pPr>
              <w:rPr>
                <w:b/>
              </w:rPr>
            </w:pPr>
            <w:r w:rsidRPr="00761226">
              <w:rPr>
                <w:b/>
              </w:rPr>
              <w:t>U &amp; C</w:t>
            </w:r>
          </w:p>
        </w:tc>
        <w:tc>
          <w:tcPr>
            <w:tcW w:w="4252" w:type="dxa"/>
            <w:vAlign w:val="center"/>
          </w:tcPr>
          <w:p w14:paraId="38865401" w14:textId="77777777" w:rsidR="00756360" w:rsidRPr="00761226" w:rsidRDefault="00756360" w:rsidP="00EF1973">
            <w:pPr>
              <w:rPr>
                <w:rFonts w:cs="Arial"/>
              </w:rPr>
            </w:pPr>
          </w:p>
        </w:tc>
        <w:tc>
          <w:tcPr>
            <w:tcW w:w="2410" w:type="dxa"/>
            <w:vAlign w:val="center"/>
          </w:tcPr>
          <w:p w14:paraId="14518747" w14:textId="77777777" w:rsidR="00F93523" w:rsidRDefault="00F93523" w:rsidP="00F93523">
            <w:pPr>
              <w:rPr>
                <w:rFonts w:cs="Arial"/>
              </w:rPr>
            </w:pPr>
            <w:r w:rsidRPr="00AE47D0">
              <w:rPr>
                <w:rFonts w:cs="Arial"/>
              </w:rPr>
              <w:t>Satisfies:</w:t>
            </w:r>
          </w:p>
          <w:p w14:paraId="16BF6B4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FEEC385" w14:textId="77777777" w:rsidTr="00EF1973">
        <w:tc>
          <w:tcPr>
            <w:tcW w:w="2689" w:type="dxa"/>
            <w:shd w:val="clear" w:color="auto" w:fill="D9D9D9" w:themeFill="background1" w:themeFillShade="D9"/>
            <w:vAlign w:val="center"/>
          </w:tcPr>
          <w:p w14:paraId="592248EE" w14:textId="77777777" w:rsidR="00756360" w:rsidRPr="00761226" w:rsidRDefault="00756360" w:rsidP="00EF1973">
            <w:pPr>
              <w:rPr>
                <w:b/>
              </w:rPr>
            </w:pPr>
            <w:r w:rsidRPr="00761226">
              <w:rPr>
                <w:b/>
              </w:rPr>
              <w:t>Vehicle Mode | Feature Enabled | Software Update</w:t>
            </w:r>
          </w:p>
        </w:tc>
        <w:tc>
          <w:tcPr>
            <w:tcW w:w="4252" w:type="dxa"/>
            <w:vAlign w:val="center"/>
          </w:tcPr>
          <w:p w14:paraId="1354A748" w14:textId="77777777" w:rsidR="00756360" w:rsidRPr="00761226" w:rsidRDefault="00756360" w:rsidP="00EF1973">
            <w:pPr>
              <w:rPr>
                <w:rFonts w:cs="Arial"/>
              </w:rPr>
            </w:pPr>
          </w:p>
        </w:tc>
        <w:tc>
          <w:tcPr>
            <w:tcW w:w="2410" w:type="dxa"/>
            <w:vAlign w:val="center"/>
          </w:tcPr>
          <w:p w14:paraId="31A2404F" w14:textId="77777777" w:rsidR="00F93523" w:rsidRDefault="00F93523" w:rsidP="00F93523">
            <w:pPr>
              <w:rPr>
                <w:rFonts w:cs="Arial"/>
              </w:rPr>
            </w:pPr>
            <w:r w:rsidRPr="00AE47D0">
              <w:rPr>
                <w:rFonts w:cs="Arial"/>
              </w:rPr>
              <w:t>Satisfies:</w:t>
            </w:r>
          </w:p>
          <w:p w14:paraId="3889F7A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120F465" w14:textId="77777777" w:rsidTr="00EF1973">
        <w:tc>
          <w:tcPr>
            <w:tcW w:w="2689" w:type="dxa"/>
            <w:shd w:val="clear" w:color="auto" w:fill="D9D9D9" w:themeFill="background1" w:themeFillShade="D9"/>
            <w:vAlign w:val="center"/>
          </w:tcPr>
          <w:p w14:paraId="25CF96D7" w14:textId="77777777" w:rsidR="00756360" w:rsidRPr="00761226" w:rsidRDefault="00756360" w:rsidP="00EF1973">
            <w:pPr>
              <w:rPr>
                <w:b/>
              </w:rPr>
            </w:pPr>
            <w:r w:rsidRPr="00761226">
              <w:rPr>
                <w:b/>
              </w:rPr>
              <w:t>Driver Profile Active</w:t>
            </w:r>
          </w:p>
        </w:tc>
        <w:tc>
          <w:tcPr>
            <w:tcW w:w="4252" w:type="dxa"/>
            <w:vAlign w:val="center"/>
          </w:tcPr>
          <w:p w14:paraId="27DA818F" w14:textId="77777777" w:rsidR="00756360" w:rsidRPr="00761226" w:rsidRDefault="00756360" w:rsidP="00EF1973">
            <w:pPr>
              <w:rPr>
                <w:rFonts w:cs="Arial"/>
              </w:rPr>
            </w:pPr>
          </w:p>
        </w:tc>
        <w:tc>
          <w:tcPr>
            <w:tcW w:w="2410" w:type="dxa"/>
            <w:vAlign w:val="center"/>
          </w:tcPr>
          <w:p w14:paraId="04A9216C" w14:textId="77777777" w:rsidR="00F93523" w:rsidRDefault="00F93523" w:rsidP="00F93523">
            <w:pPr>
              <w:rPr>
                <w:rFonts w:cs="Arial"/>
              </w:rPr>
            </w:pPr>
            <w:r w:rsidRPr="00AE47D0">
              <w:rPr>
                <w:rFonts w:cs="Arial"/>
              </w:rPr>
              <w:t>Satisfies:</w:t>
            </w:r>
          </w:p>
          <w:p w14:paraId="6773D0D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B5AF291" w14:textId="77777777" w:rsidTr="00EF1973">
        <w:tc>
          <w:tcPr>
            <w:tcW w:w="2689" w:type="dxa"/>
            <w:shd w:val="clear" w:color="auto" w:fill="D9D9D9" w:themeFill="background1" w:themeFillShade="D9"/>
            <w:vAlign w:val="center"/>
          </w:tcPr>
          <w:p w14:paraId="484CAA6C" w14:textId="77777777" w:rsidR="00756360" w:rsidRPr="00761226" w:rsidRDefault="00756360" w:rsidP="00EF1973">
            <w:pPr>
              <w:rPr>
                <w:b/>
              </w:rPr>
            </w:pPr>
            <w:r w:rsidRPr="00761226">
              <w:rPr>
                <w:b/>
              </w:rPr>
              <w:t>User_Input_Calibration</w:t>
            </w:r>
          </w:p>
        </w:tc>
        <w:tc>
          <w:tcPr>
            <w:tcW w:w="4252" w:type="dxa"/>
            <w:vAlign w:val="center"/>
          </w:tcPr>
          <w:p w14:paraId="4032C202" w14:textId="77777777" w:rsidR="00756360" w:rsidRPr="00761226" w:rsidRDefault="00756360" w:rsidP="00EF1973">
            <w:pPr>
              <w:rPr>
                <w:rFonts w:cs="Arial"/>
              </w:rPr>
            </w:pPr>
            <w:r w:rsidRPr="00761226">
              <w:rPr>
                <w:rFonts w:cs="Arial"/>
              </w:rPr>
              <w:t>This signal contains a calibration that determines if a user adjustment is ‘Micro’ or ‘Macro’. The value will be ‘Micro’ if the commodity is set to always be micro. The value will be ‘Macro’ if the commodity is set to always be macro.</w:t>
            </w:r>
          </w:p>
          <w:p w14:paraId="76499938" w14:textId="77777777" w:rsidR="00756360" w:rsidRPr="00761226" w:rsidRDefault="00756360" w:rsidP="00EF1973">
            <w:pPr>
              <w:rPr>
                <w:rFonts w:cs="Arial"/>
              </w:rPr>
            </w:pPr>
          </w:p>
        </w:tc>
        <w:tc>
          <w:tcPr>
            <w:tcW w:w="2410" w:type="dxa"/>
            <w:vAlign w:val="center"/>
          </w:tcPr>
          <w:p w14:paraId="0087F907" w14:textId="77777777" w:rsidR="00F93523" w:rsidRDefault="00F93523" w:rsidP="00F93523">
            <w:pPr>
              <w:rPr>
                <w:rFonts w:cs="Arial"/>
              </w:rPr>
            </w:pPr>
            <w:r w:rsidRPr="00AE47D0">
              <w:rPr>
                <w:rFonts w:cs="Arial"/>
              </w:rPr>
              <w:t>Satisfies:</w:t>
            </w:r>
          </w:p>
          <w:p w14:paraId="7B69226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C6DAE40" w14:textId="77777777" w:rsidTr="00EF1973">
        <w:tc>
          <w:tcPr>
            <w:tcW w:w="2689" w:type="dxa"/>
            <w:shd w:val="clear" w:color="auto" w:fill="D9D9D9" w:themeFill="background1" w:themeFillShade="D9"/>
            <w:vAlign w:val="center"/>
          </w:tcPr>
          <w:p w14:paraId="3B185574" w14:textId="77777777" w:rsidR="00756360" w:rsidRPr="00761226" w:rsidRDefault="00756360" w:rsidP="00EF1973">
            <w:pPr>
              <w:rPr>
                <w:b/>
              </w:rPr>
            </w:pPr>
            <w:r w:rsidRPr="00761226">
              <w:rPr>
                <w:b/>
              </w:rPr>
              <w:t>NO</w:t>
            </w:r>
          </w:p>
        </w:tc>
        <w:tc>
          <w:tcPr>
            <w:tcW w:w="4252" w:type="dxa"/>
            <w:vAlign w:val="center"/>
          </w:tcPr>
          <w:p w14:paraId="2F93267F" w14:textId="77777777" w:rsidR="00756360" w:rsidRPr="00761226" w:rsidRDefault="00756360" w:rsidP="00EF1973">
            <w:pPr>
              <w:rPr>
                <w:rFonts w:cs="Arial"/>
              </w:rPr>
            </w:pPr>
          </w:p>
        </w:tc>
        <w:tc>
          <w:tcPr>
            <w:tcW w:w="2410" w:type="dxa"/>
            <w:vAlign w:val="center"/>
          </w:tcPr>
          <w:p w14:paraId="3B38AA6F" w14:textId="77777777" w:rsidR="00F93523" w:rsidRDefault="00F93523" w:rsidP="00F93523">
            <w:pPr>
              <w:rPr>
                <w:rFonts w:cs="Arial"/>
              </w:rPr>
            </w:pPr>
            <w:r w:rsidRPr="00AE47D0">
              <w:rPr>
                <w:rFonts w:cs="Arial"/>
              </w:rPr>
              <w:t>Satisfies:</w:t>
            </w:r>
          </w:p>
          <w:p w14:paraId="07EF251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780824B" w14:textId="77777777" w:rsidTr="00EF1973">
        <w:tc>
          <w:tcPr>
            <w:tcW w:w="2689" w:type="dxa"/>
            <w:shd w:val="clear" w:color="auto" w:fill="D9D9D9" w:themeFill="background1" w:themeFillShade="D9"/>
            <w:vAlign w:val="center"/>
          </w:tcPr>
          <w:p w14:paraId="16C2CC7B" w14:textId="77777777" w:rsidR="00756360" w:rsidRPr="00761226" w:rsidRDefault="00756360" w:rsidP="00EF1973">
            <w:pPr>
              <w:rPr>
                <w:b/>
              </w:rPr>
            </w:pPr>
            <w:r w:rsidRPr="00761226">
              <w:rPr>
                <w:b/>
              </w:rPr>
              <w:t>Update Last Saved Positions Request</w:t>
            </w:r>
          </w:p>
        </w:tc>
        <w:tc>
          <w:tcPr>
            <w:tcW w:w="4252" w:type="dxa"/>
            <w:vAlign w:val="center"/>
          </w:tcPr>
          <w:p w14:paraId="4A2B4EA5" w14:textId="77777777" w:rsidR="00756360" w:rsidRPr="00761226" w:rsidRDefault="00756360" w:rsidP="00EF1973">
            <w:pPr>
              <w:rPr>
                <w:rFonts w:cs="Arial"/>
              </w:rPr>
            </w:pPr>
            <w:r w:rsidRPr="00761226">
              <w:rPr>
                <w:rFonts w:cs="Arial"/>
              </w:rPr>
              <w:t xml:space="preserve">When the same profile is being recalled as the current active profile then the Ideal Positions will be recalled. Auto Save will send a request to Classic Memory to replace the values in Last Saved Positions with the values in Ideal Positions. When the values have been </w:t>
            </w:r>
            <w:r w:rsidRPr="00761226">
              <w:rPr>
                <w:rFonts w:cs="Arial"/>
              </w:rPr>
              <w:lastRenderedPageBreak/>
              <w:t>replaced then Auto Save will notify Enhanced Memory to proceed with the positional settings recall.</w:t>
            </w:r>
          </w:p>
          <w:p w14:paraId="7A74E01D" w14:textId="77777777" w:rsidR="00756360" w:rsidRPr="00761226" w:rsidRDefault="00756360" w:rsidP="00EF1973">
            <w:pPr>
              <w:rPr>
                <w:rFonts w:cs="Arial"/>
              </w:rPr>
            </w:pPr>
          </w:p>
        </w:tc>
        <w:tc>
          <w:tcPr>
            <w:tcW w:w="2410" w:type="dxa"/>
            <w:vAlign w:val="center"/>
          </w:tcPr>
          <w:p w14:paraId="70C6A002" w14:textId="77777777" w:rsidR="00F93523" w:rsidRDefault="00F93523" w:rsidP="00F93523">
            <w:pPr>
              <w:rPr>
                <w:rFonts w:cs="Arial"/>
              </w:rPr>
            </w:pPr>
            <w:r w:rsidRPr="00AE47D0">
              <w:rPr>
                <w:rFonts w:cs="Arial"/>
              </w:rPr>
              <w:lastRenderedPageBreak/>
              <w:t>Satisfies:</w:t>
            </w:r>
          </w:p>
          <w:p w14:paraId="0EF5671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205C26D" w14:textId="77777777" w:rsidTr="00EF1973">
        <w:tc>
          <w:tcPr>
            <w:tcW w:w="2689" w:type="dxa"/>
            <w:shd w:val="clear" w:color="auto" w:fill="D9D9D9" w:themeFill="background1" w:themeFillShade="D9"/>
            <w:vAlign w:val="center"/>
          </w:tcPr>
          <w:p w14:paraId="18136625" w14:textId="77777777" w:rsidR="00756360" w:rsidRPr="00761226" w:rsidRDefault="00756360" w:rsidP="00EF1973">
            <w:pPr>
              <w:rPr>
                <w:b/>
              </w:rPr>
            </w:pPr>
            <w:r w:rsidRPr="00761226">
              <w:rPr>
                <w:b/>
              </w:rPr>
              <w:t>Enable_AutoSave</w:t>
            </w:r>
          </w:p>
        </w:tc>
        <w:tc>
          <w:tcPr>
            <w:tcW w:w="4252" w:type="dxa"/>
            <w:vAlign w:val="center"/>
          </w:tcPr>
          <w:p w14:paraId="3B424653" w14:textId="77777777" w:rsidR="00756360" w:rsidRPr="00761226" w:rsidRDefault="00756360" w:rsidP="00EF1973">
            <w:pPr>
              <w:rPr>
                <w:rFonts w:cs="Arial"/>
              </w:rPr>
            </w:pPr>
          </w:p>
        </w:tc>
        <w:tc>
          <w:tcPr>
            <w:tcW w:w="2410" w:type="dxa"/>
            <w:vAlign w:val="center"/>
          </w:tcPr>
          <w:p w14:paraId="7890B06C" w14:textId="77777777" w:rsidR="00F93523" w:rsidRDefault="00F93523" w:rsidP="00F93523">
            <w:pPr>
              <w:rPr>
                <w:rFonts w:cs="Arial"/>
              </w:rPr>
            </w:pPr>
            <w:r w:rsidRPr="00AE47D0">
              <w:rPr>
                <w:rFonts w:cs="Arial"/>
              </w:rPr>
              <w:t>Satisfies:</w:t>
            </w:r>
          </w:p>
          <w:p w14:paraId="61CD0A0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2402936" w14:textId="77777777" w:rsidTr="00EF1973">
        <w:tc>
          <w:tcPr>
            <w:tcW w:w="2689" w:type="dxa"/>
            <w:shd w:val="clear" w:color="auto" w:fill="D9D9D9" w:themeFill="background1" w:themeFillShade="D9"/>
            <w:vAlign w:val="center"/>
          </w:tcPr>
          <w:p w14:paraId="02007EF5" w14:textId="77777777" w:rsidR="00756360" w:rsidRPr="00761226" w:rsidRDefault="00756360" w:rsidP="00EF1973">
            <w:pPr>
              <w:rPr>
                <w:b/>
              </w:rPr>
            </w:pPr>
            <w:r w:rsidRPr="00761226">
              <w:rPr>
                <w:b/>
              </w:rPr>
              <w:t>Information</w:t>
            </w:r>
          </w:p>
        </w:tc>
        <w:tc>
          <w:tcPr>
            <w:tcW w:w="4252" w:type="dxa"/>
            <w:vAlign w:val="center"/>
          </w:tcPr>
          <w:p w14:paraId="681328AF" w14:textId="77777777" w:rsidR="00756360" w:rsidRPr="00761226" w:rsidRDefault="00756360" w:rsidP="00EF1973">
            <w:pPr>
              <w:rPr>
                <w:rFonts w:cs="Arial"/>
              </w:rPr>
            </w:pPr>
          </w:p>
        </w:tc>
        <w:tc>
          <w:tcPr>
            <w:tcW w:w="2410" w:type="dxa"/>
            <w:vAlign w:val="center"/>
          </w:tcPr>
          <w:p w14:paraId="420CBDCF" w14:textId="77777777" w:rsidR="00F93523" w:rsidRDefault="00F93523" w:rsidP="00F93523">
            <w:pPr>
              <w:rPr>
                <w:rFonts w:cs="Arial"/>
              </w:rPr>
            </w:pPr>
            <w:r w:rsidRPr="00AE47D0">
              <w:rPr>
                <w:rFonts w:cs="Arial"/>
              </w:rPr>
              <w:t>Satisfies:</w:t>
            </w:r>
          </w:p>
          <w:p w14:paraId="7DDA7ED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D8CF599" w14:textId="77777777" w:rsidTr="00EF1973">
        <w:tc>
          <w:tcPr>
            <w:tcW w:w="2689" w:type="dxa"/>
            <w:shd w:val="clear" w:color="auto" w:fill="D9D9D9" w:themeFill="background1" w:themeFillShade="D9"/>
            <w:vAlign w:val="center"/>
          </w:tcPr>
          <w:p w14:paraId="3279DE40" w14:textId="77777777" w:rsidR="00756360" w:rsidRPr="00761226" w:rsidRDefault="00756360" w:rsidP="00EF1973">
            <w:pPr>
              <w:rPr>
                <w:b/>
              </w:rPr>
            </w:pPr>
            <w:r w:rsidRPr="00761226">
              <w:rPr>
                <w:b/>
              </w:rPr>
              <w:t>G &amp; C &amp; Evaluation Timer</w:t>
            </w:r>
          </w:p>
        </w:tc>
        <w:tc>
          <w:tcPr>
            <w:tcW w:w="4252" w:type="dxa"/>
            <w:vAlign w:val="center"/>
          </w:tcPr>
          <w:p w14:paraId="08500ABB" w14:textId="77777777" w:rsidR="00756360" w:rsidRPr="00761226" w:rsidRDefault="00756360" w:rsidP="00EF1973">
            <w:pPr>
              <w:rPr>
                <w:rFonts w:cs="Arial"/>
              </w:rPr>
            </w:pPr>
          </w:p>
        </w:tc>
        <w:tc>
          <w:tcPr>
            <w:tcW w:w="2410" w:type="dxa"/>
            <w:vAlign w:val="center"/>
          </w:tcPr>
          <w:p w14:paraId="01B8545F" w14:textId="77777777" w:rsidR="00F93523" w:rsidRDefault="00F93523" w:rsidP="00F93523">
            <w:pPr>
              <w:rPr>
                <w:rFonts w:cs="Arial"/>
              </w:rPr>
            </w:pPr>
            <w:r w:rsidRPr="00AE47D0">
              <w:rPr>
                <w:rFonts w:cs="Arial"/>
              </w:rPr>
              <w:t>Satisfies:</w:t>
            </w:r>
          </w:p>
          <w:p w14:paraId="178968F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AE5DB87" w14:textId="77777777" w:rsidTr="00EF1973">
        <w:tc>
          <w:tcPr>
            <w:tcW w:w="2689" w:type="dxa"/>
            <w:shd w:val="clear" w:color="auto" w:fill="D9D9D9" w:themeFill="background1" w:themeFillShade="D9"/>
            <w:vAlign w:val="center"/>
          </w:tcPr>
          <w:p w14:paraId="73B6B097" w14:textId="77777777" w:rsidR="00756360" w:rsidRPr="00761226" w:rsidRDefault="00756360" w:rsidP="00EF1973">
            <w:pPr>
              <w:rPr>
                <w:b/>
              </w:rPr>
            </w:pPr>
            <w:r w:rsidRPr="00761226">
              <w:rPr>
                <w:b/>
              </w:rPr>
              <w:t>Driver Response: Driver</w:t>
            </w:r>
          </w:p>
        </w:tc>
        <w:tc>
          <w:tcPr>
            <w:tcW w:w="4252" w:type="dxa"/>
            <w:vAlign w:val="center"/>
          </w:tcPr>
          <w:p w14:paraId="42A19208" w14:textId="77777777" w:rsidR="00756360" w:rsidRPr="00761226" w:rsidRDefault="00756360" w:rsidP="00EF1973">
            <w:pPr>
              <w:rPr>
                <w:rFonts w:cs="Arial"/>
              </w:rPr>
            </w:pPr>
          </w:p>
        </w:tc>
        <w:tc>
          <w:tcPr>
            <w:tcW w:w="2410" w:type="dxa"/>
            <w:vAlign w:val="center"/>
          </w:tcPr>
          <w:p w14:paraId="4B6C1C70" w14:textId="77777777" w:rsidR="00F93523" w:rsidRDefault="00F93523" w:rsidP="00F93523">
            <w:pPr>
              <w:rPr>
                <w:rFonts w:cs="Arial"/>
              </w:rPr>
            </w:pPr>
            <w:r w:rsidRPr="00AE47D0">
              <w:rPr>
                <w:rFonts w:cs="Arial"/>
              </w:rPr>
              <w:t>Satisfies:</w:t>
            </w:r>
          </w:p>
          <w:p w14:paraId="0D8BE53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240BC20" w14:textId="77777777" w:rsidTr="00EF1973">
        <w:tc>
          <w:tcPr>
            <w:tcW w:w="2689" w:type="dxa"/>
            <w:shd w:val="clear" w:color="auto" w:fill="D9D9D9" w:themeFill="background1" w:themeFillShade="D9"/>
            <w:vAlign w:val="center"/>
          </w:tcPr>
          <w:p w14:paraId="6F23B4BD" w14:textId="77777777" w:rsidR="00756360" w:rsidRPr="00761226" w:rsidRDefault="00756360" w:rsidP="00EF1973">
            <w:pPr>
              <w:rPr>
                <w:b/>
              </w:rPr>
            </w:pPr>
            <w:r w:rsidRPr="00761226">
              <w:rPr>
                <w:b/>
              </w:rPr>
              <w:t>SoftwareUpdate_Off</w:t>
            </w:r>
          </w:p>
        </w:tc>
        <w:tc>
          <w:tcPr>
            <w:tcW w:w="4252" w:type="dxa"/>
            <w:vAlign w:val="center"/>
          </w:tcPr>
          <w:p w14:paraId="47D9A9AD" w14:textId="77777777" w:rsidR="00756360" w:rsidRPr="00761226" w:rsidRDefault="00756360" w:rsidP="00EF1973">
            <w:pPr>
              <w:rPr>
                <w:rFonts w:cs="Arial"/>
              </w:rPr>
            </w:pPr>
          </w:p>
        </w:tc>
        <w:tc>
          <w:tcPr>
            <w:tcW w:w="2410" w:type="dxa"/>
            <w:vAlign w:val="center"/>
          </w:tcPr>
          <w:p w14:paraId="044F24CC" w14:textId="77777777" w:rsidR="00F93523" w:rsidRDefault="00F93523" w:rsidP="00F93523">
            <w:pPr>
              <w:rPr>
                <w:rFonts w:cs="Arial"/>
              </w:rPr>
            </w:pPr>
            <w:r w:rsidRPr="00AE47D0">
              <w:rPr>
                <w:rFonts w:cs="Arial"/>
              </w:rPr>
              <w:t>Satisfies:</w:t>
            </w:r>
          </w:p>
          <w:p w14:paraId="6B435C8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7EBA529" w14:textId="77777777" w:rsidTr="00EF1973">
        <w:tc>
          <w:tcPr>
            <w:tcW w:w="2689" w:type="dxa"/>
            <w:shd w:val="clear" w:color="auto" w:fill="D9D9D9" w:themeFill="background1" w:themeFillShade="D9"/>
            <w:vAlign w:val="center"/>
          </w:tcPr>
          <w:p w14:paraId="587DC375" w14:textId="77777777" w:rsidR="00756360" w:rsidRPr="00761226" w:rsidRDefault="00756360" w:rsidP="00EF1973">
            <w:pPr>
              <w:rPr>
                <w:b/>
              </w:rPr>
            </w:pPr>
            <w:r w:rsidRPr="00761226">
              <w:rPr>
                <w:b/>
              </w:rPr>
              <w:t>Start_Timer</w:t>
            </w:r>
          </w:p>
        </w:tc>
        <w:tc>
          <w:tcPr>
            <w:tcW w:w="4252" w:type="dxa"/>
            <w:vAlign w:val="center"/>
          </w:tcPr>
          <w:p w14:paraId="6BC0434E" w14:textId="77777777" w:rsidR="00756360" w:rsidRPr="00761226" w:rsidRDefault="00756360" w:rsidP="00EF1973">
            <w:pPr>
              <w:rPr>
                <w:rFonts w:cs="Arial"/>
              </w:rPr>
            </w:pPr>
          </w:p>
        </w:tc>
        <w:tc>
          <w:tcPr>
            <w:tcW w:w="2410" w:type="dxa"/>
            <w:vAlign w:val="center"/>
          </w:tcPr>
          <w:p w14:paraId="49E30571" w14:textId="77777777" w:rsidR="00F93523" w:rsidRDefault="00F93523" w:rsidP="00F93523">
            <w:pPr>
              <w:rPr>
                <w:rFonts w:cs="Arial"/>
              </w:rPr>
            </w:pPr>
            <w:r w:rsidRPr="00AE47D0">
              <w:rPr>
                <w:rFonts w:cs="Arial"/>
              </w:rPr>
              <w:t>Satisfies:</w:t>
            </w:r>
          </w:p>
          <w:p w14:paraId="25548E8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D413809" w14:textId="77777777" w:rsidTr="00EF1973">
        <w:tc>
          <w:tcPr>
            <w:tcW w:w="2689" w:type="dxa"/>
            <w:shd w:val="clear" w:color="auto" w:fill="D9D9D9" w:themeFill="background1" w:themeFillShade="D9"/>
            <w:vAlign w:val="center"/>
          </w:tcPr>
          <w:p w14:paraId="662BD582" w14:textId="77777777" w:rsidR="00756360" w:rsidRPr="00761226" w:rsidRDefault="00756360" w:rsidP="00EF1973">
            <w:pPr>
              <w:rPr>
                <w:b/>
              </w:rPr>
            </w:pPr>
            <w:r w:rsidRPr="00761226">
              <w:rPr>
                <w:b/>
              </w:rPr>
              <w:t>Restart_Timer</w:t>
            </w:r>
          </w:p>
        </w:tc>
        <w:tc>
          <w:tcPr>
            <w:tcW w:w="4252" w:type="dxa"/>
            <w:vAlign w:val="center"/>
          </w:tcPr>
          <w:p w14:paraId="3AAABE3C" w14:textId="77777777" w:rsidR="00756360" w:rsidRPr="00761226" w:rsidRDefault="00756360" w:rsidP="00EF1973">
            <w:pPr>
              <w:rPr>
                <w:rFonts w:cs="Arial"/>
              </w:rPr>
            </w:pPr>
          </w:p>
        </w:tc>
        <w:tc>
          <w:tcPr>
            <w:tcW w:w="2410" w:type="dxa"/>
            <w:vAlign w:val="center"/>
          </w:tcPr>
          <w:p w14:paraId="4350CDC0" w14:textId="77777777" w:rsidR="00F93523" w:rsidRDefault="00F93523" w:rsidP="00F93523">
            <w:pPr>
              <w:rPr>
                <w:rFonts w:cs="Arial"/>
              </w:rPr>
            </w:pPr>
            <w:r w:rsidRPr="00AE47D0">
              <w:rPr>
                <w:rFonts w:cs="Arial"/>
              </w:rPr>
              <w:t>Satisfies:</w:t>
            </w:r>
          </w:p>
          <w:p w14:paraId="0DF2234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178234D3" w14:textId="77777777" w:rsidTr="00EF1973">
        <w:tc>
          <w:tcPr>
            <w:tcW w:w="2689" w:type="dxa"/>
            <w:shd w:val="clear" w:color="auto" w:fill="D9D9D9" w:themeFill="background1" w:themeFillShade="D9"/>
            <w:vAlign w:val="center"/>
          </w:tcPr>
          <w:p w14:paraId="6A0F7CCC" w14:textId="77777777" w:rsidR="00756360" w:rsidRPr="00761226" w:rsidRDefault="00756360" w:rsidP="00EF1973">
            <w:pPr>
              <w:rPr>
                <w:b/>
              </w:rPr>
            </w:pPr>
            <w:r w:rsidRPr="00761226">
              <w:rPr>
                <w:b/>
              </w:rPr>
              <w:t>Secondary Positional Adjustment</w:t>
            </w:r>
          </w:p>
        </w:tc>
        <w:tc>
          <w:tcPr>
            <w:tcW w:w="4252" w:type="dxa"/>
            <w:vAlign w:val="center"/>
          </w:tcPr>
          <w:p w14:paraId="6F337B8B" w14:textId="77777777" w:rsidR="00756360" w:rsidRPr="00761226" w:rsidRDefault="00756360" w:rsidP="00EF1973">
            <w:pPr>
              <w:rPr>
                <w:rFonts w:cs="Arial"/>
              </w:rPr>
            </w:pPr>
          </w:p>
        </w:tc>
        <w:tc>
          <w:tcPr>
            <w:tcW w:w="2410" w:type="dxa"/>
            <w:vAlign w:val="center"/>
          </w:tcPr>
          <w:p w14:paraId="251770BE" w14:textId="77777777" w:rsidR="00F93523" w:rsidRDefault="00F93523" w:rsidP="00F93523">
            <w:pPr>
              <w:rPr>
                <w:rFonts w:cs="Arial"/>
              </w:rPr>
            </w:pPr>
            <w:r w:rsidRPr="00AE47D0">
              <w:rPr>
                <w:rFonts w:cs="Arial"/>
              </w:rPr>
              <w:t>Satisfies:</w:t>
            </w:r>
          </w:p>
          <w:p w14:paraId="0F4CFC9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FC828C0" w14:textId="77777777" w:rsidTr="00EF1973">
        <w:tc>
          <w:tcPr>
            <w:tcW w:w="2689" w:type="dxa"/>
            <w:shd w:val="clear" w:color="auto" w:fill="D9D9D9" w:themeFill="background1" w:themeFillShade="D9"/>
            <w:vAlign w:val="center"/>
          </w:tcPr>
          <w:p w14:paraId="79313693" w14:textId="77777777" w:rsidR="00756360" w:rsidRPr="00761226" w:rsidRDefault="00756360" w:rsidP="00EF1973">
            <w:pPr>
              <w:rPr>
                <w:b/>
              </w:rPr>
            </w:pPr>
            <w:r w:rsidRPr="00761226">
              <w:rPr>
                <w:b/>
              </w:rPr>
              <w:t>Auto_Save_Active_Status</w:t>
            </w:r>
          </w:p>
        </w:tc>
        <w:tc>
          <w:tcPr>
            <w:tcW w:w="4252" w:type="dxa"/>
            <w:vAlign w:val="center"/>
          </w:tcPr>
          <w:p w14:paraId="7007A0E2" w14:textId="77777777" w:rsidR="00756360" w:rsidRPr="00761226" w:rsidRDefault="00756360" w:rsidP="00EF1973">
            <w:pPr>
              <w:rPr>
                <w:rFonts w:cs="Arial"/>
              </w:rPr>
            </w:pPr>
            <w:r w:rsidRPr="00761226">
              <w:rPr>
                <w:rFonts w:cs="Arial"/>
              </w:rPr>
              <w:t>This signal indicates the current mode of operation of Auto Save feature.</w:t>
            </w:r>
          </w:p>
          <w:p w14:paraId="6FB3E520" w14:textId="77777777" w:rsidR="00756360" w:rsidRPr="00761226" w:rsidRDefault="00756360" w:rsidP="00EF1973">
            <w:pPr>
              <w:rPr>
                <w:rFonts w:cs="Arial"/>
              </w:rPr>
            </w:pPr>
          </w:p>
        </w:tc>
        <w:tc>
          <w:tcPr>
            <w:tcW w:w="2410" w:type="dxa"/>
            <w:vAlign w:val="center"/>
          </w:tcPr>
          <w:p w14:paraId="6369F389" w14:textId="77777777" w:rsidR="00F93523" w:rsidRDefault="00F93523" w:rsidP="00F93523">
            <w:pPr>
              <w:rPr>
                <w:rFonts w:cs="Arial"/>
              </w:rPr>
            </w:pPr>
            <w:r w:rsidRPr="00AE47D0">
              <w:rPr>
                <w:rFonts w:cs="Arial"/>
              </w:rPr>
              <w:t>Satisfies:</w:t>
            </w:r>
          </w:p>
          <w:p w14:paraId="72B0B2C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4B2536D" w14:textId="77777777" w:rsidTr="00EF1973">
        <w:tc>
          <w:tcPr>
            <w:tcW w:w="2689" w:type="dxa"/>
            <w:shd w:val="clear" w:color="auto" w:fill="D9D9D9" w:themeFill="background1" w:themeFillShade="D9"/>
            <w:vAlign w:val="center"/>
          </w:tcPr>
          <w:p w14:paraId="3CD05CA4" w14:textId="77777777" w:rsidR="00756360" w:rsidRPr="00761226" w:rsidRDefault="00756360" w:rsidP="00EF1973">
            <w:pPr>
              <w:rPr>
                <w:b/>
              </w:rPr>
            </w:pPr>
            <w:r w:rsidRPr="00761226">
              <w:rPr>
                <w:b/>
              </w:rPr>
              <w:t>Active_Mode</w:t>
            </w:r>
          </w:p>
        </w:tc>
        <w:tc>
          <w:tcPr>
            <w:tcW w:w="4252" w:type="dxa"/>
            <w:vAlign w:val="center"/>
          </w:tcPr>
          <w:p w14:paraId="207EC20B" w14:textId="77777777" w:rsidR="00756360" w:rsidRPr="00761226" w:rsidRDefault="00756360" w:rsidP="00EF1973">
            <w:pPr>
              <w:rPr>
                <w:rFonts w:cs="Arial"/>
              </w:rPr>
            </w:pPr>
          </w:p>
        </w:tc>
        <w:tc>
          <w:tcPr>
            <w:tcW w:w="2410" w:type="dxa"/>
            <w:vAlign w:val="center"/>
          </w:tcPr>
          <w:p w14:paraId="39E6D7E5" w14:textId="77777777" w:rsidR="00F93523" w:rsidRDefault="00F93523" w:rsidP="00F93523">
            <w:pPr>
              <w:rPr>
                <w:rFonts w:cs="Arial"/>
              </w:rPr>
            </w:pPr>
            <w:r w:rsidRPr="00AE47D0">
              <w:rPr>
                <w:rFonts w:cs="Arial"/>
              </w:rPr>
              <w:t>Satisfies:</w:t>
            </w:r>
          </w:p>
          <w:p w14:paraId="67F532F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F3EB7CC" w14:textId="77777777" w:rsidTr="00EF1973">
        <w:tc>
          <w:tcPr>
            <w:tcW w:w="2689" w:type="dxa"/>
            <w:shd w:val="clear" w:color="auto" w:fill="D9D9D9" w:themeFill="background1" w:themeFillShade="D9"/>
            <w:vAlign w:val="center"/>
          </w:tcPr>
          <w:p w14:paraId="083760EE" w14:textId="77777777" w:rsidR="00756360" w:rsidRPr="00761226" w:rsidRDefault="00756360" w:rsidP="00EF1973">
            <w:pPr>
              <w:rPr>
                <w:b/>
              </w:rPr>
            </w:pPr>
            <w:r w:rsidRPr="00761226">
              <w:rPr>
                <w:b/>
              </w:rPr>
              <w:t>EasyEntryEasyExit_ON</w:t>
            </w:r>
          </w:p>
        </w:tc>
        <w:tc>
          <w:tcPr>
            <w:tcW w:w="4252" w:type="dxa"/>
            <w:vAlign w:val="center"/>
          </w:tcPr>
          <w:p w14:paraId="4F8E4641" w14:textId="77777777" w:rsidR="00756360" w:rsidRPr="00761226" w:rsidRDefault="00756360" w:rsidP="00EF1973">
            <w:pPr>
              <w:rPr>
                <w:rFonts w:cs="Arial"/>
              </w:rPr>
            </w:pPr>
          </w:p>
        </w:tc>
        <w:tc>
          <w:tcPr>
            <w:tcW w:w="2410" w:type="dxa"/>
            <w:vAlign w:val="center"/>
          </w:tcPr>
          <w:p w14:paraId="202A0382" w14:textId="77777777" w:rsidR="00F93523" w:rsidRDefault="00F93523" w:rsidP="00F93523">
            <w:pPr>
              <w:rPr>
                <w:rFonts w:cs="Arial"/>
              </w:rPr>
            </w:pPr>
            <w:r w:rsidRPr="00AE47D0">
              <w:rPr>
                <w:rFonts w:cs="Arial"/>
              </w:rPr>
              <w:t>Satisfies:</w:t>
            </w:r>
          </w:p>
          <w:p w14:paraId="06D5482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379DBEC" w14:textId="77777777" w:rsidTr="00EF1973">
        <w:tc>
          <w:tcPr>
            <w:tcW w:w="2689" w:type="dxa"/>
            <w:shd w:val="clear" w:color="auto" w:fill="D9D9D9" w:themeFill="background1" w:themeFillShade="D9"/>
            <w:vAlign w:val="center"/>
          </w:tcPr>
          <w:p w14:paraId="641DD198" w14:textId="77777777" w:rsidR="00756360" w:rsidRPr="00761226" w:rsidRDefault="00756360" w:rsidP="00EF1973">
            <w:pPr>
              <w:rPr>
                <w:b/>
              </w:rPr>
            </w:pPr>
            <w:r w:rsidRPr="00761226">
              <w:rPr>
                <w:b/>
              </w:rPr>
              <w:t>Not Inhibited</w:t>
            </w:r>
          </w:p>
        </w:tc>
        <w:tc>
          <w:tcPr>
            <w:tcW w:w="4252" w:type="dxa"/>
            <w:vAlign w:val="center"/>
          </w:tcPr>
          <w:p w14:paraId="66FE8ECE" w14:textId="77777777" w:rsidR="00756360" w:rsidRPr="00761226" w:rsidRDefault="00756360" w:rsidP="00EF1973">
            <w:pPr>
              <w:rPr>
                <w:rFonts w:cs="Arial"/>
              </w:rPr>
            </w:pPr>
          </w:p>
        </w:tc>
        <w:tc>
          <w:tcPr>
            <w:tcW w:w="2410" w:type="dxa"/>
            <w:vAlign w:val="center"/>
          </w:tcPr>
          <w:p w14:paraId="4EB965D4" w14:textId="77777777" w:rsidR="00F93523" w:rsidRDefault="00F93523" w:rsidP="00F93523">
            <w:pPr>
              <w:rPr>
                <w:rFonts w:cs="Arial"/>
              </w:rPr>
            </w:pPr>
            <w:r w:rsidRPr="00AE47D0">
              <w:rPr>
                <w:rFonts w:cs="Arial"/>
              </w:rPr>
              <w:t>Satisfies:</w:t>
            </w:r>
          </w:p>
          <w:p w14:paraId="39844C8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03D96C2" w14:textId="77777777" w:rsidTr="00EF1973">
        <w:tc>
          <w:tcPr>
            <w:tcW w:w="2689" w:type="dxa"/>
            <w:shd w:val="clear" w:color="auto" w:fill="D9D9D9" w:themeFill="background1" w:themeFillShade="D9"/>
            <w:vAlign w:val="center"/>
          </w:tcPr>
          <w:p w14:paraId="14F6BBA3" w14:textId="77777777" w:rsidR="00756360" w:rsidRPr="00761226" w:rsidRDefault="00756360" w:rsidP="00EF1973">
            <w:pPr>
              <w:rPr>
                <w:b/>
              </w:rPr>
            </w:pPr>
            <w:r w:rsidRPr="00761226">
              <w:rPr>
                <w:b/>
              </w:rPr>
              <w:t>Request_Positions</w:t>
            </w:r>
          </w:p>
        </w:tc>
        <w:tc>
          <w:tcPr>
            <w:tcW w:w="4252" w:type="dxa"/>
            <w:vAlign w:val="center"/>
          </w:tcPr>
          <w:p w14:paraId="588919F4" w14:textId="77777777" w:rsidR="00756360" w:rsidRPr="00761226" w:rsidRDefault="00756360" w:rsidP="00EF1973">
            <w:pPr>
              <w:rPr>
                <w:rFonts w:cs="Arial"/>
              </w:rPr>
            </w:pPr>
            <w:r w:rsidRPr="00761226">
              <w:rPr>
                <w:rFonts w:cs="Arial"/>
              </w:rPr>
              <w:t xml:space="preserve">The Request_Positions signal requests the values for Current Position and Saved Position. The receiving function utilizes the Active_Profile signal to identify the profile that contains the requested values. </w:t>
            </w:r>
          </w:p>
          <w:p w14:paraId="1EB59942" w14:textId="77777777" w:rsidR="00756360" w:rsidRPr="00761226" w:rsidRDefault="00756360" w:rsidP="00EF1973">
            <w:pPr>
              <w:rPr>
                <w:rFonts w:cs="Arial"/>
              </w:rPr>
            </w:pPr>
          </w:p>
        </w:tc>
        <w:tc>
          <w:tcPr>
            <w:tcW w:w="2410" w:type="dxa"/>
            <w:vAlign w:val="center"/>
          </w:tcPr>
          <w:p w14:paraId="37C536DE" w14:textId="77777777" w:rsidR="00F93523" w:rsidRDefault="00F93523" w:rsidP="00F93523">
            <w:pPr>
              <w:rPr>
                <w:rFonts w:cs="Arial"/>
              </w:rPr>
            </w:pPr>
            <w:r w:rsidRPr="00AE47D0">
              <w:rPr>
                <w:rFonts w:cs="Arial"/>
              </w:rPr>
              <w:t>Satisfies:</w:t>
            </w:r>
          </w:p>
          <w:p w14:paraId="23D6BDD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A26EE3E" w14:textId="77777777" w:rsidTr="00EF1973">
        <w:tc>
          <w:tcPr>
            <w:tcW w:w="2689" w:type="dxa"/>
            <w:shd w:val="clear" w:color="auto" w:fill="D9D9D9" w:themeFill="background1" w:themeFillShade="D9"/>
            <w:vAlign w:val="center"/>
          </w:tcPr>
          <w:p w14:paraId="55CD460D" w14:textId="77777777" w:rsidR="00756360" w:rsidRPr="00761226" w:rsidRDefault="00756360" w:rsidP="00EF1973">
            <w:pPr>
              <w:rPr>
                <w:b/>
              </w:rPr>
            </w:pPr>
            <w:r w:rsidRPr="00761226">
              <w:rPr>
                <w:b/>
              </w:rPr>
              <w:t>S1</w:t>
            </w:r>
          </w:p>
        </w:tc>
        <w:tc>
          <w:tcPr>
            <w:tcW w:w="4252" w:type="dxa"/>
            <w:vAlign w:val="center"/>
          </w:tcPr>
          <w:p w14:paraId="3F0535B1" w14:textId="77777777" w:rsidR="00756360" w:rsidRPr="00761226" w:rsidRDefault="00756360" w:rsidP="00EF1973">
            <w:pPr>
              <w:rPr>
                <w:rFonts w:cs="Arial"/>
              </w:rPr>
            </w:pPr>
          </w:p>
        </w:tc>
        <w:tc>
          <w:tcPr>
            <w:tcW w:w="2410" w:type="dxa"/>
            <w:vAlign w:val="center"/>
          </w:tcPr>
          <w:p w14:paraId="45E9AEC7" w14:textId="77777777" w:rsidR="00F93523" w:rsidRDefault="00F93523" w:rsidP="00F93523">
            <w:pPr>
              <w:rPr>
                <w:rFonts w:cs="Arial"/>
              </w:rPr>
            </w:pPr>
            <w:r w:rsidRPr="00AE47D0">
              <w:rPr>
                <w:rFonts w:cs="Arial"/>
              </w:rPr>
              <w:t>Satisfies:</w:t>
            </w:r>
          </w:p>
          <w:p w14:paraId="30E2DC3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B36A77C" w14:textId="77777777" w:rsidTr="00EF1973">
        <w:tc>
          <w:tcPr>
            <w:tcW w:w="2689" w:type="dxa"/>
            <w:shd w:val="clear" w:color="auto" w:fill="D9D9D9" w:themeFill="background1" w:themeFillShade="D9"/>
            <w:vAlign w:val="center"/>
          </w:tcPr>
          <w:p w14:paraId="128E8636" w14:textId="77777777" w:rsidR="00756360" w:rsidRPr="00761226" w:rsidRDefault="00756360" w:rsidP="00EF1973">
            <w:pPr>
              <w:rPr>
                <w:b/>
              </w:rPr>
            </w:pPr>
            <w:r w:rsidRPr="00761226">
              <w:rPr>
                <w:b/>
              </w:rPr>
              <w:t>Save_Position</w:t>
            </w:r>
          </w:p>
        </w:tc>
        <w:tc>
          <w:tcPr>
            <w:tcW w:w="4252" w:type="dxa"/>
            <w:vAlign w:val="center"/>
          </w:tcPr>
          <w:p w14:paraId="00BF7640" w14:textId="77777777" w:rsidR="00756360" w:rsidRPr="00761226" w:rsidRDefault="00756360" w:rsidP="00EF1973">
            <w:pPr>
              <w:rPr>
                <w:rFonts w:cs="Arial"/>
              </w:rPr>
            </w:pPr>
            <w:r w:rsidRPr="00761226">
              <w:rPr>
                <w:rFonts w:cs="Arial"/>
              </w:rPr>
              <w:t xml:space="preserve">The Saved_Position signal transmits the saved position values of the commodity axis that the function is allocated to. The Monitor User Input function utilizes the Active_Profile signal to identify which profile’s values to transmit. </w:t>
            </w:r>
          </w:p>
          <w:p w14:paraId="4C28244E" w14:textId="77777777" w:rsidR="00756360" w:rsidRPr="00761226" w:rsidRDefault="00756360" w:rsidP="00EF1973">
            <w:pPr>
              <w:rPr>
                <w:rFonts w:cs="Arial"/>
              </w:rPr>
            </w:pPr>
          </w:p>
        </w:tc>
        <w:tc>
          <w:tcPr>
            <w:tcW w:w="2410" w:type="dxa"/>
            <w:vAlign w:val="center"/>
          </w:tcPr>
          <w:p w14:paraId="3B05A0E0" w14:textId="77777777" w:rsidR="00F93523" w:rsidRDefault="00F93523" w:rsidP="00F93523">
            <w:pPr>
              <w:rPr>
                <w:rFonts w:cs="Arial"/>
              </w:rPr>
            </w:pPr>
            <w:r w:rsidRPr="00AE47D0">
              <w:rPr>
                <w:rFonts w:cs="Arial"/>
              </w:rPr>
              <w:t>Satisfies:</w:t>
            </w:r>
          </w:p>
          <w:p w14:paraId="61F97CD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65132F6" w14:textId="77777777" w:rsidTr="00EF1973">
        <w:tc>
          <w:tcPr>
            <w:tcW w:w="2689" w:type="dxa"/>
            <w:shd w:val="clear" w:color="auto" w:fill="D9D9D9" w:themeFill="background1" w:themeFillShade="D9"/>
            <w:vAlign w:val="center"/>
          </w:tcPr>
          <w:p w14:paraId="3AC40B0D" w14:textId="77777777" w:rsidR="00756360" w:rsidRPr="00761226" w:rsidRDefault="00756360" w:rsidP="00EF1973">
            <w:pPr>
              <w:rPr>
                <w:b/>
              </w:rPr>
            </w:pPr>
            <w:r w:rsidRPr="00761226">
              <w:rPr>
                <w:b/>
              </w:rPr>
              <w:t>Energy</w:t>
            </w:r>
          </w:p>
        </w:tc>
        <w:tc>
          <w:tcPr>
            <w:tcW w:w="4252" w:type="dxa"/>
            <w:vAlign w:val="center"/>
          </w:tcPr>
          <w:p w14:paraId="0DE8C4BF" w14:textId="77777777" w:rsidR="00756360" w:rsidRPr="00761226" w:rsidRDefault="00756360" w:rsidP="00EF1973">
            <w:pPr>
              <w:rPr>
                <w:rFonts w:cs="Arial"/>
              </w:rPr>
            </w:pPr>
          </w:p>
        </w:tc>
        <w:tc>
          <w:tcPr>
            <w:tcW w:w="2410" w:type="dxa"/>
            <w:vAlign w:val="center"/>
          </w:tcPr>
          <w:p w14:paraId="35D090C1" w14:textId="77777777" w:rsidR="00F93523" w:rsidRDefault="00F93523" w:rsidP="00F93523">
            <w:pPr>
              <w:rPr>
                <w:rFonts w:cs="Arial"/>
              </w:rPr>
            </w:pPr>
            <w:r w:rsidRPr="00AE47D0">
              <w:rPr>
                <w:rFonts w:cs="Arial"/>
              </w:rPr>
              <w:t>Satisfies:</w:t>
            </w:r>
          </w:p>
          <w:p w14:paraId="1D4E0CE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53E9A76" w14:textId="77777777" w:rsidTr="00EF1973">
        <w:tc>
          <w:tcPr>
            <w:tcW w:w="2689" w:type="dxa"/>
            <w:shd w:val="clear" w:color="auto" w:fill="D9D9D9" w:themeFill="background1" w:themeFillShade="D9"/>
            <w:vAlign w:val="center"/>
          </w:tcPr>
          <w:p w14:paraId="041CE0B0" w14:textId="77777777" w:rsidR="00756360" w:rsidRPr="00761226" w:rsidRDefault="00756360" w:rsidP="00EF1973">
            <w:pPr>
              <w:rPr>
                <w:b/>
              </w:rPr>
            </w:pPr>
            <w:r w:rsidRPr="00761226">
              <w:rPr>
                <w:b/>
              </w:rPr>
              <w:t>Wait Timer | User Declines Save | Prompt Blocked</w:t>
            </w:r>
          </w:p>
        </w:tc>
        <w:tc>
          <w:tcPr>
            <w:tcW w:w="4252" w:type="dxa"/>
            <w:vAlign w:val="center"/>
          </w:tcPr>
          <w:p w14:paraId="62E460D4" w14:textId="77777777" w:rsidR="00756360" w:rsidRPr="00761226" w:rsidRDefault="00756360" w:rsidP="00EF1973">
            <w:pPr>
              <w:rPr>
                <w:rFonts w:cs="Arial"/>
              </w:rPr>
            </w:pPr>
          </w:p>
        </w:tc>
        <w:tc>
          <w:tcPr>
            <w:tcW w:w="2410" w:type="dxa"/>
            <w:vAlign w:val="center"/>
          </w:tcPr>
          <w:p w14:paraId="6E639B40" w14:textId="77777777" w:rsidR="00F93523" w:rsidRDefault="00F93523" w:rsidP="00F93523">
            <w:pPr>
              <w:rPr>
                <w:rFonts w:cs="Arial"/>
              </w:rPr>
            </w:pPr>
            <w:r w:rsidRPr="00AE47D0">
              <w:rPr>
                <w:rFonts w:cs="Arial"/>
              </w:rPr>
              <w:t>Satisfies:</w:t>
            </w:r>
          </w:p>
          <w:p w14:paraId="7E47D83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1CC8CAB" w14:textId="77777777" w:rsidTr="00EF1973">
        <w:tc>
          <w:tcPr>
            <w:tcW w:w="2689" w:type="dxa"/>
            <w:shd w:val="clear" w:color="auto" w:fill="D9D9D9" w:themeFill="background1" w:themeFillShade="D9"/>
            <w:vAlign w:val="center"/>
          </w:tcPr>
          <w:p w14:paraId="6DB86AAB" w14:textId="77777777" w:rsidR="00756360" w:rsidRPr="00761226" w:rsidRDefault="00756360" w:rsidP="00EF1973">
            <w:pPr>
              <w:rPr>
                <w:b/>
              </w:rPr>
            </w:pPr>
            <w:r w:rsidRPr="00761226">
              <w:rPr>
                <w:b/>
              </w:rPr>
              <w:t>Monitoring: Left Mirror Data</w:t>
            </w:r>
          </w:p>
        </w:tc>
        <w:tc>
          <w:tcPr>
            <w:tcW w:w="4252" w:type="dxa"/>
            <w:vAlign w:val="center"/>
          </w:tcPr>
          <w:p w14:paraId="56E11F1A" w14:textId="77777777" w:rsidR="00756360" w:rsidRPr="00761226" w:rsidRDefault="00756360" w:rsidP="00EF1973">
            <w:pPr>
              <w:rPr>
                <w:rFonts w:cs="Arial"/>
              </w:rPr>
            </w:pPr>
            <w:r w:rsidRPr="00761226">
              <w:rPr>
                <w:rFonts w:cs="Arial"/>
              </w:rPr>
              <w:t>The Left Mirror Controller will notify Auto Save Arbitrator with changes in Left Mirror positional settings.</w:t>
            </w:r>
          </w:p>
          <w:p w14:paraId="15730163" w14:textId="77777777" w:rsidR="00756360" w:rsidRPr="00761226" w:rsidRDefault="00756360" w:rsidP="00EF1973">
            <w:pPr>
              <w:rPr>
                <w:rFonts w:cs="Arial"/>
              </w:rPr>
            </w:pPr>
          </w:p>
        </w:tc>
        <w:tc>
          <w:tcPr>
            <w:tcW w:w="2410" w:type="dxa"/>
            <w:vAlign w:val="center"/>
          </w:tcPr>
          <w:p w14:paraId="7808FDBD" w14:textId="77777777" w:rsidR="00F93523" w:rsidRDefault="00F93523" w:rsidP="00F93523">
            <w:pPr>
              <w:rPr>
                <w:rFonts w:cs="Arial"/>
              </w:rPr>
            </w:pPr>
            <w:r w:rsidRPr="00AE47D0">
              <w:rPr>
                <w:rFonts w:cs="Arial"/>
              </w:rPr>
              <w:t>Satisfies:</w:t>
            </w:r>
          </w:p>
          <w:p w14:paraId="0BFB468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BB949AB" w14:textId="77777777" w:rsidTr="00EF1973">
        <w:tc>
          <w:tcPr>
            <w:tcW w:w="2689" w:type="dxa"/>
            <w:shd w:val="clear" w:color="auto" w:fill="D9D9D9" w:themeFill="background1" w:themeFillShade="D9"/>
            <w:vAlign w:val="center"/>
          </w:tcPr>
          <w:p w14:paraId="5F3D52BD" w14:textId="77777777" w:rsidR="00756360" w:rsidRPr="00761226" w:rsidRDefault="00756360" w:rsidP="00EF1973">
            <w:pPr>
              <w:rPr>
                <w:b/>
              </w:rPr>
            </w:pPr>
            <w:r w:rsidRPr="00761226">
              <w:rPr>
                <w:b/>
              </w:rPr>
              <w:t>Feedback</w:t>
            </w:r>
          </w:p>
        </w:tc>
        <w:tc>
          <w:tcPr>
            <w:tcW w:w="4252" w:type="dxa"/>
            <w:vAlign w:val="center"/>
          </w:tcPr>
          <w:p w14:paraId="4E9BF599" w14:textId="77777777" w:rsidR="00756360" w:rsidRPr="00761226" w:rsidRDefault="00756360" w:rsidP="00EF1973">
            <w:pPr>
              <w:rPr>
                <w:rFonts w:cs="Arial"/>
              </w:rPr>
            </w:pPr>
          </w:p>
        </w:tc>
        <w:tc>
          <w:tcPr>
            <w:tcW w:w="2410" w:type="dxa"/>
            <w:vAlign w:val="center"/>
          </w:tcPr>
          <w:p w14:paraId="5029DFB9" w14:textId="77777777" w:rsidR="00F93523" w:rsidRDefault="00F93523" w:rsidP="00F93523">
            <w:pPr>
              <w:rPr>
                <w:rFonts w:cs="Arial"/>
              </w:rPr>
            </w:pPr>
            <w:r w:rsidRPr="00AE47D0">
              <w:rPr>
                <w:rFonts w:cs="Arial"/>
              </w:rPr>
              <w:t>Satisfies:</w:t>
            </w:r>
          </w:p>
          <w:p w14:paraId="7178A0A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442055B" w14:textId="77777777" w:rsidTr="00EF1973">
        <w:tc>
          <w:tcPr>
            <w:tcW w:w="2689" w:type="dxa"/>
            <w:shd w:val="clear" w:color="auto" w:fill="D9D9D9" w:themeFill="background1" w:themeFillShade="D9"/>
            <w:vAlign w:val="center"/>
          </w:tcPr>
          <w:p w14:paraId="4E4BF4C5" w14:textId="77777777" w:rsidR="00756360" w:rsidRPr="00761226" w:rsidRDefault="00756360" w:rsidP="00EF1973">
            <w:pPr>
              <w:rPr>
                <w:b/>
              </w:rPr>
            </w:pPr>
            <w:r w:rsidRPr="00761226">
              <w:rPr>
                <w:b/>
              </w:rPr>
              <w:t>Recall_Profile2</w:t>
            </w:r>
          </w:p>
        </w:tc>
        <w:tc>
          <w:tcPr>
            <w:tcW w:w="4252" w:type="dxa"/>
            <w:vAlign w:val="center"/>
          </w:tcPr>
          <w:p w14:paraId="52FA06A0" w14:textId="77777777" w:rsidR="00756360" w:rsidRPr="00761226" w:rsidRDefault="00756360" w:rsidP="00EF1973">
            <w:pPr>
              <w:rPr>
                <w:rFonts w:cs="Arial"/>
              </w:rPr>
            </w:pPr>
          </w:p>
        </w:tc>
        <w:tc>
          <w:tcPr>
            <w:tcW w:w="2410" w:type="dxa"/>
            <w:vAlign w:val="center"/>
          </w:tcPr>
          <w:p w14:paraId="5CDD18E4" w14:textId="77777777" w:rsidR="00F93523" w:rsidRDefault="00F93523" w:rsidP="00F93523">
            <w:pPr>
              <w:rPr>
                <w:rFonts w:cs="Arial"/>
              </w:rPr>
            </w:pPr>
            <w:r w:rsidRPr="00AE47D0">
              <w:rPr>
                <w:rFonts w:cs="Arial"/>
              </w:rPr>
              <w:t>Satisfies:</w:t>
            </w:r>
          </w:p>
          <w:p w14:paraId="2910CAD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8E7671B" w14:textId="77777777" w:rsidTr="00EF1973">
        <w:tc>
          <w:tcPr>
            <w:tcW w:w="2689" w:type="dxa"/>
            <w:shd w:val="clear" w:color="auto" w:fill="D9D9D9" w:themeFill="background1" w:themeFillShade="D9"/>
            <w:vAlign w:val="center"/>
          </w:tcPr>
          <w:p w14:paraId="73D41B78" w14:textId="77777777" w:rsidR="00756360" w:rsidRPr="00761226" w:rsidRDefault="00756360" w:rsidP="00EF1973">
            <w:pPr>
              <w:rPr>
                <w:b/>
              </w:rPr>
            </w:pPr>
            <w:r w:rsidRPr="00761226">
              <w:rPr>
                <w:b/>
              </w:rPr>
              <w:lastRenderedPageBreak/>
              <w:t>Ignition_Status</w:t>
            </w:r>
          </w:p>
        </w:tc>
        <w:tc>
          <w:tcPr>
            <w:tcW w:w="4252" w:type="dxa"/>
            <w:vAlign w:val="center"/>
          </w:tcPr>
          <w:p w14:paraId="2B2EB944" w14:textId="77777777" w:rsidR="00756360" w:rsidRPr="00761226" w:rsidRDefault="00756360" w:rsidP="00EF1973">
            <w:pPr>
              <w:rPr>
                <w:rFonts w:cs="Arial"/>
              </w:rPr>
            </w:pPr>
            <w:r w:rsidRPr="00761226">
              <w:rPr>
                <w:rFonts w:cs="Arial"/>
              </w:rPr>
              <w:t xml:space="preserve">The Ignition_Status signal indicates the current ignition status on the host vehicle. </w:t>
            </w:r>
          </w:p>
          <w:p w14:paraId="3A86241E" w14:textId="77777777" w:rsidR="00756360" w:rsidRPr="00761226" w:rsidRDefault="00756360" w:rsidP="00EF1973">
            <w:pPr>
              <w:rPr>
                <w:rFonts w:cs="Arial"/>
              </w:rPr>
            </w:pPr>
          </w:p>
        </w:tc>
        <w:tc>
          <w:tcPr>
            <w:tcW w:w="2410" w:type="dxa"/>
            <w:vAlign w:val="center"/>
          </w:tcPr>
          <w:p w14:paraId="47247880" w14:textId="77777777" w:rsidR="00F93523" w:rsidRDefault="00F93523" w:rsidP="00F93523">
            <w:pPr>
              <w:rPr>
                <w:rFonts w:cs="Arial"/>
              </w:rPr>
            </w:pPr>
            <w:r w:rsidRPr="00AE47D0">
              <w:rPr>
                <w:rFonts w:cs="Arial"/>
              </w:rPr>
              <w:t>Satisfies:</w:t>
            </w:r>
          </w:p>
          <w:p w14:paraId="5D2FAC0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9608D8D" w14:textId="77777777" w:rsidTr="00EF1973">
        <w:tc>
          <w:tcPr>
            <w:tcW w:w="2689" w:type="dxa"/>
            <w:shd w:val="clear" w:color="auto" w:fill="D9D9D9" w:themeFill="background1" w:themeFillShade="D9"/>
            <w:vAlign w:val="center"/>
          </w:tcPr>
          <w:p w14:paraId="306B3321" w14:textId="77777777" w:rsidR="00756360" w:rsidRPr="00761226" w:rsidRDefault="00756360" w:rsidP="00EF1973">
            <w:pPr>
              <w:rPr>
                <w:b/>
              </w:rPr>
            </w:pPr>
            <w:r w:rsidRPr="00761226">
              <w:rPr>
                <w:b/>
              </w:rPr>
              <w:t>Profile_User_Status</w:t>
            </w:r>
          </w:p>
        </w:tc>
        <w:tc>
          <w:tcPr>
            <w:tcW w:w="4252" w:type="dxa"/>
            <w:vAlign w:val="center"/>
          </w:tcPr>
          <w:p w14:paraId="1B9534EF" w14:textId="77777777" w:rsidR="00756360" w:rsidRPr="00761226" w:rsidRDefault="00756360" w:rsidP="00EF1973">
            <w:pPr>
              <w:rPr>
                <w:rFonts w:cs="Arial"/>
              </w:rPr>
            </w:pPr>
            <w:r w:rsidRPr="00761226">
              <w:rPr>
                <w:rFonts w:cs="Arial"/>
              </w:rPr>
              <w:t xml:space="preserve">This signal indicates if the active profile is a user profile. </w:t>
            </w:r>
          </w:p>
          <w:p w14:paraId="461C744A" w14:textId="77777777" w:rsidR="00756360" w:rsidRPr="00761226" w:rsidRDefault="00756360" w:rsidP="00EF1973">
            <w:pPr>
              <w:rPr>
                <w:rFonts w:cs="Arial"/>
              </w:rPr>
            </w:pPr>
          </w:p>
        </w:tc>
        <w:tc>
          <w:tcPr>
            <w:tcW w:w="2410" w:type="dxa"/>
            <w:vAlign w:val="center"/>
          </w:tcPr>
          <w:p w14:paraId="4CA60EF4" w14:textId="77777777" w:rsidR="00F93523" w:rsidRDefault="00F93523" w:rsidP="00F93523">
            <w:pPr>
              <w:rPr>
                <w:rFonts w:cs="Arial"/>
              </w:rPr>
            </w:pPr>
            <w:r w:rsidRPr="00AE47D0">
              <w:rPr>
                <w:rFonts w:cs="Arial"/>
              </w:rPr>
              <w:t>Satisfies:</w:t>
            </w:r>
          </w:p>
          <w:p w14:paraId="199878D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DBDF481" w14:textId="77777777" w:rsidTr="00EF1973">
        <w:tc>
          <w:tcPr>
            <w:tcW w:w="2689" w:type="dxa"/>
            <w:shd w:val="clear" w:color="auto" w:fill="D9D9D9" w:themeFill="background1" w:themeFillShade="D9"/>
            <w:vAlign w:val="center"/>
          </w:tcPr>
          <w:p w14:paraId="58230B99" w14:textId="77777777" w:rsidR="00756360" w:rsidRPr="00761226" w:rsidRDefault="00756360" w:rsidP="00EF1973">
            <w:pPr>
              <w:rPr>
                <w:b/>
              </w:rPr>
            </w:pPr>
            <w:r w:rsidRPr="00761226">
              <w:rPr>
                <w:b/>
              </w:rPr>
              <w:t>User Requests Resume of Same Profile</w:t>
            </w:r>
          </w:p>
        </w:tc>
        <w:tc>
          <w:tcPr>
            <w:tcW w:w="4252" w:type="dxa"/>
            <w:vAlign w:val="center"/>
          </w:tcPr>
          <w:p w14:paraId="5380E152" w14:textId="77777777" w:rsidR="00756360" w:rsidRPr="00761226" w:rsidRDefault="00756360" w:rsidP="00EF1973">
            <w:pPr>
              <w:rPr>
                <w:rFonts w:cs="Arial"/>
              </w:rPr>
            </w:pPr>
          </w:p>
        </w:tc>
        <w:tc>
          <w:tcPr>
            <w:tcW w:w="2410" w:type="dxa"/>
            <w:vAlign w:val="center"/>
          </w:tcPr>
          <w:p w14:paraId="1250E07B" w14:textId="77777777" w:rsidR="00F93523" w:rsidRDefault="00F93523" w:rsidP="00F93523">
            <w:pPr>
              <w:rPr>
                <w:rFonts w:cs="Arial"/>
              </w:rPr>
            </w:pPr>
            <w:r w:rsidRPr="00AE47D0">
              <w:rPr>
                <w:rFonts w:cs="Arial"/>
              </w:rPr>
              <w:t>Satisfies:</w:t>
            </w:r>
          </w:p>
          <w:p w14:paraId="43C0926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344EFC4" w14:textId="77777777" w:rsidTr="00EF1973">
        <w:tc>
          <w:tcPr>
            <w:tcW w:w="2689" w:type="dxa"/>
            <w:shd w:val="clear" w:color="auto" w:fill="D9D9D9" w:themeFill="background1" w:themeFillShade="D9"/>
            <w:vAlign w:val="center"/>
          </w:tcPr>
          <w:p w14:paraId="0B59C658" w14:textId="77777777" w:rsidR="00756360" w:rsidRPr="00761226" w:rsidRDefault="00756360" w:rsidP="00EF1973">
            <w:pPr>
              <w:rPr>
                <w:b/>
              </w:rPr>
            </w:pPr>
            <w:r w:rsidRPr="00761226">
              <w:rPr>
                <w:b/>
              </w:rPr>
              <w:t>S3</w:t>
            </w:r>
          </w:p>
        </w:tc>
        <w:tc>
          <w:tcPr>
            <w:tcW w:w="4252" w:type="dxa"/>
            <w:vAlign w:val="center"/>
          </w:tcPr>
          <w:p w14:paraId="0E1ACA68" w14:textId="77777777" w:rsidR="00756360" w:rsidRPr="00761226" w:rsidRDefault="00756360" w:rsidP="00EF1973">
            <w:pPr>
              <w:rPr>
                <w:rFonts w:cs="Arial"/>
              </w:rPr>
            </w:pPr>
          </w:p>
        </w:tc>
        <w:tc>
          <w:tcPr>
            <w:tcW w:w="2410" w:type="dxa"/>
            <w:vAlign w:val="center"/>
          </w:tcPr>
          <w:p w14:paraId="34D3A03E" w14:textId="77777777" w:rsidR="00F93523" w:rsidRDefault="00F93523" w:rsidP="00F93523">
            <w:pPr>
              <w:rPr>
                <w:rFonts w:cs="Arial"/>
              </w:rPr>
            </w:pPr>
            <w:r w:rsidRPr="00AE47D0">
              <w:rPr>
                <w:rFonts w:cs="Arial"/>
              </w:rPr>
              <w:t>Satisfies:</w:t>
            </w:r>
          </w:p>
          <w:p w14:paraId="35B747A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A4334A7" w14:textId="77777777" w:rsidTr="00EF1973">
        <w:tc>
          <w:tcPr>
            <w:tcW w:w="2689" w:type="dxa"/>
            <w:shd w:val="clear" w:color="auto" w:fill="D9D9D9" w:themeFill="background1" w:themeFillShade="D9"/>
            <w:vAlign w:val="center"/>
          </w:tcPr>
          <w:p w14:paraId="16AF1616" w14:textId="77777777" w:rsidR="00756360" w:rsidRPr="00761226" w:rsidRDefault="00756360" w:rsidP="00EF1973">
            <w:pPr>
              <w:rPr>
                <w:b/>
              </w:rPr>
            </w:pPr>
            <w:r w:rsidRPr="00761226">
              <w:rPr>
                <w:b/>
              </w:rPr>
              <w:t>Input_User_Input_Status</w:t>
            </w:r>
          </w:p>
        </w:tc>
        <w:tc>
          <w:tcPr>
            <w:tcW w:w="4252" w:type="dxa"/>
            <w:vAlign w:val="center"/>
          </w:tcPr>
          <w:p w14:paraId="55EF0256" w14:textId="77777777" w:rsidR="00756360" w:rsidRPr="00761226" w:rsidRDefault="00756360" w:rsidP="00EF1973">
            <w:pPr>
              <w:rPr>
                <w:rFonts w:cs="Arial"/>
              </w:rPr>
            </w:pPr>
            <w:r w:rsidRPr="00761226">
              <w:rPr>
                <w:rFonts w:cs="Arial"/>
              </w:rPr>
              <w:t xml:space="preserve">The Input_User_Input_Status signal indicates that an adjustment has been made and the Classify by User Input function must now classify the change. </w:t>
            </w:r>
          </w:p>
          <w:p w14:paraId="4D398DDC" w14:textId="77777777" w:rsidR="00756360" w:rsidRPr="00761226" w:rsidRDefault="00756360" w:rsidP="00EF1973">
            <w:pPr>
              <w:rPr>
                <w:rFonts w:cs="Arial"/>
              </w:rPr>
            </w:pPr>
          </w:p>
        </w:tc>
        <w:tc>
          <w:tcPr>
            <w:tcW w:w="2410" w:type="dxa"/>
            <w:vAlign w:val="center"/>
          </w:tcPr>
          <w:p w14:paraId="34040AFD" w14:textId="77777777" w:rsidR="00F93523" w:rsidRDefault="00F93523" w:rsidP="00F93523">
            <w:pPr>
              <w:rPr>
                <w:rFonts w:cs="Arial"/>
              </w:rPr>
            </w:pPr>
            <w:r w:rsidRPr="00AE47D0">
              <w:rPr>
                <w:rFonts w:cs="Arial"/>
              </w:rPr>
              <w:t>Satisfies:</w:t>
            </w:r>
          </w:p>
          <w:p w14:paraId="1A264C2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B46432B" w14:textId="77777777" w:rsidTr="00EF1973">
        <w:tc>
          <w:tcPr>
            <w:tcW w:w="2689" w:type="dxa"/>
            <w:shd w:val="clear" w:color="auto" w:fill="D9D9D9" w:themeFill="background1" w:themeFillShade="D9"/>
            <w:vAlign w:val="center"/>
          </w:tcPr>
          <w:p w14:paraId="0F47BA05" w14:textId="77777777" w:rsidR="00756360" w:rsidRPr="00761226" w:rsidRDefault="00756360" w:rsidP="00EF1973">
            <w:pPr>
              <w:rPr>
                <w:b/>
              </w:rPr>
            </w:pPr>
            <w:r w:rsidRPr="00761226">
              <w:rPr>
                <w:b/>
              </w:rPr>
              <w:t>Software Update</w:t>
            </w:r>
          </w:p>
        </w:tc>
        <w:tc>
          <w:tcPr>
            <w:tcW w:w="4252" w:type="dxa"/>
            <w:vAlign w:val="center"/>
          </w:tcPr>
          <w:p w14:paraId="4DB81301" w14:textId="77777777" w:rsidR="00756360" w:rsidRPr="00761226" w:rsidRDefault="00756360" w:rsidP="00EF1973">
            <w:pPr>
              <w:rPr>
                <w:rFonts w:cs="Arial"/>
              </w:rPr>
            </w:pPr>
          </w:p>
        </w:tc>
        <w:tc>
          <w:tcPr>
            <w:tcW w:w="2410" w:type="dxa"/>
            <w:vAlign w:val="center"/>
          </w:tcPr>
          <w:p w14:paraId="29BDE841" w14:textId="77777777" w:rsidR="00F93523" w:rsidRDefault="00F93523" w:rsidP="00F93523">
            <w:pPr>
              <w:rPr>
                <w:rFonts w:cs="Arial"/>
              </w:rPr>
            </w:pPr>
            <w:r w:rsidRPr="00AE47D0">
              <w:rPr>
                <w:rFonts w:cs="Arial"/>
              </w:rPr>
              <w:t>Satisfies:</w:t>
            </w:r>
          </w:p>
          <w:p w14:paraId="7583C5C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0597CF6" w14:textId="77777777" w:rsidTr="00EF1973">
        <w:tc>
          <w:tcPr>
            <w:tcW w:w="2689" w:type="dxa"/>
            <w:shd w:val="clear" w:color="auto" w:fill="D9D9D9" w:themeFill="background1" w:themeFillShade="D9"/>
            <w:vAlign w:val="center"/>
          </w:tcPr>
          <w:p w14:paraId="318BC288" w14:textId="77777777" w:rsidR="00756360" w:rsidRPr="00761226" w:rsidRDefault="00756360" w:rsidP="00EF1973">
            <w:pPr>
              <w:rPr>
                <w:b/>
              </w:rPr>
            </w:pPr>
            <w:r w:rsidRPr="00761226">
              <w:rPr>
                <w:b/>
              </w:rPr>
              <w:t>S7</w:t>
            </w:r>
          </w:p>
        </w:tc>
        <w:tc>
          <w:tcPr>
            <w:tcW w:w="4252" w:type="dxa"/>
            <w:vAlign w:val="center"/>
          </w:tcPr>
          <w:p w14:paraId="59B2A330" w14:textId="77777777" w:rsidR="00756360" w:rsidRPr="00761226" w:rsidRDefault="00756360" w:rsidP="00EF1973">
            <w:pPr>
              <w:rPr>
                <w:rFonts w:cs="Arial"/>
              </w:rPr>
            </w:pPr>
          </w:p>
        </w:tc>
        <w:tc>
          <w:tcPr>
            <w:tcW w:w="2410" w:type="dxa"/>
            <w:vAlign w:val="center"/>
          </w:tcPr>
          <w:p w14:paraId="352B42BA" w14:textId="77777777" w:rsidR="00F93523" w:rsidRDefault="00F93523" w:rsidP="00F93523">
            <w:pPr>
              <w:rPr>
                <w:rFonts w:cs="Arial"/>
              </w:rPr>
            </w:pPr>
            <w:r w:rsidRPr="00AE47D0">
              <w:rPr>
                <w:rFonts w:cs="Arial"/>
              </w:rPr>
              <w:t>Satisfies:</w:t>
            </w:r>
          </w:p>
          <w:p w14:paraId="57ABAEB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1496C9B" w14:textId="77777777" w:rsidTr="00EF1973">
        <w:tc>
          <w:tcPr>
            <w:tcW w:w="2689" w:type="dxa"/>
            <w:shd w:val="clear" w:color="auto" w:fill="D9D9D9" w:themeFill="background1" w:themeFillShade="D9"/>
            <w:vAlign w:val="center"/>
          </w:tcPr>
          <w:p w14:paraId="341BE034" w14:textId="77777777" w:rsidR="00756360" w:rsidRPr="00761226" w:rsidRDefault="00756360" w:rsidP="00EF1973">
            <w:pPr>
              <w:rPr>
                <w:b/>
              </w:rPr>
            </w:pPr>
            <w:r w:rsidRPr="00761226">
              <w:rPr>
                <w:b/>
              </w:rPr>
              <w:t>Save Positional Settings Request</w:t>
            </w:r>
          </w:p>
        </w:tc>
        <w:tc>
          <w:tcPr>
            <w:tcW w:w="4252" w:type="dxa"/>
            <w:vAlign w:val="center"/>
          </w:tcPr>
          <w:p w14:paraId="2C750807" w14:textId="77777777" w:rsidR="00E550DC" w:rsidRDefault="0044733B">
            <w:r>
              <w:t xml:space="preserve"> The Auto Save feature will notify Enhanced Memory to update the Last Saved Positions. Enhanced Memory will notify Classic Memory who will update Last Save Positions.</w:t>
            </w:r>
          </w:p>
          <w:p w14:paraId="20C1C5EB" w14:textId="77777777" w:rsidR="00756360" w:rsidRPr="00761226" w:rsidRDefault="00756360" w:rsidP="00EF1973">
            <w:pPr>
              <w:rPr>
                <w:rFonts w:cs="Arial"/>
              </w:rPr>
            </w:pPr>
          </w:p>
        </w:tc>
        <w:tc>
          <w:tcPr>
            <w:tcW w:w="2410" w:type="dxa"/>
            <w:vAlign w:val="center"/>
          </w:tcPr>
          <w:p w14:paraId="44D285E3" w14:textId="77777777" w:rsidR="00F93523" w:rsidRDefault="00F93523" w:rsidP="00F93523">
            <w:pPr>
              <w:rPr>
                <w:rFonts w:cs="Arial"/>
              </w:rPr>
            </w:pPr>
            <w:r w:rsidRPr="00AE47D0">
              <w:rPr>
                <w:rFonts w:cs="Arial"/>
              </w:rPr>
              <w:t>Satisfies:</w:t>
            </w:r>
          </w:p>
          <w:p w14:paraId="5B67342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B20D0E6" w14:textId="77777777" w:rsidTr="00EF1973">
        <w:tc>
          <w:tcPr>
            <w:tcW w:w="2689" w:type="dxa"/>
            <w:shd w:val="clear" w:color="auto" w:fill="D9D9D9" w:themeFill="background1" w:themeFillShade="D9"/>
            <w:vAlign w:val="center"/>
          </w:tcPr>
          <w:p w14:paraId="18D82A03" w14:textId="77777777" w:rsidR="00756360" w:rsidRPr="00761226" w:rsidRDefault="00756360" w:rsidP="00EF1973">
            <w:pPr>
              <w:rPr>
                <w:b/>
              </w:rPr>
            </w:pPr>
            <w:r w:rsidRPr="00761226">
              <w:rPr>
                <w:b/>
              </w:rPr>
              <w:t>CANSignal3</w:t>
            </w:r>
          </w:p>
        </w:tc>
        <w:tc>
          <w:tcPr>
            <w:tcW w:w="4252" w:type="dxa"/>
            <w:vAlign w:val="center"/>
          </w:tcPr>
          <w:p w14:paraId="37D0754E" w14:textId="77777777" w:rsidR="00756360" w:rsidRPr="00761226" w:rsidRDefault="00756360" w:rsidP="00EF1973">
            <w:pPr>
              <w:rPr>
                <w:rFonts w:cs="Arial"/>
              </w:rPr>
            </w:pPr>
          </w:p>
        </w:tc>
        <w:tc>
          <w:tcPr>
            <w:tcW w:w="2410" w:type="dxa"/>
            <w:vAlign w:val="center"/>
          </w:tcPr>
          <w:p w14:paraId="5330FE5D" w14:textId="77777777" w:rsidR="00F93523" w:rsidRDefault="00F93523" w:rsidP="00F93523">
            <w:pPr>
              <w:rPr>
                <w:rFonts w:cs="Arial"/>
              </w:rPr>
            </w:pPr>
            <w:r w:rsidRPr="00AE47D0">
              <w:rPr>
                <w:rFonts w:cs="Arial"/>
              </w:rPr>
              <w:t>Satisfies:</w:t>
            </w:r>
          </w:p>
          <w:p w14:paraId="199B052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7891BAB" w14:textId="77777777" w:rsidTr="00EF1973">
        <w:tc>
          <w:tcPr>
            <w:tcW w:w="2689" w:type="dxa"/>
            <w:shd w:val="clear" w:color="auto" w:fill="D9D9D9" w:themeFill="background1" w:themeFillShade="D9"/>
            <w:vAlign w:val="center"/>
          </w:tcPr>
          <w:p w14:paraId="64FB08CE" w14:textId="77777777" w:rsidR="00756360" w:rsidRPr="00761226" w:rsidRDefault="00756360" w:rsidP="00EF1973">
            <w:pPr>
              <w:rPr>
                <w:b/>
              </w:rPr>
            </w:pPr>
            <w:r w:rsidRPr="00761226">
              <w:rPr>
                <w:b/>
              </w:rPr>
              <w:t>Update Ideal Positions Request</w:t>
            </w:r>
          </w:p>
        </w:tc>
        <w:tc>
          <w:tcPr>
            <w:tcW w:w="4252" w:type="dxa"/>
            <w:vAlign w:val="center"/>
          </w:tcPr>
          <w:p w14:paraId="0D8DAD6B" w14:textId="77777777" w:rsidR="00756360" w:rsidRPr="00761226" w:rsidRDefault="00756360" w:rsidP="00EF1973">
            <w:pPr>
              <w:rPr>
                <w:rFonts w:cs="Arial"/>
              </w:rPr>
            </w:pPr>
            <w:r w:rsidRPr="00761226">
              <w:rPr>
                <w:rFonts w:cs="Arial"/>
              </w:rPr>
              <w:t>At key off or profile change, Auto Save will determine if the key cycle duration has reached the threshold. When the threshold is met then Auto Save will send a request to Classic Memory requesting Last Saved Positions. Auto Save will replace the values in Ideal Positions with the values from Last Saved Positions.</w:t>
            </w:r>
          </w:p>
          <w:p w14:paraId="0F42888A" w14:textId="77777777" w:rsidR="00756360" w:rsidRPr="00761226" w:rsidRDefault="00756360" w:rsidP="00EF1973">
            <w:pPr>
              <w:rPr>
                <w:rFonts w:cs="Arial"/>
              </w:rPr>
            </w:pPr>
          </w:p>
        </w:tc>
        <w:tc>
          <w:tcPr>
            <w:tcW w:w="2410" w:type="dxa"/>
            <w:vAlign w:val="center"/>
          </w:tcPr>
          <w:p w14:paraId="067CBF1F" w14:textId="77777777" w:rsidR="00F93523" w:rsidRDefault="00F93523" w:rsidP="00F93523">
            <w:pPr>
              <w:rPr>
                <w:rFonts w:cs="Arial"/>
              </w:rPr>
            </w:pPr>
            <w:r w:rsidRPr="00AE47D0">
              <w:rPr>
                <w:rFonts w:cs="Arial"/>
              </w:rPr>
              <w:t>Satisfies:</w:t>
            </w:r>
          </w:p>
          <w:p w14:paraId="7ABCC97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6A5DF90" w14:textId="77777777" w:rsidTr="00EF1973">
        <w:tc>
          <w:tcPr>
            <w:tcW w:w="2689" w:type="dxa"/>
            <w:shd w:val="clear" w:color="auto" w:fill="D9D9D9" w:themeFill="background1" w:themeFillShade="D9"/>
            <w:vAlign w:val="center"/>
          </w:tcPr>
          <w:p w14:paraId="21F72F56" w14:textId="77777777" w:rsidR="00756360" w:rsidRPr="00761226" w:rsidRDefault="00756360" w:rsidP="00EF1973">
            <w:pPr>
              <w:rPr>
                <w:b/>
              </w:rPr>
            </w:pPr>
            <w:r w:rsidRPr="00761226">
              <w:rPr>
                <w:b/>
              </w:rPr>
              <w:t>Profile Change</w:t>
            </w:r>
          </w:p>
        </w:tc>
        <w:tc>
          <w:tcPr>
            <w:tcW w:w="4252" w:type="dxa"/>
            <w:vAlign w:val="center"/>
          </w:tcPr>
          <w:p w14:paraId="22DFC345" w14:textId="77777777" w:rsidR="00756360" w:rsidRPr="00761226" w:rsidRDefault="00756360" w:rsidP="00EF1973">
            <w:pPr>
              <w:rPr>
                <w:rFonts w:cs="Arial"/>
              </w:rPr>
            </w:pPr>
            <w:r w:rsidRPr="00761226">
              <w:rPr>
                <w:rFonts w:cs="Arial"/>
              </w:rPr>
              <w:t>Indicates that a change of profile has occurred and Auto Save should respond by returning to an idle state.</w:t>
            </w:r>
          </w:p>
          <w:p w14:paraId="7D52FD69" w14:textId="77777777" w:rsidR="00756360" w:rsidRPr="00761226" w:rsidRDefault="00756360" w:rsidP="00EF1973">
            <w:pPr>
              <w:rPr>
                <w:rFonts w:cs="Arial"/>
              </w:rPr>
            </w:pPr>
          </w:p>
          <w:p w14:paraId="73D0B30E" w14:textId="77777777" w:rsidR="00756360" w:rsidRPr="00761226" w:rsidRDefault="00756360" w:rsidP="00EF1973">
            <w:pPr>
              <w:rPr>
                <w:rFonts w:cs="Arial"/>
              </w:rPr>
            </w:pPr>
            <w:r w:rsidRPr="00761226">
              <w:rPr>
                <w:rFonts w:cs="Arial"/>
              </w:rPr>
              <w:t>This signal is the same as the existing Memory_Cmd signal.</w:t>
            </w:r>
          </w:p>
          <w:p w14:paraId="2872217D" w14:textId="77777777" w:rsidR="00756360" w:rsidRPr="00761226" w:rsidRDefault="00756360" w:rsidP="00EF1973">
            <w:pPr>
              <w:rPr>
                <w:rFonts w:cs="Arial"/>
              </w:rPr>
            </w:pPr>
          </w:p>
          <w:p w14:paraId="3D7B8690" w14:textId="77777777" w:rsidR="00756360" w:rsidRPr="00761226" w:rsidRDefault="00756360" w:rsidP="00EF1973">
            <w:pPr>
              <w:rPr>
                <w:rFonts w:cs="Arial"/>
              </w:rPr>
            </w:pPr>
            <w:r w:rsidRPr="00761226">
              <w:rPr>
                <w:rFonts w:cs="Arial"/>
              </w:rPr>
              <w:t>ASIL: QM</w:t>
            </w:r>
          </w:p>
          <w:p w14:paraId="46E60719" w14:textId="77777777" w:rsidR="00756360" w:rsidRPr="00761226" w:rsidRDefault="00756360" w:rsidP="00EF1973">
            <w:pPr>
              <w:rPr>
                <w:rFonts w:cs="Arial"/>
              </w:rPr>
            </w:pPr>
            <w:r w:rsidRPr="00761226">
              <w:rPr>
                <w:rFonts w:cs="Arial"/>
              </w:rPr>
              <w:t>Encoding Type: Memory_Cmd</w:t>
            </w:r>
          </w:p>
          <w:p w14:paraId="01AB1A2F" w14:textId="77777777" w:rsidR="00756360" w:rsidRPr="00761226" w:rsidRDefault="00756360" w:rsidP="00EF1973">
            <w:pPr>
              <w:rPr>
                <w:rFonts w:cs="Arial"/>
              </w:rPr>
            </w:pPr>
            <w:r w:rsidRPr="00761226">
              <w:rPr>
                <w:rFonts w:cs="Arial"/>
              </w:rPr>
              <w:t>Discrete Encoding Values:</w:t>
            </w:r>
          </w:p>
          <w:p w14:paraId="1C183739" w14:textId="77777777" w:rsidR="00756360" w:rsidRPr="00761226" w:rsidRDefault="00756360" w:rsidP="00EF1973">
            <w:pPr>
              <w:rPr>
                <w:rFonts w:cs="Arial"/>
              </w:rPr>
            </w:pPr>
            <w:r w:rsidRPr="00761226">
              <w:rPr>
                <w:rFonts w:cs="Arial"/>
              </w:rPr>
              <w:t>0x0 Null</w:t>
            </w:r>
          </w:p>
          <w:p w14:paraId="680B3762" w14:textId="77777777" w:rsidR="00756360" w:rsidRPr="00761226" w:rsidRDefault="00756360" w:rsidP="00EF1973">
            <w:pPr>
              <w:rPr>
                <w:rFonts w:cs="Arial"/>
              </w:rPr>
            </w:pPr>
            <w:r w:rsidRPr="00761226">
              <w:rPr>
                <w:rFonts w:cs="Arial"/>
              </w:rPr>
              <w:t>0x1 Store_1</w:t>
            </w:r>
          </w:p>
          <w:p w14:paraId="1158ABDB" w14:textId="77777777" w:rsidR="00756360" w:rsidRPr="00761226" w:rsidRDefault="00756360" w:rsidP="00EF1973">
            <w:pPr>
              <w:rPr>
                <w:rFonts w:cs="Arial"/>
              </w:rPr>
            </w:pPr>
            <w:r w:rsidRPr="00761226">
              <w:rPr>
                <w:rFonts w:cs="Arial"/>
              </w:rPr>
              <w:t>0x2 Store_2</w:t>
            </w:r>
          </w:p>
          <w:p w14:paraId="11C5B0B3" w14:textId="77777777" w:rsidR="00756360" w:rsidRPr="00761226" w:rsidRDefault="00756360" w:rsidP="00EF1973">
            <w:pPr>
              <w:rPr>
                <w:rFonts w:cs="Arial"/>
              </w:rPr>
            </w:pPr>
            <w:r w:rsidRPr="00761226">
              <w:rPr>
                <w:rFonts w:cs="Arial"/>
              </w:rPr>
              <w:t>0x3 Store_3</w:t>
            </w:r>
          </w:p>
          <w:p w14:paraId="68188915" w14:textId="77777777" w:rsidR="00756360" w:rsidRPr="00761226" w:rsidRDefault="00756360" w:rsidP="00EF1973">
            <w:pPr>
              <w:rPr>
                <w:rFonts w:cs="Arial"/>
              </w:rPr>
            </w:pPr>
            <w:r w:rsidRPr="00761226">
              <w:rPr>
                <w:rFonts w:cs="Arial"/>
              </w:rPr>
              <w:t>0x4 Store_4</w:t>
            </w:r>
          </w:p>
          <w:p w14:paraId="104FE477" w14:textId="77777777" w:rsidR="00756360" w:rsidRPr="00761226" w:rsidRDefault="00756360" w:rsidP="00EF1973">
            <w:pPr>
              <w:rPr>
                <w:rFonts w:cs="Arial"/>
              </w:rPr>
            </w:pPr>
            <w:r w:rsidRPr="00761226">
              <w:rPr>
                <w:rFonts w:cs="Arial"/>
              </w:rPr>
              <w:t>0x5 Recall_1</w:t>
            </w:r>
          </w:p>
          <w:p w14:paraId="63FC6A0B" w14:textId="77777777" w:rsidR="00756360" w:rsidRPr="00761226" w:rsidRDefault="00756360" w:rsidP="00EF1973">
            <w:pPr>
              <w:rPr>
                <w:rFonts w:cs="Arial"/>
              </w:rPr>
            </w:pPr>
            <w:r w:rsidRPr="00761226">
              <w:rPr>
                <w:rFonts w:cs="Arial"/>
              </w:rPr>
              <w:t>0x6 Recall_2</w:t>
            </w:r>
          </w:p>
          <w:p w14:paraId="657D0667" w14:textId="77777777" w:rsidR="00756360" w:rsidRPr="00761226" w:rsidRDefault="00756360" w:rsidP="00EF1973">
            <w:pPr>
              <w:rPr>
                <w:rFonts w:cs="Arial"/>
              </w:rPr>
            </w:pPr>
            <w:r w:rsidRPr="00761226">
              <w:rPr>
                <w:rFonts w:cs="Arial"/>
              </w:rPr>
              <w:t>0x7 Recall_3</w:t>
            </w:r>
          </w:p>
          <w:p w14:paraId="086B9887" w14:textId="77777777" w:rsidR="00756360" w:rsidRPr="00761226" w:rsidRDefault="00756360" w:rsidP="00EF1973">
            <w:pPr>
              <w:rPr>
                <w:rFonts w:cs="Arial"/>
              </w:rPr>
            </w:pPr>
            <w:r w:rsidRPr="00761226">
              <w:rPr>
                <w:rFonts w:cs="Arial"/>
              </w:rPr>
              <w:t>0x8 Recall_4</w:t>
            </w:r>
          </w:p>
          <w:p w14:paraId="22C7373B" w14:textId="77777777" w:rsidR="00756360" w:rsidRPr="00761226" w:rsidRDefault="00756360" w:rsidP="00EF1973">
            <w:pPr>
              <w:rPr>
                <w:rFonts w:cs="Arial"/>
              </w:rPr>
            </w:pPr>
            <w:r w:rsidRPr="00761226">
              <w:rPr>
                <w:rFonts w:cs="Arial"/>
              </w:rPr>
              <w:lastRenderedPageBreak/>
              <w:t>Unit: Enumeration</w:t>
            </w:r>
          </w:p>
          <w:p w14:paraId="4F9E9126" w14:textId="77777777" w:rsidR="00756360" w:rsidRPr="00761226" w:rsidRDefault="00756360" w:rsidP="00EF1973">
            <w:pPr>
              <w:rPr>
                <w:rFonts w:cs="Arial"/>
              </w:rPr>
            </w:pPr>
          </w:p>
        </w:tc>
        <w:tc>
          <w:tcPr>
            <w:tcW w:w="2410" w:type="dxa"/>
            <w:vAlign w:val="center"/>
          </w:tcPr>
          <w:p w14:paraId="113339EC" w14:textId="77777777" w:rsidR="00F93523" w:rsidRDefault="00F93523" w:rsidP="00F93523">
            <w:pPr>
              <w:rPr>
                <w:rFonts w:cs="Arial"/>
              </w:rPr>
            </w:pPr>
            <w:r w:rsidRPr="00AE47D0">
              <w:rPr>
                <w:rFonts w:cs="Arial"/>
              </w:rPr>
              <w:lastRenderedPageBreak/>
              <w:t>Satisfies:</w:t>
            </w:r>
          </w:p>
          <w:p w14:paraId="7541C16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59051BD0" w14:textId="77777777" w:rsidTr="00EF1973">
        <w:tc>
          <w:tcPr>
            <w:tcW w:w="2689" w:type="dxa"/>
            <w:shd w:val="clear" w:color="auto" w:fill="D9D9D9" w:themeFill="background1" w:themeFillShade="D9"/>
            <w:vAlign w:val="center"/>
          </w:tcPr>
          <w:p w14:paraId="547E926B" w14:textId="77777777" w:rsidR="00756360" w:rsidRPr="00761226" w:rsidRDefault="00756360" w:rsidP="00EF1973">
            <w:pPr>
              <w:rPr>
                <w:b/>
              </w:rPr>
            </w:pPr>
            <w:r w:rsidRPr="00761226">
              <w:rPr>
                <w:b/>
              </w:rPr>
              <w:t>Monitoring: Steering Column Data</w:t>
            </w:r>
          </w:p>
        </w:tc>
        <w:tc>
          <w:tcPr>
            <w:tcW w:w="4252" w:type="dxa"/>
            <w:vAlign w:val="center"/>
          </w:tcPr>
          <w:p w14:paraId="16C3FD7F" w14:textId="77777777" w:rsidR="00756360" w:rsidRPr="00761226" w:rsidRDefault="00756360" w:rsidP="00EF1973">
            <w:pPr>
              <w:rPr>
                <w:rFonts w:cs="Arial"/>
              </w:rPr>
            </w:pPr>
            <w:r w:rsidRPr="00761226">
              <w:rPr>
                <w:rFonts w:cs="Arial"/>
              </w:rPr>
              <w:t>The Steering Column Controller will notify Auto Save Arbitrator with changes in Steering Column positional settings.</w:t>
            </w:r>
          </w:p>
          <w:p w14:paraId="77E0B6D1" w14:textId="77777777" w:rsidR="00756360" w:rsidRPr="00761226" w:rsidRDefault="00756360" w:rsidP="00EF1973">
            <w:pPr>
              <w:rPr>
                <w:rFonts w:cs="Arial"/>
              </w:rPr>
            </w:pPr>
          </w:p>
        </w:tc>
        <w:tc>
          <w:tcPr>
            <w:tcW w:w="2410" w:type="dxa"/>
            <w:vAlign w:val="center"/>
          </w:tcPr>
          <w:p w14:paraId="02D26D49" w14:textId="77777777" w:rsidR="00F93523" w:rsidRDefault="00F93523" w:rsidP="00F93523">
            <w:pPr>
              <w:rPr>
                <w:rFonts w:cs="Arial"/>
              </w:rPr>
            </w:pPr>
            <w:r w:rsidRPr="00AE47D0">
              <w:rPr>
                <w:rFonts w:cs="Arial"/>
              </w:rPr>
              <w:t>Satisfies:</w:t>
            </w:r>
          </w:p>
          <w:p w14:paraId="5DB738A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8F0EA79" w14:textId="77777777" w:rsidTr="00EF1973">
        <w:tc>
          <w:tcPr>
            <w:tcW w:w="2689" w:type="dxa"/>
            <w:shd w:val="clear" w:color="auto" w:fill="D9D9D9" w:themeFill="background1" w:themeFillShade="D9"/>
            <w:vAlign w:val="center"/>
          </w:tcPr>
          <w:p w14:paraId="3408CD6F" w14:textId="77777777" w:rsidR="00756360" w:rsidRPr="00761226" w:rsidRDefault="00756360" w:rsidP="00EF1973">
            <w:pPr>
              <w:rPr>
                <w:b/>
              </w:rPr>
            </w:pPr>
            <w:r w:rsidRPr="00761226">
              <w:rPr>
                <w:b/>
              </w:rPr>
              <w:t>S5</w:t>
            </w:r>
          </w:p>
        </w:tc>
        <w:tc>
          <w:tcPr>
            <w:tcW w:w="4252" w:type="dxa"/>
            <w:vAlign w:val="center"/>
          </w:tcPr>
          <w:p w14:paraId="50BDF11E" w14:textId="77777777" w:rsidR="00756360" w:rsidRPr="00761226" w:rsidRDefault="00756360" w:rsidP="00EF1973">
            <w:pPr>
              <w:rPr>
                <w:rFonts w:cs="Arial"/>
              </w:rPr>
            </w:pPr>
          </w:p>
        </w:tc>
        <w:tc>
          <w:tcPr>
            <w:tcW w:w="2410" w:type="dxa"/>
            <w:vAlign w:val="center"/>
          </w:tcPr>
          <w:p w14:paraId="21D7E4EA" w14:textId="77777777" w:rsidR="00F93523" w:rsidRDefault="00F93523" w:rsidP="00F93523">
            <w:pPr>
              <w:rPr>
                <w:rFonts w:cs="Arial"/>
              </w:rPr>
            </w:pPr>
            <w:r w:rsidRPr="00AE47D0">
              <w:rPr>
                <w:rFonts w:cs="Arial"/>
              </w:rPr>
              <w:t>Satisfies:</w:t>
            </w:r>
          </w:p>
          <w:p w14:paraId="7275B6C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72D5E54" w14:textId="77777777" w:rsidTr="00EF1973">
        <w:tc>
          <w:tcPr>
            <w:tcW w:w="2689" w:type="dxa"/>
            <w:shd w:val="clear" w:color="auto" w:fill="D9D9D9" w:themeFill="background1" w:themeFillShade="D9"/>
            <w:vAlign w:val="center"/>
          </w:tcPr>
          <w:p w14:paraId="3D5FEE36" w14:textId="77777777" w:rsidR="00756360" w:rsidRPr="00761226" w:rsidRDefault="00756360" w:rsidP="00EF1973">
            <w:pPr>
              <w:rPr>
                <w:b/>
              </w:rPr>
            </w:pPr>
            <w:r w:rsidRPr="00761226">
              <w:rPr>
                <w:b/>
              </w:rPr>
              <w:t>EEEE_Status</w:t>
            </w:r>
          </w:p>
        </w:tc>
        <w:tc>
          <w:tcPr>
            <w:tcW w:w="4252" w:type="dxa"/>
            <w:vAlign w:val="center"/>
          </w:tcPr>
          <w:p w14:paraId="244267AF" w14:textId="77777777" w:rsidR="00756360" w:rsidRPr="00761226" w:rsidRDefault="00756360" w:rsidP="00EF1973">
            <w:pPr>
              <w:rPr>
                <w:rFonts w:cs="Arial"/>
              </w:rPr>
            </w:pPr>
            <w:r w:rsidRPr="00761226">
              <w:rPr>
                <w:rFonts w:cs="Arial"/>
              </w:rPr>
              <w:t xml:space="preserve">This signal Indicates if an Easy Entry Easy Exit event is occurring. </w:t>
            </w:r>
          </w:p>
          <w:p w14:paraId="229064CA" w14:textId="77777777" w:rsidR="00756360" w:rsidRPr="00761226" w:rsidRDefault="00756360" w:rsidP="00EF1973">
            <w:pPr>
              <w:rPr>
                <w:rFonts w:cs="Arial"/>
              </w:rPr>
            </w:pPr>
          </w:p>
        </w:tc>
        <w:tc>
          <w:tcPr>
            <w:tcW w:w="2410" w:type="dxa"/>
            <w:vAlign w:val="center"/>
          </w:tcPr>
          <w:p w14:paraId="18776669" w14:textId="77777777" w:rsidR="00F93523" w:rsidRDefault="00F93523" w:rsidP="00F93523">
            <w:pPr>
              <w:rPr>
                <w:rFonts w:cs="Arial"/>
              </w:rPr>
            </w:pPr>
            <w:r w:rsidRPr="00AE47D0">
              <w:rPr>
                <w:rFonts w:cs="Arial"/>
              </w:rPr>
              <w:t>Satisfies:</w:t>
            </w:r>
          </w:p>
          <w:p w14:paraId="37A0997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A25D3D8" w14:textId="77777777" w:rsidTr="00EF1973">
        <w:tc>
          <w:tcPr>
            <w:tcW w:w="2689" w:type="dxa"/>
            <w:shd w:val="clear" w:color="auto" w:fill="D9D9D9" w:themeFill="background1" w:themeFillShade="D9"/>
            <w:vAlign w:val="center"/>
          </w:tcPr>
          <w:p w14:paraId="1288710B" w14:textId="77777777" w:rsidR="00756360" w:rsidRPr="00761226" w:rsidRDefault="00756360" w:rsidP="00EF1973">
            <w:pPr>
              <w:rPr>
                <w:b/>
              </w:rPr>
            </w:pPr>
            <w:r w:rsidRPr="00761226">
              <w:rPr>
                <w:b/>
              </w:rPr>
              <w:t>User_Response</w:t>
            </w:r>
          </w:p>
        </w:tc>
        <w:tc>
          <w:tcPr>
            <w:tcW w:w="4252" w:type="dxa"/>
            <w:vAlign w:val="center"/>
          </w:tcPr>
          <w:p w14:paraId="17657323" w14:textId="77777777" w:rsidR="00756360" w:rsidRPr="00761226" w:rsidRDefault="00756360" w:rsidP="00EF1973">
            <w:pPr>
              <w:rPr>
                <w:rFonts w:cs="Arial"/>
              </w:rPr>
            </w:pPr>
            <w:r w:rsidRPr="00761226">
              <w:rPr>
                <w:rFonts w:cs="Arial"/>
              </w:rPr>
              <w:t xml:space="preserve">This signal indicates the user’s response to the selection of the saving options presented by the host vehicle. </w:t>
            </w:r>
          </w:p>
          <w:p w14:paraId="29FECBC6" w14:textId="77777777" w:rsidR="00756360" w:rsidRPr="00761226" w:rsidRDefault="00756360" w:rsidP="00EF1973">
            <w:pPr>
              <w:rPr>
                <w:rFonts w:cs="Arial"/>
              </w:rPr>
            </w:pPr>
          </w:p>
        </w:tc>
        <w:tc>
          <w:tcPr>
            <w:tcW w:w="2410" w:type="dxa"/>
            <w:vAlign w:val="center"/>
          </w:tcPr>
          <w:p w14:paraId="2EDC3E67" w14:textId="77777777" w:rsidR="00F93523" w:rsidRDefault="00F93523" w:rsidP="00F93523">
            <w:pPr>
              <w:rPr>
                <w:rFonts w:cs="Arial"/>
              </w:rPr>
            </w:pPr>
            <w:r w:rsidRPr="00AE47D0">
              <w:rPr>
                <w:rFonts w:cs="Arial"/>
              </w:rPr>
              <w:t>Satisfies:</w:t>
            </w:r>
          </w:p>
          <w:p w14:paraId="5252B63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D3CEF80" w14:textId="77777777" w:rsidTr="00EF1973">
        <w:tc>
          <w:tcPr>
            <w:tcW w:w="2689" w:type="dxa"/>
            <w:shd w:val="clear" w:color="auto" w:fill="D9D9D9" w:themeFill="background1" w:themeFillShade="D9"/>
            <w:vAlign w:val="center"/>
          </w:tcPr>
          <w:p w14:paraId="283CDA37" w14:textId="77777777" w:rsidR="00756360" w:rsidRPr="00761226" w:rsidRDefault="00756360" w:rsidP="00EF1973">
            <w:pPr>
              <w:rPr>
                <w:b/>
              </w:rPr>
            </w:pPr>
            <w:r w:rsidRPr="00761226">
              <w:rPr>
                <w:b/>
              </w:rPr>
              <w:t>Profile_Save_Status</w:t>
            </w:r>
          </w:p>
        </w:tc>
        <w:tc>
          <w:tcPr>
            <w:tcW w:w="4252" w:type="dxa"/>
            <w:vAlign w:val="center"/>
          </w:tcPr>
          <w:p w14:paraId="418C342A" w14:textId="77777777" w:rsidR="00756360" w:rsidRPr="00761226" w:rsidRDefault="00756360" w:rsidP="00EF1973">
            <w:pPr>
              <w:rPr>
                <w:rFonts w:cs="Arial"/>
              </w:rPr>
            </w:pPr>
            <w:r w:rsidRPr="00761226">
              <w:rPr>
                <w:rFonts w:cs="Arial"/>
              </w:rPr>
              <w:t>This signal indicates if the current profile is being saved by another external entity outside of the boundaries of the Auto Save feature.</w:t>
            </w:r>
          </w:p>
          <w:p w14:paraId="3ABA1456" w14:textId="77777777" w:rsidR="00756360" w:rsidRPr="00761226" w:rsidRDefault="00756360" w:rsidP="00EF1973">
            <w:pPr>
              <w:rPr>
                <w:rFonts w:cs="Arial"/>
              </w:rPr>
            </w:pPr>
          </w:p>
        </w:tc>
        <w:tc>
          <w:tcPr>
            <w:tcW w:w="2410" w:type="dxa"/>
            <w:vAlign w:val="center"/>
          </w:tcPr>
          <w:p w14:paraId="0FAB025C" w14:textId="77777777" w:rsidR="00F93523" w:rsidRDefault="00F93523" w:rsidP="00F93523">
            <w:pPr>
              <w:rPr>
                <w:rFonts w:cs="Arial"/>
              </w:rPr>
            </w:pPr>
            <w:r w:rsidRPr="00AE47D0">
              <w:rPr>
                <w:rFonts w:cs="Arial"/>
              </w:rPr>
              <w:t>Satisfies:</w:t>
            </w:r>
          </w:p>
          <w:p w14:paraId="2E86321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F238B06" w14:textId="77777777" w:rsidTr="00EF1973">
        <w:tc>
          <w:tcPr>
            <w:tcW w:w="2689" w:type="dxa"/>
            <w:shd w:val="clear" w:color="auto" w:fill="D9D9D9" w:themeFill="background1" w:themeFillShade="D9"/>
            <w:vAlign w:val="center"/>
          </w:tcPr>
          <w:p w14:paraId="55BCFC75" w14:textId="77777777" w:rsidR="00756360" w:rsidRPr="00761226" w:rsidRDefault="00756360" w:rsidP="00EF1973">
            <w:pPr>
              <w:rPr>
                <w:b/>
              </w:rPr>
            </w:pPr>
            <w:r w:rsidRPr="00761226">
              <w:rPr>
                <w:b/>
              </w:rPr>
              <w:t>Stop_Timer</w:t>
            </w:r>
          </w:p>
        </w:tc>
        <w:tc>
          <w:tcPr>
            <w:tcW w:w="4252" w:type="dxa"/>
            <w:vAlign w:val="center"/>
          </w:tcPr>
          <w:p w14:paraId="4E2DF131" w14:textId="77777777" w:rsidR="00756360" w:rsidRPr="00761226" w:rsidRDefault="00756360" w:rsidP="00EF1973">
            <w:pPr>
              <w:rPr>
                <w:rFonts w:cs="Arial"/>
              </w:rPr>
            </w:pPr>
          </w:p>
        </w:tc>
        <w:tc>
          <w:tcPr>
            <w:tcW w:w="2410" w:type="dxa"/>
            <w:vAlign w:val="center"/>
          </w:tcPr>
          <w:p w14:paraId="538AB2BA" w14:textId="77777777" w:rsidR="00F93523" w:rsidRDefault="00F93523" w:rsidP="00F93523">
            <w:pPr>
              <w:rPr>
                <w:rFonts w:cs="Arial"/>
              </w:rPr>
            </w:pPr>
            <w:r w:rsidRPr="00AE47D0">
              <w:rPr>
                <w:rFonts w:cs="Arial"/>
              </w:rPr>
              <w:t>Satisfies:</w:t>
            </w:r>
          </w:p>
          <w:p w14:paraId="0AF75FD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7C6A0615" w14:textId="77777777" w:rsidTr="00EF1973">
        <w:tc>
          <w:tcPr>
            <w:tcW w:w="2689" w:type="dxa"/>
            <w:shd w:val="clear" w:color="auto" w:fill="D9D9D9" w:themeFill="background1" w:themeFillShade="D9"/>
            <w:vAlign w:val="center"/>
          </w:tcPr>
          <w:p w14:paraId="21994491" w14:textId="77777777" w:rsidR="00756360" w:rsidRPr="00761226" w:rsidRDefault="00756360" w:rsidP="00EF1973">
            <w:pPr>
              <w:rPr>
                <w:b/>
              </w:rPr>
            </w:pPr>
            <w:r w:rsidRPr="00761226">
              <w:rPr>
                <w:b/>
              </w:rPr>
              <w:t>Material</w:t>
            </w:r>
          </w:p>
        </w:tc>
        <w:tc>
          <w:tcPr>
            <w:tcW w:w="4252" w:type="dxa"/>
            <w:vAlign w:val="center"/>
          </w:tcPr>
          <w:p w14:paraId="0FE82AEC" w14:textId="77777777" w:rsidR="00756360" w:rsidRPr="00761226" w:rsidRDefault="00756360" w:rsidP="00EF1973">
            <w:pPr>
              <w:rPr>
                <w:rFonts w:cs="Arial"/>
              </w:rPr>
            </w:pPr>
          </w:p>
        </w:tc>
        <w:tc>
          <w:tcPr>
            <w:tcW w:w="2410" w:type="dxa"/>
            <w:vAlign w:val="center"/>
          </w:tcPr>
          <w:p w14:paraId="58C354B5" w14:textId="77777777" w:rsidR="00F93523" w:rsidRDefault="00F93523" w:rsidP="00F93523">
            <w:pPr>
              <w:rPr>
                <w:rFonts w:cs="Arial"/>
              </w:rPr>
            </w:pPr>
            <w:r w:rsidRPr="00AE47D0">
              <w:rPr>
                <w:rFonts w:cs="Arial"/>
              </w:rPr>
              <w:t>Satisfies:</w:t>
            </w:r>
          </w:p>
          <w:p w14:paraId="58958DB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6E1F9D57" w14:textId="77777777" w:rsidTr="00EF1973">
        <w:tc>
          <w:tcPr>
            <w:tcW w:w="2689" w:type="dxa"/>
            <w:shd w:val="clear" w:color="auto" w:fill="D9D9D9" w:themeFill="background1" w:themeFillShade="D9"/>
            <w:vAlign w:val="center"/>
          </w:tcPr>
          <w:p w14:paraId="0A784FB7" w14:textId="77777777" w:rsidR="00756360" w:rsidRPr="00761226" w:rsidRDefault="00756360" w:rsidP="00EF1973">
            <w:pPr>
              <w:rPr>
                <w:b/>
              </w:rPr>
            </w:pPr>
            <w:r w:rsidRPr="00761226">
              <w:rPr>
                <w:b/>
              </w:rPr>
              <w:t>Profile Change</w:t>
            </w:r>
          </w:p>
        </w:tc>
        <w:tc>
          <w:tcPr>
            <w:tcW w:w="4252" w:type="dxa"/>
            <w:vAlign w:val="center"/>
          </w:tcPr>
          <w:p w14:paraId="4496CB2A" w14:textId="77777777" w:rsidR="00E550DC" w:rsidRDefault="0044733B">
            <w:r>
              <w:t>Enhanced Memory will notify Auto Save when a Memory Seat Button has been pressed or held. Auto Save will determine from these inputs which saved positional settings should be recalled.</w:t>
            </w:r>
          </w:p>
          <w:p w14:paraId="67FCE020" w14:textId="77777777" w:rsidR="00756360" w:rsidRPr="00761226" w:rsidRDefault="00756360" w:rsidP="00EF1973">
            <w:pPr>
              <w:rPr>
                <w:rFonts w:cs="Arial"/>
              </w:rPr>
            </w:pPr>
          </w:p>
        </w:tc>
        <w:tc>
          <w:tcPr>
            <w:tcW w:w="2410" w:type="dxa"/>
            <w:vAlign w:val="center"/>
          </w:tcPr>
          <w:p w14:paraId="6B2F0B9B" w14:textId="77777777" w:rsidR="00F93523" w:rsidRDefault="00F93523" w:rsidP="00F93523">
            <w:pPr>
              <w:rPr>
                <w:rFonts w:cs="Arial"/>
              </w:rPr>
            </w:pPr>
            <w:r w:rsidRPr="00AE47D0">
              <w:rPr>
                <w:rFonts w:cs="Arial"/>
              </w:rPr>
              <w:t>Satisfies:</w:t>
            </w:r>
          </w:p>
          <w:p w14:paraId="06DD2D4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2D9BE66D" w14:textId="77777777" w:rsidTr="00EF1973">
        <w:tc>
          <w:tcPr>
            <w:tcW w:w="2689" w:type="dxa"/>
            <w:shd w:val="clear" w:color="auto" w:fill="D9D9D9" w:themeFill="background1" w:themeFillShade="D9"/>
            <w:vAlign w:val="center"/>
          </w:tcPr>
          <w:p w14:paraId="4DE3FF8D" w14:textId="77777777" w:rsidR="00756360" w:rsidRPr="00761226" w:rsidRDefault="00756360" w:rsidP="00EF1973">
            <w:pPr>
              <w:rPr>
                <w:b/>
              </w:rPr>
            </w:pPr>
            <w:r w:rsidRPr="00761226">
              <w:rPr>
                <w:b/>
              </w:rPr>
              <w:t>Timer_Calibration</w:t>
            </w:r>
          </w:p>
        </w:tc>
        <w:tc>
          <w:tcPr>
            <w:tcW w:w="4252" w:type="dxa"/>
            <w:vAlign w:val="center"/>
          </w:tcPr>
          <w:p w14:paraId="3ECFA242" w14:textId="77777777" w:rsidR="00756360" w:rsidRPr="00761226" w:rsidRDefault="00756360" w:rsidP="00EF1973">
            <w:pPr>
              <w:rPr>
                <w:rFonts w:cs="Arial"/>
              </w:rPr>
            </w:pPr>
            <w:r w:rsidRPr="00761226">
              <w:rPr>
                <w:rFonts w:cs="Arial"/>
              </w:rPr>
              <w:t xml:space="preserve">The logical signal ‘Timer_Calibration’ is a means of configuring the ‘Default_Time_Constant’ and ‘Short_Adjust_Constant’ values in the “Decide Timer” function. When the “Decide Timer” function receives this signal, it should update the ‘Default_Time_Constant’ and ‘Short_Adjust_Constant’ values ‘Timer_Calibration’. </w:t>
            </w:r>
          </w:p>
          <w:p w14:paraId="3E90963E" w14:textId="77777777" w:rsidR="00756360" w:rsidRPr="00761226" w:rsidRDefault="00756360" w:rsidP="00EF1973">
            <w:pPr>
              <w:rPr>
                <w:rFonts w:cs="Arial"/>
              </w:rPr>
            </w:pPr>
          </w:p>
        </w:tc>
        <w:tc>
          <w:tcPr>
            <w:tcW w:w="2410" w:type="dxa"/>
            <w:vAlign w:val="center"/>
          </w:tcPr>
          <w:p w14:paraId="4BE0A150" w14:textId="77777777" w:rsidR="00F93523" w:rsidRDefault="00F93523" w:rsidP="00F93523">
            <w:pPr>
              <w:rPr>
                <w:rFonts w:cs="Arial"/>
              </w:rPr>
            </w:pPr>
            <w:r w:rsidRPr="00AE47D0">
              <w:rPr>
                <w:rFonts w:cs="Arial"/>
              </w:rPr>
              <w:t>Satisfies:</w:t>
            </w:r>
          </w:p>
          <w:p w14:paraId="03995D4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0F8FC7BF" w14:textId="77777777" w:rsidTr="00EF1973">
        <w:tc>
          <w:tcPr>
            <w:tcW w:w="2689" w:type="dxa"/>
            <w:shd w:val="clear" w:color="auto" w:fill="D9D9D9" w:themeFill="background1" w:themeFillShade="D9"/>
            <w:vAlign w:val="center"/>
          </w:tcPr>
          <w:p w14:paraId="50E3AC94" w14:textId="77777777" w:rsidR="00756360" w:rsidRPr="00761226" w:rsidRDefault="00756360" w:rsidP="00EF1973">
            <w:pPr>
              <w:rPr>
                <w:b/>
              </w:rPr>
            </w:pPr>
            <w:r w:rsidRPr="00761226">
              <w:rPr>
                <w:b/>
              </w:rPr>
              <w:t>ActiveProfile_Status</w:t>
            </w:r>
          </w:p>
        </w:tc>
        <w:tc>
          <w:tcPr>
            <w:tcW w:w="4252" w:type="dxa"/>
            <w:vAlign w:val="center"/>
          </w:tcPr>
          <w:p w14:paraId="49608075" w14:textId="77777777" w:rsidR="00756360" w:rsidRPr="00761226" w:rsidRDefault="00756360" w:rsidP="00EF1973">
            <w:pPr>
              <w:rPr>
                <w:rFonts w:cs="Arial"/>
              </w:rPr>
            </w:pPr>
            <w:r w:rsidRPr="00761226">
              <w:rPr>
                <w:rFonts w:cs="Arial"/>
              </w:rPr>
              <w:t>This signal indicates which Profile is currently active on the profile host vehicle.</w:t>
            </w:r>
          </w:p>
          <w:p w14:paraId="162CE86A" w14:textId="77777777" w:rsidR="00756360" w:rsidRPr="00761226" w:rsidRDefault="00756360" w:rsidP="00EF1973">
            <w:pPr>
              <w:rPr>
                <w:rFonts w:cs="Arial"/>
              </w:rPr>
            </w:pPr>
          </w:p>
        </w:tc>
        <w:tc>
          <w:tcPr>
            <w:tcW w:w="2410" w:type="dxa"/>
            <w:vAlign w:val="center"/>
          </w:tcPr>
          <w:p w14:paraId="53DCF12A" w14:textId="77777777" w:rsidR="00F93523" w:rsidRDefault="00F93523" w:rsidP="00F93523">
            <w:pPr>
              <w:rPr>
                <w:rFonts w:cs="Arial"/>
              </w:rPr>
            </w:pPr>
            <w:r w:rsidRPr="00AE47D0">
              <w:rPr>
                <w:rFonts w:cs="Arial"/>
              </w:rPr>
              <w:t>Satisfies:</w:t>
            </w:r>
          </w:p>
          <w:p w14:paraId="5E1CBD1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4D41D335" w14:textId="77777777" w:rsidTr="00EF1973">
        <w:tc>
          <w:tcPr>
            <w:tcW w:w="2689" w:type="dxa"/>
            <w:shd w:val="clear" w:color="auto" w:fill="D9D9D9" w:themeFill="background1" w:themeFillShade="D9"/>
            <w:vAlign w:val="center"/>
          </w:tcPr>
          <w:p w14:paraId="19EEA56F" w14:textId="77777777" w:rsidR="00756360" w:rsidRPr="00761226" w:rsidRDefault="00756360" w:rsidP="00EF1973">
            <w:pPr>
              <w:rPr>
                <w:b/>
              </w:rPr>
            </w:pPr>
            <w:r w:rsidRPr="00761226">
              <w:rPr>
                <w:b/>
              </w:rPr>
              <w:t>ValetMode_OFF</w:t>
            </w:r>
          </w:p>
        </w:tc>
        <w:tc>
          <w:tcPr>
            <w:tcW w:w="4252" w:type="dxa"/>
            <w:vAlign w:val="center"/>
          </w:tcPr>
          <w:p w14:paraId="734D4BE4" w14:textId="77777777" w:rsidR="00756360" w:rsidRPr="00761226" w:rsidRDefault="00756360" w:rsidP="00EF1973">
            <w:pPr>
              <w:rPr>
                <w:rFonts w:cs="Arial"/>
              </w:rPr>
            </w:pPr>
          </w:p>
        </w:tc>
        <w:tc>
          <w:tcPr>
            <w:tcW w:w="2410" w:type="dxa"/>
            <w:vAlign w:val="center"/>
          </w:tcPr>
          <w:p w14:paraId="77656F59" w14:textId="77777777" w:rsidR="00F93523" w:rsidRDefault="00F93523" w:rsidP="00F93523">
            <w:pPr>
              <w:rPr>
                <w:rFonts w:cs="Arial"/>
              </w:rPr>
            </w:pPr>
            <w:r w:rsidRPr="00AE47D0">
              <w:rPr>
                <w:rFonts w:cs="Arial"/>
              </w:rPr>
              <w:t>Satisfies:</w:t>
            </w:r>
          </w:p>
          <w:p w14:paraId="096D9D8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756360" w14:paraId="3B297AB6" w14:textId="77777777" w:rsidTr="00EF1973">
        <w:tc>
          <w:tcPr>
            <w:tcW w:w="2689" w:type="dxa"/>
            <w:shd w:val="clear" w:color="auto" w:fill="D9D9D9" w:themeFill="background1" w:themeFillShade="D9"/>
            <w:vAlign w:val="center"/>
          </w:tcPr>
          <w:p w14:paraId="71507FCD" w14:textId="77777777" w:rsidR="00756360" w:rsidRPr="00761226" w:rsidRDefault="00756360" w:rsidP="00EF1973">
            <w:pPr>
              <w:rPr>
                <w:b/>
              </w:rPr>
            </w:pPr>
            <w:r w:rsidRPr="00761226">
              <w:rPr>
                <w:b/>
              </w:rPr>
              <w:t>Ideal Positions</w:t>
            </w:r>
          </w:p>
        </w:tc>
        <w:tc>
          <w:tcPr>
            <w:tcW w:w="4252" w:type="dxa"/>
            <w:vAlign w:val="center"/>
          </w:tcPr>
          <w:p w14:paraId="3843DCBA" w14:textId="77777777" w:rsidR="00756360" w:rsidRPr="00761226" w:rsidRDefault="00756360" w:rsidP="00EF1973">
            <w:pPr>
              <w:rPr>
                <w:rFonts w:cs="Arial"/>
              </w:rPr>
            </w:pPr>
          </w:p>
        </w:tc>
        <w:tc>
          <w:tcPr>
            <w:tcW w:w="2410" w:type="dxa"/>
            <w:vAlign w:val="center"/>
          </w:tcPr>
          <w:p w14:paraId="1E778BC9" w14:textId="77777777" w:rsidR="00F93523" w:rsidRDefault="00F93523" w:rsidP="00F93523">
            <w:pPr>
              <w:rPr>
                <w:rFonts w:cs="Arial"/>
              </w:rPr>
            </w:pPr>
            <w:r w:rsidRPr="00AE47D0">
              <w:rPr>
                <w:rFonts w:cs="Arial"/>
              </w:rPr>
              <w:t>Satisfies:</w:t>
            </w:r>
          </w:p>
          <w:p w14:paraId="6B3A6B0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bl>
    <w:p w14:paraId="49BB2BA7" w14:textId="77777777" w:rsidR="00756360" w:rsidRDefault="00756360" w:rsidP="00072314"/>
    <w:p w14:paraId="6A942F33" w14:textId="77777777" w:rsidR="00072314" w:rsidRPr="00BC3C56" w:rsidRDefault="00072314" w:rsidP="00072314">
      <w:pPr>
        <w:pStyle w:val="Heading3"/>
        <w:keepNext w:val="0"/>
        <w:tabs>
          <w:tab w:val="clear" w:pos="900"/>
          <w:tab w:val="left" w:pos="709"/>
          <w:tab w:val="left" w:pos="851"/>
        </w:tabs>
        <w:spacing w:before="240"/>
        <w:rPr>
          <w:lang w:val="en-GB"/>
        </w:rPr>
      </w:pPr>
      <w:bookmarkStart w:id="654" w:name="_Toc35000633"/>
      <w:bookmarkStart w:id="655" w:name="_Toc66170349"/>
      <w:r w:rsidRPr="00BC3C56">
        <w:rPr>
          <w:lang w:val="en-GB"/>
        </w:rPr>
        <w:t>Logical Parameters</w:t>
      </w:r>
      <w:bookmarkEnd w:id="654"/>
      <w:bookmarkEnd w:id="655"/>
    </w:p>
    <w:p w14:paraId="7DE51A02" w14:textId="77777777" w:rsidR="00072314" w:rsidRDefault="00072314" w:rsidP="00072314"/>
    <w:p w14:paraId="5923C7C5" w14:textId="77777777" w:rsidR="00072314" w:rsidRPr="00BC3C56" w:rsidRDefault="00072314" w:rsidP="00072314">
      <w:pPr>
        <w:pStyle w:val="Heading3"/>
        <w:keepNext w:val="0"/>
        <w:tabs>
          <w:tab w:val="clear" w:pos="900"/>
          <w:tab w:val="left" w:pos="709"/>
          <w:tab w:val="left" w:pos="851"/>
        </w:tabs>
        <w:spacing w:before="240"/>
        <w:rPr>
          <w:szCs w:val="24"/>
        </w:rPr>
      </w:pPr>
      <w:bookmarkStart w:id="656" w:name="_Toc35000634"/>
      <w:bookmarkStart w:id="657" w:name="_Toc66170350"/>
      <w:r w:rsidRPr="00BC3C56">
        <w:rPr>
          <w:szCs w:val="24"/>
        </w:rPr>
        <w:t>Technical Signals</w:t>
      </w:r>
      <w:bookmarkEnd w:id="656"/>
      <w:bookmarkEnd w:id="657"/>
    </w:p>
    <w:p w14:paraId="3E78EE9C"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InternalSignal3</w:t>
      </w:r>
    </w:p>
    <w:p w14:paraId="1E28700F"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783C43A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DCD327"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9D3D0F" w14:textId="28D28D14" w:rsidR="00F26395" w:rsidRPr="004051D0" w:rsidRDefault="00D950AE" w:rsidP="00121C0E">
            <w:pPr>
              <w:rPr>
                <w:rFonts w:eastAsiaTheme="minorHAnsi" w:cs="Arial"/>
                <w:color w:val="000000" w:themeColor="text1"/>
                <w:sz w:val="16"/>
                <w:szCs w:val="16"/>
              </w:rPr>
            </w:pPr>
            <w:sdt>
              <w:sdtPr>
                <w:rPr>
                  <w:rFonts w:cs="Arial"/>
                  <w:sz w:val="16"/>
                  <w:szCs w:val="16"/>
                </w:rPr>
                <w:alias w:val="ASIL"/>
                <w:tag w:val="ASIL"/>
                <w:id w:val="68379070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97FFAB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FBA03A"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3EAD01" w14:textId="5F95A8EF" w:rsidR="00F26395" w:rsidRPr="004051D0" w:rsidRDefault="00F26395" w:rsidP="00121C0E">
            <w:pPr>
              <w:rPr>
                <w:rFonts w:eastAsiaTheme="minorHAnsi" w:cs="Arial"/>
                <w:color w:val="000000" w:themeColor="text1"/>
                <w:sz w:val="16"/>
                <w:szCs w:val="16"/>
              </w:rPr>
            </w:pPr>
          </w:p>
        </w:tc>
      </w:tr>
      <w:tr w:rsidR="00F26395" w:rsidRPr="004051D0" w14:paraId="6F79244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C157C1"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505FD4" w14:textId="7372F8D8" w:rsidR="00F26395" w:rsidRPr="004051D0" w:rsidRDefault="00F26395" w:rsidP="00121C0E">
            <w:pPr>
              <w:rPr>
                <w:rFonts w:eastAsiaTheme="minorHAnsi" w:cs="Arial"/>
                <w:color w:val="000000" w:themeColor="text1"/>
                <w:sz w:val="16"/>
                <w:szCs w:val="16"/>
              </w:rPr>
            </w:pPr>
          </w:p>
        </w:tc>
      </w:tr>
      <w:tr w:rsidR="00F26395" w:rsidRPr="004051D0" w14:paraId="1C210D7A"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5709C18"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394ACB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0EC31C"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05FCF15"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981E2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C9FA51" w14:textId="77777777" w:rsidR="00F26395" w:rsidRPr="004051D0" w:rsidRDefault="00F26395" w:rsidP="00121C0E">
            <w:pPr>
              <w:rPr>
                <w:rFonts w:eastAsiaTheme="minorHAnsi" w:cs="Arial"/>
                <w:color w:val="000000" w:themeColor="text1"/>
                <w:sz w:val="16"/>
                <w:szCs w:val="16"/>
              </w:rPr>
            </w:pPr>
          </w:p>
        </w:tc>
      </w:tr>
      <w:tr w:rsidR="00F26395" w:rsidRPr="004051D0" w14:paraId="37120C1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B310F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9FCDA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A1FA74" w14:textId="77777777" w:rsidR="00F26395" w:rsidRPr="004051D0" w:rsidRDefault="00F26395" w:rsidP="00121C0E">
            <w:pPr>
              <w:rPr>
                <w:rFonts w:eastAsiaTheme="minorHAnsi" w:cs="Arial"/>
                <w:color w:val="000000" w:themeColor="text1"/>
                <w:sz w:val="16"/>
                <w:szCs w:val="16"/>
              </w:rPr>
            </w:pPr>
          </w:p>
        </w:tc>
      </w:tr>
      <w:tr w:rsidR="00F26395" w:rsidRPr="004051D0" w14:paraId="78DCAD7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674B1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B87EA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E0C46E" w14:textId="77777777" w:rsidR="00F26395" w:rsidRPr="004051D0" w:rsidRDefault="00F26395" w:rsidP="00121C0E">
            <w:pPr>
              <w:rPr>
                <w:rFonts w:eastAsiaTheme="minorHAnsi" w:cs="Arial"/>
                <w:color w:val="000000" w:themeColor="text1"/>
                <w:sz w:val="16"/>
                <w:szCs w:val="16"/>
              </w:rPr>
            </w:pPr>
          </w:p>
        </w:tc>
      </w:tr>
      <w:tr w:rsidR="00F26395" w:rsidRPr="004051D0" w14:paraId="249577C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F791A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9BDBB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497EE2" w14:textId="77777777" w:rsidR="00F26395" w:rsidRPr="004051D0" w:rsidRDefault="00F26395" w:rsidP="00121C0E">
            <w:pPr>
              <w:rPr>
                <w:rFonts w:eastAsiaTheme="minorHAnsi" w:cs="Arial"/>
                <w:color w:val="000000" w:themeColor="text1"/>
                <w:sz w:val="16"/>
                <w:szCs w:val="16"/>
              </w:rPr>
            </w:pPr>
          </w:p>
        </w:tc>
      </w:tr>
      <w:tr w:rsidR="00F26395" w:rsidRPr="004051D0" w14:paraId="1E4B1AC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21A2D5"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6707110"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AE48A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271B31" w14:textId="105FBF1A" w:rsidR="00F26395" w:rsidRPr="004051D0" w:rsidRDefault="00F26395" w:rsidP="00121C0E">
            <w:pPr>
              <w:rPr>
                <w:rFonts w:eastAsiaTheme="minorHAnsi" w:cs="Arial"/>
                <w:color w:val="000000" w:themeColor="text1"/>
                <w:sz w:val="16"/>
                <w:szCs w:val="16"/>
              </w:rPr>
            </w:pPr>
          </w:p>
        </w:tc>
      </w:tr>
      <w:tr w:rsidR="00F26395" w:rsidRPr="004051D0" w14:paraId="58976C5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4F981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8B7D7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59B592"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3EE014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254A2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9BC67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19917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6BD142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B30CF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04CD86"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4D6233" w14:textId="77777777" w:rsidR="00F26395" w:rsidRPr="004051D0" w:rsidRDefault="00F26395" w:rsidP="00121C0E">
            <w:pPr>
              <w:rPr>
                <w:rFonts w:eastAsiaTheme="minorHAnsi" w:cs="Arial"/>
                <w:color w:val="000000" w:themeColor="text1"/>
                <w:sz w:val="16"/>
                <w:szCs w:val="16"/>
              </w:rPr>
            </w:pPr>
          </w:p>
        </w:tc>
      </w:tr>
      <w:tr w:rsidR="00F26395" w:rsidRPr="004051D0" w14:paraId="5D16C8A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BBA70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04EAC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B09A28" w14:textId="77777777" w:rsidR="00F26395" w:rsidRPr="004051D0" w:rsidRDefault="00F26395" w:rsidP="00121C0E">
            <w:pPr>
              <w:rPr>
                <w:rFonts w:eastAsiaTheme="minorHAnsi" w:cs="Arial"/>
                <w:color w:val="000000" w:themeColor="text1"/>
                <w:sz w:val="16"/>
                <w:szCs w:val="16"/>
              </w:rPr>
            </w:pPr>
          </w:p>
        </w:tc>
      </w:tr>
      <w:tr w:rsidR="00F26395" w:rsidRPr="004051D0" w14:paraId="6A2B32C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1C5328"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AF10FB" w14:textId="77777777" w:rsidR="00F26395" w:rsidRPr="004051D0" w:rsidRDefault="00F26395" w:rsidP="00121C0E">
            <w:pPr>
              <w:rPr>
                <w:rFonts w:eastAsiaTheme="minorHAnsi" w:cs="Arial"/>
                <w:color w:val="000000" w:themeColor="text1"/>
                <w:sz w:val="16"/>
                <w:szCs w:val="16"/>
              </w:rPr>
            </w:pPr>
          </w:p>
        </w:tc>
      </w:tr>
    </w:tbl>
    <w:p w14:paraId="4308F30F" w14:textId="58CAB06C" w:rsidR="00F26395" w:rsidRDefault="00F26395" w:rsidP="00F26395">
      <w:pPr>
        <w:pStyle w:val="Caption"/>
        <w:rPr>
          <w:lang w:val="en-GB"/>
        </w:rPr>
      </w:pPr>
      <w:r w:rsidRPr="00702453">
        <w:t xml:space="preserve">Table: </w:t>
      </w:r>
      <w:r>
        <w:t xml:space="preserve">Signal Details of </w:t>
      </w:r>
      <w:r w:rsidRPr="004521EB">
        <w:rPr>
          <w:lang w:val="en-GB"/>
        </w:rPr>
        <w:t>InternalSignal3</w:t>
      </w:r>
    </w:p>
    <w:p w14:paraId="72DEFB78" w14:textId="77777777" w:rsidR="00495854" w:rsidRPr="00495854" w:rsidRDefault="00495854" w:rsidP="00495854">
      <w:pPr>
        <w:rPr>
          <w:lang w:val="en-GB"/>
        </w:rPr>
      </w:pPr>
    </w:p>
    <w:p w14:paraId="41555961"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CANSignal2</w:t>
      </w:r>
    </w:p>
    <w:p w14:paraId="0252C019"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75E602F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A03B1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081AE2" w14:textId="77777777" w:rsidR="00F26395" w:rsidRPr="004051D0" w:rsidRDefault="00D950AE" w:rsidP="00121C0E">
            <w:pPr>
              <w:rPr>
                <w:rFonts w:eastAsiaTheme="minorHAnsi" w:cs="Arial"/>
                <w:color w:val="000000" w:themeColor="text1"/>
                <w:sz w:val="16"/>
                <w:szCs w:val="16"/>
              </w:rPr>
            </w:pPr>
            <w:sdt>
              <w:sdtPr>
                <w:rPr>
                  <w:rFonts w:cs="Arial"/>
                  <w:sz w:val="16"/>
                  <w:szCs w:val="16"/>
                </w:rPr>
                <w:alias w:val="ASIL"/>
                <w:tag w:val="ASIL"/>
                <w:id w:val="36857605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F3E29F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0BC0FB"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F7171B" w14:textId="77777777" w:rsidR="00F26395" w:rsidRPr="004051D0" w:rsidRDefault="00F26395" w:rsidP="00121C0E">
            <w:pPr>
              <w:rPr>
                <w:rFonts w:eastAsiaTheme="minorHAnsi" w:cs="Arial"/>
                <w:color w:val="000000" w:themeColor="text1"/>
                <w:sz w:val="16"/>
                <w:szCs w:val="16"/>
              </w:rPr>
            </w:pPr>
          </w:p>
        </w:tc>
      </w:tr>
      <w:tr w:rsidR="00F26395" w:rsidRPr="004051D0" w14:paraId="3E65416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DBF92A"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F28857" w14:textId="77777777" w:rsidR="00F26395" w:rsidRPr="004051D0" w:rsidRDefault="00F26395" w:rsidP="00121C0E">
            <w:pPr>
              <w:rPr>
                <w:rFonts w:eastAsiaTheme="minorHAnsi" w:cs="Arial"/>
                <w:color w:val="000000" w:themeColor="text1"/>
                <w:sz w:val="16"/>
                <w:szCs w:val="16"/>
              </w:rPr>
            </w:pPr>
          </w:p>
        </w:tc>
      </w:tr>
      <w:tr w:rsidR="00F26395" w:rsidRPr="004051D0" w14:paraId="67428608"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D8AF76A"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99971F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1CC9A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1710953"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7F802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64518E" w14:textId="77777777" w:rsidR="00F26395" w:rsidRPr="004051D0" w:rsidRDefault="00F26395" w:rsidP="00121C0E">
            <w:pPr>
              <w:rPr>
                <w:rFonts w:eastAsiaTheme="minorHAnsi" w:cs="Arial"/>
                <w:color w:val="000000" w:themeColor="text1"/>
                <w:sz w:val="16"/>
                <w:szCs w:val="16"/>
              </w:rPr>
            </w:pPr>
          </w:p>
        </w:tc>
      </w:tr>
      <w:tr w:rsidR="00F26395" w:rsidRPr="004051D0" w14:paraId="7462A05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B56E6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59AB0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021EC1" w14:textId="77777777" w:rsidR="00F26395" w:rsidRPr="004051D0" w:rsidRDefault="00F26395" w:rsidP="00121C0E">
            <w:pPr>
              <w:rPr>
                <w:rFonts w:eastAsiaTheme="minorHAnsi" w:cs="Arial"/>
                <w:color w:val="000000" w:themeColor="text1"/>
                <w:sz w:val="16"/>
                <w:szCs w:val="16"/>
              </w:rPr>
            </w:pPr>
          </w:p>
        </w:tc>
      </w:tr>
      <w:tr w:rsidR="00F26395" w:rsidRPr="004051D0" w14:paraId="1B75E09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ADF55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AA967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5B87CE" w14:textId="77777777" w:rsidR="00F26395" w:rsidRPr="004051D0" w:rsidRDefault="00F26395" w:rsidP="00121C0E">
            <w:pPr>
              <w:rPr>
                <w:rFonts w:eastAsiaTheme="minorHAnsi" w:cs="Arial"/>
                <w:color w:val="000000" w:themeColor="text1"/>
                <w:sz w:val="16"/>
                <w:szCs w:val="16"/>
              </w:rPr>
            </w:pPr>
          </w:p>
        </w:tc>
      </w:tr>
      <w:tr w:rsidR="00F26395" w:rsidRPr="004051D0" w14:paraId="6FD8668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36239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00928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01243F" w14:textId="77777777" w:rsidR="00F26395" w:rsidRPr="004051D0" w:rsidRDefault="00F26395" w:rsidP="00121C0E">
            <w:pPr>
              <w:rPr>
                <w:rFonts w:eastAsiaTheme="minorHAnsi" w:cs="Arial"/>
                <w:color w:val="000000" w:themeColor="text1"/>
                <w:sz w:val="16"/>
                <w:szCs w:val="16"/>
              </w:rPr>
            </w:pPr>
          </w:p>
        </w:tc>
      </w:tr>
      <w:tr w:rsidR="00F26395" w:rsidRPr="004051D0" w14:paraId="5ACC1B8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E1C9CA"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00743B2"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BCBA1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3ACCB5" w14:textId="77777777" w:rsidR="00F26395" w:rsidRPr="004051D0" w:rsidRDefault="00F26395" w:rsidP="00121C0E">
            <w:pPr>
              <w:rPr>
                <w:rFonts w:eastAsiaTheme="minorHAnsi" w:cs="Arial"/>
                <w:color w:val="000000" w:themeColor="text1"/>
                <w:sz w:val="16"/>
                <w:szCs w:val="16"/>
              </w:rPr>
            </w:pPr>
          </w:p>
        </w:tc>
      </w:tr>
      <w:tr w:rsidR="00F26395" w:rsidRPr="004051D0" w14:paraId="28448DF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484FA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25669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DD2796"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FB8237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06387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B1B00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B0B94"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0FDF56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34E83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BC6B7A"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7412B2" w14:textId="77777777" w:rsidR="00F26395" w:rsidRPr="004051D0" w:rsidRDefault="00F26395" w:rsidP="00121C0E">
            <w:pPr>
              <w:rPr>
                <w:rFonts w:eastAsiaTheme="minorHAnsi" w:cs="Arial"/>
                <w:color w:val="000000" w:themeColor="text1"/>
                <w:sz w:val="16"/>
                <w:szCs w:val="16"/>
              </w:rPr>
            </w:pPr>
          </w:p>
        </w:tc>
      </w:tr>
      <w:tr w:rsidR="00F26395" w:rsidRPr="004051D0" w14:paraId="719323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BB655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2C02B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71ECB9" w14:textId="77777777" w:rsidR="00F26395" w:rsidRPr="004051D0" w:rsidRDefault="00F26395" w:rsidP="00121C0E">
            <w:pPr>
              <w:rPr>
                <w:rFonts w:eastAsiaTheme="minorHAnsi" w:cs="Arial"/>
                <w:color w:val="000000" w:themeColor="text1"/>
                <w:sz w:val="16"/>
                <w:szCs w:val="16"/>
              </w:rPr>
            </w:pPr>
          </w:p>
        </w:tc>
      </w:tr>
      <w:tr w:rsidR="00F26395" w:rsidRPr="004051D0" w14:paraId="5B34D0D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C35C4D"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B8BCEE" w14:textId="77777777" w:rsidR="00F26395" w:rsidRPr="004051D0" w:rsidRDefault="00F26395" w:rsidP="00121C0E">
            <w:pPr>
              <w:rPr>
                <w:rFonts w:eastAsiaTheme="minorHAnsi" w:cs="Arial"/>
                <w:color w:val="000000" w:themeColor="text1"/>
                <w:sz w:val="16"/>
                <w:szCs w:val="16"/>
              </w:rPr>
            </w:pPr>
          </w:p>
        </w:tc>
      </w:tr>
    </w:tbl>
    <w:p w14:paraId="143C0ABE" w14:textId="77777777" w:rsidR="00F26395" w:rsidRDefault="00F26395" w:rsidP="00F26395">
      <w:pPr>
        <w:pStyle w:val="Caption"/>
        <w:rPr>
          <w:lang w:val="en-GB"/>
        </w:rPr>
      </w:pPr>
      <w:r w:rsidRPr="00702453">
        <w:t xml:space="preserve">Table: </w:t>
      </w:r>
      <w:r>
        <w:t xml:space="preserve">Signal Details of </w:t>
      </w:r>
      <w:r w:rsidRPr="004521EB">
        <w:rPr>
          <w:lang w:val="en-GB"/>
        </w:rPr>
        <w:t>CANSignal2</w:t>
      </w:r>
    </w:p>
    <w:p w14:paraId="5E74D790" w14:textId="77777777" w:rsidR="00495854" w:rsidRPr="00495854" w:rsidRDefault="00495854" w:rsidP="00495854">
      <w:pPr>
        <w:rPr>
          <w:lang w:val="en-GB"/>
        </w:rPr>
      </w:pPr>
    </w:p>
    <w:p w14:paraId="437EA686"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CANSignal3</w:t>
      </w:r>
    </w:p>
    <w:p w14:paraId="6CC73C24"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2F3A9C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5B2CA3"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CC30EB" w14:textId="77777777" w:rsidR="00F26395" w:rsidRPr="004051D0" w:rsidRDefault="00D950AE" w:rsidP="00121C0E">
            <w:pPr>
              <w:rPr>
                <w:rFonts w:eastAsiaTheme="minorHAnsi" w:cs="Arial"/>
                <w:color w:val="000000" w:themeColor="text1"/>
                <w:sz w:val="16"/>
                <w:szCs w:val="16"/>
              </w:rPr>
            </w:pPr>
            <w:sdt>
              <w:sdtPr>
                <w:rPr>
                  <w:rFonts w:cs="Arial"/>
                  <w:sz w:val="16"/>
                  <w:szCs w:val="16"/>
                </w:rPr>
                <w:alias w:val="ASIL"/>
                <w:tag w:val="ASIL"/>
                <w:id w:val="142569502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8E94F3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C617D5"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8D119C" w14:textId="77777777" w:rsidR="00F26395" w:rsidRPr="004051D0" w:rsidRDefault="00F26395" w:rsidP="00121C0E">
            <w:pPr>
              <w:rPr>
                <w:rFonts w:eastAsiaTheme="minorHAnsi" w:cs="Arial"/>
                <w:color w:val="000000" w:themeColor="text1"/>
                <w:sz w:val="16"/>
                <w:szCs w:val="16"/>
              </w:rPr>
            </w:pPr>
          </w:p>
        </w:tc>
      </w:tr>
      <w:tr w:rsidR="00F26395" w:rsidRPr="004051D0" w14:paraId="73FE177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91882A"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218527" w14:textId="77777777" w:rsidR="00F26395" w:rsidRPr="004051D0" w:rsidRDefault="00F26395" w:rsidP="00121C0E">
            <w:pPr>
              <w:rPr>
                <w:rFonts w:eastAsiaTheme="minorHAnsi" w:cs="Arial"/>
                <w:color w:val="000000" w:themeColor="text1"/>
                <w:sz w:val="16"/>
                <w:szCs w:val="16"/>
              </w:rPr>
            </w:pPr>
          </w:p>
        </w:tc>
      </w:tr>
      <w:tr w:rsidR="00F26395" w:rsidRPr="004051D0" w14:paraId="52124FAB"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5D6F217"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6E728CD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8741F1"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6F986D5"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B6496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2B052E" w14:textId="77777777" w:rsidR="00F26395" w:rsidRPr="004051D0" w:rsidRDefault="00F26395" w:rsidP="00121C0E">
            <w:pPr>
              <w:rPr>
                <w:rFonts w:eastAsiaTheme="minorHAnsi" w:cs="Arial"/>
                <w:color w:val="000000" w:themeColor="text1"/>
                <w:sz w:val="16"/>
                <w:szCs w:val="16"/>
              </w:rPr>
            </w:pPr>
          </w:p>
        </w:tc>
      </w:tr>
      <w:tr w:rsidR="00F26395" w:rsidRPr="004051D0" w14:paraId="41ABC67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26A8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0E77A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11A9CB" w14:textId="77777777" w:rsidR="00F26395" w:rsidRPr="004051D0" w:rsidRDefault="00F26395" w:rsidP="00121C0E">
            <w:pPr>
              <w:rPr>
                <w:rFonts w:eastAsiaTheme="minorHAnsi" w:cs="Arial"/>
                <w:color w:val="000000" w:themeColor="text1"/>
                <w:sz w:val="16"/>
                <w:szCs w:val="16"/>
              </w:rPr>
            </w:pPr>
          </w:p>
        </w:tc>
      </w:tr>
      <w:tr w:rsidR="00F26395" w:rsidRPr="004051D0" w14:paraId="21E7F25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E95E2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CCF9D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99B601" w14:textId="77777777" w:rsidR="00F26395" w:rsidRPr="004051D0" w:rsidRDefault="00F26395" w:rsidP="00121C0E">
            <w:pPr>
              <w:rPr>
                <w:rFonts w:eastAsiaTheme="minorHAnsi" w:cs="Arial"/>
                <w:color w:val="000000" w:themeColor="text1"/>
                <w:sz w:val="16"/>
                <w:szCs w:val="16"/>
              </w:rPr>
            </w:pPr>
          </w:p>
        </w:tc>
      </w:tr>
      <w:tr w:rsidR="00F26395" w:rsidRPr="004051D0" w14:paraId="4DEFBC4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49EE3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44ADA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C72C00" w14:textId="77777777" w:rsidR="00F26395" w:rsidRPr="004051D0" w:rsidRDefault="00F26395" w:rsidP="00121C0E">
            <w:pPr>
              <w:rPr>
                <w:rFonts w:eastAsiaTheme="minorHAnsi" w:cs="Arial"/>
                <w:color w:val="000000" w:themeColor="text1"/>
                <w:sz w:val="16"/>
                <w:szCs w:val="16"/>
              </w:rPr>
            </w:pPr>
          </w:p>
        </w:tc>
      </w:tr>
      <w:tr w:rsidR="00F26395" w:rsidRPr="004051D0" w14:paraId="26173DE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1736E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2A120F7"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7A8BA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4C8F03" w14:textId="77777777" w:rsidR="00F26395" w:rsidRPr="004051D0" w:rsidRDefault="00F26395" w:rsidP="00121C0E">
            <w:pPr>
              <w:rPr>
                <w:rFonts w:eastAsiaTheme="minorHAnsi" w:cs="Arial"/>
                <w:color w:val="000000" w:themeColor="text1"/>
                <w:sz w:val="16"/>
                <w:szCs w:val="16"/>
              </w:rPr>
            </w:pPr>
          </w:p>
        </w:tc>
      </w:tr>
      <w:tr w:rsidR="00F26395" w:rsidRPr="004051D0" w14:paraId="25D18B0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AEC29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6D49B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B0F5C6"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A924C4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CFDDD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7F625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BA128"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1C5D88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861ED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59AAC6"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F915CA" w14:textId="77777777" w:rsidR="00F26395" w:rsidRPr="004051D0" w:rsidRDefault="00F26395" w:rsidP="00121C0E">
            <w:pPr>
              <w:rPr>
                <w:rFonts w:eastAsiaTheme="minorHAnsi" w:cs="Arial"/>
                <w:color w:val="000000" w:themeColor="text1"/>
                <w:sz w:val="16"/>
                <w:szCs w:val="16"/>
              </w:rPr>
            </w:pPr>
          </w:p>
        </w:tc>
      </w:tr>
      <w:tr w:rsidR="00F26395" w:rsidRPr="004051D0" w14:paraId="224DBFC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0F727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A79333"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C70669" w14:textId="77777777" w:rsidR="00F26395" w:rsidRPr="004051D0" w:rsidRDefault="00F26395" w:rsidP="00121C0E">
            <w:pPr>
              <w:rPr>
                <w:rFonts w:eastAsiaTheme="minorHAnsi" w:cs="Arial"/>
                <w:color w:val="000000" w:themeColor="text1"/>
                <w:sz w:val="16"/>
                <w:szCs w:val="16"/>
              </w:rPr>
            </w:pPr>
          </w:p>
        </w:tc>
      </w:tr>
      <w:tr w:rsidR="00F26395" w:rsidRPr="004051D0" w14:paraId="62D1642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C37377"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314FDB" w14:textId="77777777" w:rsidR="00F26395" w:rsidRPr="004051D0" w:rsidRDefault="00F26395" w:rsidP="00121C0E">
            <w:pPr>
              <w:rPr>
                <w:rFonts w:eastAsiaTheme="minorHAnsi" w:cs="Arial"/>
                <w:color w:val="000000" w:themeColor="text1"/>
                <w:sz w:val="16"/>
                <w:szCs w:val="16"/>
              </w:rPr>
            </w:pPr>
          </w:p>
        </w:tc>
      </w:tr>
    </w:tbl>
    <w:p w14:paraId="15FC96C5" w14:textId="77777777" w:rsidR="00F26395" w:rsidRDefault="00F26395" w:rsidP="00F26395">
      <w:pPr>
        <w:pStyle w:val="Caption"/>
        <w:rPr>
          <w:lang w:val="en-GB"/>
        </w:rPr>
      </w:pPr>
      <w:r w:rsidRPr="00702453">
        <w:t xml:space="preserve">Table: </w:t>
      </w:r>
      <w:r>
        <w:t xml:space="preserve">Signal Details of </w:t>
      </w:r>
      <w:r w:rsidRPr="004521EB">
        <w:rPr>
          <w:lang w:val="en-GB"/>
        </w:rPr>
        <w:t>CANSignal3</w:t>
      </w:r>
    </w:p>
    <w:p w14:paraId="1630D28B" w14:textId="77777777" w:rsidR="00495854" w:rsidRPr="00495854" w:rsidRDefault="00495854" w:rsidP="00495854">
      <w:pPr>
        <w:rPr>
          <w:lang w:val="en-GB"/>
        </w:rPr>
      </w:pPr>
    </w:p>
    <w:p w14:paraId="6A09E334"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InternalSignal1</w:t>
      </w:r>
    </w:p>
    <w:p w14:paraId="185E3163"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74F150D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99613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33EC19" w14:textId="77777777" w:rsidR="00F26395" w:rsidRPr="004051D0" w:rsidRDefault="00D950AE" w:rsidP="00121C0E">
            <w:pPr>
              <w:rPr>
                <w:rFonts w:eastAsiaTheme="minorHAnsi" w:cs="Arial"/>
                <w:color w:val="000000" w:themeColor="text1"/>
                <w:sz w:val="16"/>
                <w:szCs w:val="16"/>
              </w:rPr>
            </w:pPr>
            <w:sdt>
              <w:sdtPr>
                <w:rPr>
                  <w:rFonts w:cs="Arial"/>
                  <w:sz w:val="16"/>
                  <w:szCs w:val="16"/>
                </w:rPr>
                <w:alias w:val="ASIL"/>
                <w:tag w:val="ASIL"/>
                <w:id w:val="154209217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034EEE6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B83A8C"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AB0E42" w14:textId="77777777" w:rsidR="00F26395" w:rsidRPr="004051D0" w:rsidRDefault="00F26395" w:rsidP="00121C0E">
            <w:pPr>
              <w:rPr>
                <w:rFonts w:eastAsiaTheme="minorHAnsi" w:cs="Arial"/>
                <w:color w:val="000000" w:themeColor="text1"/>
                <w:sz w:val="16"/>
                <w:szCs w:val="16"/>
              </w:rPr>
            </w:pPr>
          </w:p>
        </w:tc>
      </w:tr>
      <w:tr w:rsidR="00F26395" w:rsidRPr="004051D0" w14:paraId="4CD5C97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1D3CD7"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B3BFE7" w14:textId="77777777" w:rsidR="00F26395" w:rsidRPr="004051D0" w:rsidRDefault="00F26395" w:rsidP="00121C0E">
            <w:pPr>
              <w:rPr>
                <w:rFonts w:eastAsiaTheme="minorHAnsi" w:cs="Arial"/>
                <w:color w:val="000000" w:themeColor="text1"/>
                <w:sz w:val="16"/>
                <w:szCs w:val="16"/>
              </w:rPr>
            </w:pPr>
          </w:p>
        </w:tc>
      </w:tr>
      <w:tr w:rsidR="00F26395" w:rsidRPr="004051D0" w14:paraId="7DAA8B28"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09DB80C"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12F1C53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A985D4"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C7FD914"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B79D8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23D00F" w14:textId="77777777" w:rsidR="00F26395" w:rsidRPr="004051D0" w:rsidRDefault="00F26395" w:rsidP="00121C0E">
            <w:pPr>
              <w:rPr>
                <w:rFonts w:eastAsiaTheme="minorHAnsi" w:cs="Arial"/>
                <w:color w:val="000000" w:themeColor="text1"/>
                <w:sz w:val="16"/>
                <w:szCs w:val="16"/>
              </w:rPr>
            </w:pPr>
          </w:p>
        </w:tc>
      </w:tr>
      <w:tr w:rsidR="00F26395" w:rsidRPr="004051D0" w14:paraId="395616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287D5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5C633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5635AD" w14:textId="77777777" w:rsidR="00F26395" w:rsidRPr="004051D0" w:rsidRDefault="00F26395" w:rsidP="00121C0E">
            <w:pPr>
              <w:rPr>
                <w:rFonts w:eastAsiaTheme="minorHAnsi" w:cs="Arial"/>
                <w:color w:val="000000" w:themeColor="text1"/>
                <w:sz w:val="16"/>
                <w:szCs w:val="16"/>
              </w:rPr>
            </w:pPr>
          </w:p>
        </w:tc>
      </w:tr>
      <w:tr w:rsidR="00F26395" w:rsidRPr="004051D0" w14:paraId="0EF17E8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B3829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A6AA1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D7DACB" w14:textId="77777777" w:rsidR="00F26395" w:rsidRPr="004051D0" w:rsidRDefault="00F26395" w:rsidP="00121C0E">
            <w:pPr>
              <w:rPr>
                <w:rFonts w:eastAsiaTheme="minorHAnsi" w:cs="Arial"/>
                <w:color w:val="000000" w:themeColor="text1"/>
                <w:sz w:val="16"/>
                <w:szCs w:val="16"/>
              </w:rPr>
            </w:pPr>
          </w:p>
        </w:tc>
      </w:tr>
      <w:tr w:rsidR="00F26395" w:rsidRPr="004051D0" w14:paraId="30C2877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90DB2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33A77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ACE464" w14:textId="77777777" w:rsidR="00F26395" w:rsidRPr="004051D0" w:rsidRDefault="00F26395" w:rsidP="00121C0E">
            <w:pPr>
              <w:rPr>
                <w:rFonts w:eastAsiaTheme="minorHAnsi" w:cs="Arial"/>
                <w:color w:val="000000" w:themeColor="text1"/>
                <w:sz w:val="16"/>
                <w:szCs w:val="16"/>
              </w:rPr>
            </w:pPr>
          </w:p>
        </w:tc>
      </w:tr>
      <w:tr w:rsidR="00F26395" w:rsidRPr="004051D0" w14:paraId="19D2112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D4212C"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2096442"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58189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B304F6" w14:textId="77777777" w:rsidR="00F26395" w:rsidRPr="004051D0" w:rsidRDefault="00F26395" w:rsidP="00121C0E">
            <w:pPr>
              <w:rPr>
                <w:rFonts w:eastAsiaTheme="minorHAnsi" w:cs="Arial"/>
                <w:color w:val="000000" w:themeColor="text1"/>
                <w:sz w:val="16"/>
                <w:szCs w:val="16"/>
              </w:rPr>
            </w:pPr>
          </w:p>
        </w:tc>
      </w:tr>
      <w:tr w:rsidR="00F26395" w:rsidRPr="004051D0" w14:paraId="3AC7238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E80EE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91A88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FB751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1D1471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ABEDA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C81AAB"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B4028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9A6BA9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A1F01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855470"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5269B" w14:textId="77777777" w:rsidR="00F26395" w:rsidRPr="004051D0" w:rsidRDefault="00F26395" w:rsidP="00121C0E">
            <w:pPr>
              <w:rPr>
                <w:rFonts w:eastAsiaTheme="minorHAnsi" w:cs="Arial"/>
                <w:color w:val="000000" w:themeColor="text1"/>
                <w:sz w:val="16"/>
                <w:szCs w:val="16"/>
              </w:rPr>
            </w:pPr>
          </w:p>
        </w:tc>
      </w:tr>
      <w:tr w:rsidR="00F26395" w:rsidRPr="004051D0" w14:paraId="429406E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50E1C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F1C472"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09EB49" w14:textId="77777777" w:rsidR="00F26395" w:rsidRPr="004051D0" w:rsidRDefault="00F26395" w:rsidP="00121C0E">
            <w:pPr>
              <w:rPr>
                <w:rFonts w:eastAsiaTheme="minorHAnsi" w:cs="Arial"/>
                <w:color w:val="000000" w:themeColor="text1"/>
                <w:sz w:val="16"/>
                <w:szCs w:val="16"/>
              </w:rPr>
            </w:pPr>
          </w:p>
        </w:tc>
      </w:tr>
      <w:tr w:rsidR="00F26395" w:rsidRPr="004051D0" w14:paraId="5D15CD1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D93B95"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CFAC66" w14:textId="77777777" w:rsidR="00F26395" w:rsidRPr="004051D0" w:rsidRDefault="00F26395" w:rsidP="00121C0E">
            <w:pPr>
              <w:rPr>
                <w:rFonts w:eastAsiaTheme="minorHAnsi" w:cs="Arial"/>
                <w:color w:val="000000" w:themeColor="text1"/>
                <w:sz w:val="16"/>
                <w:szCs w:val="16"/>
              </w:rPr>
            </w:pPr>
          </w:p>
        </w:tc>
      </w:tr>
    </w:tbl>
    <w:p w14:paraId="286B1912" w14:textId="77777777" w:rsidR="00F26395" w:rsidRDefault="00F26395" w:rsidP="00F26395">
      <w:pPr>
        <w:pStyle w:val="Caption"/>
        <w:rPr>
          <w:lang w:val="en-GB"/>
        </w:rPr>
      </w:pPr>
      <w:r w:rsidRPr="00702453">
        <w:t xml:space="preserve">Table: </w:t>
      </w:r>
      <w:r>
        <w:t xml:space="preserve">Signal Details of </w:t>
      </w:r>
      <w:r w:rsidRPr="004521EB">
        <w:rPr>
          <w:lang w:val="en-GB"/>
        </w:rPr>
        <w:t>InternalSignal1</w:t>
      </w:r>
    </w:p>
    <w:p w14:paraId="2FAD9637" w14:textId="77777777" w:rsidR="00495854" w:rsidRPr="00495854" w:rsidRDefault="00495854" w:rsidP="00495854">
      <w:pPr>
        <w:rPr>
          <w:lang w:val="en-GB"/>
        </w:rPr>
      </w:pPr>
    </w:p>
    <w:p w14:paraId="31688B2E"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CANSignal1</w:t>
      </w:r>
    </w:p>
    <w:p w14:paraId="12B03D54"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15BCAD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2D7C49"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05BBEA" w14:textId="77777777" w:rsidR="00F26395" w:rsidRPr="004051D0" w:rsidRDefault="00D950AE" w:rsidP="00121C0E">
            <w:pPr>
              <w:rPr>
                <w:rFonts w:eastAsiaTheme="minorHAnsi" w:cs="Arial"/>
                <w:color w:val="000000" w:themeColor="text1"/>
                <w:sz w:val="16"/>
                <w:szCs w:val="16"/>
              </w:rPr>
            </w:pPr>
            <w:sdt>
              <w:sdtPr>
                <w:rPr>
                  <w:rFonts w:cs="Arial"/>
                  <w:sz w:val="16"/>
                  <w:szCs w:val="16"/>
                </w:rPr>
                <w:alias w:val="ASIL"/>
                <w:tag w:val="ASIL"/>
                <w:id w:val="164500644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0742EEF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80D2DA"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25B2A2" w14:textId="77777777" w:rsidR="00F26395" w:rsidRPr="004051D0" w:rsidRDefault="00F26395" w:rsidP="00121C0E">
            <w:pPr>
              <w:rPr>
                <w:rFonts w:eastAsiaTheme="minorHAnsi" w:cs="Arial"/>
                <w:color w:val="000000" w:themeColor="text1"/>
                <w:sz w:val="16"/>
                <w:szCs w:val="16"/>
              </w:rPr>
            </w:pPr>
          </w:p>
        </w:tc>
      </w:tr>
      <w:tr w:rsidR="00F26395" w:rsidRPr="004051D0" w14:paraId="2F46851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D5FB75"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1C71CD" w14:textId="77777777" w:rsidR="00F26395" w:rsidRPr="004051D0" w:rsidRDefault="00F26395" w:rsidP="00121C0E">
            <w:pPr>
              <w:rPr>
                <w:rFonts w:eastAsiaTheme="minorHAnsi" w:cs="Arial"/>
                <w:color w:val="000000" w:themeColor="text1"/>
                <w:sz w:val="16"/>
                <w:szCs w:val="16"/>
              </w:rPr>
            </w:pPr>
          </w:p>
        </w:tc>
      </w:tr>
      <w:tr w:rsidR="00F26395" w:rsidRPr="004051D0" w14:paraId="4050ECF4"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F6C7F00"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CBCEDC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9F3131"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52F1BDD"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4CB8E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5DC0DE" w14:textId="77777777" w:rsidR="00F26395" w:rsidRPr="004051D0" w:rsidRDefault="00F26395" w:rsidP="00121C0E">
            <w:pPr>
              <w:rPr>
                <w:rFonts w:eastAsiaTheme="minorHAnsi" w:cs="Arial"/>
                <w:color w:val="000000" w:themeColor="text1"/>
                <w:sz w:val="16"/>
                <w:szCs w:val="16"/>
              </w:rPr>
            </w:pPr>
          </w:p>
        </w:tc>
      </w:tr>
      <w:tr w:rsidR="00F26395" w:rsidRPr="004051D0" w14:paraId="5255DD0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FA98B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C0E7B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862568" w14:textId="77777777" w:rsidR="00F26395" w:rsidRPr="004051D0" w:rsidRDefault="00F26395" w:rsidP="00121C0E">
            <w:pPr>
              <w:rPr>
                <w:rFonts w:eastAsiaTheme="minorHAnsi" w:cs="Arial"/>
                <w:color w:val="000000" w:themeColor="text1"/>
                <w:sz w:val="16"/>
                <w:szCs w:val="16"/>
              </w:rPr>
            </w:pPr>
          </w:p>
        </w:tc>
      </w:tr>
      <w:tr w:rsidR="00F26395" w:rsidRPr="004051D0" w14:paraId="730847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0D0BA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8471F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14CCFA" w14:textId="77777777" w:rsidR="00F26395" w:rsidRPr="004051D0" w:rsidRDefault="00F26395" w:rsidP="00121C0E">
            <w:pPr>
              <w:rPr>
                <w:rFonts w:eastAsiaTheme="minorHAnsi" w:cs="Arial"/>
                <w:color w:val="000000" w:themeColor="text1"/>
                <w:sz w:val="16"/>
                <w:szCs w:val="16"/>
              </w:rPr>
            </w:pPr>
          </w:p>
        </w:tc>
      </w:tr>
      <w:tr w:rsidR="00F26395" w:rsidRPr="004051D0" w14:paraId="1F26807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B720B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6E377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251974F" w14:textId="77777777" w:rsidR="00F26395" w:rsidRPr="004051D0" w:rsidRDefault="00F26395" w:rsidP="00121C0E">
            <w:pPr>
              <w:rPr>
                <w:rFonts w:eastAsiaTheme="minorHAnsi" w:cs="Arial"/>
                <w:color w:val="000000" w:themeColor="text1"/>
                <w:sz w:val="16"/>
                <w:szCs w:val="16"/>
              </w:rPr>
            </w:pPr>
          </w:p>
        </w:tc>
      </w:tr>
      <w:tr w:rsidR="00F26395" w:rsidRPr="004051D0" w14:paraId="0931CD9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1A91F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D5DC668"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91674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343DC0" w14:textId="77777777" w:rsidR="00F26395" w:rsidRPr="004051D0" w:rsidRDefault="00F26395" w:rsidP="00121C0E">
            <w:pPr>
              <w:rPr>
                <w:rFonts w:eastAsiaTheme="minorHAnsi" w:cs="Arial"/>
                <w:color w:val="000000" w:themeColor="text1"/>
                <w:sz w:val="16"/>
                <w:szCs w:val="16"/>
              </w:rPr>
            </w:pPr>
          </w:p>
        </w:tc>
      </w:tr>
      <w:tr w:rsidR="00F26395" w:rsidRPr="004051D0" w14:paraId="6C2630B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A9B1D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193D1B"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4A1C2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BAEE1B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270F8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8B996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895C84"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63C917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16C27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2F088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67E157" w14:textId="77777777" w:rsidR="00F26395" w:rsidRPr="004051D0" w:rsidRDefault="00F26395" w:rsidP="00121C0E">
            <w:pPr>
              <w:rPr>
                <w:rFonts w:eastAsiaTheme="minorHAnsi" w:cs="Arial"/>
                <w:color w:val="000000" w:themeColor="text1"/>
                <w:sz w:val="16"/>
                <w:szCs w:val="16"/>
              </w:rPr>
            </w:pPr>
          </w:p>
        </w:tc>
      </w:tr>
      <w:tr w:rsidR="00F26395" w:rsidRPr="004051D0" w14:paraId="65F8E7F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A520F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EDF640"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0CC546" w14:textId="77777777" w:rsidR="00F26395" w:rsidRPr="004051D0" w:rsidRDefault="00F26395" w:rsidP="00121C0E">
            <w:pPr>
              <w:rPr>
                <w:rFonts w:eastAsiaTheme="minorHAnsi" w:cs="Arial"/>
                <w:color w:val="000000" w:themeColor="text1"/>
                <w:sz w:val="16"/>
                <w:szCs w:val="16"/>
              </w:rPr>
            </w:pPr>
          </w:p>
        </w:tc>
      </w:tr>
      <w:tr w:rsidR="00F26395" w:rsidRPr="004051D0" w14:paraId="692D6C2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E7F142"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1F347D" w14:textId="77777777" w:rsidR="00F26395" w:rsidRPr="004051D0" w:rsidRDefault="00F26395" w:rsidP="00121C0E">
            <w:pPr>
              <w:rPr>
                <w:rFonts w:eastAsiaTheme="minorHAnsi" w:cs="Arial"/>
                <w:color w:val="000000" w:themeColor="text1"/>
                <w:sz w:val="16"/>
                <w:szCs w:val="16"/>
              </w:rPr>
            </w:pPr>
          </w:p>
        </w:tc>
      </w:tr>
    </w:tbl>
    <w:p w14:paraId="0E9A548F" w14:textId="77777777" w:rsidR="00F26395" w:rsidRDefault="00F26395" w:rsidP="00F26395">
      <w:pPr>
        <w:pStyle w:val="Caption"/>
        <w:rPr>
          <w:lang w:val="en-GB"/>
        </w:rPr>
      </w:pPr>
      <w:r w:rsidRPr="00702453">
        <w:t xml:space="preserve">Table: </w:t>
      </w:r>
      <w:r>
        <w:t xml:space="preserve">Signal Details of </w:t>
      </w:r>
      <w:r w:rsidRPr="004521EB">
        <w:rPr>
          <w:lang w:val="en-GB"/>
        </w:rPr>
        <w:t>CANSignal1</w:t>
      </w:r>
    </w:p>
    <w:p w14:paraId="51AA9D42" w14:textId="77777777" w:rsidR="00495854" w:rsidRPr="00495854" w:rsidRDefault="00495854" w:rsidP="00495854">
      <w:pPr>
        <w:rPr>
          <w:lang w:val="en-GB"/>
        </w:rPr>
      </w:pPr>
    </w:p>
    <w:p w14:paraId="195FC65E"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InternalSignal2</w:t>
      </w:r>
    </w:p>
    <w:p w14:paraId="0A49D261"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BCFC1B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1878A1"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D88477" w14:textId="77777777" w:rsidR="00F26395" w:rsidRPr="004051D0" w:rsidRDefault="00D950AE" w:rsidP="00121C0E">
            <w:pPr>
              <w:rPr>
                <w:rFonts w:eastAsiaTheme="minorHAnsi" w:cs="Arial"/>
                <w:color w:val="000000" w:themeColor="text1"/>
                <w:sz w:val="16"/>
                <w:szCs w:val="16"/>
              </w:rPr>
            </w:pPr>
            <w:sdt>
              <w:sdtPr>
                <w:rPr>
                  <w:rFonts w:cs="Arial"/>
                  <w:sz w:val="16"/>
                  <w:szCs w:val="16"/>
                </w:rPr>
                <w:alias w:val="ASIL"/>
                <w:tag w:val="ASIL"/>
                <w:id w:val="64994595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4988759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47EE04"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82C33B" w14:textId="77777777" w:rsidR="00F26395" w:rsidRPr="004051D0" w:rsidRDefault="00F26395" w:rsidP="00121C0E">
            <w:pPr>
              <w:rPr>
                <w:rFonts w:eastAsiaTheme="minorHAnsi" w:cs="Arial"/>
                <w:color w:val="000000" w:themeColor="text1"/>
                <w:sz w:val="16"/>
                <w:szCs w:val="16"/>
              </w:rPr>
            </w:pPr>
          </w:p>
        </w:tc>
      </w:tr>
      <w:tr w:rsidR="00F26395" w:rsidRPr="004051D0" w14:paraId="54C6927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14F74F"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603B10" w14:textId="77777777" w:rsidR="00F26395" w:rsidRPr="004051D0" w:rsidRDefault="00F26395" w:rsidP="00121C0E">
            <w:pPr>
              <w:rPr>
                <w:rFonts w:eastAsiaTheme="minorHAnsi" w:cs="Arial"/>
                <w:color w:val="000000" w:themeColor="text1"/>
                <w:sz w:val="16"/>
                <w:szCs w:val="16"/>
              </w:rPr>
            </w:pPr>
          </w:p>
        </w:tc>
      </w:tr>
      <w:tr w:rsidR="00F26395" w:rsidRPr="004051D0" w14:paraId="2EF2721B"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0EE3EF7"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719C0F0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1050A0"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AF1C34B"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DE04C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6A8C7A" w14:textId="77777777" w:rsidR="00F26395" w:rsidRPr="004051D0" w:rsidRDefault="00F26395" w:rsidP="00121C0E">
            <w:pPr>
              <w:rPr>
                <w:rFonts w:eastAsiaTheme="minorHAnsi" w:cs="Arial"/>
                <w:color w:val="000000" w:themeColor="text1"/>
                <w:sz w:val="16"/>
                <w:szCs w:val="16"/>
              </w:rPr>
            </w:pPr>
          </w:p>
        </w:tc>
      </w:tr>
      <w:tr w:rsidR="00F26395" w:rsidRPr="004051D0" w14:paraId="1735011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F8FF7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6D718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A997E5" w14:textId="77777777" w:rsidR="00F26395" w:rsidRPr="004051D0" w:rsidRDefault="00F26395" w:rsidP="00121C0E">
            <w:pPr>
              <w:rPr>
                <w:rFonts w:eastAsiaTheme="minorHAnsi" w:cs="Arial"/>
                <w:color w:val="000000" w:themeColor="text1"/>
                <w:sz w:val="16"/>
                <w:szCs w:val="16"/>
              </w:rPr>
            </w:pPr>
          </w:p>
        </w:tc>
      </w:tr>
      <w:tr w:rsidR="00F26395" w:rsidRPr="004051D0" w14:paraId="3793ED0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777B1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BAE45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D7EC60" w14:textId="77777777" w:rsidR="00F26395" w:rsidRPr="004051D0" w:rsidRDefault="00F26395" w:rsidP="00121C0E">
            <w:pPr>
              <w:rPr>
                <w:rFonts w:eastAsiaTheme="minorHAnsi" w:cs="Arial"/>
                <w:color w:val="000000" w:themeColor="text1"/>
                <w:sz w:val="16"/>
                <w:szCs w:val="16"/>
              </w:rPr>
            </w:pPr>
          </w:p>
        </w:tc>
      </w:tr>
      <w:tr w:rsidR="00F26395" w:rsidRPr="004051D0" w14:paraId="1990BF8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F8EA5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42689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B42F8C" w14:textId="77777777" w:rsidR="00F26395" w:rsidRPr="004051D0" w:rsidRDefault="00F26395" w:rsidP="00121C0E">
            <w:pPr>
              <w:rPr>
                <w:rFonts w:eastAsiaTheme="minorHAnsi" w:cs="Arial"/>
                <w:color w:val="000000" w:themeColor="text1"/>
                <w:sz w:val="16"/>
                <w:szCs w:val="16"/>
              </w:rPr>
            </w:pPr>
          </w:p>
        </w:tc>
      </w:tr>
      <w:tr w:rsidR="00F26395" w:rsidRPr="004051D0" w14:paraId="4B37D3F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10D504"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DC8EA05"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C6AD6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F78F0F" w14:textId="77777777" w:rsidR="00F26395" w:rsidRPr="004051D0" w:rsidRDefault="00F26395" w:rsidP="00121C0E">
            <w:pPr>
              <w:rPr>
                <w:rFonts w:eastAsiaTheme="minorHAnsi" w:cs="Arial"/>
                <w:color w:val="000000" w:themeColor="text1"/>
                <w:sz w:val="16"/>
                <w:szCs w:val="16"/>
              </w:rPr>
            </w:pPr>
          </w:p>
        </w:tc>
      </w:tr>
      <w:tr w:rsidR="00F26395" w:rsidRPr="004051D0" w14:paraId="3BCF77A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CAA5C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47C73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B1B092"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995304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2D23D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C5F2C8"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FFDB84"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23CEDE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698E5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85D606"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709626" w14:textId="77777777" w:rsidR="00F26395" w:rsidRPr="004051D0" w:rsidRDefault="00F26395" w:rsidP="00121C0E">
            <w:pPr>
              <w:rPr>
                <w:rFonts w:eastAsiaTheme="minorHAnsi" w:cs="Arial"/>
                <w:color w:val="000000" w:themeColor="text1"/>
                <w:sz w:val="16"/>
                <w:szCs w:val="16"/>
              </w:rPr>
            </w:pPr>
          </w:p>
        </w:tc>
      </w:tr>
      <w:tr w:rsidR="00F26395" w:rsidRPr="004051D0" w14:paraId="4DB34AE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80407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35E4E2"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9A68CC" w14:textId="77777777" w:rsidR="00F26395" w:rsidRPr="004051D0" w:rsidRDefault="00F26395" w:rsidP="00121C0E">
            <w:pPr>
              <w:rPr>
                <w:rFonts w:eastAsiaTheme="minorHAnsi" w:cs="Arial"/>
                <w:color w:val="000000" w:themeColor="text1"/>
                <w:sz w:val="16"/>
                <w:szCs w:val="16"/>
              </w:rPr>
            </w:pPr>
          </w:p>
        </w:tc>
      </w:tr>
      <w:tr w:rsidR="00F26395" w:rsidRPr="004051D0" w14:paraId="01C3F57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4C5B5F"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5A5035" w14:textId="77777777" w:rsidR="00F26395" w:rsidRPr="004051D0" w:rsidRDefault="00F26395" w:rsidP="00121C0E">
            <w:pPr>
              <w:rPr>
                <w:rFonts w:eastAsiaTheme="minorHAnsi" w:cs="Arial"/>
                <w:color w:val="000000" w:themeColor="text1"/>
                <w:sz w:val="16"/>
                <w:szCs w:val="16"/>
              </w:rPr>
            </w:pPr>
          </w:p>
        </w:tc>
      </w:tr>
    </w:tbl>
    <w:p w14:paraId="55ACCBF1" w14:textId="77777777" w:rsidR="00F26395" w:rsidRDefault="00F26395" w:rsidP="00F26395">
      <w:pPr>
        <w:pStyle w:val="Caption"/>
        <w:rPr>
          <w:lang w:val="en-GB"/>
        </w:rPr>
      </w:pPr>
      <w:r w:rsidRPr="00702453">
        <w:t xml:space="preserve">Table: </w:t>
      </w:r>
      <w:r>
        <w:t xml:space="preserve">Signal Details of </w:t>
      </w:r>
      <w:r w:rsidRPr="004521EB">
        <w:rPr>
          <w:lang w:val="en-GB"/>
        </w:rPr>
        <w:t>InternalSignal2</w:t>
      </w:r>
    </w:p>
    <w:p w14:paraId="6118C41A" w14:textId="77777777" w:rsidR="00495854" w:rsidRPr="00495854" w:rsidRDefault="00495854" w:rsidP="00495854">
      <w:pPr>
        <w:rPr>
          <w:lang w:val="en-GB"/>
        </w:rPr>
      </w:pPr>
    </w:p>
    <w:p w14:paraId="170B60AB" w14:textId="77777777" w:rsidR="002B0D09" w:rsidRDefault="002B0D09" w:rsidP="00072314">
      <w:pPr>
        <w:rPr>
          <w:rFonts w:cs="Arial"/>
          <w:color w:val="000000" w:themeColor="text1"/>
        </w:rPr>
      </w:pPr>
    </w:p>
    <w:p w14:paraId="3D322DD2" w14:textId="77777777" w:rsidR="00072314" w:rsidRPr="009E3B7C" w:rsidRDefault="00072314" w:rsidP="00072314">
      <w:pPr>
        <w:pStyle w:val="Heading4"/>
        <w:keepNext w:val="0"/>
        <w:tabs>
          <w:tab w:val="clear" w:pos="900"/>
          <w:tab w:val="left" w:pos="709"/>
        </w:tabs>
        <w:spacing w:before="240"/>
      </w:pPr>
      <w:bookmarkStart w:id="658" w:name="_Toc35000635"/>
      <w:bookmarkStart w:id="659" w:name="_Toc66170351"/>
      <w:r>
        <w:t>GSDB Signals</w:t>
      </w:r>
      <w:bookmarkEnd w:id="658"/>
      <w:bookmarkEnd w:id="659"/>
    </w:p>
    <w:p w14:paraId="37A871AA" w14:textId="77777777" w:rsidR="00072314" w:rsidRPr="009E3B7C" w:rsidRDefault="00072314" w:rsidP="00072314">
      <w:pPr>
        <w:rPr>
          <w:rFonts w:cs="Arial"/>
        </w:rPr>
      </w:pPr>
    </w:p>
    <w:p w14:paraId="5222C292" w14:textId="2E9AE1EF" w:rsidR="00050F45" w:rsidRPr="00050F45" w:rsidRDefault="00072314" w:rsidP="00050F45">
      <w:pPr>
        <w:pStyle w:val="Heading4"/>
        <w:keepNext w:val="0"/>
        <w:tabs>
          <w:tab w:val="clear" w:pos="900"/>
          <w:tab w:val="left" w:pos="709"/>
        </w:tabs>
        <w:spacing w:before="240"/>
      </w:pPr>
      <w:bookmarkStart w:id="660" w:name="_Toc35000636"/>
      <w:bookmarkStart w:id="661" w:name="_Toc66170352"/>
      <w:r>
        <w:t>HW I/Os</w:t>
      </w:r>
      <w:bookmarkEnd w:id="660"/>
      <w:bookmarkEnd w:id="661"/>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662" w:name="_Toc35000637"/>
      <w:bookmarkStart w:id="663" w:name="_Toc66170353"/>
      <w:r>
        <w:t>Diagnostic Interfaces</w:t>
      </w:r>
      <w:bookmarkEnd w:id="662"/>
      <w:bookmarkEnd w:id="663"/>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664" w:name="_Toc35000638"/>
      <w:r>
        <w:t>DTCs</w:t>
      </w:r>
      <w:bookmarkEnd w:id="664"/>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1574ADD0"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665" w:name="_Toc35000639"/>
      <w:r>
        <w:t>DIDs</w:t>
      </w:r>
      <w:bookmarkEnd w:id="665"/>
    </w:p>
    <w:p w14:paraId="73ED60DD" w14:textId="77777777" w:rsidR="00072314" w:rsidRDefault="00072314" w:rsidP="00072314">
      <w:pPr>
        <w:overflowPunct/>
        <w:autoSpaceDE/>
        <w:autoSpaceDN/>
        <w:adjustRightInd/>
        <w:textAlignment w:val="auto"/>
      </w:pPr>
    </w:p>
    <w:p w14:paraId="74A9ECCD" w14:textId="77777777" w:rsidR="00072314" w:rsidRDefault="00072314" w:rsidP="00072314">
      <w:pPr>
        <w:pStyle w:val="Heading3"/>
        <w:keepNext w:val="0"/>
        <w:tabs>
          <w:tab w:val="clear" w:pos="900"/>
          <w:tab w:val="left" w:pos="709"/>
          <w:tab w:val="left" w:pos="851"/>
        </w:tabs>
        <w:spacing w:before="240"/>
      </w:pPr>
      <w:bookmarkStart w:id="666" w:name="_Toc35000640"/>
      <w:bookmarkStart w:id="667" w:name="_Toc66170354"/>
      <w:r w:rsidRPr="00BC3C56">
        <w:t>Technical Parameters</w:t>
      </w:r>
      <w:bookmarkEnd w:id="666"/>
      <w:bookmarkEnd w:id="667"/>
    </w:p>
    <w:p w14:paraId="5FED8CC2" w14:textId="77777777" w:rsidR="00072314" w:rsidRDefault="00072314" w:rsidP="00072314"/>
    <w:p w14:paraId="373DD474" w14:textId="77777777" w:rsidR="00072314" w:rsidRDefault="00072314" w:rsidP="00072314">
      <w:pPr>
        <w:pStyle w:val="Heading3"/>
        <w:keepNext w:val="0"/>
        <w:tabs>
          <w:tab w:val="clear" w:pos="900"/>
          <w:tab w:val="left" w:pos="709"/>
          <w:tab w:val="left" w:pos="851"/>
        </w:tabs>
        <w:spacing w:before="240"/>
      </w:pPr>
      <w:bookmarkStart w:id="668" w:name="_Toc35000641"/>
      <w:bookmarkStart w:id="669" w:name="_Toc66170355"/>
      <w:r>
        <w:lastRenderedPageBreak/>
        <w:t>Mappings</w:t>
      </w:r>
      <w:bookmarkEnd w:id="668"/>
      <w:bookmarkEnd w:id="669"/>
    </w:p>
    <w:p w14:paraId="11C5B99B" w14:textId="77777777" w:rsidR="00072314" w:rsidRDefault="00072314" w:rsidP="00072314">
      <w:pPr>
        <w:overflowPunct/>
        <w:autoSpaceDE/>
        <w:autoSpaceDN/>
        <w:adjustRightInd/>
        <w:textAlignment w:val="auto"/>
      </w:pPr>
    </w:p>
    <w:p w14:paraId="696E3AD6" w14:textId="77777777" w:rsidR="00072314" w:rsidRDefault="00072314" w:rsidP="00072314">
      <w:pPr>
        <w:overflowPunct/>
        <w:autoSpaceDE/>
        <w:autoSpaceDN/>
        <w:adjustRightInd/>
        <w:textAlignment w:val="auto"/>
      </w:pPr>
    </w:p>
    <w:p w14:paraId="44D4012E" w14:textId="77777777" w:rsidR="00072314" w:rsidRDefault="00072314" w:rsidP="00072314">
      <w:pPr>
        <w:pStyle w:val="Heading3"/>
        <w:keepNext w:val="0"/>
        <w:tabs>
          <w:tab w:val="clear" w:pos="900"/>
          <w:tab w:val="left" w:pos="709"/>
          <w:tab w:val="left" w:pos="851"/>
        </w:tabs>
        <w:spacing w:before="240"/>
        <w:rPr>
          <w:szCs w:val="20"/>
        </w:rPr>
      </w:pPr>
      <w:bookmarkStart w:id="670" w:name="_Toc35000642"/>
      <w:bookmarkStart w:id="671" w:name="_Toc66170356"/>
      <w:r w:rsidRPr="00BC3C56">
        <w:rPr>
          <w:szCs w:val="20"/>
        </w:rPr>
        <w:t>Technical Interfaces</w:t>
      </w:r>
      <w:bookmarkEnd w:id="670"/>
      <w:bookmarkEnd w:id="671"/>
    </w:p>
    <w:p w14:paraId="688BA13E" w14:textId="77777777" w:rsidR="00072314" w:rsidRDefault="00072314" w:rsidP="00072314">
      <w:pPr>
        <w:rPr>
          <w:rFonts w:cs="Arial"/>
          <w:color w:val="000000" w:themeColor="text1"/>
        </w:rPr>
      </w:pPr>
    </w:p>
    <w:p w14:paraId="4FB5AA0E" w14:textId="77777777" w:rsidR="00072314" w:rsidRDefault="00072314" w:rsidP="00072314">
      <w:pPr>
        <w:pStyle w:val="Heading4"/>
        <w:keepNext w:val="0"/>
        <w:tabs>
          <w:tab w:val="clear" w:pos="900"/>
          <w:tab w:val="left" w:pos="709"/>
        </w:tabs>
        <w:spacing w:before="240"/>
      </w:pPr>
      <w:bookmarkStart w:id="672" w:name="_Toc35000643"/>
      <w:bookmarkStart w:id="673" w:name="_Toc66170357"/>
      <w:r>
        <w:t>AIS Interfaces</w:t>
      </w:r>
      <w:bookmarkEnd w:id="672"/>
      <w:bookmarkEnd w:id="673"/>
    </w:p>
    <w:p w14:paraId="073C781E" w14:textId="77777777" w:rsidR="00072314" w:rsidRDefault="00072314" w:rsidP="00072314">
      <w:pPr>
        <w:pStyle w:val="Heading5"/>
        <w:keepNext w:val="0"/>
        <w:tabs>
          <w:tab w:val="clear" w:pos="900"/>
          <w:tab w:val="left" w:pos="709"/>
        </w:tabs>
        <w:spacing w:before="240"/>
      </w:pPr>
      <w:bookmarkStart w:id="674" w:name="_Toc35000644"/>
      <w:r w:rsidRPr="00532AF2">
        <w:t>Publisher Interfaces</w:t>
      </w:r>
      <w:bookmarkEnd w:id="674"/>
    </w:p>
    <w:p w14:paraId="35D8D876" w14:textId="77777777" w:rsidR="00072314" w:rsidRPr="00A57D05" w:rsidRDefault="00072314" w:rsidP="00072314"/>
    <w:p w14:paraId="5AF4FE3B" w14:textId="77777777" w:rsidR="00072314" w:rsidRDefault="00072314" w:rsidP="00072314">
      <w:pPr>
        <w:pStyle w:val="Heading5"/>
        <w:keepNext w:val="0"/>
        <w:tabs>
          <w:tab w:val="clear" w:pos="900"/>
          <w:tab w:val="left" w:pos="709"/>
        </w:tabs>
        <w:spacing w:before="240"/>
      </w:pPr>
      <w:bookmarkStart w:id="675" w:name="_Toc35000645"/>
      <w:r w:rsidRPr="00BC3C56">
        <w:t>Subscriber Interfaces</w:t>
      </w:r>
      <w:bookmarkEnd w:id="675"/>
    </w:p>
    <w:p w14:paraId="03CA15B3" w14:textId="77777777" w:rsidR="00072314" w:rsidRDefault="00072314" w:rsidP="00072314">
      <w:bookmarkStart w:id="676" w:name="_Hlk29288916"/>
      <w:bookmarkEnd w:id="676"/>
    </w:p>
    <w:p w14:paraId="7AAF1598" w14:textId="77777777" w:rsidR="00072314" w:rsidRDefault="00072314" w:rsidP="00072314">
      <w:pPr>
        <w:pStyle w:val="Heading4"/>
        <w:keepNext w:val="0"/>
        <w:tabs>
          <w:tab w:val="clear" w:pos="900"/>
          <w:tab w:val="left" w:pos="709"/>
        </w:tabs>
        <w:spacing w:before="240"/>
      </w:pPr>
      <w:bookmarkStart w:id="677" w:name="_Toc35000646"/>
      <w:bookmarkStart w:id="678" w:name="_Toc66170358"/>
      <w:r>
        <w:t>AUTOSAR Ports</w:t>
      </w:r>
      <w:bookmarkEnd w:id="677"/>
      <w:bookmarkEnd w:id="678"/>
    </w:p>
    <w:p w14:paraId="0406F25F" w14:textId="77777777" w:rsidR="00072314" w:rsidRDefault="00072314" w:rsidP="00072314">
      <w:pPr>
        <w:pStyle w:val="BlockText"/>
        <w:ind w:left="0" w:firstLine="0"/>
      </w:pPr>
    </w:p>
    <w:p w14:paraId="198CC888" w14:textId="77777777" w:rsidR="00072314" w:rsidRDefault="00072314" w:rsidP="00072314">
      <w:pPr>
        <w:pStyle w:val="Heading3"/>
        <w:keepNext w:val="0"/>
        <w:tabs>
          <w:tab w:val="clear" w:pos="900"/>
          <w:tab w:val="left" w:pos="709"/>
          <w:tab w:val="left" w:pos="851"/>
        </w:tabs>
        <w:spacing w:before="240"/>
      </w:pPr>
      <w:bookmarkStart w:id="679" w:name="_Toc35000647"/>
      <w:bookmarkStart w:id="680" w:name="_Toc66170359"/>
      <w:r>
        <w:t>Messages/APIs</w:t>
      </w:r>
      <w:bookmarkEnd w:id="679"/>
      <w:bookmarkEnd w:id="680"/>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681" w:name="_Toc35000648"/>
      <w:bookmarkStart w:id="682" w:name="_Toc66170360"/>
      <w:r>
        <w:t>CAN Bus “&lt;Bus Name&gt;”</w:t>
      </w:r>
      <w:bookmarkEnd w:id="681"/>
      <w:bookmarkEnd w:id="682"/>
    </w:p>
    <w:p w14:paraId="674D264B"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34F15933" w14:textId="77777777" w:rsidTr="001D18E6">
        <w:trPr>
          <w:trHeight w:val="166"/>
        </w:trPr>
        <w:tc>
          <w:tcPr>
            <w:tcW w:w="1163" w:type="dxa"/>
            <w:shd w:val="clear" w:color="auto" w:fill="D9D9D9" w:themeFill="background1" w:themeFillShade="D9"/>
          </w:tcPr>
          <w:p w14:paraId="76BAAB0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723FFDF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1BFEBF14"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16F52DB9"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56E7C24F"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14164212"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25CEB19B" w14:textId="77777777" w:rsidTr="001D18E6">
        <w:trPr>
          <w:trHeight w:val="233"/>
        </w:trPr>
        <w:tc>
          <w:tcPr>
            <w:tcW w:w="1163" w:type="dxa"/>
            <w:vMerge w:val="restart"/>
          </w:tcPr>
          <w:p w14:paraId="29F7B6E5"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1F303FF7"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1912B93B"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7E58BF62"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2DB30039"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471C5AA8"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7481A328" w14:textId="77777777" w:rsidTr="001D18E6">
        <w:trPr>
          <w:trHeight w:val="232"/>
        </w:trPr>
        <w:tc>
          <w:tcPr>
            <w:tcW w:w="1163" w:type="dxa"/>
            <w:vMerge/>
          </w:tcPr>
          <w:p w14:paraId="0580413B"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4533792"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2787AC4A"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1AE95AF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5538588"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7036770A"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3E5E1A65" w14:textId="77777777" w:rsidTr="001D18E6">
        <w:trPr>
          <w:trHeight w:val="232"/>
        </w:trPr>
        <w:tc>
          <w:tcPr>
            <w:tcW w:w="1163" w:type="dxa"/>
            <w:vMerge/>
          </w:tcPr>
          <w:p w14:paraId="2C5D1E5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0B626766"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59255B77"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932D2E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7DD1A641"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6EE4109C"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4F082519" w14:textId="77777777" w:rsidTr="001D18E6">
        <w:trPr>
          <w:trHeight w:val="232"/>
        </w:trPr>
        <w:tc>
          <w:tcPr>
            <w:tcW w:w="1163" w:type="dxa"/>
            <w:vMerge/>
          </w:tcPr>
          <w:p w14:paraId="3B2779E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747D156B"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7DAB9D08"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3BB4432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D8103C4"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297A2C74" w14:textId="77777777" w:rsidR="00072314" w:rsidRPr="00427709" w:rsidRDefault="00072314" w:rsidP="001D18E6">
            <w:pPr>
              <w:spacing w:before="100" w:beforeAutospacing="1"/>
              <w:rPr>
                <w:rFonts w:cs="Arial"/>
                <w:color w:val="333333"/>
                <w:sz w:val="14"/>
                <w:szCs w:val="21"/>
                <w:lang w:eastAsia="de-DE"/>
              </w:rPr>
            </w:pPr>
          </w:p>
        </w:tc>
      </w:tr>
    </w:tbl>
    <w:p w14:paraId="06840A73" w14:textId="77777777" w:rsidR="00072314" w:rsidRPr="00427709" w:rsidRDefault="00072314" w:rsidP="00072314"/>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683" w:name="_Toc35000649"/>
      <w:bookmarkStart w:id="684" w:name="_Toc66170361"/>
      <w:r>
        <w:t>LIN Bus “&lt;Bus Name&gt;”</w:t>
      </w:r>
      <w:bookmarkEnd w:id="683"/>
      <w:bookmarkEnd w:id="684"/>
    </w:p>
    <w:p w14:paraId="75D47867" w14:textId="77777777" w:rsidR="00072314" w:rsidRDefault="00072314" w:rsidP="00072314"/>
    <w:p w14:paraId="731BFEA0" w14:textId="77777777" w:rsidR="00072314" w:rsidRDefault="00072314" w:rsidP="00072314">
      <w:pPr>
        <w:pStyle w:val="Heading4"/>
        <w:keepNext w:val="0"/>
        <w:tabs>
          <w:tab w:val="clear" w:pos="900"/>
          <w:tab w:val="left" w:pos="709"/>
        </w:tabs>
        <w:spacing w:before="240"/>
      </w:pPr>
      <w:bookmarkStart w:id="685" w:name="_Toc35000650"/>
      <w:bookmarkStart w:id="686" w:name="_Toc66170362"/>
      <w:bookmarkStart w:id="687" w:name="_Ref22737477"/>
      <w:bookmarkStart w:id="688" w:name="_Ref21531676"/>
      <w:bookmarkStart w:id="689" w:name="_Ref21531342"/>
      <w:bookmarkStart w:id="690" w:name="_Hlk25066769"/>
      <w:r>
        <w:t>AUTOSAR Interfaces</w:t>
      </w:r>
      <w:bookmarkEnd w:id="685"/>
      <w:bookmarkEnd w:id="686"/>
    </w:p>
    <w:p w14:paraId="021928C9" w14:textId="77777777" w:rsidR="00072314" w:rsidRPr="00B71712" w:rsidRDefault="00072314" w:rsidP="00072314"/>
    <w:p w14:paraId="1A3E4B23" w14:textId="77777777" w:rsidR="00072314" w:rsidRDefault="00072314" w:rsidP="00072314">
      <w:pPr>
        <w:pStyle w:val="Heading4"/>
        <w:keepNext w:val="0"/>
        <w:tabs>
          <w:tab w:val="clear" w:pos="900"/>
          <w:tab w:val="left" w:pos="709"/>
        </w:tabs>
        <w:spacing w:before="240"/>
      </w:pPr>
      <w:bookmarkStart w:id="691" w:name="_Toc35000651"/>
      <w:bookmarkStart w:id="692" w:name="_Toc66170363"/>
      <w:r>
        <w:t xml:space="preserve">SOA Service </w:t>
      </w:r>
      <w:bookmarkEnd w:id="687"/>
      <w:bookmarkEnd w:id="688"/>
      <w:bookmarkEnd w:id="689"/>
      <w:r>
        <w:t>Contracts</w:t>
      </w:r>
      <w:bookmarkEnd w:id="690"/>
      <w:bookmarkEnd w:id="691"/>
      <w:bookmarkEnd w:id="692"/>
    </w:p>
    <w:p w14:paraId="7AD5F7C1" w14:textId="77777777" w:rsidR="00072314" w:rsidRDefault="00072314" w:rsidP="00072314">
      <w:pPr>
        <w:rPr>
          <w:rFonts w:cs="Arial"/>
        </w:rPr>
      </w:pPr>
    </w:p>
    <w:p w14:paraId="616B7187" w14:textId="77777777" w:rsidR="00072314" w:rsidRDefault="00072314" w:rsidP="00072314">
      <w:pPr>
        <w:rPr>
          <w:rFonts w:cs="Arial"/>
        </w:rPr>
      </w:pPr>
      <w:r>
        <w:rPr>
          <w:rFonts w:cs="Arial"/>
        </w:rPr>
        <w:t>&lt;Service contract purpose/behavior&gt;</w:t>
      </w:r>
    </w:p>
    <w:p w14:paraId="71EF32AA"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19194553" w14:textId="77777777" w:rsidTr="001D18E6">
        <w:trPr>
          <w:trHeight w:val="625"/>
        </w:trPr>
        <w:tc>
          <w:tcPr>
            <w:tcW w:w="1271" w:type="dxa"/>
            <w:shd w:val="clear" w:color="auto" w:fill="D9D9D9" w:themeFill="background1" w:themeFillShade="D9"/>
            <w:hideMark/>
          </w:tcPr>
          <w:p w14:paraId="00778FCF"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05D4A8FB"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4A63622D"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61BA3823"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400884D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21DDC636"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5409DABC"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4CA55F0D"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7985519F"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0A99441D"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34D6D00C"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2FF82916"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5E4D0AD4" w14:textId="77777777" w:rsidR="00072314" w:rsidRPr="00C96BC7" w:rsidRDefault="00072314" w:rsidP="001D18E6">
            <w:pPr>
              <w:spacing w:before="100" w:beforeAutospacing="1"/>
              <w:rPr>
                <w:rFonts w:cs="Arial"/>
                <w:color w:val="333333"/>
                <w:szCs w:val="21"/>
                <w:lang w:eastAsia="de-DE"/>
              </w:rPr>
            </w:pPr>
          </w:p>
        </w:tc>
      </w:tr>
      <w:tr w:rsidR="00072314" w:rsidRPr="00C0260E" w14:paraId="6419CBE0" w14:textId="77777777" w:rsidTr="001D18E6">
        <w:tc>
          <w:tcPr>
            <w:tcW w:w="1271" w:type="dxa"/>
            <w:vMerge/>
          </w:tcPr>
          <w:p w14:paraId="7F3C4F1C"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47B3D9C3" w14:textId="77777777" w:rsidR="00072314" w:rsidRPr="00C96BC7" w:rsidRDefault="00072314" w:rsidP="001D18E6">
            <w:pPr>
              <w:spacing w:before="150"/>
              <w:rPr>
                <w:rFonts w:cs="Arial"/>
                <w:color w:val="333333"/>
                <w:szCs w:val="21"/>
                <w:lang w:eastAsia="de-DE"/>
              </w:rPr>
            </w:pPr>
          </w:p>
        </w:tc>
        <w:tc>
          <w:tcPr>
            <w:tcW w:w="2218" w:type="dxa"/>
          </w:tcPr>
          <w:p w14:paraId="59B5D997"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30696833"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56CF270C"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0B560527" w14:textId="77777777" w:rsidTr="001D18E6">
        <w:tc>
          <w:tcPr>
            <w:tcW w:w="1271" w:type="dxa"/>
            <w:vMerge/>
          </w:tcPr>
          <w:p w14:paraId="4CAF4C62"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7C1216AD" w14:textId="77777777" w:rsidR="00072314" w:rsidRPr="00C96BC7" w:rsidRDefault="00072314" w:rsidP="001D18E6">
            <w:pPr>
              <w:spacing w:before="150"/>
              <w:rPr>
                <w:rFonts w:cs="Arial"/>
                <w:color w:val="333333"/>
                <w:szCs w:val="21"/>
                <w:lang w:eastAsia="de-DE"/>
              </w:rPr>
            </w:pPr>
          </w:p>
        </w:tc>
        <w:tc>
          <w:tcPr>
            <w:tcW w:w="2218" w:type="dxa"/>
          </w:tcPr>
          <w:p w14:paraId="5CFCEB33"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6DD7E335"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0E3466BC"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7E106E40" w14:textId="77777777" w:rsidR="00072314" w:rsidRPr="00016962" w:rsidRDefault="00072314" w:rsidP="00072314"/>
    <w:p w14:paraId="57627938" w14:textId="77777777" w:rsidR="00072314" w:rsidRPr="00BC3C56" w:rsidRDefault="00072314" w:rsidP="00072314">
      <w:pPr>
        <w:pStyle w:val="Heading3"/>
        <w:keepNext w:val="0"/>
        <w:tabs>
          <w:tab w:val="clear" w:pos="900"/>
          <w:tab w:val="left" w:pos="709"/>
          <w:tab w:val="left" w:pos="851"/>
        </w:tabs>
        <w:spacing w:before="240"/>
      </w:pPr>
      <w:bookmarkStart w:id="693" w:name="_Toc35000652"/>
      <w:bookmarkStart w:id="694" w:name="_Toc66170364"/>
      <w:r>
        <w:lastRenderedPageBreak/>
        <w:t>Encoding</w:t>
      </w:r>
      <w:r w:rsidRPr="00BC3C56">
        <w:t xml:space="preserve"> Types</w:t>
      </w:r>
      <w:bookmarkEnd w:id="693"/>
      <w:bookmarkEnd w:id="694"/>
    </w:p>
    <w:p w14:paraId="04027203" w14:textId="77777777" w:rsidR="00072314" w:rsidRPr="009E3B7C" w:rsidRDefault="00072314" w:rsidP="00072314">
      <w:pPr>
        <w:rPr>
          <w:rFonts w:cs="Arial"/>
        </w:rPr>
      </w:pPr>
    </w:p>
    <w:p w14:paraId="5870A5E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Position</w:t>
      </w:r>
    </w:p>
    <w:p w14:paraId="749A2F8A" w14:textId="77777777" w:rsidR="00B442FD" w:rsidRDefault="00B442FD" w:rsidP="00B442FD">
      <w:pPr>
        <w:rPr>
          <w:rFonts w:cs="Arial"/>
        </w:rPr>
      </w:pPr>
      <w:r>
        <w:rPr>
          <w:rFonts w:cs="Arial"/>
        </w:rPr>
        <w:t>This signal indicates the current or saved position for a given axis.</w:t>
      </w:r>
    </w:p>
    <w:p w14:paraId="0E280B57" w14:textId="77777777" w:rsidR="00B442FD" w:rsidRDefault="00B442FD" w:rsidP="00B442FD">
      <w:pPr>
        <w:rPr>
          <w:rFonts w:cs="Arial"/>
        </w:rPr>
      </w:pPr>
    </w:p>
    <w:p w14:paraId="3147BFAE" w14:textId="77777777" w:rsidR="00B442FD" w:rsidRDefault="00B442FD" w:rsidP="00B442FD">
      <w:pPr>
        <w:rPr>
          <w:rFonts w:cs="Arial"/>
        </w:rPr>
      </w:pPr>
      <w:r>
        <w:rPr>
          <w:rFonts w:cs="Arial"/>
        </w:rPr>
        <w:t>ASIL: QM</w:t>
      </w:r>
    </w:p>
    <w:p w14:paraId="28913D18" w14:textId="77777777" w:rsidR="00B442FD" w:rsidRDefault="00B442FD" w:rsidP="00B442FD">
      <w:pPr>
        <w:rPr>
          <w:rFonts w:cs="Arial"/>
        </w:rPr>
      </w:pPr>
      <w:r>
        <w:rPr>
          <w:rFonts w:cs="Arial"/>
        </w:rPr>
        <w:t>Min Value: 0</w:t>
      </w:r>
    </w:p>
    <w:p w14:paraId="66E1951D" w14:textId="77777777" w:rsidR="00B442FD" w:rsidRDefault="00B442FD" w:rsidP="00B442FD">
      <w:pPr>
        <w:rPr>
          <w:rFonts w:cs="Arial"/>
        </w:rPr>
      </w:pPr>
      <w:r>
        <w:rPr>
          <w:rFonts w:cs="Arial"/>
        </w:rPr>
        <w:t>Max Value: 65535</w:t>
      </w:r>
    </w:p>
    <w:p w14:paraId="772259BD" w14:textId="77777777" w:rsidR="00B442FD" w:rsidRDefault="00B442FD" w:rsidP="00B442FD">
      <w:pPr>
        <w:rPr>
          <w:rFonts w:cs="Arial"/>
        </w:rPr>
      </w:pPr>
      <w:r>
        <w:rPr>
          <w:rFonts w:cs="Arial"/>
        </w:rPr>
        <w:t>Resolution: 1</w:t>
      </w:r>
    </w:p>
    <w:p w14:paraId="7BD9B08D" w14:textId="77777777" w:rsidR="00B442FD" w:rsidRDefault="00B442FD" w:rsidP="00B442FD">
      <w:pPr>
        <w:rPr>
          <w:rFonts w:cs="Arial"/>
        </w:rPr>
      </w:pPr>
      <w:r>
        <w:rPr>
          <w:rFonts w:cs="Arial"/>
        </w:rPr>
        <w:t>Offset: 0</w:t>
      </w:r>
    </w:p>
    <w:p w14:paraId="69570C07" w14:textId="77777777" w:rsidR="00B442FD" w:rsidRDefault="00B442FD" w:rsidP="00B442FD">
      <w:pPr>
        <w:rPr>
          <w:rFonts w:cs="Arial"/>
        </w:rPr>
      </w:pPr>
      <w:r>
        <w:rPr>
          <w:rFonts w:cs="Arial"/>
        </w:rPr>
        <w:t>Unit: Integer</w:t>
      </w:r>
    </w:p>
    <w:p w14:paraId="5A1EB50C" w14:textId="70993ED1" w:rsidR="00B442FD" w:rsidRDefault="00B442FD" w:rsidP="00B442FD">
      <w:pPr>
        <w:rPr>
          <w:rFonts w:cs="Arial"/>
        </w:rPr>
      </w:pPr>
    </w:p>
    <w:p w14:paraId="5B6C5BF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972B93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0FF1A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9B5BFD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8CD1A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54B363" w14:textId="77777777" w:rsidR="00B442FD" w:rsidRPr="00F03856" w:rsidRDefault="00B442FD" w:rsidP="00121C0E">
            <w:pPr>
              <w:rPr>
                <w:rFonts w:eastAsiaTheme="minorHAnsi" w:cs="Arial"/>
                <w:color w:val="000000" w:themeColor="text1"/>
                <w:sz w:val="16"/>
                <w:szCs w:val="16"/>
              </w:rPr>
            </w:pPr>
          </w:p>
        </w:tc>
      </w:tr>
      <w:tr w:rsidR="00B442FD" w:rsidRPr="00F03856" w14:paraId="43663A8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37CA5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5B671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8FC430" w14:textId="77777777" w:rsidR="00B442FD" w:rsidRPr="00F03856" w:rsidRDefault="00B442FD" w:rsidP="00121C0E">
            <w:pPr>
              <w:rPr>
                <w:rFonts w:eastAsiaTheme="minorHAnsi" w:cs="Arial"/>
                <w:color w:val="000000" w:themeColor="text1"/>
                <w:sz w:val="16"/>
                <w:szCs w:val="16"/>
              </w:rPr>
            </w:pPr>
          </w:p>
        </w:tc>
      </w:tr>
      <w:tr w:rsidR="00B442FD" w:rsidRPr="00F03856" w14:paraId="5D0E886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E1409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78978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593337" w14:textId="77777777" w:rsidR="00B442FD" w:rsidRPr="00F03856" w:rsidRDefault="00B442FD" w:rsidP="00121C0E">
            <w:pPr>
              <w:rPr>
                <w:rFonts w:eastAsiaTheme="minorHAnsi" w:cs="Arial"/>
                <w:color w:val="000000" w:themeColor="text1"/>
                <w:sz w:val="16"/>
                <w:szCs w:val="16"/>
              </w:rPr>
            </w:pPr>
          </w:p>
        </w:tc>
      </w:tr>
      <w:tr w:rsidR="00B442FD" w:rsidRPr="00F03856" w14:paraId="308EEAE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9436A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009C7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7EB912" w14:textId="77777777" w:rsidR="00B442FD" w:rsidRPr="00F03856" w:rsidRDefault="00B442FD" w:rsidP="00121C0E">
            <w:pPr>
              <w:rPr>
                <w:rFonts w:eastAsiaTheme="minorHAnsi" w:cs="Arial"/>
                <w:color w:val="000000" w:themeColor="text1"/>
                <w:sz w:val="16"/>
                <w:szCs w:val="16"/>
              </w:rPr>
            </w:pPr>
          </w:p>
        </w:tc>
      </w:tr>
      <w:tr w:rsidR="00B442FD" w:rsidRPr="00F03856" w14:paraId="6C63D95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D5F05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B720655"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69C4B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AC9885" w14:textId="42C05F06" w:rsidR="00B442FD" w:rsidRPr="00F03856" w:rsidRDefault="00B442FD" w:rsidP="00121C0E">
            <w:pPr>
              <w:rPr>
                <w:rFonts w:eastAsiaTheme="minorHAnsi" w:cs="Arial"/>
                <w:color w:val="000000" w:themeColor="text1"/>
                <w:sz w:val="16"/>
                <w:szCs w:val="16"/>
              </w:rPr>
            </w:pPr>
          </w:p>
        </w:tc>
      </w:tr>
      <w:tr w:rsidR="00B442FD" w:rsidRPr="00F03856" w14:paraId="4994BE3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95D33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D3F0E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CE335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2FFA24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52187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82BC2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78A285"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38A57F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0269F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A73A10" w14:textId="4DC9CE7A"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Position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755DA8" w14:textId="77777777" w:rsidR="00E550DC" w:rsidRDefault="00E550DC"/>
        </w:tc>
      </w:tr>
      <w:tr w:rsidR="00B442FD" w:rsidRPr="00F03856" w14:paraId="49422E7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5D63E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CDEE6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3FD7AF" w14:textId="77777777" w:rsidR="00B442FD" w:rsidRPr="00F03856" w:rsidRDefault="00B442FD" w:rsidP="00121C0E">
            <w:pPr>
              <w:rPr>
                <w:rFonts w:eastAsiaTheme="minorHAnsi" w:cs="Arial"/>
                <w:color w:val="000000" w:themeColor="text1"/>
                <w:sz w:val="16"/>
                <w:szCs w:val="16"/>
              </w:rPr>
            </w:pPr>
          </w:p>
        </w:tc>
      </w:tr>
      <w:tr w:rsidR="00B442FD" w:rsidRPr="00F03856" w14:paraId="356543E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FE4A0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6BA9FD" w14:textId="77777777" w:rsidR="00B442FD" w:rsidRPr="00F03856" w:rsidRDefault="00B442FD" w:rsidP="00121C0E">
            <w:pPr>
              <w:rPr>
                <w:rFonts w:eastAsiaTheme="minorHAnsi" w:cs="Arial"/>
                <w:color w:val="000000" w:themeColor="text1"/>
                <w:sz w:val="16"/>
                <w:szCs w:val="16"/>
              </w:rPr>
            </w:pPr>
          </w:p>
        </w:tc>
      </w:tr>
    </w:tbl>
    <w:p w14:paraId="12D48C24" w14:textId="6F621B6F"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Position</w:t>
      </w:r>
    </w:p>
    <w:p w14:paraId="21C36072" w14:textId="77777777" w:rsidR="00495854" w:rsidRPr="00495854" w:rsidRDefault="00495854" w:rsidP="00495854">
      <w:pPr>
        <w:rPr>
          <w:lang w:val="en-GB"/>
        </w:rPr>
      </w:pPr>
    </w:p>
    <w:p w14:paraId="7096CC3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ProfileType</w:t>
      </w:r>
    </w:p>
    <w:p w14:paraId="64249605" w14:textId="77777777" w:rsidR="00B442FD" w:rsidRDefault="00B442FD" w:rsidP="00B442FD">
      <w:pPr>
        <w:rPr>
          <w:rFonts w:cs="Arial"/>
        </w:rPr>
      </w:pPr>
    </w:p>
    <w:p w14:paraId="6A9C2165"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0"/>
        <w:gridCol w:w="3751"/>
      </w:tblGrid>
      <w:tr w:rsidR="00B442FD" w:rsidRPr="00F03856" w14:paraId="34CDADA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BA08E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5F3ED9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EDAC3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F5ABD3" w14:textId="77777777" w:rsidR="00B442FD" w:rsidRPr="00F03856" w:rsidRDefault="00B442FD" w:rsidP="00121C0E">
            <w:pPr>
              <w:rPr>
                <w:rFonts w:eastAsiaTheme="minorHAnsi" w:cs="Arial"/>
                <w:color w:val="000000" w:themeColor="text1"/>
                <w:sz w:val="16"/>
                <w:szCs w:val="16"/>
              </w:rPr>
            </w:pPr>
          </w:p>
        </w:tc>
      </w:tr>
      <w:tr w:rsidR="00B442FD" w:rsidRPr="00F03856" w14:paraId="1CD9B3C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8C682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84F47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A25D15" w14:textId="77777777" w:rsidR="00B442FD" w:rsidRPr="00F03856" w:rsidRDefault="00B442FD" w:rsidP="00121C0E">
            <w:pPr>
              <w:rPr>
                <w:rFonts w:eastAsiaTheme="minorHAnsi" w:cs="Arial"/>
                <w:color w:val="000000" w:themeColor="text1"/>
                <w:sz w:val="16"/>
                <w:szCs w:val="16"/>
              </w:rPr>
            </w:pPr>
          </w:p>
        </w:tc>
      </w:tr>
      <w:tr w:rsidR="00B442FD" w:rsidRPr="00F03856" w14:paraId="33610ED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D318F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71614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AD6DFB" w14:textId="77777777" w:rsidR="00B442FD" w:rsidRPr="00F03856" w:rsidRDefault="00B442FD" w:rsidP="00121C0E">
            <w:pPr>
              <w:rPr>
                <w:rFonts w:eastAsiaTheme="minorHAnsi" w:cs="Arial"/>
                <w:color w:val="000000" w:themeColor="text1"/>
                <w:sz w:val="16"/>
                <w:szCs w:val="16"/>
              </w:rPr>
            </w:pPr>
          </w:p>
        </w:tc>
      </w:tr>
      <w:tr w:rsidR="00B442FD" w:rsidRPr="00F03856" w14:paraId="49B757B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8289E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F1F15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C43878" w14:textId="77777777" w:rsidR="00B442FD" w:rsidRPr="00F03856" w:rsidRDefault="00B442FD" w:rsidP="00121C0E">
            <w:pPr>
              <w:rPr>
                <w:rFonts w:eastAsiaTheme="minorHAnsi" w:cs="Arial"/>
                <w:color w:val="000000" w:themeColor="text1"/>
                <w:sz w:val="16"/>
                <w:szCs w:val="16"/>
              </w:rPr>
            </w:pPr>
          </w:p>
        </w:tc>
      </w:tr>
      <w:tr w:rsidR="00B442FD" w:rsidRPr="00F03856" w14:paraId="39AFA73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AC042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727563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23F30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2EDBB5" w14:textId="77777777" w:rsidR="00B442FD" w:rsidRPr="00F03856" w:rsidRDefault="00B442FD" w:rsidP="00121C0E">
            <w:pPr>
              <w:rPr>
                <w:rFonts w:eastAsiaTheme="minorHAnsi" w:cs="Arial"/>
                <w:color w:val="000000" w:themeColor="text1"/>
                <w:sz w:val="16"/>
                <w:szCs w:val="16"/>
              </w:rPr>
            </w:pPr>
          </w:p>
        </w:tc>
      </w:tr>
      <w:tr w:rsidR="00B442FD" w:rsidRPr="00F03856" w14:paraId="0E9010B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AFAC0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66318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85C98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1F30F5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DDEE7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11DE4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888F6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677F50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9FF55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93CCB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Driver</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08415" w14:textId="77777777" w:rsidR="00E550DC" w:rsidRDefault="00E550DC"/>
        </w:tc>
      </w:tr>
      <w:tr w:rsidR="00B442FD" w:rsidRPr="00F03856" w14:paraId="3169066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00718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10FDC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None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E55135" w14:textId="77777777" w:rsidR="00E550DC" w:rsidRDefault="00E550DC"/>
        </w:tc>
      </w:tr>
      <w:tr w:rsidR="00B442FD" w:rsidRPr="00F03856" w14:paraId="713EFCA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27F82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67123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Guest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325DA2" w14:textId="77777777" w:rsidR="00E550DC" w:rsidRDefault="00E550DC"/>
        </w:tc>
      </w:tr>
      <w:tr w:rsidR="00B442FD" w:rsidRPr="00F03856" w14:paraId="0692919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6F3C4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675C4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Temporary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4B373A" w14:textId="77777777" w:rsidR="00E550DC" w:rsidRDefault="00E550DC"/>
        </w:tc>
      </w:tr>
      <w:tr w:rsidR="00B442FD" w:rsidRPr="00F03856" w14:paraId="05779E7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E8792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7C3CC2"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33C0C8" w14:textId="77777777" w:rsidR="00B442FD" w:rsidRPr="00F03856" w:rsidRDefault="00B442FD" w:rsidP="00121C0E">
            <w:pPr>
              <w:rPr>
                <w:rFonts w:eastAsiaTheme="minorHAnsi" w:cs="Arial"/>
                <w:color w:val="000000" w:themeColor="text1"/>
                <w:sz w:val="16"/>
                <w:szCs w:val="16"/>
              </w:rPr>
            </w:pPr>
          </w:p>
        </w:tc>
      </w:tr>
      <w:tr w:rsidR="00B442FD" w:rsidRPr="00F03856" w14:paraId="1E55708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07CF1D"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A18419" w14:textId="77777777" w:rsidR="00B442FD" w:rsidRPr="00F03856" w:rsidRDefault="00B442FD" w:rsidP="00121C0E">
            <w:pPr>
              <w:rPr>
                <w:rFonts w:eastAsiaTheme="minorHAnsi" w:cs="Arial"/>
                <w:color w:val="000000" w:themeColor="text1"/>
                <w:sz w:val="16"/>
                <w:szCs w:val="16"/>
              </w:rPr>
            </w:pPr>
          </w:p>
        </w:tc>
      </w:tr>
    </w:tbl>
    <w:p w14:paraId="4ECA9C6C"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ProfileType</w:t>
      </w:r>
    </w:p>
    <w:p w14:paraId="4DDFA99C" w14:textId="77777777" w:rsidR="00495854" w:rsidRPr="00495854" w:rsidRDefault="00495854" w:rsidP="00495854">
      <w:pPr>
        <w:rPr>
          <w:lang w:val="en-GB"/>
        </w:rPr>
      </w:pPr>
    </w:p>
    <w:p w14:paraId="187A9F5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Assumption Categories</w:t>
      </w:r>
    </w:p>
    <w:p w14:paraId="33407685" w14:textId="77777777" w:rsidR="00B442FD" w:rsidRDefault="00B442FD" w:rsidP="00B442FD">
      <w:pPr>
        <w:rPr>
          <w:rFonts w:cs="Arial"/>
        </w:rPr>
      </w:pPr>
      <w:r>
        <w:rPr>
          <w:rFonts w:cs="Arial"/>
        </w:rPr>
        <w:t>Assumption Categories is a value type that defines literals used for specifying the "Category" of an Assumptions element.</w:t>
      </w:r>
    </w:p>
    <w:p w14:paraId="4B0FADF3" w14:textId="77777777" w:rsidR="00B442FD" w:rsidRDefault="00B442FD" w:rsidP="00B442FD">
      <w:pPr>
        <w:rPr>
          <w:rFonts w:cs="Arial"/>
        </w:rPr>
      </w:pPr>
    </w:p>
    <w:p w14:paraId="339110C1"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lastRenderedPageBreak/>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6"/>
        <w:gridCol w:w="3745"/>
      </w:tblGrid>
      <w:tr w:rsidR="00B442FD" w:rsidRPr="00F03856" w14:paraId="6A90D25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3C8EE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1434F78"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4C8BB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99564E" w14:textId="77777777" w:rsidR="00B442FD" w:rsidRPr="00F03856" w:rsidRDefault="00B442FD" w:rsidP="00121C0E">
            <w:pPr>
              <w:rPr>
                <w:rFonts w:eastAsiaTheme="minorHAnsi" w:cs="Arial"/>
                <w:color w:val="000000" w:themeColor="text1"/>
                <w:sz w:val="16"/>
                <w:szCs w:val="16"/>
              </w:rPr>
            </w:pPr>
          </w:p>
        </w:tc>
      </w:tr>
      <w:tr w:rsidR="00B442FD" w:rsidRPr="00F03856" w14:paraId="3AA4409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E3266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46325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05E80E" w14:textId="77777777" w:rsidR="00B442FD" w:rsidRPr="00F03856" w:rsidRDefault="00B442FD" w:rsidP="00121C0E">
            <w:pPr>
              <w:rPr>
                <w:rFonts w:eastAsiaTheme="minorHAnsi" w:cs="Arial"/>
                <w:color w:val="000000" w:themeColor="text1"/>
                <w:sz w:val="16"/>
                <w:szCs w:val="16"/>
              </w:rPr>
            </w:pPr>
          </w:p>
        </w:tc>
      </w:tr>
      <w:tr w:rsidR="00B442FD" w:rsidRPr="00F03856" w14:paraId="17FDB53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4FDDF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0239A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6A59A3" w14:textId="77777777" w:rsidR="00B442FD" w:rsidRPr="00F03856" w:rsidRDefault="00B442FD" w:rsidP="00121C0E">
            <w:pPr>
              <w:rPr>
                <w:rFonts w:eastAsiaTheme="minorHAnsi" w:cs="Arial"/>
                <w:color w:val="000000" w:themeColor="text1"/>
                <w:sz w:val="16"/>
                <w:szCs w:val="16"/>
              </w:rPr>
            </w:pPr>
          </w:p>
        </w:tc>
      </w:tr>
      <w:tr w:rsidR="00B442FD" w:rsidRPr="00F03856" w14:paraId="4F57140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1E6B6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0A450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05E60A" w14:textId="77777777" w:rsidR="00B442FD" w:rsidRPr="00F03856" w:rsidRDefault="00B442FD" w:rsidP="00121C0E">
            <w:pPr>
              <w:rPr>
                <w:rFonts w:eastAsiaTheme="minorHAnsi" w:cs="Arial"/>
                <w:color w:val="000000" w:themeColor="text1"/>
                <w:sz w:val="16"/>
                <w:szCs w:val="16"/>
              </w:rPr>
            </w:pPr>
          </w:p>
        </w:tc>
      </w:tr>
      <w:tr w:rsidR="00B442FD" w:rsidRPr="00F03856" w14:paraId="02FA4C1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A931D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7E97C9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5C856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62871" w14:textId="77777777" w:rsidR="00B442FD" w:rsidRPr="00F03856" w:rsidRDefault="00B442FD" w:rsidP="00121C0E">
            <w:pPr>
              <w:rPr>
                <w:rFonts w:eastAsiaTheme="minorHAnsi" w:cs="Arial"/>
                <w:color w:val="000000" w:themeColor="text1"/>
                <w:sz w:val="16"/>
                <w:szCs w:val="16"/>
              </w:rPr>
            </w:pPr>
          </w:p>
        </w:tc>
      </w:tr>
      <w:tr w:rsidR="00B442FD" w:rsidRPr="00F03856" w14:paraId="0EF8B58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4614C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97EAE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AFA1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F032D2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588AA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CC129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F30B3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9D337D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E9078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D229A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&lt;UNSPECIFIED&gt;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947ED9" w14:textId="77777777" w:rsidR="00E550DC" w:rsidRDefault="00E550DC"/>
        </w:tc>
      </w:tr>
      <w:tr w:rsidR="00B442FD" w:rsidRPr="00F03856" w14:paraId="6A51FFD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12A20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DFB03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Behavioral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78834D" w14:textId="77777777" w:rsidR="00E550DC" w:rsidRDefault="00E550DC"/>
        </w:tc>
      </w:tr>
      <w:tr w:rsidR="00B442FD" w:rsidRPr="00F03856" w14:paraId="6744203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D0669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FBC0D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Controllability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29F3F" w14:textId="77777777" w:rsidR="00E550DC" w:rsidRDefault="00E550DC"/>
        </w:tc>
      </w:tr>
      <w:tr w:rsidR="00B442FD" w:rsidRPr="00F03856" w14:paraId="39D925C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56A4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1BD0E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Vehicle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2A3251" w14:textId="77777777" w:rsidR="00E550DC" w:rsidRDefault="00E550DC"/>
        </w:tc>
      </w:tr>
      <w:tr w:rsidR="00B442FD" w:rsidRPr="00F03856" w14:paraId="1F58E5D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8AAFF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8D4F7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Other Systems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2DDBDF" w14:textId="77777777" w:rsidR="00E550DC" w:rsidRDefault="00E550DC"/>
        </w:tc>
      </w:tr>
      <w:tr w:rsidR="00B442FD" w:rsidRPr="00F03856" w14:paraId="041FE23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7604D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A41ACC"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A4DF86" w14:textId="77777777" w:rsidR="00B442FD" w:rsidRPr="00F03856" w:rsidRDefault="00B442FD" w:rsidP="00121C0E">
            <w:pPr>
              <w:rPr>
                <w:rFonts w:eastAsiaTheme="minorHAnsi" w:cs="Arial"/>
                <w:color w:val="000000" w:themeColor="text1"/>
                <w:sz w:val="16"/>
                <w:szCs w:val="16"/>
              </w:rPr>
            </w:pPr>
          </w:p>
        </w:tc>
      </w:tr>
      <w:tr w:rsidR="00B442FD" w:rsidRPr="00F03856" w14:paraId="0B4BF1D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36E75F"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56FD9B" w14:textId="77777777" w:rsidR="00B442FD" w:rsidRPr="00F03856" w:rsidRDefault="00B442FD" w:rsidP="00121C0E">
            <w:pPr>
              <w:rPr>
                <w:rFonts w:eastAsiaTheme="minorHAnsi" w:cs="Arial"/>
                <w:color w:val="000000" w:themeColor="text1"/>
                <w:sz w:val="16"/>
                <w:szCs w:val="16"/>
              </w:rPr>
            </w:pPr>
          </w:p>
        </w:tc>
      </w:tr>
    </w:tbl>
    <w:p w14:paraId="7B89600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Assumption Categories</w:t>
      </w:r>
    </w:p>
    <w:p w14:paraId="6034E838" w14:textId="77777777" w:rsidR="00495854" w:rsidRPr="00495854" w:rsidRDefault="00495854" w:rsidP="00495854">
      <w:pPr>
        <w:rPr>
          <w:lang w:val="en-GB"/>
        </w:rPr>
      </w:pPr>
    </w:p>
    <w:p w14:paraId="68BD8ED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Repository Clear Complete</w:t>
      </w:r>
    </w:p>
    <w:p w14:paraId="4B1EFBBE" w14:textId="77777777" w:rsidR="00B442FD" w:rsidRDefault="00B442FD" w:rsidP="00B442FD">
      <w:pPr>
        <w:rPr>
          <w:rFonts w:cs="Arial"/>
        </w:rPr>
      </w:pPr>
      <w:r>
        <w:rPr>
          <w:rFonts w:cs="Arial"/>
        </w:rPr>
        <w:t>This signal indicates when the clearing of the information that has been retained in the Classified Adjustments Repository is complete. It is true when the process is complete, false otherwise.</w:t>
      </w:r>
    </w:p>
    <w:p w14:paraId="7EAC9617" w14:textId="77777777" w:rsidR="00B442FD" w:rsidRDefault="00B442FD" w:rsidP="00B442FD">
      <w:pPr>
        <w:rPr>
          <w:rFonts w:cs="Arial"/>
        </w:rPr>
      </w:pPr>
    </w:p>
    <w:p w14:paraId="3E06EA0A" w14:textId="77777777" w:rsidR="00B442FD" w:rsidRDefault="00B442FD" w:rsidP="00B442FD">
      <w:pPr>
        <w:rPr>
          <w:rFonts w:cs="Arial"/>
        </w:rPr>
      </w:pPr>
      <w:r>
        <w:rPr>
          <w:rFonts w:cs="Arial"/>
        </w:rPr>
        <w:t>ASIL: QM</w:t>
      </w:r>
    </w:p>
    <w:p w14:paraId="2A4D5AE0" w14:textId="77777777" w:rsidR="00B442FD" w:rsidRDefault="00B442FD" w:rsidP="00B442FD">
      <w:pPr>
        <w:rPr>
          <w:rFonts w:cs="Arial"/>
        </w:rPr>
      </w:pPr>
      <w:r>
        <w:rPr>
          <w:rFonts w:cs="Arial"/>
        </w:rPr>
        <w:t>Encoding Type: Boolean</w:t>
      </w:r>
    </w:p>
    <w:p w14:paraId="74A403A9" w14:textId="77777777" w:rsidR="00B442FD" w:rsidRDefault="00B442FD" w:rsidP="00B442FD">
      <w:pPr>
        <w:rPr>
          <w:rFonts w:cs="Arial"/>
        </w:rPr>
      </w:pPr>
      <w:r>
        <w:rPr>
          <w:rFonts w:cs="Arial"/>
        </w:rPr>
        <w:t>Discrete Encoding Values:</w:t>
      </w:r>
    </w:p>
    <w:p w14:paraId="532D64C0" w14:textId="77777777" w:rsidR="00B442FD" w:rsidRDefault="00B442FD" w:rsidP="00B442FD">
      <w:pPr>
        <w:rPr>
          <w:rFonts w:cs="Arial"/>
        </w:rPr>
      </w:pPr>
      <w:r>
        <w:rPr>
          <w:rFonts w:cs="Arial"/>
        </w:rPr>
        <w:t>0x0 FALSE</w:t>
      </w:r>
    </w:p>
    <w:p w14:paraId="0F7F0B6B" w14:textId="77777777" w:rsidR="00B442FD" w:rsidRDefault="00B442FD" w:rsidP="00B442FD">
      <w:pPr>
        <w:rPr>
          <w:rFonts w:cs="Arial"/>
        </w:rPr>
      </w:pPr>
      <w:r>
        <w:rPr>
          <w:rFonts w:cs="Arial"/>
        </w:rPr>
        <w:t>0x1 TRUE</w:t>
      </w:r>
    </w:p>
    <w:p w14:paraId="17E5D068" w14:textId="77777777" w:rsidR="00B442FD" w:rsidRDefault="00B442FD" w:rsidP="00B442FD">
      <w:pPr>
        <w:rPr>
          <w:rFonts w:cs="Arial"/>
        </w:rPr>
      </w:pPr>
      <w:r>
        <w:rPr>
          <w:rFonts w:cs="Arial"/>
        </w:rPr>
        <w:t>Unit: Boolean</w:t>
      </w:r>
    </w:p>
    <w:p w14:paraId="6678D2A9" w14:textId="77777777" w:rsidR="00B442FD" w:rsidRDefault="00B442FD" w:rsidP="00B442FD">
      <w:pPr>
        <w:rPr>
          <w:rFonts w:cs="Arial"/>
        </w:rPr>
      </w:pPr>
    </w:p>
    <w:p w14:paraId="4436960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0"/>
        <w:gridCol w:w="3751"/>
      </w:tblGrid>
      <w:tr w:rsidR="00B442FD" w:rsidRPr="00F03856" w14:paraId="064DD21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26755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76F780C"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5D331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7E8F58" w14:textId="77777777" w:rsidR="00B442FD" w:rsidRPr="00F03856" w:rsidRDefault="00B442FD" w:rsidP="00121C0E">
            <w:pPr>
              <w:rPr>
                <w:rFonts w:eastAsiaTheme="minorHAnsi" w:cs="Arial"/>
                <w:color w:val="000000" w:themeColor="text1"/>
                <w:sz w:val="16"/>
                <w:szCs w:val="16"/>
              </w:rPr>
            </w:pPr>
          </w:p>
        </w:tc>
      </w:tr>
      <w:tr w:rsidR="00B442FD" w:rsidRPr="00F03856" w14:paraId="4DFA545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81EC9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5E18B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E75025" w14:textId="77777777" w:rsidR="00B442FD" w:rsidRPr="00F03856" w:rsidRDefault="00B442FD" w:rsidP="00121C0E">
            <w:pPr>
              <w:rPr>
                <w:rFonts w:eastAsiaTheme="minorHAnsi" w:cs="Arial"/>
                <w:color w:val="000000" w:themeColor="text1"/>
                <w:sz w:val="16"/>
                <w:szCs w:val="16"/>
              </w:rPr>
            </w:pPr>
          </w:p>
        </w:tc>
      </w:tr>
      <w:tr w:rsidR="00B442FD" w:rsidRPr="00F03856" w14:paraId="378BDC1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8155B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C2CA8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DFECCA" w14:textId="77777777" w:rsidR="00B442FD" w:rsidRPr="00F03856" w:rsidRDefault="00B442FD" w:rsidP="00121C0E">
            <w:pPr>
              <w:rPr>
                <w:rFonts w:eastAsiaTheme="minorHAnsi" w:cs="Arial"/>
                <w:color w:val="000000" w:themeColor="text1"/>
                <w:sz w:val="16"/>
                <w:szCs w:val="16"/>
              </w:rPr>
            </w:pPr>
          </w:p>
        </w:tc>
      </w:tr>
      <w:tr w:rsidR="00B442FD" w:rsidRPr="00F03856" w14:paraId="69E04FA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8869D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50B85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BBCE26" w14:textId="77777777" w:rsidR="00B442FD" w:rsidRPr="00F03856" w:rsidRDefault="00B442FD" w:rsidP="00121C0E">
            <w:pPr>
              <w:rPr>
                <w:rFonts w:eastAsiaTheme="minorHAnsi" w:cs="Arial"/>
                <w:color w:val="000000" w:themeColor="text1"/>
                <w:sz w:val="16"/>
                <w:szCs w:val="16"/>
              </w:rPr>
            </w:pPr>
          </w:p>
        </w:tc>
      </w:tr>
      <w:tr w:rsidR="00B442FD" w:rsidRPr="00F03856" w14:paraId="0D12CD3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5CE7A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02FC2A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4BDB2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2380D9" w14:textId="77777777" w:rsidR="00B442FD" w:rsidRPr="00F03856" w:rsidRDefault="00B442FD" w:rsidP="00121C0E">
            <w:pPr>
              <w:rPr>
                <w:rFonts w:eastAsiaTheme="minorHAnsi" w:cs="Arial"/>
                <w:color w:val="000000" w:themeColor="text1"/>
                <w:sz w:val="16"/>
                <w:szCs w:val="16"/>
              </w:rPr>
            </w:pPr>
          </w:p>
        </w:tc>
      </w:tr>
      <w:tr w:rsidR="00B442FD" w:rsidRPr="00F03856" w14:paraId="276F482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577C4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47FD6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D0F5B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AA727D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2F852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1562C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7BF65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5E0359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B0A1E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40435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Repository Clear Complete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637084" w14:textId="77777777" w:rsidR="00E550DC" w:rsidRDefault="00E550DC"/>
        </w:tc>
      </w:tr>
      <w:tr w:rsidR="00B442FD" w:rsidRPr="00F03856" w14:paraId="58036FA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75DB0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611D5F"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B0A054" w14:textId="77777777" w:rsidR="00B442FD" w:rsidRPr="00F03856" w:rsidRDefault="00B442FD" w:rsidP="00121C0E">
            <w:pPr>
              <w:rPr>
                <w:rFonts w:eastAsiaTheme="minorHAnsi" w:cs="Arial"/>
                <w:color w:val="000000" w:themeColor="text1"/>
                <w:sz w:val="16"/>
                <w:szCs w:val="16"/>
              </w:rPr>
            </w:pPr>
          </w:p>
        </w:tc>
      </w:tr>
      <w:tr w:rsidR="00B442FD" w:rsidRPr="00F03856" w14:paraId="780E8CF8"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E07D1F"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2CBAFF" w14:textId="77777777" w:rsidR="00B442FD" w:rsidRPr="00F03856" w:rsidRDefault="00B442FD" w:rsidP="00121C0E">
            <w:pPr>
              <w:rPr>
                <w:rFonts w:eastAsiaTheme="minorHAnsi" w:cs="Arial"/>
                <w:color w:val="000000" w:themeColor="text1"/>
                <w:sz w:val="16"/>
                <w:szCs w:val="16"/>
              </w:rPr>
            </w:pPr>
          </w:p>
        </w:tc>
      </w:tr>
    </w:tbl>
    <w:p w14:paraId="6142F91B"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Repository Clear Complete</w:t>
      </w:r>
    </w:p>
    <w:p w14:paraId="615B7A1E" w14:textId="77777777" w:rsidR="00495854" w:rsidRPr="00495854" w:rsidRDefault="00495854" w:rsidP="00495854">
      <w:pPr>
        <w:rPr>
          <w:lang w:val="en-GB"/>
        </w:rPr>
      </w:pPr>
    </w:p>
    <w:p w14:paraId="0D68ADA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Acknowledge Inhibit Change</w:t>
      </w:r>
    </w:p>
    <w:p w14:paraId="03DB014B" w14:textId="77777777" w:rsidR="00B442FD" w:rsidRDefault="00B442FD" w:rsidP="00B442FD">
      <w:pPr>
        <w:rPr>
          <w:rFonts w:cs="Arial"/>
        </w:rPr>
      </w:pPr>
      <w:r>
        <w:rPr>
          <w:rFonts w:cs="Arial"/>
        </w:rPr>
        <w:t>Indicates that the examination of the active status of the feature has occurred.</w:t>
      </w:r>
    </w:p>
    <w:p w14:paraId="03CD4602" w14:textId="77777777" w:rsidR="00B442FD" w:rsidRDefault="00B442FD" w:rsidP="00B442FD">
      <w:pPr>
        <w:rPr>
          <w:rFonts w:cs="Arial"/>
        </w:rPr>
      </w:pPr>
    </w:p>
    <w:p w14:paraId="75037132" w14:textId="77777777" w:rsidR="00B442FD" w:rsidRDefault="00B442FD" w:rsidP="00B442FD">
      <w:pPr>
        <w:rPr>
          <w:rFonts w:cs="Arial"/>
        </w:rPr>
      </w:pPr>
      <w:r>
        <w:rPr>
          <w:rFonts w:cs="Arial"/>
        </w:rPr>
        <w:t>ASIL: QM</w:t>
      </w:r>
    </w:p>
    <w:p w14:paraId="201A8D64" w14:textId="77777777" w:rsidR="00B442FD" w:rsidRDefault="00B442FD" w:rsidP="00B442FD">
      <w:pPr>
        <w:rPr>
          <w:rFonts w:cs="Arial"/>
        </w:rPr>
      </w:pPr>
      <w:r>
        <w:rPr>
          <w:rFonts w:cs="Arial"/>
        </w:rPr>
        <w:t>Encoding Type: Boolean</w:t>
      </w:r>
    </w:p>
    <w:p w14:paraId="35AF037B" w14:textId="77777777" w:rsidR="00B442FD" w:rsidRDefault="00B442FD" w:rsidP="00B442FD">
      <w:pPr>
        <w:rPr>
          <w:rFonts w:cs="Arial"/>
        </w:rPr>
      </w:pPr>
      <w:r>
        <w:rPr>
          <w:rFonts w:cs="Arial"/>
        </w:rPr>
        <w:t>Discrete Encoding Values:</w:t>
      </w:r>
    </w:p>
    <w:p w14:paraId="16254A78" w14:textId="77777777" w:rsidR="00B442FD" w:rsidRDefault="00B442FD" w:rsidP="00B442FD">
      <w:pPr>
        <w:rPr>
          <w:rFonts w:cs="Arial"/>
        </w:rPr>
      </w:pPr>
      <w:r>
        <w:rPr>
          <w:rFonts w:cs="Arial"/>
        </w:rPr>
        <w:t>0x0 FALSE</w:t>
      </w:r>
    </w:p>
    <w:p w14:paraId="2FA6ADB2" w14:textId="77777777" w:rsidR="00B442FD" w:rsidRDefault="00B442FD" w:rsidP="00B442FD">
      <w:pPr>
        <w:rPr>
          <w:rFonts w:cs="Arial"/>
        </w:rPr>
      </w:pPr>
      <w:r>
        <w:rPr>
          <w:rFonts w:cs="Arial"/>
        </w:rPr>
        <w:t>0x1 TRUE</w:t>
      </w:r>
    </w:p>
    <w:p w14:paraId="28623FCF" w14:textId="77777777" w:rsidR="00B442FD" w:rsidRDefault="00B442FD" w:rsidP="00B442FD">
      <w:pPr>
        <w:rPr>
          <w:rFonts w:cs="Arial"/>
        </w:rPr>
      </w:pPr>
      <w:r>
        <w:rPr>
          <w:rFonts w:cs="Arial"/>
        </w:rPr>
        <w:lastRenderedPageBreak/>
        <w:t>Unit: Boolean</w:t>
      </w:r>
    </w:p>
    <w:p w14:paraId="5C36C03D" w14:textId="77777777" w:rsidR="00B442FD" w:rsidRDefault="00B442FD" w:rsidP="00B442FD">
      <w:pPr>
        <w:rPr>
          <w:rFonts w:cs="Arial"/>
        </w:rPr>
      </w:pPr>
    </w:p>
    <w:p w14:paraId="3B79CE6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3"/>
        <w:gridCol w:w="3748"/>
      </w:tblGrid>
      <w:tr w:rsidR="00B442FD" w:rsidRPr="00F03856" w14:paraId="68142E8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F05B5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1ED50EF"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468E0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C2AA83" w14:textId="77777777" w:rsidR="00B442FD" w:rsidRPr="00F03856" w:rsidRDefault="00B442FD" w:rsidP="00121C0E">
            <w:pPr>
              <w:rPr>
                <w:rFonts w:eastAsiaTheme="minorHAnsi" w:cs="Arial"/>
                <w:color w:val="000000" w:themeColor="text1"/>
                <w:sz w:val="16"/>
                <w:szCs w:val="16"/>
              </w:rPr>
            </w:pPr>
          </w:p>
        </w:tc>
      </w:tr>
      <w:tr w:rsidR="00B442FD" w:rsidRPr="00F03856" w14:paraId="03BC873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49146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A03CB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45D9AD" w14:textId="77777777" w:rsidR="00B442FD" w:rsidRPr="00F03856" w:rsidRDefault="00B442FD" w:rsidP="00121C0E">
            <w:pPr>
              <w:rPr>
                <w:rFonts w:eastAsiaTheme="minorHAnsi" w:cs="Arial"/>
                <w:color w:val="000000" w:themeColor="text1"/>
                <w:sz w:val="16"/>
                <w:szCs w:val="16"/>
              </w:rPr>
            </w:pPr>
          </w:p>
        </w:tc>
      </w:tr>
      <w:tr w:rsidR="00B442FD" w:rsidRPr="00F03856" w14:paraId="4C6D8DA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9CC3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14CDE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2C3EAF" w14:textId="77777777" w:rsidR="00B442FD" w:rsidRPr="00F03856" w:rsidRDefault="00B442FD" w:rsidP="00121C0E">
            <w:pPr>
              <w:rPr>
                <w:rFonts w:eastAsiaTheme="minorHAnsi" w:cs="Arial"/>
                <w:color w:val="000000" w:themeColor="text1"/>
                <w:sz w:val="16"/>
                <w:szCs w:val="16"/>
              </w:rPr>
            </w:pPr>
          </w:p>
        </w:tc>
      </w:tr>
      <w:tr w:rsidR="00B442FD" w:rsidRPr="00F03856" w14:paraId="54A84D8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E0147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7ECA9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2DD746" w14:textId="77777777" w:rsidR="00B442FD" w:rsidRPr="00F03856" w:rsidRDefault="00B442FD" w:rsidP="00121C0E">
            <w:pPr>
              <w:rPr>
                <w:rFonts w:eastAsiaTheme="minorHAnsi" w:cs="Arial"/>
                <w:color w:val="000000" w:themeColor="text1"/>
                <w:sz w:val="16"/>
                <w:szCs w:val="16"/>
              </w:rPr>
            </w:pPr>
          </w:p>
        </w:tc>
      </w:tr>
      <w:tr w:rsidR="00B442FD" w:rsidRPr="00F03856" w14:paraId="0D625AB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B4121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22787A0"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8ADB9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172139" w14:textId="77777777" w:rsidR="00B442FD" w:rsidRPr="00F03856" w:rsidRDefault="00B442FD" w:rsidP="00121C0E">
            <w:pPr>
              <w:rPr>
                <w:rFonts w:eastAsiaTheme="minorHAnsi" w:cs="Arial"/>
                <w:color w:val="000000" w:themeColor="text1"/>
                <w:sz w:val="16"/>
                <w:szCs w:val="16"/>
              </w:rPr>
            </w:pPr>
          </w:p>
        </w:tc>
      </w:tr>
      <w:tr w:rsidR="00B442FD" w:rsidRPr="00F03856" w14:paraId="5F38B76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3F754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83DBB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9200E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FDE8DD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E14B2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0C00D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89E9E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328826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F566C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748DB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Acknowledge Inhibit Change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6CE8B7" w14:textId="77777777" w:rsidR="00E550DC" w:rsidRDefault="00E550DC"/>
        </w:tc>
      </w:tr>
      <w:tr w:rsidR="00B442FD" w:rsidRPr="00F03856" w14:paraId="2B0DB9F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1FA60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3110A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5842F6" w14:textId="77777777" w:rsidR="00B442FD" w:rsidRPr="00F03856" w:rsidRDefault="00B442FD" w:rsidP="00121C0E">
            <w:pPr>
              <w:rPr>
                <w:rFonts w:eastAsiaTheme="minorHAnsi" w:cs="Arial"/>
                <w:color w:val="000000" w:themeColor="text1"/>
                <w:sz w:val="16"/>
                <w:szCs w:val="16"/>
              </w:rPr>
            </w:pPr>
          </w:p>
        </w:tc>
      </w:tr>
      <w:tr w:rsidR="00B442FD" w:rsidRPr="00F03856" w14:paraId="6C72C15B"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A460C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2235B1" w14:textId="77777777" w:rsidR="00B442FD" w:rsidRPr="00F03856" w:rsidRDefault="00B442FD" w:rsidP="00121C0E">
            <w:pPr>
              <w:rPr>
                <w:rFonts w:eastAsiaTheme="minorHAnsi" w:cs="Arial"/>
                <w:color w:val="000000" w:themeColor="text1"/>
                <w:sz w:val="16"/>
                <w:szCs w:val="16"/>
              </w:rPr>
            </w:pPr>
          </w:p>
        </w:tc>
      </w:tr>
    </w:tbl>
    <w:p w14:paraId="0970BC25"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Acknowledge Inhibit Change</w:t>
      </w:r>
    </w:p>
    <w:p w14:paraId="44EE8320" w14:textId="77777777" w:rsidR="00495854" w:rsidRPr="00495854" w:rsidRDefault="00495854" w:rsidP="00495854">
      <w:pPr>
        <w:rPr>
          <w:lang w:val="en-GB"/>
        </w:rPr>
      </w:pPr>
    </w:p>
    <w:p w14:paraId="0D29387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Clear Request</w:t>
      </w:r>
    </w:p>
    <w:p w14:paraId="016919C3" w14:textId="77777777" w:rsidR="00B442FD" w:rsidRDefault="00B442FD" w:rsidP="00B442FD">
      <w:pPr>
        <w:rPr>
          <w:rFonts w:cs="Arial"/>
        </w:rPr>
      </w:pPr>
      <w:r>
        <w:rPr>
          <w:rFonts w:cs="Arial"/>
        </w:rPr>
        <w:t>This signal indicates whether the modules in the Auto Save Domain should clear their saved retention information.</w:t>
      </w:r>
    </w:p>
    <w:p w14:paraId="380DF51A" w14:textId="77777777" w:rsidR="00B442FD" w:rsidRDefault="00B442FD" w:rsidP="00B442FD">
      <w:pPr>
        <w:rPr>
          <w:rFonts w:cs="Arial"/>
        </w:rPr>
      </w:pPr>
    </w:p>
    <w:p w14:paraId="0A80C72F" w14:textId="77777777" w:rsidR="00B442FD" w:rsidRDefault="00B442FD" w:rsidP="00B442FD">
      <w:pPr>
        <w:rPr>
          <w:rFonts w:cs="Arial"/>
        </w:rPr>
      </w:pPr>
      <w:r>
        <w:rPr>
          <w:rFonts w:cs="Arial"/>
        </w:rPr>
        <w:t>ASIL: QM</w:t>
      </w:r>
    </w:p>
    <w:p w14:paraId="096601C3" w14:textId="77777777" w:rsidR="00B442FD" w:rsidRDefault="00B442FD" w:rsidP="00B442FD">
      <w:pPr>
        <w:rPr>
          <w:rFonts w:cs="Arial"/>
        </w:rPr>
      </w:pPr>
      <w:r>
        <w:rPr>
          <w:rFonts w:cs="Arial"/>
        </w:rPr>
        <w:t>Encoding Type: Boolean</w:t>
      </w:r>
    </w:p>
    <w:p w14:paraId="295E4559" w14:textId="77777777" w:rsidR="00B442FD" w:rsidRDefault="00B442FD" w:rsidP="00B442FD">
      <w:pPr>
        <w:rPr>
          <w:rFonts w:cs="Arial"/>
        </w:rPr>
      </w:pPr>
      <w:r>
        <w:rPr>
          <w:rFonts w:cs="Arial"/>
        </w:rPr>
        <w:t>Discrete Encoding Values:</w:t>
      </w:r>
    </w:p>
    <w:p w14:paraId="209720F4" w14:textId="77777777" w:rsidR="00B442FD" w:rsidRDefault="00B442FD" w:rsidP="00B442FD">
      <w:pPr>
        <w:rPr>
          <w:rFonts w:cs="Arial"/>
        </w:rPr>
      </w:pPr>
      <w:r>
        <w:rPr>
          <w:rFonts w:cs="Arial"/>
        </w:rPr>
        <w:t>0x0 FALSE</w:t>
      </w:r>
    </w:p>
    <w:p w14:paraId="60D7FE44" w14:textId="77777777" w:rsidR="00B442FD" w:rsidRDefault="00B442FD" w:rsidP="00B442FD">
      <w:pPr>
        <w:rPr>
          <w:rFonts w:cs="Arial"/>
        </w:rPr>
      </w:pPr>
      <w:r>
        <w:rPr>
          <w:rFonts w:cs="Arial"/>
        </w:rPr>
        <w:t>0x1 TRUE</w:t>
      </w:r>
    </w:p>
    <w:p w14:paraId="5942576F" w14:textId="77777777" w:rsidR="00B442FD" w:rsidRDefault="00B442FD" w:rsidP="00B442FD">
      <w:pPr>
        <w:rPr>
          <w:rFonts w:cs="Arial"/>
        </w:rPr>
      </w:pPr>
      <w:r>
        <w:rPr>
          <w:rFonts w:cs="Arial"/>
        </w:rPr>
        <w:t>Unit: Boolean</w:t>
      </w:r>
    </w:p>
    <w:p w14:paraId="61212A45" w14:textId="77777777" w:rsidR="00B442FD" w:rsidRDefault="00B442FD" w:rsidP="00B442FD">
      <w:pPr>
        <w:rPr>
          <w:rFonts w:cs="Arial"/>
        </w:rPr>
      </w:pPr>
    </w:p>
    <w:p w14:paraId="505F76F3"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3A71C8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6338F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E8D6320"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20A52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6CC3FA" w14:textId="77777777" w:rsidR="00B442FD" w:rsidRPr="00F03856" w:rsidRDefault="00B442FD" w:rsidP="00121C0E">
            <w:pPr>
              <w:rPr>
                <w:rFonts w:eastAsiaTheme="minorHAnsi" w:cs="Arial"/>
                <w:color w:val="000000" w:themeColor="text1"/>
                <w:sz w:val="16"/>
                <w:szCs w:val="16"/>
              </w:rPr>
            </w:pPr>
          </w:p>
        </w:tc>
      </w:tr>
      <w:tr w:rsidR="00B442FD" w:rsidRPr="00F03856" w14:paraId="32C354B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FD035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75D3D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4D5BB1" w14:textId="77777777" w:rsidR="00B442FD" w:rsidRPr="00F03856" w:rsidRDefault="00B442FD" w:rsidP="00121C0E">
            <w:pPr>
              <w:rPr>
                <w:rFonts w:eastAsiaTheme="minorHAnsi" w:cs="Arial"/>
                <w:color w:val="000000" w:themeColor="text1"/>
                <w:sz w:val="16"/>
                <w:szCs w:val="16"/>
              </w:rPr>
            </w:pPr>
          </w:p>
        </w:tc>
      </w:tr>
      <w:tr w:rsidR="00B442FD" w:rsidRPr="00F03856" w14:paraId="1B1FF8D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94D76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186F2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6BD6E5" w14:textId="77777777" w:rsidR="00B442FD" w:rsidRPr="00F03856" w:rsidRDefault="00B442FD" w:rsidP="00121C0E">
            <w:pPr>
              <w:rPr>
                <w:rFonts w:eastAsiaTheme="minorHAnsi" w:cs="Arial"/>
                <w:color w:val="000000" w:themeColor="text1"/>
                <w:sz w:val="16"/>
                <w:szCs w:val="16"/>
              </w:rPr>
            </w:pPr>
          </w:p>
        </w:tc>
      </w:tr>
      <w:tr w:rsidR="00B442FD" w:rsidRPr="00F03856" w14:paraId="77B5491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9A2E4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EEB31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59238A" w14:textId="77777777" w:rsidR="00B442FD" w:rsidRPr="00F03856" w:rsidRDefault="00B442FD" w:rsidP="00121C0E">
            <w:pPr>
              <w:rPr>
                <w:rFonts w:eastAsiaTheme="minorHAnsi" w:cs="Arial"/>
                <w:color w:val="000000" w:themeColor="text1"/>
                <w:sz w:val="16"/>
                <w:szCs w:val="16"/>
              </w:rPr>
            </w:pPr>
          </w:p>
        </w:tc>
      </w:tr>
      <w:tr w:rsidR="00B442FD" w:rsidRPr="00F03856" w14:paraId="10D8A11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C1B6D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28F6A70"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F2FD7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F38F98" w14:textId="77777777" w:rsidR="00B442FD" w:rsidRPr="00F03856" w:rsidRDefault="00B442FD" w:rsidP="00121C0E">
            <w:pPr>
              <w:rPr>
                <w:rFonts w:eastAsiaTheme="minorHAnsi" w:cs="Arial"/>
                <w:color w:val="000000" w:themeColor="text1"/>
                <w:sz w:val="16"/>
                <w:szCs w:val="16"/>
              </w:rPr>
            </w:pPr>
          </w:p>
        </w:tc>
      </w:tr>
      <w:tr w:rsidR="00B442FD" w:rsidRPr="00F03856" w14:paraId="7AB5EA5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A8FEB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3FB88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95C51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5DDD17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EC5BF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918B9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A41C4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857DA7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BAB8C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5044C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Request to Clear</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6B3186" w14:textId="77777777" w:rsidR="00E550DC" w:rsidRDefault="00E550DC"/>
        </w:tc>
      </w:tr>
      <w:tr w:rsidR="00B442FD" w:rsidRPr="00F03856" w14:paraId="79025CB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64D99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FBCE2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2030F2" w14:textId="77777777" w:rsidR="00B442FD" w:rsidRPr="00F03856" w:rsidRDefault="00B442FD" w:rsidP="00121C0E">
            <w:pPr>
              <w:rPr>
                <w:rFonts w:eastAsiaTheme="minorHAnsi" w:cs="Arial"/>
                <w:color w:val="000000" w:themeColor="text1"/>
                <w:sz w:val="16"/>
                <w:szCs w:val="16"/>
              </w:rPr>
            </w:pPr>
          </w:p>
        </w:tc>
      </w:tr>
      <w:tr w:rsidR="00B442FD" w:rsidRPr="00F03856" w14:paraId="2716E3C3"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AD0B5D"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99D1EB" w14:textId="77777777" w:rsidR="00B442FD" w:rsidRPr="00F03856" w:rsidRDefault="00B442FD" w:rsidP="00121C0E">
            <w:pPr>
              <w:rPr>
                <w:rFonts w:eastAsiaTheme="minorHAnsi" w:cs="Arial"/>
                <w:color w:val="000000" w:themeColor="text1"/>
                <w:sz w:val="16"/>
                <w:szCs w:val="16"/>
              </w:rPr>
            </w:pPr>
          </w:p>
        </w:tc>
      </w:tr>
    </w:tbl>
    <w:p w14:paraId="342C7CF1"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Clear Request</w:t>
      </w:r>
    </w:p>
    <w:p w14:paraId="29C1FFDF" w14:textId="77777777" w:rsidR="00495854" w:rsidRPr="00495854" w:rsidRDefault="00495854" w:rsidP="00495854">
      <w:pPr>
        <w:rPr>
          <w:lang w:val="en-GB"/>
        </w:rPr>
      </w:pPr>
    </w:p>
    <w:p w14:paraId="1281CB1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Profile Save Request</w:t>
      </w:r>
    </w:p>
    <w:p w14:paraId="18589988" w14:textId="77777777" w:rsidR="00B442FD" w:rsidRDefault="00B442FD" w:rsidP="00B442FD">
      <w:pPr>
        <w:rPr>
          <w:rFonts w:cs="Arial"/>
        </w:rPr>
      </w:pPr>
      <w:r>
        <w:rPr>
          <w:rFonts w:cs="Arial"/>
        </w:rPr>
        <w:t>Extra signal?</w:t>
      </w:r>
    </w:p>
    <w:p w14:paraId="1A06B307" w14:textId="77777777" w:rsidR="00B442FD" w:rsidRDefault="00B442FD" w:rsidP="00B442FD">
      <w:pPr>
        <w:rPr>
          <w:rFonts w:cs="Arial"/>
        </w:rPr>
      </w:pPr>
    </w:p>
    <w:p w14:paraId="0E0EC50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2CED22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A83FF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CAB55C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05913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115D1" w14:textId="77777777" w:rsidR="00B442FD" w:rsidRPr="00F03856" w:rsidRDefault="00B442FD" w:rsidP="00121C0E">
            <w:pPr>
              <w:rPr>
                <w:rFonts w:eastAsiaTheme="minorHAnsi" w:cs="Arial"/>
                <w:color w:val="000000" w:themeColor="text1"/>
                <w:sz w:val="16"/>
                <w:szCs w:val="16"/>
              </w:rPr>
            </w:pPr>
          </w:p>
        </w:tc>
      </w:tr>
      <w:tr w:rsidR="00B442FD" w:rsidRPr="00F03856" w14:paraId="774BC93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61439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69CEE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32EA19" w14:textId="77777777" w:rsidR="00B442FD" w:rsidRPr="00F03856" w:rsidRDefault="00B442FD" w:rsidP="00121C0E">
            <w:pPr>
              <w:rPr>
                <w:rFonts w:eastAsiaTheme="minorHAnsi" w:cs="Arial"/>
                <w:color w:val="000000" w:themeColor="text1"/>
                <w:sz w:val="16"/>
                <w:szCs w:val="16"/>
              </w:rPr>
            </w:pPr>
          </w:p>
        </w:tc>
      </w:tr>
      <w:tr w:rsidR="00B442FD" w:rsidRPr="00F03856" w14:paraId="55BD618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73918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A3EC8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B68947" w14:textId="77777777" w:rsidR="00B442FD" w:rsidRPr="00F03856" w:rsidRDefault="00B442FD" w:rsidP="00121C0E">
            <w:pPr>
              <w:rPr>
                <w:rFonts w:eastAsiaTheme="minorHAnsi" w:cs="Arial"/>
                <w:color w:val="000000" w:themeColor="text1"/>
                <w:sz w:val="16"/>
                <w:szCs w:val="16"/>
              </w:rPr>
            </w:pPr>
          </w:p>
        </w:tc>
      </w:tr>
      <w:tr w:rsidR="00B442FD" w:rsidRPr="00F03856" w14:paraId="45C17EF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525D3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CFE30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452C4E" w14:textId="77777777" w:rsidR="00B442FD" w:rsidRPr="00F03856" w:rsidRDefault="00B442FD" w:rsidP="00121C0E">
            <w:pPr>
              <w:rPr>
                <w:rFonts w:eastAsiaTheme="minorHAnsi" w:cs="Arial"/>
                <w:color w:val="000000" w:themeColor="text1"/>
                <w:sz w:val="16"/>
                <w:szCs w:val="16"/>
              </w:rPr>
            </w:pPr>
          </w:p>
        </w:tc>
      </w:tr>
      <w:tr w:rsidR="00B442FD" w:rsidRPr="00F03856" w14:paraId="094B21A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314A7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D0169B4"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40EF0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1E3104" w14:textId="77777777" w:rsidR="00B442FD" w:rsidRPr="00F03856" w:rsidRDefault="00B442FD" w:rsidP="00121C0E">
            <w:pPr>
              <w:rPr>
                <w:rFonts w:eastAsiaTheme="minorHAnsi" w:cs="Arial"/>
                <w:color w:val="000000" w:themeColor="text1"/>
                <w:sz w:val="16"/>
                <w:szCs w:val="16"/>
              </w:rPr>
            </w:pPr>
          </w:p>
        </w:tc>
      </w:tr>
      <w:tr w:rsidR="00B442FD" w:rsidRPr="00F03856" w14:paraId="1D89E31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56A3D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D7397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C4F22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DE62FA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D989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7FAA4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B4A33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0F32CA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BED5C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1B673E"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54815A" w14:textId="77777777" w:rsidR="00B442FD" w:rsidRPr="00F03856" w:rsidRDefault="00B442FD" w:rsidP="00121C0E">
            <w:pPr>
              <w:rPr>
                <w:rFonts w:eastAsiaTheme="minorHAnsi" w:cs="Arial"/>
                <w:color w:val="000000" w:themeColor="text1"/>
                <w:sz w:val="16"/>
                <w:szCs w:val="16"/>
              </w:rPr>
            </w:pPr>
          </w:p>
        </w:tc>
      </w:tr>
      <w:tr w:rsidR="00B442FD" w:rsidRPr="00F03856" w14:paraId="61AE729F"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046C57"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BD1A80" w14:textId="77777777" w:rsidR="00B442FD" w:rsidRPr="00F03856" w:rsidRDefault="00B442FD" w:rsidP="00121C0E">
            <w:pPr>
              <w:rPr>
                <w:rFonts w:eastAsiaTheme="minorHAnsi" w:cs="Arial"/>
                <w:color w:val="000000" w:themeColor="text1"/>
                <w:sz w:val="16"/>
                <w:szCs w:val="16"/>
              </w:rPr>
            </w:pPr>
          </w:p>
        </w:tc>
      </w:tr>
    </w:tbl>
    <w:p w14:paraId="7C701A98"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Profile Save Request</w:t>
      </w:r>
    </w:p>
    <w:p w14:paraId="73B93B71" w14:textId="77777777" w:rsidR="00495854" w:rsidRPr="00495854" w:rsidRDefault="00495854" w:rsidP="00495854">
      <w:pPr>
        <w:rPr>
          <w:lang w:val="en-GB"/>
        </w:rPr>
      </w:pPr>
    </w:p>
    <w:p w14:paraId="242A529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Adjustment Classification Acknowledge</w:t>
      </w:r>
    </w:p>
    <w:p w14:paraId="06AE498A" w14:textId="77777777" w:rsidR="00B442FD" w:rsidRDefault="00B442FD" w:rsidP="00B442FD">
      <w:pPr>
        <w:rPr>
          <w:rFonts w:cs="Arial"/>
        </w:rPr>
      </w:pPr>
      <w:r>
        <w:rPr>
          <w:rFonts w:cs="Arial"/>
        </w:rPr>
        <w:t>Indicates that the update to the Classified Adjustments Repository has been acknowledged by the Evaluate Classified Adjustments function.</w:t>
      </w:r>
    </w:p>
    <w:p w14:paraId="6747E3D6" w14:textId="77777777" w:rsidR="00B442FD" w:rsidRDefault="00B442FD" w:rsidP="00B442FD">
      <w:pPr>
        <w:rPr>
          <w:rFonts w:cs="Arial"/>
        </w:rPr>
      </w:pPr>
    </w:p>
    <w:p w14:paraId="4BFC6521" w14:textId="77777777" w:rsidR="00B442FD" w:rsidRDefault="00B442FD" w:rsidP="00B442FD">
      <w:pPr>
        <w:rPr>
          <w:rFonts w:cs="Arial"/>
        </w:rPr>
      </w:pPr>
      <w:r>
        <w:rPr>
          <w:rFonts w:cs="Arial"/>
        </w:rPr>
        <w:t>ASIL: QM</w:t>
      </w:r>
    </w:p>
    <w:p w14:paraId="2CC07B68" w14:textId="77777777" w:rsidR="00B442FD" w:rsidRDefault="00B442FD" w:rsidP="00B442FD">
      <w:pPr>
        <w:rPr>
          <w:rFonts w:cs="Arial"/>
        </w:rPr>
      </w:pPr>
      <w:r>
        <w:rPr>
          <w:rFonts w:cs="Arial"/>
        </w:rPr>
        <w:t>Encoding Type: Boolean</w:t>
      </w:r>
    </w:p>
    <w:p w14:paraId="6F4B0524" w14:textId="77777777" w:rsidR="00B442FD" w:rsidRDefault="00B442FD" w:rsidP="00B442FD">
      <w:pPr>
        <w:rPr>
          <w:rFonts w:cs="Arial"/>
        </w:rPr>
      </w:pPr>
      <w:r>
        <w:rPr>
          <w:rFonts w:cs="Arial"/>
        </w:rPr>
        <w:t>Discrete Encoding Values:</w:t>
      </w:r>
    </w:p>
    <w:p w14:paraId="2C113768" w14:textId="77777777" w:rsidR="00B442FD" w:rsidRDefault="00B442FD" w:rsidP="00B442FD">
      <w:pPr>
        <w:rPr>
          <w:rFonts w:cs="Arial"/>
        </w:rPr>
      </w:pPr>
      <w:r>
        <w:rPr>
          <w:rFonts w:cs="Arial"/>
        </w:rPr>
        <w:t>0x0 FALSE</w:t>
      </w:r>
    </w:p>
    <w:p w14:paraId="2B87580A" w14:textId="77777777" w:rsidR="00B442FD" w:rsidRDefault="00B442FD" w:rsidP="00B442FD">
      <w:pPr>
        <w:rPr>
          <w:rFonts w:cs="Arial"/>
        </w:rPr>
      </w:pPr>
      <w:r>
        <w:rPr>
          <w:rFonts w:cs="Arial"/>
        </w:rPr>
        <w:t>0x1 TRUE</w:t>
      </w:r>
    </w:p>
    <w:p w14:paraId="02494783" w14:textId="77777777" w:rsidR="00B442FD" w:rsidRDefault="00B442FD" w:rsidP="00B442FD">
      <w:pPr>
        <w:rPr>
          <w:rFonts w:cs="Arial"/>
        </w:rPr>
      </w:pPr>
      <w:r>
        <w:rPr>
          <w:rFonts w:cs="Arial"/>
        </w:rPr>
        <w:t>Unit: Boolean</w:t>
      </w:r>
    </w:p>
    <w:p w14:paraId="504911D4" w14:textId="77777777" w:rsidR="00B442FD" w:rsidRDefault="00B442FD" w:rsidP="00B442FD">
      <w:pPr>
        <w:rPr>
          <w:rFonts w:cs="Arial"/>
        </w:rPr>
      </w:pPr>
    </w:p>
    <w:p w14:paraId="1E3DD66D"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3"/>
        <w:gridCol w:w="3748"/>
      </w:tblGrid>
      <w:tr w:rsidR="00B442FD" w:rsidRPr="00F03856" w14:paraId="3B55A2D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57C70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37A15B4"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9F77E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C7A6C5" w14:textId="77777777" w:rsidR="00B442FD" w:rsidRPr="00F03856" w:rsidRDefault="00B442FD" w:rsidP="00121C0E">
            <w:pPr>
              <w:rPr>
                <w:rFonts w:eastAsiaTheme="minorHAnsi" w:cs="Arial"/>
                <w:color w:val="000000" w:themeColor="text1"/>
                <w:sz w:val="16"/>
                <w:szCs w:val="16"/>
              </w:rPr>
            </w:pPr>
          </w:p>
        </w:tc>
      </w:tr>
      <w:tr w:rsidR="00B442FD" w:rsidRPr="00F03856" w14:paraId="0475199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54F2B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EF28F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02B20A" w14:textId="77777777" w:rsidR="00B442FD" w:rsidRPr="00F03856" w:rsidRDefault="00B442FD" w:rsidP="00121C0E">
            <w:pPr>
              <w:rPr>
                <w:rFonts w:eastAsiaTheme="minorHAnsi" w:cs="Arial"/>
                <w:color w:val="000000" w:themeColor="text1"/>
                <w:sz w:val="16"/>
                <w:szCs w:val="16"/>
              </w:rPr>
            </w:pPr>
          </w:p>
        </w:tc>
      </w:tr>
      <w:tr w:rsidR="00B442FD" w:rsidRPr="00F03856" w14:paraId="7F3A015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63047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AFA1A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D840C8" w14:textId="77777777" w:rsidR="00B442FD" w:rsidRPr="00F03856" w:rsidRDefault="00B442FD" w:rsidP="00121C0E">
            <w:pPr>
              <w:rPr>
                <w:rFonts w:eastAsiaTheme="minorHAnsi" w:cs="Arial"/>
                <w:color w:val="000000" w:themeColor="text1"/>
                <w:sz w:val="16"/>
                <w:szCs w:val="16"/>
              </w:rPr>
            </w:pPr>
          </w:p>
        </w:tc>
      </w:tr>
      <w:tr w:rsidR="00B442FD" w:rsidRPr="00F03856" w14:paraId="53F723A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52216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D91CB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2EF197" w14:textId="77777777" w:rsidR="00B442FD" w:rsidRPr="00F03856" w:rsidRDefault="00B442FD" w:rsidP="00121C0E">
            <w:pPr>
              <w:rPr>
                <w:rFonts w:eastAsiaTheme="minorHAnsi" w:cs="Arial"/>
                <w:color w:val="000000" w:themeColor="text1"/>
                <w:sz w:val="16"/>
                <w:szCs w:val="16"/>
              </w:rPr>
            </w:pPr>
          </w:p>
        </w:tc>
      </w:tr>
      <w:tr w:rsidR="00B442FD" w:rsidRPr="00F03856" w14:paraId="6CB048E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1F391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7DE4AD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EA4DB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B401A7" w14:textId="77777777" w:rsidR="00B442FD" w:rsidRPr="00F03856" w:rsidRDefault="00B442FD" w:rsidP="00121C0E">
            <w:pPr>
              <w:rPr>
                <w:rFonts w:eastAsiaTheme="minorHAnsi" w:cs="Arial"/>
                <w:color w:val="000000" w:themeColor="text1"/>
                <w:sz w:val="16"/>
                <w:szCs w:val="16"/>
              </w:rPr>
            </w:pPr>
          </w:p>
        </w:tc>
      </w:tr>
      <w:tr w:rsidR="00B442FD" w:rsidRPr="00F03856" w14:paraId="324287B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E9623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6AB17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275DB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A4B14C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5CB88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20702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7B893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FD8B8C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684F4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B58FB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Adjustment Classification Acknowledge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561E64" w14:textId="77777777" w:rsidR="00E550DC" w:rsidRDefault="00E550DC"/>
        </w:tc>
      </w:tr>
      <w:tr w:rsidR="00B442FD" w:rsidRPr="00F03856" w14:paraId="4C955F3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36351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A06C8F"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F716751" w14:textId="77777777" w:rsidR="00B442FD" w:rsidRPr="00F03856" w:rsidRDefault="00B442FD" w:rsidP="00121C0E">
            <w:pPr>
              <w:rPr>
                <w:rFonts w:eastAsiaTheme="minorHAnsi" w:cs="Arial"/>
                <w:color w:val="000000" w:themeColor="text1"/>
                <w:sz w:val="16"/>
                <w:szCs w:val="16"/>
              </w:rPr>
            </w:pPr>
          </w:p>
        </w:tc>
      </w:tr>
      <w:tr w:rsidR="00B442FD" w:rsidRPr="00F03856" w14:paraId="1F877C65"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71FA07"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91917F" w14:textId="77777777" w:rsidR="00B442FD" w:rsidRPr="00F03856" w:rsidRDefault="00B442FD" w:rsidP="00121C0E">
            <w:pPr>
              <w:rPr>
                <w:rFonts w:eastAsiaTheme="minorHAnsi" w:cs="Arial"/>
                <w:color w:val="000000" w:themeColor="text1"/>
                <w:sz w:val="16"/>
                <w:szCs w:val="16"/>
              </w:rPr>
            </w:pPr>
          </w:p>
        </w:tc>
      </w:tr>
    </w:tbl>
    <w:p w14:paraId="2BBBFE91"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Adjustment Classification Acknowledge</w:t>
      </w:r>
    </w:p>
    <w:p w14:paraId="6621CC47" w14:textId="77777777" w:rsidR="00495854" w:rsidRPr="00495854" w:rsidRDefault="00495854" w:rsidP="00495854">
      <w:pPr>
        <w:rPr>
          <w:lang w:val="en-GB"/>
        </w:rPr>
      </w:pPr>
    </w:p>
    <w:p w14:paraId="39A6A43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Adjustment</w:t>
      </w:r>
    </w:p>
    <w:p w14:paraId="48F5FB4A" w14:textId="77777777" w:rsidR="00B442FD" w:rsidRDefault="00B442FD" w:rsidP="00B442FD">
      <w:pPr>
        <w:rPr>
          <w:rFonts w:cs="Arial"/>
        </w:rPr>
      </w:pPr>
      <w:r>
        <w:rPr>
          <w:rFonts w:cs="Arial"/>
        </w:rPr>
        <w:t>Indicates that an adjustment has occurred and Auto Save should respond by classifying the type of adjustment made. Contains an integer with the ID of the axis that is being adjusted.</w:t>
      </w:r>
    </w:p>
    <w:p w14:paraId="1FB619A8" w14:textId="77777777" w:rsidR="00B442FD" w:rsidRDefault="00B442FD" w:rsidP="00B442FD">
      <w:pPr>
        <w:rPr>
          <w:rFonts w:cs="Arial"/>
        </w:rPr>
      </w:pPr>
    </w:p>
    <w:p w14:paraId="2802F85B" w14:textId="77777777" w:rsidR="00B442FD" w:rsidRDefault="00B442FD" w:rsidP="00B442FD">
      <w:pPr>
        <w:rPr>
          <w:rFonts w:cs="Arial"/>
        </w:rPr>
      </w:pPr>
      <w:r>
        <w:rPr>
          <w:rFonts w:cs="Arial"/>
        </w:rPr>
        <w:t>ASIL: QM</w:t>
      </w:r>
    </w:p>
    <w:p w14:paraId="14FE88FD" w14:textId="77777777" w:rsidR="00B442FD" w:rsidRDefault="00B442FD" w:rsidP="00B442FD">
      <w:pPr>
        <w:rPr>
          <w:rFonts w:cs="Arial"/>
        </w:rPr>
      </w:pPr>
      <w:r>
        <w:rPr>
          <w:rFonts w:cs="Arial"/>
        </w:rPr>
        <w:t>Min Value: 0</w:t>
      </w:r>
    </w:p>
    <w:p w14:paraId="03DA01CB" w14:textId="77777777" w:rsidR="00B442FD" w:rsidRDefault="00B442FD" w:rsidP="00B442FD">
      <w:pPr>
        <w:rPr>
          <w:rFonts w:cs="Arial"/>
        </w:rPr>
      </w:pPr>
      <w:r>
        <w:rPr>
          <w:rFonts w:cs="Arial"/>
        </w:rPr>
        <w:t>Max Value: 1023</w:t>
      </w:r>
    </w:p>
    <w:p w14:paraId="5D837ED8" w14:textId="77777777" w:rsidR="00B442FD" w:rsidRDefault="00B442FD" w:rsidP="00B442FD">
      <w:pPr>
        <w:rPr>
          <w:rFonts w:cs="Arial"/>
        </w:rPr>
      </w:pPr>
      <w:r>
        <w:rPr>
          <w:rFonts w:cs="Arial"/>
        </w:rPr>
        <w:t>Resolution: 1</w:t>
      </w:r>
    </w:p>
    <w:p w14:paraId="18A603DB" w14:textId="77777777" w:rsidR="00B442FD" w:rsidRDefault="00B442FD" w:rsidP="00B442FD">
      <w:pPr>
        <w:rPr>
          <w:rFonts w:cs="Arial"/>
        </w:rPr>
      </w:pPr>
      <w:r>
        <w:rPr>
          <w:rFonts w:cs="Arial"/>
        </w:rPr>
        <w:t>Offset: 0</w:t>
      </w:r>
    </w:p>
    <w:p w14:paraId="33EEA4CD" w14:textId="77777777" w:rsidR="00B442FD" w:rsidRDefault="00B442FD" w:rsidP="00B442FD">
      <w:pPr>
        <w:rPr>
          <w:rFonts w:cs="Arial"/>
        </w:rPr>
      </w:pPr>
      <w:r>
        <w:rPr>
          <w:rFonts w:cs="Arial"/>
        </w:rPr>
        <w:t>Unit: Integer</w:t>
      </w:r>
    </w:p>
    <w:p w14:paraId="653527CF" w14:textId="77777777" w:rsidR="00B442FD" w:rsidRDefault="00B442FD" w:rsidP="00B442FD">
      <w:pPr>
        <w:rPr>
          <w:rFonts w:cs="Arial"/>
        </w:rPr>
      </w:pPr>
    </w:p>
    <w:p w14:paraId="43451A26"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0256A90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08F78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C0BBF37"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B3996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106746" w14:textId="77777777" w:rsidR="00B442FD" w:rsidRPr="00F03856" w:rsidRDefault="00B442FD" w:rsidP="00121C0E">
            <w:pPr>
              <w:rPr>
                <w:rFonts w:eastAsiaTheme="minorHAnsi" w:cs="Arial"/>
                <w:color w:val="000000" w:themeColor="text1"/>
                <w:sz w:val="16"/>
                <w:szCs w:val="16"/>
              </w:rPr>
            </w:pPr>
          </w:p>
        </w:tc>
      </w:tr>
      <w:tr w:rsidR="00B442FD" w:rsidRPr="00F03856" w14:paraId="1E29A0F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EEE5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29A0E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0E719F" w14:textId="77777777" w:rsidR="00B442FD" w:rsidRPr="00F03856" w:rsidRDefault="00B442FD" w:rsidP="00121C0E">
            <w:pPr>
              <w:rPr>
                <w:rFonts w:eastAsiaTheme="minorHAnsi" w:cs="Arial"/>
                <w:color w:val="000000" w:themeColor="text1"/>
                <w:sz w:val="16"/>
                <w:szCs w:val="16"/>
              </w:rPr>
            </w:pPr>
          </w:p>
        </w:tc>
      </w:tr>
      <w:tr w:rsidR="00B442FD" w:rsidRPr="00F03856" w14:paraId="3FD9E43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1163D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304B2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C10B44" w14:textId="77777777" w:rsidR="00B442FD" w:rsidRPr="00F03856" w:rsidRDefault="00B442FD" w:rsidP="00121C0E">
            <w:pPr>
              <w:rPr>
                <w:rFonts w:eastAsiaTheme="minorHAnsi" w:cs="Arial"/>
                <w:color w:val="000000" w:themeColor="text1"/>
                <w:sz w:val="16"/>
                <w:szCs w:val="16"/>
              </w:rPr>
            </w:pPr>
          </w:p>
        </w:tc>
      </w:tr>
      <w:tr w:rsidR="00B442FD" w:rsidRPr="00F03856" w14:paraId="152A106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156B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1CCAC7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00FE56" w14:textId="77777777" w:rsidR="00B442FD" w:rsidRPr="00F03856" w:rsidRDefault="00B442FD" w:rsidP="00121C0E">
            <w:pPr>
              <w:rPr>
                <w:rFonts w:eastAsiaTheme="minorHAnsi" w:cs="Arial"/>
                <w:color w:val="000000" w:themeColor="text1"/>
                <w:sz w:val="16"/>
                <w:szCs w:val="16"/>
              </w:rPr>
            </w:pPr>
          </w:p>
        </w:tc>
      </w:tr>
      <w:tr w:rsidR="00B442FD" w:rsidRPr="00F03856" w14:paraId="13E4C0C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C4B74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AB819E6"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C6771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D40586" w14:textId="77777777" w:rsidR="00B442FD" w:rsidRPr="00F03856" w:rsidRDefault="00B442FD" w:rsidP="00121C0E">
            <w:pPr>
              <w:rPr>
                <w:rFonts w:eastAsiaTheme="minorHAnsi" w:cs="Arial"/>
                <w:color w:val="000000" w:themeColor="text1"/>
                <w:sz w:val="16"/>
                <w:szCs w:val="16"/>
              </w:rPr>
            </w:pPr>
          </w:p>
        </w:tc>
      </w:tr>
      <w:tr w:rsidR="00B442FD" w:rsidRPr="00F03856" w14:paraId="02F17A8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C500C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BC257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F534A5"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459CDF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F7608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3F8ED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58810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879D38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3EEFE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8571F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Adjustment ID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72DC4A" w14:textId="77777777" w:rsidR="00E550DC" w:rsidRDefault="00E550DC"/>
        </w:tc>
      </w:tr>
      <w:tr w:rsidR="00B442FD" w:rsidRPr="00F03856" w14:paraId="4FF8765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B3E6C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A98E9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Adjustment Occurred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CF8A46" w14:textId="77777777" w:rsidR="00E550DC" w:rsidRDefault="00E550DC"/>
        </w:tc>
      </w:tr>
      <w:tr w:rsidR="00B442FD" w:rsidRPr="00F03856" w14:paraId="239943A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E102C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34935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044A0A" w14:textId="77777777" w:rsidR="00B442FD" w:rsidRPr="00F03856" w:rsidRDefault="00B442FD" w:rsidP="00121C0E">
            <w:pPr>
              <w:rPr>
                <w:rFonts w:eastAsiaTheme="minorHAnsi" w:cs="Arial"/>
                <w:color w:val="000000" w:themeColor="text1"/>
                <w:sz w:val="16"/>
                <w:szCs w:val="16"/>
              </w:rPr>
            </w:pPr>
          </w:p>
        </w:tc>
      </w:tr>
      <w:tr w:rsidR="00B442FD" w:rsidRPr="00F03856" w14:paraId="56DB131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C4B488"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4EA9F6" w14:textId="77777777" w:rsidR="00B442FD" w:rsidRPr="00F03856" w:rsidRDefault="00B442FD" w:rsidP="00121C0E">
            <w:pPr>
              <w:rPr>
                <w:rFonts w:eastAsiaTheme="minorHAnsi" w:cs="Arial"/>
                <w:color w:val="000000" w:themeColor="text1"/>
                <w:sz w:val="16"/>
                <w:szCs w:val="16"/>
              </w:rPr>
            </w:pPr>
          </w:p>
        </w:tc>
      </w:tr>
    </w:tbl>
    <w:p w14:paraId="2D773EB4"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Adjustment</w:t>
      </w:r>
    </w:p>
    <w:p w14:paraId="52AD5CD3" w14:textId="77777777" w:rsidR="00495854" w:rsidRPr="00495854" w:rsidRDefault="00495854" w:rsidP="00495854">
      <w:pPr>
        <w:rPr>
          <w:lang w:val="en-GB"/>
        </w:rPr>
      </w:pPr>
    </w:p>
    <w:p w14:paraId="5FCEF7E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Profile Change</w:t>
      </w:r>
    </w:p>
    <w:p w14:paraId="220905F4" w14:textId="77777777" w:rsidR="00B442FD" w:rsidRDefault="00B442FD" w:rsidP="00B442FD">
      <w:pPr>
        <w:rPr>
          <w:rFonts w:cs="Arial"/>
        </w:rPr>
      </w:pPr>
      <w:r>
        <w:rPr>
          <w:rFonts w:cs="Arial"/>
        </w:rPr>
        <w:t>This signal indicates that the Auto Save feature has determined that a profile change should occur. It is different from the signal sent to the profile manager.</w:t>
      </w:r>
    </w:p>
    <w:p w14:paraId="4F361B7C" w14:textId="77777777" w:rsidR="00B442FD" w:rsidRDefault="00B442FD" w:rsidP="00B442FD">
      <w:pPr>
        <w:rPr>
          <w:rFonts w:cs="Arial"/>
        </w:rPr>
      </w:pPr>
    </w:p>
    <w:p w14:paraId="69C94693" w14:textId="77777777" w:rsidR="00B442FD" w:rsidRDefault="00B442FD" w:rsidP="00B442FD">
      <w:pPr>
        <w:rPr>
          <w:rFonts w:cs="Arial"/>
        </w:rPr>
      </w:pPr>
      <w:r>
        <w:rPr>
          <w:rFonts w:cs="Arial"/>
        </w:rPr>
        <w:t>ASIL: QM</w:t>
      </w:r>
    </w:p>
    <w:p w14:paraId="69A57022" w14:textId="77777777" w:rsidR="00B442FD" w:rsidRDefault="00B442FD" w:rsidP="00B442FD">
      <w:pPr>
        <w:rPr>
          <w:rFonts w:cs="Arial"/>
        </w:rPr>
      </w:pPr>
      <w:r>
        <w:rPr>
          <w:rFonts w:cs="Arial"/>
        </w:rPr>
        <w:t>Encoding Type: Boolean</w:t>
      </w:r>
    </w:p>
    <w:p w14:paraId="0ACBB66D" w14:textId="77777777" w:rsidR="00B442FD" w:rsidRDefault="00B442FD" w:rsidP="00B442FD">
      <w:pPr>
        <w:rPr>
          <w:rFonts w:cs="Arial"/>
        </w:rPr>
      </w:pPr>
      <w:r>
        <w:rPr>
          <w:rFonts w:cs="Arial"/>
        </w:rPr>
        <w:t>Discrete Encoding Values:</w:t>
      </w:r>
    </w:p>
    <w:p w14:paraId="4422208E" w14:textId="77777777" w:rsidR="00B442FD" w:rsidRDefault="00B442FD" w:rsidP="00B442FD">
      <w:pPr>
        <w:rPr>
          <w:rFonts w:cs="Arial"/>
        </w:rPr>
      </w:pPr>
      <w:r>
        <w:rPr>
          <w:rFonts w:cs="Arial"/>
        </w:rPr>
        <w:t>0x0 FALSE</w:t>
      </w:r>
    </w:p>
    <w:p w14:paraId="6C47C0D3" w14:textId="77777777" w:rsidR="00B442FD" w:rsidRDefault="00B442FD" w:rsidP="00B442FD">
      <w:pPr>
        <w:rPr>
          <w:rFonts w:cs="Arial"/>
        </w:rPr>
      </w:pPr>
      <w:r>
        <w:rPr>
          <w:rFonts w:cs="Arial"/>
        </w:rPr>
        <w:t>0x1 TRUE</w:t>
      </w:r>
    </w:p>
    <w:p w14:paraId="17BD454F" w14:textId="77777777" w:rsidR="00B442FD" w:rsidRDefault="00B442FD" w:rsidP="00B442FD">
      <w:pPr>
        <w:rPr>
          <w:rFonts w:cs="Arial"/>
        </w:rPr>
      </w:pPr>
      <w:r>
        <w:rPr>
          <w:rFonts w:cs="Arial"/>
        </w:rPr>
        <w:t>Unit: Boolean</w:t>
      </w:r>
    </w:p>
    <w:p w14:paraId="5318957B" w14:textId="77777777" w:rsidR="00B442FD" w:rsidRDefault="00B442FD" w:rsidP="00B442FD">
      <w:pPr>
        <w:rPr>
          <w:rFonts w:cs="Arial"/>
        </w:rPr>
      </w:pPr>
    </w:p>
    <w:p w14:paraId="712B68D8"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3AD3041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622C8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6529C25"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3D094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9936AB" w14:textId="77777777" w:rsidR="00B442FD" w:rsidRPr="00F03856" w:rsidRDefault="00B442FD" w:rsidP="00121C0E">
            <w:pPr>
              <w:rPr>
                <w:rFonts w:eastAsiaTheme="minorHAnsi" w:cs="Arial"/>
                <w:color w:val="000000" w:themeColor="text1"/>
                <w:sz w:val="16"/>
                <w:szCs w:val="16"/>
              </w:rPr>
            </w:pPr>
          </w:p>
        </w:tc>
      </w:tr>
      <w:tr w:rsidR="00B442FD" w:rsidRPr="00F03856" w14:paraId="428FE7C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514C4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E95DF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C7DDAC" w14:textId="77777777" w:rsidR="00B442FD" w:rsidRPr="00F03856" w:rsidRDefault="00B442FD" w:rsidP="00121C0E">
            <w:pPr>
              <w:rPr>
                <w:rFonts w:eastAsiaTheme="minorHAnsi" w:cs="Arial"/>
                <w:color w:val="000000" w:themeColor="text1"/>
                <w:sz w:val="16"/>
                <w:szCs w:val="16"/>
              </w:rPr>
            </w:pPr>
          </w:p>
        </w:tc>
      </w:tr>
      <w:tr w:rsidR="00B442FD" w:rsidRPr="00F03856" w14:paraId="6F6085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A898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3B565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6C0DF6" w14:textId="77777777" w:rsidR="00B442FD" w:rsidRPr="00F03856" w:rsidRDefault="00B442FD" w:rsidP="00121C0E">
            <w:pPr>
              <w:rPr>
                <w:rFonts w:eastAsiaTheme="minorHAnsi" w:cs="Arial"/>
                <w:color w:val="000000" w:themeColor="text1"/>
                <w:sz w:val="16"/>
                <w:szCs w:val="16"/>
              </w:rPr>
            </w:pPr>
          </w:p>
        </w:tc>
      </w:tr>
      <w:tr w:rsidR="00B442FD" w:rsidRPr="00F03856" w14:paraId="4A2940B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F67C3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07655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C809B5" w14:textId="77777777" w:rsidR="00B442FD" w:rsidRPr="00F03856" w:rsidRDefault="00B442FD" w:rsidP="00121C0E">
            <w:pPr>
              <w:rPr>
                <w:rFonts w:eastAsiaTheme="minorHAnsi" w:cs="Arial"/>
                <w:color w:val="000000" w:themeColor="text1"/>
                <w:sz w:val="16"/>
                <w:szCs w:val="16"/>
              </w:rPr>
            </w:pPr>
          </w:p>
        </w:tc>
      </w:tr>
      <w:tr w:rsidR="00B442FD" w:rsidRPr="00F03856" w14:paraId="5E01D91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A39B4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E887F2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82FA4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C71F1F" w14:textId="77777777" w:rsidR="00B442FD" w:rsidRPr="00F03856" w:rsidRDefault="00B442FD" w:rsidP="00121C0E">
            <w:pPr>
              <w:rPr>
                <w:rFonts w:eastAsiaTheme="minorHAnsi" w:cs="Arial"/>
                <w:color w:val="000000" w:themeColor="text1"/>
                <w:sz w:val="16"/>
                <w:szCs w:val="16"/>
              </w:rPr>
            </w:pPr>
          </w:p>
        </w:tc>
      </w:tr>
      <w:tr w:rsidR="00B442FD" w:rsidRPr="00F03856" w14:paraId="47FE823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2A96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5A21B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CC845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15D5AC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D5FB5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188C3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C77EE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0BC07B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70A13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E4BC4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Request Profile Change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17C3B6" w14:textId="77777777" w:rsidR="00E550DC" w:rsidRDefault="00E550DC"/>
        </w:tc>
      </w:tr>
      <w:tr w:rsidR="00B442FD" w:rsidRPr="00F03856" w14:paraId="79B9BE9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81C9B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23FBBF"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7DAF45" w14:textId="77777777" w:rsidR="00B442FD" w:rsidRPr="00F03856" w:rsidRDefault="00B442FD" w:rsidP="00121C0E">
            <w:pPr>
              <w:rPr>
                <w:rFonts w:eastAsiaTheme="minorHAnsi" w:cs="Arial"/>
                <w:color w:val="000000" w:themeColor="text1"/>
                <w:sz w:val="16"/>
                <w:szCs w:val="16"/>
              </w:rPr>
            </w:pPr>
          </w:p>
        </w:tc>
      </w:tr>
      <w:tr w:rsidR="00B442FD" w:rsidRPr="00F03856" w14:paraId="45EBF09B"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D15622"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E247DF" w14:textId="77777777" w:rsidR="00B442FD" w:rsidRPr="00F03856" w:rsidRDefault="00B442FD" w:rsidP="00121C0E">
            <w:pPr>
              <w:rPr>
                <w:rFonts w:eastAsiaTheme="minorHAnsi" w:cs="Arial"/>
                <w:color w:val="000000" w:themeColor="text1"/>
                <w:sz w:val="16"/>
                <w:szCs w:val="16"/>
              </w:rPr>
            </w:pPr>
          </w:p>
        </w:tc>
      </w:tr>
    </w:tbl>
    <w:p w14:paraId="077A45C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Request Profile Change</w:t>
      </w:r>
    </w:p>
    <w:p w14:paraId="78D474A1" w14:textId="77777777" w:rsidR="00495854" w:rsidRPr="00495854" w:rsidRDefault="00495854" w:rsidP="00495854">
      <w:pPr>
        <w:rPr>
          <w:lang w:val="en-GB"/>
        </w:rPr>
      </w:pPr>
    </w:p>
    <w:p w14:paraId="098B364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Difference Result</w:t>
      </w:r>
    </w:p>
    <w:p w14:paraId="3CAF24E1" w14:textId="77777777" w:rsidR="00B442FD" w:rsidRDefault="00B442FD" w:rsidP="00B442FD">
      <w:pPr>
        <w:rPr>
          <w:rFonts w:cs="Arial"/>
        </w:rPr>
      </w:pPr>
      <w:r>
        <w:rPr>
          <w:rFonts w:cs="Arial"/>
        </w:rPr>
        <w:t>This signal contains the difference between the current position and saved position. Contains an integer with the amount of change to the axis.</w:t>
      </w:r>
    </w:p>
    <w:p w14:paraId="26269DB6" w14:textId="77777777" w:rsidR="00B442FD" w:rsidRDefault="00B442FD" w:rsidP="00B442FD">
      <w:pPr>
        <w:rPr>
          <w:rFonts w:cs="Arial"/>
        </w:rPr>
      </w:pPr>
    </w:p>
    <w:p w14:paraId="327D1E05" w14:textId="77777777" w:rsidR="00B442FD" w:rsidRDefault="00B442FD" w:rsidP="00B442FD">
      <w:pPr>
        <w:rPr>
          <w:rFonts w:cs="Arial"/>
        </w:rPr>
      </w:pPr>
      <w:r>
        <w:rPr>
          <w:rFonts w:cs="Arial"/>
        </w:rPr>
        <w:t>ASIL: QM</w:t>
      </w:r>
    </w:p>
    <w:p w14:paraId="04F56390" w14:textId="77777777" w:rsidR="00B442FD" w:rsidRDefault="00B442FD" w:rsidP="00B442FD">
      <w:pPr>
        <w:rPr>
          <w:rFonts w:cs="Arial"/>
        </w:rPr>
      </w:pPr>
      <w:r>
        <w:rPr>
          <w:rFonts w:cs="Arial"/>
        </w:rPr>
        <w:t>Min Value: 0</w:t>
      </w:r>
    </w:p>
    <w:p w14:paraId="54F93233" w14:textId="77777777" w:rsidR="00B442FD" w:rsidRDefault="00B442FD" w:rsidP="00B442FD">
      <w:pPr>
        <w:rPr>
          <w:rFonts w:cs="Arial"/>
        </w:rPr>
      </w:pPr>
      <w:r>
        <w:rPr>
          <w:rFonts w:cs="Arial"/>
        </w:rPr>
        <w:t>Max Value: 100</w:t>
      </w:r>
    </w:p>
    <w:p w14:paraId="7707B2C7" w14:textId="77777777" w:rsidR="00B442FD" w:rsidRDefault="00B442FD" w:rsidP="00B442FD">
      <w:pPr>
        <w:rPr>
          <w:rFonts w:cs="Arial"/>
        </w:rPr>
      </w:pPr>
      <w:r>
        <w:rPr>
          <w:rFonts w:cs="Arial"/>
        </w:rPr>
        <w:t>Resolution: 1</w:t>
      </w:r>
    </w:p>
    <w:p w14:paraId="7D627DD7" w14:textId="77777777" w:rsidR="00B442FD" w:rsidRDefault="00B442FD" w:rsidP="00B442FD">
      <w:pPr>
        <w:rPr>
          <w:rFonts w:cs="Arial"/>
        </w:rPr>
      </w:pPr>
      <w:r>
        <w:rPr>
          <w:rFonts w:cs="Arial"/>
        </w:rPr>
        <w:t>Offset: 0</w:t>
      </w:r>
    </w:p>
    <w:p w14:paraId="4682A38E" w14:textId="77777777" w:rsidR="00B442FD" w:rsidRDefault="00B442FD" w:rsidP="00B442FD">
      <w:pPr>
        <w:rPr>
          <w:rFonts w:cs="Arial"/>
        </w:rPr>
      </w:pPr>
      <w:r>
        <w:rPr>
          <w:rFonts w:cs="Arial"/>
        </w:rPr>
        <w:t>Unit: Percent</w:t>
      </w:r>
    </w:p>
    <w:p w14:paraId="1CC96192" w14:textId="77777777" w:rsidR="00B442FD" w:rsidRDefault="00B442FD" w:rsidP="00B442FD">
      <w:pPr>
        <w:rPr>
          <w:rFonts w:cs="Arial"/>
        </w:rPr>
      </w:pPr>
    </w:p>
    <w:p w14:paraId="74B0CF7D"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0"/>
        <w:gridCol w:w="3751"/>
      </w:tblGrid>
      <w:tr w:rsidR="00B442FD" w:rsidRPr="00F03856" w14:paraId="0B261DF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14EA1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366568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12DD9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CB2A65" w14:textId="77777777" w:rsidR="00B442FD" w:rsidRPr="00F03856" w:rsidRDefault="00B442FD" w:rsidP="00121C0E">
            <w:pPr>
              <w:rPr>
                <w:rFonts w:eastAsiaTheme="minorHAnsi" w:cs="Arial"/>
                <w:color w:val="000000" w:themeColor="text1"/>
                <w:sz w:val="16"/>
                <w:szCs w:val="16"/>
              </w:rPr>
            </w:pPr>
          </w:p>
        </w:tc>
      </w:tr>
      <w:tr w:rsidR="00B442FD" w:rsidRPr="00F03856" w14:paraId="2F681E3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57515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D81F3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326C0E" w14:textId="77777777" w:rsidR="00B442FD" w:rsidRPr="00F03856" w:rsidRDefault="00B442FD" w:rsidP="00121C0E">
            <w:pPr>
              <w:rPr>
                <w:rFonts w:eastAsiaTheme="minorHAnsi" w:cs="Arial"/>
                <w:color w:val="000000" w:themeColor="text1"/>
                <w:sz w:val="16"/>
                <w:szCs w:val="16"/>
              </w:rPr>
            </w:pPr>
          </w:p>
        </w:tc>
      </w:tr>
      <w:tr w:rsidR="00B442FD" w:rsidRPr="00F03856" w14:paraId="05485DE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5C089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C3205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BC7104" w14:textId="77777777" w:rsidR="00B442FD" w:rsidRPr="00F03856" w:rsidRDefault="00B442FD" w:rsidP="00121C0E">
            <w:pPr>
              <w:rPr>
                <w:rFonts w:eastAsiaTheme="minorHAnsi" w:cs="Arial"/>
                <w:color w:val="000000" w:themeColor="text1"/>
                <w:sz w:val="16"/>
                <w:szCs w:val="16"/>
              </w:rPr>
            </w:pPr>
          </w:p>
        </w:tc>
      </w:tr>
      <w:tr w:rsidR="00B442FD" w:rsidRPr="00F03856" w14:paraId="70A112A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472A4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2DCAF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CF87FE" w14:textId="77777777" w:rsidR="00B442FD" w:rsidRPr="00F03856" w:rsidRDefault="00B442FD" w:rsidP="00121C0E">
            <w:pPr>
              <w:rPr>
                <w:rFonts w:eastAsiaTheme="minorHAnsi" w:cs="Arial"/>
                <w:color w:val="000000" w:themeColor="text1"/>
                <w:sz w:val="16"/>
                <w:szCs w:val="16"/>
              </w:rPr>
            </w:pPr>
          </w:p>
        </w:tc>
      </w:tr>
      <w:tr w:rsidR="00B442FD" w:rsidRPr="00F03856" w14:paraId="32ACB77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54B85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3304283"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7466E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9C27B8" w14:textId="77777777" w:rsidR="00B442FD" w:rsidRPr="00F03856" w:rsidRDefault="00B442FD" w:rsidP="00121C0E">
            <w:pPr>
              <w:rPr>
                <w:rFonts w:eastAsiaTheme="minorHAnsi" w:cs="Arial"/>
                <w:color w:val="000000" w:themeColor="text1"/>
                <w:sz w:val="16"/>
                <w:szCs w:val="16"/>
              </w:rPr>
            </w:pPr>
          </w:p>
        </w:tc>
      </w:tr>
      <w:tr w:rsidR="00B442FD" w:rsidRPr="00F03856" w14:paraId="2008420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06AF6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8439E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AEBFF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3484BB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D9B65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3549D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5E073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3074C1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8D408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F1A33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Difference Result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0E0CA1" w14:textId="77777777" w:rsidR="00E550DC" w:rsidRDefault="00E550DC"/>
        </w:tc>
      </w:tr>
      <w:tr w:rsidR="00B442FD" w:rsidRPr="00F03856" w14:paraId="6E1642B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FDE35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087A0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3DE8BB" w14:textId="77777777" w:rsidR="00B442FD" w:rsidRPr="00F03856" w:rsidRDefault="00B442FD" w:rsidP="00121C0E">
            <w:pPr>
              <w:rPr>
                <w:rFonts w:eastAsiaTheme="minorHAnsi" w:cs="Arial"/>
                <w:color w:val="000000" w:themeColor="text1"/>
                <w:sz w:val="16"/>
                <w:szCs w:val="16"/>
              </w:rPr>
            </w:pPr>
          </w:p>
        </w:tc>
      </w:tr>
      <w:tr w:rsidR="00B442FD" w:rsidRPr="00F03856" w14:paraId="6D7AC539"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0B7A1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58BDEB" w14:textId="77777777" w:rsidR="00B442FD" w:rsidRPr="00F03856" w:rsidRDefault="00B442FD" w:rsidP="00121C0E">
            <w:pPr>
              <w:rPr>
                <w:rFonts w:eastAsiaTheme="minorHAnsi" w:cs="Arial"/>
                <w:color w:val="000000" w:themeColor="text1"/>
                <w:sz w:val="16"/>
                <w:szCs w:val="16"/>
              </w:rPr>
            </w:pPr>
          </w:p>
        </w:tc>
      </w:tr>
    </w:tbl>
    <w:p w14:paraId="19ED0848"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Difference Result</w:t>
      </w:r>
    </w:p>
    <w:p w14:paraId="35636D47" w14:textId="77777777" w:rsidR="00495854" w:rsidRPr="00495854" w:rsidRDefault="00495854" w:rsidP="00495854">
      <w:pPr>
        <w:rPr>
          <w:lang w:val="en-GB"/>
        </w:rPr>
      </w:pPr>
    </w:p>
    <w:p w14:paraId="4263FC5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to Clear</w:t>
      </w:r>
    </w:p>
    <w:p w14:paraId="10D423EC" w14:textId="77777777" w:rsidR="00B442FD" w:rsidRDefault="00B442FD" w:rsidP="00B442FD">
      <w:pPr>
        <w:rPr>
          <w:rFonts w:cs="Arial"/>
        </w:rPr>
      </w:pPr>
      <w:r>
        <w:rPr>
          <w:rFonts w:cs="Arial"/>
        </w:rPr>
        <w:t>Indicates that a successful save of positional settings has occurred and Auto Save should respond by clearing any saved adjustment information.</w:t>
      </w:r>
    </w:p>
    <w:p w14:paraId="3572BC73" w14:textId="77777777" w:rsidR="00B442FD" w:rsidRDefault="00B442FD" w:rsidP="00B442FD">
      <w:pPr>
        <w:rPr>
          <w:rFonts w:cs="Arial"/>
        </w:rPr>
      </w:pPr>
    </w:p>
    <w:p w14:paraId="0DB44599" w14:textId="77777777" w:rsidR="00B442FD" w:rsidRDefault="00B442FD" w:rsidP="00B442FD">
      <w:pPr>
        <w:rPr>
          <w:rFonts w:cs="Arial"/>
        </w:rPr>
      </w:pPr>
      <w:r>
        <w:rPr>
          <w:rFonts w:cs="Arial"/>
        </w:rPr>
        <w:t>This signal is the same as the existing Memory_Cmd signal.</w:t>
      </w:r>
    </w:p>
    <w:p w14:paraId="57DEAC70" w14:textId="77777777" w:rsidR="00B442FD" w:rsidRDefault="00B442FD" w:rsidP="00B442FD">
      <w:pPr>
        <w:rPr>
          <w:rFonts w:cs="Arial"/>
        </w:rPr>
      </w:pPr>
    </w:p>
    <w:p w14:paraId="148A24D3" w14:textId="77777777" w:rsidR="00B442FD" w:rsidRDefault="00B442FD" w:rsidP="00B442FD">
      <w:pPr>
        <w:rPr>
          <w:rFonts w:cs="Arial"/>
        </w:rPr>
      </w:pPr>
      <w:r>
        <w:rPr>
          <w:rFonts w:cs="Arial"/>
        </w:rPr>
        <w:t>ASIL: QM</w:t>
      </w:r>
    </w:p>
    <w:p w14:paraId="12B367DB" w14:textId="77777777" w:rsidR="00B442FD" w:rsidRDefault="00B442FD" w:rsidP="00B442FD">
      <w:pPr>
        <w:rPr>
          <w:rFonts w:cs="Arial"/>
        </w:rPr>
      </w:pPr>
      <w:r>
        <w:rPr>
          <w:rFonts w:cs="Arial"/>
        </w:rPr>
        <w:t>Encoding Type: Memory_Cmd</w:t>
      </w:r>
    </w:p>
    <w:p w14:paraId="07A3EEB0" w14:textId="77777777" w:rsidR="00B442FD" w:rsidRDefault="00B442FD" w:rsidP="00B442FD">
      <w:pPr>
        <w:rPr>
          <w:rFonts w:cs="Arial"/>
        </w:rPr>
      </w:pPr>
      <w:r>
        <w:rPr>
          <w:rFonts w:cs="Arial"/>
        </w:rPr>
        <w:t>Discrete Encoding Values:</w:t>
      </w:r>
    </w:p>
    <w:p w14:paraId="37089D45" w14:textId="77777777" w:rsidR="00B442FD" w:rsidRDefault="00B442FD" w:rsidP="00B442FD">
      <w:pPr>
        <w:rPr>
          <w:rFonts w:cs="Arial"/>
        </w:rPr>
      </w:pPr>
      <w:r>
        <w:rPr>
          <w:rFonts w:cs="Arial"/>
        </w:rPr>
        <w:t>0x0 Null</w:t>
      </w:r>
    </w:p>
    <w:p w14:paraId="608636E8" w14:textId="77777777" w:rsidR="00B442FD" w:rsidRDefault="00B442FD" w:rsidP="00B442FD">
      <w:pPr>
        <w:rPr>
          <w:rFonts w:cs="Arial"/>
        </w:rPr>
      </w:pPr>
      <w:r>
        <w:rPr>
          <w:rFonts w:cs="Arial"/>
        </w:rPr>
        <w:t>0x1 Store_1</w:t>
      </w:r>
    </w:p>
    <w:p w14:paraId="17F55021" w14:textId="77777777" w:rsidR="00B442FD" w:rsidRDefault="00B442FD" w:rsidP="00B442FD">
      <w:pPr>
        <w:rPr>
          <w:rFonts w:cs="Arial"/>
        </w:rPr>
      </w:pPr>
      <w:r>
        <w:rPr>
          <w:rFonts w:cs="Arial"/>
        </w:rPr>
        <w:t>0x2 Store_2</w:t>
      </w:r>
    </w:p>
    <w:p w14:paraId="390FC068" w14:textId="77777777" w:rsidR="00B442FD" w:rsidRDefault="00B442FD" w:rsidP="00B442FD">
      <w:pPr>
        <w:rPr>
          <w:rFonts w:cs="Arial"/>
        </w:rPr>
      </w:pPr>
      <w:r>
        <w:rPr>
          <w:rFonts w:cs="Arial"/>
        </w:rPr>
        <w:t>0x3 Store_3</w:t>
      </w:r>
    </w:p>
    <w:p w14:paraId="2C551506" w14:textId="77777777" w:rsidR="00B442FD" w:rsidRDefault="00B442FD" w:rsidP="00B442FD">
      <w:pPr>
        <w:rPr>
          <w:rFonts w:cs="Arial"/>
        </w:rPr>
      </w:pPr>
      <w:r>
        <w:rPr>
          <w:rFonts w:cs="Arial"/>
        </w:rPr>
        <w:t>0x4 Store_4</w:t>
      </w:r>
    </w:p>
    <w:p w14:paraId="57144658" w14:textId="77777777" w:rsidR="00B442FD" w:rsidRDefault="00B442FD" w:rsidP="00B442FD">
      <w:pPr>
        <w:rPr>
          <w:rFonts w:cs="Arial"/>
        </w:rPr>
      </w:pPr>
      <w:r>
        <w:rPr>
          <w:rFonts w:cs="Arial"/>
        </w:rPr>
        <w:t>0x5 Recall_1</w:t>
      </w:r>
    </w:p>
    <w:p w14:paraId="3FDB7C87" w14:textId="77777777" w:rsidR="00B442FD" w:rsidRDefault="00B442FD" w:rsidP="00B442FD">
      <w:pPr>
        <w:rPr>
          <w:rFonts w:cs="Arial"/>
        </w:rPr>
      </w:pPr>
      <w:r>
        <w:rPr>
          <w:rFonts w:cs="Arial"/>
        </w:rPr>
        <w:t>0x6 Recall_2</w:t>
      </w:r>
    </w:p>
    <w:p w14:paraId="624529B9" w14:textId="77777777" w:rsidR="00B442FD" w:rsidRDefault="00B442FD" w:rsidP="00B442FD">
      <w:pPr>
        <w:rPr>
          <w:rFonts w:cs="Arial"/>
        </w:rPr>
      </w:pPr>
      <w:r>
        <w:rPr>
          <w:rFonts w:cs="Arial"/>
        </w:rPr>
        <w:t>0x7 Recall_3</w:t>
      </w:r>
    </w:p>
    <w:p w14:paraId="125E8084" w14:textId="77777777" w:rsidR="00B442FD" w:rsidRDefault="00B442FD" w:rsidP="00B442FD">
      <w:pPr>
        <w:rPr>
          <w:rFonts w:cs="Arial"/>
        </w:rPr>
      </w:pPr>
      <w:r>
        <w:rPr>
          <w:rFonts w:cs="Arial"/>
        </w:rPr>
        <w:t>0x8 Recall_4</w:t>
      </w:r>
    </w:p>
    <w:p w14:paraId="4E75076B" w14:textId="77777777" w:rsidR="00B442FD" w:rsidRDefault="00B442FD" w:rsidP="00B442FD">
      <w:pPr>
        <w:rPr>
          <w:rFonts w:cs="Arial"/>
        </w:rPr>
      </w:pPr>
      <w:r>
        <w:rPr>
          <w:rFonts w:cs="Arial"/>
        </w:rPr>
        <w:t>Unit: Enumeration</w:t>
      </w:r>
    </w:p>
    <w:p w14:paraId="7AAA67F0" w14:textId="77777777" w:rsidR="00B442FD" w:rsidRDefault="00B442FD" w:rsidP="00B442FD">
      <w:pPr>
        <w:rPr>
          <w:rFonts w:cs="Arial"/>
        </w:rPr>
      </w:pPr>
    </w:p>
    <w:p w14:paraId="76625ABE"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BD8FAB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40354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848507C"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449CA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39C8CC" w14:textId="77777777" w:rsidR="00B442FD" w:rsidRPr="00F03856" w:rsidRDefault="00B442FD" w:rsidP="00121C0E">
            <w:pPr>
              <w:rPr>
                <w:rFonts w:eastAsiaTheme="minorHAnsi" w:cs="Arial"/>
                <w:color w:val="000000" w:themeColor="text1"/>
                <w:sz w:val="16"/>
                <w:szCs w:val="16"/>
              </w:rPr>
            </w:pPr>
          </w:p>
        </w:tc>
      </w:tr>
      <w:tr w:rsidR="00B442FD" w:rsidRPr="00F03856" w14:paraId="49B8D9C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166E8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9B388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D3E304" w14:textId="77777777" w:rsidR="00B442FD" w:rsidRPr="00F03856" w:rsidRDefault="00B442FD" w:rsidP="00121C0E">
            <w:pPr>
              <w:rPr>
                <w:rFonts w:eastAsiaTheme="minorHAnsi" w:cs="Arial"/>
                <w:color w:val="000000" w:themeColor="text1"/>
                <w:sz w:val="16"/>
                <w:szCs w:val="16"/>
              </w:rPr>
            </w:pPr>
          </w:p>
        </w:tc>
      </w:tr>
      <w:tr w:rsidR="00B442FD" w:rsidRPr="00F03856" w14:paraId="7B36ADB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8AD5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6FE0D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107A76" w14:textId="77777777" w:rsidR="00B442FD" w:rsidRPr="00F03856" w:rsidRDefault="00B442FD" w:rsidP="00121C0E">
            <w:pPr>
              <w:rPr>
                <w:rFonts w:eastAsiaTheme="minorHAnsi" w:cs="Arial"/>
                <w:color w:val="000000" w:themeColor="text1"/>
                <w:sz w:val="16"/>
                <w:szCs w:val="16"/>
              </w:rPr>
            </w:pPr>
          </w:p>
        </w:tc>
      </w:tr>
      <w:tr w:rsidR="00B442FD" w:rsidRPr="00F03856" w14:paraId="46D29DB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B4710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60B7B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75AF4B" w14:textId="77777777" w:rsidR="00B442FD" w:rsidRPr="00F03856" w:rsidRDefault="00B442FD" w:rsidP="00121C0E">
            <w:pPr>
              <w:rPr>
                <w:rFonts w:eastAsiaTheme="minorHAnsi" w:cs="Arial"/>
                <w:color w:val="000000" w:themeColor="text1"/>
                <w:sz w:val="16"/>
                <w:szCs w:val="16"/>
              </w:rPr>
            </w:pPr>
          </w:p>
        </w:tc>
      </w:tr>
      <w:tr w:rsidR="00B442FD" w:rsidRPr="00F03856" w14:paraId="2A5673D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F9950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9D61630"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1E0C9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D534C6" w14:textId="77777777" w:rsidR="00B442FD" w:rsidRPr="00F03856" w:rsidRDefault="00B442FD" w:rsidP="00121C0E">
            <w:pPr>
              <w:rPr>
                <w:rFonts w:eastAsiaTheme="minorHAnsi" w:cs="Arial"/>
                <w:color w:val="000000" w:themeColor="text1"/>
                <w:sz w:val="16"/>
                <w:szCs w:val="16"/>
              </w:rPr>
            </w:pPr>
          </w:p>
        </w:tc>
      </w:tr>
      <w:tr w:rsidR="00B442FD" w:rsidRPr="00F03856" w14:paraId="00BFA6F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A5AAE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9A76E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D02F9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A76967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7591D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69012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5F34B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5B1D31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7642D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EF317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Request to Clear</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4A33CB" w14:textId="77777777" w:rsidR="00E550DC" w:rsidRDefault="00E550DC"/>
        </w:tc>
      </w:tr>
      <w:tr w:rsidR="00B442FD" w:rsidRPr="00F03856" w14:paraId="7E35E04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FC7C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50E923"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0CAC2C" w14:textId="77777777" w:rsidR="00B442FD" w:rsidRPr="00F03856" w:rsidRDefault="00B442FD" w:rsidP="00121C0E">
            <w:pPr>
              <w:rPr>
                <w:rFonts w:eastAsiaTheme="minorHAnsi" w:cs="Arial"/>
                <w:color w:val="000000" w:themeColor="text1"/>
                <w:sz w:val="16"/>
                <w:szCs w:val="16"/>
              </w:rPr>
            </w:pPr>
          </w:p>
        </w:tc>
      </w:tr>
      <w:tr w:rsidR="00B442FD" w:rsidRPr="00F03856" w14:paraId="02FEE3F8"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E940B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653068" w14:textId="77777777" w:rsidR="00B442FD" w:rsidRPr="00F03856" w:rsidRDefault="00B442FD" w:rsidP="00121C0E">
            <w:pPr>
              <w:rPr>
                <w:rFonts w:eastAsiaTheme="minorHAnsi" w:cs="Arial"/>
                <w:color w:val="000000" w:themeColor="text1"/>
                <w:sz w:val="16"/>
                <w:szCs w:val="16"/>
              </w:rPr>
            </w:pPr>
          </w:p>
        </w:tc>
      </w:tr>
    </w:tbl>
    <w:p w14:paraId="077C60F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Request to Clear</w:t>
      </w:r>
    </w:p>
    <w:p w14:paraId="499F8160" w14:textId="77777777" w:rsidR="00495854" w:rsidRPr="00495854" w:rsidRDefault="00495854" w:rsidP="00495854">
      <w:pPr>
        <w:rPr>
          <w:lang w:val="en-GB"/>
        </w:rPr>
      </w:pPr>
    </w:p>
    <w:p w14:paraId="0733147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Retain Settings Enum</w:t>
      </w:r>
    </w:p>
    <w:p w14:paraId="4DA4C031" w14:textId="77777777" w:rsidR="00B442FD" w:rsidRDefault="00B442FD" w:rsidP="00B442FD">
      <w:pPr>
        <w:rPr>
          <w:rFonts w:cs="Arial"/>
        </w:rPr>
      </w:pPr>
    </w:p>
    <w:p w14:paraId="446E0306"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72BDBC2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76D43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8B9514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6FC2D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92BF33" w14:textId="77777777" w:rsidR="00B442FD" w:rsidRPr="00F03856" w:rsidRDefault="00B442FD" w:rsidP="00121C0E">
            <w:pPr>
              <w:rPr>
                <w:rFonts w:eastAsiaTheme="minorHAnsi" w:cs="Arial"/>
                <w:color w:val="000000" w:themeColor="text1"/>
                <w:sz w:val="16"/>
                <w:szCs w:val="16"/>
              </w:rPr>
            </w:pPr>
          </w:p>
        </w:tc>
      </w:tr>
      <w:tr w:rsidR="00B442FD" w:rsidRPr="00F03856" w14:paraId="6DCD49C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E7051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BB521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493D9C" w14:textId="77777777" w:rsidR="00B442FD" w:rsidRPr="00F03856" w:rsidRDefault="00B442FD" w:rsidP="00121C0E">
            <w:pPr>
              <w:rPr>
                <w:rFonts w:eastAsiaTheme="minorHAnsi" w:cs="Arial"/>
                <w:color w:val="000000" w:themeColor="text1"/>
                <w:sz w:val="16"/>
                <w:szCs w:val="16"/>
              </w:rPr>
            </w:pPr>
          </w:p>
        </w:tc>
      </w:tr>
      <w:tr w:rsidR="00B442FD" w:rsidRPr="00F03856" w14:paraId="601A47E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95821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ADC17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E4DDB5" w14:textId="77777777" w:rsidR="00B442FD" w:rsidRPr="00F03856" w:rsidRDefault="00B442FD" w:rsidP="00121C0E">
            <w:pPr>
              <w:rPr>
                <w:rFonts w:eastAsiaTheme="minorHAnsi" w:cs="Arial"/>
                <w:color w:val="000000" w:themeColor="text1"/>
                <w:sz w:val="16"/>
                <w:szCs w:val="16"/>
              </w:rPr>
            </w:pPr>
          </w:p>
        </w:tc>
      </w:tr>
      <w:tr w:rsidR="00B442FD" w:rsidRPr="00F03856" w14:paraId="5C2B8FF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45A9B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8C6C7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2986F8" w14:textId="77777777" w:rsidR="00B442FD" w:rsidRPr="00F03856" w:rsidRDefault="00B442FD" w:rsidP="00121C0E">
            <w:pPr>
              <w:rPr>
                <w:rFonts w:eastAsiaTheme="minorHAnsi" w:cs="Arial"/>
                <w:color w:val="000000" w:themeColor="text1"/>
                <w:sz w:val="16"/>
                <w:szCs w:val="16"/>
              </w:rPr>
            </w:pPr>
          </w:p>
        </w:tc>
      </w:tr>
      <w:tr w:rsidR="00B442FD" w:rsidRPr="00F03856" w14:paraId="4AF8CEA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3FCA1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038540E"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FD816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5AA1AA" w14:textId="77777777" w:rsidR="00B442FD" w:rsidRPr="00F03856" w:rsidRDefault="00B442FD" w:rsidP="00121C0E">
            <w:pPr>
              <w:rPr>
                <w:rFonts w:eastAsiaTheme="minorHAnsi" w:cs="Arial"/>
                <w:color w:val="000000" w:themeColor="text1"/>
                <w:sz w:val="16"/>
                <w:szCs w:val="16"/>
              </w:rPr>
            </w:pPr>
          </w:p>
        </w:tc>
      </w:tr>
      <w:tr w:rsidR="00B442FD" w:rsidRPr="00F03856" w14:paraId="7CAE4B0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1C929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3188D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5BB15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8DB700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80A32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00131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EA3AB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DBA403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646A9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5A24B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None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3F0547" w14:textId="77777777" w:rsidR="00E550DC" w:rsidRDefault="00E550DC"/>
        </w:tc>
      </w:tr>
      <w:tr w:rsidR="00B442FD" w:rsidRPr="00F03856" w14:paraId="47B0281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3F875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38790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Save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892DD5" w14:textId="77777777" w:rsidR="00E550DC" w:rsidRDefault="00E550DC"/>
        </w:tc>
      </w:tr>
      <w:tr w:rsidR="00B442FD" w:rsidRPr="00F03856" w14:paraId="11348F2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FF8AF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823869"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Feedback</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BAED76" w14:textId="77777777" w:rsidR="00E550DC" w:rsidRDefault="00E550DC"/>
        </w:tc>
      </w:tr>
      <w:tr w:rsidR="00B442FD" w:rsidRPr="00F03856" w14:paraId="76AB82F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638E8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5E901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Exit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CB19D9" w14:textId="77777777" w:rsidR="00E550DC" w:rsidRDefault="00E550DC"/>
        </w:tc>
      </w:tr>
      <w:tr w:rsidR="00B442FD" w:rsidRPr="00F03856" w14:paraId="0E10652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CBC4C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048BCC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7E8711" w14:textId="77777777" w:rsidR="00B442FD" w:rsidRPr="00F03856" w:rsidRDefault="00B442FD" w:rsidP="00121C0E">
            <w:pPr>
              <w:rPr>
                <w:rFonts w:eastAsiaTheme="minorHAnsi" w:cs="Arial"/>
                <w:color w:val="000000" w:themeColor="text1"/>
                <w:sz w:val="16"/>
                <w:szCs w:val="16"/>
              </w:rPr>
            </w:pPr>
          </w:p>
        </w:tc>
      </w:tr>
      <w:tr w:rsidR="00B442FD" w:rsidRPr="00F03856" w14:paraId="41FD10A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064C8F"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B3E24A" w14:textId="77777777" w:rsidR="00B442FD" w:rsidRPr="00F03856" w:rsidRDefault="00B442FD" w:rsidP="00121C0E">
            <w:pPr>
              <w:rPr>
                <w:rFonts w:eastAsiaTheme="minorHAnsi" w:cs="Arial"/>
                <w:color w:val="000000" w:themeColor="text1"/>
                <w:sz w:val="16"/>
                <w:szCs w:val="16"/>
              </w:rPr>
            </w:pPr>
          </w:p>
        </w:tc>
      </w:tr>
    </w:tbl>
    <w:p w14:paraId="247442AA"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Retain Settings Enum</w:t>
      </w:r>
    </w:p>
    <w:p w14:paraId="1B2E3A7E" w14:textId="77777777" w:rsidR="00495854" w:rsidRPr="00495854" w:rsidRDefault="00495854" w:rsidP="00495854">
      <w:pPr>
        <w:rPr>
          <w:lang w:val="en-GB"/>
        </w:rPr>
      </w:pPr>
    </w:p>
    <w:p w14:paraId="5786B93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Current Position</w:t>
      </w:r>
    </w:p>
    <w:p w14:paraId="667CF4E2" w14:textId="77777777" w:rsidR="00B442FD" w:rsidRDefault="00B442FD" w:rsidP="00B442FD">
      <w:pPr>
        <w:rPr>
          <w:rFonts w:cs="Arial"/>
        </w:rPr>
      </w:pPr>
      <w:r>
        <w:rPr>
          <w:rFonts w:cs="Arial"/>
        </w:rPr>
        <w:t>This signal indicates the current position of a given axis as a percentage of axis travel.</w:t>
      </w:r>
    </w:p>
    <w:p w14:paraId="62CB63E2" w14:textId="77777777" w:rsidR="00B442FD" w:rsidRDefault="00B442FD" w:rsidP="00B442FD">
      <w:pPr>
        <w:rPr>
          <w:rFonts w:cs="Arial"/>
        </w:rPr>
      </w:pPr>
    </w:p>
    <w:p w14:paraId="2FC3B084" w14:textId="77777777" w:rsidR="00B442FD" w:rsidRDefault="00B442FD" w:rsidP="00B442FD">
      <w:pPr>
        <w:rPr>
          <w:rFonts w:cs="Arial"/>
        </w:rPr>
      </w:pPr>
      <w:r>
        <w:rPr>
          <w:rFonts w:cs="Arial"/>
        </w:rPr>
        <w:t>ASIL: QM</w:t>
      </w:r>
    </w:p>
    <w:p w14:paraId="01578283" w14:textId="77777777" w:rsidR="00B442FD" w:rsidRDefault="00B442FD" w:rsidP="00B442FD">
      <w:pPr>
        <w:rPr>
          <w:rFonts w:cs="Arial"/>
        </w:rPr>
      </w:pPr>
      <w:r>
        <w:rPr>
          <w:rFonts w:cs="Arial"/>
        </w:rPr>
        <w:t>Min Value: 0</w:t>
      </w:r>
    </w:p>
    <w:p w14:paraId="153684CE" w14:textId="77777777" w:rsidR="00B442FD" w:rsidRDefault="00B442FD" w:rsidP="00B442FD">
      <w:pPr>
        <w:rPr>
          <w:rFonts w:cs="Arial"/>
        </w:rPr>
      </w:pPr>
      <w:r>
        <w:rPr>
          <w:rFonts w:cs="Arial"/>
        </w:rPr>
        <w:t>Max Value: 100</w:t>
      </w:r>
    </w:p>
    <w:p w14:paraId="67918290" w14:textId="77777777" w:rsidR="00B442FD" w:rsidRDefault="00B442FD" w:rsidP="00B442FD">
      <w:pPr>
        <w:rPr>
          <w:rFonts w:cs="Arial"/>
        </w:rPr>
      </w:pPr>
      <w:r>
        <w:rPr>
          <w:rFonts w:cs="Arial"/>
        </w:rPr>
        <w:t>Resolution: 1</w:t>
      </w:r>
    </w:p>
    <w:p w14:paraId="544ACEB4" w14:textId="77777777" w:rsidR="00B442FD" w:rsidRDefault="00B442FD" w:rsidP="00B442FD">
      <w:pPr>
        <w:rPr>
          <w:rFonts w:cs="Arial"/>
        </w:rPr>
      </w:pPr>
      <w:r>
        <w:rPr>
          <w:rFonts w:cs="Arial"/>
        </w:rPr>
        <w:t>Offset: 0</w:t>
      </w:r>
    </w:p>
    <w:p w14:paraId="54E89F43" w14:textId="77777777" w:rsidR="00B442FD" w:rsidRDefault="00B442FD" w:rsidP="00B442FD">
      <w:pPr>
        <w:rPr>
          <w:rFonts w:cs="Arial"/>
        </w:rPr>
      </w:pPr>
      <w:r>
        <w:rPr>
          <w:rFonts w:cs="Arial"/>
        </w:rPr>
        <w:t>Unit: Percent</w:t>
      </w:r>
    </w:p>
    <w:p w14:paraId="7B32BF4D" w14:textId="77777777" w:rsidR="00B442FD" w:rsidRDefault="00B442FD" w:rsidP="00B442FD">
      <w:pPr>
        <w:rPr>
          <w:rFonts w:cs="Arial"/>
        </w:rPr>
      </w:pPr>
    </w:p>
    <w:p w14:paraId="64E1F7BD"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E9A6D7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E9F6C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9AD50CA"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01321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EAAA76" w14:textId="77777777" w:rsidR="00B442FD" w:rsidRPr="00F03856" w:rsidRDefault="00B442FD" w:rsidP="00121C0E">
            <w:pPr>
              <w:rPr>
                <w:rFonts w:eastAsiaTheme="minorHAnsi" w:cs="Arial"/>
                <w:color w:val="000000" w:themeColor="text1"/>
                <w:sz w:val="16"/>
                <w:szCs w:val="16"/>
              </w:rPr>
            </w:pPr>
          </w:p>
        </w:tc>
      </w:tr>
      <w:tr w:rsidR="00B442FD" w:rsidRPr="00F03856" w14:paraId="70528AB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66977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CEA31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54E142" w14:textId="77777777" w:rsidR="00B442FD" w:rsidRPr="00F03856" w:rsidRDefault="00B442FD" w:rsidP="00121C0E">
            <w:pPr>
              <w:rPr>
                <w:rFonts w:eastAsiaTheme="minorHAnsi" w:cs="Arial"/>
                <w:color w:val="000000" w:themeColor="text1"/>
                <w:sz w:val="16"/>
                <w:szCs w:val="16"/>
              </w:rPr>
            </w:pPr>
          </w:p>
        </w:tc>
      </w:tr>
      <w:tr w:rsidR="00B442FD" w:rsidRPr="00F03856" w14:paraId="3773D87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9FDA2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81F8F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381469" w14:textId="77777777" w:rsidR="00B442FD" w:rsidRPr="00F03856" w:rsidRDefault="00B442FD" w:rsidP="00121C0E">
            <w:pPr>
              <w:rPr>
                <w:rFonts w:eastAsiaTheme="minorHAnsi" w:cs="Arial"/>
                <w:color w:val="000000" w:themeColor="text1"/>
                <w:sz w:val="16"/>
                <w:szCs w:val="16"/>
              </w:rPr>
            </w:pPr>
          </w:p>
        </w:tc>
      </w:tr>
      <w:tr w:rsidR="00B442FD" w:rsidRPr="00F03856" w14:paraId="5B8FB5E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44ECC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3D79E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7B198B" w14:textId="77777777" w:rsidR="00B442FD" w:rsidRPr="00F03856" w:rsidRDefault="00B442FD" w:rsidP="00121C0E">
            <w:pPr>
              <w:rPr>
                <w:rFonts w:eastAsiaTheme="minorHAnsi" w:cs="Arial"/>
                <w:color w:val="000000" w:themeColor="text1"/>
                <w:sz w:val="16"/>
                <w:szCs w:val="16"/>
              </w:rPr>
            </w:pPr>
          </w:p>
        </w:tc>
      </w:tr>
      <w:tr w:rsidR="00B442FD" w:rsidRPr="00F03856" w14:paraId="2FDA2B5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43031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CD95EF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1D27F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93CADC" w14:textId="77777777" w:rsidR="00B442FD" w:rsidRPr="00F03856" w:rsidRDefault="00B442FD" w:rsidP="00121C0E">
            <w:pPr>
              <w:rPr>
                <w:rFonts w:eastAsiaTheme="minorHAnsi" w:cs="Arial"/>
                <w:color w:val="000000" w:themeColor="text1"/>
                <w:sz w:val="16"/>
                <w:szCs w:val="16"/>
              </w:rPr>
            </w:pPr>
          </w:p>
        </w:tc>
      </w:tr>
      <w:tr w:rsidR="00B442FD" w:rsidRPr="00F03856" w14:paraId="37CDCC9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BE9FF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0CD43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367FB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51B309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2DCF0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6B74F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73F21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C7A92D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23578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E1FE5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Current Position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E6DB5F" w14:textId="77777777" w:rsidR="00E550DC" w:rsidRDefault="00E550DC"/>
        </w:tc>
      </w:tr>
      <w:tr w:rsidR="00B442FD" w:rsidRPr="00F03856" w14:paraId="5A5320E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603F5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69A79E"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8504426" w14:textId="77777777" w:rsidR="00B442FD" w:rsidRPr="00F03856" w:rsidRDefault="00B442FD" w:rsidP="00121C0E">
            <w:pPr>
              <w:rPr>
                <w:rFonts w:eastAsiaTheme="minorHAnsi" w:cs="Arial"/>
                <w:color w:val="000000" w:themeColor="text1"/>
                <w:sz w:val="16"/>
                <w:szCs w:val="16"/>
              </w:rPr>
            </w:pPr>
          </w:p>
        </w:tc>
      </w:tr>
      <w:tr w:rsidR="00B442FD" w:rsidRPr="00F03856" w14:paraId="0C4CEEB1"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22E3A3"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83BF41" w14:textId="77777777" w:rsidR="00B442FD" w:rsidRPr="00F03856" w:rsidRDefault="00B442FD" w:rsidP="00121C0E">
            <w:pPr>
              <w:rPr>
                <w:rFonts w:eastAsiaTheme="minorHAnsi" w:cs="Arial"/>
                <w:color w:val="000000" w:themeColor="text1"/>
                <w:sz w:val="16"/>
                <w:szCs w:val="16"/>
              </w:rPr>
            </w:pPr>
          </w:p>
        </w:tc>
      </w:tr>
    </w:tbl>
    <w:p w14:paraId="7E6DBA1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Current Position</w:t>
      </w:r>
    </w:p>
    <w:p w14:paraId="5289E51E" w14:textId="77777777" w:rsidR="00495854" w:rsidRPr="00495854" w:rsidRDefault="00495854" w:rsidP="00495854">
      <w:pPr>
        <w:rPr>
          <w:lang w:val="en-GB"/>
        </w:rPr>
      </w:pPr>
    </w:p>
    <w:p w14:paraId="0F27900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Retention Action State Enum</w:t>
      </w:r>
    </w:p>
    <w:p w14:paraId="7BCD5E77" w14:textId="77777777" w:rsidR="00B442FD" w:rsidRDefault="00B442FD" w:rsidP="00B442FD">
      <w:pPr>
        <w:rPr>
          <w:rFonts w:cs="Arial"/>
        </w:rPr>
      </w:pPr>
    </w:p>
    <w:p w14:paraId="10ADFA16"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6F561D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5FE56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2F057DD"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67A30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E568E1" w14:textId="77777777" w:rsidR="00B442FD" w:rsidRPr="00F03856" w:rsidRDefault="00B442FD" w:rsidP="00121C0E">
            <w:pPr>
              <w:rPr>
                <w:rFonts w:eastAsiaTheme="minorHAnsi" w:cs="Arial"/>
                <w:color w:val="000000" w:themeColor="text1"/>
                <w:sz w:val="16"/>
                <w:szCs w:val="16"/>
              </w:rPr>
            </w:pPr>
          </w:p>
        </w:tc>
      </w:tr>
      <w:tr w:rsidR="00B442FD" w:rsidRPr="00F03856" w14:paraId="4B49871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B6863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47A60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BA11CC" w14:textId="77777777" w:rsidR="00B442FD" w:rsidRPr="00F03856" w:rsidRDefault="00B442FD" w:rsidP="00121C0E">
            <w:pPr>
              <w:rPr>
                <w:rFonts w:eastAsiaTheme="minorHAnsi" w:cs="Arial"/>
                <w:color w:val="000000" w:themeColor="text1"/>
                <w:sz w:val="16"/>
                <w:szCs w:val="16"/>
              </w:rPr>
            </w:pPr>
          </w:p>
        </w:tc>
      </w:tr>
      <w:tr w:rsidR="00B442FD" w:rsidRPr="00F03856" w14:paraId="6A4BB84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D152B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5F98B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718017" w14:textId="77777777" w:rsidR="00B442FD" w:rsidRPr="00F03856" w:rsidRDefault="00B442FD" w:rsidP="00121C0E">
            <w:pPr>
              <w:rPr>
                <w:rFonts w:eastAsiaTheme="minorHAnsi" w:cs="Arial"/>
                <w:color w:val="000000" w:themeColor="text1"/>
                <w:sz w:val="16"/>
                <w:szCs w:val="16"/>
              </w:rPr>
            </w:pPr>
          </w:p>
        </w:tc>
      </w:tr>
      <w:tr w:rsidR="00B442FD" w:rsidRPr="00F03856" w14:paraId="5381394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E8CE3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3CC33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19F2B7" w14:textId="77777777" w:rsidR="00B442FD" w:rsidRPr="00F03856" w:rsidRDefault="00B442FD" w:rsidP="00121C0E">
            <w:pPr>
              <w:rPr>
                <w:rFonts w:eastAsiaTheme="minorHAnsi" w:cs="Arial"/>
                <w:color w:val="000000" w:themeColor="text1"/>
                <w:sz w:val="16"/>
                <w:szCs w:val="16"/>
              </w:rPr>
            </w:pPr>
          </w:p>
        </w:tc>
      </w:tr>
      <w:tr w:rsidR="00B442FD" w:rsidRPr="00F03856" w14:paraId="251D45B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807BF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F1FAA23"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CED58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E2B3EC" w14:textId="77777777" w:rsidR="00B442FD" w:rsidRPr="00F03856" w:rsidRDefault="00B442FD" w:rsidP="00121C0E">
            <w:pPr>
              <w:rPr>
                <w:rFonts w:eastAsiaTheme="minorHAnsi" w:cs="Arial"/>
                <w:color w:val="000000" w:themeColor="text1"/>
                <w:sz w:val="16"/>
                <w:szCs w:val="16"/>
              </w:rPr>
            </w:pPr>
          </w:p>
        </w:tc>
      </w:tr>
      <w:tr w:rsidR="00B442FD" w:rsidRPr="00F03856" w14:paraId="0AF175C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0772C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CB80E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1D0FB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ACF6DA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3FAB3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97E34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F6D82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FF4168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AF0B9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5D85B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Idle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DF84BD" w14:textId="77777777" w:rsidR="00E550DC" w:rsidRDefault="00E550DC"/>
        </w:tc>
      </w:tr>
      <w:tr w:rsidR="00B442FD" w:rsidRPr="00F03856" w14:paraId="4E26731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11515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6B8DE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Prompt Wait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03322" w14:textId="77777777" w:rsidR="00E550DC" w:rsidRDefault="00E550DC"/>
        </w:tc>
      </w:tr>
      <w:tr w:rsidR="00B442FD" w:rsidRPr="00F03856" w14:paraId="263BD1D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1B48F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CA603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Timeout Prompt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D98123" w14:textId="77777777" w:rsidR="00E550DC" w:rsidRDefault="00E550DC"/>
        </w:tc>
      </w:tr>
      <w:tr w:rsidR="00B442FD" w:rsidRPr="00F03856" w14:paraId="66229E9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ECF7F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F0E18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Trap</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0886A7" w14:textId="77777777" w:rsidR="00E550DC" w:rsidRDefault="00E550DC"/>
        </w:tc>
      </w:tr>
      <w:tr w:rsidR="00B442FD" w:rsidRPr="00F03856" w14:paraId="3C35D52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2BE71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4D597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6CEFBC" w14:textId="77777777" w:rsidR="00E550DC" w:rsidRDefault="00E550DC"/>
        </w:tc>
      </w:tr>
      <w:tr w:rsidR="00B442FD" w:rsidRPr="00F03856" w14:paraId="113B12B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3F8C3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F3F426"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EA368B" w14:textId="77777777" w:rsidR="00B442FD" w:rsidRPr="00F03856" w:rsidRDefault="00B442FD" w:rsidP="00121C0E">
            <w:pPr>
              <w:rPr>
                <w:rFonts w:eastAsiaTheme="minorHAnsi" w:cs="Arial"/>
                <w:color w:val="000000" w:themeColor="text1"/>
                <w:sz w:val="16"/>
                <w:szCs w:val="16"/>
              </w:rPr>
            </w:pPr>
          </w:p>
        </w:tc>
      </w:tr>
      <w:tr w:rsidR="00B442FD" w:rsidRPr="00F03856" w14:paraId="0E1075A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49D45F"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64FB7C" w14:textId="77777777" w:rsidR="00B442FD" w:rsidRPr="00F03856" w:rsidRDefault="00B442FD" w:rsidP="00121C0E">
            <w:pPr>
              <w:rPr>
                <w:rFonts w:eastAsiaTheme="minorHAnsi" w:cs="Arial"/>
                <w:color w:val="000000" w:themeColor="text1"/>
                <w:sz w:val="16"/>
                <w:szCs w:val="16"/>
              </w:rPr>
            </w:pPr>
          </w:p>
        </w:tc>
      </w:tr>
    </w:tbl>
    <w:p w14:paraId="287E449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Retention Action State Enum</w:t>
      </w:r>
    </w:p>
    <w:p w14:paraId="0F19FBD2" w14:textId="77777777" w:rsidR="00495854" w:rsidRPr="00495854" w:rsidRDefault="00495854" w:rsidP="00495854">
      <w:pPr>
        <w:rPr>
          <w:lang w:val="en-GB"/>
        </w:rPr>
      </w:pPr>
    </w:p>
    <w:p w14:paraId="72DE6C2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Feedback Request Active</w:t>
      </w:r>
    </w:p>
    <w:p w14:paraId="59E7C4DF" w14:textId="77777777" w:rsidR="00B442FD" w:rsidRDefault="00B442FD" w:rsidP="00B442FD">
      <w:pPr>
        <w:rPr>
          <w:rFonts w:cs="Arial"/>
        </w:rPr>
      </w:pPr>
      <w:r>
        <w:rPr>
          <w:rFonts w:cs="Arial"/>
        </w:rPr>
        <w:lastRenderedPageBreak/>
        <w:t>Indicates that the Auto Save feature feedback from the user. The Host Vehicle HMI needs to open up a prompt to request feedback from the user regarding the positional settings that were adjusted.</w:t>
      </w:r>
    </w:p>
    <w:p w14:paraId="2B787B8D" w14:textId="77777777" w:rsidR="00B442FD" w:rsidRDefault="00B442FD" w:rsidP="00B442FD">
      <w:pPr>
        <w:rPr>
          <w:rFonts w:cs="Arial"/>
        </w:rPr>
      </w:pPr>
    </w:p>
    <w:p w14:paraId="48289036" w14:textId="77777777" w:rsidR="00B442FD" w:rsidRDefault="00B442FD" w:rsidP="00B442FD">
      <w:pPr>
        <w:rPr>
          <w:rFonts w:cs="Arial"/>
        </w:rPr>
      </w:pPr>
      <w:r>
        <w:rPr>
          <w:rFonts w:cs="Arial"/>
        </w:rPr>
        <w:t>ASIL: QM</w:t>
      </w:r>
    </w:p>
    <w:p w14:paraId="5731461A" w14:textId="77777777" w:rsidR="00B442FD" w:rsidRDefault="00B442FD" w:rsidP="00B442FD">
      <w:pPr>
        <w:rPr>
          <w:rFonts w:cs="Arial"/>
        </w:rPr>
      </w:pPr>
      <w:r>
        <w:rPr>
          <w:rFonts w:cs="Arial"/>
        </w:rPr>
        <w:t>Encoding Type: Request Feedback</w:t>
      </w:r>
    </w:p>
    <w:p w14:paraId="185B2F29" w14:textId="77777777" w:rsidR="00B442FD" w:rsidRDefault="00B442FD" w:rsidP="00B442FD">
      <w:pPr>
        <w:rPr>
          <w:rFonts w:cs="Arial"/>
        </w:rPr>
      </w:pPr>
      <w:r>
        <w:rPr>
          <w:rFonts w:cs="Arial"/>
        </w:rPr>
        <w:t>Discrete Encoding Values:</w:t>
      </w:r>
    </w:p>
    <w:p w14:paraId="7D2CF7F4" w14:textId="77777777" w:rsidR="00B442FD" w:rsidRDefault="00B442FD" w:rsidP="00B442FD">
      <w:pPr>
        <w:rPr>
          <w:rFonts w:cs="Arial"/>
        </w:rPr>
      </w:pPr>
      <w:r>
        <w:rPr>
          <w:rFonts w:cs="Arial"/>
        </w:rPr>
        <w:t>0x0 No</w:t>
      </w:r>
    </w:p>
    <w:p w14:paraId="41315775" w14:textId="77777777" w:rsidR="00B442FD" w:rsidRDefault="00B442FD" w:rsidP="00B442FD">
      <w:pPr>
        <w:rPr>
          <w:rFonts w:cs="Arial"/>
        </w:rPr>
      </w:pPr>
      <w:r>
        <w:rPr>
          <w:rFonts w:cs="Arial"/>
        </w:rPr>
        <w:t>0x1 Yes</w:t>
      </w:r>
    </w:p>
    <w:p w14:paraId="1CF4FB3F" w14:textId="77777777" w:rsidR="00B442FD" w:rsidRDefault="00B442FD" w:rsidP="00B442FD">
      <w:pPr>
        <w:rPr>
          <w:rFonts w:cs="Arial"/>
        </w:rPr>
      </w:pPr>
      <w:r>
        <w:rPr>
          <w:rFonts w:cs="Arial"/>
        </w:rPr>
        <w:t>Unit: Boolean</w:t>
      </w:r>
    </w:p>
    <w:p w14:paraId="7D576E42" w14:textId="77777777" w:rsidR="00B442FD" w:rsidRDefault="00B442FD" w:rsidP="00B442FD">
      <w:pPr>
        <w:rPr>
          <w:rFonts w:cs="Arial"/>
        </w:rPr>
      </w:pPr>
    </w:p>
    <w:p w14:paraId="1E2DDA08"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9210B2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1228B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3B0DD15"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1E37F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5691B7" w14:textId="77777777" w:rsidR="00B442FD" w:rsidRPr="00F03856" w:rsidRDefault="00B442FD" w:rsidP="00121C0E">
            <w:pPr>
              <w:rPr>
                <w:rFonts w:eastAsiaTheme="minorHAnsi" w:cs="Arial"/>
                <w:color w:val="000000" w:themeColor="text1"/>
                <w:sz w:val="16"/>
                <w:szCs w:val="16"/>
              </w:rPr>
            </w:pPr>
          </w:p>
        </w:tc>
      </w:tr>
      <w:tr w:rsidR="00B442FD" w:rsidRPr="00F03856" w14:paraId="352C79F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B5795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FCAB7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4BACAF" w14:textId="77777777" w:rsidR="00B442FD" w:rsidRPr="00F03856" w:rsidRDefault="00B442FD" w:rsidP="00121C0E">
            <w:pPr>
              <w:rPr>
                <w:rFonts w:eastAsiaTheme="minorHAnsi" w:cs="Arial"/>
                <w:color w:val="000000" w:themeColor="text1"/>
                <w:sz w:val="16"/>
                <w:szCs w:val="16"/>
              </w:rPr>
            </w:pPr>
          </w:p>
        </w:tc>
      </w:tr>
      <w:tr w:rsidR="00B442FD" w:rsidRPr="00F03856" w14:paraId="21F86EB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508C2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1E1C5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333EAE" w14:textId="77777777" w:rsidR="00B442FD" w:rsidRPr="00F03856" w:rsidRDefault="00B442FD" w:rsidP="00121C0E">
            <w:pPr>
              <w:rPr>
                <w:rFonts w:eastAsiaTheme="minorHAnsi" w:cs="Arial"/>
                <w:color w:val="000000" w:themeColor="text1"/>
                <w:sz w:val="16"/>
                <w:szCs w:val="16"/>
              </w:rPr>
            </w:pPr>
          </w:p>
        </w:tc>
      </w:tr>
      <w:tr w:rsidR="00B442FD" w:rsidRPr="00F03856" w14:paraId="7223ABE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BBD2E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A967D6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567718" w14:textId="77777777" w:rsidR="00B442FD" w:rsidRPr="00F03856" w:rsidRDefault="00B442FD" w:rsidP="00121C0E">
            <w:pPr>
              <w:rPr>
                <w:rFonts w:eastAsiaTheme="minorHAnsi" w:cs="Arial"/>
                <w:color w:val="000000" w:themeColor="text1"/>
                <w:sz w:val="16"/>
                <w:szCs w:val="16"/>
              </w:rPr>
            </w:pPr>
          </w:p>
        </w:tc>
      </w:tr>
      <w:tr w:rsidR="00B442FD" w:rsidRPr="00F03856" w14:paraId="4940E67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86DB7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99E4B8F"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C572E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D70753" w14:textId="77777777" w:rsidR="00B442FD" w:rsidRPr="00F03856" w:rsidRDefault="00B442FD" w:rsidP="00121C0E">
            <w:pPr>
              <w:rPr>
                <w:rFonts w:eastAsiaTheme="minorHAnsi" w:cs="Arial"/>
                <w:color w:val="000000" w:themeColor="text1"/>
                <w:sz w:val="16"/>
                <w:szCs w:val="16"/>
              </w:rPr>
            </w:pPr>
          </w:p>
        </w:tc>
      </w:tr>
      <w:tr w:rsidR="00B442FD" w:rsidRPr="00F03856" w14:paraId="7B18691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D5A7D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93AED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6D3C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505E64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85713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5582E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8CBB9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55D45A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60EC4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54D3C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Feedback Request 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4E5D46" w14:textId="77777777" w:rsidR="00E550DC" w:rsidRDefault="00E550DC"/>
        </w:tc>
      </w:tr>
      <w:tr w:rsidR="00B442FD" w:rsidRPr="00F03856" w14:paraId="6E93D79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46285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C86FB3C"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60EDE9" w14:textId="77777777" w:rsidR="00B442FD" w:rsidRPr="00F03856" w:rsidRDefault="00B442FD" w:rsidP="00121C0E">
            <w:pPr>
              <w:rPr>
                <w:rFonts w:eastAsiaTheme="minorHAnsi" w:cs="Arial"/>
                <w:color w:val="000000" w:themeColor="text1"/>
                <w:sz w:val="16"/>
                <w:szCs w:val="16"/>
              </w:rPr>
            </w:pPr>
          </w:p>
        </w:tc>
      </w:tr>
      <w:tr w:rsidR="00B442FD" w:rsidRPr="00F03856" w14:paraId="5CC38EDF"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C199F0"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3B51F1" w14:textId="77777777" w:rsidR="00B442FD" w:rsidRPr="00F03856" w:rsidRDefault="00B442FD" w:rsidP="00121C0E">
            <w:pPr>
              <w:rPr>
                <w:rFonts w:eastAsiaTheme="minorHAnsi" w:cs="Arial"/>
                <w:color w:val="000000" w:themeColor="text1"/>
                <w:sz w:val="16"/>
                <w:szCs w:val="16"/>
              </w:rPr>
            </w:pPr>
          </w:p>
        </w:tc>
      </w:tr>
    </w:tbl>
    <w:p w14:paraId="554CF8D2"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Feedback Request Active</w:t>
      </w:r>
    </w:p>
    <w:p w14:paraId="04F27B24" w14:textId="77777777" w:rsidR="00495854" w:rsidRPr="00495854" w:rsidRDefault="00495854" w:rsidP="00495854">
      <w:pPr>
        <w:rPr>
          <w:lang w:val="en-GB"/>
        </w:rPr>
      </w:pPr>
    </w:p>
    <w:p w14:paraId="656AC84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Exit Without Saving</w:t>
      </w:r>
    </w:p>
    <w:p w14:paraId="4C9322F7" w14:textId="77777777" w:rsidR="00B442FD" w:rsidRDefault="00B442FD" w:rsidP="00B442FD">
      <w:pPr>
        <w:rPr>
          <w:rFonts w:cs="Arial"/>
        </w:rPr>
      </w:pPr>
      <w:r>
        <w:rPr>
          <w:rFonts w:cs="Arial"/>
        </w:rPr>
        <w:t>This signal indicates that the Auto Save feature has determined that it should stop operation for this key cycle without saving the adjustments.</w:t>
      </w:r>
    </w:p>
    <w:p w14:paraId="43B13446" w14:textId="77777777" w:rsidR="00B442FD" w:rsidRDefault="00B442FD" w:rsidP="00B442FD">
      <w:pPr>
        <w:rPr>
          <w:rFonts w:cs="Arial"/>
        </w:rPr>
      </w:pPr>
    </w:p>
    <w:p w14:paraId="002F3368" w14:textId="77777777" w:rsidR="00B442FD" w:rsidRDefault="00B442FD" w:rsidP="00B442FD">
      <w:pPr>
        <w:rPr>
          <w:rFonts w:cs="Arial"/>
        </w:rPr>
      </w:pPr>
      <w:r>
        <w:rPr>
          <w:rFonts w:cs="Arial"/>
        </w:rPr>
        <w:t>ASIL: QM</w:t>
      </w:r>
    </w:p>
    <w:p w14:paraId="2DD3C552" w14:textId="77777777" w:rsidR="00B442FD" w:rsidRDefault="00B442FD" w:rsidP="00B442FD">
      <w:pPr>
        <w:rPr>
          <w:rFonts w:cs="Arial"/>
        </w:rPr>
      </w:pPr>
      <w:r>
        <w:rPr>
          <w:rFonts w:cs="Arial"/>
        </w:rPr>
        <w:t>Encoding Type: Boolean</w:t>
      </w:r>
    </w:p>
    <w:p w14:paraId="30459888" w14:textId="77777777" w:rsidR="00B442FD" w:rsidRDefault="00B442FD" w:rsidP="00B442FD">
      <w:pPr>
        <w:rPr>
          <w:rFonts w:cs="Arial"/>
        </w:rPr>
      </w:pPr>
      <w:r>
        <w:rPr>
          <w:rFonts w:cs="Arial"/>
        </w:rPr>
        <w:t>Discrete Encoding Values:</w:t>
      </w:r>
    </w:p>
    <w:p w14:paraId="78F9750A" w14:textId="77777777" w:rsidR="00B442FD" w:rsidRDefault="00B442FD" w:rsidP="00B442FD">
      <w:pPr>
        <w:rPr>
          <w:rFonts w:cs="Arial"/>
        </w:rPr>
      </w:pPr>
      <w:r>
        <w:rPr>
          <w:rFonts w:cs="Arial"/>
        </w:rPr>
        <w:t>0x0 No</w:t>
      </w:r>
    </w:p>
    <w:p w14:paraId="150C0675" w14:textId="77777777" w:rsidR="00B442FD" w:rsidRDefault="00B442FD" w:rsidP="00B442FD">
      <w:pPr>
        <w:rPr>
          <w:rFonts w:cs="Arial"/>
        </w:rPr>
      </w:pPr>
      <w:r>
        <w:rPr>
          <w:rFonts w:cs="Arial"/>
        </w:rPr>
        <w:t>0x1 Yes</w:t>
      </w:r>
    </w:p>
    <w:p w14:paraId="096079DE" w14:textId="77777777" w:rsidR="00B442FD" w:rsidRDefault="00B442FD" w:rsidP="00B442FD">
      <w:pPr>
        <w:rPr>
          <w:rFonts w:cs="Arial"/>
        </w:rPr>
      </w:pPr>
      <w:r>
        <w:rPr>
          <w:rFonts w:cs="Arial"/>
        </w:rPr>
        <w:t>Unit: Boolean</w:t>
      </w:r>
    </w:p>
    <w:p w14:paraId="552FF870" w14:textId="77777777" w:rsidR="00B442FD" w:rsidRDefault="00B442FD" w:rsidP="00B442FD">
      <w:pPr>
        <w:rPr>
          <w:rFonts w:cs="Arial"/>
        </w:rPr>
      </w:pPr>
    </w:p>
    <w:p w14:paraId="2C5AC2C5" w14:textId="77777777" w:rsidR="00B442FD" w:rsidRDefault="00B442FD" w:rsidP="00B442FD">
      <w:pPr>
        <w:rPr>
          <w:rFonts w:cs="Arial"/>
        </w:rPr>
      </w:pPr>
      <w:r>
        <w:rPr>
          <w:rFonts w:cs="Arial"/>
        </w:rPr>
        <w:t>Note: Based on discussions with NetCom, this signal will likely need to be assigned values of "No" and "Yes" instead of the preferred "FALSE" and "TRUE".</w:t>
      </w:r>
    </w:p>
    <w:p w14:paraId="30EED07D" w14:textId="77777777" w:rsidR="00B442FD" w:rsidRDefault="00B442FD" w:rsidP="00B442FD">
      <w:pPr>
        <w:rPr>
          <w:rFonts w:cs="Arial"/>
        </w:rPr>
      </w:pPr>
    </w:p>
    <w:p w14:paraId="54C12BD8"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02D710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BBCE8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CEF7280"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0887B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4A806C" w14:textId="77777777" w:rsidR="00B442FD" w:rsidRPr="00F03856" w:rsidRDefault="00B442FD" w:rsidP="00121C0E">
            <w:pPr>
              <w:rPr>
                <w:rFonts w:eastAsiaTheme="minorHAnsi" w:cs="Arial"/>
                <w:color w:val="000000" w:themeColor="text1"/>
                <w:sz w:val="16"/>
                <w:szCs w:val="16"/>
              </w:rPr>
            </w:pPr>
          </w:p>
        </w:tc>
      </w:tr>
      <w:tr w:rsidR="00B442FD" w:rsidRPr="00F03856" w14:paraId="5BD9CEC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55B91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AA6CE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202FE2" w14:textId="77777777" w:rsidR="00B442FD" w:rsidRPr="00F03856" w:rsidRDefault="00B442FD" w:rsidP="00121C0E">
            <w:pPr>
              <w:rPr>
                <w:rFonts w:eastAsiaTheme="minorHAnsi" w:cs="Arial"/>
                <w:color w:val="000000" w:themeColor="text1"/>
                <w:sz w:val="16"/>
                <w:szCs w:val="16"/>
              </w:rPr>
            </w:pPr>
          </w:p>
        </w:tc>
      </w:tr>
      <w:tr w:rsidR="00B442FD" w:rsidRPr="00F03856" w14:paraId="7E74DC4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DDEAA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7EE98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D174A7" w14:textId="77777777" w:rsidR="00B442FD" w:rsidRPr="00F03856" w:rsidRDefault="00B442FD" w:rsidP="00121C0E">
            <w:pPr>
              <w:rPr>
                <w:rFonts w:eastAsiaTheme="minorHAnsi" w:cs="Arial"/>
                <w:color w:val="000000" w:themeColor="text1"/>
                <w:sz w:val="16"/>
                <w:szCs w:val="16"/>
              </w:rPr>
            </w:pPr>
          </w:p>
        </w:tc>
      </w:tr>
      <w:tr w:rsidR="00B442FD" w:rsidRPr="00F03856" w14:paraId="512BA2B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33265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52FD4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CB3136" w14:textId="77777777" w:rsidR="00B442FD" w:rsidRPr="00F03856" w:rsidRDefault="00B442FD" w:rsidP="00121C0E">
            <w:pPr>
              <w:rPr>
                <w:rFonts w:eastAsiaTheme="minorHAnsi" w:cs="Arial"/>
                <w:color w:val="000000" w:themeColor="text1"/>
                <w:sz w:val="16"/>
                <w:szCs w:val="16"/>
              </w:rPr>
            </w:pPr>
          </w:p>
        </w:tc>
      </w:tr>
      <w:tr w:rsidR="00B442FD" w:rsidRPr="00F03856" w14:paraId="27727FF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0ED00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D4F6C3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F670D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498B0" w14:textId="77777777" w:rsidR="00B442FD" w:rsidRPr="00F03856" w:rsidRDefault="00B442FD" w:rsidP="00121C0E">
            <w:pPr>
              <w:rPr>
                <w:rFonts w:eastAsiaTheme="minorHAnsi" w:cs="Arial"/>
                <w:color w:val="000000" w:themeColor="text1"/>
                <w:sz w:val="16"/>
                <w:szCs w:val="16"/>
              </w:rPr>
            </w:pPr>
          </w:p>
        </w:tc>
      </w:tr>
      <w:tr w:rsidR="00B442FD" w:rsidRPr="00F03856" w14:paraId="09AF03B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A2F88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24FA7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A922F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8363F8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E873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05BC2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0952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0C4BB2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30C3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D8AA9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Exit Without Saving</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165B97" w14:textId="77777777" w:rsidR="00E550DC" w:rsidRDefault="00E550DC"/>
        </w:tc>
      </w:tr>
      <w:tr w:rsidR="00B442FD" w:rsidRPr="00F03856" w14:paraId="2F2022E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4C6E0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26F358"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A52374C" w14:textId="77777777" w:rsidR="00B442FD" w:rsidRPr="00F03856" w:rsidRDefault="00B442FD" w:rsidP="00121C0E">
            <w:pPr>
              <w:rPr>
                <w:rFonts w:eastAsiaTheme="minorHAnsi" w:cs="Arial"/>
                <w:color w:val="000000" w:themeColor="text1"/>
                <w:sz w:val="16"/>
                <w:szCs w:val="16"/>
              </w:rPr>
            </w:pPr>
          </w:p>
        </w:tc>
      </w:tr>
      <w:tr w:rsidR="00B442FD" w:rsidRPr="00F03856" w14:paraId="647D1B9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E7FAA0"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86DA9A" w14:textId="77777777" w:rsidR="00B442FD" w:rsidRPr="00F03856" w:rsidRDefault="00B442FD" w:rsidP="00121C0E">
            <w:pPr>
              <w:rPr>
                <w:rFonts w:eastAsiaTheme="minorHAnsi" w:cs="Arial"/>
                <w:color w:val="000000" w:themeColor="text1"/>
                <w:sz w:val="16"/>
                <w:szCs w:val="16"/>
              </w:rPr>
            </w:pPr>
          </w:p>
        </w:tc>
      </w:tr>
    </w:tbl>
    <w:p w14:paraId="2E983AEF"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Exit Without Saving</w:t>
      </w:r>
    </w:p>
    <w:p w14:paraId="2119BCD1" w14:textId="77777777" w:rsidR="00495854" w:rsidRPr="00495854" w:rsidRDefault="00495854" w:rsidP="00495854">
      <w:pPr>
        <w:rPr>
          <w:lang w:val="en-GB"/>
        </w:rPr>
      </w:pPr>
    </w:p>
    <w:p w14:paraId="736D572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EasyEntryEasyExit</w:t>
      </w:r>
    </w:p>
    <w:p w14:paraId="44B60422" w14:textId="77777777" w:rsidR="00B442FD" w:rsidRDefault="00B442FD" w:rsidP="00B442FD">
      <w:pPr>
        <w:rPr>
          <w:rFonts w:cs="Arial"/>
        </w:rPr>
      </w:pPr>
    </w:p>
    <w:p w14:paraId="15C95B6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CA3E9D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C44A1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D5B6617"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68655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054E91" w14:textId="77777777" w:rsidR="00B442FD" w:rsidRPr="00F03856" w:rsidRDefault="00B442FD" w:rsidP="00121C0E">
            <w:pPr>
              <w:rPr>
                <w:rFonts w:eastAsiaTheme="minorHAnsi" w:cs="Arial"/>
                <w:color w:val="000000" w:themeColor="text1"/>
                <w:sz w:val="16"/>
                <w:szCs w:val="16"/>
              </w:rPr>
            </w:pPr>
          </w:p>
        </w:tc>
      </w:tr>
      <w:tr w:rsidR="00B442FD" w:rsidRPr="00F03856" w14:paraId="2C5A4E2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4EBCC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AD698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B51E5A" w14:textId="77777777" w:rsidR="00B442FD" w:rsidRPr="00F03856" w:rsidRDefault="00B442FD" w:rsidP="00121C0E">
            <w:pPr>
              <w:rPr>
                <w:rFonts w:eastAsiaTheme="minorHAnsi" w:cs="Arial"/>
                <w:color w:val="000000" w:themeColor="text1"/>
                <w:sz w:val="16"/>
                <w:szCs w:val="16"/>
              </w:rPr>
            </w:pPr>
          </w:p>
        </w:tc>
      </w:tr>
      <w:tr w:rsidR="00B442FD" w:rsidRPr="00F03856" w14:paraId="5C24BB8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74BE0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ABE60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A50E5C" w14:textId="77777777" w:rsidR="00B442FD" w:rsidRPr="00F03856" w:rsidRDefault="00B442FD" w:rsidP="00121C0E">
            <w:pPr>
              <w:rPr>
                <w:rFonts w:eastAsiaTheme="minorHAnsi" w:cs="Arial"/>
                <w:color w:val="000000" w:themeColor="text1"/>
                <w:sz w:val="16"/>
                <w:szCs w:val="16"/>
              </w:rPr>
            </w:pPr>
          </w:p>
        </w:tc>
      </w:tr>
      <w:tr w:rsidR="00B442FD" w:rsidRPr="00F03856" w14:paraId="7992C07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3A4D2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ADE23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CB97FF" w14:textId="77777777" w:rsidR="00B442FD" w:rsidRPr="00F03856" w:rsidRDefault="00B442FD" w:rsidP="00121C0E">
            <w:pPr>
              <w:rPr>
                <w:rFonts w:eastAsiaTheme="minorHAnsi" w:cs="Arial"/>
                <w:color w:val="000000" w:themeColor="text1"/>
                <w:sz w:val="16"/>
                <w:szCs w:val="16"/>
              </w:rPr>
            </w:pPr>
          </w:p>
        </w:tc>
      </w:tr>
      <w:tr w:rsidR="00B442FD" w:rsidRPr="00F03856" w14:paraId="00EF88A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EE833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22D146D"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75509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A1BD7F" w14:textId="77777777" w:rsidR="00B442FD" w:rsidRPr="00F03856" w:rsidRDefault="00B442FD" w:rsidP="00121C0E">
            <w:pPr>
              <w:rPr>
                <w:rFonts w:eastAsiaTheme="minorHAnsi" w:cs="Arial"/>
                <w:color w:val="000000" w:themeColor="text1"/>
                <w:sz w:val="16"/>
                <w:szCs w:val="16"/>
              </w:rPr>
            </w:pPr>
          </w:p>
        </w:tc>
      </w:tr>
      <w:tr w:rsidR="00B442FD" w:rsidRPr="00F03856" w14:paraId="454E6E6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5A4E8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826A8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3E97B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B40636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EDCD4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E97D5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7ACE1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8E56E0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33331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3C328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6A5256" w14:textId="77777777" w:rsidR="00E550DC" w:rsidRDefault="00E550DC"/>
        </w:tc>
      </w:tr>
      <w:tr w:rsidR="00B442FD" w:rsidRPr="00F03856" w14:paraId="4C5AEC7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BED7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92F5E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EFA35C" w14:textId="77777777" w:rsidR="00E550DC" w:rsidRDefault="00E550DC"/>
        </w:tc>
      </w:tr>
      <w:tr w:rsidR="00B442FD" w:rsidRPr="00F03856" w14:paraId="00DDE31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2E8E9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20E5E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20F82E" w14:textId="77777777" w:rsidR="00B442FD" w:rsidRPr="00F03856" w:rsidRDefault="00B442FD" w:rsidP="00121C0E">
            <w:pPr>
              <w:rPr>
                <w:rFonts w:eastAsiaTheme="minorHAnsi" w:cs="Arial"/>
                <w:color w:val="000000" w:themeColor="text1"/>
                <w:sz w:val="16"/>
                <w:szCs w:val="16"/>
              </w:rPr>
            </w:pPr>
          </w:p>
        </w:tc>
      </w:tr>
      <w:tr w:rsidR="00B442FD" w:rsidRPr="00F03856" w14:paraId="1FACC57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5CBB72"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8FEE11" w14:textId="77777777" w:rsidR="00B442FD" w:rsidRPr="00F03856" w:rsidRDefault="00B442FD" w:rsidP="00121C0E">
            <w:pPr>
              <w:rPr>
                <w:rFonts w:eastAsiaTheme="minorHAnsi" w:cs="Arial"/>
                <w:color w:val="000000" w:themeColor="text1"/>
                <w:sz w:val="16"/>
                <w:szCs w:val="16"/>
              </w:rPr>
            </w:pPr>
          </w:p>
        </w:tc>
      </w:tr>
    </w:tbl>
    <w:p w14:paraId="42201E0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EasyEntryEasyExit</w:t>
      </w:r>
    </w:p>
    <w:p w14:paraId="652DBEEC" w14:textId="77777777" w:rsidR="00495854" w:rsidRPr="00495854" w:rsidRDefault="00495854" w:rsidP="00495854">
      <w:pPr>
        <w:rPr>
          <w:lang w:val="en-GB"/>
        </w:rPr>
      </w:pPr>
    </w:p>
    <w:p w14:paraId="27025AA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ValetMode</w:t>
      </w:r>
    </w:p>
    <w:p w14:paraId="205C4FE6" w14:textId="77777777" w:rsidR="00B442FD" w:rsidRDefault="00B442FD" w:rsidP="00B442FD">
      <w:pPr>
        <w:rPr>
          <w:rFonts w:cs="Arial"/>
        </w:rPr>
      </w:pPr>
    </w:p>
    <w:p w14:paraId="1071E9DF"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4A8178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25D62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F9523E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8E51D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E79766" w14:textId="77777777" w:rsidR="00B442FD" w:rsidRPr="00F03856" w:rsidRDefault="00B442FD" w:rsidP="00121C0E">
            <w:pPr>
              <w:rPr>
                <w:rFonts w:eastAsiaTheme="minorHAnsi" w:cs="Arial"/>
                <w:color w:val="000000" w:themeColor="text1"/>
                <w:sz w:val="16"/>
                <w:szCs w:val="16"/>
              </w:rPr>
            </w:pPr>
          </w:p>
        </w:tc>
      </w:tr>
      <w:tr w:rsidR="00B442FD" w:rsidRPr="00F03856" w14:paraId="49EDC22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9B1FB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1C4D2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C8A84F" w14:textId="77777777" w:rsidR="00B442FD" w:rsidRPr="00F03856" w:rsidRDefault="00B442FD" w:rsidP="00121C0E">
            <w:pPr>
              <w:rPr>
                <w:rFonts w:eastAsiaTheme="minorHAnsi" w:cs="Arial"/>
                <w:color w:val="000000" w:themeColor="text1"/>
                <w:sz w:val="16"/>
                <w:szCs w:val="16"/>
              </w:rPr>
            </w:pPr>
          </w:p>
        </w:tc>
      </w:tr>
      <w:tr w:rsidR="00B442FD" w:rsidRPr="00F03856" w14:paraId="37532C9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3D474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E3453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E3C040" w14:textId="77777777" w:rsidR="00B442FD" w:rsidRPr="00F03856" w:rsidRDefault="00B442FD" w:rsidP="00121C0E">
            <w:pPr>
              <w:rPr>
                <w:rFonts w:eastAsiaTheme="minorHAnsi" w:cs="Arial"/>
                <w:color w:val="000000" w:themeColor="text1"/>
                <w:sz w:val="16"/>
                <w:szCs w:val="16"/>
              </w:rPr>
            </w:pPr>
          </w:p>
        </w:tc>
      </w:tr>
      <w:tr w:rsidR="00B442FD" w:rsidRPr="00F03856" w14:paraId="0CAD295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E298C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0C417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395CE3" w14:textId="77777777" w:rsidR="00B442FD" w:rsidRPr="00F03856" w:rsidRDefault="00B442FD" w:rsidP="00121C0E">
            <w:pPr>
              <w:rPr>
                <w:rFonts w:eastAsiaTheme="minorHAnsi" w:cs="Arial"/>
                <w:color w:val="000000" w:themeColor="text1"/>
                <w:sz w:val="16"/>
                <w:szCs w:val="16"/>
              </w:rPr>
            </w:pPr>
          </w:p>
        </w:tc>
      </w:tr>
      <w:tr w:rsidR="00B442FD" w:rsidRPr="00F03856" w14:paraId="3B9C086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179CE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6EB7A3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BCC5E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013006" w14:textId="77777777" w:rsidR="00B442FD" w:rsidRPr="00F03856" w:rsidRDefault="00B442FD" w:rsidP="00121C0E">
            <w:pPr>
              <w:rPr>
                <w:rFonts w:eastAsiaTheme="minorHAnsi" w:cs="Arial"/>
                <w:color w:val="000000" w:themeColor="text1"/>
                <w:sz w:val="16"/>
                <w:szCs w:val="16"/>
              </w:rPr>
            </w:pPr>
          </w:p>
        </w:tc>
      </w:tr>
      <w:tr w:rsidR="00B442FD" w:rsidRPr="00F03856" w14:paraId="6AEC7B9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FA65E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2421A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2B587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96BFAE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4DE28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F7144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D0CD9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C13A47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84B8E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B7032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00218B" w14:textId="77777777" w:rsidR="00E550DC" w:rsidRDefault="00E550DC"/>
        </w:tc>
      </w:tr>
      <w:tr w:rsidR="00B442FD" w:rsidRPr="00F03856" w14:paraId="6A4563F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985FD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A0837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DFF1A0" w14:textId="77777777" w:rsidR="00E550DC" w:rsidRDefault="00E550DC"/>
        </w:tc>
      </w:tr>
      <w:tr w:rsidR="00B442FD" w:rsidRPr="00F03856" w14:paraId="187D971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18B03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52D956F"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CAA08A" w14:textId="77777777" w:rsidR="00B442FD" w:rsidRPr="00F03856" w:rsidRDefault="00B442FD" w:rsidP="00121C0E">
            <w:pPr>
              <w:rPr>
                <w:rFonts w:eastAsiaTheme="minorHAnsi" w:cs="Arial"/>
                <w:color w:val="000000" w:themeColor="text1"/>
                <w:sz w:val="16"/>
                <w:szCs w:val="16"/>
              </w:rPr>
            </w:pPr>
          </w:p>
        </w:tc>
      </w:tr>
      <w:tr w:rsidR="00B442FD" w:rsidRPr="00F03856" w14:paraId="34048DD8"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1B0A3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6432FB" w14:textId="77777777" w:rsidR="00B442FD" w:rsidRPr="00F03856" w:rsidRDefault="00B442FD" w:rsidP="00121C0E">
            <w:pPr>
              <w:rPr>
                <w:rFonts w:eastAsiaTheme="minorHAnsi" w:cs="Arial"/>
                <w:color w:val="000000" w:themeColor="text1"/>
                <w:sz w:val="16"/>
                <w:szCs w:val="16"/>
              </w:rPr>
            </w:pPr>
          </w:p>
        </w:tc>
      </w:tr>
    </w:tbl>
    <w:p w14:paraId="2DC255F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ValetMode</w:t>
      </w:r>
    </w:p>
    <w:p w14:paraId="13688494" w14:textId="77777777" w:rsidR="00495854" w:rsidRPr="00495854" w:rsidRDefault="00495854" w:rsidP="00495854">
      <w:pPr>
        <w:rPr>
          <w:lang w:val="en-GB"/>
        </w:rPr>
      </w:pPr>
    </w:p>
    <w:p w14:paraId="2BB2DCD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Adjustment Notification Acknowledge</w:t>
      </w:r>
    </w:p>
    <w:p w14:paraId="07CDD023" w14:textId="77777777" w:rsidR="00B442FD" w:rsidRDefault="00B442FD" w:rsidP="00B442FD">
      <w:pPr>
        <w:rPr>
          <w:rFonts w:cs="Arial"/>
        </w:rPr>
      </w:pPr>
    </w:p>
    <w:p w14:paraId="7DB68782"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3"/>
        <w:gridCol w:w="3748"/>
      </w:tblGrid>
      <w:tr w:rsidR="00B442FD" w:rsidRPr="00F03856" w14:paraId="4CE556E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797A4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55550A8"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042CD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3874CA" w14:textId="77777777" w:rsidR="00B442FD" w:rsidRPr="00F03856" w:rsidRDefault="00B442FD" w:rsidP="00121C0E">
            <w:pPr>
              <w:rPr>
                <w:rFonts w:eastAsiaTheme="minorHAnsi" w:cs="Arial"/>
                <w:color w:val="000000" w:themeColor="text1"/>
                <w:sz w:val="16"/>
                <w:szCs w:val="16"/>
              </w:rPr>
            </w:pPr>
          </w:p>
        </w:tc>
      </w:tr>
      <w:tr w:rsidR="00B442FD" w:rsidRPr="00F03856" w14:paraId="570201A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44B18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5AF29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1A4CD2" w14:textId="77777777" w:rsidR="00B442FD" w:rsidRPr="00F03856" w:rsidRDefault="00B442FD" w:rsidP="00121C0E">
            <w:pPr>
              <w:rPr>
                <w:rFonts w:eastAsiaTheme="minorHAnsi" w:cs="Arial"/>
                <w:color w:val="000000" w:themeColor="text1"/>
                <w:sz w:val="16"/>
                <w:szCs w:val="16"/>
              </w:rPr>
            </w:pPr>
          </w:p>
        </w:tc>
      </w:tr>
      <w:tr w:rsidR="00B442FD" w:rsidRPr="00F03856" w14:paraId="1E52A8F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0777E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8FD73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416F2B" w14:textId="77777777" w:rsidR="00B442FD" w:rsidRPr="00F03856" w:rsidRDefault="00B442FD" w:rsidP="00121C0E">
            <w:pPr>
              <w:rPr>
                <w:rFonts w:eastAsiaTheme="minorHAnsi" w:cs="Arial"/>
                <w:color w:val="000000" w:themeColor="text1"/>
                <w:sz w:val="16"/>
                <w:szCs w:val="16"/>
              </w:rPr>
            </w:pPr>
          </w:p>
        </w:tc>
      </w:tr>
      <w:tr w:rsidR="00B442FD" w:rsidRPr="00F03856" w14:paraId="593EEEB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28546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3BFE3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94604A" w14:textId="77777777" w:rsidR="00B442FD" w:rsidRPr="00F03856" w:rsidRDefault="00B442FD" w:rsidP="00121C0E">
            <w:pPr>
              <w:rPr>
                <w:rFonts w:eastAsiaTheme="minorHAnsi" w:cs="Arial"/>
                <w:color w:val="000000" w:themeColor="text1"/>
                <w:sz w:val="16"/>
                <w:szCs w:val="16"/>
              </w:rPr>
            </w:pPr>
          </w:p>
        </w:tc>
      </w:tr>
      <w:tr w:rsidR="00B442FD" w:rsidRPr="00F03856" w14:paraId="145196D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57E72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D4B7764"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30285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87A854" w14:textId="77777777" w:rsidR="00B442FD" w:rsidRPr="00F03856" w:rsidRDefault="00B442FD" w:rsidP="00121C0E">
            <w:pPr>
              <w:rPr>
                <w:rFonts w:eastAsiaTheme="minorHAnsi" w:cs="Arial"/>
                <w:color w:val="000000" w:themeColor="text1"/>
                <w:sz w:val="16"/>
                <w:szCs w:val="16"/>
              </w:rPr>
            </w:pPr>
          </w:p>
        </w:tc>
      </w:tr>
      <w:tr w:rsidR="00B442FD" w:rsidRPr="00F03856" w14:paraId="3D5EC36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150F1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F10D1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912C5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EF7D4A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7BDA7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78744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117D1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08E05A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A5346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D910D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Adjustment Notification Acknowledge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66E5E4" w14:textId="77777777" w:rsidR="00E550DC" w:rsidRDefault="00E550DC"/>
        </w:tc>
      </w:tr>
      <w:tr w:rsidR="00B442FD" w:rsidRPr="00F03856" w14:paraId="449BA53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7B25B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61E23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308644" w14:textId="77777777" w:rsidR="00B442FD" w:rsidRPr="00F03856" w:rsidRDefault="00B442FD" w:rsidP="00121C0E">
            <w:pPr>
              <w:rPr>
                <w:rFonts w:eastAsiaTheme="minorHAnsi" w:cs="Arial"/>
                <w:color w:val="000000" w:themeColor="text1"/>
                <w:sz w:val="16"/>
                <w:szCs w:val="16"/>
              </w:rPr>
            </w:pPr>
          </w:p>
        </w:tc>
      </w:tr>
      <w:tr w:rsidR="00B442FD" w:rsidRPr="00F03856" w14:paraId="210C9A01"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1DDF89"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155938" w14:textId="77777777" w:rsidR="00B442FD" w:rsidRPr="00F03856" w:rsidRDefault="00B442FD" w:rsidP="00121C0E">
            <w:pPr>
              <w:rPr>
                <w:rFonts w:eastAsiaTheme="minorHAnsi" w:cs="Arial"/>
                <w:color w:val="000000" w:themeColor="text1"/>
                <w:sz w:val="16"/>
                <w:szCs w:val="16"/>
              </w:rPr>
            </w:pPr>
          </w:p>
        </w:tc>
      </w:tr>
    </w:tbl>
    <w:p w14:paraId="7B7CD820" w14:textId="77777777" w:rsidR="00B442FD" w:rsidRDefault="00B442FD" w:rsidP="00B442FD">
      <w:pPr>
        <w:pStyle w:val="Caption"/>
        <w:rPr>
          <w:lang w:val="en-GB"/>
        </w:rPr>
      </w:pPr>
      <w:r w:rsidRPr="00702453">
        <w:lastRenderedPageBreak/>
        <w:t xml:space="preserve">Table: </w:t>
      </w:r>
      <w:r w:rsidR="00337E89">
        <w:t>Encoding</w:t>
      </w:r>
      <w:r>
        <w:t xml:space="preserve"> Details of </w:t>
      </w:r>
      <w:r w:rsidRPr="004521EB">
        <w:rPr>
          <w:lang w:val="en-GB"/>
        </w:rPr>
        <w:t>Adjustment Notification Acknowledge</w:t>
      </w:r>
    </w:p>
    <w:p w14:paraId="7F7C3390" w14:textId="77777777" w:rsidR="00495854" w:rsidRPr="00495854" w:rsidRDefault="00495854" w:rsidP="00495854">
      <w:pPr>
        <w:rPr>
          <w:lang w:val="en-GB"/>
        </w:rPr>
      </w:pPr>
    </w:p>
    <w:p w14:paraId="5AD329E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Clear Adjustment Information Complete</w:t>
      </w:r>
    </w:p>
    <w:p w14:paraId="71FB4FDE" w14:textId="77777777" w:rsidR="00B442FD" w:rsidRDefault="00B442FD" w:rsidP="00B442FD">
      <w:pPr>
        <w:rPr>
          <w:rFonts w:cs="Arial"/>
        </w:rPr>
      </w:pPr>
      <w:r>
        <w:rPr>
          <w:rFonts w:cs="Arial"/>
        </w:rPr>
        <w:t>This signal indicates when the clearing of the adjustment information is complete. It is true when the process is complete, false otherwise.</w:t>
      </w:r>
    </w:p>
    <w:p w14:paraId="5133E664" w14:textId="77777777" w:rsidR="00B442FD" w:rsidRDefault="00B442FD" w:rsidP="00B442FD">
      <w:pPr>
        <w:rPr>
          <w:rFonts w:cs="Arial"/>
        </w:rPr>
      </w:pPr>
    </w:p>
    <w:p w14:paraId="4F1A7626" w14:textId="77777777" w:rsidR="00B442FD" w:rsidRDefault="00B442FD" w:rsidP="00B442FD">
      <w:pPr>
        <w:rPr>
          <w:rFonts w:cs="Arial"/>
        </w:rPr>
      </w:pPr>
      <w:r>
        <w:rPr>
          <w:rFonts w:cs="Arial"/>
        </w:rPr>
        <w:t>ASIL: QM</w:t>
      </w:r>
    </w:p>
    <w:p w14:paraId="45337841" w14:textId="77777777" w:rsidR="00B442FD" w:rsidRDefault="00B442FD" w:rsidP="00B442FD">
      <w:pPr>
        <w:rPr>
          <w:rFonts w:cs="Arial"/>
        </w:rPr>
      </w:pPr>
      <w:r>
        <w:rPr>
          <w:rFonts w:cs="Arial"/>
        </w:rPr>
        <w:t>Encoding Type: Boolean</w:t>
      </w:r>
    </w:p>
    <w:p w14:paraId="62993765" w14:textId="77777777" w:rsidR="00B442FD" w:rsidRDefault="00B442FD" w:rsidP="00B442FD">
      <w:pPr>
        <w:rPr>
          <w:rFonts w:cs="Arial"/>
        </w:rPr>
      </w:pPr>
      <w:r>
        <w:rPr>
          <w:rFonts w:cs="Arial"/>
        </w:rPr>
        <w:t>Discrete Encoding Values:</w:t>
      </w:r>
    </w:p>
    <w:p w14:paraId="2AEEF91B" w14:textId="77777777" w:rsidR="00B442FD" w:rsidRDefault="00B442FD" w:rsidP="00B442FD">
      <w:pPr>
        <w:rPr>
          <w:rFonts w:cs="Arial"/>
        </w:rPr>
      </w:pPr>
      <w:r>
        <w:rPr>
          <w:rFonts w:cs="Arial"/>
        </w:rPr>
        <w:t>0x0 FALSE</w:t>
      </w:r>
    </w:p>
    <w:p w14:paraId="2CD74B5D" w14:textId="77777777" w:rsidR="00B442FD" w:rsidRDefault="00B442FD" w:rsidP="00B442FD">
      <w:pPr>
        <w:rPr>
          <w:rFonts w:cs="Arial"/>
        </w:rPr>
      </w:pPr>
      <w:r>
        <w:rPr>
          <w:rFonts w:cs="Arial"/>
        </w:rPr>
        <w:t>0x1 TRUE</w:t>
      </w:r>
    </w:p>
    <w:p w14:paraId="5A72FE5C" w14:textId="77777777" w:rsidR="00B442FD" w:rsidRDefault="00B442FD" w:rsidP="00B442FD">
      <w:pPr>
        <w:rPr>
          <w:rFonts w:cs="Arial"/>
        </w:rPr>
      </w:pPr>
      <w:r>
        <w:rPr>
          <w:rFonts w:cs="Arial"/>
        </w:rPr>
        <w:t>Unit: Boolean</w:t>
      </w:r>
    </w:p>
    <w:p w14:paraId="0894E585" w14:textId="77777777" w:rsidR="00B442FD" w:rsidRDefault="00B442FD" w:rsidP="00B442FD">
      <w:pPr>
        <w:rPr>
          <w:rFonts w:cs="Arial"/>
        </w:rPr>
      </w:pPr>
    </w:p>
    <w:p w14:paraId="5335C77A"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09A5B81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327AF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8A377C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36A2F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160AB6" w14:textId="77777777" w:rsidR="00B442FD" w:rsidRPr="00F03856" w:rsidRDefault="00B442FD" w:rsidP="00121C0E">
            <w:pPr>
              <w:rPr>
                <w:rFonts w:eastAsiaTheme="minorHAnsi" w:cs="Arial"/>
                <w:color w:val="000000" w:themeColor="text1"/>
                <w:sz w:val="16"/>
                <w:szCs w:val="16"/>
              </w:rPr>
            </w:pPr>
          </w:p>
        </w:tc>
      </w:tr>
      <w:tr w:rsidR="00B442FD" w:rsidRPr="00F03856" w14:paraId="77E22E0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9336B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A81DA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87129F" w14:textId="77777777" w:rsidR="00B442FD" w:rsidRPr="00F03856" w:rsidRDefault="00B442FD" w:rsidP="00121C0E">
            <w:pPr>
              <w:rPr>
                <w:rFonts w:eastAsiaTheme="minorHAnsi" w:cs="Arial"/>
                <w:color w:val="000000" w:themeColor="text1"/>
                <w:sz w:val="16"/>
                <w:szCs w:val="16"/>
              </w:rPr>
            </w:pPr>
          </w:p>
        </w:tc>
      </w:tr>
      <w:tr w:rsidR="00B442FD" w:rsidRPr="00F03856" w14:paraId="40C3CDF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0BF12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2FF4E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D44765" w14:textId="77777777" w:rsidR="00B442FD" w:rsidRPr="00F03856" w:rsidRDefault="00B442FD" w:rsidP="00121C0E">
            <w:pPr>
              <w:rPr>
                <w:rFonts w:eastAsiaTheme="minorHAnsi" w:cs="Arial"/>
                <w:color w:val="000000" w:themeColor="text1"/>
                <w:sz w:val="16"/>
                <w:szCs w:val="16"/>
              </w:rPr>
            </w:pPr>
          </w:p>
        </w:tc>
      </w:tr>
      <w:tr w:rsidR="00B442FD" w:rsidRPr="00F03856" w14:paraId="747A467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C1B2F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FB314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9D52B1" w14:textId="77777777" w:rsidR="00B442FD" w:rsidRPr="00F03856" w:rsidRDefault="00B442FD" w:rsidP="00121C0E">
            <w:pPr>
              <w:rPr>
                <w:rFonts w:eastAsiaTheme="minorHAnsi" w:cs="Arial"/>
                <w:color w:val="000000" w:themeColor="text1"/>
                <w:sz w:val="16"/>
                <w:szCs w:val="16"/>
              </w:rPr>
            </w:pPr>
          </w:p>
        </w:tc>
      </w:tr>
      <w:tr w:rsidR="00B442FD" w:rsidRPr="00F03856" w14:paraId="22CB5A8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EE07F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3B371C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1FE4B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95EDA9" w14:textId="77777777" w:rsidR="00B442FD" w:rsidRPr="00F03856" w:rsidRDefault="00B442FD" w:rsidP="00121C0E">
            <w:pPr>
              <w:rPr>
                <w:rFonts w:eastAsiaTheme="minorHAnsi" w:cs="Arial"/>
                <w:color w:val="000000" w:themeColor="text1"/>
                <w:sz w:val="16"/>
                <w:szCs w:val="16"/>
              </w:rPr>
            </w:pPr>
          </w:p>
        </w:tc>
      </w:tr>
      <w:tr w:rsidR="00B442FD" w:rsidRPr="00F03856" w14:paraId="5B4EC6A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5D3A6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97165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4161B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C57D35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28DE3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E10DF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E1827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CF5873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54B4C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A9461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Clear Adjustment Information Complete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F38300" w14:textId="77777777" w:rsidR="00E550DC" w:rsidRDefault="00E550DC"/>
        </w:tc>
      </w:tr>
      <w:tr w:rsidR="00B442FD" w:rsidRPr="00F03856" w14:paraId="17F01AF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52334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6854DBC"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03E836" w14:textId="77777777" w:rsidR="00B442FD" w:rsidRPr="00F03856" w:rsidRDefault="00B442FD" w:rsidP="00121C0E">
            <w:pPr>
              <w:rPr>
                <w:rFonts w:eastAsiaTheme="minorHAnsi" w:cs="Arial"/>
                <w:color w:val="000000" w:themeColor="text1"/>
                <w:sz w:val="16"/>
                <w:szCs w:val="16"/>
              </w:rPr>
            </w:pPr>
          </w:p>
        </w:tc>
      </w:tr>
      <w:tr w:rsidR="00B442FD" w:rsidRPr="00F03856" w14:paraId="13DD4083"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4723CF"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35B13D" w14:textId="77777777" w:rsidR="00B442FD" w:rsidRPr="00F03856" w:rsidRDefault="00B442FD" w:rsidP="00121C0E">
            <w:pPr>
              <w:rPr>
                <w:rFonts w:eastAsiaTheme="minorHAnsi" w:cs="Arial"/>
                <w:color w:val="000000" w:themeColor="text1"/>
                <w:sz w:val="16"/>
                <w:szCs w:val="16"/>
              </w:rPr>
            </w:pPr>
          </w:p>
        </w:tc>
      </w:tr>
    </w:tbl>
    <w:p w14:paraId="2A00A2C7"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Clear Adjustment Information Complete</w:t>
      </w:r>
    </w:p>
    <w:p w14:paraId="7571872E" w14:textId="77777777" w:rsidR="00495854" w:rsidRPr="00495854" w:rsidRDefault="00495854" w:rsidP="00495854">
      <w:pPr>
        <w:rPr>
          <w:lang w:val="en-GB"/>
        </w:rPr>
      </w:pPr>
    </w:p>
    <w:p w14:paraId="1F5BD63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Save</w:t>
      </w:r>
    </w:p>
    <w:p w14:paraId="2135C20A" w14:textId="77777777" w:rsidR="00B442FD" w:rsidRDefault="00B442FD" w:rsidP="00B442FD">
      <w:pPr>
        <w:rPr>
          <w:rFonts w:cs="Arial"/>
        </w:rPr>
      </w:pPr>
      <w:r>
        <w:rPr>
          <w:rFonts w:cs="Arial"/>
        </w:rPr>
        <w:t>This signal indicates that the Auto Save feature has determined that the retention of positional settings should occur. It is different from the signal sent to the Profile Update Manager of Positional Settings.</w:t>
      </w:r>
    </w:p>
    <w:p w14:paraId="2661CD1B" w14:textId="77777777" w:rsidR="00B442FD" w:rsidRDefault="00B442FD" w:rsidP="00B442FD">
      <w:pPr>
        <w:rPr>
          <w:rFonts w:cs="Arial"/>
        </w:rPr>
      </w:pPr>
    </w:p>
    <w:p w14:paraId="110645A0" w14:textId="77777777" w:rsidR="00B442FD" w:rsidRDefault="00B442FD" w:rsidP="00B442FD">
      <w:pPr>
        <w:rPr>
          <w:rFonts w:cs="Arial"/>
        </w:rPr>
      </w:pPr>
      <w:r>
        <w:rPr>
          <w:rFonts w:cs="Arial"/>
        </w:rPr>
        <w:t>ASIL: QM</w:t>
      </w:r>
    </w:p>
    <w:p w14:paraId="38A9C32C" w14:textId="77777777" w:rsidR="00B442FD" w:rsidRDefault="00B442FD" w:rsidP="00B442FD">
      <w:pPr>
        <w:rPr>
          <w:rFonts w:cs="Arial"/>
        </w:rPr>
      </w:pPr>
      <w:r>
        <w:rPr>
          <w:rFonts w:cs="Arial"/>
        </w:rPr>
        <w:t>Encoding Type: Boolean</w:t>
      </w:r>
    </w:p>
    <w:p w14:paraId="63B143BA" w14:textId="77777777" w:rsidR="00B442FD" w:rsidRDefault="00B442FD" w:rsidP="00B442FD">
      <w:pPr>
        <w:rPr>
          <w:rFonts w:cs="Arial"/>
        </w:rPr>
      </w:pPr>
      <w:r>
        <w:rPr>
          <w:rFonts w:cs="Arial"/>
        </w:rPr>
        <w:t>Discrete Encoding Values:</w:t>
      </w:r>
    </w:p>
    <w:p w14:paraId="2280211F" w14:textId="77777777" w:rsidR="00B442FD" w:rsidRDefault="00B442FD" w:rsidP="00B442FD">
      <w:pPr>
        <w:rPr>
          <w:rFonts w:cs="Arial"/>
        </w:rPr>
      </w:pPr>
      <w:r>
        <w:rPr>
          <w:rFonts w:cs="Arial"/>
        </w:rPr>
        <w:t>0x0 FALSE</w:t>
      </w:r>
    </w:p>
    <w:p w14:paraId="288360FA" w14:textId="77777777" w:rsidR="00B442FD" w:rsidRDefault="00B442FD" w:rsidP="00B442FD">
      <w:pPr>
        <w:rPr>
          <w:rFonts w:cs="Arial"/>
        </w:rPr>
      </w:pPr>
      <w:r>
        <w:rPr>
          <w:rFonts w:cs="Arial"/>
        </w:rPr>
        <w:t>0x1 TRUE</w:t>
      </w:r>
    </w:p>
    <w:p w14:paraId="532C31EF" w14:textId="77777777" w:rsidR="00B442FD" w:rsidRDefault="00B442FD" w:rsidP="00B442FD">
      <w:pPr>
        <w:rPr>
          <w:rFonts w:cs="Arial"/>
        </w:rPr>
      </w:pPr>
      <w:r>
        <w:rPr>
          <w:rFonts w:cs="Arial"/>
        </w:rPr>
        <w:t>Unit: Boolean</w:t>
      </w:r>
    </w:p>
    <w:p w14:paraId="618472DE" w14:textId="77777777" w:rsidR="00B442FD" w:rsidRDefault="00B442FD" w:rsidP="00B442FD">
      <w:pPr>
        <w:rPr>
          <w:rFonts w:cs="Arial"/>
        </w:rPr>
      </w:pPr>
    </w:p>
    <w:p w14:paraId="31378EB5"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311ED97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6A8A5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14A54F3"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A98EE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DADB60" w14:textId="77777777" w:rsidR="00B442FD" w:rsidRPr="00F03856" w:rsidRDefault="00B442FD" w:rsidP="00121C0E">
            <w:pPr>
              <w:rPr>
                <w:rFonts w:eastAsiaTheme="minorHAnsi" w:cs="Arial"/>
                <w:color w:val="000000" w:themeColor="text1"/>
                <w:sz w:val="16"/>
                <w:szCs w:val="16"/>
              </w:rPr>
            </w:pPr>
          </w:p>
        </w:tc>
      </w:tr>
      <w:tr w:rsidR="00B442FD" w:rsidRPr="00F03856" w14:paraId="1ABFC86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89757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6BF16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19E054" w14:textId="77777777" w:rsidR="00B442FD" w:rsidRPr="00F03856" w:rsidRDefault="00B442FD" w:rsidP="00121C0E">
            <w:pPr>
              <w:rPr>
                <w:rFonts w:eastAsiaTheme="minorHAnsi" w:cs="Arial"/>
                <w:color w:val="000000" w:themeColor="text1"/>
                <w:sz w:val="16"/>
                <w:szCs w:val="16"/>
              </w:rPr>
            </w:pPr>
          </w:p>
        </w:tc>
      </w:tr>
      <w:tr w:rsidR="00B442FD" w:rsidRPr="00F03856" w14:paraId="2608D8E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78527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FF7AE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1B2FE2" w14:textId="77777777" w:rsidR="00B442FD" w:rsidRPr="00F03856" w:rsidRDefault="00B442FD" w:rsidP="00121C0E">
            <w:pPr>
              <w:rPr>
                <w:rFonts w:eastAsiaTheme="minorHAnsi" w:cs="Arial"/>
                <w:color w:val="000000" w:themeColor="text1"/>
                <w:sz w:val="16"/>
                <w:szCs w:val="16"/>
              </w:rPr>
            </w:pPr>
          </w:p>
        </w:tc>
      </w:tr>
      <w:tr w:rsidR="00B442FD" w:rsidRPr="00F03856" w14:paraId="76A56F3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74F92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87C0C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FAC005" w14:textId="77777777" w:rsidR="00B442FD" w:rsidRPr="00F03856" w:rsidRDefault="00B442FD" w:rsidP="00121C0E">
            <w:pPr>
              <w:rPr>
                <w:rFonts w:eastAsiaTheme="minorHAnsi" w:cs="Arial"/>
                <w:color w:val="000000" w:themeColor="text1"/>
                <w:sz w:val="16"/>
                <w:szCs w:val="16"/>
              </w:rPr>
            </w:pPr>
          </w:p>
        </w:tc>
      </w:tr>
      <w:tr w:rsidR="00B442FD" w:rsidRPr="00F03856" w14:paraId="341B3AF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A92E7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C681A7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CB360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E436E9" w14:textId="77777777" w:rsidR="00B442FD" w:rsidRPr="00F03856" w:rsidRDefault="00B442FD" w:rsidP="00121C0E">
            <w:pPr>
              <w:rPr>
                <w:rFonts w:eastAsiaTheme="minorHAnsi" w:cs="Arial"/>
                <w:color w:val="000000" w:themeColor="text1"/>
                <w:sz w:val="16"/>
                <w:szCs w:val="16"/>
              </w:rPr>
            </w:pPr>
          </w:p>
        </w:tc>
      </w:tr>
      <w:tr w:rsidR="00B442FD" w:rsidRPr="00F03856" w14:paraId="37B43E7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B324E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9A6FD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C1ED2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83B44F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CD761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38D4F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4E8B1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24C672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D11CA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46297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Request Save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B15D13" w14:textId="77777777" w:rsidR="00E550DC" w:rsidRDefault="00E550DC"/>
        </w:tc>
      </w:tr>
      <w:tr w:rsidR="00B442FD" w:rsidRPr="00F03856" w14:paraId="6E876C5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1D7D4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5B3B1F"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F7EE8E" w14:textId="77777777" w:rsidR="00B442FD" w:rsidRPr="00F03856" w:rsidRDefault="00B442FD" w:rsidP="00121C0E">
            <w:pPr>
              <w:rPr>
                <w:rFonts w:eastAsiaTheme="minorHAnsi" w:cs="Arial"/>
                <w:color w:val="000000" w:themeColor="text1"/>
                <w:sz w:val="16"/>
                <w:szCs w:val="16"/>
              </w:rPr>
            </w:pPr>
          </w:p>
        </w:tc>
      </w:tr>
      <w:tr w:rsidR="00B442FD" w:rsidRPr="00F03856" w14:paraId="6F921402"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542CA1"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411367" w14:textId="77777777" w:rsidR="00B442FD" w:rsidRPr="00F03856" w:rsidRDefault="00B442FD" w:rsidP="00121C0E">
            <w:pPr>
              <w:rPr>
                <w:rFonts w:eastAsiaTheme="minorHAnsi" w:cs="Arial"/>
                <w:color w:val="000000" w:themeColor="text1"/>
                <w:sz w:val="16"/>
                <w:szCs w:val="16"/>
              </w:rPr>
            </w:pPr>
          </w:p>
        </w:tc>
      </w:tr>
    </w:tbl>
    <w:p w14:paraId="52167667" w14:textId="77777777" w:rsidR="00B442FD" w:rsidRDefault="00B442FD" w:rsidP="00B442FD">
      <w:pPr>
        <w:pStyle w:val="Caption"/>
        <w:rPr>
          <w:lang w:val="en-GB"/>
        </w:rPr>
      </w:pPr>
      <w:r w:rsidRPr="00702453">
        <w:lastRenderedPageBreak/>
        <w:t xml:space="preserve">Table: </w:t>
      </w:r>
      <w:r w:rsidR="00337E89">
        <w:t>Encoding</w:t>
      </w:r>
      <w:r>
        <w:t xml:space="preserve"> Details of </w:t>
      </w:r>
      <w:r w:rsidRPr="004521EB">
        <w:rPr>
          <w:lang w:val="en-GB"/>
        </w:rPr>
        <w:t>Request Save</w:t>
      </w:r>
    </w:p>
    <w:p w14:paraId="42C939FD" w14:textId="77777777" w:rsidR="00495854" w:rsidRPr="00495854" w:rsidRDefault="00495854" w:rsidP="00495854">
      <w:pPr>
        <w:rPr>
          <w:lang w:val="en-GB"/>
        </w:rPr>
      </w:pPr>
    </w:p>
    <w:p w14:paraId="3CC2805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HardwareV&amp;VMethods</w:t>
      </w:r>
    </w:p>
    <w:p w14:paraId="0CC1825D" w14:textId="77777777" w:rsidR="00B442FD" w:rsidRDefault="00B442FD" w:rsidP="00B442FD">
      <w:pPr>
        <w:rPr>
          <w:rFonts w:cs="Arial"/>
        </w:rPr>
      </w:pPr>
      <w:r>
        <w:rPr>
          <w:rFonts w:cs="Arial"/>
        </w:rPr>
        <w:t>HardwareV&amp;VMethods is a value type that defines literals used for specifying the V&amp;V Method(s) used for to verify proper implementation of a Hardware Safety Requirement.</w:t>
      </w:r>
    </w:p>
    <w:p w14:paraId="76B2E294" w14:textId="77777777" w:rsidR="00B442FD" w:rsidRDefault="00B442FD" w:rsidP="00B442FD">
      <w:pPr>
        <w:rPr>
          <w:rFonts w:cs="Arial"/>
        </w:rPr>
      </w:pPr>
    </w:p>
    <w:p w14:paraId="47AB3BD4"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842362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231BC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0EE042D"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230C7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A2DE98" w14:textId="77777777" w:rsidR="00B442FD" w:rsidRPr="00F03856" w:rsidRDefault="00B442FD" w:rsidP="00121C0E">
            <w:pPr>
              <w:rPr>
                <w:rFonts w:eastAsiaTheme="minorHAnsi" w:cs="Arial"/>
                <w:color w:val="000000" w:themeColor="text1"/>
                <w:sz w:val="16"/>
                <w:szCs w:val="16"/>
              </w:rPr>
            </w:pPr>
          </w:p>
        </w:tc>
      </w:tr>
      <w:tr w:rsidR="00B442FD" w:rsidRPr="00F03856" w14:paraId="1069398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23395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5BEF5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FA8911" w14:textId="77777777" w:rsidR="00B442FD" w:rsidRPr="00F03856" w:rsidRDefault="00B442FD" w:rsidP="00121C0E">
            <w:pPr>
              <w:rPr>
                <w:rFonts w:eastAsiaTheme="minorHAnsi" w:cs="Arial"/>
                <w:color w:val="000000" w:themeColor="text1"/>
                <w:sz w:val="16"/>
                <w:szCs w:val="16"/>
              </w:rPr>
            </w:pPr>
          </w:p>
        </w:tc>
      </w:tr>
      <w:tr w:rsidR="00B442FD" w:rsidRPr="00F03856" w14:paraId="222E8EC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D1B11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8465A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3D63E7" w14:textId="77777777" w:rsidR="00B442FD" w:rsidRPr="00F03856" w:rsidRDefault="00B442FD" w:rsidP="00121C0E">
            <w:pPr>
              <w:rPr>
                <w:rFonts w:eastAsiaTheme="minorHAnsi" w:cs="Arial"/>
                <w:color w:val="000000" w:themeColor="text1"/>
                <w:sz w:val="16"/>
                <w:szCs w:val="16"/>
              </w:rPr>
            </w:pPr>
          </w:p>
        </w:tc>
      </w:tr>
      <w:tr w:rsidR="00B442FD" w:rsidRPr="00F03856" w14:paraId="2E5403A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2742E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3F5C8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CCBBF9" w14:textId="77777777" w:rsidR="00B442FD" w:rsidRPr="00F03856" w:rsidRDefault="00B442FD" w:rsidP="00121C0E">
            <w:pPr>
              <w:rPr>
                <w:rFonts w:eastAsiaTheme="minorHAnsi" w:cs="Arial"/>
                <w:color w:val="000000" w:themeColor="text1"/>
                <w:sz w:val="16"/>
                <w:szCs w:val="16"/>
              </w:rPr>
            </w:pPr>
          </w:p>
        </w:tc>
      </w:tr>
      <w:tr w:rsidR="00B442FD" w:rsidRPr="00F03856" w14:paraId="4601A86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1C8FA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ABFFB25"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128F7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17681B" w14:textId="77777777" w:rsidR="00B442FD" w:rsidRPr="00F03856" w:rsidRDefault="00B442FD" w:rsidP="00121C0E">
            <w:pPr>
              <w:rPr>
                <w:rFonts w:eastAsiaTheme="minorHAnsi" w:cs="Arial"/>
                <w:color w:val="000000" w:themeColor="text1"/>
                <w:sz w:val="16"/>
                <w:szCs w:val="16"/>
              </w:rPr>
            </w:pPr>
          </w:p>
        </w:tc>
      </w:tr>
      <w:tr w:rsidR="00B442FD" w:rsidRPr="00F03856" w14:paraId="3C55F96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A6540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F27DD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D361A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EEC33F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4D543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A552A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605D6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DAEA8D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92C58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B09F5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Durability Test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DE8C07" w14:textId="77777777" w:rsidR="00E550DC" w:rsidRDefault="00E550DC"/>
        </w:tc>
      </w:tr>
      <w:tr w:rsidR="00B442FD" w:rsidRPr="00F03856" w14:paraId="15378DE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8FC76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E0791A"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92C25F" w14:textId="77777777" w:rsidR="00B442FD" w:rsidRPr="00F03856" w:rsidRDefault="00B442FD" w:rsidP="00121C0E">
            <w:pPr>
              <w:rPr>
                <w:rFonts w:eastAsiaTheme="minorHAnsi" w:cs="Arial"/>
                <w:color w:val="000000" w:themeColor="text1"/>
                <w:sz w:val="16"/>
                <w:szCs w:val="16"/>
              </w:rPr>
            </w:pPr>
          </w:p>
        </w:tc>
      </w:tr>
      <w:tr w:rsidR="00B442FD" w:rsidRPr="00F03856" w14:paraId="6E6106AA"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4AC2A3"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19AF25" w14:textId="77777777" w:rsidR="00B442FD" w:rsidRPr="00F03856" w:rsidRDefault="00B442FD" w:rsidP="00121C0E">
            <w:pPr>
              <w:rPr>
                <w:rFonts w:eastAsiaTheme="minorHAnsi" w:cs="Arial"/>
                <w:color w:val="000000" w:themeColor="text1"/>
                <w:sz w:val="16"/>
                <w:szCs w:val="16"/>
              </w:rPr>
            </w:pPr>
          </w:p>
        </w:tc>
      </w:tr>
    </w:tbl>
    <w:p w14:paraId="1B499B0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HardwareV&amp;VMethods</w:t>
      </w:r>
    </w:p>
    <w:p w14:paraId="71CC108F" w14:textId="77777777" w:rsidR="00495854" w:rsidRPr="00495854" w:rsidRDefault="00495854" w:rsidP="00495854">
      <w:pPr>
        <w:rPr>
          <w:lang w:val="en-GB"/>
        </w:rPr>
      </w:pPr>
    </w:p>
    <w:p w14:paraId="3CA43BA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Retention Action State</w:t>
      </w:r>
    </w:p>
    <w:p w14:paraId="03925443" w14:textId="77777777" w:rsidR="00B442FD" w:rsidRDefault="00B442FD" w:rsidP="00B442FD">
      <w:pPr>
        <w:rPr>
          <w:rFonts w:cs="Arial"/>
        </w:rPr>
      </w:pPr>
      <w:r>
        <w:rPr>
          <w:rFonts w:cs="Arial"/>
        </w:rPr>
        <w:t>The Retention Action State signal indicates the current state of the Analyze Retention Action function. It is used to inform the Evaluate Saving Strategy function of how the Analyze Retention Action Function is responding to the requested retention strategy.</w:t>
      </w:r>
    </w:p>
    <w:p w14:paraId="1FB73DD9" w14:textId="77777777" w:rsidR="00B442FD" w:rsidRDefault="00B442FD" w:rsidP="00B442FD">
      <w:pPr>
        <w:rPr>
          <w:rFonts w:cs="Arial"/>
        </w:rPr>
      </w:pPr>
    </w:p>
    <w:p w14:paraId="53CC6773" w14:textId="77777777" w:rsidR="00B442FD" w:rsidRDefault="00B442FD" w:rsidP="00B442FD">
      <w:pPr>
        <w:rPr>
          <w:rFonts w:cs="Arial"/>
        </w:rPr>
      </w:pPr>
      <w:r>
        <w:rPr>
          <w:rFonts w:cs="Arial"/>
        </w:rPr>
        <w:t>ASIL: QM</w:t>
      </w:r>
    </w:p>
    <w:p w14:paraId="63A99AC4" w14:textId="77777777" w:rsidR="00B442FD" w:rsidRDefault="00B442FD" w:rsidP="00B442FD">
      <w:pPr>
        <w:rPr>
          <w:rFonts w:cs="Arial"/>
        </w:rPr>
      </w:pPr>
      <w:r>
        <w:rPr>
          <w:rFonts w:cs="Arial"/>
        </w:rPr>
        <w:t>Encoding Type: Retention Action Status</w:t>
      </w:r>
    </w:p>
    <w:p w14:paraId="7CA331EF" w14:textId="77777777" w:rsidR="00B442FD" w:rsidRDefault="00B442FD" w:rsidP="00B442FD">
      <w:pPr>
        <w:rPr>
          <w:rFonts w:cs="Arial"/>
        </w:rPr>
      </w:pPr>
      <w:r>
        <w:rPr>
          <w:rFonts w:cs="Arial"/>
        </w:rPr>
        <w:t>Discrete Encoding Values:</w:t>
      </w:r>
    </w:p>
    <w:p w14:paraId="1BBF8AC6" w14:textId="77777777" w:rsidR="00B442FD" w:rsidRDefault="00B442FD" w:rsidP="00B442FD">
      <w:pPr>
        <w:rPr>
          <w:rFonts w:cs="Arial"/>
        </w:rPr>
      </w:pPr>
      <w:r>
        <w:rPr>
          <w:rFonts w:cs="Arial"/>
        </w:rPr>
        <w:t>0x0 Off</w:t>
      </w:r>
    </w:p>
    <w:p w14:paraId="1E3B859B" w14:textId="77777777" w:rsidR="00B442FD" w:rsidRDefault="00B442FD" w:rsidP="00B442FD">
      <w:pPr>
        <w:rPr>
          <w:rFonts w:cs="Arial"/>
        </w:rPr>
      </w:pPr>
      <w:r>
        <w:rPr>
          <w:rFonts w:cs="Arial"/>
        </w:rPr>
        <w:t>0x1 Idle</w:t>
      </w:r>
    </w:p>
    <w:p w14:paraId="6C813D35" w14:textId="77777777" w:rsidR="00B442FD" w:rsidRDefault="00B442FD" w:rsidP="00B442FD">
      <w:pPr>
        <w:rPr>
          <w:rFonts w:cs="Arial"/>
        </w:rPr>
      </w:pPr>
      <w:r>
        <w:rPr>
          <w:rFonts w:cs="Arial"/>
        </w:rPr>
        <w:t>0x2 Prompt Wait</w:t>
      </w:r>
    </w:p>
    <w:p w14:paraId="35161969" w14:textId="77777777" w:rsidR="00B442FD" w:rsidRDefault="00B442FD" w:rsidP="00B442FD">
      <w:pPr>
        <w:rPr>
          <w:rFonts w:cs="Arial"/>
        </w:rPr>
      </w:pPr>
      <w:r>
        <w:rPr>
          <w:rFonts w:cs="Arial"/>
        </w:rPr>
        <w:t>0x3 Timeout Prompt</w:t>
      </w:r>
    </w:p>
    <w:p w14:paraId="2BD98E10" w14:textId="77777777" w:rsidR="00B442FD" w:rsidRDefault="00B442FD" w:rsidP="00B442FD">
      <w:pPr>
        <w:rPr>
          <w:rFonts w:cs="Arial"/>
        </w:rPr>
      </w:pPr>
      <w:r>
        <w:rPr>
          <w:rFonts w:cs="Arial"/>
        </w:rPr>
        <w:t>0x4 Trap</w:t>
      </w:r>
    </w:p>
    <w:p w14:paraId="542BC923" w14:textId="77777777" w:rsidR="00B442FD" w:rsidRDefault="00B442FD" w:rsidP="00B442FD">
      <w:pPr>
        <w:rPr>
          <w:rFonts w:cs="Arial"/>
        </w:rPr>
      </w:pPr>
      <w:r>
        <w:rPr>
          <w:rFonts w:cs="Arial"/>
        </w:rPr>
        <w:t>0x5 Not Used</w:t>
      </w:r>
    </w:p>
    <w:p w14:paraId="2ED02EF0" w14:textId="77777777" w:rsidR="00B442FD" w:rsidRDefault="00B442FD" w:rsidP="00B442FD">
      <w:pPr>
        <w:rPr>
          <w:rFonts w:cs="Arial"/>
        </w:rPr>
      </w:pPr>
      <w:r>
        <w:rPr>
          <w:rFonts w:cs="Arial"/>
        </w:rPr>
        <w:t>0x6 Not Used</w:t>
      </w:r>
    </w:p>
    <w:p w14:paraId="03A58442" w14:textId="77777777" w:rsidR="00B442FD" w:rsidRDefault="00B442FD" w:rsidP="00B442FD">
      <w:pPr>
        <w:rPr>
          <w:rFonts w:cs="Arial"/>
        </w:rPr>
      </w:pPr>
      <w:r>
        <w:rPr>
          <w:rFonts w:cs="Arial"/>
        </w:rPr>
        <w:t>0x7 Not Used</w:t>
      </w:r>
    </w:p>
    <w:p w14:paraId="7FCF8DFF" w14:textId="77777777" w:rsidR="00B442FD" w:rsidRDefault="00B442FD" w:rsidP="00B442FD">
      <w:pPr>
        <w:rPr>
          <w:rFonts w:cs="Arial"/>
        </w:rPr>
      </w:pPr>
      <w:r>
        <w:rPr>
          <w:rFonts w:cs="Arial"/>
        </w:rPr>
        <w:t>Unit: Enumeration</w:t>
      </w:r>
    </w:p>
    <w:p w14:paraId="58876E6A" w14:textId="77777777" w:rsidR="00B442FD" w:rsidRDefault="00B442FD" w:rsidP="00B442FD">
      <w:pPr>
        <w:rPr>
          <w:rFonts w:cs="Arial"/>
        </w:rPr>
      </w:pPr>
    </w:p>
    <w:p w14:paraId="5EA3BF3C"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814616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EC3BC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3BD6EF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56223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6B6BD4" w14:textId="77777777" w:rsidR="00B442FD" w:rsidRPr="00F03856" w:rsidRDefault="00B442FD" w:rsidP="00121C0E">
            <w:pPr>
              <w:rPr>
                <w:rFonts w:eastAsiaTheme="minorHAnsi" w:cs="Arial"/>
                <w:color w:val="000000" w:themeColor="text1"/>
                <w:sz w:val="16"/>
                <w:szCs w:val="16"/>
              </w:rPr>
            </w:pPr>
          </w:p>
        </w:tc>
      </w:tr>
      <w:tr w:rsidR="00B442FD" w:rsidRPr="00F03856" w14:paraId="71D27B4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E8BD6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B5DE5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20BBD4" w14:textId="77777777" w:rsidR="00B442FD" w:rsidRPr="00F03856" w:rsidRDefault="00B442FD" w:rsidP="00121C0E">
            <w:pPr>
              <w:rPr>
                <w:rFonts w:eastAsiaTheme="minorHAnsi" w:cs="Arial"/>
                <w:color w:val="000000" w:themeColor="text1"/>
                <w:sz w:val="16"/>
                <w:szCs w:val="16"/>
              </w:rPr>
            </w:pPr>
          </w:p>
        </w:tc>
      </w:tr>
      <w:tr w:rsidR="00B442FD" w:rsidRPr="00F03856" w14:paraId="65E96BE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CFFC4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0F081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B62656" w14:textId="77777777" w:rsidR="00B442FD" w:rsidRPr="00F03856" w:rsidRDefault="00B442FD" w:rsidP="00121C0E">
            <w:pPr>
              <w:rPr>
                <w:rFonts w:eastAsiaTheme="minorHAnsi" w:cs="Arial"/>
                <w:color w:val="000000" w:themeColor="text1"/>
                <w:sz w:val="16"/>
                <w:szCs w:val="16"/>
              </w:rPr>
            </w:pPr>
          </w:p>
        </w:tc>
      </w:tr>
      <w:tr w:rsidR="00B442FD" w:rsidRPr="00F03856" w14:paraId="6AB6545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DDAC1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1202ED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B206AA" w14:textId="77777777" w:rsidR="00B442FD" w:rsidRPr="00F03856" w:rsidRDefault="00B442FD" w:rsidP="00121C0E">
            <w:pPr>
              <w:rPr>
                <w:rFonts w:eastAsiaTheme="minorHAnsi" w:cs="Arial"/>
                <w:color w:val="000000" w:themeColor="text1"/>
                <w:sz w:val="16"/>
                <w:szCs w:val="16"/>
              </w:rPr>
            </w:pPr>
          </w:p>
        </w:tc>
      </w:tr>
      <w:tr w:rsidR="00B442FD" w:rsidRPr="00F03856" w14:paraId="3B7CDA0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CE6A5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CD36D0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0B113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9F689B" w14:textId="77777777" w:rsidR="00B442FD" w:rsidRPr="00F03856" w:rsidRDefault="00B442FD" w:rsidP="00121C0E">
            <w:pPr>
              <w:rPr>
                <w:rFonts w:eastAsiaTheme="minorHAnsi" w:cs="Arial"/>
                <w:color w:val="000000" w:themeColor="text1"/>
                <w:sz w:val="16"/>
                <w:szCs w:val="16"/>
              </w:rPr>
            </w:pPr>
          </w:p>
        </w:tc>
      </w:tr>
      <w:tr w:rsidR="00B442FD" w:rsidRPr="00F03856" w14:paraId="5BFFC56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C5F31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0BDFC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9472A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A6105D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445AC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5C63A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670CC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12EB78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2A6FC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103C7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Retention Action State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EC0955" w14:textId="77777777" w:rsidR="00E550DC" w:rsidRDefault="00E550DC"/>
        </w:tc>
      </w:tr>
      <w:tr w:rsidR="00B442FD" w:rsidRPr="00F03856" w14:paraId="338660B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4391F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441F28"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6BF441" w14:textId="77777777" w:rsidR="00B442FD" w:rsidRPr="00F03856" w:rsidRDefault="00B442FD" w:rsidP="00121C0E">
            <w:pPr>
              <w:rPr>
                <w:rFonts w:eastAsiaTheme="minorHAnsi" w:cs="Arial"/>
                <w:color w:val="000000" w:themeColor="text1"/>
                <w:sz w:val="16"/>
                <w:szCs w:val="16"/>
              </w:rPr>
            </w:pPr>
          </w:p>
        </w:tc>
      </w:tr>
      <w:tr w:rsidR="00B442FD" w:rsidRPr="00F03856" w14:paraId="4C73B613"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38598A"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CFEAE9" w14:textId="77777777" w:rsidR="00B442FD" w:rsidRPr="00F03856" w:rsidRDefault="00B442FD" w:rsidP="00121C0E">
            <w:pPr>
              <w:rPr>
                <w:rFonts w:eastAsiaTheme="minorHAnsi" w:cs="Arial"/>
                <w:color w:val="000000" w:themeColor="text1"/>
                <w:sz w:val="16"/>
                <w:szCs w:val="16"/>
              </w:rPr>
            </w:pPr>
          </w:p>
        </w:tc>
      </w:tr>
    </w:tbl>
    <w:p w14:paraId="0E1CD10B" w14:textId="77777777" w:rsidR="00B442FD" w:rsidRDefault="00B442FD" w:rsidP="00B442FD">
      <w:pPr>
        <w:pStyle w:val="Caption"/>
        <w:rPr>
          <w:lang w:val="en-GB"/>
        </w:rPr>
      </w:pPr>
      <w:r w:rsidRPr="00702453">
        <w:lastRenderedPageBreak/>
        <w:t xml:space="preserve">Table: </w:t>
      </w:r>
      <w:r w:rsidR="00337E89">
        <w:t>Encoding</w:t>
      </w:r>
      <w:r>
        <w:t xml:space="preserve"> Details of </w:t>
      </w:r>
      <w:r w:rsidRPr="004521EB">
        <w:rPr>
          <w:lang w:val="en-GB"/>
        </w:rPr>
        <w:t>Retention Action State</w:t>
      </w:r>
    </w:p>
    <w:p w14:paraId="028C5A2F" w14:textId="77777777" w:rsidR="00495854" w:rsidRPr="00495854" w:rsidRDefault="00495854" w:rsidP="00495854">
      <w:pPr>
        <w:rPr>
          <w:lang w:val="en-GB"/>
        </w:rPr>
      </w:pPr>
    </w:p>
    <w:p w14:paraId="5D6C5F9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Feedback Information</w:t>
      </w:r>
    </w:p>
    <w:p w14:paraId="219D0020" w14:textId="77777777" w:rsidR="00B442FD" w:rsidRDefault="00B442FD" w:rsidP="00B442FD">
      <w:pPr>
        <w:rPr>
          <w:rFonts w:cs="Arial"/>
        </w:rPr>
      </w:pPr>
      <w:r>
        <w:rPr>
          <w:rFonts w:cs="Arial"/>
        </w:rPr>
        <w:t>Infotainment HMI will send this signal to the Auto Save feature to indicate the user's response to the prompt.</w:t>
      </w:r>
    </w:p>
    <w:p w14:paraId="1F1AA04C" w14:textId="77777777" w:rsidR="00B442FD" w:rsidRDefault="00B442FD" w:rsidP="00B442FD">
      <w:pPr>
        <w:rPr>
          <w:rFonts w:cs="Arial"/>
        </w:rPr>
      </w:pPr>
    </w:p>
    <w:p w14:paraId="5B8440D3" w14:textId="77777777" w:rsidR="00B442FD" w:rsidRDefault="00B442FD" w:rsidP="00B442FD">
      <w:pPr>
        <w:rPr>
          <w:rFonts w:cs="Arial"/>
        </w:rPr>
      </w:pPr>
      <w:r>
        <w:rPr>
          <w:rFonts w:cs="Arial"/>
        </w:rPr>
        <w:t>ASIL: QM</w:t>
      </w:r>
    </w:p>
    <w:p w14:paraId="7BB7C7D9" w14:textId="77777777" w:rsidR="00B442FD" w:rsidRDefault="00B442FD" w:rsidP="00B442FD">
      <w:pPr>
        <w:rPr>
          <w:rFonts w:cs="Arial"/>
        </w:rPr>
      </w:pPr>
      <w:r>
        <w:rPr>
          <w:rFonts w:cs="Arial"/>
        </w:rPr>
        <w:t>Encoding Type: Feedback Information</w:t>
      </w:r>
    </w:p>
    <w:p w14:paraId="547AD0EF" w14:textId="77777777" w:rsidR="00B442FD" w:rsidRDefault="00B442FD" w:rsidP="00B442FD">
      <w:pPr>
        <w:rPr>
          <w:rFonts w:cs="Arial"/>
        </w:rPr>
      </w:pPr>
      <w:r>
        <w:rPr>
          <w:rFonts w:cs="Arial"/>
        </w:rPr>
        <w:t>Discrete Encoding Values:</w:t>
      </w:r>
    </w:p>
    <w:p w14:paraId="06AE3978" w14:textId="77777777" w:rsidR="00B442FD" w:rsidRDefault="00B442FD" w:rsidP="00B442FD">
      <w:pPr>
        <w:rPr>
          <w:rFonts w:cs="Arial"/>
        </w:rPr>
      </w:pPr>
      <w:r>
        <w:rPr>
          <w:rFonts w:cs="Arial"/>
        </w:rPr>
        <w:t>0x0 = None</w:t>
      </w:r>
    </w:p>
    <w:p w14:paraId="64DF5F7F" w14:textId="77777777" w:rsidR="00B442FD" w:rsidRDefault="00B442FD" w:rsidP="00B442FD">
      <w:pPr>
        <w:rPr>
          <w:rFonts w:cs="Arial"/>
        </w:rPr>
      </w:pPr>
      <w:r>
        <w:rPr>
          <w:rFonts w:cs="Arial"/>
        </w:rPr>
        <w:t>0x1 = No Save</w:t>
      </w:r>
    </w:p>
    <w:p w14:paraId="685F8019" w14:textId="77777777" w:rsidR="00B442FD" w:rsidRDefault="00B442FD" w:rsidP="00B442FD">
      <w:pPr>
        <w:rPr>
          <w:rFonts w:cs="Arial"/>
        </w:rPr>
      </w:pPr>
      <w:r>
        <w:rPr>
          <w:rFonts w:cs="Arial"/>
        </w:rPr>
        <w:t>0x2 = Save</w:t>
      </w:r>
    </w:p>
    <w:p w14:paraId="32C22DAD" w14:textId="77777777" w:rsidR="00B442FD" w:rsidRDefault="00B442FD" w:rsidP="00B442FD">
      <w:pPr>
        <w:rPr>
          <w:rFonts w:cs="Arial"/>
        </w:rPr>
      </w:pPr>
      <w:r>
        <w:rPr>
          <w:rFonts w:cs="Arial"/>
        </w:rPr>
        <w:t>0x3 = Change Profile</w:t>
      </w:r>
    </w:p>
    <w:p w14:paraId="5E5F2395" w14:textId="77777777" w:rsidR="00B442FD" w:rsidRDefault="00B442FD" w:rsidP="00B442FD">
      <w:pPr>
        <w:rPr>
          <w:rFonts w:cs="Arial"/>
        </w:rPr>
      </w:pPr>
      <w:r>
        <w:rPr>
          <w:rFonts w:cs="Arial"/>
        </w:rPr>
        <w:t>0x4 = Blocked</w:t>
      </w:r>
    </w:p>
    <w:p w14:paraId="02E4EDE3" w14:textId="77777777" w:rsidR="00B442FD" w:rsidRDefault="00B442FD" w:rsidP="00B442FD">
      <w:pPr>
        <w:rPr>
          <w:rFonts w:cs="Arial"/>
        </w:rPr>
      </w:pPr>
      <w:r>
        <w:rPr>
          <w:rFonts w:cs="Arial"/>
        </w:rPr>
        <w:t>0x5 = Timeout</w:t>
      </w:r>
    </w:p>
    <w:p w14:paraId="2386E061" w14:textId="77777777" w:rsidR="00B442FD" w:rsidRDefault="00B442FD" w:rsidP="00B442FD">
      <w:pPr>
        <w:rPr>
          <w:rFonts w:cs="Arial"/>
        </w:rPr>
      </w:pPr>
      <w:r>
        <w:rPr>
          <w:rFonts w:cs="Arial"/>
        </w:rPr>
        <w:t>0x6 = Not Used</w:t>
      </w:r>
    </w:p>
    <w:p w14:paraId="085AA496" w14:textId="77777777" w:rsidR="00B442FD" w:rsidRDefault="00B442FD" w:rsidP="00B442FD">
      <w:pPr>
        <w:rPr>
          <w:rFonts w:cs="Arial"/>
        </w:rPr>
      </w:pPr>
      <w:r>
        <w:rPr>
          <w:rFonts w:cs="Arial"/>
        </w:rPr>
        <w:t>0x7 = Not Used</w:t>
      </w:r>
    </w:p>
    <w:p w14:paraId="1868D394" w14:textId="77777777" w:rsidR="00B442FD" w:rsidRDefault="00B442FD" w:rsidP="00B442FD">
      <w:pPr>
        <w:rPr>
          <w:rFonts w:cs="Arial"/>
        </w:rPr>
      </w:pPr>
      <w:r>
        <w:rPr>
          <w:rFonts w:cs="Arial"/>
        </w:rPr>
        <w:t>Unit: Enumeration</w:t>
      </w:r>
    </w:p>
    <w:p w14:paraId="08899A61" w14:textId="77777777" w:rsidR="00B442FD" w:rsidRDefault="00B442FD" w:rsidP="00B442FD">
      <w:pPr>
        <w:rPr>
          <w:rFonts w:cs="Arial"/>
        </w:rPr>
      </w:pPr>
    </w:p>
    <w:p w14:paraId="21F424E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9C75BA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38651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48B25E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39129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8BDDC4" w14:textId="77777777" w:rsidR="00B442FD" w:rsidRPr="00F03856" w:rsidRDefault="00B442FD" w:rsidP="00121C0E">
            <w:pPr>
              <w:rPr>
                <w:rFonts w:eastAsiaTheme="minorHAnsi" w:cs="Arial"/>
                <w:color w:val="000000" w:themeColor="text1"/>
                <w:sz w:val="16"/>
                <w:szCs w:val="16"/>
              </w:rPr>
            </w:pPr>
          </w:p>
        </w:tc>
      </w:tr>
      <w:tr w:rsidR="00B442FD" w:rsidRPr="00F03856" w14:paraId="2EB9376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14F3E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DCFE7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1BF600" w14:textId="77777777" w:rsidR="00B442FD" w:rsidRPr="00F03856" w:rsidRDefault="00B442FD" w:rsidP="00121C0E">
            <w:pPr>
              <w:rPr>
                <w:rFonts w:eastAsiaTheme="minorHAnsi" w:cs="Arial"/>
                <w:color w:val="000000" w:themeColor="text1"/>
                <w:sz w:val="16"/>
                <w:szCs w:val="16"/>
              </w:rPr>
            </w:pPr>
          </w:p>
        </w:tc>
      </w:tr>
      <w:tr w:rsidR="00B442FD" w:rsidRPr="00F03856" w14:paraId="319D5A0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8EC58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3DA45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D66994" w14:textId="77777777" w:rsidR="00B442FD" w:rsidRPr="00F03856" w:rsidRDefault="00B442FD" w:rsidP="00121C0E">
            <w:pPr>
              <w:rPr>
                <w:rFonts w:eastAsiaTheme="minorHAnsi" w:cs="Arial"/>
                <w:color w:val="000000" w:themeColor="text1"/>
                <w:sz w:val="16"/>
                <w:szCs w:val="16"/>
              </w:rPr>
            </w:pPr>
          </w:p>
        </w:tc>
      </w:tr>
      <w:tr w:rsidR="00B442FD" w:rsidRPr="00F03856" w14:paraId="7B82380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92F9A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818B3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C57765" w14:textId="77777777" w:rsidR="00B442FD" w:rsidRPr="00F03856" w:rsidRDefault="00B442FD" w:rsidP="00121C0E">
            <w:pPr>
              <w:rPr>
                <w:rFonts w:eastAsiaTheme="minorHAnsi" w:cs="Arial"/>
                <w:color w:val="000000" w:themeColor="text1"/>
                <w:sz w:val="16"/>
                <w:szCs w:val="16"/>
              </w:rPr>
            </w:pPr>
          </w:p>
        </w:tc>
      </w:tr>
      <w:tr w:rsidR="00B442FD" w:rsidRPr="00F03856" w14:paraId="1A39627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AD4D2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C7673F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4BA28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A7AA33" w14:textId="77777777" w:rsidR="00B442FD" w:rsidRPr="00F03856" w:rsidRDefault="00B442FD" w:rsidP="00121C0E">
            <w:pPr>
              <w:rPr>
                <w:rFonts w:eastAsiaTheme="minorHAnsi" w:cs="Arial"/>
                <w:color w:val="000000" w:themeColor="text1"/>
                <w:sz w:val="16"/>
                <w:szCs w:val="16"/>
              </w:rPr>
            </w:pPr>
          </w:p>
        </w:tc>
      </w:tr>
      <w:tr w:rsidR="00B442FD" w:rsidRPr="00F03856" w14:paraId="6B2F16B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830D2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9B70A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E4D7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E8BC17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882D3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3ABD9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882F4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8C3EA0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88DA6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30614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Save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11179E" w14:textId="77777777" w:rsidR="00E550DC" w:rsidRDefault="00E550DC"/>
        </w:tc>
      </w:tr>
      <w:tr w:rsidR="00B442FD" w:rsidRPr="00F03856" w14:paraId="47BE0BE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F6026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C63C6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 Save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07E3E2" w14:textId="77777777" w:rsidR="00E550DC" w:rsidRDefault="00E550DC"/>
        </w:tc>
      </w:tr>
      <w:tr w:rsidR="00B442FD" w:rsidRPr="00F03856" w14:paraId="0811DFC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DA61B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E4C04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Change Profile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B0CF6A" w14:textId="77777777" w:rsidR="00E550DC" w:rsidRDefault="00E550DC"/>
        </w:tc>
      </w:tr>
      <w:tr w:rsidR="00B442FD" w:rsidRPr="00F03856" w14:paraId="7B36889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C215E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CF257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None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DE462A" w14:textId="77777777" w:rsidR="00E550DC" w:rsidRDefault="00E550DC"/>
        </w:tc>
      </w:tr>
      <w:tr w:rsidR="00B442FD" w:rsidRPr="00F03856" w14:paraId="314B611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2389D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6C97F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Blocked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0E8684" w14:textId="77777777" w:rsidR="00E550DC" w:rsidRDefault="00E550DC"/>
        </w:tc>
      </w:tr>
      <w:tr w:rsidR="00B442FD" w:rsidRPr="00F03856" w14:paraId="1486171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D8F2B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E35EB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Timeout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B69530" w14:textId="77777777" w:rsidR="00E550DC" w:rsidRDefault="00E550DC"/>
        </w:tc>
      </w:tr>
      <w:tr w:rsidR="00B442FD" w:rsidRPr="00F03856" w14:paraId="5E46AFF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2FF61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FFAC9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8BE7C1" w14:textId="77777777" w:rsidR="00B442FD" w:rsidRPr="00F03856" w:rsidRDefault="00B442FD" w:rsidP="00121C0E">
            <w:pPr>
              <w:rPr>
                <w:rFonts w:eastAsiaTheme="minorHAnsi" w:cs="Arial"/>
                <w:color w:val="000000" w:themeColor="text1"/>
                <w:sz w:val="16"/>
                <w:szCs w:val="16"/>
              </w:rPr>
            </w:pPr>
          </w:p>
        </w:tc>
      </w:tr>
      <w:tr w:rsidR="00B442FD" w:rsidRPr="00F03856" w14:paraId="06093DB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D9F3F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723FE0" w14:textId="77777777" w:rsidR="00B442FD" w:rsidRPr="00F03856" w:rsidRDefault="00B442FD" w:rsidP="00121C0E">
            <w:pPr>
              <w:rPr>
                <w:rFonts w:eastAsiaTheme="minorHAnsi" w:cs="Arial"/>
                <w:color w:val="000000" w:themeColor="text1"/>
                <w:sz w:val="16"/>
                <w:szCs w:val="16"/>
              </w:rPr>
            </w:pPr>
          </w:p>
        </w:tc>
      </w:tr>
    </w:tbl>
    <w:p w14:paraId="2B92021B"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Feedback Information</w:t>
      </w:r>
    </w:p>
    <w:p w14:paraId="1B67911D" w14:textId="77777777" w:rsidR="00495854" w:rsidRPr="00495854" w:rsidRDefault="00495854" w:rsidP="00495854">
      <w:pPr>
        <w:rPr>
          <w:lang w:val="en-GB"/>
        </w:rPr>
      </w:pPr>
    </w:p>
    <w:p w14:paraId="6F36CE1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asil</w:t>
      </w:r>
    </w:p>
    <w:p w14:paraId="248C356C" w14:textId="77777777" w:rsidR="00B442FD" w:rsidRDefault="00B442FD" w:rsidP="00B442FD">
      <w:pPr>
        <w:rPr>
          <w:rFonts w:cs="Arial"/>
        </w:rPr>
      </w:pPr>
      <w:r>
        <w:rPr>
          <w:rFonts w:cs="Arial"/>
        </w:rPr>
        <w:t>asil is a value type that defines literals used for specifying the automotive safety integrity level for requirements, functions, and architecture elements.</w:t>
      </w:r>
    </w:p>
    <w:p w14:paraId="31EA4295" w14:textId="77777777" w:rsidR="00B442FD" w:rsidRDefault="00B442FD" w:rsidP="00B442FD">
      <w:pPr>
        <w:rPr>
          <w:rFonts w:cs="Arial"/>
        </w:rPr>
      </w:pPr>
    </w:p>
    <w:p w14:paraId="03091983"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3218AC9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245FB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17931B3"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74635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12D241" w14:textId="77777777" w:rsidR="00B442FD" w:rsidRPr="00F03856" w:rsidRDefault="00B442FD" w:rsidP="00121C0E">
            <w:pPr>
              <w:rPr>
                <w:rFonts w:eastAsiaTheme="minorHAnsi" w:cs="Arial"/>
                <w:color w:val="000000" w:themeColor="text1"/>
                <w:sz w:val="16"/>
                <w:szCs w:val="16"/>
              </w:rPr>
            </w:pPr>
          </w:p>
        </w:tc>
      </w:tr>
      <w:tr w:rsidR="00B442FD" w:rsidRPr="00F03856" w14:paraId="0D99F38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A1FC0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4F631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993BDA" w14:textId="77777777" w:rsidR="00B442FD" w:rsidRPr="00F03856" w:rsidRDefault="00B442FD" w:rsidP="00121C0E">
            <w:pPr>
              <w:rPr>
                <w:rFonts w:eastAsiaTheme="minorHAnsi" w:cs="Arial"/>
                <w:color w:val="000000" w:themeColor="text1"/>
                <w:sz w:val="16"/>
                <w:szCs w:val="16"/>
              </w:rPr>
            </w:pPr>
          </w:p>
        </w:tc>
      </w:tr>
      <w:tr w:rsidR="00B442FD" w:rsidRPr="00F03856" w14:paraId="5B6E457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1FAFD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A9E7B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AD65B" w14:textId="77777777" w:rsidR="00B442FD" w:rsidRPr="00F03856" w:rsidRDefault="00B442FD" w:rsidP="00121C0E">
            <w:pPr>
              <w:rPr>
                <w:rFonts w:eastAsiaTheme="minorHAnsi" w:cs="Arial"/>
                <w:color w:val="000000" w:themeColor="text1"/>
                <w:sz w:val="16"/>
                <w:szCs w:val="16"/>
              </w:rPr>
            </w:pPr>
          </w:p>
        </w:tc>
      </w:tr>
      <w:tr w:rsidR="00B442FD" w:rsidRPr="00F03856" w14:paraId="255B8D8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6BA8F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3EEC0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F23EAE" w14:textId="77777777" w:rsidR="00B442FD" w:rsidRPr="00F03856" w:rsidRDefault="00B442FD" w:rsidP="00121C0E">
            <w:pPr>
              <w:rPr>
                <w:rFonts w:eastAsiaTheme="minorHAnsi" w:cs="Arial"/>
                <w:color w:val="000000" w:themeColor="text1"/>
                <w:sz w:val="16"/>
                <w:szCs w:val="16"/>
              </w:rPr>
            </w:pPr>
          </w:p>
        </w:tc>
      </w:tr>
      <w:tr w:rsidR="00B442FD" w:rsidRPr="00F03856" w14:paraId="705B460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503DB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55D7E7C"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CA3A6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307091" w14:textId="77777777" w:rsidR="00B442FD" w:rsidRPr="00F03856" w:rsidRDefault="00B442FD" w:rsidP="00121C0E">
            <w:pPr>
              <w:rPr>
                <w:rFonts w:eastAsiaTheme="minorHAnsi" w:cs="Arial"/>
                <w:color w:val="000000" w:themeColor="text1"/>
                <w:sz w:val="16"/>
                <w:szCs w:val="16"/>
              </w:rPr>
            </w:pPr>
          </w:p>
        </w:tc>
      </w:tr>
      <w:tr w:rsidR="00B442FD" w:rsidRPr="00F03856" w14:paraId="2708E17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99CB0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0F127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44B60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CF5F29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BF97A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28FB2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3867E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8B72B7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693CA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481D9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QM</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A51F86" w14:textId="77777777" w:rsidR="00E550DC" w:rsidRDefault="00E550DC"/>
        </w:tc>
      </w:tr>
      <w:tr w:rsidR="00B442FD" w:rsidRPr="00F03856" w14:paraId="2352844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0AB77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2D1E3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ED9AA5" w14:textId="77777777" w:rsidR="00E550DC" w:rsidRDefault="00E550DC"/>
        </w:tc>
      </w:tr>
      <w:tr w:rsidR="00B442FD" w:rsidRPr="00F03856" w14:paraId="02F62B9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A99D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1BF91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B</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2FD473" w14:textId="77777777" w:rsidR="00E550DC" w:rsidRDefault="00E550DC"/>
        </w:tc>
      </w:tr>
      <w:tr w:rsidR="00B442FD" w:rsidRPr="00F03856" w14:paraId="1C8A2BA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F3750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DD95B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C4735A" w14:textId="77777777" w:rsidR="00E550DC" w:rsidRDefault="00E550DC"/>
        </w:tc>
      </w:tr>
      <w:tr w:rsidR="00B442FD" w:rsidRPr="00F03856" w14:paraId="2AB993C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B84A2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00A5E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E8BD78" w14:textId="77777777" w:rsidR="00E550DC" w:rsidRDefault="00E550DC"/>
        </w:tc>
      </w:tr>
      <w:tr w:rsidR="00B442FD" w:rsidRPr="00F03856" w14:paraId="7212F47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67752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05A7D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A(B)</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05B58F" w14:textId="77777777" w:rsidR="00E550DC" w:rsidRDefault="00E550DC"/>
        </w:tc>
      </w:tr>
      <w:tr w:rsidR="00B442FD" w:rsidRPr="00F03856" w14:paraId="42AA2E8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3A021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6F7D2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A(C)</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223078" w14:textId="77777777" w:rsidR="00E550DC" w:rsidRDefault="00E550DC"/>
        </w:tc>
      </w:tr>
      <w:tr w:rsidR="00B442FD" w:rsidRPr="00F03856" w14:paraId="7065386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C6EC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6E717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0470B9" w14:textId="77777777" w:rsidR="00E550DC" w:rsidRDefault="00E550DC"/>
        </w:tc>
      </w:tr>
      <w:tr w:rsidR="00B442FD" w:rsidRPr="00F03856" w14:paraId="7B45490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31C76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BB50D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B(C)</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186E1E" w14:textId="77777777" w:rsidR="00E550DC" w:rsidRDefault="00E550DC"/>
        </w:tc>
      </w:tr>
      <w:tr w:rsidR="00B442FD" w:rsidRPr="00F03856" w14:paraId="798485E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10042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7C78B9"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B(D)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305DA0" w14:textId="77777777" w:rsidR="00E550DC" w:rsidRDefault="00E550DC"/>
        </w:tc>
      </w:tr>
      <w:tr w:rsidR="00B442FD" w:rsidRPr="00F03856" w14:paraId="562C6B5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11293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67BFA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F85CA" w14:textId="77777777" w:rsidR="00E550DC" w:rsidRDefault="00E550DC"/>
        </w:tc>
      </w:tr>
      <w:tr w:rsidR="00B442FD" w:rsidRPr="00F03856" w14:paraId="288C38C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1F34C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38DBB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A(A)</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52978A" w14:textId="77777777" w:rsidR="00E550DC" w:rsidRDefault="00E550DC"/>
        </w:tc>
      </w:tr>
      <w:tr w:rsidR="00B442FD" w:rsidRPr="00F03856" w14:paraId="53593A9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69F50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E901F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B(B)</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FE2835" w14:textId="77777777" w:rsidR="00E550DC" w:rsidRDefault="00E550DC"/>
        </w:tc>
      </w:tr>
      <w:tr w:rsidR="00B442FD" w:rsidRPr="00F03856" w14:paraId="543CB3A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299BA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46407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C(C)</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2428C4" w14:textId="77777777" w:rsidR="00E550DC" w:rsidRDefault="00E550DC"/>
        </w:tc>
      </w:tr>
      <w:tr w:rsidR="00B442FD" w:rsidRPr="00F03856" w14:paraId="6402BEB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C40BD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06331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E28485" w14:textId="77777777" w:rsidR="00E550DC" w:rsidRDefault="00E550DC"/>
        </w:tc>
      </w:tr>
      <w:tr w:rsidR="00B442FD" w:rsidRPr="00F03856" w14:paraId="1AA09DE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5AD7C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15E09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QM(A)</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54CF46" w14:textId="77777777" w:rsidR="00E550DC" w:rsidRDefault="00E550DC"/>
        </w:tc>
      </w:tr>
      <w:tr w:rsidR="00B442FD" w:rsidRPr="00F03856" w14:paraId="20C35EB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D668D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816D6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QM(B)</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4EEC12" w14:textId="77777777" w:rsidR="00E550DC" w:rsidRDefault="00E550DC"/>
        </w:tc>
      </w:tr>
      <w:tr w:rsidR="00B442FD" w:rsidRPr="00F03856" w14:paraId="7DBC37E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151C6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EE417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QM(C)</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51C9ED" w14:textId="77777777" w:rsidR="00E550DC" w:rsidRDefault="00E550DC"/>
        </w:tc>
      </w:tr>
      <w:tr w:rsidR="00B442FD" w:rsidRPr="00F03856" w14:paraId="0C4CBED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BA6D1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F7FE1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QM(D)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DAD5E6" w14:textId="77777777" w:rsidR="00E550DC" w:rsidRDefault="00E550DC"/>
        </w:tc>
      </w:tr>
      <w:tr w:rsidR="00B442FD" w:rsidRPr="00F03856" w14:paraId="4A271D4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1C8E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C4D90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C6A14E" w14:textId="77777777" w:rsidR="00B442FD" w:rsidRPr="00F03856" w:rsidRDefault="00B442FD" w:rsidP="00121C0E">
            <w:pPr>
              <w:rPr>
                <w:rFonts w:eastAsiaTheme="minorHAnsi" w:cs="Arial"/>
                <w:color w:val="000000" w:themeColor="text1"/>
                <w:sz w:val="16"/>
                <w:szCs w:val="16"/>
              </w:rPr>
            </w:pPr>
          </w:p>
        </w:tc>
      </w:tr>
      <w:tr w:rsidR="00B442FD" w:rsidRPr="00F03856" w14:paraId="1992F34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9B14D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7C6DF4" w14:textId="77777777" w:rsidR="00B442FD" w:rsidRPr="00F03856" w:rsidRDefault="00B442FD" w:rsidP="00121C0E">
            <w:pPr>
              <w:rPr>
                <w:rFonts w:eastAsiaTheme="minorHAnsi" w:cs="Arial"/>
                <w:color w:val="000000" w:themeColor="text1"/>
                <w:sz w:val="16"/>
                <w:szCs w:val="16"/>
              </w:rPr>
            </w:pPr>
          </w:p>
        </w:tc>
      </w:tr>
    </w:tbl>
    <w:p w14:paraId="358C734A"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asil</w:t>
      </w:r>
    </w:p>
    <w:p w14:paraId="682FBF10" w14:textId="77777777" w:rsidR="00495854" w:rsidRPr="00495854" w:rsidRDefault="00495854" w:rsidP="00495854">
      <w:pPr>
        <w:rPr>
          <w:lang w:val="en-GB"/>
        </w:rPr>
      </w:pPr>
    </w:p>
    <w:p w14:paraId="0AC1B93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Generic Adjustment</w:t>
      </w:r>
    </w:p>
    <w:p w14:paraId="44EAEB6A" w14:textId="77777777" w:rsidR="00B442FD" w:rsidRDefault="00B442FD" w:rsidP="00B442FD">
      <w:pPr>
        <w:rPr>
          <w:rFonts w:cs="Arial"/>
        </w:rPr>
      </w:pPr>
      <w:r>
        <w:rPr>
          <w:rFonts w:cs="Arial"/>
        </w:rPr>
        <w:t>This signal contains the classification of a particular axis in a sub-domain.</w:t>
      </w:r>
    </w:p>
    <w:p w14:paraId="03560E17" w14:textId="77777777" w:rsidR="00B442FD" w:rsidRDefault="00B442FD" w:rsidP="00B442FD">
      <w:pPr>
        <w:rPr>
          <w:rFonts w:cs="Arial"/>
        </w:rPr>
      </w:pPr>
    </w:p>
    <w:p w14:paraId="17672DE6" w14:textId="77777777" w:rsidR="00B442FD" w:rsidRDefault="00B442FD" w:rsidP="00B442FD">
      <w:pPr>
        <w:rPr>
          <w:rFonts w:cs="Arial"/>
        </w:rPr>
      </w:pPr>
      <w:r>
        <w:rPr>
          <w:rFonts w:cs="Arial"/>
        </w:rPr>
        <w:t>ASIL: QM</w:t>
      </w:r>
    </w:p>
    <w:p w14:paraId="6C58841A" w14:textId="77777777" w:rsidR="00B442FD" w:rsidRDefault="00B442FD" w:rsidP="00B442FD">
      <w:pPr>
        <w:rPr>
          <w:rFonts w:cs="Arial"/>
        </w:rPr>
      </w:pPr>
      <w:r>
        <w:rPr>
          <w:rFonts w:cs="Arial"/>
        </w:rPr>
        <w:t>Encoding Type: Adjustment Classification</w:t>
      </w:r>
    </w:p>
    <w:p w14:paraId="1AD0D874" w14:textId="77777777" w:rsidR="00B442FD" w:rsidRDefault="00B442FD" w:rsidP="00B442FD">
      <w:pPr>
        <w:rPr>
          <w:rFonts w:cs="Arial"/>
        </w:rPr>
      </w:pPr>
      <w:r>
        <w:rPr>
          <w:rFonts w:cs="Arial"/>
        </w:rPr>
        <w:t>Discrete Encoding Values:</w:t>
      </w:r>
    </w:p>
    <w:p w14:paraId="590C891F" w14:textId="77777777" w:rsidR="00B442FD" w:rsidRDefault="00B442FD" w:rsidP="00B442FD">
      <w:pPr>
        <w:rPr>
          <w:rFonts w:cs="Arial"/>
        </w:rPr>
      </w:pPr>
      <w:r>
        <w:rPr>
          <w:rFonts w:cs="Arial"/>
        </w:rPr>
        <w:t>0x0 None</w:t>
      </w:r>
    </w:p>
    <w:p w14:paraId="50F53FD4" w14:textId="77777777" w:rsidR="00B442FD" w:rsidRDefault="00B442FD" w:rsidP="00B442FD">
      <w:pPr>
        <w:rPr>
          <w:rFonts w:cs="Arial"/>
        </w:rPr>
      </w:pPr>
      <w:r>
        <w:rPr>
          <w:rFonts w:cs="Arial"/>
        </w:rPr>
        <w:t>0x1 In Progress</w:t>
      </w:r>
    </w:p>
    <w:p w14:paraId="6B9E927D" w14:textId="77777777" w:rsidR="00B442FD" w:rsidRDefault="00B442FD" w:rsidP="00B442FD">
      <w:pPr>
        <w:rPr>
          <w:rFonts w:cs="Arial"/>
        </w:rPr>
      </w:pPr>
      <w:r>
        <w:rPr>
          <w:rFonts w:cs="Arial"/>
        </w:rPr>
        <w:t>0x2 Major</w:t>
      </w:r>
    </w:p>
    <w:p w14:paraId="3D66A385" w14:textId="77777777" w:rsidR="00B442FD" w:rsidRDefault="00B442FD" w:rsidP="00B442FD">
      <w:pPr>
        <w:rPr>
          <w:rFonts w:cs="Arial"/>
        </w:rPr>
      </w:pPr>
      <w:r>
        <w:rPr>
          <w:rFonts w:cs="Arial"/>
        </w:rPr>
        <w:t>0x3 Minor</w:t>
      </w:r>
    </w:p>
    <w:p w14:paraId="259C048D" w14:textId="77777777" w:rsidR="00B442FD" w:rsidRDefault="00B442FD" w:rsidP="00B442FD">
      <w:pPr>
        <w:rPr>
          <w:rFonts w:cs="Arial"/>
        </w:rPr>
      </w:pPr>
      <w:r>
        <w:rPr>
          <w:rFonts w:cs="Arial"/>
        </w:rPr>
        <w:t>Unit: Enumeration</w:t>
      </w:r>
    </w:p>
    <w:p w14:paraId="6D6769E4" w14:textId="77777777" w:rsidR="00B442FD" w:rsidRDefault="00B442FD" w:rsidP="00B442FD">
      <w:pPr>
        <w:rPr>
          <w:rFonts w:cs="Arial"/>
        </w:rPr>
      </w:pPr>
    </w:p>
    <w:p w14:paraId="3356336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3282ED8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FF060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E9828C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61C83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49CE7A" w14:textId="77777777" w:rsidR="00B442FD" w:rsidRPr="00F03856" w:rsidRDefault="00B442FD" w:rsidP="00121C0E">
            <w:pPr>
              <w:rPr>
                <w:rFonts w:eastAsiaTheme="minorHAnsi" w:cs="Arial"/>
                <w:color w:val="000000" w:themeColor="text1"/>
                <w:sz w:val="16"/>
                <w:szCs w:val="16"/>
              </w:rPr>
            </w:pPr>
          </w:p>
        </w:tc>
      </w:tr>
      <w:tr w:rsidR="00B442FD" w:rsidRPr="00F03856" w14:paraId="5381F0E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DEE0E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67ED9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129F9C" w14:textId="77777777" w:rsidR="00B442FD" w:rsidRPr="00F03856" w:rsidRDefault="00B442FD" w:rsidP="00121C0E">
            <w:pPr>
              <w:rPr>
                <w:rFonts w:eastAsiaTheme="minorHAnsi" w:cs="Arial"/>
                <w:color w:val="000000" w:themeColor="text1"/>
                <w:sz w:val="16"/>
                <w:szCs w:val="16"/>
              </w:rPr>
            </w:pPr>
          </w:p>
        </w:tc>
      </w:tr>
      <w:tr w:rsidR="00B442FD" w:rsidRPr="00F03856" w14:paraId="7AC6A5A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0471F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95D21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A9E517" w14:textId="77777777" w:rsidR="00B442FD" w:rsidRPr="00F03856" w:rsidRDefault="00B442FD" w:rsidP="00121C0E">
            <w:pPr>
              <w:rPr>
                <w:rFonts w:eastAsiaTheme="minorHAnsi" w:cs="Arial"/>
                <w:color w:val="000000" w:themeColor="text1"/>
                <w:sz w:val="16"/>
                <w:szCs w:val="16"/>
              </w:rPr>
            </w:pPr>
          </w:p>
        </w:tc>
      </w:tr>
      <w:tr w:rsidR="00B442FD" w:rsidRPr="00F03856" w14:paraId="14D8A7D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CDF31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F3000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5534D5" w14:textId="77777777" w:rsidR="00B442FD" w:rsidRPr="00F03856" w:rsidRDefault="00B442FD" w:rsidP="00121C0E">
            <w:pPr>
              <w:rPr>
                <w:rFonts w:eastAsiaTheme="minorHAnsi" w:cs="Arial"/>
                <w:color w:val="000000" w:themeColor="text1"/>
                <w:sz w:val="16"/>
                <w:szCs w:val="16"/>
              </w:rPr>
            </w:pPr>
          </w:p>
        </w:tc>
      </w:tr>
      <w:tr w:rsidR="00B442FD" w:rsidRPr="00F03856" w14:paraId="6B15098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ACDD5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0B44FD0"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66A60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FCD8C6" w14:textId="77777777" w:rsidR="00B442FD" w:rsidRPr="00F03856" w:rsidRDefault="00B442FD" w:rsidP="00121C0E">
            <w:pPr>
              <w:rPr>
                <w:rFonts w:eastAsiaTheme="minorHAnsi" w:cs="Arial"/>
                <w:color w:val="000000" w:themeColor="text1"/>
                <w:sz w:val="16"/>
                <w:szCs w:val="16"/>
              </w:rPr>
            </w:pPr>
          </w:p>
        </w:tc>
      </w:tr>
      <w:tr w:rsidR="00B442FD" w:rsidRPr="00F03856" w14:paraId="109C3E5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1B8BF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D42E7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07282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CE743B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10E8E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C3901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7C196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EFAFFF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1E496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F3DB6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Generic Adjustment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4BB1C" w14:textId="77777777" w:rsidR="00E550DC" w:rsidRDefault="00E550DC"/>
        </w:tc>
      </w:tr>
      <w:tr w:rsidR="00B442FD" w:rsidRPr="00F03856" w14:paraId="4590F78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3A2B3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99260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54280A" w14:textId="77777777" w:rsidR="00B442FD" w:rsidRPr="00F03856" w:rsidRDefault="00B442FD" w:rsidP="00121C0E">
            <w:pPr>
              <w:rPr>
                <w:rFonts w:eastAsiaTheme="minorHAnsi" w:cs="Arial"/>
                <w:color w:val="000000" w:themeColor="text1"/>
                <w:sz w:val="16"/>
                <w:szCs w:val="16"/>
              </w:rPr>
            </w:pPr>
          </w:p>
        </w:tc>
      </w:tr>
      <w:tr w:rsidR="00B442FD" w:rsidRPr="00F03856" w14:paraId="2E87469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73CA9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3085BC" w14:textId="77777777" w:rsidR="00B442FD" w:rsidRPr="00F03856" w:rsidRDefault="00B442FD" w:rsidP="00121C0E">
            <w:pPr>
              <w:rPr>
                <w:rFonts w:eastAsiaTheme="minorHAnsi" w:cs="Arial"/>
                <w:color w:val="000000" w:themeColor="text1"/>
                <w:sz w:val="16"/>
                <w:szCs w:val="16"/>
              </w:rPr>
            </w:pPr>
          </w:p>
        </w:tc>
      </w:tr>
    </w:tbl>
    <w:p w14:paraId="16AB67F8"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Generic Adjustment</w:t>
      </w:r>
    </w:p>
    <w:p w14:paraId="48C06484" w14:textId="77777777" w:rsidR="00495854" w:rsidRPr="00495854" w:rsidRDefault="00495854" w:rsidP="00495854">
      <w:pPr>
        <w:rPr>
          <w:lang w:val="en-GB"/>
        </w:rPr>
      </w:pPr>
    </w:p>
    <w:p w14:paraId="17DD0A7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Feedback Activation</w:t>
      </w:r>
    </w:p>
    <w:p w14:paraId="15E79ABA" w14:textId="77777777" w:rsidR="00B442FD" w:rsidRDefault="00B442FD" w:rsidP="00B442FD">
      <w:pPr>
        <w:rPr>
          <w:rFonts w:cs="Arial"/>
        </w:rPr>
      </w:pPr>
      <w:r>
        <w:rPr>
          <w:rFonts w:cs="Arial"/>
        </w:rPr>
        <w:t>This signal indicates that the Auto Save feature has determined that it should request the activation of feedback. This is an internal signal, not found on the network.</w:t>
      </w:r>
    </w:p>
    <w:p w14:paraId="71279215" w14:textId="77777777" w:rsidR="00B442FD" w:rsidRDefault="00B442FD" w:rsidP="00B442FD">
      <w:pPr>
        <w:rPr>
          <w:rFonts w:cs="Arial"/>
        </w:rPr>
      </w:pPr>
    </w:p>
    <w:p w14:paraId="161C1888" w14:textId="77777777" w:rsidR="00B442FD" w:rsidRDefault="00B442FD" w:rsidP="00B442FD">
      <w:pPr>
        <w:rPr>
          <w:rFonts w:cs="Arial"/>
        </w:rPr>
      </w:pPr>
      <w:r>
        <w:rPr>
          <w:rFonts w:cs="Arial"/>
        </w:rPr>
        <w:t>ASIL: QM</w:t>
      </w:r>
    </w:p>
    <w:p w14:paraId="4EE5D845" w14:textId="77777777" w:rsidR="00B442FD" w:rsidRDefault="00B442FD" w:rsidP="00B442FD">
      <w:pPr>
        <w:rPr>
          <w:rFonts w:cs="Arial"/>
        </w:rPr>
      </w:pPr>
      <w:r>
        <w:rPr>
          <w:rFonts w:cs="Arial"/>
        </w:rPr>
        <w:t>Encoding Type: Boolean</w:t>
      </w:r>
    </w:p>
    <w:p w14:paraId="62A6B81D" w14:textId="77777777" w:rsidR="00B442FD" w:rsidRDefault="00B442FD" w:rsidP="00B442FD">
      <w:pPr>
        <w:rPr>
          <w:rFonts w:cs="Arial"/>
        </w:rPr>
      </w:pPr>
      <w:r>
        <w:rPr>
          <w:rFonts w:cs="Arial"/>
        </w:rPr>
        <w:t>Discrete Encoding Values:</w:t>
      </w:r>
    </w:p>
    <w:p w14:paraId="30F223B4" w14:textId="77777777" w:rsidR="00B442FD" w:rsidRDefault="00B442FD" w:rsidP="00B442FD">
      <w:pPr>
        <w:rPr>
          <w:rFonts w:cs="Arial"/>
        </w:rPr>
      </w:pPr>
      <w:r>
        <w:rPr>
          <w:rFonts w:cs="Arial"/>
        </w:rPr>
        <w:t>0x0 FALSE</w:t>
      </w:r>
    </w:p>
    <w:p w14:paraId="54506AD5" w14:textId="77777777" w:rsidR="00B442FD" w:rsidRDefault="00B442FD" w:rsidP="00B442FD">
      <w:pPr>
        <w:rPr>
          <w:rFonts w:cs="Arial"/>
        </w:rPr>
      </w:pPr>
      <w:r>
        <w:rPr>
          <w:rFonts w:cs="Arial"/>
        </w:rPr>
        <w:t>0x1 TRUE</w:t>
      </w:r>
    </w:p>
    <w:p w14:paraId="2C1F614B" w14:textId="77777777" w:rsidR="00B442FD" w:rsidRDefault="00B442FD" w:rsidP="00B442FD">
      <w:pPr>
        <w:rPr>
          <w:rFonts w:cs="Arial"/>
        </w:rPr>
      </w:pPr>
      <w:r>
        <w:rPr>
          <w:rFonts w:cs="Arial"/>
        </w:rPr>
        <w:t>Unit: Boolean</w:t>
      </w:r>
    </w:p>
    <w:p w14:paraId="4AE45403" w14:textId="77777777" w:rsidR="00B442FD" w:rsidRDefault="00B442FD" w:rsidP="00B442FD">
      <w:pPr>
        <w:rPr>
          <w:rFonts w:cs="Arial"/>
        </w:rPr>
      </w:pPr>
    </w:p>
    <w:p w14:paraId="3477C1C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0"/>
        <w:gridCol w:w="3751"/>
      </w:tblGrid>
      <w:tr w:rsidR="00B442FD" w:rsidRPr="00F03856" w14:paraId="2B10D39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52664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129BFD5"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B0F75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0E9256" w14:textId="77777777" w:rsidR="00B442FD" w:rsidRPr="00F03856" w:rsidRDefault="00B442FD" w:rsidP="00121C0E">
            <w:pPr>
              <w:rPr>
                <w:rFonts w:eastAsiaTheme="minorHAnsi" w:cs="Arial"/>
                <w:color w:val="000000" w:themeColor="text1"/>
                <w:sz w:val="16"/>
                <w:szCs w:val="16"/>
              </w:rPr>
            </w:pPr>
          </w:p>
        </w:tc>
      </w:tr>
      <w:tr w:rsidR="00B442FD" w:rsidRPr="00F03856" w14:paraId="412CC87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924CB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95711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20D8E0" w14:textId="77777777" w:rsidR="00B442FD" w:rsidRPr="00F03856" w:rsidRDefault="00B442FD" w:rsidP="00121C0E">
            <w:pPr>
              <w:rPr>
                <w:rFonts w:eastAsiaTheme="minorHAnsi" w:cs="Arial"/>
                <w:color w:val="000000" w:themeColor="text1"/>
                <w:sz w:val="16"/>
                <w:szCs w:val="16"/>
              </w:rPr>
            </w:pPr>
          </w:p>
        </w:tc>
      </w:tr>
      <w:tr w:rsidR="00B442FD" w:rsidRPr="00F03856" w14:paraId="0FEC754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1354D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A9FA1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EC43A8" w14:textId="77777777" w:rsidR="00B442FD" w:rsidRPr="00F03856" w:rsidRDefault="00B442FD" w:rsidP="00121C0E">
            <w:pPr>
              <w:rPr>
                <w:rFonts w:eastAsiaTheme="minorHAnsi" w:cs="Arial"/>
                <w:color w:val="000000" w:themeColor="text1"/>
                <w:sz w:val="16"/>
                <w:szCs w:val="16"/>
              </w:rPr>
            </w:pPr>
          </w:p>
        </w:tc>
      </w:tr>
      <w:tr w:rsidR="00B442FD" w:rsidRPr="00F03856" w14:paraId="64CA35D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5ADD6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1ECD1B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5367243" w14:textId="77777777" w:rsidR="00B442FD" w:rsidRPr="00F03856" w:rsidRDefault="00B442FD" w:rsidP="00121C0E">
            <w:pPr>
              <w:rPr>
                <w:rFonts w:eastAsiaTheme="minorHAnsi" w:cs="Arial"/>
                <w:color w:val="000000" w:themeColor="text1"/>
                <w:sz w:val="16"/>
                <w:szCs w:val="16"/>
              </w:rPr>
            </w:pPr>
          </w:p>
        </w:tc>
      </w:tr>
      <w:tr w:rsidR="00B442FD" w:rsidRPr="00F03856" w14:paraId="25812D0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7FD66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F51768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3CE09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813955" w14:textId="77777777" w:rsidR="00B442FD" w:rsidRPr="00F03856" w:rsidRDefault="00B442FD" w:rsidP="00121C0E">
            <w:pPr>
              <w:rPr>
                <w:rFonts w:eastAsiaTheme="minorHAnsi" w:cs="Arial"/>
                <w:color w:val="000000" w:themeColor="text1"/>
                <w:sz w:val="16"/>
                <w:szCs w:val="16"/>
              </w:rPr>
            </w:pPr>
          </w:p>
        </w:tc>
      </w:tr>
      <w:tr w:rsidR="00B442FD" w:rsidRPr="00F03856" w14:paraId="39C13AA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A8188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C2412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4B030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26E9A0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F306B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552DE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CE390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662C34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1812A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9154A9"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Feedback Activation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699AC2" w14:textId="77777777" w:rsidR="00E550DC" w:rsidRDefault="00E550DC"/>
        </w:tc>
      </w:tr>
      <w:tr w:rsidR="00B442FD" w:rsidRPr="00F03856" w14:paraId="704EB19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E9E9C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BA94F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F0C1FC" w14:textId="77777777" w:rsidR="00B442FD" w:rsidRPr="00F03856" w:rsidRDefault="00B442FD" w:rsidP="00121C0E">
            <w:pPr>
              <w:rPr>
                <w:rFonts w:eastAsiaTheme="minorHAnsi" w:cs="Arial"/>
                <w:color w:val="000000" w:themeColor="text1"/>
                <w:sz w:val="16"/>
                <w:szCs w:val="16"/>
              </w:rPr>
            </w:pPr>
          </w:p>
        </w:tc>
      </w:tr>
      <w:tr w:rsidR="00B442FD" w:rsidRPr="00F03856" w14:paraId="4B0F6FAE"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00E8C5"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EE9679" w14:textId="77777777" w:rsidR="00B442FD" w:rsidRPr="00F03856" w:rsidRDefault="00B442FD" w:rsidP="00121C0E">
            <w:pPr>
              <w:rPr>
                <w:rFonts w:eastAsiaTheme="minorHAnsi" w:cs="Arial"/>
                <w:color w:val="000000" w:themeColor="text1"/>
                <w:sz w:val="16"/>
                <w:szCs w:val="16"/>
              </w:rPr>
            </w:pPr>
          </w:p>
        </w:tc>
      </w:tr>
    </w:tbl>
    <w:p w14:paraId="2A3C4A3E"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Feedback Activation</w:t>
      </w:r>
    </w:p>
    <w:p w14:paraId="65F8F2CE" w14:textId="77777777" w:rsidR="00495854" w:rsidRPr="00495854" w:rsidRDefault="00495854" w:rsidP="00495854">
      <w:pPr>
        <w:rPr>
          <w:lang w:val="en-GB"/>
        </w:rPr>
      </w:pPr>
    </w:p>
    <w:p w14:paraId="1A87B13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Update Alert</w:t>
      </w:r>
    </w:p>
    <w:p w14:paraId="62A63F6E" w14:textId="77777777" w:rsidR="00B442FD" w:rsidRDefault="00B442FD" w:rsidP="00B442FD">
      <w:pPr>
        <w:rPr>
          <w:rFonts w:cs="Arial"/>
        </w:rPr>
      </w:pPr>
      <w:r>
        <w:rPr>
          <w:rFonts w:cs="Arial"/>
        </w:rPr>
        <w:t>Indicates that an update has occurred in a repository and the Auto Save feature should update Adjustment Notification.</w:t>
      </w:r>
    </w:p>
    <w:p w14:paraId="1EDC3E7F" w14:textId="77777777" w:rsidR="00B442FD" w:rsidRDefault="00B442FD" w:rsidP="00B442FD">
      <w:pPr>
        <w:rPr>
          <w:rFonts w:cs="Arial"/>
        </w:rPr>
      </w:pPr>
    </w:p>
    <w:p w14:paraId="02565852" w14:textId="77777777" w:rsidR="00B442FD" w:rsidRDefault="00B442FD" w:rsidP="00B442FD">
      <w:pPr>
        <w:rPr>
          <w:rFonts w:cs="Arial"/>
        </w:rPr>
      </w:pPr>
      <w:r>
        <w:rPr>
          <w:rFonts w:cs="Arial"/>
        </w:rPr>
        <w:t>ASIL: QM</w:t>
      </w:r>
    </w:p>
    <w:p w14:paraId="4586EE85" w14:textId="77777777" w:rsidR="00B442FD" w:rsidRDefault="00B442FD" w:rsidP="00B442FD">
      <w:pPr>
        <w:rPr>
          <w:rFonts w:cs="Arial"/>
        </w:rPr>
      </w:pPr>
      <w:r>
        <w:rPr>
          <w:rFonts w:cs="Arial"/>
        </w:rPr>
        <w:t>Encoding Type: Boolean</w:t>
      </w:r>
    </w:p>
    <w:p w14:paraId="64794F04" w14:textId="77777777" w:rsidR="00B442FD" w:rsidRDefault="00B442FD" w:rsidP="00B442FD">
      <w:pPr>
        <w:rPr>
          <w:rFonts w:cs="Arial"/>
        </w:rPr>
      </w:pPr>
      <w:r>
        <w:rPr>
          <w:rFonts w:cs="Arial"/>
        </w:rPr>
        <w:t>Discrete Encoding Values:</w:t>
      </w:r>
    </w:p>
    <w:p w14:paraId="1CD9301C" w14:textId="77777777" w:rsidR="00B442FD" w:rsidRDefault="00B442FD" w:rsidP="00B442FD">
      <w:pPr>
        <w:rPr>
          <w:rFonts w:cs="Arial"/>
        </w:rPr>
      </w:pPr>
      <w:r>
        <w:rPr>
          <w:rFonts w:cs="Arial"/>
        </w:rPr>
        <w:t>0x0 FALSE</w:t>
      </w:r>
    </w:p>
    <w:p w14:paraId="53176BFA" w14:textId="77777777" w:rsidR="00B442FD" w:rsidRDefault="00B442FD" w:rsidP="00B442FD">
      <w:pPr>
        <w:rPr>
          <w:rFonts w:cs="Arial"/>
        </w:rPr>
      </w:pPr>
      <w:r>
        <w:rPr>
          <w:rFonts w:cs="Arial"/>
        </w:rPr>
        <w:t>0x1 TRUE</w:t>
      </w:r>
    </w:p>
    <w:p w14:paraId="44962C70" w14:textId="77777777" w:rsidR="00B442FD" w:rsidRDefault="00B442FD" w:rsidP="00B442FD">
      <w:pPr>
        <w:rPr>
          <w:rFonts w:cs="Arial"/>
        </w:rPr>
      </w:pPr>
      <w:r>
        <w:rPr>
          <w:rFonts w:cs="Arial"/>
        </w:rPr>
        <w:t>Unit: Boolean</w:t>
      </w:r>
    </w:p>
    <w:p w14:paraId="50339DA0" w14:textId="77777777" w:rsidR="00B442FD" w:rsidRDefault="00B442FD" w:rsidP="00B442FD">
      <w:pPr>
        <w:rPr>
          <w:rFonts w:cs="Arial"/>
        </w:rPr>
      </w:pPr>
    </w:p>
    <w:p w14:paraId="6732F444"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CD5319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D1B92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0BA09CF"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16F37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87B91C" w14:textId="77777777" w:rsidR="00B442FD" w:rsidRPr="00F03856" w:rsidRDefault="00B442FD" w:rsidP="00121C0E">
            <w:pPr>
              <w:rPr>
                <w:rFonts w:eastAsiaTheme="minorHAnsi" w:cs="Arial"/>
                <w:color w:val="000000" w:themeColor="text1"/>
                <w:sz w:val="16"/>
                <w:szCs w:val="16"/>
              </w:rPr>
            </w:pPr>
          </w:p>
        </w:tc>
      </w:tr>
      <w:tr w:rsidR="00B442FD" w:rsidRPr="00F03856" w14:paraId="0C09492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DBBC6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D799C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324EE4" w14:textId="77777777" w:rsidR="00B442FD" w:rsidRPr="00F03856" w:rsidRDefault="00B442FD" w:rsidP="00121C0E">
            <w:pPr>
              <w:rPr>
                <w:rFonts w:eastAsiaTheme="minorHAnsi" w:cs="Arial"/>
                <w:color w:val="000000" w:themeColor="text1"/>
                <w:sz w:val="16"/>
                <w:szCs w:val="16"/>
              </w:rPr>
            </w:pPr>
          </w:p>
        </w:tc>
      </w:tr>
      <w:tr w:rsidR="00B442FD" w:rsidRPr="00F03856" w14:paraId="5B4D44F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47820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5531B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61497F" w14:textId="77777777" w:rsidR="00B442FD" w:rsidRPr="00F03856" w:rsidRDefault="00B442FD" w:rsidP="00121C0E">
            <w:pPr>
              <w:rPr>
                <w:rFonts w:eastAsiaTheme="minorHAnsi" w:cs="Arial"/>
                <w:color w:val="000000" w:themeColor="text1"/>
                <w:sz w:val="16"/>
                <w:szCs w:val="16"/>
              </w:rPr>
            </w:pPr>
          </w:p>
        </w:tc>
      </w:tr>
      <w:tr w:rsidR="00B442FD" w:rsidRPr="00F03856" w14:paraId="59F6054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5B513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472EC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DB526D" w14:textId="77777777" w:rsidR="00B442FD" w:rsidRPr="00F03856" w:rsidRDefault="00B442FD" w:rsidP="00121C0E">
            <w:pPr>
              <w:rPr>
                <w:rFonts w:eastAsiaTheme="minorHAnsi" w:cs="Arial"/>
                <w:color w:val="000000" w:themeColor="text1"/>
                <w:sz w:val="16"/>
                <w:szCs w:val="16"/>
              </w:rPr>
            </w:pPr>
          </w:p>
        </w:tc>
      </w:tr>
      <w:tr w:rsidR="00B442FD" w:rsidRPr="00F03856" w14:paraId="72852CA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353AE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B227089"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441AD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C5EF97" w14:textId="77777777" w:rsidR="00B442FD" w:rsidRPr="00F03856" w:rsidRDefault="00B442FD" w:rsidP="00121C0E">
            <w:pPr>
              <w:rPr>
                <w:rFonts w:eastAsiaTheme="minorHAnsi" w:cs="Arial"/>
                <w:color w:val="000000" w:themeColor="text1"/>
                <w:sz w:val="16"/>
                <w:szCs w:val="16"/>
              </w:rPr>
            </w:pPr>
          </w:p>
        </w:tc>
      </w:tr>
      <w:tr w:rsidR="00B442FD" w:rsidRPr="00F03856" w14:paraId="03E1A30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0ED05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5C8DE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BD869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9C40E9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39132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A0621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DFB23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855B9F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709C5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295A4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Alert 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9AFB0" w14:textId="77777777" w:rsidR="00E550DC" w:rsidRDefault="00E550DC"/>
        </w:tc>
      </w:tr>
      <w:tr w:rsidR="00B442FD" w:rsidRPr="00F03856" w14:paraId="7871648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CC406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D06D9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081098" w14:textId="77777777" w:rsidR="00B442FD" w:rsidRPr="00F03856" w:rsidRDefault="00B442FD" w:rsidP="00121C0E">
            <w:pPr>
              <w:rPr>
                <w:rFonts w:eastAsiaTheme="minorHAnsi" w:cs="Arial"/>
                <w:color w:val="000000" w:themeColor="text1"/>
                <w:sz w:val="16"/>
                <w:szCs w:val="16"/>
              </w:rPr>
            </w:pPr>
          </w:p>
        </w:tc>
      </w:tr>
      <w:tr w:rsidR="00B442FD" w:rsidRPr="00F03856" w14:paraId="0D4FB6E8"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2B13B8"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A050FC" w14:textId="77777777" w:rsidR="00B442FD" w:rsidRPr="00F03856" w:rsidRDefault="00B442FD" w:rsidP="00121C0E">
            <w:pPr>
              <w:rPr>
                <w:rFonts w:eastAsiaTheme="minorHAnsi" w:cs="Arial"/>
                <w:color w:val="000000" w:themeColor="text1"/>
                <w:sz w:val="16"/>
                <w:szCs w:val="16"/>
              </w:rPr>
            </w:pPr>
          </w:p>
        </w:tc>
      </w:tr>
    </w:tbl>
    <w:p w14:paraId="4628903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Update Alert</w:t>
      </w:r>
    </w:p>
    <w:p w14:paraId="1D314EB9" w14:textId="77777777" w:rsidR="00495854" w:rsidRPr="00495854" w:rsidRDefault="00495854" w:rsidP="00495854">
      <w:pPr>
        <w:rPr>
          <w:lang w:val="en-GB"/>
        </w:rPr>
      </w:pPr>
    </w:p>
    <w:p w14:paraId="07A5C04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SRSCategory</w:t>
      </w:r>
    </w:p>
    <w:p w14:paraId="7CCE8962" w14:textId="77777777" w:rsidR="00B442FD" w:rsidRDefault="00B442FD" w:rsidP="00B442FD">
      <w:pPr>
        <w:rPr>
          <w:rFonts w:cs="Arial"/>
        </w:rPr>
      </w:pPr>
      <w:r>
        <w:rPr>
          <w:rFonts w:cs="Arial"/>
        </w:rPr>
        <w:t>SRSCategory is a value type that defines literals used for specifying the "Category" of a Technical Safety Requirement.</w:t>
      </w:r>
    </w:p>
    <w:p w14:paraId="1A795EC7" w14:textId="77777777" w:rsidR="00B442FD" w:rsidRDefault="00B442FD" w:rsidP="00B442FD">
      <w:pPr>
        <w:rPr>
          <w:rFonts w:cs="Arial"/>
        </w:rPr>
      </w:pPr>
    </w:p>
    <w:p w14:paraId="3D35BA9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2"/>
        <w:gridCol w:w="3749"/>
      </w:tblGrid>
      <w:tr w:rsidR="00B442FD" w:rsidRPr="00F03856" w14:paraId="362E65D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449CA2" w14:textId="77777777" w:rsidR="00B442FD" w:rsidRPr="00F03856" w:rsidRDefault="00B442FD" w:rsidP="00121C0E">
            <w:pPr>
              <w:rPr>
                <w:rFonts w:cs="Arial"/>
                <w:b/>
                <w:bCs/>
                <w:sz w:val="16"/>
                <w:szCs w:val="16"/>
                <w:lang w:val="en-GB"/>
              </w:rPr>
            </w:pPr>
            <w:r w:rsidRPr="00F03856">
              <w:rPr>
                <w:rFonts w:cs="Arial"/>
                <w:b/>
                <w:bCs/>
                <w:sz w:val="16"/>
                <w:szCs w:val="16"/>
                <w:lang w:val="en-GB"/>
              </w:rPr>
              <w:lastRenderedPageBreak/>
              <w:t>Value</w:t>
            </w:r>
          </w:p>
          <w:p w14:paraId="5039C1E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D0869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C86098" w14:textId="77777777" w:rsidR="00B442FD" w:rsidRPr="00F03856" w:rsidRDefault="00B442FD" w:rsidP="00121C0E">
            <w:pPr>
              <w:rPr>
                <w:rFonts w:eastAsiaTheme="minorHAnsi" w:cs="Arial"/>
                <w:color w:val="000000" w:themeColor="text1"/>
                <w:sz w:val="16"/>
                <w:szCs w:val="16"/>
              </w:rPr>
            </w:pPr>
          </w:p>
        </w:tc>
      </w:tr>
      <w:tr w:rsidR="00B442FD" w:rsidRPr="00F03856" w14:paraId="3D87521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067D1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F8CE5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10BF4B" w14:textId="77777777" w:rsidR="00B442FD" w:rsidRPr="00F03856" w:rsidRDefault="00B442FD" w:rsidP="00121C0E">
            <w:pPr>
              <w:rPr>
                <w:rFonts w:eastAsiaTheme="minorHAnsi" w:cs="Arial"/>
                <w:color w:val="000000" w:themeColor="text1"/>
                <w:sz w:val="16"/>
                <w:szCs w:val="16"/>
              </w:rPr>
            </w:pPr>
          </w:p>
        </w:tc>
      </w:tr>
      <w:tr w:rsidR="00B442FD" w:rsidRPr="00F03856" w14:paraId="684C959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6474B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DEC48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2681C1" w14:textId="77777777" w:rsidR="00B442FD" w:rsidRPr="00F03856" w:rsidRDefault="00B442FD" w:rsidP="00121C0E">
            <w:pPr>
              <w:rPr>
                <w:rFonts w:eastAsiaTheme="minorHAnsi" w:cs="Arial"/>
                <w:color w:val="000000" w:themeColor="text1"/>
                <w:sz w:val="16"/>
                <w:szCs w:val="16"/>
              </w:rPr>
            </w:pPr>
          </w:p>
        </w:tc>
      </w:tr>
      <w:tr w:rsidR="00B442FD" w:rsidRPr="00F03856" w14:paraId="391FC45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14935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6501E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074646" w14:textId="77777777" w:rsidR="00B442FD" w:rsidRPr="00F03856" w:rsidRDefault="00B442FD" w:rsidP="00121C0E">
            <w:pPr>
              <w:rPr>
                <w:rFonts w:eastAsiaTheme="minorHAnsi" w:cs="Arial"/>
                <w:color w:val="000000" w:themeColor="text1"/>
                <w:sz w:val="16"/>
                <w:szCs w:val="16"/>
              </w:rPr>
            </w:pPr>
          </w:p>
        </w:tc>
      </w:tr>
      <w:tr w:rsidR="00B442FD" w:rsidRPr="00F03856" w14:paraId="49BF2A9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BD3B4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0986A5E"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353B8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390699" w14:textId="77777777" w:rsidR="00B442FD" w:rsidRPr="00F03856" w:rsidRDefault="00B442FD" w:rsidP="00121C0E">
            <w:pPr>
              <w:rPr>
                <w:rFonts w:eastAsiaTheme="minorHAnsi" w:cs="Arial"/>
                <w:color w:val="000000" w:themeColor="text1"/>
                <w:sz w:val="16"/>
                <w:szCs w:val="16"/>
              </w:rPr>
            </w:pPr>
          </w:p>
        </w:tc>
      </w:tr>
      <w:tr w:rsidR="00B442FD" w:rsidRPr="00F03856" w14:paraId="12DAC01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D2E62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D488E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95409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1773EB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06E0E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EFF05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E4FAD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6655D0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AE49E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55DEB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General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4DC403" w14:textId="77777777" w:rsidR="00E550DC" w:rsidRDefault="00E550DC"/>
        </w:tc>
      </w:tr>
      <w:tr w:rsidR="00B442FD" w:rsidRPr="00F03856" w14:paraId="7DDF594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AF1A1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885C1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Safety Related Function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429F20" w14:textId="77777777" w:rsidR="00E550DC" w:rsidRDefault="00E550DC"/>
        </w:tc>
      </w:tr>
      <w:tr w:rsidR="00B442FD" w:rsidRPr="00F03856" w14:paraId="65DEFAC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6FE92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50759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Internal Fault Handling</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BB84B5" w14:textId="77777777" w:rsidR="00E550DC" w:rsidRDefault="00E550DC"/>
        </w:tc>
      </w:tr>
      <w:tr w:rsidR="00B442FD" w:rsidRPr="00F03856" w14:paraId="4A8080B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479B2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171DF9"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External Fault Handling</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E5C342" w14:textId="77777777" w:rsidR="00E550DC" w:rsidRDefault="00E550DC"/>
        </w:tc>
      </w:tr>
      <w:tr w:rsidR="00B442FD" w:rsidRPr="00F03856" w14:paraId="596C6D6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D78A4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DFD74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Latent Fault Handling</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527557" w14:textId="77777777" w:rsidR="00E550DC" w:rsidRDefault="00E550DC"/>
        </w:tc>
      </w:tr>
      <w:tr w:rsidR="00B442FD" w:rsidRPr="00F03856" w14:paraId="50E1220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AF2B9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27374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Metric</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7FDA28" w14:textId="77777777" w:rsidR="00E550DC" w:rsidRDefault="00E550DC"/>
        </w:tc>
      </w:tr>
      <w:tr w:rsidR="00B442FD" w:rsidRPr="00F03856" w14:paraId="4870281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E4076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FC69C9"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Reduced Functionality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73116C" w14:textId="77777777" w:rsidR="00E550DC" w:rsidRDefault="00E550DC"/>
        </w:tc>
      </w:tr>
      <w:tr w:rsidR="00B442FD" w:rsidRPr="00F03856" w14:paraId="2614C73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BDC0C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98AF3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User Information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878C0D" w14:textId="77777777" w:rsidR="00E550DC" w:rsidRDefault="00E550DC"/>
        </w:tc>
      </w:tr>
      <w:tr w:rsidR="00B442FD" w:rsidRPr="00F03856" w14:paraId="77FBF22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2B191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6E633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Maintain Safe State / Recovery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E12958" w14:textId="77777777" w:rsidR="00E550DC" w:rsidRDefault="00E550DC"/>
        </w:tc>
      </w:tr>
      <w:tr w:rsidR="00B442FD" w:rsidRPr="00F03856" w14:paraId="3403D43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86A70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C37D8F"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B496A4" w14:textId="77777777" w:rsidR="00B442FD" w:rsidRPr="00F03856" w:rsidRDefault="00B442FD" w:rsidP="00121C0E">
            <w:pPr>
              <w:rPr>
                <w:rFonts w:eastAsiaTheme="minorHAnsi" w:cs="Arial"/>
                <w:color w:val="000000" w:themeColor="text1"/>
                <w:sz w:val="16"/>
                <w:szCs w:val="16"/>
              </w:rPr>
            </w:pPr>
          </w:p>
        </w:tc>
      </w:tr>
      <w:tr w:rsidR="00B442FD" w:rsidRPr="00F03856" w14:paraId="78F44DD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F021A3"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4728C8" w14:textId="77777777" w:rsidR="00B442FD" w:rsidRPr="00F03856" w:rsidRDefault="00B442FD" w:rsidP="00121C0E">
            <w:pPr>
              <w:rPr>
                <w:rFonts w:eastAsiaTheme="minorHAnsi" w:cs="Arial"/>
                <w:color w:val="000000" w:themeColor="text1"/>
                <w:sz w:val="16"/>
                <w:szCs w:val="16"/>
              </w:rPr>
            </w:pPr>
          </w:p>
        </w:tc>
      </w:tr>
    </w:tbl>
    <w:p w14:paraId="4F5AC1AA"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SRSCategory</w:t>
      </w:r>
    </w:p>
    <w:p w14:paraId="67C47624" w14:textId="77777777" w:rsidR="00495854" w:rsidRPr="00495854" w:rsidRDefault="00495854" w:rsidP="00495854">
      <w:pPr>
        <w:rPr>
          <w:lang w:val="en-GB"/>
        </w:rPr>
      </w:pPr>
    </w:p>
    <w:p w14:paraId="76F525A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KeyStatus</w:t>
      </w:r>
    </w:p>
    <w:p w14:paraId="35B385EA" w14:textId="77777777" w:rsidR="00B442FD" w:rsidRDefault="00B442FD" w:rsidP="00B442FD">
      <w:pPr>
        <w:rPr>
          <w:rFonts w:cs="Arial"/>
        </w:rPr>
      </w:pPr>
    </w:p>
    <w:p w14:paraId="432525A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0"/>
        <w:gridCol w:w="3751"/>
      </w:tblGrid>
      <w:tr w:rsidR="00B442FD" w:rsidRPr="00F03856" w14:paraId="727DB4D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22EBC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DBC4F9D"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4732D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758BB8" w14:textId="77777777" w:rsidR="00B442FD" w:rsidRPr="00F03856" w:rsidRDefault="00B442FD" w:rsidP="00121C0E">
            <w:pPr>
              <w:rPr>
                <w:rFonts w:eastAsiaTheme="minorHAnsi" w:cs="Arial"/>
                <w:color w:val="000000" w:themeColor="text1"/>
                <w:sz w:val="16"/>
                <w:szCs w:val="16"/>
              </w:rPr>
            </w:pPr>
          </w:p>
        </w:tc>
      </w:tr>
      <w:tr w:rsidR="00B442FD" w:rsidRPr="00F03856" w14:paraId="3124B5C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8F48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ED1B6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4091C2" w14:textId="77777777" w:rsidR="00B442FD" w:rsidRPr="00F03856" w:rsidRDefault="00B442FD" w:rsidP="00121C0E">
            <w:pPr>
              <w:rPr>
                <w:rFonts w:eastAsiaTheme="minorHAnsi" w:cs="Arial"/>
                <w:color w:val="000000" w:themeColor="text1"/>
                <w:sz w:val="16"/>
                <w:szCs w:val="16"/>
              </w:rPr>
            </w:pPr>
          </w:p>
        </w:tc>
      </w:tr>
      <w:tr w:rsidR="00B442FD" w:rsidRPr="00F03856" w14:paraId="3D91114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5ED90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B8C8C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FBF91F" w14:textId="77777777" w:rsidR="00B442FD" w:rsidRPr="00F03856" w:rsidRDefault="00B442FD" w:rsidP="00121C0E">
            <w:pPr>
              <w:rPr>
                <w:rFonts w:eastAsiaTheme="minorHAnsi" w:cs="Arial"/>
                <w:color w:val="000000" w:themeColor="text1"/>
                <w:sz w:val="16"/>
                <w:szCs w:val="16"/>
              </w:rPr>
            </w:pPr>
          </w:p>
        </w:tc>
      </w:tr>
      <w:tr w:rsidR="00B442FD" w:rsidRPr="00F03856" w14:paraId="48895BE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4F88D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3404EC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1A2EFC" w14:textId="77777777" w:rsidR="00B442FD" w:rsidRPr="00F03856" w:rsidRDefault="00B442FD" w:rsidP="00121C0E">
            <w:pPr>
              <w:rPr>
                <w:rFonts w:eastAsiaTheme="minorHAnsi" w:cs="Arial"/>
                <w:color w:val="000000" w:themeColor="text1"/>
                <w:sz w:val="16"/>
                <w:szCs w:val="16"/>
              </w:rPr>
            </w:pPr>
          </w:p>
        </w:tc>
      </w:tr>
      <w:tr w:rsidR="00B442FD" w:rsidRPr="00F03856" w14:paraId="6B9466B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987FE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D6F4423"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95EBA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7E1FBC" w14:textId="77777777" w:rsidR="00B442FD" w:rsidRPr="00F03856" w:rsidRDefault="00B442FD" w:rsidP="00121C0E">
            <w:pPr>
              <w:rPr>
                <w:rFonts w:eastAsiaTheme="minorHAnsi" w:cs="Arial"/>
                <w:color w:val="000000" w:themeColor="text1"/>
                <w:sz w:val="16"/>
                <w:szCs w:val="16"/>
              </w:rPr>
            </w:pPr>
          </w:p>
        </w:tc>
      </w:tr>
      <w:tr w:rsidR="00B442FD" w:rsidRPr="00F03856" w14:paraId="4ABC725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36027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08F2F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5E750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6B7F79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7A996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5B76D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EB8E1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9CF878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A1CB1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F8575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C8538" w14:textId="77777777" w:rsidR="00E550DC" w:rsidRDefault="00E550DC"/>
        </w:tc>
      </w:tr>
      <w:tr w:rsidR="00B442FD" w:rsidRPr="00F03856" w14:paraId="76AE4D6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8F9CF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847AE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Accessory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6CCAD5" w14:textId="77777777" w:rsidR="00E550DC" w:rsidRDefault="00E550DC"/>
        </w:tc>
      </w:tr>
      <w:tr w:rsidR="00B442FD" w:rsidRPr="00F03856" w14:paraId="0DB6E99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DD5F1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94A41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Run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67871B" w14:textId="77777777" w:rsidR="00E550DC" w:rsidRDefault="00E550DC"/>
        </w:tc>
      </w:tr>
      <w:tr w:rsidR="00B442FD" w:rsidRPr="00F03856" w14:paraId="76327BA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2CAE2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6212B7C"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8E2BC8" w14:textId="77777777" w:rsidR="00B442FD" w:rsidRPr="00F03856" w:rsidRDefault="00B442FD" w:rsidP="00121C0E">
            <w:pPr>
              <w:rPr>
                <w:rFonts w:eastAsiaTheme="minorHAnsi" w:cs="Arial"/>
                <w:color w:val="000000" w:themeColor="text1"/>
                <w:sz w:val="16"/>
                <w:szCs w:val="16"/>
              </w:rPr>
            </w:pPr>
          </w:p>
        </w:tc>
      </w:tr>
      <w:tr w:rsidR="00B442FD" w:rsidRPr="00F03856" w14:paraId="3C55906B"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BFD54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668DAB" w14:textId="77777777" w:rsidR="00B442FD" w:rsidRPr="00F03856" w:rsidRDefault="00B442FD" w:rsidP="00121C0E">
            <w:pPr>
              <w:rPr>
                <w:rFonts w:eastAsiaTheme="minorHAnsi" w:cs="Arial"/>
                <w:color w:val="000000" w:themeColor="text1"/>
                <w:sz w:val="16"/>
                <w:szCs w:val="16"/>
              </w:rPr>
            </w:pPr>
          </w:p>
        </w:tc>
      </w:tr>
    </w:tbl>
    <w:p w14:paraId="399234A9"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KeyStatus</w:t>
      </w:r>
    </w:p>
    <w:p w14:paraId="38FAFE6D" w14:textId="77777777" w:rsidR="00495854" w:rsidRPr="00495854" w:rsidRDefault="00495854" w:rsidP="00495854">
      <w:pPr>
        <w:rPr>
          <w:lang w:val="en-GB"/>
        </w:rPr>
      </w:pPr>
    </w:p>
    <w:p w14:paraId="0FFF7CE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Feedback</w:t>
      </w:r>
    </w:p>
    <w:p w14:paraId="57688E6D" w14:textId="77777777" w:rsidR="00B442FD" w:rsidRDefault="00B442FD" w:rsidP="00B442FD">
      <w:pPr>
        <w:rPr>
          <w:rFonts w:cs="Arial"/>
        </w:rPr>
      </w:pPr>
      <w:r>
        <w:rPr>
          <w:rFonts w:cs="Arial"/>
        </w:rPr>
        <w:t>Indicates the type of feedback the Auto Save feature wants from the user. The Host Vehicle HMI needs to open up a prompt to request feedback from the user regarding the positional settings that were adjusted.</w:t>
      </w:r>
    </w:p>
    <w:p w14:paraId="612CCEE0" w14:textId="77777777" w:rsidR="00B442FD" w:rsidRDefault="00B442FD" w:rsidP="00B442FD">
      <w:pPr>
        <w:rPr>
          <w:rFonts w:cs="Arial"/>
        </w:rPr>
      </w:pPr>
    </w:p>
    <w:p w14:paraId="0F095B11" w14:textId="77777777" w:rsidR="00B442FD" w:rsidRDefault="00B442FD" w:rsidP="00B442FD">
      <w:pPr>
        <w:rPr>
          <w:rFonts w:cs="Arial"/>
        </w:rPr>
      </w:pPr>
      <w:r>
        <w:rPr>
          <w:rFonts w:cs="Arial"/>
        </w:rPr>
        <w:t>ASIL: QM</w:t>
      </w:r>
    </w:p>
    <w:p w14:paraId="74F76008" w14:textId="77777777" w:rsidR="00B442FD" w:rsidRDefault="00B442FD" w:rsidP="00B442FD">
      <w:pPr>
        <w:rPr>
          <w:rFonts w:cs="Arial"/>
        </w:rPr>
      </w:pPr>
      <w:r>
        <w:rPr>
          <w:rFonts w:cs="Arial"/>
        </w:rPr>
        <w:t>Encoding Type: Request Feedback</w:t>
      </w:r>
    </w:p>
    <w:p w14:paraId="512C1056" w14:textId="77777777" w:rsidR="00B442FD" w:rsidRDefault="00B442FD" w:rsidP="00B442FD">
      <w:pPr>
        <w:rPr>
          <w:rFonts w:cs="Arial"/>
        </w:rPr>
      </w:pPr>
      <w:r>
        <w:rPr>
          <w:rFonts w:cs="Arial"/>
        </w:rPr>
        <w:t>Discrete Encoding Values:</w:t>
      </w:r>
    </w:p>
    <w:p w14:paraId="227B8FC8" w14:textId="77777777" w:rsidR="00B442FD" w:rsidRDefault="00B442FD" w:rsidP="00B442FD">
      <w:pPr>
        <w:rPr>
          <w:rFonts w:cs="Arial"/>
        </w:rPr>
      </w:pPr>
      <w:r>
        <w:rPr>
          <w:rFonts w:cs="Arial"/>
        </w:rPr>
        <w:t>0x0 Seat</w:t>
      </w:r>
    </w:p>
    <w:p w14:paraId="7947ABA4" w14:textId="77777777" w:rsidR="00B442FD" w:rsidRDefault="00B442FD" w:rsidP="00B442FD">
      <w:pPr>
        <w:rPr>
          <w:rFonts w:cs="Arial"/>
        </w:rPr>
      </w:pPr>
      <w:r>
        <w:rPr>
          <w:rFonts w:cs="Arial"/>
        </w:rPr>
        <w:t>0x1 Mirrors</w:t>
      </w:r>
    </w:p>
    <w:p w14:paraId="4D90B76D" w14:textId="77777777" w:rsidR="00B442FD" w:rsidRDefault="00B442FD" w:rsidP="00B442FD">
      <w:pPr>
        <w:rPr>
          <w:rFonts w:cs="Arial"/>
        </w:rPr>
      </w:pPr>
      <w:r>
        <w:rPr>
          <w:rFonts w:cs="Arial"/>
        </w:rPr>
        <w:lastRenderedPageBreak/>
        <w:t>0x2 Pedals</w:t>
      </w:r>
    </w:p>
    <w:p w14:paraId="43D9AC63" w14:textId="77777777" w:rsidR="00B442FD" w:rsidRDefault="00B442FD" w:rsidP="00B442FD">
      <w:pPr>
        <w:rPr>
          <w:rFonts w:cs="Arial"/>
        </w:rPr>
      </w:pPr>
      <w:r>
        <w:rPr>
          <w:rFonts w:cs="Arial"/>
        </w:rPr>
        <w:t>0x3 Steering Wheel</w:t>
      </w:r>
    </w:p>
    <w:p w14:paraId="10B71900" w14:textId="77777777" w:rsidR="00B442FD" w:rsidRDefault="00B442FD" w:rsidP="00B442FD">
      <w:pPr>
        <w:rPr>
          <w:rFonts w:cs="Arial"/>
        </w:rPr>
      </w:pPr>
      <w:r>
        <w:rPr>
          <w:rFonts w:cs="Arial"/>
        </w:rPr>
        <w:t>0x4 HUD</w:t>
      </w:r>
    </w:p>
    <w:p w14:paraId="5B46CFF8" w14:textId="77777777" w:rsidR="00B442FD" w:rsidRDefault="00B442FD" w:rsidP="00B442FD">
      <w:pPr>
        <w:rPr>
          <w:rFonts w:cs="Arial"/>
        </w:rPr>
      </w:pPr>
      <w:r>
        <w:rPr>
          <w:rFonts w:cs="Arial"/>
        </w:rPr>
        <w:t>0x5 Multiple</w:t>
      </w:r>
    </w:p>
    <w:p w14:paraId="46A5350F" w14:textId="77777777" w:rsidR="00B442FD" w:rsidRDefault="00B442FD" w:rsidP="00B442FD">
      <w:pPr>
        <w:rPr>
          <w:rFonts w:cs="Arial"/>
        </w:rPr>
      </w:pPr>
      <w:r>
        <w:rPr>
          <w:rFonts w:cs="Arial"/>
        </w:rPr>
        <w:t>0x6 Save Confirm</w:t>
      </w:r>
    </w:p>
    <w:p w14:paraId="4AF163BB" w14:textId="77777777" w:rsidR="00B442FD" w:rsidRDefault="00B442FD" w:rsidP="00B442FD">
      <w:pPr>
        <w:rPr>
          <w:rFonts w:cs="Arial"/>
        </w:rPr>
      </w:pPr>
      <w:r>
        <w:rPr>
          <w:rFonts w:cs="Arial"/>
        </w:rPr>
        <w:t>0x7 Ignore Confirm</w:t>
      </w:r>
    </w:p>
    <w:p w14:paraId="298BCA43" w14:textId="77777777" w:rsidR="00B442FD" w:rsidRDefault="00B442FD" w:rsidP="00B442FD">
      <w:pPr>
        <w:rPr>
          <w:rFonts w:cs="Arial"/>
        </w:rPr>
      </w:pPr>
      <w:r>
        <w:rPr>
          <w:rFonts w:cs="Arial"/>
        </w:rPr>
        <w:t>Unit: Enumeration</w:t>
      </w:r>
    </w:p>
    <w:p w14:paraId="72DB3132" w14:textId="77777777" w:rsidR="00B442FD" w:rsidRDefault="00B442FD" w:rsidP="00B442FD">
      <w:pPr>
        <w:rPr>
          <w:rFonts w:cs="Arial"/>
        </w:rPr>
      </w:pPr>
    </w:p>
    <w:p w14:paraId="5DFB4898"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8B7C63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1CCBC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7C19177"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F660B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E92831" w14:textId="77777777" w:rsidR="00B442FD" w:rsidRPr="00F03856" w:rsidRDefault="00B442FD" w:rsidP="00121C0E">
            <w:pPr>
              <w:rPr>
                <w:rFonts w:eastAsiaTheme="minorHAnsi" w:cs="Arial"/>
                <w:color w:val="000000" w:themeColor="text1"/>
                <w:sz w:val="16"/>
                <w:szCs w:val="16"/>
              </w:rPr>
            </w:pPr>
          </w:p>
        </w:tc>
      </w:tr>
      <w:tr w:rsidR="00B442FD" w:rsidRPr="00F03856" w14:paraId="7D5D7FD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3C849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B7C02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5307C3" w14:textId="77777777" w:rsidR="00B442FD" w:rsidRPr="00F03856" w:rsidRDefault="00B442FD" w:rsidP="00121C0E">
            <w:pPr>
              <w:rPr>
                <w:rFonts w:eastAsiaTheme="minorHAnsi" w:cs="Arial"/>
                <w:color w:val="000000" w:themeColor="text1"/>
                <w:sz w:val="16"/>
                <w:szCs w:val="16"/>
              </w:rPr>
            </w:pPr>
          </w:p>
        </w:tc>
      </w:tr>
      <w:tr w:rsidR="00B442FD" w:rsidRPr="00F03856" w14:paraId="32E4370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FEE15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18300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F68F4C" w14:textId="77777777" w:rsidR="00B442FD" w:rsidRPr="00F03856" w:rsidRDefault="00B442FD" w:rsidP="00121C0E">
            <w:pPr>
              <w:rPr>
                <w:rFonts w:eastAsiaTheme="minorHAnsi" w:cs="Arial"/>
                <w:color w:val="000000" w:themeColor="text1"/>
                <w:sz w:val="16"/>
                <w:szCs w:val="16"/>
              </w:rPr>
            </w:pPr>
          </w:p>
        </w:tc>
      </w:tr>
      <w:tr w:rsidR="00B442FD" w:rsidRPr="00F03856" w14:paraId="534B09E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20721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C4E48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8097C5" w14:textId="77777777" w:rsidR="00B442FD" w:rsidRPr="00F03856" w:rsidRDefault="00B442FD" w:rsidP="00121C0E">
            <w:pPr>
              <w:rPr>
                <w:rFonts w:eastAsiaTheme="minorHAnsi" w:cs="Arial"/>
                <w:color w:val="000000" w:themeColor="text1"/>
                <w:sz w:val="16"/>
                <w:szCs w:val="16"/>
              </w:rPr>
            </w:pPr>
          </w:p>
        </w:tc>
      </w:tr>
      <w:tr w:rsidR="00B442FD" w:rsidRPr="00F03856" w14:paraId="5ADB8AE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C8AD2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DA69146"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1FEC7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BE915D" w14:textId="77777777" w:rsidR="00B442FD" w:rsidRPr="00F03856" w:rsidRDefault="00B442FD" w:rsidP="00121C0E">
            <w:pPr>
              <w:rPr>
                <w:rFonts w:eastAsiaTheme="minorHAnsi" w:cs="Arial"/>
                <w:color w:val="000000" w:themeColor="text1"/>
                <w:sz w:val="16"/>
                <w:szCs w:val="16"/>
              </w:rPr>
            </w:pPr>
          </w:p>
        </w:tc>
      </w:tr>
      <w:tr w:rsidR="00B442FD" w:rsidRPr="00F03856" w14:paraId="427E845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6DA6C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A2E8D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CC73A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61EA24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A71AC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BB07B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2456B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A9ADA2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43B5C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A1CAD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None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F0813E" w14:textId="77777777" w:rsidR="00E550DC" w:rsidRDefault="00E550DC"/>
        </w:tc>
      </w:tr>
      <w:tr w:rsidR="00B442FD" w:rsidRPr="00F03856" w14:paraId="5DF4D8A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B0C21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12F31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HUD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04105E" w14:textId="77777777" w:rsidR="00E550DC" w:rsidRDefault="00E550DC"/>
        </w:tc>
      </w:tr>
      <w:tr w:rsidR="00B442FD" w:rsidRPr="00F03856" w14:paraId="09389FA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27D40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FE298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Seat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8CB641" w14:textId="77777777" w:rsidR="00E550DC" w:rsidRDefault="00E550DC"/>
        </w:tc>
      </w:tr>
      <w:tr w:rsidR="00B442FD" w:rsidRPr="00F03856" w14:paraId="384D4E0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517A7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D34AC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Steering Wheel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E83BDD" w14:textId="77777777" w:rsidR="00E550DC" w:rsidRDefault="00E550DC"/>
        </w:tc>
      </w:tr>
      <w:tr w:rsidR="00B442FD" w:rsidRPr="00F03856" w14:paraId="03898B4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713A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7893A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Mirror</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C44B4D" w14:textId="77777777" w:rsidR="00E550DC" w:rsidRDefault="00E550DC"/>
        </w:tc>
      </w:tr>
      <w:tr w:rsidR="00B442FD" w:rsidRPr="00F03856" w14:paraId="04EBC0A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B13FD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EB108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Pedal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589FE" w14:textId="77777777" w:rsidR="00E550DC" w:rsidRDefault="00E550DC"/>
        </w:tc>
      </w:tr>
      <w:tr w:rsidR="00B442FD" w:rsidRPr="00F03856" w14:paraId="29F3BBB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4A6A6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E10A4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Multiple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53E7E3" w14:textId="77777777" w:rsidR="00E550DC" w:rsidRDefault="00E550DC"/>
        </w:tc>
      </w:tr>
      <w:tr w:rsidR="00B442FD" w:rsidRPr="00F03856" w14:paraId="6761C39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763E6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4552E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8A656C" w14:textId="77777777" w:rsidR="00B442FD" w:rsidRPr="00F03856" w:rsidRDefault="00B442FD" w:rsidP="00121C0E">
            <w:pPr>
              <w:rPr>
                <w:rFonts w:eastAsiaTheme="minorHAnsi" w:cs="Arial"/>
                <w:color w:val="000000" w:themeColor="text1"/>
                <w:sz w:val="16"/>
                <w:szCs w:val="16"/>
              </w:rPr>
            </w:pPr>
          </w:p>
        </w:tc>
      </w:tr>
      <w:tr w:rsidR="00B442FD" w:rsidRPr="00F03856" w14:paraId="010EC90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99579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C3011F" w14:textId="77777777" w:rsidR="00B442FD" w:rsidRPr="00F03856" w:rsidRDefault="00B442FD" w:rsidP="00121C0E">
            <w:pPr>
              <w:rPr>
                <w:rFonts w:eastAsiaTheme="minorHAnsi" w:cs="Arial"/>
                <w:color w:val="000000" w:themeColor="text1"/>
                <w:sz w:val="16"/>
                <w:szCs w:val="16"/>
              </w:rPr>
            </w:pPr>
          </w:p>
        </w:tc>
      </w:tr>
    </w:tbl>
    <w:p w14:paraId="2F41A419"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Request Feedback</w:t>
      </w:r>
    </w:p>
    <w:p w14:paraId="0441152D" w14:textId="77777777" w:rsidR="00495854" w:rsidRPr="00495854" w:rsidRDefault="00495854" w:rsidP="00495854">
      <w:pPr>
        <w:rPr>
          <w:lang w:val="en-GB"/>
        </w:rPr>
      </w:pPr>
    </w:p>
    <w:p w14:paraId="4FD5FFE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True</w:t>
      </w:r>
    </w:p>
    <w:p w14:paraId="5FC72AFA" w14:textId="77777777" w:rsidR="00B442FD" w:rsidRDefault="00B442FD" w:rsidP="00B442FD">
      <w:pPr>
        <w:rPr>
          <w:rFonts w:cs="Arial"/>
        </w:rPr>
      </w:pPr>
    </w:p>
    <w:p w14:paraId="76C8AA1C"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0F1F56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32E69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AC4F06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48103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A3C60E" w14:textId="77777777" w:rsidR="00B442FD" w:rsidRPr="00F03856" w:rsidRDefault="00B442FD" w:rsidP="00121C0E">
            <w:pPr>
              <w:rPr>
                <w:rFonts w:eastAsiaTheme="minorHAnsi" w:cs="Arial"/>
                <w:color w:val="000000" w:themeColor="text1"/>
                <w:sz w:val="16"/>
                <w:szCs w:val="16"/>
              </w:rPr>
            </w:pPr>
          </w:p>
        </w:tc>
      </w:tr>
      <w:tr w:rsidR="00B442FD" w:rsidRPr="00F03856" w14:paraId="54F1F6F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5F727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B70C1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584F96" w14:textId="77777777" w:rsidR="00B442FD" w:rsidRPr="00F03856" w:rsidRDefault="00B442FD" w:rsidP="00121C0E">
            <w:pPr>
              <w:rPr>
                <w:rFonts w:eastAsiaTheme="minorHAnsi" w:cs="Arial"/>
                <w:color w:val="000000" w:themeColor="text1"/>
                <w:sz w:val="16"/>
                <w:szCs w:val="16"/>
              </w:rPr>
            </w:pPr>
          </w:p>
        </w:tc>
      </w:tr>
      <w:tr w:rsidR="00B442FD" w:rsidRPr="00F03856" w14:paraId="430817C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9D75B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BAE37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B47C0F" w14:textId="77777777" w:rsidR="00B442FD" w:rsidRPr="00F03856" w:rsidRDefault="00B442FD" w:rsidP="00121C0E">
            <w:pPr>
              <w:rPr>
                <w:rFonts w:eastAsiaTheme="minorHAnsi" w:cs="Arial"/>
                <w:color w:val="000000" w:themeColor="text1"/>
                <w:sz w:val="16"/>
                <w:szCs w:val="16"/>
              </w:rPr>
            </w:pPr>
          </w:p>
        </w:tc>
      </w:tr>
      <w:tr w:rsidR="00B442FD" w:rsidRPr="00F03856" w14:paraId="362417B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85F0D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57501A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CD618C" w14:textId="77777777" w:rsidR="00B442FD" w:rsidRPr="00F03856" w:rsidRDefault="00B442FD" w:rsidP="00121C0E">
            <w:pPr>
              <w:rPr>
                <w:rFonts w:eastAsiaTheme="minorHAnsi" w:cs="Arial"/>
                <w:color w:val="000000" w:themeColor="text1"/>
                <w:sz w:val="16"/>
                <w:szCs w:val="16"/>
              </w:rPr>
            </w:pPr>
          </w:p>
        </w:tc>
      </w:tr>
      <w:tr w:rsidR="00B442FD" w:rsidRPr="00F03856" w14:paraId="145EB43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ADC75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2C5B0AC"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177C5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09145B" w14:textId="77777777" w:rsidR="00B442FD" w:rsidRPr="00F03856" w:rsidRDefault="00B442FD" w:rsidP="00121C0E">
            <w:pPr>
              <w:rPr>
                <w:rFonts w:eastAsiaTheme="minorHAnsi" w:cs="Arial"/>
                <w:color w:val="000000" w:themeColor="text1"/>
                <w:sz w:val="16"/>
                <w:szCs w:val="16"/>
              </w:rPr>
            </w:pPr>
          </w:p>
        </w:tc>
      </w:tr>
      <w:tr w:rsidR="00B442FD" w:rsidRPr="00F03856" w14:paraId="20DE271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353F1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C1E7F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EBBDD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506713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8F46C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99E49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E3D24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69E17E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3318C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4AB8E0"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A34BC1" w14:textId="77777777" w:rsidR="00B442FD" w:rsidRPr="00F03856" w:rsidRDefault="00B442FD" w:rsidP="00121C0E">
            <w:pPr>
              <w:rPr>
                <w:rFonts w:eastAsiaTheme="minorHAnsi" w:cs="Arial"/>
                <w:color w:val="000000" w:themeColor="text1"/>
                <w:sz w:val="16"/>
                <w:szCs w:val="16"/>
              </w:rPr>
            </w:pPr>
          </w:p>
        </w:tc>
      </w:tr>
      <w:tr w:rsidR="00B442FD" w:rsidRPr="00F03856" w14:paraId="02A937AB"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81598"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313ACA" w14:textId="77777777" w:rsidR="00B442FD" w:rsidRPr="00F03856" w:rsidRDefault="00B442FD" w:rsidP="00121C0E">
            <w:pPr>
              <w:rPr>
                <w:rFonts w:eastAsiaTheme="minorHAnsi" w:cs="Arial"/>
                <w:color w:val="000000" w:themeColor="text1"/>
                <w:sz w:val="16"/>
                <w:szCs w:val="16"/>
              </w:rPr>
            </w:pPr>
          </w:p>
        </w:tc>
      </w:tr>
    </w:tbl>
    <w:p w14:paraId="30C95E42"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True</w:t>
      </w:r>
    </w:p>
    <w:p w14:paraId="3831DA3A" w14:textId="77777777" w:rsidR="00495854" w:rsidRPr="00495854" w:rsidRDefault="00495854" w:rsidP="00495854">
      <w:pPr>
        <w:rPr>
          <w:lang w:val="en-GB"/>
        </w:rPr>
      </w:pPr>
    </w:p>
    <w:p w14:paraId="6B8DC22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Axis Adjustment Data</w:t>
      </w:r>
    </w:p>
    <w:p w14:paraId="385E3F44" w14:textId="77777777" w:rsidR="00B442FD" w:rsidRDefault="00B442FD" w:rsidP="00B442FD">
      <w:pPr>
        <w:rPr>
          <w:rFonts w:cs="Arial"/>
        </w:rPr>
      </w:pPr>
      <w:r>
        <w:rPr>
          <w:rFonts w:cs="Arial"/>
        </w:rPr>
        <w:t>Repeated signal? This does not seem correct</w:t>
      </w:r>
    </w:p>
    <w:p w14:paraId="12ADD92A" w14:textId="77777777" w:rsidR="00B442FD" w:rsidRDefault="00B442FD" w:rsidP="00B442FD">
      <w:pPr>
        <w:rPr>
          <w:rFonts w:cs="Arial"/>
        </w:rPr>
      </w:pPr>
    </w:p>
    <w:p w14:paraId="3270E259" w14:textId="77777777" w:rsidR="00B442FD" w:rsidRDefault="00B442FD" w:rsidP="00B442FD">
      <w:pPr>
        <w:rPr>
          <w:rFonts w:cs="Arial"/>
        </w:rPr>
      </w:pPr>
      <w:r>
        <w:rPr>
          <w:rFonts w:cs="Arial"/>
        </w:rPr>
        <w:t>ASIL: QM</w:t>
      </w:r>
    </w:p>
    <w:p w14:paraId="2FA82BC0" w14:textId="77777777" w:rsidR="00B442FD" w:rsidRDefault="00B442FD" w:rsidP="00B442FD">
      <w:pPr>
        <w:rPr>
          <w:rFonts w:cs="Arial"/>
        </w:rPr>
      </w:pPr>
      <w:r>
        <w:rPr>
          <w:rFonts w:cs="Arial"/>
        </w:rPr>
        <w:t>Min Value: 0</w:t>
      </w:r>
    </w:p>
    <w:p w14:paraId="61A34029" w14:textId="77777777" w:rsidR="00B442FD" w:rsidRDefault="00B442FD" w:rsidP="00B442FD">
      <w:pPr>
        <w:rPr>
          <w:rFonts w:cs="Arial"/>
        </w:rPr>
      </w:pPr>
      <w:r>
        <w:rPr>
          <w:rFonts w:cs="Arial"/>
        </w:rPr>
        <w:t>Max Value: 65535</w:t>
      </w:r>
    </w:p>
    <w:p w14:paraId="4EE155D0" w14:textId="77777777" w:rsidR="00B442FD" w:rsidRDefault="00B442FD" w:rsidP="00B442FD">
      <w:pPr>
        <w:rPr>
          <w:rFonts w:cs="Arial"/>
        </w:rPr>
      </w:pPr>
      <w:r>
        <w:rPr>
          <w:rFonts w:cs="Arial"/>
        </w:rPr>
        <w:t>Resolution: 1</w:t>
      </w:r>
    </w:p>
    <w:p w14:paraId="35A5DC23" w14:textId="77777777" w:rsidR="00B442FD" w:rsidRDefault="00B442FD" w:rsidP="00B442FD">
      <w:pPr>
        <w:rPr>
          <w:rFonts w:cs="Arial"/>
        </w:rPr>
      </w:pPr>
      <w:r>
        <w:rPr>
          <w:rFonts w:cs="Arial"/>
        </w:rPr>
        <w:t>Offset: 0</w:t>
      </w:r>
    </w:p>
    <w:p w14:paraId="36FB00CF" w14:textId="77777777" w:rsidR="00B442FD" w:rsidRDefault="00B442FD" w:rsidP="00B442FD">
      <w:pPr>
        <w:rPr>
          <w:rFonts w:cs="Arial"/>
        </w:rPr>
      </w:pPr>
      <w:r>
        <w:rPr>
          <w:rFonts w:cs="Arial"/>
        </w:rPr>
        <w:lastRenderedPageBreak/>
        <w:t>Unit: Integer</w:t>
      </w:r>
    </w:p>
    <w:p w14:paraId="565AD3B9" w14:textId="77777777" w:rsidR="00B442FD" w:rsidRDefault="00B442FD" w:rsidP="00B442FD">
      <w:pPr>
        <w:rPr>
          <w:rFonts w:cs="Arial"/>
        </w:rPr>
      </w:pPr>
    </w:p>
    <w:p w14:paraId="757947D4"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3578394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C5983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F6E1853"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A822E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4F262C" w14:textId="77777777" w:rsidR="00B442FD" w:rsidRPr="00F03856" w:rsidRDefault="00B442FD" w:rsidP="00121C0E">
            <w:pPr>
              <w:rPr>
                <w:rFonts w:eastAsiaTheme="minorHAnsi" w:cs="Arial"/>
                <w:color w:val="000000" w:themeColor="text1"/>
                <w:sz w:val="16"/>
                <w:szCs w:val="16"/>
              </w:rPr>
            </w:pPr>
          </w:p>
        </w:tc>
      </w:tr>
      <w:tr w:rsidR="00B442FD" w:rsidRPr="00F03856" w14:paraId="14651DD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3B3E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DC740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5D1115" w14:textId="77777777" w:rsidR="00B442FD" w:rsidRPr="00F03856" w:rsidRDefault="00B442FD" w:rsidP="00121C0E">
            <w:pPr>
              <w:rPr>
                <w:rFonts w:eastAsiaTheme="minorHAnsi" w:cs="Arial"/>
                <w:color w:val="000000" w:themeColor="text1"/>
                <w:sz w:val="16"/>
                <w:szCs w:val="16"/>
              </w:rPr>
            </w:pPr>
          </w:p>
        </w:tc>
      </w:tr>
      <w:tr w:rsidR="00B442FD" w:rsidRPr="00F03856" w14:paraId="7A4DD7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37427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FE666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ABC268" w14:textId="77777777" w:rsidR="00B442FD" w:rsidRPr="00F03856" w:rsidRDefault="00B442FD" w:rsidP="00121C0E">
            <w:pPr>
              <w:rPr>
                <w:rFonts w:eastAsiaTheme="minorHAnsi" w:cs="Arial"/>
                <w:color w:val="000000" w:themeColor="text1"/>
                <w:sz w:val="16"/>
                <w:szCs w:val="16"/>
              </w:rPr>
            </w:pPr>
          </w:p>
        </w:tc>
      </w:tr>
      <w:tr w:rsidR="00B442FD" w:rsidRPr="00F03856" w14:paraId="7C6C5B3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59495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5F81E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08031E" w14:textId="77777777" w:rsidR="00B442FD" w:rsidRPr="00F03856" w:rsidRDefault="00B442FD" w:rsidP="00121C0E">
            <w:pPr>
              <w:rPr>
                <w:rFonts w:eastAsiaTheme="minorHAnsi" w:cs="Arial"/>
                <w:color w:val="000000" w:themeColor="text1"/>
                <w:sz w:val="16"/>
                <w:szCs w:val="16"/>
              </w:rPr>
            </w:pPr>
          </w:p>
        </w:tc>
      </w:tr>
      <w:tr w:rsidR="00B442FD" w:rsidRPr="00F03856" w14:paraId="21D0969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F3DAC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D1C7B3B"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B03AB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CA0FE5" w14:textId="77777777" w:rsidR="00B442FD" w:rsidRPr="00F03856" w:rsidRDefault="00B442FD" w:rsidP="00121C0E">
            <w:pPr>
              <w:rPr>
                <w:rFonts w:eastAsiaTheme="minorHAnsi" w:cs="Arial"/>
                <w:color w:val="000000" w:themeColor="text1"/>
                <w:sz w:val="16"/>
                <w:szCs w:val="16"/>
              </w:rPr>
            </w:pPr>
          </w:p>
        </w:tc>
      </w:tr>
      <w:tr w:rsidR="00B442FD" w:rsidRPr="00F03856" w14:paraId="200741B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2ED76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0995F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CB8DA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470097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7042A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BAA7B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C1BCA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610E60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282B8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1A488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Adjustment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5C9018" w14:textId="77777777" w:rsidR="00E550DC" w:rsidRDefault="00E550DC"/>
        </w:tc>
      </w:tr>
      <w:tr w:rsidR="00B442FD" w:rsidRPr="00F03856" w14:paraId="12D89BF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545C7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6B8870"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5DF04D" w14:textId="77777777" w:rsidR="00B442FD" w:rsidRPr="00F03856" w:rsidRDefault="00B442FD" w:rsidP="00121C0E">
            <w:pPr>
              <w:rPr>
                <w:rFonts w:eastAsiaTheme="minorHAnsi" w:cs="Arial"/>
                <w:color w:val="000000" w:themeColor="text1"/>
                <w:sz w:val="16"/>
                <w:szCs w:val="16"/>
              </w:rPr>
            </w:pPr>
          </w:p>
        </w:tc>
      </w:tr>
      <w:tr w:rsidR="00B442FD" w:rsidRPr="00F03856" w14:paraId="63D0C4C3"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E4B624"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2C4145" w14:textId="77777777" w:rsidR="00B442FD" w:rsidRPr="00F03856" w:rsidRDefault="00B442FD" w:rsidP="00121C0E">
            <w:pPr>
              <w:rPr>
                <w:rFonts w:eastAsiaTheme="minorHAnsi" w:cs="Arial"/>
                <w:color w:val="000000" w:themeColor="text1"/>
                <w:sz w:val="16"/>
                <w:szCs w:val="16"/>
              </w:rPr>
            </w:pPr>
          </w:p>
        </w:tc>
      </w:tr>
    </w:tbl>
    <w:p w14:paraId="5B195EBB"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Axis Adjustment Data</w:t>
      </w:r>
    </w:p>
    <w:p w14:paraId="7754095E" w14:textId="77777777" w:rsidR="00495854" w:rsidRPr="00495854" w:rsidRDefault="00495854" w:rsidP="00495854">
      <w:pPr>
        <w:rPr>
          <w:lang w:val="en-GB"/>
        </w:rPr>
      </w:pPr>
    </w:p>
    <w:p w14:paraId="6DF8486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ProfileInhibit</w:t>
      </w:r>
    </w:p>
    <w:p w14:paraId="68FE1E3C" w14:textId="77777777" w:rsidR="00B442FD" w:rsidRDefault="00B442FD" w:rsidP="00B442FD">
      <w:pPr>
        <w:rPr>
          <w:rFonts w:cs="Arial"/>
        </w:rPr>
      </w:pPr>
    </w:p>
    <w:p w14:paraId="77DAD203"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312AEFD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B7C4B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5024B44"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0E3EA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875DEC" w14:textId="77777777" w:rsidR="00B442FD" w:rsidRPr="00F03856" w:rsidRDefault="00B442FD" w:rsidP="00121C0E">
            <w:pPr>
              <w:rPr>
                <w:rFonts w:eastAsiaTheme="minorHAnsi" w:cs="Arial"/>
                <w:color w:val="000000" w:themeColor="text1"/>
                <w:sz w:val="16"/>
                <w:szCs w:val="16"/>
              </w:rPr>
            </w:pPr>
          </w:p>
        </w:tc>
      </w:tr>
      <w:tr w:rsidR="00B442FD" w:rsidRPr="00F03856" w14:paraId="6F6F507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40D5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5B49A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263941" w14:textId="77777777" w:rsidR="00B442FD" w:rsidRPr="00F03856" w:rsidRDefault="00B442FD" w:rsidP="00121C0E">
            <w:pPr>
              <w:rPr>
                <w:rFonts w:eastAsiaTheme="minorHAnsi" w:cs="Arial"/>
                <w:color w:val="000000" w:themeColor="text1"/>
                <w:sz w:val="16"/>
                <w:szCs w:val="16"/>
              </w:rPr>
            </w:pPr>
          </w:p>
        </w:tc>
      </w:tr>
      <w:tr w:rsidR="00B442FD" w:rsidRPr="00F03856" w14:paraId="7061D35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7008D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0F8E0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C944D1" w14:textId="77777777" w:rsidR="00B442FD" w:rsidRPr="00F03856" w:rsidRDefault="00B442FD" w:rsidP="00121C0E">
            <w:pPr>
              <w:rPr>
                <w:rFonts w:eastAsiaTheme="minorHAnsi" w:cs="Arial"/>
                <w:color w:val="000000" w:themeColor="text1"/>
                <w:sz w:val="16"/>
                <w:szCs w:val="16"/>
              </w:rPr>
            </w:pPr>
          </w:p>
        </w:tc>
      </w:tr>
      <w:tr w:rsidR="00B442FD" w:rsidRPr="00F03856" w14:paraId="2F7B125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F5095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A7447E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F7B8D7" w14:textId="77777777" w:rsidR="00B442FD" w:rsidRPr="00F03856" w:rsidRDefault="00B442FD" w:rsidP="00121C0E">
            <w:pPr>
              <w:rPr>
                <w:rFonts w:eastAsiaTheme="minorHAnsi" w:cs="Arial"/>
                <w:color w:val="000000" w:themeColor="text1"/>
                <w:sz w:val="16"/>
                <w:szCs w:val="16"/>
              </w:rPr>
            </w:pPr>
          </w:p>
        </w:tc>
      </w:tr>
      <w:tr w:rsidR="00B442FD" w:rsidRPr="00F03856" w14:paraId="0700CF5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7B150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FE298B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088E6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4BBF90" w14:textId="77777777" w:rsidR="00B442FD" w:rsidRPr="00F03856" w:rsidRDefault="00B442FD" w:rsidP="00121C0E">
            <w:pPr>
              <w:rPr>
                <w:rFonts w:eastAsiaTheme="minorHAnsi" w:cs="Arial"/>
                <w:color w:val="000000" w:themeColor="text1"/>
                <w:sz w:val="16"/>
                <w:szCs w:val="16"/>
              </w:rPr>
            </w:pPr>
          </w:p>
        </w:tc>
      </w:tr>
      <w:tr w:rsidR="00B442FD" w:rsidRPr="00F03856" w14:paraId="6D718FA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1F99F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61A21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95448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96D7E9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A1F45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28217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99E83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DE9703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9E11C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1D4F4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77D314" w14:textId="77777777" w:rsidR="00E550DC" w:rsidRDefault="00E550DC"/>
        </w:tc>
      </w:tr>
      <w:tr w:rsidR="00B442FD" w:rsidRPr="00F03856" w14:paraId="56BE1B2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82F8E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93606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E628F5" w14:textId="77777777" w:rsidR="00E550DC" w:rsidRDefault="00E550DC"/>
        </w:tc>
      </w:tr>
      <w:tr w:rsidR="00B442FD" w:rsidRPr="00F03856" w14:paraId="01FF937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25042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51C591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B922E1C" w14:textId="77777777" w:rsidR="00B442FD" w:rsidRPr="00F03856" w:rsidRDefault="00B442FD" w:rsidP="00121C0E">
            <w:pPr>
              <w:rPr>
                <w:rFonts w:eastAsiaTheme="minorHAnsi" w:cs="Arial"/>
                <w:color w:val="000000" w:themeColor="text1"/>
                <w:sz w:val="16"/>
                <w:szCs w:val="16"/>
              </w:rPr>
            </w:pPr>
          </w:p>
        </w:tc>
      </w:tr>
      <w:tr w:rsidR="00B442FD" w:rsidRPr="00F03856" w14:paraId="3C18E6BF"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C9AF13"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4E3A22" w14:textId="77777777" w:rsidR="00B442FD" w:rsidRPr="00F03856" w:rsidRDefault="00B442FD" w:rsidP="00121C0E">
            <w:pPr>
              <w:rPr>
                <w:rFonts w:eastAsiaTheme="minorHAnsi" w:cs="Arial"/>
                <w:color w:val="000000" w:themeColor="text1"/>
                <w:sz w:val="16"/>
                <w:szCs w:val="16"/>
              </w:rPr>
            </w:pPr>
          </w:p>
        </w:tc>
      </w:tr>
    </w:tbl>
    <w:p w14:paraId="2258F04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ProfileInhibit</w:t>
      </w:r>
    </w:p>
    <w:p w14:paraId="49077551" w14:textId="77777777" w:rsidR="00495854" w:rsidRPr="00495854" w:rsidRDefault="00495854" w:rsidP="00495854">
      <w:pPr>
        <w:rPr>
          <w:lang w:val="en-GB"/>
        </w:rPr>
      </w:pPr>
    </w:p>
    <w:p w14:paraId="3E2C78D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Adjustment Notification</w:t>
      </w:r>
    </w:p>
    <w:p w14:paraId="4B25D1B0" w14:textId="77777777" w:rsidR="00B442FD" w:rsidRDefault="00B442FD" w:rsidP="00B442FD">
      <w:pPr>
        <w:rPr>
          <w:rFonts w:cs="Arial"/>
        </w:rPr>
      </w:pPr>
      <w:r>
        <w:rPr>
          <w:rFonts w:cs="Arial"/>
        </w:rPr>
        <w:t>This signal contains the classification of the whole Auto Save Domain.</w:t>
      </w:r>
    </w:p>
    <w:p w14:paraId="04EA1C24" w14:textId="77777777" w:rsidR="00B442FD" w:rsidRDefault="00B442FD" w:rsidP="00B442FD">
      <w:pPr>
        <w:rPr>
          <w:rFonts w:cs="Arial"/>
        </w:rPr>
      </w:pPr>
    </w:p>
    <w:p w14:paraId="24464455" w14:textId="77777777" w:rsidR="00B442FD" w:rsidRDefault="00B442FD" w:rsidP="00B442FD">
      <w:pPr>
        <w:rPr>
          <w:rFonts w:cs="Arial"/>
        </w:rPr>
      </w:pPr>
      <w:r>
        <w:rPr>
          <w:rFonts w:cs="Arial"/>
        </w:rPr>
        <w:t>ASIL: QM</w:t>
      </w:r>
    </w:p>
    <w:p w14:paraId="36B82DA6" w14:textId="77777777" w:rsidR="00B442FD" w:rsidRDefault="00B442FD" w:rsidP="00B442FD">
      <w:pPr>
        <w:rPr>
          <w:rFonts w:cs="Arial"/>
        </w:rPr>
      </w:pPr>
      <w:r>
        <w:rPr>
          <w:rFonts w:cs="Arial"/>
        </w:rPr>
        <w:t>Encoding Type: Adjustment Classification</w:t>
      </w:r>
    </w:p>
    <w:p w14:paraId="52BBF8B1" w14:textId="77777777" w:rsidR="00B442FD" w:rsidRDefault="00B442FD" w:rsidP="00B442FD">
      <w:pPr>
        <w:rPr>
          <w:rFonts w:cs="Arial"/>
        </w:rPr>
      </w:pPr>
      <w:r>
        <w:rPr>
          <w:rFonts w:cs="Arial"/>
        </w:rPr>
        <w:t>Discrete Encoding Values:</w:t>
      </w:r>
    </w:p>
    <w:p w14:paraId="104091C5" w14:textId="77777777" w:rsidR="00B442FD" w:rsidRDefault="00B442FD" w:rsidP="00B442FD">
      <w:pPr>
        <w:rPr>
          <w:rFonts w:cs="Arial"/>
        </w:rPr>
      </w:pPr>
      <w:r>
        <w:rPr>
          <w:rFonts w:cs="Arial"/>
        </w:rPr>
        <w:t>0x0 None</w:t>
      </w:r>
    </w:p>
    <w:p w14:paraId="1824E286" w14:textId="77777777" w:rsidR="00B442FD" w:rsidRDefault="00B442FD" w:rsidP="00B442FD">
      <w:pPr>
        <w:rPr>
          <w:rFonts w:cs="Arial"/>
        </w:rPr>
      </w:pPr>
      <w:r>
        <w:rPr>
          <w:rFonts w:cs="Arial"/>
        </w:rPr>
        <w:t>0x1 In Progress</w:t>
      </w:r>
    </w:p>
    <w:p w14:paraId="5A12EBBF" w14:textId="77777777" w:rsidR="00B442FD" w:rsidRDefault="00B442FD" w:rsidP="00B442FD">
      <w:pPr>
        <w:rPr>
          <w:rFonts w:cs="Arial"/>
        </w:rPr>
      </w:pPr>
      <w:r>
        <w:rPr>
          <w:rFonts w:cs="Arial"/>
        </w:rPr>
        <w:t>0x2 Major</w:t>
      </w:r>
    </w:p>
    <w:p w14:paraId="22EAD9A7" w14:textId="77777777" w:rsidR="00B442FD" w:rsidRDefault="00B442FD" w:rsidP="00B442FD">
      <w:pPr>
        <w:rPr>
          <w:rFonts w:cs="Arial"/>
        </w:rPr>
      </w:pPr>
      <w:r>
        <w:rPr>
          <w:rFonts w:cs="Arial"/>
        </w:rPr>
        <w:t>0x3 Minor</w:t>
      </w:r>
    </w:p>
    <w:p w14:paraId="26AC9849" w14:textId="77777777" w:rsidR="00B442FD" w:rsidRDefault="00B442FD" w:rsidP="00B442FD">
      <w:pPr>
        <w:rPr>
          <w:rFonts w:cs="Arial"/>
        </w:rPr>
      </w:pPr>
      <w:r>
        <w:rPr>
          <w:rFonts w:cs="Arial"/>
        </w:rPr>
        <w:t>Unit: Enumeration</w:t>
      </w:r>
    </w:p>
    <w:p w14:paraId="465B0056" w14:textId="77777777" w:rsidR="00B442FD" w:rsidRDefault="00B442FD" w:rsidP="00B442FD">
      <w:pPr>
        <w:rPr>
          <w:rFonts w:cs="Arial"/>
        </w:rPr>
      </w:pPr>
    </w:p>
    <w:p w14:paraId="2C28B896"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0B3CBF1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3E281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893B1EC"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1D88D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17A5B4" w14:textId="77777777" w:rsidR="00B442FD" w:rsidRPr="00F03856" w:rsidRDefault="00B442FD" w:rsidP="00121C0E">
            <w:pPr>
              <w:rPr>
                <w:rFonts w:eastAsiaTheme="minorHAnsi" w:cs="Arial"/>
                <w:color w:val="000000" w:themeColor="text1"/>
                <w:sz w:val="16"/>
                <w:szCs w:val="16"/>
              </w:rPr>
            </w:pPr>
          </w:p>
        </w:tc>
      </w:tr>
      <w:tr w:rsidR="00B442FD" w:rsidRPr="00F03856" w14:paraId="236A336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7A860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74A3B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BA8AC3" w14:textId="77777777" w:rsidR="00B442FD" w:rsidRPr="00F03856" w:rsidRDefault="00B442FD" w:rsidP="00121C0E">
            <w:pPr>
              <w:rPr>
                <w:rFonts w:eastAsiaTheme="minorHAnsi" w:cs="Arial"/>
                <w:color w:val="000000" w:themeColor="text1"/>
                <w:sz w:val="16"/>
                <w:szCs w:val="16"/>
              </w:rPr>
            </w:pPr>
          </w:p>
        </w:tc>
      </w:tr>
      <w:tr w:rsidR="00B442FD" w:rsidRPr="00F03856" w14:paraId="114D058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42EB1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41575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C0DF8D" w14:textId="77777777" w:rsidR="00B442FD" w:rsidRPr="00F03856" w:rsidRDefault="00B442FD" w:rsidP="00121C0E">
            <w:pPr>
              <w:rPr>
                <w:rFonts w:eastAsiaTheme="minorHAnsi" w:cs="Arial"/>
                <w:color w:val="000000" w:themeColor="text1"/>
                <w:sz w:val="16"/>
                <w:szCs w:val="16"/>
              </w:rPr>
            </w:pPr>
          </w:p>
        </w:tc>
      </w:tr>
      <w:tr w:rsidR="00B442FD" w:rsidRPr="00F03856" w14:paraId="1B3C4AA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DAF08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4B348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2A0630" w14:textId="77777777" w:rsidR="00B442FD" w:rsidRPr="00F03856" w:rsidRDefault="00B442FD" w:rsidP="00121C0E">
            <w:pPr>
              <w:rPr>
                <w:rFonts w:eastAsiaTheme="minorHAnsi" w:cs="Arial"/>
                <w:color w:val="000000" w:themeColor="text1"/>
                <w:sz w:val="16"/>
                <w:szCs w:val="16"/>
              </w:rPr>
            </w:pPr>
          </w:p>
        </w:tc>
      </w:tr>
      <w:tr w:rsidR="00B442FD" w:rsidRPr="00F03856" w14:paraId="4E622BE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090C7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D2FE741" w14:textId="77777777" w:rsidR="00B442FD" w:rsidRPr="00F03856" w:rsidRDefault="00B442FD" w:rsidP="00121C0E">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C7811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lastRenderedPageBreak/>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B0B025" w14:textId="77777777" w:rsidR="00B442FD" w:rsidRPr="00F03856" w:rsidRDefault="00B442FD" w:rsidP="00121C0E">
            <w:pPr>
              <w:rPr>
                <w:rFonts w:eastAsiaTheme="minorHAnsi" w:cs="Arial"/>
                <w:color w:val="000000" w:themeColor="text1"/>
                <w:sz w:val="16"/>
                <w:szCs w:val="16"/>
              </w:rPr>
            </w:pPr>
          </w:p>
        </w:tc>
      </w:tr>
      <w:tr w:rsidR="00B442FD" w:rsidRPr="00F03856" w14:paraId="711B82C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3BC43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E356C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84361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41C7A1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75844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61872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B467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D7C2B8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8489D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A7D90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Adjustment Notification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3D29E0" w14:textId="77777777" w:rsidR="00E550DC" w:rsidRDefault="00E550DC"/>
        </w:tc>
      </w:tr>
      <w:tr w:rsidR="00B442FD" w:rsidRPr="00F03856" w14:paraId="619BB1C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9D9F0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EA74A2"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894152" w14:textId="77777777" w:rsidR="00B442FD" w:rsidRPr="00F03856" w:rsidRDefault="00B442FD" w:rsidP="00121C0E">
            <w:pPr>
              <w:rPr>
                <w:rFonts w:eastAsiaTheme="minorHAnsi" w:cs="Arial"/>
                <w:color w:val="000000" w:themeColor="text1"/>
                <w:sz w:val="16"/>
                <w:szCs w:val="16"/>
              </w:rPr>
            </w:pPr>
          </w:p>
        </w:tc>
      </w:tr>
      <w:tr w:rsidR="00B442FD" w:rsidRPr="00F03856" w14:paraId="3062BE99"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008BC5"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FEC1F0" w14:textId="77777777" w:rsidR="00B442FD" w:rsidRPr="00F03856" w:rsidRDefault="00B442FD" w:rsidP="00121C0E">
            <w:pPr>
              <w:rPr>
                <w:rFonts w:eastAsiaTheme="minorHAnsi" w:cs="Arial"/>
                <w:color w:val="000000" w:themeColor="text1"/>
                <w:sz w:val="16"/>
                <w:szCs w:val="16"/>
              </w:rPr>
            </w:pPr>
          </w:p>
        </w:tc>
      </w:tr>
    </w:tbl>
    <w:p w14:paraId="5736C614"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Adjustment Notification</w:t>
      </w:r>
    </w:p>
    <w:p w14:paraId="6B59C694" w14:textId="77777777" w:rsidR="00495854" w:rsidRPr="00495854" w:rsidRDefault="00495854" w:rsidP="00495854">
      <w:pPr>
        <w:rPr>
          <w:lang w:val="en-GB"/>
        </w:rPr>
      </w:pPr>
    </w:p>
    <w:p w14:paraId="6E24096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Save</w:t>
      </w:r>
    </w:p>
    <w:p w14:paraId="7788EAE9" w14:textId="77777777" w:rsidR="00B442FD" w:rsidRDefault="00B442FD" w:rsidP="00B442FD">
      <w:pPr>
        <w:rPr>
          <w:rFonts w:cs="Arial"/>
        </w:rPr>
      </w:pPr>
      <w:r>
        <w:rPr>
          <w:rFonts w:cs="Arial"/>
        </w:rPr>
        <w:t>Indicates that Auto Save is requesting the retention of positional settings and the Profile Update Manager of Positional Settings should retain the current positional settings.</w:t>
      </w:r>
    </w:p>
    <w:p w14:paraId="5AA8E5A7" w14:textId="77777777" w:rsidR="00B442FD" w:rsidRDefault="00B442FD" w:rsidP="00B442FD">
      <w:pPr>
        <w:rPr>
          <w:rFonts w:cs="Arial"/>
        </w:rPr>
      </w:pPr>
    </w:p>
    <w:p w14:paraId="1C7F1EFF" w14:textId="77777777" w:rsidR="00B442FD" w:rsidRDefault="00B442FD" w:rsidP="00B442FD">
      <w:pPr>
        <w:rPr>
          <w:rFonts w:cs="Arial"/>
        </w:rPr>
      </w:pPr>
      <w:r>
        <w:rPr>
          <w:rFonts w:cs="Arial"/>
        </w:rPr>
        <w:t>ASIL: QM</w:t>
      </w:r>
    </w:p>
    <w:p w14:paraId="53D4E29E" w14:textId="77777777" w:rsidR="00B442FD" w:rsidRDefault="00B442FD" w:rsidP="00B442FD">
      <w:pPr>
        <w:rPr>
          <w:rFonts w:cs="Arial"/>
        </w:rPr>
      </w:pPr>
      <w:r>
        <w:rPr>
          <w:rFonts w:cs="Arial"/>
        </w:rPr>
        <w:t>Encoding Type: Request Save</w:t>
      </w:r>
    </w:p>
    <w:p w14:paraId="2906BA44" w14:textId="77777777" w:rsidR="00B442FD" w:rsidRDefault="00B442FD" w:rsidP="00B442FD">
      <w:pPr>
        <w:rPr>
          <w:rFonts w:cs="Arial"/>
        </w:rPr>
      </w:pPr>
      <w:r>
        <w:rPr>
          <w:rFonts w:cs="Arial"/>
        </w:rPr>
        <w:t>Discrete Encoding Values:</w:t>
      </w:r>
    </w:p>
    <w:p w14:paraId="022487A4" w14:textId="77777777" w:rsidR="00B442FD" w:rsidRDefault="00B442FD" w:rsidP="00B442FD">
      <w:pPr>
        <w:rPr>
          <w:rFonts w:cs="Arial"/>
        </w:rPr>
      </w:pPr>
      <w:r>
        <w:rPr>
          <w:rFonts w:cs="Arial"/>
        </w:rPr>
        <w:t>0x0 No Save</w:t>
      </w:r>
    </w:p>
    <w:p w14:paraId="4E745640" w14:textId="77777777" w:rsidR="00B442FD" w:rsidRDefault="00B442FD" w:rsidP="00B442FD">
      <w:pPr>
        <w:rPr>
          <w:rFonts w:cs="Arial"/>
        </w:rPr>
      </w:pPr>
      <w:r>
        <w:rPr>
          <w:rFonts w:cs="Arial"/>
        </w:rPr>
        <w:t>0x1 Save</w:t>
      </w:r>
    </w:p>
    <w:p w14:paraId="601DAD84" w14:textId="77777777" w:rsidR="00B442FD" w:rsidRDefault="00B442FD" w:rsidP="00B442FD">
      <w:pPr>
        <w:rPr>
          <w:rFonts w:cs="Arial"/>
        </w:rPr>
      </w:pPr>
      <w:r>
        <w:rPr>
          <w:rFonts w:cs="Arial"/>
        </w:rPr>
        <w:t>Unit: Enumeration</w:t>
      </w:r>
    </w:p>
    <w:p w14:paraId="6D9690BE" w14:textId="77777777" w:rsidR="00B442FD" w:rsidRDefault="00B442FD" w:rsidP="00B442FD">
      <w:pPr>
        <w:rPr>
          <w:rFonts w:cs="Arial"/>
        </w:rPr>
      </w:pPr>
    </w:p>
    <w:p w14:paraId="443BC98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821BAB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AF074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9B7E4DA"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D3246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299ABB" w14:textId="77777777" w:rsidR="00B442FD" w:rsidRPr="00F03856" w:rsidRDefault="00B442FD" w:rsidP="00121C0E">
            <w:pPr>
              <w:rPr>
                <w:rFonts w:eastAsiaTheme="minorHAnsi" w:cs="Arial"/>
                <w:color w:val="000000" w:themeColor="text1"/>
                <w:sz w:val="16"/>
                <w:szCs w:val="16"/>
              </w:rPr>
            </w:pPr>
          </w:p>
        </w:tc>
      </w:tr>
      <w:tr w:rsidR="00B442FD" w:rsidRPr="00F03856" w14:paraId="21941DB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04126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44090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1A8603" w14:textId="77777777" w:rsidR="00B442FD" w:rsidRPr="00F03856" w:rsidRDefault="00B442FD" w:rsidP="00121C0E">
            <w:pPr>
              <w:rPr>
                <w:rFonts w:eastAsiaTheme="minorHAnsi" w:cs="Arial"/>
                <w:color w:val="000000" w:themeColor="text1"/>
                <w:sz w:val="16"/>
                <w:szCs w:val="16"/>
              </w:rPr>
            </w:pPr>
          </w:p>
        </w:tc>
      </w:tr>
      <w:tr w:rsidR="00B442FD" w:rsidRPr="00F03856" w14:paraId="3FAC986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44123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7B14E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DCDA38" w14:textId="77777777" w:rsidR="00B442FD" w:rsidRPr="00F03856" w:rsidRDefault="00B442FD" w:rsidP="00121C0E">
            <w:pPr>
              <w:rPr>
                <w:rFonts w:eastAsiaTheme="minorHAnsi" w:cs="Arial"/>
                <w:color w:val="000000" w:themeColor="text1"/>
                <w:sz w:val="16"/>
                <w:szCs w:val="16"/>
              </w:rPr>
            </w:pPr>
          </w:p>
        </w:tc>
      </w:tr>
      <w:tr w:rsidR="00B442FD" w:rsidRPr="00F03856" w14:paraId="6A02933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60274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D0741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016167" w14:textId="77777777" w:rsidR="00B442FD" w:rsidRPr="00F03856" w:rsidRDefault="00B442FD" w:rsidP="00121C0E">
            <w:pPr>
              <w:rPr>
                <w:rFonts w:eastAsiaTheme="minorHAnsi" w:cs="Arial"/>
                <w:color w:val="000000" w:themeColor="text1"/>
                <w:sz w:val="16"/>
                <w:szCs w:val="16"/>
              </w:rPr>
            </w:pPr>
          </w:p>
        </w:tc>
      </w:tr>
      <w:tr w:rsidR="00B442FD" w:rsidRPr="00F03856" w14:paraId="28CEC2B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D6AD4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9C23FC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159E1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5FC329" w14:textId="77777777" w:rsidR="00B442FD" w:rsidRPr="00F03856" w:rsidRDefault="00B442FD" w:rsidP="00121C0E">
            <w:pPr>
              <w:rPr>
                <w:rFonts w:eastAsiaTheme="minorHAnsi" w:cs="Arial"/>
                <w:color w:val="000000" w:themeColor="text1"/>
                <w:sz w:val="16"/>
                <w:szCs w:val="16"/>
              </w:rPr>
            </w:pPr>
          </w:p>
        </w:tc>
      </w:tr>
      <w:tr w:rsidR="00B442FD" w:rsidRPr="00F03856" w14:paraId="4B19C17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103FD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6D194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6EB4C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5F21F4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1F81E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C6E03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95913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8D3E69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A7280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B7A60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Save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6A3730" w14:textId="77777777" w:rsidR="00E550DC" w:rsidRDefault="00E550DC"/>
        </w:tc>
      </w:tr>
      <w:tr w:rsidR="00B442FD" w:rsidRPr="00F03856" w14:paraId="0490229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41BA2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8FEDD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 Save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A54D37" w14:textId="77777777" w:rsidR="00E550DC" w:rsidRDefault="00E550DC"/>
        </w:tc>
      </w:tr>
      <w:tr w:rsidR="00B442FD" w:rsidRPr="00F03856" w14:paraId="26DDEA9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8B5B5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3AD3D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DDDFC2" w14:textId="77777777" w:rsidR="00B442FD" w:rsidRPr="00F03856" w:rsidRDefault="00B442FD" w:rsidP="00121C0E">
            <w:pPr>
              <w:rPr>
                <w:rFonts w:eastAsiaTheme="minorHAnsi" w:cs="Arial"/>
                <w:color w:val="000000" w:themeColor="text1"/>
                <w:sz w:val="16"/>
                <w:szCs w:val="16"/>
              </w:rPr>
            </w:pPr>
          </w:p>
        </w:tc>
      </w:tr>
      <w:tr w:rsidR="00B442FD" w:rsidRPr="00F03856" w14:paraId="37757369"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7DB03F"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DF315C" w14:textId="77777777" w:rsidR="00B442FD" w:rsidRPr="00F03856" w:rsidRDefault="00B442FD" w:rsidP="00121C0E">
            <w:pPr>
              <w:rPr>
                <w:rFonts w:eastAsiaTheme="minorHAnsi" w:cs="Arial"/>
                <w:color w:val="000000" w:themeColor="text1"/>
                <w:sz w:val="16"/>
                <w:szCs w:val="16"/>
              </w:rPr>
            </w:pPr>
          </w:p>
        </w:tc>
      </w:tr>
    </w:tbl>
    <w:p w14:paraId="2FD94695"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Request Save</w:t>
      </w:r>
    </w:p>
    <w:p w14:paraId="3D7587E3" w14:textId="77777777" w:rsidR="00495854" w:rsidRPr="00495854" w:rsidRDefault="00495854" w:rsidP="00495854">
      <w:pPr>
        <w:rPr>
          <w:lang w:val="en-GB"/>
        </w:rPr>
      </w:pPr>
    </w:p>
    <w:p w14:paraId="60EAED6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Adjustment Classification Alert</w:t>
      </w:r>
    </w:p>
    <w:p w14:paraId="2FA33FE5" w14:textId="77777777" w:rsidR="00B442FD" w:rsidRDefault="00B442FD" w:rsidP="00B442FD">
      <w:pPr>
        <w:rPr>
          <w:rFonts w:cs="Arial"/>
        </w:rPr>
      </w:pPr>
      <w:r>
        <w:rPr>
          <w:rFonts w:cs="Arial"/>
        </w:rPr>
        <w:t>Indicates that an update has occurred in the Classified Adjustments Repository and the Auto Save feature should evaluate it.</w:t>
      </w:r>
    </w:p>
    <w:p w14:paraId="24D7111B" w14:textId="77777777" w:rsidR="00B442FD" w:rsidRDefault="00B442FD" w:rsidP="00B442FD">
      <w:pPr>
        <w:rPr>
          <w:rFonts w:cs="Arial"/>
        </w:rPr>
      </w:pPr>
    </w:p>
    <w:p w14:paraId="69B7F546" w14:textId="77777777" w:rsidR="00B442FD" w:rsidRDefault="00B442FD" w:rsidP="00B442FD">
      <w:pPr>
        <w:rPr>
          <w:rFonts w:cs="Arial"/>
        </w:rPr>
      </w:pPr>
      <w:r>
        <w:rPr>
          <w:rFonts w:cs="Arial"/>
        </w:rPr>
        <w:t>ASIL: QM</w:t>
      </w:r>
    </w:p>
    <w:p w14:paraId="51496EAC" w14:textId="77777777" w:rsidR="00B442FD" w:rsidRDefault="00B442FD" w:rsidP="00B442FD">
      <w:pPr>
        <w:rPr>
          <w:rFonts w:cs="Arial"/>
        </w:rPr>
      </w:pPr>
      <w:r>
        <w:rPr>
          <w:rFonts w:cs="Arial"/>
        </w:rPr>
        <w:t>Encoding Type: Boolean</w:t>
      </w:r>
    </w:p>
    <w:p w14:paraId="09279A13" w14:textId="77777777" w:rsidR="00B442FD" w:rsidRDefault="00B442FD" w:rsidP="00B442FD">
      <w:pPr>
        <w:rPr>
          <w:rFonts w:cs="Arial"/>
        </w:rPr>
      </w:pPr>
      <w:r>
        <w:rPr>
          <w:rFonts w:cs="Arial"/>
        </w:rPr>
        <w:t>Discrete Encoding Values:</w:t>
      </w:r>
    </w:p>
    <w:p w14:paraId="4F4E795B" w14:textId="77777777" w:rsidR="00B442FD" w:rsidRDefault="00B442FD" w:rsidP="00B442FD">
      <w:pPr>
        <w:rPr>
          <w:rFonts w:cs="Arial"/>
        </w:rPr>
      </w:pPr>
      <w:r>
        <w:rPr>
          <w:rFonts w:cs="Arial"/>
        </w:rPr>
        <w:t>0x0 FALSE</w:t>
      </w:r>
    </w:p>
    <w:p w14:paraId="10928994" w14:textId="77777777" w:rsidR="00B442FD" w:rsidRDefault="00B442FD" w:rsidP="00B442FD">
      <w:pPr>
        <w:rPr>
          <w:rFonts w:cs="Arial"/>
        </w:rPr>
      </w:pPr>
      <w:r>
        <w:rPr>
          <w:rFonts w:cs="Arial"/>
        </w:rPr>
        <w:t>0x1 TRUE</w:t>
      </w:r>
    </w:p>
    <w:p w14:paraId="60B4AD5C" w14:textId="77777777" w:rsidR="00B442FD" w:rsidRDefault="00B442FD" w:rsidP="00B442FD">
      <w:pPr>
        <w:rPr>
          <w:rFonts w:cs="Arial"/>
        </w:rPr>
      </w:pPr>
      <w:r>
        <w:rPr>
          <w:rFonts w:cs="Arial"/>
        </w:rPr>
        <w:t>Unit: Boolean</w:t>
      </w:r>
    </w:p>
    <w:p w14:paraId="0E6B7DEA" w14:textId="77777777" w:rsidR="00B442FD" w:rsidRDefault="00B442FD" w:rsidP="00B442FD">
      <w:pPr>
        <w:rPr>
          <w:rFonts w:cs="Arial"/>
        </w:rPr>
      </w:pPr>
    </w:p>
    <w:p w14:paraId="4CCA252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3"/>
        <w:gridCol w:w="3748"/>
      </w:tblGrid>
      <w:tr w:rsidR="00B442FD" w:rsidRPr="00F03856" w14:paraId="7352967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00AE1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F22E55E"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C6388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7309FA" w14:textId="77777777" w:rsidR="00B442FD" w:rsidRPr="00F03856" w:rsidRDefault="00B442FD" w:rsidP="00121C0E">
            <w:pPr>
              <w:rPr>
                <w:rFonts w:eastAsiaTheme="minorHAnsi" w:cs="Arial"/>
                <w:color w:val="000000" w:themeColor="text1"/>
                <w:sz w:val="16"/>
                <w:szCs w:val="16"/>
              </w:rPr>
            </w:pPr>
          </w:p>
        </w:tc>
      </w:tr>
      <w:tr w:rsidR="00B442FD" w:rsidRPr="00F03856" w14:paraId="19C7279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63E4A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47607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B8202" w14:textId="77777777" w:rsidR="00B442FD" w:rsidRPr="00F03856" w:rsidRDefault="00B442FD" w:rsidP="00121C0E">
            <w:pPr>
              <w:rPr>
                <w:rFonts w:eastAsiaTheme="minorHAnsi" w:cs="Arial"/>
                <w:color w:val="000000" w:themeColor="text1"/>
                <w:sz w:val="16"/>
                <w:szCs w:val="16"/>
              </w:rPr>
            </w:pPr>
          </w:p>
        </w:tc>
      </w:tr>
      <w:tr w:rsidR="00B442FD" w:rsidRPr="00F03856" w14:paraId="29151BA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47CEA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CF0ED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784C55" w14:textId="77777777" w:rsidR="00B442FD" w:rsidRPr="00F03856" w:rsidRDefault="00B442FD" w:rsidP="00121C0E">
            <w:pPr>
              <w:rPr>
                <w:rFonts w:eastAsiaTheme="minorHAnsi" w:cs="Arial"/>
                <w:color w:val="000000" w:themeColor="text1"/>
                <w:sz w:val="16"/>
                <w:szCs w:val="16"/>
              </w:rPr>
            </w:pPr>
          </w:p>
        </w:tc>
      </w:tr>
      <w:tr w:rsidR="00B442FD" w:rsidRPr="00F03856" w14:paraId="2B87A14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D2365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7BD10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0E7ABE" w14:textId="77777777" w:rsidR="00B442FD" w:rsidRPr="00F03856" w:rsidRDefault="00B442FD" w:rsidP="00121C0E">
            <w:pPr>
              <w:rPr>
                <w:rFonts w:eastAsiaTheme="minorHAnsi" w:cs="Arial"/>
                <w:color w:val="000000" w:themeColor="text1"/>
                <w:sz w:val="16"/>
                <w:szCs w:val="16"/>
              </w:rPr>
            </w:pPr>
          </w:p>
        </w:tc>
      </w:tr>
      <w:tr w:rsidR="00B442FD" w:rsidRPr="00F03856" w14:paraId="587B094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4295A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E7488CA" w14:textId="77777777" w:rsidR="00B442FD" w:rsidRPr="00F03856" w:rsidRDefault="00B442FD" w:rsidP="00121C0E">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B0906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lastRenderedPageBreak/>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A0877F" w14:textId="77777777" w:rsidR="00B442FD" w:rsidRPr="00F03856" w:rsidRDefault="00B442FD" w:rsidP="00121C0E">
            <w:pPr>
              <w:rPr>
                <w:rFonts w:eastAsiaTheme="minorHAnsi" w:cs="Arial"/>
                <w:color w:val="000000" w:themeColor="text1"/>
                <w:sz w:val="16"/>
                <w:szCs w:val="16"/>
              </w:rPr>
            </w:pPr>
          </w:p>
        </w:tc>
      </w:tr>
      <w:tr w:rsidR="00B442FD" w:rsidRPr="00F03856" w14:paraId="2B12C57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2093B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CE69B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BA0305"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EA050A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2F0AD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BF264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2B712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C32D6C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425FE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65B68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Adjustment Classification Alert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170BF6" w14:textId="77777777" w:rsidR="00E550DC" w:rsidRDefault="00E550DC"/>
        </w:tc>
      </w:tr>
      <w:tr w:rsidR="00B442FD" w:rsidRPr="00F03856" w14:paraId="5978588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6748A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65BABEC"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DF7AD7" w14:textId="77777777" w:rsidR="00B442FD" w:rsidRPr="00F03856" w:rsidRDefault="00B442FD" w:rsidP="00121C0E">
            <w:pPr>
              <w:rPr>
                <w:rFonts w:eastAsiaTheme="minorHAnsi" w:cs="Arial"/>
                <w:color w:val="000000" w:themeColor="text1"/>
                <w:sz w:val="16"/>
                <w:szCs w:val="16"/>
              </w:rPr>
            </w:pPr>
          </w:p>
        </w:tc>
      </w:tr>
      <w:tr w:rsidR="00B442FD" w:rsidRPr="00F03856" w14:paraId="66C2A09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EA203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E3D080" w14:textId="77777777" w:rsidR="00B442FD" w:rsidRPr="00F03856" w:rsidRDefault="00B442FD" w:rsidP="00121C0E">
            <w:pPr>
              <w:rPr>
                <w:rFonts w:eastAsiaTheme="minorHAnsi" w:cs="Arial"/>
                <w:color w:val="000000" w:themeColor="text1"/>
                <w:sz w:val="16"/>
                <w:szCs w:val="16"/>
              </w:rPr>
            </w:pPr>
          </w:p>
        </w:tc>
      </w:tr>
    </w:tbl>
    <w:p w14:paraId="5397450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Adjustment Classification Alert</w:t>
      </w:r>
    </w:p>
    <w:p w14:paraId="6D40E427" w14:textId="77777777" w:rsidR="00495854" w:rsidRPr="00495854" w:rsidRDefault="00495854" w:rsidP="00495854">
      <w:pPr>
        <w:rPr>
          <w:lang w:val="en-GB"/>
        </w:rPr>
      </w:pPr>
    </w:p>
    <w:p w14:paraId="6D7DA39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Adjustment Enum</w:t>
      </w:r>
    </w:p>
    <w:p w14:paraId="07FA3978" w14:textId="77777777" w:rsidR="00B442FD" w:rsidRDefault="00B442FD" w:rsidP="00B442FD">
      <w:pPr>
        <w:rPr>
          <w:rFonts w:cs="Arial"/>
        </w:rPr>
      </w:pPr>
    </w:p>
    <w:p w14:paraId="257B6113"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74565D6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47DD6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504DD6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ADB7D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7298A3" w14:textId="77777777" w:rsidR="00B442FD" w:rsidRPr="00F03856" w:rsidRDefault="00B442FD" w:rsidP="00121C0E">
            <w:pPr>
              <w:rPr>
                <w:rFonts w:eastAsiaTheme="minorHAnsi" w:cs="Arial"/>
                <w:color w:val="000000" w:themeColor="text1"/>
                <w:sz w:val="16"/>
                <w:szCs w:val="16"/>
              </w:rPr>
            </w:pPr>
          </w:p>
        </w:tc>
      </w:tr>
      <w:tr w:rsidR="00B442FD" w:rsidRPr="00F03856" w14:paraId="6EFD585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4A67D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7DEC0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D4DBB4" w14:textId="77777777" w:rsidR="00B442FD" w:rsidRPr="00F03856" w:rsidRDefault="00B442FD" w:rsidP="00121C0E">
            <w:pPr>
              <w:rPr>
                <w:rFonts w:eastAsiaTheme="minorHAnsi" w:cs="Arial"/>
                <w:color w:val="000000" w:themeColor="text1"/>
                <w:sz w:val="16"/>
                <w:szCs w:val="16"/>
              </w:rPr>
            </w:pPr>
          </w:p>
        </w:tc>
      </w:tr>
      <w:tr w:rsidR="00B442FD" w:rsidRPr="00F03856" w14:paraId="0E3504F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32D42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02A2C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2BA3BA" w14:textId="77777777" w:rsidR="00B442FD" w:rsidRPr="00F03856" w:rsidRDefault="00B442FD" w:rsidP="00121C0E">
            <w:pPr>
              <w:rPr>
                <w:rFonts w:eastAsiaTheme="minorHAnsi" w:cs="Arial"/>
                <w:color w:val="000000" w:themeColor="text1"/>
                <w:sz w:val="16"/>
                <w:szCs w:val="16"/>
              </w:rPr>
            </w:pPr>
          </w:p>
        </w:tc>
      </w:tr>
      <w:tr w:rsidR="00B442FD" w:rsidRPr="00F03856" w14:paraId="3B59A6B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0B5A7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9A0A3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87371B" w14:textId="77777777" w:rsidR="00B442FD" w:rsidRPr="00F03856" w:rsidRDefault="00B442FD" w:rsidP="00121C0E">
            <w:pPr>
              <w:rPr>
                <w:rFonts w:eastAsiaTheme="minorHAnsi" w:cs="Arial"/>
                <w:color w:val="000000" w:themeColor="text1"/>
                <w:sz w:val="16"/>
                <w:szCs w:val="16"/>
              </w:rPr>
            </w:pPr>
          </w:p>
        </w:tc>
      </w:tr>
      <w:tr w:rsidR="00B442FD" w:rsidRPr="00F03856" w14:paraId="717928E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5E15F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97CCB3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8BEE6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455922" w14:textId="77777777" w:rsidR="00B442FD" w:rsidRPr="00F03856" w:rsidRDefault="00B442FD" w:rsidP="00121C0E">
            <w:pPr>
              <w:rPr>
                <w:rFonts w:eastAsiaTheme="minorHAnsi" w:cs="Arial"/>
                <w:color w:val="000000" w:themeColor="text1"/>
                <w:sz w:val="16"/>
                <w:szCs w:val="16"/>
              </w:rPr>
            </w:pPr>
          </w:p>
        </w:tc>
      </w:tr>
      <w:tr w:rsidR="00B442FD" w:rsidRPr="00F03856" w14:paraId="0D55176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23A8B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0C83A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24156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67DEA7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6FFA9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ECB4A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BC0B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4532C4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991FA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60925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Minor</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DA64A1" w14:textId="77777777" w:rsidR="00E550DC" w:rsidRDefault="00E550DC"/>
        </w:tc>
      </w:tr>
      <w:tr w:rsidR="00B442FD" w:rsidRPr="00F03856" w14:paraId="301D1BC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D7B8E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DD467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Major</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E5272F" w14:textId="77777777" w:rsidR="00E550DC" w:rsidRDefault="00E550DC"/>
        </w:tc>
      </w:tr>
      <w:tr w:rsidR="00B442FD" w:rsidRPr="00F03856" w14:paraId="12FA5F0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BE813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71285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 Progress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24DB36" w14:textId="77777777" w:rsidR="00E550DC" w:rsidRDefault="00E550DC"/>
        </w:tc>
      </w:tr>
      <w:tr w:rsidR="00B442FD" w:rsidRPr="00F03856" w14:paraId="1D6F0AA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1CD3D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F84E8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None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E86B75" w14:textId="77777777" w:rsidR="00E550DC" w:rsidRDefault="00E550DC"/>
        </w:tc>
      </w:tr>
      <w:tr w:rsidR="00B442FD" w:rsidRPr="00F03856" w14:paraId="1BCCEC2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F83D0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4ADEC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518E4C" w14:textId="77777777" w:rsidR="00B442FD" w:rsidRPr="00F03856" w:rsidRDefault="00B442FD" w:rsidP="00121C0E">
            <w:pPr>
              <w:rPr>
                <w:rFonts w:eastAsiaTheme="minorHAnsi" w:cs="Arial"/>
                <w:color w:val="000000" w:themeColor="text1"/>
                <w:sz w:val="16"/>
                <w:szCs w:val="16"/>
              </w:rPr>
            </w:pPr>
          </w:p>
        </w:tc>
      </w:tr>
      <w:tr w:rsidR="00B442FD" w:rsidRPr="00F03856" w14:paraId="528797C2"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8D49C6"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53F917" w14:textId="77777777" w:rsidR="00B442FD" w:rsidRPr="00F03856" w:rsidRDefault="00B442FD" w:rsidP="00121C0E">
            <w:pPr>
              <w:rPr>
                <w:rFonts w:eastAsiaTheme="minorHAnsi" w:cs="Arial"/>
                <w:color w:val="000000" w:themeColor="text1"/>
                <w:sz w:val="16"/>
                <w:szCs w:val="16"/>
              </w:rPr>
            </w:pPr>
          </w:p>
        </w:tc>
      </w:tr>
    </w:tbl>
    <w:p w14:paraId="36D5D45B"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Adjustment Enum</w:t>
      </w:r>
    </w:p>
    <w:p w14:paraId="44406998" w14:textId="77777777" w:rsidR="00495854" w:rsidRPr="00495854" w:rsidRDefault="00495854" w:rsidP="00495854">
      <w:pPr>
        <w:rPr>
          <w:lang w:val="en-GB"/>
        </w:rPr>
      </w:pPr>
    </w:p>
    <w:p w14:paraId="761FD17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Activation Status</w:t>
      </w:r>
    </w:p>
    <w:p w14:paraId="3DB2EB77" w14:textId="77777777" w:rsidR="00B442FD" w:rsidRDefault="00B442FD" w:rsidP="00B442FD">
      <w:pPr>
        <w:rPr>
          <w:rFonts w:cs="Arial"/>
        </w:rPr>
      </w:pPr>
      <w:r>
        <w:rPr>
          <w:rFonts w:cs="Arial"/>
        </w:rPr>
        <w:t>Indicates whether the feature should be active or inactive.</w:t>
      </w:r>
    </w:p>
    <w:p w14:paraId="1400012F" w14:textId="77777777" w:rsidR="00B442FD" w:rsidRDefault="00B442FD" w:rsidP="00B442FD">
      <w:pPr>
        <w:rPr>
          <w:rFonts w:cs="Arial"/>
        </w:rPr>
      </w:pPr>
    </w:p>
    <w:p w14:paraId="5F3A3074" w14:textId="77777777" w:rsidR="00B442FD" w:rsidRDefault="00B442FD" w:rsidP="00B442FD">
      <w:pPr>
        <w:rPr>
          <w:rFonts w:cs="Arial"/>
        </w:rPr>
      </w:pPr>
      <w:r>
        <w:rPr>
          <w:rFonts w:cs="Arial"/>
        </w:rPr>
        <w:t>ASIL: QM</w:t>
      </w:r>
    </w:p>
    <w:p w14:paraId="5661BDD0" w14:textId="77777777" w:rsidR="00B442FD" w:rsidRDefault="00B442FD" w:rsidP="00B442FD">
      <w:pPr>
        <w:rPr>
          <w:rFonts w:cs="Arial"/>
        </w:rPr>
      </w:pPr>
      <w:r>
        <w:rPr>
          <w:rFonts w:cs="Arial"/>
        </w:rPr>
        <w:t>Encoding Type: Activation Status</w:t>
      </w:r>
    </w:p>
    <w:p w14:paraId="7EBBAF13" w14:textId="77777777" w:rsidR="00B442FD" w:rsidRDefault="00B442FD" w:rsidP="00B442FD">
      <w:pPr>
        <w:rPr>
          <w:rFonts w:cs="Arial"/>
        </w:rPr>
      </w:pPr>
      <w:r>
        <w:rPr>
          <w:rFonts w:cs="Arial"/>
        </w:rPr>
        <w:t>Discrete Encoding Values:</w:t>
      </w:r>
    </w:p>
    <w:p w14:paraId="013855EE" w14:textId="77777777" w:rsidR="00B442FD" w:rsidRDefault="00B442FD" w:rsidP="00B442FD">
      <w:pPr>
        <w:rPr>
          <w:rFonts w:cs="Arial"/>
        </w:rPr>
      </w:pPr>
      <w:r>
        <w:rPr>
          <w:rFonts w:cs="Arial"/>
        </w:rPr>
        <w:t>0x0 Disabled</w:t>
      </w:r>
    </w:p>
    <w:p w14:paraId="69453FD5" w14:textId="77777777" w:rsidR="00B442FD" w:rsidRDefault="00B442FD" w:rsidP="00B442FD">
      <w:pPr>
        <w:rPr>
          <w:rFonts w:cs="Arial"/>
        </w:rPr>
      </w:pPr>
      <w:r>
        <w:rPr>
          <w:rFonts w:cs="Arial"/>
        </w:rPr>
        <w:t>0x1 Enabled Inactive</w:t>
      </w:r>
    </w:p>
    <w:p w14:paraId="20AECD50" w14:textId="77777777" w:rsidR="00B442FD" w:rsidRDefault="00B442FD" w:rsidP="00B442FD">
      <w:pPr>
        <w:rPr>
          <w:rFonts w:cs="Arial"/>
        </w:rPr>
      </w:pPr>
      <w:r>
        <w:rPr>
          <w:rFonts w:cs="Arial"/>
        </w:rPr>
        <w:t>0x2 Enabled Active</w:t>
      </w:r>
    </w:p>
    <w:p w14:paraId="6D072976" w14:textId="77777777" w:rsidR="00B442FD" w:rsidRDefault="00B442FD" w:rsidP="00B442FD">
      <w:pPr>
        <w:rPr>
          <w:rFonts w:cs="Arial"/>
        </w:rPr>
      </w:pPr>
      <w:r>
        <w:rPr>
          <w:rFonts w:cs="Arial"/>
        </w:rPr>
        <w:t>Unit: Enumeration</w:t>
      </w:r>
    </w:p>
    <w:p w14:paraId="46CE84EF" w14:textId="77777777" w:rsidR="00B442FD" w:rsidRDefault="00B442FD" w:rsidP="00B442FD">
      <w:pPr>
        <w:rPr>
          <w:rFonts w:cs="Arial"/>
        </w:rPr>
      </w:pPr>
    </w:p>
    <w:p w14:paraId="7BCEA268"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5DAEC1B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396AF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2C950E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30CF1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844DF0" w14:textId="77777777" w:rsidR="00B442FD" w:rsidRPr="00F03856" w:rsidRDefault="00B442FD" w:rsidP="00121C0E">
            <w:pPr>
              <w:rPr>
                <w:rFonts w:eastAsiaTheme="minorHAnsi" w:cs="Arial"/>
                <w:color w:val="000000" w:themeColor="text1"/>
                <w:sz w:val="16"/>
                <w:szCs w:val="16"/>
              </w:rPr>
            </w:pPr>
          </w:p>
        </w:tc>
      </w:tr>
      <w:tr w:rsidR="00B442FD" w:rsidRPr="00F03856" w14:paraId="7BF2AD8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4A2E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E96D8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1ADF3B" w14:textId="77777777" w:rsidR="00B442FD" w:rsidRPr="00F03856" w:rsidRDefault="00B442FD" w:rsidP="00121C0E">
            <w:pPr>
              <w:rPr>
                <w:rFonts w:eastAsiaTheme="minorHAnsi" w:cs="Arial"/>
                <w:color w:val="000000" w:themeColor="text1"/>
                <w:sz w:val="16"/>
                <w:szCs w:val="16"/>
              </w:rPr>
            </w:pPr>
          </w:p>
        </w:tc>
      </w:tr>
      <w:tr w:rsidR="00B442FD" w:rsidRPr="00F03856" w14:paraId="5F35EEC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F7FEB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F48BA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9F3EB9" w14:textId="77777777" w:rsidR="00B442FD" w:rsidRPr="00F03856" w:rsidRDefault="00B442FD" w:rsidP="00121C0E">
            <w:pPr>
              <w:rPr>
                <w:rFonts w:eastAsiaTheme="minorHAnsi" w:cs="Arial"/>
                <w:color w:val="000000" w:themeColor="text1"/>
                <w:sz w:val="16"/>
                <w:szCs w:val="16"/>
              </w:rPr>
            </w:pPr>
          </w:p>
        </w:tc>
      </w:tr>
      <w:tr w:rsidR="00B442FD" w:rsidRPr="00F03856" w14:paraId="4CB8196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167BF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9EC8F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906679" w14:textId="77777777" w:rsidR="00B442FD" w:rsidRPr="00F03856" w:rsidRDefault="00B442FD" w:rsidP="00121C0E">
            <w:pPr>
              <w:rPr>
                <w:rFonts w:eastAsiaTheme="minorHAnsi" w:cs="Arial"/>
                <w:color w:val="000000" w:themeColor="text1"/>
                <w:sz w:val="16"/>
                <w:szCs w:val="16"/>
              </w:rPr>
            </w:pPr>
          </w:p>
        </w:tc>
      </w:tr>
      <w:tr w:rsidR="00B442FD" w:rsidRPr="00F03856" w14:paraId="48CDEAD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B2995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7B1AF84"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A7400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504E04" w14:textId="77777777" w:rsidR="00B442FD" w:rsidRPr="00F03856" w:rsidRDefault="00B442FD" w:rsidP="00121C0E">
            <w:pPr>
              <w:rPr>
                <w:rFonts w:eastAsiaTheme="minorHAnsi" w:cs="Arial"/>
                <w:color w:val="000000" w:themeColor="text1"/>
                <w:sz w:val="16"/>
                <w:szCs w:val="16"/>
              </w:rPr>
            </w:pPr>
          </w:p>
        </w:tc>
      </w:tr>
      <w:tr w:rsidR="00B442FD" w:rsidRPr="00F03856" w14:paraId="4CABB73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B7D9F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3246C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D21CE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BF5A9E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A1798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BFE5C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DE732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B5A17C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83652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CD1E8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Disabled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19F1B2" w14:textId="77777777" w:rsidR="00E550DC" w:rsidRDefault="00E550DC"/>
        </w:tc>
      </w:tr>
      <w:tr w:rsidR="00B442FD" w:rsidRPr="00F03856" w14:paraId="33705FC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4EE62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E0AE0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Enabled Inactive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8020A0" w14:textId="77777777" w:rsidR="00E550DC" w:rsidRDefault="00E550DC"/>
        </w:tc>
      </w:tr>
      <w:tr w:rsidR="00B442FD" w:rsidRPr="00F03856" w14:paraId="09290E1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185F3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08B03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Enabled 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5D30E1" w14:textId="77777777" w:rsidR="00E550DC" w:rsidRDefault="00E550DC"/>
        </w:tc>
      </w:tr>
      <w:tr w:rsidR="00B442FD" w:rsidRPr="00F03856" w14:paraId="49DDA32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0E66D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8C21D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FA355A" w14:textId="77777777" w:rsidR="00B442FD" w:rsidRPr="00F03856" w:rsidRDefault="00B442FD" w:rsidP="00121C0E">
            <w:pPr>
              <w:rPr>
                <w:rFonts w:eastAsiaTheme="minorHAnsi" w:cs="Arial"/>
                <w:color w:val="000000" w:themeColor="text1"/>
                <w:sz w:val="16"/>
                <w:szCs w:val="16"/>
              </w:rPr>
            </w:pPr>
          </w:p>
        </w:tc>
      </w:tr>
      <w:tr w:rsidR="00B442FD" w:rsidRPr="00F03856" w14:paraId="13909C7D"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C8C08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8F893B" w14:textId="77777777" w:rsidR="00B442FD" w:rsidRPr="00F03856" w:rsidRDefault="00B442FD" w:rsidP="00121C0E">
            <w:pPr>
              <w:rPr>
                <w:rFonts w:eastAsiaTheme="minorHAnsi" w:cs="Arial"/>
                <w:color w:val="000000" w:themeColor="text1"/>
                <w:sz w:val="16"/>
                <w:szCs w:val="16"/>
              </w:rPr>
            </w:pPr>
          </w:p>
        </w:tc>
      </w:tr>
    </w:tbl>
    <w:p w14:paraId="2DD02B39"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Activation Status</w:t>
      </w:r>
    </w:p>
    <w:p w14:paraId="2616EBF2" w14:textId="77777777" w:rsidR="00495854" w:rsidRPr="00495854" w:rsidRDefault="00495854" w:rsidP="00495854">
      <w:pPr>
        <w:rPr>
          <w:lang w:val="en-GB"/>
        </w:rPr>
      </w:pPr>
    </w:p>
    <w:p w14:paraId="58666C4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FSRCategory</w:t>
      </w:r>
    </w:p>
    <w:p w14:paraId="6C54663C" w14:textId="77777777" w:rsidR="00B442FD" w:rsidRDefault="00B442FD" w:rsidP="00B442FD">
      <w:pPr>
        <w:rPr>
          <w:rFonts w:cs="Arial"/>
        </w:rPr>
      </w:pPr>
      <w:r>
        <w:rPr>
          <w:rFonts w:cs="Arial"/>
        </w:rPr>
        <w:t>FSRCategory is a value type that defines literals used for specifying the "Category" of a Functional Safety Requirement.</w:t>
      </w:r>
    </w:p>
    <w:p w14:paraId="7CE2FD76" w14:textId="77777777" w:rsidR="00B442FD" w:rsidRDefault="00B442FD" w:rsidP="00B442FD">
      <w:pPr>
        <w:rPr>
          <w:rFonts w:cs="Arial"/>
        </w:rPr>
      </w:pPr>
    </w:p>
    <w:p w14:paraId="2B2286D6"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4"/>
        <w:gridCol w:w="3747"/>
      </w:tblGrid>
      <w:tr w:rsidR="00B442FD" w:rsidRPr="00F03856" w14:paraId="1D0F906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9B9A0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A70FA0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349F3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CC84CE" w14:textId="77777777" w:rsidR="00B442FD" w:rsidRPr="00F03856" w:rsidRDefault="00B442FD" w:rsidP="00121C0E">
            <w:pPr>
              <w:rPr>
                <w:rFonts w:eastAsiaTheme="minorHAnsi" w:cs="Arial"/>
                <w:color w:val="000000" w:themeColor="text1"/>
                <w:sz w:val="16"/>
                <w:szCs w:val="16"/>
              </w:rPr>
            </w:pPr>
          </w:p>
        </w:tc>
      </w:tr>
      <w:tr w:rsidR="00B442FD" w:rsidRPr="00F03856" w14:paraId="09DCB8D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248B4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FFE8E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97A689" w14:textId="77777777" w:rsidR="00B442FD" w:rsidRPr="00F03856" w:rsidRDefault="00B442FD" w:rsidP="00121C0E">
            <w:pPr>
              <w:rPr>
                <w:rFonts w:eastAsiaTheme="minorHAnsi" w:cs="Arial"/>
                <w:color w:val="000000" w:themeColor="text1"/>
                <w:sz w:val="16"/>
                <w:szCs w:val="16"/>
              </w:rPr>
            </w:pPr>
          </w:p>
        </w:tc>
      </w:tr>
      <w:tr w:rsidR="00B442FD" w:rsidRPr="00F03856" w14:paraId="08EEEB7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AB556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F97AE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ED1297" w14:textId="77777777" w:rsidR="00B442FD" w:rsidRPr="00F03856" w:rsidRDefault="00B442FD" w:rsidP="00121C0E">
            <w:pPr>
              <w:rPr>
                <w:rFonts w:eastAsiaTheme="minorHAnsi" w:cs="Arial"/>
                <w:color w:val="000000" w:themeColor="text1"/>
                <w:sz w:val="16"/>
                <w:szCs w:val="16"/>
              </w:rPr>
            </w:pPr>
          </w:p>
        </w:tc>
      </w:tr>
      <w:tr w:rsidR="00B442FD" w:rsidRPr="00F03856" w14:paraId="7BDF3EA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CB3DE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013417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C3CEBF" w14:textId="77777777" w:rsidR="00B442FD" w:rsidRPr="00F03856" w:rsidRDefault="00B442FD" w:rsidP="00121C0E">
            <w:pPr>
              <w:rPr>
                <w:rFonts w:eastAsiaTheme="minorHAnsi" w:cs="Arial"/>
                <w:color w:val="000000" w:themeColor="text1"/>
                <w:sz w:val="16"/>
                <w:szCs w:val="16"/>
              </w:rPr>
            </w:pPr>
          </w:p>
        </w:tc>
      </w:tr>
      <w:tr w:rsidR="00B442FD" w:rsidRPr="00F03856" w14:paraId="1FB77F0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73F25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12429A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5EBAC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30D065" w14:textId="77777777" w:rsidR="00B442FD" w:rsidRPr="00F03856" w:rsidRDefault="00B442FD" w:rsidP="00121C0E">
            <w:pPr>
              <w:rPr>
                <w:rFonts w:eastAsiaTheme="minorHAnsi" w:cs="Arial"/>
                <w:color w:val="000000" w:themeColor="text1"/>
                <w:sz w:val="16"/>
                <w:szCs w:val="16"/>
              </w:rPr>
            </w:pPr>
          </w:p>
        </w:tc>
      </w:tr>
      <w:tr w:rsidR="00B442FD" w:rsidRPr="00F03856" w14:paraId="4AA1534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91A65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A7D75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FCD5C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103525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05E3C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FF25B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57166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0765FF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7AED8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F671A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General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734DA4" w14:textId="77777777" w:rsidR="00E550DC" w:rsidRDefault="00E550DC"/>
        </w:tc>
      </w:tr>
      <w:tr w:rsidR="00B442FD" w:rsidRPr="00F03856" w14:paraId="150D7F3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4CB3A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95634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Safety Related Function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0EE254" w14:textId="77777777" w:rsidR="00E550DC" w:rsidRDefault="00E550DC"/>
        </w:tc>
      </w:tr>
      <w:tr w:rsidR="00B442FD" w:rsidRPr="00F03856" w14:paraId="684F860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D54A0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84BB9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Maintain Safe State/Recovery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1E592B" w14:textId="77777777" w:rsidR="00E550DC" w:rsidRDefault="00E550DC"/>
        </w:tc>
      </w:tr>
      <w:tr w:rsidR="00B442FD" w:rsidRPr="00F03856" w14:paraId="08DCCFD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D4EE3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C2A41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User Information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1EF654" w14:textId="77777777" w:rsidR="00E550DC" w:rsidRDefault="00E550DC"/>
        </w:tc>
      </w:tr>
      <w:tr w:rsidR="00B442FD" w:rsidRPr="00F03856" w14:paraId="3910375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1EC82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F1072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Reduced Functionality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AB9F6F" w14:textId="77777777" w:rsidR="00E550DC" w:rsidRDefault="00E550DC"/>
        </w:tc>
      </w:tr>
      <w:tr w:rsidR="00B442FD" w:rsidRPr="00F03856" w14:paraId="78EA479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290D6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F3223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74B255" w14:textId="77777777" w:rsidR="00B442FD" w:rsidRPr="00F03856" w:rsidRDefault="00B442FD" w:rsidP="00121C0E">
            <w:pPr>
              <w:rPr>
                <w:rFonts w:eastAsiaTheme="minorHAnsi" w:cs="Arial"/>
                <w:color w:val="000000" w:themeColor="text1"/>
                <w:sz w:val="16"/>
                <w:szCs w:val="16"/>
              </w:rPr>
            </w:pPr>
          </w:p>
        </w:tc>
      </w:tr>
      <w:tr w:rsidR="00B442FD" w:rsidRPr="00F03856" w14:paraId="5C6AD19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CA189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1F436F" w14:textId="77777777" w:rsidR="00B442FD" w:rsidRPr="00F03856" w:rsidRDefault="00B442FD" w:rsidP="00121C0E">
            <w:pPr>
              <w:rPr>
                <w:rFonts w:eastAsiaTheme="minorHAnsi" w:cs="Arial"/>
                <w:color w:val="000000" w:themeColor="text1"/>
                <w:sz w:val="16"/>
                <w:szCs w:val="16"/>
              </w:rPr>
            </w:pPr>
          </w:p>
        </w:tc>
      </w:tr>
    </w:tbl>
    <w:p w14:paraId="08F766A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FSRCategory</w:t>
      </w:r>
    </w:p>
    <w:p w14:paraId="1629AB26" w14:textId="77777777" w:rsidR="00495854" w:rsidRPr="00495854" w:rsidRDefault="00495854" w:rsidP="00495854">
      <w:pPr>
        <w:rPr>
          <w:lang w:val="en-GB"/>
        </w:rPr>
      </w:pPr>
    </w:p>
    <w:p w14:paraId="57979729" w14:textId="77777777" w:rsidR="00B442FD" w:rsidRDefault="00B442FD" w:rsidP="00B442FD">
      <w:pPr>
        <w:rPr>
          <w:rFonts w:cs="Arial"/>
        </w:rPr>
      </w:pPr>
    </w:p>
    <w:p w14:paraId="6D8EEF3C"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A3AEA6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7CCDD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1F2042E"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97265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A691FA" w14:textId="77777777" w:rsidR="00B442FD" w:rsidRPr="00F03856" w:rsidRDefault="00B442FD" w:rsidP="00121C0E">
            <w:pPr>
              <w:rPr>
                <w:rFonts w:eastAsiaTheme="minorHAnsi" w:cs="Arial"/>
                <w:color w:val="000000" w:themeColor="text1"/>
                <w:sz w:val="16"/>
                <w:szCs w:val="16"/>
              </w:rPr>
            </w:pPr>
          </w:p>
        </w:tc>
      </w:tr>
      <w:tr w:rsidR="00B442FD" w:rsidRPr="00F03856" w14:paraId="00B42ED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3F4F4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D22DA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2EB3CB" w14:textId="77777777" w:rsidR="00B442FD" w:rsidRPr="00F03856" w:rsidRDefault="00B442FD" w:rsidP="00121C0E">
            <w:pPr>
              <w:rPr>
                <w:rFonts w:eastAsiaTheme="minorHAnsi" w:cs="Arial"/>
                <w:color w:val="000000" w:themeColor="text1"/>
                <w:sz w:val="16"/>
                <w:szCs w:val="16"/>
              </w:rPr>
            </w:pPr>
          </w:p>
        </w:tc>
      </w:tr>
      <w:tr w:rsidR="00B442FD" w:rsidRPr="00F03856" w14:paraId="66626DD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75BB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A7360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D19589" w14:textId="77777777" w:rsidR="00B442FD" w:rsidRPr="00F03856" w:rsidRDefault="00B442FD" w:rsidP="00121C0E">
            <w:pPr>
              <w:rPr>
                <w:rFonts w:eastAsiaTheme="minorHAnsi" w:cs="Arial"/>
                <w:color w:val="000000" w:themeColor="text1"/>
                <w:sz w:val="16"/>
                <w:szCs w:val="16"/>
              </w:rPr>
            </w:pPr>
          </w:p>
        </w:tc>
      </w:tr>
      <w:tr w:rsidR="00B442FD" w:rsidRPr="00F03856" w14:paraId="29CE171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1BC03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A90CC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5B836F" w14:textId="77777777" w:rsidR="00B442FD" w:rsidRPr="00F03856" w:rsidRDefault="00B442FD" w:rsidP="00121C0E">
            <w:pPr>
              <w:rPr>
                <w:rFonts w:eastAsiaTheme="minorHAnsi" w:cs="Arial"/>
                <w:color w:val="000000" w:themeColor="text1"/>
                <w:sz w:val="16"/>
                <w:szCs w:val="16"/>
              </w:rPr>
            </w:pPr>
          </w:p>
        </w:tc>
      </w:tr>
      <w:tr w:rsidR="00B442FD" w:rsidRPr="00F03856" w14:paraId="4C88220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577D3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16B1D2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4AB5F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33992C" w14:textId="77777777" w:rsidR="00B442FD" w:rsidRPr="00F03856" w:rsidRDefault="00B442FD" w:rsidP="00121C0E">
            <w:pPr>
              <w:rPr>
                <w:rFonts w:eastAsiaTheme="minorHAnsi" w:cs="Arial"/>
                <w:color w:val="000000" w:themeColor="text1"/>
                <w:sz w:val="16"/>
                <w:szCs w:val="16"/>
              </w:rPr>
            </w:pPr>
          </w:p>
        </w:tc>
      </w:tr>
      <w:tr w:rsidR="00B442FD" w:rsidRPr="00F03856" w14:paraId="4EAAC96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8E0F8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F6959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D5C31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A2E20F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FCA7F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C58A9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63DD5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3FE127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B2F0C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CBEEB8"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91B5F3" w14:textId="77777777" w:rsidR="00B442FD" w:rsidRPr="00F03856" w:rsidRDefault="00B442FD" w:rsidP="00121C0E">
            <w:pPr>
              <w:rPr>
                <w:rFonts w:eastAsiaTheme="minorHAnsi" w:cs="Arial"/>
                <w:color w:val="000000" w:themeColor="text1"/>
                <w:sz w:val="16"/>
                <w:szCs w:val="16"/>
              </w:rPr>
            </w:pPr>
          </w:p>
        </w:tc>
      </w:tr>
      <w:tr w:rsidR="00B442FD" w:rsidRPr="00F03856" w14:paraId="58EC894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16CA8D"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6557F7" w14:textId="77777777" w:rsidR="00B442FD" w:rsidRPr="00F03856" w:rsidRDefault="00B442FD" w:rsidP="00121C0E">
            <w:pPr>
              <w:rPr>
                <w:rFonts w:eastAsiaTheme="minorHAnsi" w:cs="Arial"/>
                <w:color w:val="000000" w:themeColor="text1"/>
                <w:sz w:val="16"/>
                <w:szCs w:val="16"/>
              </w:rPr>
            </w:pPr>
          </w:p>
        </w:tc>
      </w:tr>
    </w:tbl>
    <w:p w14:paraId="055B4DE0" w14:textId="77777777" w:rsidR="00B442FD" w:rsidRDefault="00B442FD" w:rsidP="00B442FD">
      <w:pPr>
        <w:pStyle w:val="Caption"/>
        <w:rPr>
          <w:lang w:val="en-GB"/>
        </w:rPr>
      </w:pPr>
      <w:r w:rsidRPr="00702453">
        <w:t xml:space="preserve">Table: </w:t>
      </w:r>
      <w:r w:rsidR="00337E89">
        <w:t>Encoding</w:t>
      </w:r>
      <w:r>
        <w:t xml:space="preserve"> Details of </w:t>
      </w:r>
    </w:p>
    <w:p w14:paraId="1AC73F21" w14:textId="77777777" w:rsidR="00495854" w:rsidRPr="00495854" w:rsidRDefault="00495854" w:rsidP="00495854">
      <w:pPr>
        <w:rPr>
          <w:lang w:val="en-GB"/>
        </w:rPr>
      </w:pPr>
    </w:p>
    <w:p w14:paraId="68CD83A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VehicleMode</w:t>
      </w:r>
    </w:p>
    <w:p w14:paraId="2F41172E" w14:textId="77777777" w:rsidR="00B442FD" w:rsidRDefault="00B442FD" w:rsidP="00B442FD">
      <w:pPr>
        <w:rPr>
          <w:rFonts w:cs="Arial"/>
        </w:rPr>
      </w:pPr>
    </w:p>
    <w:p w14:paraId="6F23144D"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67DDD1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CED0F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C32C13C"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2BF52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6901FB" w14:textId="77777777" w:rsidR="00B442FD" w:rsidRPr="00F03856" w:rsidRDefault="00B442FD" w:rsidP="00121C0E">
            <w:pPr>
              <w:rPr>
                <w:rFonts w:eastAsiaTheme="minorHAnsi" w:cs="Arial"/>
                <w:color w:val="000000" w:themeColor="text1"/>
                <w:sz w:val="16"/>
                <w:szCs w:val="16"/>
              </w:rPr>
            </w:pPr>
          </w:p>
        </w:tc>
      </w:tr>
      <w:tr w:rsidR="00B442FD" w:rsidRPr="00F03856" w14:paraId="23229D3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978C3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EA805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4AF841" w14:textId="77777777" w:rsidR="00B442FD" w:rsidRPr="00F03856" w:rsidRDefault="00B442FD" w:rsidP="00121C0E">
            <w:pPr>
              <w:rPr>
                <w:rFonts w:eastAsiaTheme="minorHAnsi" w:cs="Arial"/>
                <w:color w:val="000000" w:themeColor="text1"/>
                <w:sz w:val="16"/>
                <w:szCs w:val="16"/>
              </w:rPr>
            </w:pPr>
          </w:p>
        </w:tc>
      </w:tr>
      <w:tr w:rsidR="00B442FD" w:rsidRPr="00F03856" w14:paraId="0210E0B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F7463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4E6F8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192799" w14:textId="77777777" w:rsidR="00B442FD" w:rsidRPr="00F03856" w:rsidRDefault="00B442FD" w:rsidP="00121C0E">
            <w:pPr>
              <w:rPr>
                <w:rFonts w:eastAsiaTheme="minorHAnsi" w:cs="Arial"/>
                <w:color w:val="000000" w:themeColor="text1"/>
                <w:sz w:val="16"/>
                <w:szCs w:val="16"/>
              </w:rPr>
            </w:pPr>
          </w:p>
        </w:tc>
      </w:tr>
      <w:tr w:rsidR="00B442FD" w:rsidRPr="00F03856" w14:paraId="4B8A6B3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8A2D7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FE343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26F4CF" w14:textId="77777777" w:rsidR="00B442FD" w:rsidRPr="00F03856" w:rsidRDefault="00B442FD" w:rsidP="00121C0E">
            <w:pPr>
              <w:rPr>
                <w:rFonts w:eastAsiaTheme="minorHAnsi" w:cs="Arial"/>
                <w:color w:val="000000" w:themeColor="text1"/>
                <w:sz w:val="16"/>
                <w:szCs w:val="16"/>
              </w:rPr>
            </w:pPr>
          </w:p>
        </w:tc>
      </w:tr>
      <w:tr w:rsidR="00B442FD" w:rsidRPr="00F03856" w14:paraId="3097810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3FD16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352487E"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B3FA5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6C886" w14:textId="77777777" w:rsidR="00B442FD" w:rsidRPr="00F03856" w:rsidRDefault="00B442FD" w:rsidP="00121C0E">
            <w:pPr>
              <w:rPr>
                <w:rFonts w:eastAsiaTheme="minorHAnsi" w:cs="Arial"/>
                <w:color w:val="000000" w:themeColor="text1"/>
                <w:sz w:val="16"/>
                <w:szCs w:val="16"/>
              </w:rPr>
            </w:pPr>
          </w:p>
        </w:tc>
      </w:tr>
      <w:tr w:rsidR="00B442FD" w:rsidRPr="00F03856" w14:paraId="6674416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3D431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4435A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CC2A0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378061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FCF7F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C25EE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BFB46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91A675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8E8F2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177DA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Factory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3B3984" w14:textId="77777777" w:rsidR="00E550DC" w:rsidRDefault="00E550DC"/>
        </w:tc>
      </w:tr>
      <w:tr w:rsidR="00B442FD" w:rsidRPr="00F03856" w14:paraId="577AC3F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FBBED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D4FB1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Transport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B1C260" w14:textId="77777777" w:rsidR="00E550DC" w:rsidRDefault="00E550DC"/>
        </w:tc>
      </w:tr>
      <w:tr w:rsidR="00B442FD" w:rsidRPr="00F03856" w14:paraId="5A9C036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BD254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4B543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Normal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EA3910" w14:textId="77777777" w:rsidR="00E550DC" w:rsidRDefault="00E550DC"/>
        </w:tc>
      </w:tr>
      <w:tr w:rsidR="00B442FD" w:rsidRPr="00F03856" w14:paraId="033BF7B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3BC2D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AF6B7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BA32CE" w14:textId="77777777" w:rsidR="00B442FD" w:rsidRPr="00F03856" w:rsidRDefault="00B442FD" w:rsidP="00121C0E">
            <w:pPr>
              <w:rPr>
                <w:rFonts w:eastAsiaTheme="minorHAnsi" w:cs="Arial"/>
                <w:color w:val="000000" w:themeColor="text1"/>
                <w:sz w:val="16"/>
                <w:szCs w:val="16"/>
              </w:rPr>
            </w:pPr>
          </w:p>
        </w:tc>
      </w:tr>
      <w:tr w:rsidR="00B442FD" w:rsidRPr="00F03856" w14:paraId="3ECAF0F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9B942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907AFD" w14:textId="77777777" w:rsidR="00B442FD" w:rsidRPr="00F03856" w:rsidRDefault="00B442FD" w:rsidP="00121C0E">
            <w:pPr>
              <w:rPr>
                <w:rFonts w:eastAsiaTheme="minorHAnsi" w:cs="Arial"/>
                <w:color w:val="000000" w:themeColor="text1"/>
                <w:sz w:val="16"/>
                <w:szCs w:val="16"/>
              </w:rPr>
            </w:pPr>
          </w:p>
        </w:tc>
      </w:tr>
    </w:tbl>
    <w:p w14:paraId="0A8AD7E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VehicleMode</w:t>
      </w:r>
    </w:p>
    <w:p w14:paraId="0B8A4850" w14:textId="77777777" w:rsidR="00495854" w:rsidRPr="00495854" w:rsidRDefault="00495854" w:rsidP="00495854">
      <w:pPr>
        <w:rPr>
          <w:lang w:val="en-GB"/>
        </w:rPr>
      </w:pPr>
    </w:p>
    <w:p w14:paraId="5304D4C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Acknowledge Adjustment Repository</w:t>
      </w:r>
    </w:p>
    <w:p w14:paraId="7B643E45" w14:textId="77777777" w:rsidR="00B442FD" w:rsidRDefault="00B442FD" w:rsidP="00B442FD">
      <w:pPr>
        <w:rPr>
          <w:rFonts w:cs="Arial"/>
        </w:rPr>
      </w:pPr>
      <w:r>
        <w:rPr>
          <w:rFonts w:cs="Arial"/>
        </w:rPr>
        <w:t>This signal acknowledges that the Adjustment Classification has been updated in response to changes in an Adjustment Repository.</w:t>
      </w:r>
    </w:p>
    <w:p w14:paraId="4FB5C4B1" w14:textId="77777777" w:rsidR="00B442FD" w:rsidRDefault="00B442FD" w:rsidP="00B442FD">
      <w:pPr>
        <w:rPr>
          <w:rFonts w:cs="Arial"/>
        </w:rPr>
      </w:pPr>
    </w:p>
    <w:p w14:paraId="0B479C3C" w14:textId="77777777" w:rsidR="00B442FD" w:rsidRDefault="00B442FD" w:rsidP="00B442FD">
      <w:pPr>
        <w:rPr>
          <w:rFonts w:cs="Arial"/>
        </w:rPr>
      </w:pPr>
      <w:r>
        <w:rPr>
          <w:rFonts w:cs="Arial"/>
        </w:rPr>
        <w:t>ASIL: QM</w:t>
      </w:r>
    </w:p>
    <w:p w14:paraId="55416CC8" w14:textId="77777777" w:rsidR="00B442FD" w:rsidRDefault="00B442FD" w:rsidP="00B442FD">
      <w:pPr>
        <w:rPr>
          <w:rFonts w:cs="Arial"/>
        </w:rPr>
      </w:pPr>
      <w:r>
        <w:rPr>
          <w:rFonts w:cs="Arial"/>
        </w:rPr>
        <w:t>Encoding Type: Boolean</w:t>
      </w:r>
    </w:p>
    <w:p w14:paraId="49F71D55" w14:textId="77777777" w:rsidR="00B442FD" w:rsidRDefault="00B442FD" w:rsidP="00B442FD">
      <w:pPr>
        <w:rPr>
          <w:rFonts w:cs="Arial"/>
        </w:rPr>
      </w:pPr>
      <w:r>
        <w:rPr>
          <w:rFonts w:cs="Arial"/>
        </w:rPr>
        <w:t>Discrete Encoding Values:</w:t>
      </w:r>
    </w:p>
    <w:p w14:paraId="282D1634" w14:textId="77777777" w:rsidR="00B442FD" w:rsidRDefault="00B442FD" w:rsidP="00B442FD">
      <w:pPr>
        <w:rPr>
          <w:rFonts w:cs="Arial"/>
        </w:rPr>
      </w:pPr>
      <w:r>
        <w:rPr>
          <w:rFonts w:cs="Arial"/>
        </w:rPr>
        <w:t>0x0 FALSE</w:t>
      </w:r>
    </w:p>
    <w:p w14:paraId="64B997F0" w14:textId="77777777" w:rsidR="00B442FD" w:rsidRDefault="00B442FD" w:rsidP="00B442FD">
      <w:pPr>
        <w:rPr>
          <w:rFonts w:cs="Arial"/>
        </w:rPr>
      </w:pPr>
      <w:r>
        <w:rPr>
          <w:rFonts w:cs="Arial"/>
        </w:rPr>
        <w:t>0x1 TRUE</w:t>
      </w:r>
    </w:p>
    <w:p w14:paraId="3F06C43B" w14:textId="77777777" w:rsidR="00B442FD" w:rsidRDefault="00B442FD" w:rsidP="00B442FD">
      <w:pPr>
        <w:rPr>
          <w:rFonts w:cs="Arial"/>
        </w:rPr>
      </w:pPr>
      <w:r>
        <w:rPr>
          <w:rFonts w:cs="Arial"/>
        </w:rPr>
        <w:t>Unit: Boolean</w:t>
      </w:r>
    </w:p>
    <w:p w14:paraId="01A2D072" w14:textId="77777777" w:rsidR="00B442FD" w:rsidRDefault="00B442FD" w:rsidP="00B442FD">
      <w:pPr>
        <w:rPr>
          <w:rFonts w:cs="Arial"/>
        </w:rPr>
      </w:pPr>
    </w:p>
    <w:p w14:paraId="5E23640D"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3"/>
        <w:gridCol w:w="3748"/>
      </w:tblGrid>
      <w:tr w:rsidR="00B442FD" w:rsidRPr="00F03856" w14:paraId="6475902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C2413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D4D5910"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5E927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64017" w14:textId="77777777" w:rsidR="00B442FD" w:rsidRPr="00F03856" w:rsidRDefault="00B442FD" w:rsidP="00121C0E">
            <w:pPr>
              <w:rPr>
                <w:rFonts w:eastAsiaTheme="minorHAnsi" w:cs="Arial"/>
                <w:color w:val="000000" w:themeColor="text1"/>
                <w:sz w:val="16"/>
                <w:szCs w:val="16"/>
              </w:rPr>
            </w:pPr>
          </w:p>
        </w:tc>
      </w:tr>
      <w:tr w:rsidR="00B442FD" w:rsidRPr="00F03856" w14:paraId="1E40781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2884F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82765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02A353" w14:textId="77777777" w:rsidR="00B442FD" w:rsidRPr="00F03856" w:rsidRDefault="00B442FD" w:rsidP="00121C0E">
            <w:pPr>
              <w:rPr>
                <w:rFonts w:eastAsiaTheme="minorHAnsi" w:cs="Arial"/>
                <w:color w:val="000000" w:themeColor="text1"/>
                <w:sz w:val="16"/>
                <w:szCs w:val="16"/>
              </w:rPr>
            </w:pPr>
          </w:p>
        </w:tc>
      </w:tr>
      <w:tr w:rsidR="00B442FD" w:rsidRPr="00F03856" w14:paraId="20DFB32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B515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7C215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6E870" w14:textId="77777777" w:rsidR="00B442FD" w:rsidRPr="00F03856" w:rsidRDefault="00B442FD" w:rsidP="00121C0E">
            <w:pPr>
              <w:rPr>
                <w:rFonts w:eastAsiaTheme="minorHAnsi" w:cs="Arial"/>
                <w:color w:val="000000" w:themeColor="text1"/>
                <w:sz w:val="16"/>
                <w:szCs w:val="16"/>
              </w:rPr>
            </w:pPr>
          </w:p>
        </w:tc>
      </w:tr>
      <w:tr w:rsidR="00B442FD" w:rsidRPr="00F03856" w14:paraId="67025EA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E8CE4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3EC5A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323AB1" w14:textId="77777777" w:rsidR="00B442FD" w:rsidRPr="00F03856" w:rsidRDefault="00B442FD" w:rsidP="00121C0E">
            <w:pPr>
              <w:rPr>
                <w:rFonts w:eastAsiaTheme="minorHAnsi" w:cs="Arial"/>
                <w:color w:val="000000" w:themeColor="text1"/>
                <w:sz w:val="16"/>
                <w:szCs w:val="16"/>
              </w:rPr>
            </w:pPr>
          </w:p>
        </w:tc>
      </w:tr>
      <w:tr w:rsidR="00B442FD" w:rsidRPr="00F03856" w14:paraId="370E1CA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F6425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25D339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90219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653E27" w14:textId="77777777" w:rsidR="00B442FD" w:rsidRPr="00F03856" w:rsidRDefault="00B442FD" w:rsidP="00121C0E">
            <w:pPr>
              <w:rPr>
                <w:rFonts w:eastAsiaTheme="minorHAnsi" w:cs="Arial"/>
                <w:color w:val="000000" w:themeColor="text1"/>
                <w:sz w:val="16"/>
                <w:szCs w:val="16"/>
              </w:rPr>
            </w:pPr>
          </w:p>
        </w:tc>
      </w:tr>
      <w:tr w:rsidR="00B442FD" w:rsidRPr="00F03856" w14:paraId="0965C4A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6E459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71065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0D89A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77C097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35E20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2C281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09D6A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26EB3E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84542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9C426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Acknowledge Adjustment Repository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ACC0D5" w14:textId="77777777" w:rsidR="00E550DC" w:rsidRDefault="00E550DC"/>
        </w:tc>
      </w:tr>
      <w:tr w:rsidR="00B442FD" w:rsidRPr="00F03856" w14:paraId="5F2D58B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F8569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11EEF7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AD597CD" w14:textId="77777777" w:rsidR="00B442FD" w:rsidRPr="00F03856" w:rsidRDefault="00B442FD" w:rsidP="00121C0E">
            <w:pPr>
              <w:rPr>
                <w:rFonts w:eastAsiaTheme="minorHAnsi" w:cs="Arial"/>
                <w:color w:val="000000" w:themeColor="text1"/>
                <w:sz w:val="16"/>
                <w:szCs w:val="16"/>
              </w:rPr>
            </w:pPr>
          </w:p>
        </w:tc>
      </w:tr>
      <w:tr w:rsidR="00B442FD" w:rsidRPr="00F03856" w14:paraId="7D6CB66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B0EB4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3FB0C1" w14:textId="77777777" w:rsidR="00B442FD" w:rsidRPr="00F03856" w:rsidRDefault="00B442FD" w:rsidP="00121C0E">
            <w:pPr>
              <w:rPr>
                <w:rFonts w:eastAsiaTheme="minorHAnsi" w:cs="Arial"/>
                <w:color w:val="000000" w:themeColor="text1"/>
                <w:sz w:val="16"/>
                <w:szCs w:val="16"/>
              </w:rPr>
            </w:pPr>
          </w:p>
        </w:tc>
      </w:tr>
    </w:tbl>
    <w:p w14:paraId="4E9E6289"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Acknowledge Adjustment Repository</w:t>
      </w:r>
    </w:p>
    <w:p w14:paraId="2D3708CC" w14:textId="77777777" w:rsidR="00495854" w:rsidRPr="00495854" w:rsidRDefault="00495854" w:rsidP="00495854">
      <w:pPr>
        <w:rPr>
          <w:lang w:val="en-GB"/>
        </w:rPr>
      </w:pPr>
    </w:p>
    <w:p w14:paraId="33594A9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Inhibit Change Notification</w:t>
      </w:r>
    </w:p>
    <w:p w14:paraId="038F131E" w14:textId="77777777" w:rsidR="00B442FD" w:rsidRDefault="00B442FD" w:rsidP="00B442FD">
      <w:pPr>
        <w:rPr>
          <w:rFonts w:cs="Arial"/>
        </w:rPr>
      </w:pPr>
      <w:r>
        <w:rPr>
          <w:rFonts w:cs="Arial"/>
        </w:rPr>
        <w:t>Indicates that a signal has arrived that may affect the active status of the feature.</w:t>
      </w:r>
    </w:p>
    <w:p w14:paraId="22DD2956" w14:textId="77777777" w:rsidR="00B442FD" w:rsidRDefault="00B442FD" w:rsidP="00B442FD">
      <w:pPr>
        <w:rPr>
          <w:rFonts w:cs="Arial"/>
        </w:rPr>
      </w:pPr>
    </w:p>
    <w:p w14:paraId="19878E01" w14:textId="77777777" w:rsidR="00B442FD" w:rsidRDefault="00B442FD" w:rsidP="00B442FD">
      <w:pPr>
        <w:rPr>
          <w:rFonts w:cs="Arial"/>
        </w:rPr>
      </w:pPr>
      <w:r>
        <w:rPr>
          <w:rFonts w:cs="Arial"/>
        </w:rPr>
        <w:t>ASIL: QM</w:t>
      </w:r>
    </w:p>
    <w:p w14:paraId="005F73F7" w14:textId="77777777" w:rsidR="00B442FD" w:rsidRDefault="00B442FD" w:rsidP="00B442FD">
      <w:pPr>
        <w:rPr>
          <w:rFonts w:cs="Arial"/>
        </w:rPr>
      </w:pPr>
      <w:r>
        <w:rPr>
          <w:rFonts w:cs="Arial"/>
        </w:rPr>
        <w:t>Encoding Type: Boolean</w:t>
      </w:r>
    </w:p>
    <w:p w14:paraId="68F075AA" w14:textId="77777777" w:rsidR="00B442FD" w:rsidRDefault="00B442FD" w:rsidP="00B442FD">
      <w:pPr>
        <w:rPr>
          <w:rFonts w:cs="Arial"/>
        </w:rPr>
      </w:pPr>
      <w:r>
        <w:rPr>
          <w:rFonts w:cs="Arial"/>
        </w:rPr>
        <w:t>Discrete Encoding Values:</w:t>
      </w:r>
    </w:p>
    <w:p w14:paraId="6BDED7AB" w14:textId="77777777" w:rsidR="00B442FD" w:rsidRDefault="00B442FD" w:rsidP="00B442FD">
      <w:pPr>
        <w:rPr>
          <w:rFonts w:cs="Arial"/>
        </w:rPr>
      </w:pPr>
      <w:r>
        <w:rPr>
          <w:rFonts w:cs="Arial"/>
        </w:rPr>
        <w:t>0x0 FALSE</w:t>
      </w:r>
    </w:p>
    <w:p w14:paraId="5F04AC56" w14:textId="77777777" w:rsidR="00B442FD" w:rsidRDefault="00B442FD" w:rsidP="00B442FD">
      <w:pPr>
        <w:rPr>
          <w:rFonts w:cs="Arial"/>
        </w:rPr>
      </w:pPr>
      <w:r>
        <w:rPr>
          <w:rFonts w:cs="Arial"/>
        </w:rPr>
        <w:t>0x1 TRUE</w:t>
      </w:r>
    </w:p>
    <w:p w14:paraId="51544AC3" w14:textId="77777777" w:rsidR="00B442FD" w:rsidRDefault="00B442FD" w:rsidP="00B442FD">
      <w:pPr>
        <w:rPr>
          <w:rFonts w:cs="Arial"/>
        </w:rPr>
      </w:pPr>
      <w:r>
        <w:rPr>
          <w:rFonts w:cs="Arial"/>
        </w:rPr>
        <w:t>Unit: Boolean</w:t>
      </w:r>
    </w:p>
    <w:p w14:paraId="29C50DC8" w14:textId="77777777" w:rsidR="00B442FD" w:rsidRDefault="00B442FD" w:rsidP="00B442FD">
      <w:pPr>
        <w:rPr>
          <w:rFonts w:cs="Arial"/>
        </w:rPr>
      </w:pPr>
    </w:p>
    <w:p w14:paraId="07AE7D9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D69C0F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13B0D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A74E6ED"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CBE75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77CFBF" w14:textId="77777777" w:rsidR="00B442FD" w:rsidRPr="00F03856" w:rsidRDefault="00B442FD" w:rsidP="00121C0E">
            <w:pPr>
              <w:rPr>
                <w:rFonts w:eastAsiaTheme="minorHAnsi" w:cs="Arial"/>
                <w:color w:val="000000" w:themeColor="text1"/>
                <w:sz w:val="16"/>
                <w:szCs w:val="16"/>
              </w:rPr>
            </w:pPr>
          </w:p>
        </w:tc>
      </w:tr>
      <w:tr w:rsidR="00B442FD" w:rsidRPr="00F03856" w14:paraId="6834090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1D3A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6A2C2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2BB10D" w14:textId="77777777" w:rsidR="00B442FD" w:rsidRPr="00F03856" w:rsidRDefault="00B442FD" w:rsidP="00121C0E">
            <w:pPr>
              <w:rPr>
                <w:rFonts w:eastAsiaTheme="minorHAnsi" w:cs="Arial"/>
                <w:color w:val="000000" w:themeColor="text1"/>
                <w:sz w:val="16"/>
                <w:szCs w:val="16"/>
              </w:rPr>
            </w:pPr>
          </w:p>
        </w:tc>
      </w:tr>
      <w:tr w:rsidR="00B442FD" w:rsidRPr="00F03856" w14:paraId="6A4C30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4A379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42851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F8FE9B" w14:textId="77777777" w:rsidR="00B442FD" w:rsidRPr="00F03856" w:rsidRDefault="00B442FD" w:rsidP="00121C0E">
            <w:pPr>
              <w:rPr>
                <w:rFonts w:eastAsiaTheme="minorHAnsi" w:cs="Arial"/>
                <w:color w:val="000000" w:themeColor="text1"/>
                <w:sz w:val="16"/>
                <w:szCs w:val="16"/>
              </w:rPr>
            </w:pPr>
          </w:p>
        </w:tc>
      </w:tr>
      <w:tr w:rsidR="00B442FD" w:rsidRPr="00F03856" w14:paraId="373DF6B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59CF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94A52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916E37" w14:textId="77777777" w:rsidR="00B442FD" w:rsidRPr="00F03856" w:rsidRDefault="00B442FD" w:rsidP="00121C0E">
            <w:pPr>
              <w:rPr>
                <w:rFonts w:eastAsiaTheme="minorHAnsi" w:cs="Arial"/>
                <w:color w:val="000000" w:themeColor="text1"/>
                <w:sz w:val="16"/>
                <w:szCs w:val="16"/>
              </w:rPr>
            </w:pPr>
          </w:p>
        </w:tc>
      </w:tr>
      <w:tr w:rsidR="00B442FD" w:rsidRPr="00F03856" w14:paraId="2FA8793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2FAAC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2B80A6F" w14:textId="77777777" w:rsidR="00B442FD" w:rsidRPr="00F03856" w:rsidRDefault="00B442FD" w:rsidP="00121C0E">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75124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lastRenderedPageBreak/>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49F77F" w14:textId="77777777" w:rsidR="00B442FD" w:rsidRPr="00F03856" w:rsidRDefault="00B442FD" w:rsidP="00121C0E">
            <w:pPr>
              <w:rPr>
                <w:rFonts w:eastAsiaTheme="minorHAnsi" w:cs="Arial"/>
                <w:color w:val="000000" w:themeColor="text1"/>
                <w:sz w:val="16"/>
                <w:szCs w:val="16"/>
              </w:rPr>
            </w:pPr>
          </w:p>
        </w:tc>
      </w:tr>
      <w:tr w:rsidR="00B442FD" w:rsidRPr="00F03856" w14:paraId="12B3C1C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3FD22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6F115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F82BC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5F2E07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1E363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1332B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8DD36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2A06AF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9B1AB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5CA94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Inhibit Status Change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D62D9C" w14:textId="77777777" w:rsidR="00E550DC" w:rsidRDefault="00E550DC"/>
        </w:tc>
      </w:tr>
      <w:tr w:rsidR="00B442FD" w:rsidRPr="00F03856" w14:paraId="08BF4F0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34C03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5BF4EE2"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41F777" w14:textId="77777777" w:rsidR="00B442FD" w:rsidRPr="00F03856" w:rsidRDefault="00B442FD" w:rsidP="00121C0E">
            <w:pPr>
              <w:rPr>
                <w:rFonts w:eastAsiaTheme="minorHAnsi" w:cs="Arial"/>
                <w:color w:val="000000" w:themeColor="text1"/>
                <w:sz w:val="16"/>
                <w:szCs w:val="16"/>
              </w:rPr>
            </w:pPr>
          </w:p>
        </w:tc>
      </w:tr>
      <w:tr w:rsidR="00B442FD" w:rsidRPr="00F03856" w14:paraId="2B0144C1"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4754E6"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90CC7B" w14:textId="77777777" w:rsidR="00B442FD" w:rsidRPr="00F03856" w:rsidRDefault="00B442FD" w:rsidP="00121C0E">
            <w:pPr>
              <w:rPr>
                <w:rFonts w:eastAsiaTheme="minorHAnsi" w:cs="Arial"/>
                <w:color w:val="000000" w:themeColor="text1"/>
                <w:sz w:val="16"/>
                <w:szCs w:val="16"/>
              </w:rPr>
            </w:pPr>
          </w:p>
        </w:tc>
      </w:tr>
    </w:tbl>
    <w:p w14:paraId="6AB7712F"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Inhibit Change Notification</w:t>
      </w:r>
    </w:p>
    <w:p w14:paraId="1A7E11F3" w14:textId="77777777" w:rsidR="00495854" w:rsidRPr="00495854" w:rsidRDefault="00495854" w:rsidP="00495854">
      <w:pPr>
        <w:rPr>
          <w:lang w:val="en-GB"/>
        </w:rPr>
      </w:pPr>
    </w:p>
    <w:p w14:paraId="7183486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Threshold Status</w:t>
      </w:r>
    </w:p>
    <w:p w14:paraId="547E83CB" w14:textId="77777777" w:rsidR="00B442FD" w:rsidRDefault="00B442FD" w:rsidP="00B442FD">
      <w:pPr>
        <w:rPr>
          <w:rFonts w:cs="Arial"/>
        </w:rPr>
      </w:pPr>
      <w:r>
        <w:rPr>
          <w:rFonts w:cs="Arial"/>
        </w:rPr>
        <w:t>The Threshold Status signal is the output of a monitoring function. It indicates whether an axis is moving or not.</w:t>
      </w:r>
    </w:p>
    <w:p w14:paraId="1492E8E0" w14:textId="77777777" w:rsidR="00B442FD" w:rsidRDefault="00B442FD" w:rsidP="00B442FD">
      <w:pPr>
        <w:rPr>
          <w:rFonts w:cs="Arial"/>
        </w:rPr>
      </w:pPr>
    </w:p>
    <w:p w14:paraId="62FCA2F4" w14:textId="77777777" w:rsidR="00B442FD" w:rsidRDefault="00B442FD" w:rsidP="00B442FD">
      <w:pPr>
        <w:rPr>
          <w:rFonts w:cs="Arial"/>
        </w:rPr>
      </w:pPr>
      <w:r>
        <w:rPr>
          <w:rFonts w:cs="Arial"/>
        </w:rPr>
        <w:t>ASIL: QM</w:t>
      </w:r>
    </w:p>
    <w:p w14:paraId="110452B8" w14:textId="77777777" w:rsidR="00B442FD" w:rsidRDefault="00B442FD" w:rsidP="00B442FD">
      <w:pPr>
        <w:rPr>
          <w:rFonts w:cs="Arial"/>
        </w:rPr>
      </w:pPr>
      <w:r>
        <w:rPr>
          <w:rFonts w:cs="Arial"/>
        </w:rPr>
        <w:t>Encoding Type: Threshold Status</w:t>
      </w:r>
    </w:p>
    <w:p w14:paraId="6DE61BC8" w14:textId="77777777" w:rsidR="00B442FD" w:rsidRDefault="00B442FD" w:rsidP="00B442FD">
      <w:pPr>
        <w:rPr>
          <w:rFonts w:cs="Arial"/>
        </w:rPr>
      </w:pPr>
      <w:r>
        <w:rPr>
          <w:rFonts w:cs="Arial"/>
        </w:rPr>
        <w:t>Discrete Encoding Values:</w:t>
      </w:r>
    </w:p>
    <w:p w14:paraId="2FC4B7AD" w14:textId="77777777" w:rsidR="00B442FD" w:rsidRDefault="00B442FD" w:rsidP="00B442FD">
      <w:pPr>
        <w:rPr>
          <w:rFonts w:cs="Arial"/>
        </w:rPr>
      </w:pPr>
      <w:r>
        <w:rPr>
          <w:rFonts w:cs="Arial"/>
        </w:rPr>
        <w:t>0x0 None</w:t>
      </w:r>
    </w:p>
    <w:p w14:paraId="28C7309B" w14:textId="77777777" w:rsidR="00B442FD" w:rsidRDefault="00B442FD" w:rsidP="00B442FD">
      <w:pPr>
        <w:rPr>
          <w:rFonts w:cs="Arial"/>
        </w:rPr>
      </w:pPr>
      <w:r>
        <w:rPr>
          <w:rFonts w:cs="Arial"/>
        </w:rPr>
        <w:t>0x1 Inactive</w:t>
      </w:r>
    </w:p>
    <w:p w14:paraId="7CA06C18" w14:textId="77777777" w:rsidR="00B442FD" w:rsidRDefault="00B442FD" w:rsidP="00B442FD">
      <w:pPr>
        <w:rPr>
          <w:rFonts w:cs="Arial"/>
        </w:rPr>
      </w:pPr>
      <w:r>
        <w:rPr>
          <w:rFonts w:cs="Arial"/>
        </w:rPr>
        <w:t>0x2 Active</w:t>
      </w:r>
    </w:p>
    <w:p w14:paraId="315FC0FE" w14:textId="77777777" w:rsidR="00B442FD" w:rsidRDefault="00B442FD" w:rsidP="00B442FD">
      <w:pPr>
        <w:rPr>
          <w:rFonts w:cs="Arial"/>
        </w:rPr>
      </w:pPr>
      <w:r>
        <w:rPr>
          <w:rFonts w:cs="Arial"/>
        </w:rPr>
        <w:t>Unit: Enumeration</w:t>
      </w:r>
    </w:p>
    <w:p w14:paraId="417B95E2" w14:textId="77777777" w:rsidR="00B442FD" w:rsidRDefault="00B442FD" w:rsidP="00B442FD">
      <w:pPr>
        <w:rPr>
          <w:rFonts w:cs="Arial"/>
        </w:rPr>
      </w:pPr>
    </w:p>
    <w:p w14:paraId="3D31CF2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384C8B6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E3D82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1E89F6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38B5B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A12D1C" w14:textId="77777777" w:rsidR="00B442FD" w:rsidRPr="00F03856" w:rsidRDefault="00B442FD" w:rsidP="00121C0E">
            <w:pPr>
              <w:rPr>
                <w:rFonts w:eastAsiaTheme="minorHAnsi" w:cs="Arial"/>
                <w:color w:val="000000" w:themeColor="text1"/>
                <w:sz w:val="16"/>
                <w:szCs w:val="16"/>
              </w:rPr>
            </w:pPr>
          </w:p>
        </w:tc>
      </w:tr>
      <w:tr w:rsidR="00B442FD" w:rsidRPr="00F03856" w14:paraId="0237C80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8BB39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76BB1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F55E85" w14:textId="77777777" w:rsidR="00B442FD" w:rsidRPr="00F03856" w:rsidRDefault="00B442FD" w:rsidP="00121C0E">
            <w:pPr>
              <w:rPr>
                <w:rFonts w:eastAsiaTheme="minorHAnsi" w:cs="Arial"/>
                <w:color w:val="000000" w:themeColor="text1"/>
                <w:sz w:val="16"/>
                <w:szCs w:val="16"/>
              </w:rPr>
            </w:pPr>
          </w:p>
        </w:tc>
      </w:tr>
      <w:tr w:rsidR="00B442FD" w:rsidRPr="00F03856" w14:paraId="5F7616D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01280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6987F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90C22D" w14:textId="77777777" w:rsidR="00B442FD" w:rsidRPr="00F03856" w:rsidRDefault="00B442FD" w:rsidP="00121C0E">
            <w:pPr>
              <w:rPr>
                <w:rFonts w:eastAsiaTheme="minorHAnsi" w:cs="Arial"/>
                <w:color w:val="000000" w:themeColor="text1"/>
                <w:sz w:val="16"/>
                <w:szCs w:val="16"/>
              </w:rPr>
            </w:pPr>
          </w:p>
        </w:tc>
      </w:tr>
      <w:tr w:rsidR="00B442FD" w:rsidRPr="00F03856" w14:paraId="09FEA0C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56C51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BD3E9C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BC831B" w14:textId="77777777" w:rsidR="00B442FD" w:rsidRPr="00F03856" w:rsidRDefault="00B442FD" w:rsidP="00121C0E">
            <w:pPr>
              <w:rPr>
                <w:rFonts w:eastAsiaTheme="minorHAnsi" w:cs="Arial"/>
                <w:color w:val="000000" w:themeColor="text1"/>
                <w:sz w:val="16"/>
                <w:szCs w:val="16"/>
              </w:rPr>
            </w:pPr>
          </w:p>
        </w:tc>
      </w:tr>
      <w:tr w:rsidR="00B442FD" w:rsidRPr="00F03856" w14:paraId="3780F2D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6A3FB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F1B386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4EC67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20AC5B" w14:textId="77777777" w:rsidR="00B442FD" w:rsidRPr="00F03856" w:rsidRDefault="00B442FD" w:rsidP="00121C0E">
            <w:pPr>
              <w:rPr>
                <w:rFonts w:eastAsiaTheme="minorHAnsi" w:cs="Arial"/>
                <w:color w:val="000000" w:themeColor="text1"/>
                <w:sz w:val="16"/>
                <w:szCs w:val="16"/>
              </w:rPr>
            </w:pPr>
          </w:p>
        </w:tc>
      </w:tr>
      <w:tr w:rsidR="00B442FD" w:rsidRPr="00F03856" w14:paraId="502415F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F0A2B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9EBE9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03641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5C8B59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6C248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C27A4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D8EB5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D71CE0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EAD43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DC3FE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D9AA0" w14:textId="77777777" w:rsidR="00E550DC" w:rsidRDefault="00E550DC"/>
        </w:tc>
      </w:tr>
      <w:tr w:rsidR="00B442FD" w:rsidRPr="00F03856" w14:paraId="42647A6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FAD8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50E2D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C5136" w14:textId="77777777" w:rsidR="00E550DC" w:rsidRDefault="00E550DC"/>
        </w:tc>
      </w:tr>
      <w:tr w:rsidR="00B442FD" w:rsidRPr="00F03856" w14:paraId="5FC04BE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B8AFF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4260F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None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8E5785" w14:textId="77777777" w:rsidR="00E550DC" w:rsidRDefault="00E550DC"/>
        </w:tc>
      </w:tr>
      <w:tr w:rsidR="00B442FD" w:rsidRPr="00F03856" w14:paraId="66886DD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2DAF4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AAB52D"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F54C9A" w14:textId="77777777" w:rsidR="00B442FD" w:rsidRPr="00F03856" w:rsidRDefault="00B442FD" w:rsidP="00121C0E">
            <w:pPr>
              <w:rPr>
                <w:rFonts w:eastAsiaTheme="minorHAnsi" w:cs="Arial"/>
                <w:color w:val="000000" w:themeColor="text1"/>
                <w:sz w:val="16"/>
                <w:szCs w:val="16"/>
              </w:rPr>
            </w:pPr>
          </w:p>
        </w:tc>
      </w:tr>
      <w:tr w:rsidR="00B442FD" w:rsidRPr="00F03856" w14:paraId="30F718E5"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EA85EF"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20D779" w14:textId="77777777" w:rsidR="00B442FD" w:rsidRPr="00F03856" w:rsidRDefault="00B442FD" w:rsidP="00121C0E">
            <w:pPr>
              <w:rPr>
                <w:rFonts w:eastAsiaTheme="minorHAnsi" w:cs="Arial"/>
                <w:color w:val="000000" w:themeColor="text1"/>
                <w:sz w:val="16"/>
                <w:szCs w:val="16"/>
              </w:rPr>
            </w:pPr>
          </w:p>
        </w:tc>
      </w:tr>
    </w:tbl>
    <w:p w14:paraId="1282DE2A"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Threshold Status</w:t>
      </w:r>
    </w:p>
    <w:p w14:paraId="4191A3FC" w14:textId="77777777" w:rsidR="00495854" w:rsidRPr="00495854" w:rsidRDefault="00495854" w:rsidP="00495854">
      <w:pPr>
        <w:rPr>
          <w:lang w:val="en-GB"/>
        </w:rPr>
      </w:pPr>
    </w:p>
    <w:p w14:paraId="0B4CD34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Inhibit Status</w:t>
      </w:r>
    </w:p>
    <w:p w14:paraId="1D518D94" w14:textId="77777777" w:rsidR="00B442FD" w:rsidRDefault="00B442FD" w:rsidP="00B442FD">
      <w:pPr>
        <w:rPr>
          <w:rFonts w:cs="Arial"/>
        </w:rPr>
      </w:pPr>
      <w:r>
        <w:rPr>
          <w:rFonts w:cs="Arial"/>
        </w:rPr>
        <w:t>Indicates that a Profile Inhibitor Manager has changed the inhibition status and Auto Save should respond by activating or deactivating the feature.</w:t>
      </w:r>
    </w:p>
    <w:p w14:paraId="5CB1313E" w14:textId="77777777" w:rsidR="00B442FD" w:rsidRDefault="00B442FD" w:rsidP="00B442FD">
      <w:pPr>
        <w:rPr>
          <w:rFonts w:cs="Arial"/>
        </w:rPr>
      </w:pPr>
    </w:p>
    <w:p w14:paraId="14BB067F" w14:textId="77777777" w:rsidR="00B442FD" w:rsidRDefault="00B442FD" w:rsidP="00B442FD">
      <w:pPr>
        <w:rPr>
          <w:rFonts w:cs="Arial"/>
        </w:rPr>
      </w:pPr>
      <w:r>
        <w:rPr>
          <w:rFonts w:cs="Arial"/>
        </w:rPr>
        <w:t>ASIL: QM</w:t>
      </w:r>
    </w:p>
    <w:p w14:paraId="65F4E9FC" w14:textId="77777777" w:rsidR="00B442FD" w:rsidRDefault="00B442FD" w:rsidP="00B442FD">
      <w:pPr>
        <w:rPr>
          <w:rFonts w:cs="Arial"/>
        </w:rPr>
      </w:pPr>
      <w:r>
        <w:rPr>
          <w:rFonts w:cs="Arial"/>
        </w:rPr>
        <w:t>Min Value: 0</w:t>
      </w:r>
    </w:p>
    <w:p w14:paraId="7FC15D0F" w14:textId="77777777" w:rsidR="00B442FD" w:rsidRDefault="00B442FD" w:rsidP="00B442FD">
      <w:pPr>
        <w:rPr>
          <w:rFonts w:cs="Arial"/>
        </w:rPr>
      </w:pPr>
      <w:r>
        <w:rPr>
          <w:rFonts w:cs="Arial"/>
        </w:rPr>
        <w:t>Max Value: 1023</w:t>
      </w:r>
    </w:p>
    <w:p w14:paraId="381BF399" w14:textId="77777777" w:rsidR="00B442FD" w:rsidRDefault="00B442FD" w:rsidP="00B442FD">
      <w:pPr>
        <w:rPr>
          <w:rFonts w:cs="Arial"/>
        </w:rPr>
      </w:pPr>
      <w:r>
        <w:rPr>
          <w:rFonts w:cs="Arial"/>
        </w:rPr>
        <w:t>Resolution: 1</w:t>
      </w:r>
    </w:p>
    <w:p w14:paraId="235D04D5" w14:textId="77777777" w:rsidR="00B442FD" w:rsidRDefault="00B442FD" w:rsidP="00B442FD">
      <w:pPr>
        <w:rPr>
          <w:rFonts w:cs="Arial"/>
        </w:rPr>
      </w:pPr>
      <w:r>
        <w:rPr>
          <w:rFonts w:cs="Arial"/>
        </w:rPr>
        <w:t>Offset: 0</w:t>
      </w:r>
    </w:p>
    <w:p w14:paraId="428F2776" w14:textId="77777777" w:rsidR="00B442FD" w:rsidRDefault="00B442FD" w:rsidP="00B442FD">
      <w:pPr>
        <w:rPr>
          <w:rFonts w:cs="Arial"/>
        </w:rPr>
      </w:pPr>
      <w:r>
        <w:rPr>
          <w:rFonts w:cs="Arial"/>
        </w:rPr>
        <w:t>Unit: Integer</w:t>
      </w:r>
    </w:p>
    <w:p w14:paraId="08E9A9AB" w14:textId="77777777" w:rsidR="00B442FD" w:rsidRDefault="00B442FD" w:rsidP="00B442FD">
      <w:pPr>
        <w:rPr>
          <w:rFonts w:cs="Arial"/>
        </w:rPr>
      </w:pPr>
    </w:p>
    <w:p w14:paraId="071EC9C2"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8D7F01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2ED9A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7602AF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5D1D0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2F3A2E" w14:textId="77777777" w:rsidR="00B442FD" w:rsidRPr="00F03856" w:rsidRDefault="00B442FD" w:rsidP="00121C0E">
            <w:pPr>
              <w:rPr>
                <w:rFonts w:eastAsiaTheme="minorHAnsi" w:cs="Arial"/>
                <w:color w:val="000000" w:themeColor="text1"/>
                <w:sz w:val="16"/>
                <w:szCs w:val="16"/>
              </w:rPr>
            </w:pPr>
          </w:p>
        </w:tc>
      </w:tr>
      <w:tr w:rsidR="00B442FD" w:rsidRPr="00F03856" w14:paraId="34107B2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22AC7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3E888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095BB8" w14:textId="77777777" w:rsidR="00B442FD" w:rsidRPr="00F03856" w:rsidRDefault="00B442FD" w:rsidP="00121C0E">
            <w:pPr>
              <w:rPr>
                <w:rFonts w:eastAsiaTheme="minorHAnsi" w:cs="Arial"/>
                <w:color w:val="000000" w:themeColor="text1"/>
                <w:sz w:val="16"/>
                <w:szCs w:val="16"/>
              </w:rPr>
            </w:pPr>
          </w:p>
        </w:tc>
      </w:tr>
      <w:tr w:rsidR="00B442FD" w:rsidRPr="00F03856" w14:paraId="4A8C8DB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519B2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B9F70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472CC0" w14:textId="77777777" w:rsidR="00B442FD" w:rsidRPr="00F03856" w:rsidRDefault="00B442FD" w:rsidP="00121C0E">
            <w:pPr>
              <w:rPr>
                <w:rFonts w:eastAsiaTheme="minorHAnsi" w:cs="Arial"/>
                <w:color w:val="000000" w:themeColor="text1"/>
                <w:sz w:val="16"/>
                <w:szCs w:val="16"/>
              </w:rPr>
            </w:pPr>
          </w:p>
        </w:tc>
      </w:tr>
      <w:tr w:rsidR="00B442FD" w:rsidRPr="00F03856" w14:paraId="2BDD72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25F97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DFABA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C9480A" w14:textId="77777777" w:rsidR="00B442FD" w:rsidRPr="00F03856" w:rsidRDefault="00B442FD" w:rsidP="00121C0E">
            <w:pPr>
              <w:rPr>
                <w:rFonts w:eastAsiaTheme="minorHAnsi" w:cs="Arial"/>
                <w:color w:val="000000" w:themeColor="text1"/>
                <w:sz w:val="16"/>
                <w:szCs w:val="16"/>
              </w:rPr>
            </w:pPr>
          </w:p>
        </w:tc>
      </w:tr>
      <w:tr w:rsidR="00B442FD" w:rsidRPr="00F03856" w14:paraId="270E317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868A1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96D0D6A" w14:textId="77777777" w:rsidR="00B442FD" w:rsidRPr="00F03856" w:rsidRDefault="00B442FD" w:rsidP="00121C0E">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A8930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lastRenderedPageBreak/>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1CF5CB" w14:textId="77777777" w:rsidR="00B442FD" w:rsidRPr="00F03856" w:rsidRDefault="00B442FD" w:rsidP="00121C0E">
            <w:pPr>
              <w:rPr>
                <w:rFonts w:eastAsiaTheme="minorHAnsi" w:cs="Arial"/>
                <w:color w:val="000000" w:themeColor="text1"/>
                <w:sz w:val="16"/>
                <w:szCs w:val="16"/>
              </w:rPr>
            </w:pPr>
          </w:p>
        </w:tc>
      </w:tr>
      <w:tr w:rsidR="00B442FD" w:rsidRPr="00F03856" w14:paraId="21F50B1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8C1EA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80117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2B735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76495C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B7C24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A4215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9FC56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C7A1D5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D29DD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FE94A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Inhibit ID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98B58F" w14:textId="77777777" w:rsidR="00E550DC" w:rsidRDefault="00E550DC"/>
        </w:tc>
      </w:tr>
      <w:tr w:rsidR="00B442FD" w:rsidRPr="00F03856" w14:paraId="6FE544B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C39B9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35EB8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Inhibit 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990F1B" w14:textId="77777777" w:rsidR="00E550DC" w:rsidRDefault="00E550DC"/>
        </w:tc>
      </w:tr>
      <w:tr w:rsidR="00B442FD" w:rsidRPr="00F03856" w14:paraId="55DCB01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8A0C6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09AE4B"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7050E9" w14:textId="77777777" w:rsidR="00B442FD" w:rsidRPr="00F03856" w:rsidRDefault="00B442FD" w:rsidP="00121C0E">
            <w:pPr>
              <w:rPr>
                <w:rFonts w:eastAsiaTheme="minorHAnsi" w:cs="Arial"/>
                <w:color w:val="000000" w:themeColor="text1"/>
                <w:sz w:val="16"/>
                <w:szCs w:val="16"/>
              </w:rPr>
            </w:pPr>
          </w:p>
        </w:tc>
      </w:tr>
      <w:tr w:rsidR="00B442FD" w:rsidRPr="00F03856" w14:paraId="38D1FF7A"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5B6993"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EDE75E" w14:textId="77777777" w:rsidR="00B442FD" w:rsidRPr="00F03856" w:rsidRDefault="00B442FD" w:rsidP="00121C0E">
            <w:pPr>
              <w:rPr>
                <w:rFonts w:eastAsiaTheme="minorHAnsi" w:cs="Arial"/>
                <w:color w:val="000000" w:themeColor="text1"/>
                <w:sz w:val="16"/>
                <w:szCs w:val="16"/>
              </w:rPr>
            </w:pPr>
          </w:p>
        </w:tc>
      </w:tr>
    </w:tbl>
    <w:p w14:paraId="6B42CE99"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Inhibit Status</w:t>
      </w:r>
    </w:p>
    <w:p w14:paraId="7CFCB745" w14:textId="77777777" w:rsidR="00495854" w:rsidRPr="00495854" w:rsidRDefault="00495854" w:rsidP="00495854">
      <w:pPr>
        <w:rPr>
          <w:lang w:val="en-GB"/>
        </w:rPr>
      </w:pPr>
    </w:p>
    <w:p w14:paraId="060FBD4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Feedback Acknowledgment</w:t>
      </w:r>
    </w:p>
    <w:p w14:paraId="24DD9707" w14:textId="77777777" w:rsidR="00B442FD" w:rsidRDefault="00B442FD" w:rsidP="00B442FD">
      <w:pPr>
        <w:rPr>
          <w:rFonts w:cs="Arial"/>
        </w:rPr>
      </w:pPr>
      <w:r>
        <w:rPr>
          <w:rFonts w:cs="Arial"/>
        </w:rPr>
        <w:t>This signal indicates that the Auto Save feature has requested feedback. This is an internal signal, not found on the network.</w:t>
      </w:r>
    </w:p>
    <w:p w14:paraId="63F7A488" w14:textId="77777777" w:rsidR="00B442FD" w:rsidRDefault="00B442FD" w:rsidP="00B442FD">
      <w:pPr>
        <w:rPr>
          <w:rFonts w:cs="Arial"/>
        </w:rPr>
      </w:pPr>
    </w:p>
    <w:p w14:paraId="2E6FF011" w14:textId="77777777" w:rsidR="00B442FD" w:rsidRDefault="00B442FD" w:rsidP="00B442FD">
      <w:pPr>
        <w:rPr>
          <w:rFonts w:cs="Arial"/>
        </w:rPr>
      </w:pPr>
      <w:r>
        <w:rPr>
          <w:rFonts w:cs="Arial"/>
        </w:rPr>
        <w:t>ASIL: QM</w:t>
      </w:r>
    </w:p>
    <w:p w14:paraId="17597CEB" w14:textId="77777777" w:rsidR="00B442FD" w:rsidRDefault="00B442FD" w:rsidP="00B442FD">
      <w:pPr>
        <w:rPr>
          <w:rFonts w:cs="Arial"/>
        </w:rPr>
      </w:pPr>
      <w:r>
        <w:rPr>
          <w:rFonts w:cs="Arial"/>
        </w:rPr>
        <w:t>Encoding Type: Boolean</w:t>
      </w:r>
    </w:p>
    <w:p w14:paraId="5F19F473" w14:textId="77777777" w:rsidR="00B442FD" w:rsidRDefault="00B442FD" w:rsidP="00B442FD">
      <w:pPr>
        <w:rPr>
          <w:rFonts w:cs="Arial"/>
        </w:rPr>
      </w:pPr>
      <w:r>
        <w:rPr>
          <w:rFonts w:cs="Arial"/>
        </w:rPr>
        <w:t>Discrete Encoding Values:</w:t>
      </w:r>
    </w:p>
    <w:p w14:paraId="01C3B8A5" w14:textId="77777777" w:rsidR="00B442FD" w:rsidRDefault="00B442FD" w:rsidP="00B442FD">
      <w:pPr>
        <w:rPr>
          <w:rFonts w:cs="Arial"/>
        </w:rPr>
      </w:pPr>
      <w:r>
        <w:rPr>
          <w:rFonts w:cs="Arial"/>
        </w:rPr>
        <w:t>0x0 FALSE</w:t>
      </w:r>
    </w:p>
    <w:p w14:paraId="4C8F55C0" w14:textId="77777777" w:rsidR="00B442FD" w:rsidRDefault="00B442FD" w:rsidP="00B442FD">
      <w:pPr>
        <w:rPr>
          <w:rFonts w:cs="Arial"/>
        </w:rPr>
      </w:pPr>
      <w:r>
        <w:rPr>
          <w:rFonts w:cs="Arial"/>
        </w:rPr>
        <w:t>0x1 TRUE</w:t>
      </w:r>
    </w:p>
    <w:p w14:paraId="31D98F5A" w14:textId="77777777" w:rsidR="00B442FD" w:rsidRDefault="00B442FD" w:rsidP="00B442FD">
      <w:pPr>
        <w:rPr>
          <w:rFonts w:cs="Arial"/>
        </w:rPr>
      </w:pPr>
      <w:r>
        <w:rPr>
          <w:rFonts w:cs="Arial"/>
        </w:rPr>
        <w:t>Unit: Boolean</w:t>
      </w:r>
    </w:p>
    <w:p w14:paraId="025D500F" w14:textId="77777777" w:rsidR="00B442FD" w:rsidRDefault="00B442FD" w:rsidP="00B442FD">
      <w:pPr>
        <w:rPr>
          <w:rFonts w:cs="Arial"/>
        </w:rPr>
      </w:pPr>
    </w:p>
    <w:p w14:paraId="50D4F33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7"/>
        <w:gridCol w:w="3744"/>
      </w:tblGrid>
      <w:tr w:rsidR="00B442FD" w:rsidRPr="00F03856" w14:paraId="5B6D024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826AE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A4D0BE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CF1FF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095E22" w14:textId="77777777" w:rsidR="00B442FD" w:rsidRPr="00F03856" w:rsidRDefault="00B442FD" w:rsidP="00121C0E">
            <w:pPr>
              <w:rPr>
                <w:rFonts w:eastAsiaTheme="minorHAnsi" w:cs="Arial"/>
                <w:color w:val="000000" w:themeColor="text1"/>
                <w:sz w:val="16"/>
                <w:szCs w:val="16"/>
              </w:rPr>
            </w:pPr>
          </w:p>
        </w:tc>
      </w:tr>
      <w:tr w:rsidR="00B442FD" w:rsidRPr="00F03856" w14:paraId="504DFDD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FE873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96F04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8C816C" w14:textId="77777777" w:rsidR="00B442FD" w:rsidRPr="00F03856" w:rsidRDefault="00B442FD" w:rsidP="00121C0E">
            <w:pPr>
              <w:rPr>
                <w:rFonts w:eastAsiaTheme="minorHAnsi" w:cs="Arial"/>
                <w:color w:val="000000" w:themeColor="text1"/>
                <w:sz w:val="16"/>
                <w:szCs w:val="16"/>
              </w:rPr>
            </w:pPr>
          </w:p>
        </w:tc>
      </w:tr>
      <w:tr w:rsidR="00B442FD" w:rsidRPr="00F03856" w14:paraId="5089794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0F6F9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38582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99E23F" w14:textId="77777777" w:rsidR="00B442FD" w:rsidRPr="00F03856" w:rsidRDefault="00B442FD" w:rsidP="00121C0E">
            <w:pPr>
              <w:rPr>
                <w:rFonts w:eastAsiaTheme="minorHAnsi" w:cs="Arial"/>
                <w:color w:val="000000" w:themeColor="text1"/>
                <w:sz w:val="16"/>
                <w:szCs w:val="16"/>
              </w:rPr>
            </w:pPr>
          </w:p>
        </w:tc>
      </w:tr>
      <w:tr w:rsidR="00B442FD" w:rsidRPr="00F03856" w14:paraId="246CE3A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FDA1C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1354AF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895ACB" w14:textId="77777777" w:rsidR="00B442FD" w:rsidRPr="00F03856" w:rsidRDefault="00B442FD" w:rsidP="00121C0E">
            <w:pPr>
              <w:rPr>
                <w:rFonts w:eastAsiaTheme="minorHAnsi" w:cs="Arial"/>
                <w:color w:val="000000" w:themeColor="text1"/>
                <w:sz w:val="16"/>
                <w:szCs w:val="16"/>
              </w:rPr>
            </w:pPr>
          </w:p>
        </w:tc>
      </w:tr>
      <w:tr w:rsidR="00B442FD" w:rsidRPr="00F03856" w14:paraId="41E9B4E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66699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3ECA8B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11EB9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881065" w14:textId="77777777" w:rsidR="00B442FD" w:rsidRPr="00F03856" w:rsidRDefault="00B442FD" w:rsidP="00121C0E">
            <w:pPr>
              <w:rPr>
                <w:rFonts w:eastAsiaTheme="minorHAnsi" w:cs="Arial"/>
                <w:color w:val="000000" w:themeColor="text1"/>
                <w:sz w:val="16"/>
                <w:szCs w:val="16"/>
              </w:rPr>
            </w:pPr>
          </w:p>
        </w:tc>
      </w:tr>
      <w:tr w:rsidR="00B442FD" w:rsidRPr="00F03856" w14:paraId="6E96007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CED7D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3A401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B9CA6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DE6CD8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9DDB6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F610F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505A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B512BD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67A98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DF990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Feedback Acknowledgment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FF6EFA" w14:textId="77777777" w:rsidR="00E550DC" w:rsidRDefault="00E550DC"/>
        </w:tc>
      </w:tr>
      <w:tr w:rsidR="00B442FD" w:rsidRPr="00F03856" w14:paraId="7DCFCF9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0B815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6EB7B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8A7C50" w14:textId="77777777" w:rsidR="00B442FD" w:rsidRPr="00F03856" w:rsidRDefault="00B442FD" w:rsidP="00121C0E">
            <w:pPr>
              <w:rPr>
                <w:rFonts w:eastAsiaTheme="minorHAnsi" w:cs="Arial"/>
                <w:color w:val="000000" w:themeColor="text1"/>
                <w:sz w:val="16"/>
                <w:szCs w:val="16"/>
              </w:rPr>
            </w:pPr>
          </w:p>
        </w:tc>
      </w:tr>
      <w:tr w:rsidR="00B442FD" w:rsidRPr="00F03856" w14:paraId="39FD4DC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5AEAF5"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F48774" w14:textId="77777777" w:rsidR="00B442FD" w:rsidRPr="00F03856" w:rsidRDefault="00B442FD" w:rsidP="00121C0E">
            <w:pPr>
              <w:rPr>
                <w:rFonts w:eastAsiaTheme="minorHAnsi" w:cs="Arial"/>
                <w:color w:val="000000" w:themeColor="text1"/>
                <w:sz w:val="16"/>
                <w:szCs w:val="16"/>
              </w:rPr>
            </w:pPr>
          </w:p>
        </w:tc>
      </w:tr>
    </w:tbl>
    <w:p w14:paraId="459E711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Feedback Acknowledgment</w:t>
      </w:r>
    </w:p>
    <w:p w14:paraId="6A653AFF" w14:textId="77777777" w:rsidR="00495854" w:rsidRPr="00495854" w:rsidRDefault="00495854" w:rsidP="00495854">
      <w:pPr>
        <w:rPr>
          <w:lang w:val="en-GB"/>
        </w:rPr>
      </w:pPr>
    </w:p>
    <w:p w14:paraId="489538F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Notification Change</w:t>
      </w:r>
    </w:p>
    <w:p w14:paraId="1FB6CD32" w14:textId="77777777" w:rsidR="00B442FD" w:rsidRDefault="00B442FD" w:rsidP="00B442FD">
      <w:pPr>
        <w:rPr>
          <w:rFonts w:cs="Arial"/>
        </w:rPr>
      </w:pPr>
      <w:r>
        <w:rPr>
          <w:rFonts w:cs="Arial"/>
        </w:rPr>
        <w:t>Indicates that a change of profile has occurred and Auto Save should respond by returning to an idle state.</w:t>
      </w:r>
    </w:p>
    <w:p w14:paraId="42EAC7DD" w14:textId="77777777" w:rsidR="00B442FD" w:rsidRDefault="00B442FD" w:rsidP="00B442FD">
      <w:pPr>
        <w:rPr>
          <w:rFonts w:cs="Arial"/>
        </w:rPr>
      </w:pPr>
    </w:p>
    <w:p w14:paraId="440234D0" w14:textId="77777777" w:rsidR="00B442FD" w:rsidRDefault="00B442FD" w:rsidP="00B442FD">
      <w:pPr>
        <w:rPr>
          <w:rFonts w:cs="Arial"/>
        </w:rPr>
      </w:pPr>
      <w:r>
        <w:rPr>
          <w:rFonts w:cs="Arial"/>
        </w:rPr>
        <w:t>This signal is the same as the existing Memory_Cmd signal.</w:t>
      </w:r>
    </w:p>
    <w:p w14:paraId="23B0ED00" w14:textId="77777777" w:rsidR="00B442FD" w:rsidRDefault="00B442FD" w:rsidP="00B442FD">
      <w:pPr>
        <w:rPr>
          <w:rFonts w:cs="Arial"/>
        </w:rPr>
      </w:pPr>
    </w:p>
    <w:p w14:paraId="5580DFE2" w14:textId="77777777" w:rsidR="00B442FD" w:rsidRDefault="00B442FD" w:rsidP="00B442FD">
      <w:pPr>
        <w:rPr>
          <w:rFonts w:cs="Arial"/>
        </w:rPr>
      </w:pPr>
      <w:r>
        <w:rPr>
          <w:rFonts w:cs="Arial"/>
        </w:rPr>
        <w:t>ASIL: QM</w:t>
      </w:r>
    </w:p>
    <w:p w14:paraId="4C19B47F" w14:textId="77777777" w:rsidR="00B442FD" w:rsidRDefault="00B442FD" w:rsidP="00B442FD">
      <w:pPr>
        <w:rPr>
          <w:rFonts w:cs="Arial"/>
        </w:rPr>
      </w:pPr>
      <w:r>
        <w:rPr>
          <w:rFonts w:cs="Arial"/>
        </w:rPr>
        <w:t>Encoding Type: Memory_Cmd</w:t>
      </w:r>
    </w:p>
    <w:p w14:paraId="112E4C59" w14:textId="77777777" w:rsidR="00B442FD" w:rsidRDefault="00B442FD" w:rsidP="00B442FD">
      <w:pPr>
        <w:rPr>
          <w:rFonts w:cs="Arial"/>
        </w:rPr>
      </w:pPr>
      <w:r>
        <w:rPr>
          <w:rFonts w:cs="Arial"/>
        </w:rPr>
        <w:t>Discrete Encoding Values:</w:t>
      </w:r>
    </w:p>
    <w:p w14:paraId="3833AE80" w14:textId="77777777" w:rsidR="00B442FD" w:rsidRDefault="00B442FD" w:rsidP="00B442FD">
      <w:pPr>
        <w:rPr>
          <w:rFonts w:cs="Arial"/>
        </w:rPr>
      </w:pPr>
      <w:r>
        <w:rPr>
          <w:rFonts w:cs="Arial"/>
        </w:rPr>
        <w:t>0x0 Null</w:t>
      </w:r>
    </w:p>
    <w:p w14:paraId="31BA38DF" w14:textId="77777777" w:rsidR="00B442FD" w:rsidRDefault="00B442FD" w:rsidP="00B442FD">
      <w:pPr>
        <w:rPr>
          <w:rFonts w:cs="Arial"/>
        </w:rPr>
      </w:pPr>
      <w:r>
        <w:rPr>
          <w:rFonts w:cs="Arial"/>
        </w:rPr>
        <w:t>0x1 Store_1</w:t>
      </w:r>
    </w:p>
    <w:p w14:paraId="50248AB8" w14:textId="77777777" w:rsidR="00B442FD" w:rsidRDefault="00B442FD" w:rsidP="00B442FD">
      <w:pPr>
        <w:rPr>
          <w:rFonts w:cs="Arial"/>
        </w:rPr>
      </w:pPr>
      <w:r>
        <w:rPr>
          <w:rFonts w:cs="Arial"/>
        </w:rPr>
        <w:t>0x2 Store_2</w:t>
      </w:r>
    </w:p>
    <w:p w14:paraId="24EA882A" w14:textId="77777777" w:rsidR="00B442FD" w:rsidRDefault="00B442FD" w:rsidP="00B442FD">
      <w:pPr>
        <w:rPr>
          <w:rFonts w:cs="Arial"/>
        </w:rPr>
      </w:pPr>
      <w:r>
        <w:rPr>
          <w:rFonts w:cs="Arial"/>
        </w:rPr>
        <w:t>0x3 Store_3</w:t>
      </w:r>
    </w:p>
    <w:p w14:paraId="54768C7F" w14:textId="77777777" w:rsidR="00B442FD" w:rsidRDefault="00B442FD" w:rsidP="00B442FD">
      <w:pPr>
        <w:rPr>
          <w:rFonts w:cs="Arial"/>
        </w:rPr>
      </w:pPr>
      <w:r>
        <w:rPr>
          <w:rFonts w:cs="Arial"/>
        </w:rPr>
        <w:t>0x4 Store_4</w:t>
      </w:r>
    </w:p>
    <w:p w14:paraId="62F8CAC9" w14:textId="77777777" w:rsidR="00B442FD" w:rsidRDefault="00B442FD" w:rsidP="00B442FD">
      <w:pPr>
        <w:rPr>
          <w:rFonts w:cs="Arial"/>
        </w:rPr>
      </w:pPr>
      <w:r>
        <w:rPr>
          <w:rFonts w:cs="Arial"/>
        </w:rPr>
        <w:t>0x5 Recall_1</w:t>
      </w:r>
    </w:p>
    <w:p w14:paraId="7D887B60" w14:textId="77777777" w:rsidR="00B442FD" w:rsidRDefault="00B442FD" w:rsidP="00B442FD">
      <w:pPr>
        <w:rPr>
          <w:rFonts w:cs="Arial"/>
        </w:rPr>
      </w:pPr>
      <w:r>
        <w:rPr>
          <w:rFonts w:cs="Arial"/>
        </w:rPr>
        <w:t>0x6 Recall_2</w:t>
      </w:r>
    </w:p>
    <w:p w14:paraId="77F20377" w14:textId="77777777" w:rsidR="00B442FD" w:rsidRDefault="00B442FD" w:rsidP="00B442FD">
      <w:pPr>
        <w:rPr>
          <w:rFonts w:cs="Arial"/>
        </w:rPr>
      </w:pPr>
      <w:r>
        <w:rPr>
          <w:rFonts w:cs="Arial"/>
        </w:rPr>
        <w:t>0x7 Recall_3</w:t>
      </w:r>
    </w:p>
    <w:p w14:paraId="1A7BD429" w14:textId="77777777" w:rsidR="00B442FD" w:rsidRDefault="00B442FD" w:rsidP="00B442FD">
      <w:pPr>
        <w:rPr>
          <w:rFonts w:cs="Arial"/>
        </w:rPr>
      </w:pPr>
      <w:r>
        <w:rPr>
          <w:rFonts w:cs="Arial"/>
        </w:rPr>
        <w:t>0x8 Recall_4</w:t>
      </w:r>
    </w:p>
    <w:p w14:paraId="1B86D9FA" w14:textId="77777777" w:rsidR="00B442FD" w:rsidRDefault="00B442FD" w:rsidP="00B442FD">
      <w:pPr>
        <w:rPr>
          <w:rFonts w:cs="Arial"/>
        </w:rPr>
      </w:pPr>
      <w:r>
        <w:rPr>
          <w:rFonts w:cs="Arial"/>
        </w:rPr>
        <w:t>Unit: Enumeration</w:t>
      </w:r>
    </w:p>
    <w:p w14:paraId="1F64FE53" w14:textId="77777777" w:rsidR="00B442FD" w:rsidRDefault="00B442FD" w:rsidP="00B442FD">
      <w:pPr>
        <w:rPr>
          <w:rFonts w:cs="Arial"/>
        </w:rPr>
      </w:pPr>
    </w:p>
    <w:p w14:paraId="007D79F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lastRenderedPageBreak/>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6A13DE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BCBAF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B5D8574"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D56B6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8684CB" w14:textId="77777777" w:rsidR="00B442FD" w:rsidRPr="00F03856" w:rsidRDefault="00B442FD" w:rsidP="00121C0E">
            <w:pPr>
              <w:rPr>
                <w:rFonts w:eastAsiaTheme="minorHAnsi" w:cs="Arial"/>
                <w:color w:val="000000" w:themeColor="text1"/>
                <w:sz w:val="16"/>
                <w:szCs w:val="16"/>
              </w:rPr>
            </w:pPr>
          </w:p>
        </w:tc>
      </w:tr>
      <w:tr w:rsidR="00B442FD" w:rsidRPr="00F03856" w14:paraId="1650779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1B9A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CC7F4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3CB74A" w14:textId="77777777" w:rsidR="00B442FD" w:rsidRPr="00F03856" w:rsidRDefault="00B442FD" w:rsidP="00121C0E">
            <w:pPr>
              <w:rPr>
                <w:rFonts w:eastAsiaTheme="minorHAnsi" w:cs="Arial"/>
                <w:color w:val="000000" w:themeColor="text1"/>
                <w:sz w:val="16"/>
                <w:szCs w:val="16"/>
              </w:rPr>
            </w:pPr>
          </w:p>
        </w:tc>
      </w:tr>
      <w:tr w:rsidR="00B442FD" w:rsidRPr="00F03856" w14:paraId="76389C0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07957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FD10D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7C5E41" w14:textId="77777777" w:rsidR="00B442FD" w:rsidRPr="00F03856" w:rsidRDefault="00B442FD" w:rsidP="00121C0E">
            <w:pPr>
              <w:rPr>
                <w:rFonts w:eastAsiaTheme="minorHAnsi" w:cs="Arial"/>
                <w:color w:val="000000" w:themeColor="text1"/>
                <w:sz w:val="16"/>
                <w:szCs w:val="16"/>
              </w:rPr>
            </w:pPr>
          </w:p>
        </w:tc>
      </w:tr>
      <w:tr w:rsidR="00B442FD" w:rsidRPr="00F03856" w14:paraId="352C4FB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C6D67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1F75B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F3D482" w14:textId="77777777" w:rsidR="00B442FD" w:rsidRPr="00F03856" w:rsidRDefault="00B442FD" w:rsidP="00121C0E">
            <w:pPr>
              <w:rPr>
                <w:rFonts w:eastAsiaTheme="minorHAnsi" w:cs="Arial"/>
                <w:color w:val="000000" w:themeColor="text1"/>
                <w:sz w:val="16"/>
                <w:szCs w:val="16"/>
              </w:rPr>
            </w:pPr>
          </w:p>
        </w:tc>
      </w:tr>
      <w:tr w:rsidR="00B442FD" w:rsidRPr="00F03856" w14:paraId="29723A7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FA630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3B553E4"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60179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75B373" w14:textId="77777777" w:rsidR="00B442FD" w:rsidRPr="00F03856" w:rsidRDefault="00B442FD" w:rsidP="00121C0E">
            <w:pPr>
              <w:rPr>
                <w:rFonts w:eastAsiaTheme="minorHAnsi" w:cs="Arial"/>
                <w:color w:val="000000" w:themeColor="text1"/>
                <w:sz w:val="16"/>
                <w:szCs w:val="16"/>
              </w:rPr>
            </w:pPr>
          </w:p>
        </w:tc>
      </w:tr>
      <w:tr w:rsidR="00B442FD" w:rsidRPr="00F03856" w14:paraId="60D0128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38B79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E84B6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A1EB6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4EB465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648B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48BD5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95690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3831F1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F6BA7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5D5EC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0x0 None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99418" w14:textId="77777777" w:rsidR="00E550DC" w:rsidRDefault="00E550DC"/>
        </w:tc>
      </w:tr>
      <w:tr w:rsidR="00B442FD" w:rsidRPr="00F03856" w14:paraId="40200FF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4D261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BB7E6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0x1 Store_1</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EBF4ED" w14:textId="77777777" w:rsidR="00E550DC" w:rsidRDefault="00E550DC"/>
        </w:tc>
      </w:tr>
      <w:tr w:rsidR="00B442FD" w:rsidRPr="00F03856" w14:paraId="68BAC5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10ADA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E39BD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0x2 Store_2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F5B34" w14:textId="77777777" w:rsidR="00E550DC" w:rsidRDefault="00E550DC"/>
        </w:tc>
      </w:tr>
      <w:tr w:rsidR="00B442FD" w:rsidRPr="00F03856" w14:paraId="52BB2FE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3FBF9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A4FF7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0x3 Store_3</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E906EB" w14:textId="77777777" w:rsidR="00E550DC" w:rsidRDefault="00E550DC"/>
        </w:tc>
      </w:tr>
      <w:tr w:rsidR="00B442FD" w:rsidRPr="00F03856" w14:paraId="4B38E46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2A66A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B1AA9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0x4 Store_4</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E9BE5E" w14:textId="77777777" w:rsidR="00E550DC" w:rsidRDefault="00E550DC"/>
        </w:tc>
      </w:tr>
      <w:tr w:rsidR="00B442FD" w:rsidRPr="00F03856" w14:paraId="5548398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9E3AF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49453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0x5 Recall_1</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F111E4" w14:textId="77777777" w:rsidR="00E550DC" w:rsidRDefault="00E550DC"/>
        </w:tc>
      </w:tr>
      <w:tr w:rsidR="00B442FD" w:rsidRPr="00F03856" w14:paraId="1718FE0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D4113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A539A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0x6 Recall_2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A1B13B" w14:textId="77777777" w:rsidR="00E550DC" w:rsidRDefault="00E550DC"/>
        </w:tc>
      </w:tr>
      <w:tr w:rsidR="00B442FD" w:rsidRPr="00F03856" w14:paraId="71E789B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D6F57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94A22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0x7 Recall_3</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1DF25C" w14:textId="77777777" w:rsidR="00E550DC" w:rsidRDefault="00E550DC"/>
        </w:tc>
      </w:tr>
      <w:tr w:rsidR="00B442FD" w:rsidRPr="00F03856" w14:paraId="10D376F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9BFB1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FC7CB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0x8 Recall_4</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487C3F" w14:textId="77777777" w:rsidR="00E550DC" w:rsidRDefault="00E550DC"/>
        </w:tc>
      </w:tr>
      <w:tr w:rsidR="00B442FD" w:rsidRPr="00F03856" w14:paraId="2E79036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86F7B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D9B3C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D25E4F" w14:textId="77777777" w:rsidR="00B442FD" w:rsidRPr="00F03856" w:rsidRDefault="00B442FD" w:rsidP="00121C0E">
            <w:pPr>
              <w:rPr>
                <w:rFonts w:eastAsiaTheme="minorHAnsi" w:cs="Arial"/>
                <w:color w:val="000000" w:themeColor="text1"/>
                <w:sz w:val="16"/>
                <w:szCs w:val="16"/>
              </w:rPr>
            </w:pPr>
          </w:p>
        </w:tc>
      </w:tr>
      <w:tr w:rsidR="00B442FD" w:rsidRPr="00F03856" w14:paraId="05FFB9B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85107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D66579" w14:textId="77777777" w:rsidR="00B442FD" w:rsidRPr="00F03856" w:rsidRDefault="00B442FD" w:rsidP="00121C0E">
            <w:pPr>
              <w:rPr>
                <w:rFonts w:eastAsiaTheme="minorHAnsi" w:cs="Arial"/>
                <w:color w:val="000000" w:themeColor="text1"/>
                <w:sz w:val="16"/>
                <w:szCs w:val="16"/>
              </w:rPr>
            </w:pPr>
          </w:p>
        </w:tc>
      </w:tr>
    </w:tbl>
    <w:p w14:paraId="3E83498A"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Notification Change</w:t>
      </w:r>
    </w:p>
    <w:p w14:paraId="4DA8FA3D" w14:textId="77777777" w:rsidR="00495854" w:rsidRPr="00495854" w:rsidRDefault="00495854" w:rsidP="00495854">
      <w:pPr>
        <w:rPr>
          <w:lang w:val="en-GB"/>
        </w:rPr>
      </w:pPr>
    </w:p>
    <w:p w14:paraId="6694DE7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Retain Settings</w:t>
      </w:r>
    </w:p>
    <w:p w14:paraId="782728B5" w14:textId="77777777" w:rsidR="00B442FD" w:rsidRDefault="00B442FD" w:rsidP="00B442FD">
      <w:pPr>
        <w:rPr>
          <w:rFonts w:cs="Arial"/>
        </w:rPr>
      </w:pPr>
      <w:r>
        <w:rPr>
          <w:rFonts w:cs="Arial"/>
        </w:rPr>
        <w:t xml:space="preserve">This signal indicates that the Auto Save feature has determined what retention action should occur. It is different from the signal sent to the Profile Update Manager of Positional Settings. </w:t>
      </w:r>
    </w:p>
    <w:p w14:paraId="1151B1C6" w14:textId="77777777" w:rsidR="00B442FD" w:rsidRDefault="00B442FD" w:rsidP="00B442FD">
      <w:pPr>
        <w:rPr>
          <w:rFonts w:cs="Arial"/>
        </w:rPr>
      </w:pPr>
    </w:p>
    <w:p w14:paraId="061DC2E3" w14:textId="77777777" w:rsidR="00B442FD" w:rsidRDefault="00B442FD" w:rsidP="00B442FD">
      <w:pPr>
        <w:rPr>
          <w:rFonts w:cs="Arial"/>
        </w:rPr>
      </w:pPr>
      <w:r>
        <w:rPr>
          <w:rFonts w:cs="Arial"/>
        </w:rPr>
        <w:t>ASIL: QM</w:t>
      </w:r>
    </w:p>
    <w:p w14:paraId="3ECA3CA8" w14:textId="77777777" w:rsidR="00B442FD" w:rsidRDefault="00B442FD" w:rsidP="00B442FD">
      <w:pPr>
        <w:rPr>
          <w:rFonts w:cs="Arial"/>
        </w:rPr>
      </w:pPr>
      <w:r>
        <w:rPr>
          <w:rFonts w:cs="Arial"/>
        </w:rPr>
        <w:t>Encoding Type: Retain Settings</w:t>
      </w:r>
    </w:p>
    <w:p w14:paraId="6F85C9BA" w14:textId="77777777" w:rsidR="00B442FD" w:rsidRDefault="00B442FD" w:rsidP="00B442FD">
      <w:pPr>
        <w:rPr>
          <w:rFonts w:cs="Arial"/>
        </w:rPr>
      </w:pPr>
      <w:r>
        <w:rPr>
          <w:rFonts w:cs="Arial"/>
        </w:rPr>
        <w:t>Discrete Encoding Values:</w:t>
      </w:r>
    </w:p>
    <w:p w14:paraId="7A98D675" w14:textId="77777777" w:rsidR="00B442FD" w:rsidRDefault="00B442FD" w:rsidP="00B442FD">
      <w:pPr>
        <w:rPr>
          <w:rFonts w:cs="Arial"/>
        </w:rPr>
      </w:pPr>
      <w:r>
        <w:rPr>
          <w:rFonts w:cs="Arial"/>
        </w:rPr>
        <w:t>0x0 None</w:t>
      </w:r>
    </w:p>
    <w:p w14:paraId="54684A4D" w14:textId="77777777" w:rsidR="00B442FD" w:rsidRDefault="00B442FD" w:rsidP="00B442FD">
      <w:pPr>
        <w:rPr>
          <w:rFonts w:cs="Arial"/>
        </w:rPr>
      </w:pPr>
      <w:r>
        <w:rPr>
          <w:rFonts w:cs="Arial"/>
        </w:rPr>
        <w:t>0x1 Save</w:t>
      </w:r>
    </w:p>
    <w:p w14:paraId="3FF7594B" w14:textId="77777777" w:rsidR="00B442FD" w:rsidRDefault="00B442FD" w:rsidP="00B442FD">
      <w:pPr>
        <w:rPr>
          <w:rFonts w:cs="Arial"/>
        </w:rPr>
      </w:pPr>
      <w:r>
        <w:rPr>
          <w:rFonts w:cs="Arial"/>
        </w:rPr>
        <w:t>0x2 Feedback</w:t>
      </w:r>
    </w:p>
    <w:p w14:paraId="0F296C9D" w14:textId="77777777" w:rsidR="00B442FD" w:rsidRDefault="00B442FD" w:rsidP="00B442FD">
      <w:pPr>
        <w:rPr>
          <w:rFonts w:cs="Arial"/>
        </w:rPr>
      </w:pPr>
      <w:r>
        <w:rPr>
          <w:rFonts w:cs="Arial"/>
        </w:rPr>
        <w:t>0x3 Exit</w:t>
      </w:r>
    </w:p>
    <w:p w14:paraId="433878C2" w14:textId="77777777" w:rsidR="00B442FD" w:rsidRDefault="00B442FD" w:rsidP="00B442FD">
      <w:pPr>
        <w:rPr>
          <w:rFonts w:cs="Arial"/>
        </w:rPr>
      </w:pPr>
      <w:r>
        <w:rPr>
          <w:rFonts w:cs="Arial"/>
        </w:rPr>
        <w:t>Unit: Enumeration</w:t>
      </w:r>
    </w:p>
    <w:p w14:paraId="687D8D61" w14:textId="77777777" w:rsidR="00B442FD" w:rsidRDefault="00B442FD" w:rsidP="00B442FD">
      <w:pPr>
        <w:rPr>
          <w:rFonts w:cs="Arial"/>
        </w:rPr>
      </w:pPr>
    </w:p>
    <w:p w14:paraId="33A5B973"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0C100B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C84A3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9D501B7"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AFB78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216F8A" w14:textId="77777777" w:rsidR="00B442FD" w:rsidRPr="00F03856" w:rsidRDefault="00B442FD" w:rsidP="00121C0E">
            <w:pPr>
              <w:rPr>
                <w:rFonts w:eastAsiaTheme="minorHAnsi" w:cs="Arial"/>
                <w:color w:val="000000" w:themeColor="text1"/>
                <w:sz w:val="16"/>
                <w:szCs w:val="16"/>
              </w:rPr>
            </w:pPr>
          </w:p>
        </w:tc>
      </w:tr>
      <w:tr w:rsidR="00B442FD" w:rsidRPr="00F03856" w14:paraId="5975952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46130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54A82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C35A8C" w14:textId="77777777" w:rsidR="00B442FD" w:rsidRPr="00F03856" w:rsidRDefault="00B442FD" w:rsidP="00121C0E">
            <w:pPr>
              <w:rPr>
                <w:rFonts w:eastAsiaTheme="minorHAnsi" w:cs="Arial"/>
                <w:color w:val="000000" w:themeColor="text1"/>
                <w:sz w:val="16"/>
                <w:szCs w:val="16"/>
              </w:rPr>
            </w:pPr>
          </w:p>
        </w:tc>
      </w:tr>
      <w:tr w:rsidR="00B442FD" w:rsidRPr="00F03856" w14:paraId="699BAA2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E819B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304B5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C62C3B" w14:textId="77777777" w:rsidR="00B442FD" w:rsidRPr="00F03856" w:rsidRDefault="00B442FD" w:rsidP="00121C0E">
            <w:pPr>
              <w:rPr>
                <w:rFonts w:eastAsiaTheme="minorHAnsi" w:cs="Arial"/>
                <w:color w:val="000000" w:themeColor="text1"/>
                <w:sz w:val="16"/>
                <w:szCs w:val="16"/>
              </w:rPr>
            </w:pPr>
          </w:p>
        </w:tc>
      </w:tr>
      <w:tr w:rsidR="00B442FD" w:rsidRPr="00F03856" w14:paraId="4080995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DA6D8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A8E76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C32574" w14:textId="77777777" w:rsidR="00B442FD" w:rsidRPr="00F03856" w:rsidRDefault="00B442FD" w:rsidP="00121C0E">
            <w:pPr>
              <w:rPr>
                <w:rFonts w:eastAsiaTheme="minorHAnsi" w:cs="Arial"/>
                <w:color w:val="000000" w:themeColor="text1"/>
                <w:sz w:val="16"/>
                <w:szCs w:val="16"/>
              </w:rPr>
            </w:pPr>
          </w:p>
        </w:tc>
      </w:tr>
      <w:tr w:rsidR="00B442FD" w:rsidRPr="00F03856" w14:paraId="4875F3E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87CCB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4C64D99"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9B9F6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3E19F0" w14:textId="77777777" w:rsidR="00B442FD" w:rsidRPr="00F03856" w:rsidRDefault="00B442FD" w:rsidP="00121C0E">
            <w:pPr>
              <w:rPr>
                <w:rFonts w:eastAsiaTheme="minorHAnsi" w:cs="Arial"/>
                <w:color w:val="000000" w:themeColor="text1"/>
                <w:sz w:val="16"/>
                <w:szCs w:val="16"/>
              </w:rPr>
            </w:pPr>
          </w:p>
        </w:tc>
      </w:tr>
      <w:tr w:rsidR="00B442FD" w:rsidRPr="00F03856" w14:paraId="6EC34E6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1A344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54D92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1B276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5EA572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A43AF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76ABF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B0BA5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5D4022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1D628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5ACC1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Retain Settings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33990" w14:textId="77777777" w:rsidR="00E550DC" w:rsidRDefault="00E550DC"/>
        </w:tc>
      </w:tr>
      <w:tr w:rsidR="00B442FD" w:rsidRPr="00F03856" w14:paraId="4897882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6499B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6AF19A"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C38A25" w14:textId="77777777" w:rsidR="00B442FD" w:rsidRPr="00F03856" w:rsidRDefault="00B442FD" w:rsidP="00121C0E">
            <w:pPr>
              <w:rPr>
                <w:rFonts w:eastAsiaTheme="minorHAnsi" w:cs="Arial"/>
                <w:color w:val="000000" w:themeColor="text1"/>
                <w:sz w:val="16"/>
                <w:szCs w:val="16"/>
              </w:rPr>
            </w:pPr>
          </w:p>
        </w:tc>
      </w:tr>
      <w:tr w:rsidR="00B442FD" w:rsidRPr="00F03856" w14:paraId="2ABEE28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502546"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B2E318" w14:textId="77777777" w:rsidR="00B442FD" w:rsidRPr="00F03856" w:rsidRDefault="00B442FD" w:rsidP="00121C0E">
            <w:pPr>
              <w:rPr>
                <w:rFonts w:eastAsiaTheme="minorHAnsi" w:cs="Arial"/>
                <w:color w:val="000000" w:themeColor="text1"/>
                <w:sz w:val="16"/>
                <w:szCs w:val="16"/>
              </w:rPr>
            </w:pPr>
          </w:p>
        </w:tc>
      </w:tr>
    </w:tbl>
    <w:p w14:paraId="7804B0C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Retain Settings</w:t>
      </w:r>
    </w:p>
    <w:p w14:paraId="66FE9F6D" w14:textId="77777777" w:rsidR="00495854" w:rsidRPr="00495854" w:rsidRDefault="00495854" w:rsidP="00495854">
      <w:pPr>
        <w:rPr>
          <w:lang w:val="en-GB"/>
        </w:rPr>
      </w:pPr>
    </w:p>
    <w:p w14:paraId="5137106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Processing Status</w:t>
      </w:r>
    </w:p>
    <w:p w14:paraId="487D50A1" w14:textId="77777777" w:rsidR="00B442FD" w:rsidRDefault="00B442FD" w:rsidP="00B442FD">
      <w:pPr>
        <w:rPr>
          <w:rFonts w:cs="Arial"/>
        </w:rPr>
      </w:pPr>
      <w:r>
        <w:rPr>
          <w:rFonts w:cs="Arial"/>
        </w:rPr>
        <w:lastRenderedPageBreak/>
        <w:t>The Processing Status signal indicates whether the Check Processing Ability function has determined that the current position has stopped moving.</w:t>
      </w:r>
    </w:p>
    <w:p w14:paraId="0A8B0B15" w14:textId="77777777" w:rsidR="00B442FD" w:rsidRDefault="00B442FD" w:rsidP="00B442FD">
      <w:pPr>
        <w:rPr>
          <w:rFonts w:cs="Arial"/>
        </w:rPr>
      </w:pPr>
    </w:p>
    <w:p w14:paraId="1334C8E6" w14:textId="77777777" w:rsidR="00B442FD" w:rsidRDefault="00B442FD" w:rsidP="00B442FD">
      <w:pPr>
        <w:rPr>
          <w:rFonts w:cs="Arial"/>
        </w:rPr>
      </w:pPr>
      <w:r>
        <w:rPr>
          <w:rFonts w:cs="Arial"/>
        </w:rPr>
        <w:t>ASIL: QM</w:t>
      </w:r>
    </w:p>
    <w:p w14:paraId="6B0BCFBB" w14:textId="77777777" w:rsidR="00B442FD" w:rsidRDefault="00B442FD" w:rsidP="00B442FD">
      <w:pPr>
        <w:rPr>
          <w:rFonts w:cs="Arial"/>
        </w:rPr>
      </w:pPr>
      <w:r>
        <w:rPr>
          <w:rFonts w:cs="Arial"/>
        </w:rPr>
        <w:t>Encoding Type: Processing Status</w:t>
      </w:r>
    </w:p>
    <w:p w14:paraId="3F2D3145" w14:textId="77777777" w:rsidR="00B442FD" w:rsidRDefault="00B442FD" w:rsidP="00B442FD">
      <w:pPr>
        <w:rPr>
          <w:rFonts w:cs="Arial"/>
        </w:rPr>
      </w:pPr>
      <w:r>
        <w:rPr>
          <w:rFonts w:cs="Arial"/>
        </w:rPr>
        <w:t>Discrete Encoding Values:</w:t>
      </w:r>
    </w:p>
    <w:p w14:paraId="43C7F31E" w14:textId="77777777" w:rsidR="00B442FD" w:rsidRDefault="00B442FD" w:rsidP="00B442FD">
      <w:pPr>
        <w:rPr>
          <w:rFonts w:cs="Arial"/>
        </w:rPr>
      </w:pPr>
      <w:r>
        <w:rPr>
          <w:rFonts w:cs="Arial"/>
        </w:rPr>
        <w:t>0x0 Ready</w:t>
      </w:r>
    </w:p>
    <w:p w14:paraId="68C69193" w14:textId="77777777" w:rsidR="00B442FD" w:rsidRDefault="00B442FD" w:rsidP="00B442FD">
      <w:pPr>
        <w:rPr>
          <w:rFonts w:cs="Arial"/>
        </w:rPr>
      </w:pPr>
      <w:r>
        <w:rPr>
          <w:rFonts w:cs="Arial"/>
        </w:rPr>
        <w:t>0x1 Busy</w:t>
      </w:r>
    </w:p>
    <w:p w14:paraId="24CB9FC7" w14:textId="77777777" w:rsidR="00B442FD" w:rsidRDefault="00B442FD" w:rsidP="00B442FD">
      <w:pPr>
        <w:rPr>
          <w:rFonts w:cs="Arial"/>
        </w:rPr>
      </w:pPr>
      <w:r>
        <w:rPr>
          <w:rFonts w:cs="Arial"/>
        </w:rPr>
        <w:t>Unit: Enumeration</w:t>
      </w:r>
    </w:p>
    <w:p w14:paraId="32BD53EF" w14:textId="77777777" w:rsidR="00B442FD" w:rsidRDefault="00B442FD" w:rsidP="00B442FD">
      <w:pPr>
        <w:rPr>
          <w:rFonts w:cs="Arial"/>
        </w:rPr>
      </w:pPr>
    </w:p>
    <w:p w14:paraId="2449CBF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58DC0A7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22C24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6833DA9"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E1548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73F071" w14:textId="77777777" w:rsidR="00B442FD" w:rsidRPr="00F03856" w:rsidRDefault="00B442FD" w:rsidP="00121C0E">
            <w:pPr>
              <w:rPr>
                <w:rFonts w:eastAsiaTheme="minorHAnsi" w:cs="Arial"/>
                <w:color w:val="000000" w:themeColor="text1"/>
                <w:sz w:val="16"/>
                <w:szCs w:val="16"/>
              </w:rPr>
            </w:pPr>
          </w:p>
        </w:tc>
      </w:tr>
      <w:tr w:rsidR="00B442FD" w:rsidRPr="00F03856" w14:paraId="37CC90F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8B964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103FE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71AB7D" w14:textId="77777777" w:rsidR="00B442FD" w:rsidRPr="00F03856" w:rsidRDefault="00B442FD" w:rsidP="00121C0E">
            <w:pPr>
              <w:rPr>
                <w:rFonts w:eastAsiaTheme="minorHAnsi" w:cs="Arial"/>
                <w:color w:val="000000" w:themeColor="text1"/>
                <w:sz w:val="16"/>
                <w:szCs w:val="16"/>
              </w:rPr>
            </w:pPr>
          </w:p>
        </w:tc>
      </w:tr>
      <w:tr w:rsidR="00B442FD" w:rsidRPr="00F03856" w14:paraId="010CF82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E1E9D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D480A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573159" w14:textId="77777777" w:rsidR="00B442FD" w:rsidRPr="00F03856" w:rsidRDefault="00B442FD" w:rsidP="00121C0E">
            <w:pPr>
              <w:rPr>
                <w:rFonts w:eastAsiaTheme="minorHAnsi" w:cs="Arial"/>
                <w:color w:val="000000" w:themeColor="text1"/>
                <w:sz w:val="16"/>
                <w:szCs w:val="16"/>
              </w:rPr>
            </w:pPr>
          </w:p>
        </w:tc>
      </w:tr>
      <w:tr w:rsidR="00B442FD" w:rsidRPr="00F03856" w14:paraId="56EB221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98BB5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5719C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839B56" w14:textId="77777777" w:rsidR="00B442FD" w:rsidRPr="00F03856" w:rsidRDefault="00B442FD" w:rsidP="00121C0E">
            <w:pPr>
              <w:rPr>
                <w:rFonts w:eastAsiaTheme="minorHAnsi" w:cs="Arial"/>
                <w:color w:val="000000" w:themeColor="text1"/>
                <w:sz w:val="16"/>
                <w:szCs w:val="16"/>
              </w:rPr>
            </w:pPr>
          </w:p>
        </w:tc>
      </w:tr>
      <w:tr w:rsidR="00B442FD" w:rsidRPr="00F03856" w14:paraId="228C66F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886D4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DD5263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27FB9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ECF554" w14:textId="77777777" w:rsidR="00B442FD" w:rsidRPr="00F03856" w:rsidRDefault="00B442FD" w:rsidP="00121C0E">
            <w:pPr>
              <w:rPr>
                <w:rFonts w:eastAsiaTheme="minorHAnsi" w:cs="Arial"/>
                <w:color w:val="000000" w:themeColor="text1"/>
                <w:sz w:val="16"/>
                <w:szCs w:val="16"/>
              </w:rPr>
            </w:pPr>
          </w:p>
        </w:tc>
      </w:tr>
      <w:tr w:rsidR="00B442FD" w:rsidRPr="00F03856" w14:paraId="1E29467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55F3B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733D8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0BFE5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C01969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803A0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3F551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AF594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A3DD2C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FA305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1D303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Ready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D00ADE" w14:textId="77777777" w:rsidR="00E550DC" w:rsidRDefault="00E550DC"/>
        </w:tc>
      </w:tr>
      <w:tr w:rsidR="00B442FD" w:rsidRPr="00F03856" w14:paraId="39267CE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CBBBF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F7AC6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Busy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9CEC6A" w14:textId="77777777" w:rsidR="00E550DC" w:rsidRDefault="00E550DC"/>
        </w:tc>
      </w:tr>
      <w:tr w:rsidR="00B442FD" w:rsidRPr="00F03856" w14:paraId="671BAFD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93181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10FB1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7D39B5" w14:textId="77777777" w:rsidR="00B442FD" w:rsidRPr="00F03856" w:rsidRDefault="00B442FD" w:rsidP="00121C0E">
            <w:pPr>
              <w:rPr>
                <w:rFonts w:eastAsiaTheme="minorHAnsi" w:cs="Arial"/>
                <w:color w:val="000000" w:themeColor="text1"/>
                <w:sz w:val="16"/>
                <w:szCs w:val="16"/>
              </w:rPr>
            </w:pPr>
          </w:p>
        </w:tc>
      </w:tr>
      <w:tr w:rsidR="00B442FD" w:rsidRPr="00F03856" w14:paraId="3977B80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36ACB2"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8BE25C" w14:textId="77777777" w:rsidR="00B442FD" w:rsidRPr="00F03856" w:rsidRDefault="00B442FD" w:rsidP="00121C0E">
            <w:pPr>
              <w:rPr>
                <w:rFonts w:eastAsiaTheme="minorHAnsi" w:cs="Arial"/>
                <w:color w:val="000000" w:themeColor="text1"/>
                <w:sz w:val="16"/>
                <w:szCs w:val="16"/>
              </w:rPr>
            </w:pPr>
          </w:p>
        </w:tc>
      </w:tr>
    </w:tbl>
    <w:p w14:paraId="40DB4E11"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Processing Status</w:t>
      </w:r>
    </w:p>
    <w:p w14:paraId="384EA922" w14:textId="77777777" w:rsidR="00495854" w:rsidRPr="00495854" w:rsidRDefault="00495854" w:rsidP="00495854">
      <w:pPr>
        <w:rPr>
          <w:lang w:val="en-GB"/>
        </w:rPr>
      </w:pPr>
    </w:p>
    <w:p w14:paraId="3CBB57B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SoftwareV&amp;VMethods</w:t>
      </w:r>
    </w:p>
    <w:p w14:paraId="7A20E390" w14:textId="77777777" w:rsidR="00B442FD" w:rsidRDefault="00B442FD" w:rsidP="00B442FD">
      <w:pPr>
        <w:rPr>
          <w:rFonts w:cs="Arial"/>
        </w:rPr>
      </w:pPr>
      <w:r>
        <w:rPr>
          <w:rFonts w:cs="Arial"/>
        </w:rPr>
        <w:t>SoftwareV&amp;VMethods is a value type that defines literals used for specifying the V&amp;V Method(s) used to verify proper implementation of a Software Safety Requirement.</w:t>
      </w:r>
    </w:p>
    <w:p w14:paraId="5AC71494" w14:textId="77777777" w:rsidR="00B442FD" w:rsidRDefault="00B442FD" w:rsidP="00B442FD">
      <w:pPr>
        <w:rPr>
          <w:rFonts w:cs="Arial"/>
        </w:rPr>
      </w:pPr>
    </w:p>
    <w:p w14:paraId="226D68F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0"/>
        <w:gridCol w:w="3751"/>
      </w:tblGrid>
      <w:tr w:rsidR="00B442FD" w:rsidRPr="00F03856" w14:paraId="1B013AD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61184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9ED7DB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FC9D1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242DE4" w14:textId="77777777" w:rsidR="00B442FD" w:rsidRPr="00F03856" w:rsidRDefault="00B442FD" w:rsidP="00121C0E">
            <w:pPr>
              <w:rPr>
                <w:rFonts w:eastAsiaTheme="minorHAnsi" w:cs="Arial"/>
                <w:color w:val="000000" w:themeColor="text1"/>
                <w:sz w:val="16"/>
                <w:szCs w:val="16"/>
              </w:rPr>
            </w:pPr>
          </w:p>
        </w:tc>
      </w:tr>
      <w:tr w:rsidR="00B442FD" w:rsidRPr="00F03856" w14:paraId="41DA61C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3A96E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BCFFF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B4F9A8" w14:textId="77777777" w:rsidR="00B442FD" w:rsidRPr="00F03856" w:rsidRDefault="00B442FD" w:rsidP="00121C0E">
            <w:pPr>
              <w:rPr>
                <w:rFonts w:eastAsiaTheme="minorHAnsi" w:cs="Arial"/>
                <w:color w:val="000000" w:themeColor="text1"/>
                <w:sz w:val="16"/>
                <w:szCs w:val="16"/>
              </w:rPr>
            </w:pPr>
          </w:p>
        </w:tc>
      </w:tr>
      <w:tr w:rsidR="00B442FD" w:rsidRPr="00F03856" w14:paraId="1C48443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E698B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7C800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47D877" w14:textId="77777777" w:rsidR="00B442FD" w:rsidRPr="00F03856" w:rsidRDefault="00B442FD" w:rsidP="00121C0E">
            <w:pPr>
              <w:rPr>
                <w:rFonts w:eastAsiaTheme="minorHAnsi" w:cs="Arial"/>
                <w:color w:val="000000" w:themeColor="text1"/>
                <w:sz w:val="16"/>
                <w:szCs w:val="16"/>
              </w:rPr>
            </w:pPr>
          </w:p>
        </w:tc>
      </w:tr>
      <w:tr w:rsidR="00B442FD" w:rsidRPr="00F03856" w14:paraId="6C9BB4E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6DDCE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C06B7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E7EDD4" w14:textId="77777777" w:rsidR="00B442FD" w:rsidRPr="00F03856" w:rsidRDefault="00B442FD" w:rsidP="00121C0E">
            <w:pPr>
              <w:rPr>
                <w:rFonts w:eastAsiaTheme="minorHAnsi" w:cs="Arial"/>
                <w:color w:val="000000" w:themeColor="text1"/>
                <w:sz w:val="16"/>
                <w:szCs w:val="16"/>
              </w:rPr>
            </w:pPr>
          </w:p>
        </w:tc>
      </w:tr>
      <w:tr w:rsidR="00B442FD" w:rsidRPr="00F03856" w14:paraId="521C1D9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79034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97F752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BE92D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141FFD" w14:textId="77777777" w:rsidR="00B442FD" w:rsidRPr="00F03856" w:rsidRDefault="00B442FD" w:rsidP="00121C0E">
            <w:pPr>
              <w:rPr>
                <w:rFonts w:eastAsiaTheme="minorHAnsi" w:cs="Arial"/>
                <w:color w:val="000000" w:themeColor="text1"/>
                <w:sz w:val="16"/>
                <w:szCs w:val="16"/>
              </w:rPr>
            </w:pPr>
          </w:p>
        </w:tc>
      </w:tr>
      <w:tr w:rsidR="00B442FD" w:rsidRPr="00F03856" w14:paraId="0D8DA8F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A87DF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F5C24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2AEB3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6CACB8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98EB3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84A01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FF00B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910D7D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EE3D6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B75A7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Inspection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62EDF" w14:textId="77777777" w:rsidR="00E550DC" w:rsidRDefault="00E550DC"/>
        </w:tc>
      </w:tr>
      <w:tr w:rsidR="00B442FD" w:rsidRPr="00F03856" w14:paraId="5B3C593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35EB4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8F492D"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F70309" w14:textId="77777777" w:rsidR="00B442FD" w:rsidRPr="00F03856" w:rsidRDefault="00B442FD" w:rsidP="00121C0E">
            <w:pPr>
              <w:rPr>
                <w:rFonts w:eastAsiaTheme="minorHAnsi" w:cs="Arial"/>
                <w:color w:val="000000" w:themeColor="text1"/>
                <w:sz w:val="16"/>
                <w:szCs w:val="16"/>
              </w:rPr>
            </w:pPr>
          </w:p>
        </w:tc>
      </w:tr>
      <w:tr w:rsidR="00B442FD" w:rsidRPr="00F03856" w14:paraId="25D2410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388BC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57D6A4" w14:textId="77777777" w:rsidR="00B442FD" w:rsidRPr="00F03856" w:rsidRDefault="00B442FD" w:rsidP="00121C0E">
            <w:pPr>
              <w:rPr>
                <w:rFonts w:eastAsiaTheme="minorHAnsi" w:cs="Arial"/>
                <w:color w:val="000000" w:themeColor="text1"/>
                <w:sz w:val="16"/>
                <w:szCs w:val="16"/>
              </w:rPr>
            </w:pPr>
          </w:p>
        </w:tc>
      </w:tr>
    </w:tbl>
    <w:p w14:paraId="0E14544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SoftwareV&amp;VMethods</w:t>
      </w:r>
    </w:p>
    <w:p w14:paraId="3CF2C366" w14:textId="77777777" w:rsidR="00495854" w:rsidRPr="00495854" w:rsidRDefault="00495854" w:rsidP="00495854">
      <w:pPr>
        <w:rPr>
          <w:lang w:val="en-GB"/>
        </w:rPr>
      </w:pPr>
    </w:p>
    <w:p w14:paraId="483EE71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Decide Feedback</w:t>
      </w:r>
    </w:p>
    <w:p w14:paraId="30341853" w14:textId="77777777" w:rsidR="00B442FD" w:rsidRDefault="00B442FD" w:rsidP="00B442FD">
      <w:pPr>
        <w:rPr>
          <w:rFonts w:cs="Arial"/>
        </w:rPr>
      </w:pPr>
    </w:p>
    <w:p w14:paraId="5996001E"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3D59CC7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8F622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9B64C0A"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8FE07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A418D8" w14:textId="77777777" w:rsidR="00B442FD" w:rsidRPr="00F03856" w:rsidRDefault="00B442FD" w:rsidP="00121C0E">
            <w:pPr>
              <w:rPr>
                <w:rFonts w:eastAsiaTheme="minorHAnsi" w:cs="Arial"/>
                <w:color w:val="000000" w:themeColor="text1"/>
                <w:sz w:val="16"/>
                <w:szCs w:val="16"/>
              </w:rPr>
            </w:pPr>
          </w:p>
        </w:tc>
      </w:tr>
      <w:tr w:rsidR="00B442FD" w:rsidRPr="00F03856" w14:paraId="229E07F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06E1B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0D124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82F282" w14:textId="77777777" w:rsidR="00B442FD" w:rsidRPr="00F03856" w:rsidRDefault="00B442FD" w:rsidP="00121C0E">
            <w:pPr>
              <w:rPr>
                <w:rFonts w:eastAsiaTheme="minorHAnsi" w:cs="Arial"/>
                <w:color w:val="000000" w:themeColor="text1"/>
                <w:sz w:val="16"/>
                <w:szCs w:val="16"/>
              </w:rPr>
            </w:pPr>
          </w:p>
        </w:tc>
      </w:tr>
      <w:tr w:rsidR="00B442FD" w:rsidRPr="00F03856" w14:paraId="09BB4A5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A57FE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28989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7279E5" w14:textId="77777777" w:rsidR="00B442FD" w:rsidRPr="00F03856" w:rsidRDefault="00B442FD" w:rsidP="00121C0E">
            <w:pPr>
              <w:rPr>
                <w:rFonts w:eastAsiaTheme="minorHAnsi" w:cs="Arial"/>
                <w:color w:val="000000" w:themeColor="text1"/>
                <w:sz w:val="16"/>
                <w:szCs w:val="16"/>
              </w:rPr>
            </w:pPr>
          </w:p>
        </w:tc>
      </w:tr>
      <w:tr w:rsidR="00B442FD" w:rsidRPr="00F03856" w14:paraId="41FDC07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20BB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C64F6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5E01E78" w14:textId="77777777" w:rsidR="00B442FD" w:rsidRPr="00F03856" w:rsidRDefault="00B442FD" w:rsidP="00121C0E">
            <w:pPr>
              <w:rPr>
                <w:rFonts w:eastAsiaTheme="minorHAnsi" w:cs="Arial"/>
                <w:color w:val="000000" w:themeColor="text1"/>
                <w:sz w:val="16"/>
                <w:szCs w:val="16"/>
              </w:rPr>
            </w:pPr>
          </w:p>
        </w:tc>
      </w:tr>
      <w:tr w:rsidR="00B442FD" w:rsidRPr="00F03856" w14:paraId="521D817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CCFA5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8AC60B3" w14:textId="77777777" w:rsidR="00B442FD" w:rsidRPr="00F03856" w:rsidRDefault="00B442FD" w:rsidP="00121C0E">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069A5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lastRenderedPageBreak/>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5C5B0A" w14:textId="77777777" w:rsidR="00B442FD" w:rsidRPr="00F03856" w:rsidRDefault="00B442FD" w:rsidP="00121C0E">
            <w:pPr>
              <w:rPr>
                <w:rFonts w:eastAsiaTheme="minorHAnsi" w:cs="Arial"/>
                <w:color w:val="000000" w:themeColor="text1"/>
                <w:sz w:val="16"/>
                <w:szCs w:val="16"/>
              </w:rPr>
            </w:pPr>
          </w:p>
        </w:tc>
      </w:tr>
      <w:tr w:rsidR="00B442FD" w:rsidRPr="00F03856" w14:paraId="48D845B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FDD06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32105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AA71A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840B13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F7D3D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871F8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D11C8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3F14B5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DACD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1A626C"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3EAFF6" w14:textId="77777777" w:rsidR="00B442FD" w:rsidRPr="00F03856" w:rsidRDefault="00B442FD" w:rsidP="00121C0E">
            <w:pPr>
              <w:rPr>
                <w:rFonts w:eastAsiaTheme="minorHAnsi" w:cs="Arial"/>
                <w:color w:val="000000" w:themeColor="text1"/>
                <w:sz w:val="16"/>
                <w:szCs w:val="16"/>
              </w:rPr>
            </w:pPr>
          </w:p>
        </w:tc>
      </w:tr>
      <w:tr w:rsidR="00B442FD" w:rsidRPr="00F03856" w14:paraId="2304C9AE"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E3C2FD"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BC25D9" w14:textId="77777777" w:rsidR="00B442FD" w:rsidRPr="00F03856" w:rsidRDefault="00B442FD" w:rsidP="00121C0E">
            <w:pPr>
              <w:rPr>
                <w:rFonts w:eastAsiaTheme="minorHAnsi" w:cs="Arial"/>
                <w:color w:val="000000" w:themeColor="text1"/>
                <w:sz w:val="16"/>
                <w:szCs w:val="16"/>
              </w:rPr>
            </w:pPr>
          </w:p>
        </w:tc>
      </w:tr>
    </w:tbl>
    <w:p w14:paraId="09B9D582"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Decide Feedback</w:t>
      </w:r>
    </w:p>
    <w:p w14:paraId="39407FAB" w14:textId="77777777" w:rsidR="00495854" w:rsidRPr="00495854" w:rsidRDefault="00495854" w:rsidP="00495854">
      <w:pPr>
        <w:rPr>
          <w:lang w:val="en-GB"/>
        </w:rPr>
      </w:pPr>
    </w:p>
    <w:p w14:paraId="7A6E99B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Profile Change</w:t>
      </w:r>
    </w:p>
    <w:p w14:paraId="000CC09B" w14:textId="77777777" w:rsidR="00B442FD" w:rsidRDefault="00B442FD" w:rsidP="00B442FD">
      <w:pPr>
        <w:rPr>
          <w:rFonts w:cs="Arial"/>
        </w:rPr>
      </w:pPr>
      <w:r>
        <w:rPr>
          <w:rFonts w:cs="Arial"/>
        </w:rPr>
        <w:t xml:space="preserve">Indicates that the Auto Save feature wants the Profile Manager to open a change profile screen so that the user can change profile. </w:t>
      </w:r>
    </w:p>
    <w:p w14:paraId="04459ECD" w14:textId="77777777" w:rsidR="00B442FD" w:rsidRDefault="00B442FD" w:rsidP="00B442FD">
      <w:pPr>
        <w:rPr>
          <w:rFonts w:cs="Arial"/>
        </w:rPr>
      </w:pPr>
    </w:p>
    <w:p w14:paraId="7DE9E38E" w14:textId="77777777" w:rsidR="00B442FD" w:rsidRDefault="00B442FD" w:rsidP="00B442FD">
      <w:pPr>
        <w:rPr>
          <w:rFonts w:cs="Arial"/>
        </w:rPr>
      </w:pPr>
      <w:r>
        <w:rPr>
          <w:rFonts w:cs="Arial"/>
        </w:rPr>
        <w:t>ASIL: QM</w:t>
      </w:r>
    </w:p>
    <w:p w14:paraId="10CBB837" w14:textId="77777777" w:rsidR="00B442FD" w:rsidRDefault="00B442FD" w:rsidP="00B442FD">
      <w:pPr>
        <w:rPr>
          <w:rFonts w:cs="Arial"/>
        </w:rPr>
      </w:pPr>
      <w:r>
        <w:rPr>
          <w:rFonts w:cs="Arial"/>
        </w:rPr>
        <w:t>Encoding Type: Request Profile Change</w:t>
      </w:r>
    </w:p>
    <w:p w14:paraId="7266E088" w14:textId="77777777" w:rsidR="00B442FD" w:rsidRDefault="00B442FD" w:rsidP="00B442FD">
      <w:pPr>
        <w:rPr>
          <w:rFonts w:cs="Arial"/>
        </w:rPr>
      </w:pPr>
      <w:r>
        <w:rPr>
          <w:rFonts w:cs="Arial"/>
        </w:rPr>
        <w:t>Discrete Encoding Values:</w:t>
      </w:r>
    </w:p>
    <w:p w14:paraId="6FC0B757" w14:textId="77777777" w:rsidR="00B442FD" w:rsidRDefault="00B442FD" w:rsidP="00B442FD">
      <w:pPr>
        <w:rPr>
          <w:rFonts w:cs="Arial"/>
        </w:rPr>
      </w:pPr>
      <w:r>
        <w:rPr>
          <w:rFonts w:cs="Arial"/>
        </w:rPr>
        <w:t>0x0 No</w:t>
      </w:r>
    </w:p>
    <w:p w14:paraId="4F468136" w14:textId="77777777" w:rsidR="00B442FD" w:rsidRDefault="00B442FD" w:rsidP="00B442FD">
      <w:pPr>
        <w:rPr>
          <w:rFonts w:cs="Arial"/>
        </w:rPr>
      </w:pPr>
      <w:r>
        <w:rPr>
          <w:rFonts w:cs="Arial"/>
        </w:rPr>
        <w:t>0x1 Yes</w:t>
      </w:r>
    </w:p>
    <w:p w14:paraId="5ED7D127" w14:textId="77777777" w:rsidR="00B442FD" w:rsidRDefault="00B442FD" w:rsidP="00B442FD">
      <w:pPr>
        <w:rPr>
          <w:rFonts w:cs="Arial"/>
        </w:rPr>
      </w:pPr>
      <w:r>
        <w:rPr>
          <w:rFonts w:cs="Arial"/>
        </w:rPr>
        <w:t>Unit: Enumeration</w:t>
      </w:r>
    </w:p>
    <w:p w14:paraId="187FAB86" w14:textId="77777777" w:rsidR="00B442FD" w:rsidRDefault="00B442FD" w:rsidP="00B442FD">
      <w:pPr>
        <w:rPr>
          <w:rFonts w:cs="Arial"/>
        </w:rPr>
      </w:pPr>
    </w:p>
    <w:p w14:paraId="74E3EBCC" w14:textId="77777777" w:rsidR="00B442FD" w:rsidRDefault="00B442FD" w:rsidP="00B442FD">
      <w:pPr>
        <w:rPr>
          <w:rFonts w:cs="Arial"/>
        </w:rPr>
      </w:pPr>
      <w:r>
        <w:rPr>
          <w:rFonts w:cs="Arial"/>
        </w:rPr>
        <w:t>Note: Based on discussions with NetCom, this signal will likely need to be assigned values of "No" and "Yes".</w:t>
      </w:r>
    </w:p>
    <w:p w14:paraId="66D9F32F" w14:textId="77777777" w:rsidR="00B442FD" w:rsidRDefault="00B442FD" w:rsidP="00B442FD">
      <w:pPr>
        <w:rPr>
          <w:rFonts w:cs="Arial"/>
        </w:rPr>
      </w:pPr>
    </w:p>
    <w:p w14:paraId="5253388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EC35CE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AB6BF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459473C"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0E893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B3A4BB" w14:textId="77777777" w:rsidR="00B442FD" w:rsidRPr="00F03856" w:rsidRDefault="00B442FD" w:rsidP="00121C0E">
            <w:pPr>
              <w:rPr>
                <w:rFonts w:eastAsiaTheme="minorHAnsi" w:cs="Arial"/>
                <w:color w:val="000000" w:themeColor="text1"/>
                <w:sz w:val="16"/>
                <w:szCs w:val="16"/>
              </w:rPr>
            </w:pPr>
          </w:p>
        </w:tc>
      </w:tr>
      <w:tr w:rsidR="00B442FD" w:rsidRPr="00F03856" w14:paraId="25E04FB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D08C0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9978C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A807E" w14:textId="77777777" w:rsidR="00B442FD" w:rsidRPr="00F03856" w:rsidRDefault="00B442FD" w:rsidP="00121C0E">
            <w:pPr>
              <w:rPr>
                <w:rFonts w:eastAsiaTheme="minorHAnsi" w:cs="Arial"/>
                <w:color w:val="000000" w:themeColor="text1"/>
                <w:sz w:val="16"/>
                <w:szCs w:val="16"/>
              </w:rPr>
            </w:pPr>
          </w:p>
        </w:tc>
      </w:tr>
      <w:tr w:rsidR="00B442FD" w:rsidRPr="00F03856" w14:paraId="322EEBF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5E252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C2FEB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B26DE7" w14:textId="77777777" w:rsidR="00B442FD" w:rsidRPr="00F03856" w:rsidRDefault="00B442FD" w:rsidP="00121C0E">
            <w:pPr>
              <w:rPr>
                <w:rFonts w:eastAsiaTheme="minorHAnsi" w:cs="Arial"/>
                <w:color w:val="000000" w:themeColor="text1"/>
                <w:sz w:val="16"/>
                <w:szCs w:val="16"/>
              </w:rPr>
            </w:pPr>
          </w:p>
        </w:tc>
      </w:tr>
      <w:tr w:rsidR="00B442FD" w:rsidRPr="00F03856" w14:paraId="7B41F8E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1F53A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D8D6E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AB84BD5" w14:textId="77777777" w:rsidR="00B442FD" w:rsidRPr="00F03856" w:rsidRDefault="00B442FD" w:rsidP="00121C0E">
            <w:pPr>
              <w:rPr>
                <w:rFonts w:eastAsiaTheme="minorHAnsi" w:cs="Arial"/>
                <w:color w:val="000000" w:themeColor="text1"/>
                <w:sz w:val="16"/>
                <w:szCs w:val="16"/>
              </w:rPr>
            </w:pPr>
          </w:p>
        </w:tc>
      </w:tr>
      <w:tr w:rsidR="00B442FD" w:rsidRPr="00F03856" w14:paraId="599DD64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F69D8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C06BF6E"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EAA1F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53A997" w14:textId="77777777" w:rsidR="00B442FD" w:rsidRPr="00F03856" w:rsidRDefault="00B442FD" w:rsidP="00121C0E">
            <w:pPr>
              <w:rPr>
                <w:rFonts w:eastAsiaTheme="minorHAnsi" w:cs="Arial"/>
                <w:color w:val="000000" w:themeColor="text1"/>
                <w:sz w:val="16"/>
                <w:szCs w:val="16"/>
              </w:rPr>
            </w:pPr>
          </w:p>
        </w:tc>
      </w:tr>
      <w:tr w:rsidR="00B442FD" w:rsidRPr="00F03856" w14:paraId="0B4E8C8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151A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157B6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2C308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43B88D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71D69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41ED2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3458B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02095F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FD9AB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24321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Change Profile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A1B81B" w14:textId="77777777" w:rsidR="00E550DC" w:rsidRDefault="00E550DC"/>
        </w:tc>
      </w:tr>
      <w:tr w:rsidR="00B442FD" w:rsidRPr="00F03856" w14:paraId="561F0BA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24DF8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9FC829"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 Change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CE945F" w14:textId="77777777" w:rsidR="00E550DC" w:rsidRDefault="00E550DC"/>
        </w:tc>
      </w:tr>
      <w:tr w:rsidR="00B442FD" w:rsidRPr="00F03856" w14:paraId="4E54B6D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0EEB5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677B7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F85EAC" w14:textId="77777777" w:rsidR="00B442FD" w:rsidRPr="00F03856" w:rsidRDefault="00B442FD" w:rsidP="00121C0E">
            <w:pPr>
              <w:rPr>
                <w:rFonts w:eastAsiaTheme="minorHAnsi" w:cs="Arial"/>
                <w:color w:val="000000" w:themeColor="text1"/>
                <w:sz w:val="16"/>
                <w:szCs w:val="16"/>
              </w:rPr>
            </w:pPr>
          </w:p>
        </w:tc>
      </w:tr>
      <w:tr w:rsidR="00B442FD" w:rsidRPr="00F03856" w14:paraId="487A194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F62A99"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CCEBAC" w14:textId="77777777" w:rsidR="00B442FD" w:rsidRPr="00F03856" w:rsidRDefault="00B442FD" w:rsidP="00121C0E">
            <w:pPr>
              <w:rPr>
                <w:rFonts w:eastAsiaTheme="minorHAnsi" w:cs="Arial"/>
                <w:color w:val="000000" w:themeColor="text1"/>
                <w:sz w:val="16"/>
                <w:szCs w:val="16"/>
              </w:rPr>
            </w:pPr>
          </w:p>
        </w:tc>
      </w:tr>
    </w:tbl>
    <w:p w14:paraId="0F277815"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Request Profile Change</w:t>
      </w:r>
    </w:p>
    <w:p w14:paraId="78366A35" w14:textId="77777777" w:rsidR="00495854" w:rsidRPr="00495854" w:rsidRDefault="00495854" w:rsidP="00495854">
      <w:pPr>
        <w:rPr>
          <w:lang w:val="en-GB"/>
        </w:rPr>
      </w:pPr>
    </w:p>
    <w:p w14:paraId="5A95766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Status[Boolean]</w:t>
      </w:r>
    </w:p>
    <w:p w14:paraId="32EB3C48" w14:textId="77777777" w:rsidR="00B442FD" w:rsidRDefault="00B442FD" w:rsidP="00B442FD">
      <w:pPr>
        <w:rPr>
          <w:rFonts w:cs="Arial"/>
        </w:rPr>
      </w:pPr>
    </w:p>
    <w:p w14:paraId="05747638"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3E0995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E7F09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0051403"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DDA46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F92A81" w14:textId="77777777" w:rsidR="00B442FD" w:rsidRPr="00F03856" w:rsidRDefault="00B442FD" w:rsidP="00121C0E">
            <w:pPr>
              <w:rPr>
                <w:rFonts w:eastAsiaTheme="minorHAnsi" w:cs="Arial"/>
                <w:color w:val="000000" w:themeColor="text1"/>
                <w:sz w:val="16"/>
                <w:szCs w:val="16"/>
              </w:rPr>
            </w:pPr>
          </w:p>
        </w:tc>
      </w:tr>
      <w:tr w:rsidR="00B442FD" w:rsidRPr="00F03856" w14:paraId="343D07D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66750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A4FEC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D046E8" w14:textId="77777777" w:rsidR="00B442FD" w:rsidRPr="00F03856" w:rsidRDefault="00B442FD" w:rsidP="00121C0E">
            <w:pPr>
              <w:rPr>
                <w:rFonts w:eastAsiaTheme="minorHAnsi" w:cs="Arial"/>
                <w:color w:val="000000" w:themeColor="text1"/>
                <w:sz w:val="16"/>
                <w:szCs w:val="16"/>
              </w:rPr>
            </w:pPr>
          </w:p>
        </w:tc>
      </w:tr>
      <w:tr w:rsidR="00B442FD" w:rsidRPr="00F03856" w14:paraId="579BB8F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62FA4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29607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65D4A6" w14:textId="77777777" w:rsidR="00B442FD" w:rsidRPr="00F03856" w:rsidRDefault="00B442FD" w:rsidP="00121C0E">
            <w:pPr>
              <w:rPr>
                <w:rFonts w:eastAsiaTheme="minorHAnsi" w:cs="Arial"/>
                <w:color w:val="000000" w:themeColor="text1"/>
                <w:sz w:val="16"/>
                <w:szCs w:val="16"/>
              </w:rPr>
            </w:pPr>
          </w:p>
        </w:tc>
      </w:tr>
      <w:tr w:rsidR="00B442FD" w:rsidRPr="00F03856" w14:paraId="55C1618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140C0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1E9E7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B23C55" w14:textId="77777777" w:rsidR="00B442FD" w:rsidRPr="00F03856" w:rsidRDefault="00B442FD" w:rsidP="00121C0E">
            <w:pPr>
              <w:rPr>
                <w:rFonts w:eastAsiaTheme="minorHAnsi" w:cs="Arial"/>
                <w:color w:val="000000" w:themeColor="text1"/>
                <w:sz w:val="16"/>
                <w:szCs w:val="16"/>
              </w:rPr>
            </w:pPr>
          </w:p>
        </w:tc>
      </w:tr>
      <w:tr w:rsidR="00B442FD" w:rsidRPr="00F03856" w14:paraId="7ED5B4B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C7009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B6E491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F6E60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E358E1" w14:textId="77777777" w:rsidR="00B442FD" w:rsidRPr="00F03856" w:rsidRDefault="00B442FD" w:rsidP="00121C0E">
            <w:pPr>
              <w:rPr>
                <w:rFonts w:eastAsiaTheme="minorHAnsi" w:cs="Arial"/>
                <w:color w:val="000000" w:themeColor="text1"/>
                <w:sz w:val="16"/>
                <w:szCs w:val="16"/>
              </w:rPr>
            </w:pPr>
          </w:p>
        </w:tc>
      </w:tr>
      <w:tr w:rsidR="00B442FD" w:rsidRPr="00F03856" w14:paraId="4EFB7B2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837A0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ECF70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CE4A0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608A32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B0B4B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112AF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A9395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CBD43D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67068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712A5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728DF8" w14:textId="77777777" w:rsidR="00B442FD" w:rsidRPr="00F03856" w:rsidRDefault="00B442FD" w:rsidP="00121C0E">
            <w:pPr>
              <w:rPr>
                <w:rFonts w:eastAsiaTheme="minorHAnsi" w:cs="Arial"/>
                <w:color w:val="000000" w:themeColor="text1"/>
                <w:sz w:val="16"/>
                <w:szCs w:val="16"/>
              </w:rPr>
            </w:pPr>
          </w:p>
        </w:tc>
      </w:tr>
      <w:tr w:rsidR="00B442FD" w:rsidRPr="00F03856" w14:paraId="49E3F6E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DFE29A"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04E578" w14:textId="77777777" w:rsidR="00B442FD" w:rsidRPr="00F03856" w:rsidRDefault="00B442FD" w:rsidP="00121C0E">
            <w:pPr>
              <w:rPr>
                <w:rFonts w:eastAsiaTheme="minorHAnsi" w:cs="Arial"/>
                <w:color w:val="000000" w:themeColor="text1"/>
                <w:sz w:val="16"/>
                <w:szCs w:val="16"/>
              </w:rPr>
            </w:pPr>
          </w:p>
        </w:tc>
      </w:tr>
    </w:tbl>
    <w:p w14:paraId="49849CC4"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Status[Boolean]</w:t>
      </w:r>
    </w:p>
    <w:p w14:paraId="7F7EEDA8" w14:textId="77777777" w:rsidR="00495854" w:rsidRPr="00495854" w:rsidRDefault="00495854" w:rsidP="00495854">
      <w:pPr>
        <w:rPr>
          <w:lang w:val="en-GB"/>
        </w:rPr>
      </w:pPr>
    </w:p>
    <w:p w14:paraId="437039C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Exit Retention</w:t>
      </w:r>
    </w:p>
    <w:p w14:paraId="43661303" w14:textId="77777777" w:rsidR="00B442FD" w:rsidRDefault="00B442FD" w:rsidP="00B442FD">
      <w:pPr>
        <w:rPr>
          <w:rFonts w:cs="Arial"/>
        </w:rPr>
      </w:pPr>
      <w:r>
        <w:rPr>
          <w:rFonts w:cs="Arial"/>
        </w:rPr>
        <w:lastRenderedPageBreak/>
        <w:t>This signal indicates that the Auto Save feature has determined that it should stop operation for this key cycle.</w:t>
      </w:r>
    </w:p>
    <w:p w14:paraId="3DF43401" w14:textId="77777777" w:rsidR="00B442FD" w:rsidRDefault="00B442FD" w:rsidP="00B442FD">
      <w:pPr>
        <w:rPr>
          <w:rFonts w:cs="Arial"/>
        </w:rPr>
      </w:pPr>
    </w:p>
    <w:p w14:paraId="5C7BE301" w14:textId="77777777" w:rsidR="00B442FD" w:rsidRDefault="00B442FD" w:rsidP="00B442FD">
      <w:pPr>
        <w:rPr>
          <w:rFonts w:cs="Arial"/>
        </w:rPr>
      </w:pPr>
      <w:r>
        <w:rPr>
          <w:rFonts w:cs="Arial"/>
        </w:rPr>
        <w:t>ASIL: QM</w:t>
      </w:r>
    </w:p>
    <w:p w14:paraId="17C072A2" w14:textId="77777777" w:rsidR="00B442FD" w:rsidRDefault="00B442FD" w:rsidP="00B442FD">
      <w:pPr>
        <w:rPr>
          <w:rFonts w:cs="Arial"/>
        </w:rPr>
      </w:pPr>
      <w:r>
        <w:rPr>
          <w:rFonts w:cs="Arial"/>
        </w:rPr>
        <w:t>Encoding Type: Boolean</w:t>
      </w:r>
    </w:p>
    <w:p w14:paraId="4CFA7F73" w14:textId="77777777" w:rsidR="00B442FD" w:rsidRDefault="00B442FD" w:rsidP="00B442FD">
      <w:pPr>
        <w:rPr>
          <w:rFonts w:cs="Arial"/>
        </w:rPr>
      </w:pPr>
      <w:r>
        <w:rPr>
          <w:rFonts w:cs="Arial"/>
        </w:rPr>
        <w:t>Discrete Encoding Values:</w:t>
      </w:r>
    </w:p>
    <w:p w14:paraId="40F84D5F" w14:textId="77777777" w:rsidR="00B442FD" w:rsidRDefault="00B442FD" w:rsidP="00B442FD">
      <w:pPr>
        <w:rPr>
          <w:rFonts w:cs="Arial"/>
        </w:rPr>
      </w:pPr>
      <w:r>
        <w:rPr>
          <w:rFonts w:cs="Arial"/>
        </w:rPr>
        <w:t>0x0 FALSE</w:t>
      </w:r>
    </w:p>
    <w:p w14:paraId="10BD1340" w14:textId="77777777" w:rsidR="00B442FD" w:rsidRDefault="00B442FD" w:rsidP="00B442FD">
      <w:pPr>
        <w:rPr>
          <w:rFonts w:cs="Arial"/>
        </w:rPr>
      </w:pPr>
      <w:r>
        <w:rPr>
          <w:rFonts w:cs="Arial"/>
        </w:rPr>
        <w:t>0x1 TRUE</w:t>
      </w:r>
    </w:p>
    <w:p w14:paraId="40983AA4" w14:textId="77777777" w:rsidR="00B442FD" w:rsidRDefault="00B442FD" w:rsidP="00B442FD">
      <w:pPr>
        <w:rPr>
          <w:rFonts w:cs="Arial"/>
        </w:rPr>
      </w:pPr>
      <w:r>
        <w:rPr>
          <w:rFonts w:cs="Arial"/>
        </w:rPr>
        <w:t>Unit: Boolean</w:t>
      </w:r>
    </w:p>
    <w:p w14:paraId="2B0E8EDB" w14:textId="77777777" w:rsidR="00B442FD" w:rsidRDefault="00B442FD" w:rsidP="00B442FD">
      <w:pPr>
        <w:rPr>
          <w:rFonts w:cs="Arial"/>
        </w:rPr>
      </w:pPr>
    </w:p>
    <w:p w14:paraId="688B22E6"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90E098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C6CC5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19ADA7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BBB01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5E55CA" w14:textId="77777777" w:rsidR="00B442FD" w:rsidRPr="00F03856" w:rsidRDefault="00B442FD" w:rsidP="00121C0E">
            <w:pPr>
              <w:rPr>
                <w:rFonts w:eastAsiaTheme="minorHAnsi" w:cs="Arial"/>
                <w:color w:val="000000" w:themeColor="text1"/>
                <w:sz w:val="16"/>
                <w:szCs w:val="16"/>
              </w:rPr>
            </w:pPr>
          </w:p>
        </w:tc>
      </w:tr>
      <w:tr w:rsidR="00B442FD" w:rsidRPr="00F03856" w14:paraId="7861BDF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8FCC5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9F191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919DDC" w14:textId="77777777" w:rsidR="00B442FD" w:rsidRPr="00F03856" w:rsidRDefault="00B442FD" w:rsidP="00121C0E">
            <w:pPr>
              <w:rPr>
                <w:rFonts w:eastAsiaTheme="minorHAnsi" w:cs="Arial"/>
                <w:color w:val="000000" w:themeColor="text1"/>
                <w:sz w:val="16"/>
                <w:szCs w:val="16"/>
              </w:rPr>
            </w:pPr>
          </w:p>
        </w:tc>
      </w:tr>
      <w:tr w:rsidR="00B442FD" w:rsidRPr="00F03856" w14:paraId="346622F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C26E2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09711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454B4A" w14:textId="77777777" w:rsidR="00B442FD" w:rsidRPr="00F03856" w:rsidRDefault="00B442FD" w:rsidP="00121C0E">
            <w:pPr>
              <w:rPr>
                <w:rFonts w:eastAsiaTheme="minorHAnsi" w:cs="Arial"/>
                <w:color w:val="000000" w:themeColor="text1"/>
                <w:sz w:val="16"/>
                <w:szCs w:val="16"/>
              </w:rPr>
            </w:pPr>
          </w:p>
        </w:tc>
      </w:tr>
      <w:tr w:rsidR="00B442FD" w:rsidRPr="00F03856" w14:paraId="49C5AF0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58F3D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9048B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426FBF" w14:textId="77777777" w:rsidR="00B442FD" w:rsidRPr="00F03856" w:rsidRDefault="00B442FD" w:rsidP="00121C0E">
            <w:pPr>
              <w:rPr>
                <w:rFonts w:eastAsiaTheme="minorHAnsi" w:cs="Arial"/>
                <w:color w:val="000000" w:themeColor="text1"/>
                <w:sz w:val="16"/>
                <w:szCs w:val="16"/>
              </w:rPr>
            </w:pPr>
          </w:p>
        </w:tc>
      </w:tr>
      <w:tr w:rsidR="00B442FD" w:rsidRPr="00F03856" w14:paraId="1D9ADF7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D7912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BE97E0F"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95D1F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A44294" w14:textId="77777777" w:rsidR="00B442FD" w:rsidRPr="00F03856" w:rsidRDefault="00B442FD" w:rsidP="00121C0E">
            <w:pPr>
              <w:rPr>
                <w:rFonts w:eastAsiaTheme="minorHAnsi" w:cs="Arial"/>
                <w:color w:val="000000" w:themeColor="text1"/>
                <w:sz w:val="16"/>
                <w:szCs w:val="16"/>
              </w:rPr>
            </w:pPr>
          </w:p>
        </w:tc>
      </w:tr>
      <w:tr w:rsidR="00B442FD" w:rsidRPr="00F03856" w14:paraId="63E65AF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7AA3F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F0A06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477F2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44B3B1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D182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D4D9F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BA1F3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1D6693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26EC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4E899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Exit Retention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020715" w14:textId="77777777" w:rsidR="00E550DC" w:rsidRDefault="00E550DC"/>
        </w:tc>
      </w:tr>
      <w:tr w:rsidR="00B442FD" w:rsidRPr="00F03856" w14:paraId="5E3C1AD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8EA8B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EA35A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1895EB" w14:textId="77777777" w:rsidR="00B442FD" w:rsidRPr="00F03856" w:rsidRDefault="00B442FD" w:rsidP="00121C0E">
            <w:pPr>
              <w:rPr>
                <w:rFonts w:eastAsiaTheme="minorHAnsi" w:cs="Arial"/>
                <w:color w:val="000000" w:themeColor="text1"/>
                <w:sz w:val="16"/>
                <w:szCs w:val="16"/>
              </w:rPr>
            </w:pPr>
          </w:p>
        </w:tc>
      </w:tr>
      <w:tr w:rsidR="00B442FD" w:rsidRPr="00F03856" w14:paraId="1A14A765"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DE3BA4"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A2C962" w14:textId="77777777" w:rsidR="00B442FD" w:rsidRPr="00F03856" w:rsidRDefault="00B442FD" w:rsidP="00121C0E">
            <w:pPr>
              <w:rPr>
                <w:rFonts w:eastAsiaTheme="minorHAnsi" w:cs="Arial"/>
                <w:color w:val="000000" w:themeColor="text1"/>
                <w:sz w:val="16"/>
                <w:szCs w:val="16"/>
              </w:rPr>
            </w:pPr>
          </w:p>
        </w:tc>
      </w:tr>
    </w:tbl>
    <w:p w14:paraId="25668BA9"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Exit Retention</w:t>
      </w:r>
    </w:p>
    <w:p w14:paraId="6A088E2F" w14:textId="77777777" w:rsidR="00495854" w:rsidRPr="00495854" w:rsidRDefault="00495854" w:rsidP="00495854">
      <w:pPr>
        <w:rPr>
          <w:lang w:val="en-GB"/>
        </w:rPr>
      </w:pPr>
    </w:p>
    <w:p w14:paraId="65439F5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VaVStatus</w:t>
      </w:r>
    </w:p>
    <w:p w14:paraId="6E4435D3" w14:textId="77777777" w:rsidR="00B442FD" w:rsidRDefault="00B442FD" w:rsidP="00B442FD">
      <w:pPr>
        <w:rPr>
          <w:rFonts w:cs="Arial"/>
        </w:rPr>
      </w:pPr>
      <w:r>
        <w:rPr>
          <w:rFonts w:cs="Arial"/>
        </w:rPr>
        <w:t>VaVStatus is a value type that defines literals used for specifying that status of a FS V&amp;V review activity.</w:t>
      </w:r>
    </w:p>
    <w:p w14:paraId="49D1D776" w14:textId="77777777" w:rsidR="00B442FD" w:rsidRDefault="00B442FD" w:rsidP="00B442FD">
      <w:pPr>
        <w:rPr>
          <w:rFonts w:cs="Arial"/>
        </w:rPr>
      </w:pPr>
    </w:p>
    <w:p w14:paraId="1243B4C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74D11B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7B8AF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08E0610"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8B445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CA9899" w14:textId="77777777" w:rsidR="00B442FD" w:rsidRPr="00F03856" w:rsidRDefault="00B442FD" w:rsidP="00121C0E">
            <w:pPr>
              <w:rPr>
                <w:rFonts w:eastAsiaTheme="minorHAnsi" w:cs="Arial"/>
                <w:color w:val="000000" w:themeColor="text1"/>
                <w:sz w:val="16"/>
                <w:szCs w:val="16"/>
              </w:rPr>
            </w:pPr>
          </w:p>
        </w:tc>
      </w:tr>
      <w:tr w:rsidR="00B442FD" w:rsidRPr="00F03856" w14:paraId="490EE01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AD046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8FA1D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417413" w14:textId="77777777" w:rsidR="00B442FD" w:rsidRPr="00F03856" w:rsidRDefault="00B442FD" w:rsidP="00121C0E">
            <w:pPr>
              <w:rPr>
                <w:rFonts w:eastAsiaTheme="minorHAnsi" w:cs="Arial"/>
                <w:color w:val="000000" w:themeColor="text1"/>
                <w:sz w:val="16"/>
                <w:szCs w:val="16"/>
              </w:rPr>
            </w:pPr>
          </w:p>
        </w:tc>
      </w:tr>
      <w:tr w:rsidR="00B442FD" w:rsidRPr="00F03856" w14:paraId="01213B0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B8588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29226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1906A8" w14:textId="77777777" w:rsidR="00B442FD" w:rsidRPr="00F03856" w:rsidRDefault="00B442FD" w:rsidP="00121C0E">
            <w:pPr>
              <w:rPr>
                <w:rFonts w:eastAsiaTheme="minorHAnsi" w:cs="Arial"/>
                <w:color w:val="000000" w:themeColor="text1"/>
                <w:sz w:val="16"/>
                <w:szCs w:val="16"/>
              </w:rPr>
            </w:pPr>
          </w:p>
        </w:tc>
      </w:tr>
      <w:tr w:rsidR="00B442FD" w:rsidRPr="00F03856" w14:paraId="7D58B9F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E1D61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DE9DF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603832" w14:textId="77777777" w:rsidR="00B442FD" w:rsidRPr="00F03856" w:rsidRDefault="00B442FD" w:rsidP="00121C0E">
            <w:pPr>
              <w:rPr>
                <w:rFonts w:eastAsiaTheme="minorHAnsi" w:cs="Arial"/>
                <w:color w:val="000000" w:themeColor="text1"/>
                <w:sz w:val="16"/>
                <w:szCs w:val="16"/>
              </w:rPr>
            </w:pPr>
          </w:p>
        </w:tc>
      </w:tr>
      <w:tr w:rsidR="00B442FD" w:rsidRPr="00F03856" w14:paraId="0BD2B4B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E336D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ABB7E3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E4FE7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2B47C" w14:textId="77777777" w:rsidR="00B442FD" w:rsidRPr="00F03856" w:rsidRDefault="00B442FD" w:rsidP="00121C0E">
            <w:pPr>
              <w:rPr>
                <w:rFonts w:eastAsiaTheme="minorHAnsi" w:cs="Arial"/>
                <w:color w:val="000000" w:themeColor="text1"/>
                <w:sz w:val="16"/>
                <w:szCs w:val="16"/>
              </w:rPr>
            </w:pPr>
          </w:p>
        </w:tc>
      </w:tr>
      <w:tr w:rsidR="00B442FD" w:rsidRPr="00F03856" w14:paraId="40F8C56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6AB44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92062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03705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9DF040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B971B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4CFC0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6E9F3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A1E271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AA74D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50E5A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not yet started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85E139" w14:textId="77777777" w:rsidR="00E550DC" w:rsidRDefault="00E550DC"/>
        </w:tc>
      </w:tr>
      <w:tr w:rsidR="00B442FD" w:rsidRPr="00F03856" w14:paraId="346B474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CE7FF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0FDBB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review in progress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6C7257" w14:textId="77777777" w:rsidR="00E550DC" w:rsidRDefault="00E550DC"/>
        </w:tc>
      </w:tr>
      <w:tr w:rsidR="00B442FD" w:rsidRPr="00F03856" w14:paraId="0FD26A8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9B2AB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C19A5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review complete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4B1E33" w14:textId="77777777" w:rsidR="00E550DC" w:rsidRDefault="00E550DC"/>
        </w:tc>
      </w:tr>
      <w:tr w:rsidR="00B442FD" w:rsidRPr="00F03856" w14:paraId="5BBF0DB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4CF13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0CEABB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9E5210" w14:textId="77777777" w:rsidR="00B442FD" w:rsidRPr="00F03856" w:rsidRDefault="00B442FD" w:rsidP="00121C0E">
            <w:pPr>
              <w:rPr>
                <w:rFonts w:eastAsiaTheme="minorHAnsi" w:cs="Arial"/>
                <w:color w:val="000000" w:themeColor="text1"/>
                <w:sz w:val="16"/>
                <w:szCs w:val="16"/>
              </w:rPr>
            </w:pPr>
          </w:p>
        </w:tc>
      </w:tr>
      <w:tr w:rsidR="00B442FD" w:rsidRPr="00F03856" w14:paraId="5B30CECF"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7D565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66C218" w14:textId="77777777" w:rsidR="00B442FD" w:rsidRPr="00F03856" w:rsidRDefault="00B442FD" w:rsidP="00121C0E">
            <w:pPr>
              <w:rPr>
                <w:rFonts w:eastAsiaTheme="minorHAnsi" w:cs="Arial"/>
                <w:color w:val="000000" w:themeColor="text1"/>
                <w:sz w:val="16"/>
                <w:szCs w:val="16"/>
              </w:rPr>
            </w:pPr>
          </w:p>
        </w:tc>
      </w:tr>
    </w:tbl>
    <w:p w14:paraId="7A7ACEF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VaVStatus</w:t>
      </w:r>
    </w:p>
    <w:p w14:paraId="5462A58F" w14:textId="77777777" w:rsidR="00495854" w:rsidRPr="00495854" w:rsidRDefault="00495854" w:rsidP="00495854">
      <w:pPr>
        <w:rPr>
          <w:lang w:val="en-GB"/>
        </w:rPr>
      </w:pPr>
    </w:p>
    <w:p w14:paraId="677631E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Clear Repository</w:t>
      </w:r>
    </w:p>
    <w:p w14:paraId="3C64FAF4" w14:textId="77777777" w:rsidR="00B442FD" w:rsidRDefault="00B442FD" w:rsidP="00B442FD">
      <w:pPr>
        <w:rPr>
          <w:rFonts w:cs="Arial"/>
        </w:rPr>
      </w:pPr>
      <w:r>
        <w:rPr>
          <w:rFonts w:cs="Arial"/>
        </w:rPr>
        <w:t>This signal indicates whether the Auto Save Decide Function should clear the information that has been retained in the Classified Adjustments Repository.</w:t>
      </w:r>
    </w:p>
    <w:p w14:paraId="08FC378A" w14:textId="77777777" w:rsidR="00B442FD" w:rsidRDefault="00B442FD" w:rsidP="00B442FD">
      <w:pPr>
        <w:rPr>
          <w:rFonts w:cs="Arial"/>
        </w:rPr>
      </w:pPr>
    </w:p>
    <w:p w14:paraId="4EEB54E4" w14:textId="77777777" w:rsidR="00B442FD" w:rsidRDefault="00B442FD" w:rsidP="00B442FD">
      <w:pPr>
        <w:rPr>
          <w:rFonts w:cs="Arial"/>
        </w:rPr>
      </w:pPr>
      <w:r>
        <w:rPr>
          <w:rFonts w:cs="Arial"/>
        </w:rPr>
        <w:t>ASIL: QM</w:t>
      </w:r>
    </w:p>
    <w:p w14:paraId="35248BAA" w14:textId="77777777" w:rsidR="00B442FD" w:rsidRDefault="00B442FD" w:rsidP="00B442FD">
      <w:pPr>
        <w:rPr>
          <w:rFonts w:cs="Arial"/>
        </w:rPr>
      </w:pPr>
      <w:r>
        <w:rPr>
          <w:rFonts w:cs="Arial"/>
        </w:rPr>
        <w:t>Encoding Type: Boolean</w:t>
      </w:r>
    </w:p>
    <w:p w14:paraId="560ED49E" w14:textId="77777777" w:rsidR="00B442FD" w:rsidRDefault="00B442FD" w:rsidP="00B442FD">
      <w:pPr>
        <w:rPr>
          <w:rFonts w:cs="Arial"/>
        </w:rPr>
      </w:pPr>
      <w:r>
        <w:rPr>
          <w:rFonts w:cs="Arial"/>
        </w:rPr>
        <w:t>Discrete Encoding Values:</w:t>
      </w:r>
    </w:p>
    <w:p w14:paraId="11FFA5C4" w14:textId="77777777" w:rsidR="00B442FD" w:rsidRDefault="00B442FD" w:rsidP="00B442FD">
      <w:pPr>
        <w:rPr>
          <w:rFonts w:cs="Arial"/>
        </w:rPr>
      </w:pPr>
      <w:r>
        <w:rPr>
          <w:rFonts w:cs="Arial"/>
        </w:rPr>
        <w:t>0x0 FALSE</w:t>
      </w:r>
    </w:p>
    <w:p w14:paraId="1787070E" w14:textId="77777777" w:rsidR="00B442FD" w:rsidRDefault="00B442FD" w:rsidP="00B442FD">
      <w:pPr>
        <w:rPr>
          <w:rFonts w:cs="Arial"/>
        </w:rPr>
      </w:pPr>
      <w:r>
        <w:rPr>
          <w:rFonts w:cs="Arial"/>
        </w:rPr>
        <w:t>0x1 TRUE</w:t>
      </w:r>
    </w:p>
    <w:p w14:paraId="32265610" w14:textId="77777777" w:rsidR="00B442FD" w:rsidRDefault="00B442FD" w:rsidP="00B442FD">
      <w:pPr>
        <w:rPr>
          <w:rFonts w:cs="Arial"/>
        </w:rPr>
      </w:pPr>
      <w:r>
        <w:rPr>
          <w:rFonts w:cs="Arial"/>
        </w:rPr>
        <w:t>Unit: Boolean</w:t>
      </w:r>
    </w:p>
    <w:p w14:paraId="03C08393" w14:textId="77777777" w:rsidR="00B442FD" w:rsidRDefault="00B442FD" w:rsidP="00B442FD">
      <w:pPr>
        <w:rPr>
          <w:rFonts w:cs="Arial"/>
        </w:rPr>
      </w:pPr>
    </w:p>
    <w:p w14:paraId="0B84572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0"/>
        <w:gridCol w:w="3751"/>
      </w:tblGrid>
      <w:tr w:rsidR="00B442FD" w:rsidRPr="00F03856" w14:paraId="3527B3A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0F2D5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44BE7E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0B8B4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EA7217" w14:textId="77777777" w:rsidR="00B442FD" w:rsidRPr="00F03856" w:rsidRDefault="00B442FD" w:rsidP="00121C0E">
            <w:pPr>
              <w:rPr>
                <w:rFonts w:eastAsiaTheme="minorHAnsi" w:cs="Arial"/>
                <w:color w:val="000000" w:themeColor="text1"/>
                <w:sz w:val="16"/>
                <w:szCs w:val="16"/>
              </w:rPr>
            </w:pPr>
          </w:p>
        </w:tc>
      </w:tr>
      <w:tr w:rsidR="00B442FD" w:rsidRPr="00F03856" w14:paraId="2DF190F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23B23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7973D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5E33AE" w14:textId="77777777" w:rsidR="00B442FD" w:rsidRPr="00F03856" w:rsidRDefault="00B442FD" w:rsidP="00121C0E">
            <w:pPr>
              <w:rPr>
                <w:rFonts w:eastAsiaTheme="minorHAnsi" w:cs="Arial"/>
                <w:color w:val="000000" w:themeColor="text1"/>
                <w:sz w:val="16"/>
                <w:szCs w:val="16"/>
              </w:rPr>
            </w:pPr>
          </w:p>
        </w:tc>
      </w:tr>
      <w:tr w:rsidR="00B442FD" w:rsidRPr="00F03856" w14:paraId="0A1654F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53768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F7CDB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9D0004" w14:textId="77777777" w:rsidR="00B442FD" w:rsidRPr="00F03856" w:rsidRDefault="00B442FD" w:rsidP="00121C0E">
            <w:pPr>
              <w:rPr>
                <w:rFonts w:eastAsiaTheme="minorHAnsi" w:cs="Arial"/>
                <w:color w:val="000000" w:themeColor="text1"/>
                <w:sz w:val="16"/>
                <w:szCs w:val="16"/>
              </w:rPr>
            </w:pPr>
          </w:p>
        </w:tc>
      </w:tr>
      <w:tr w:rsidR="00B442FD" w:rsidRPr="00F03856" w14:paraId="7F76E37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C5AA4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22EC0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C631F1" w14:textId="77777777" w:rsidR="00B442FD" w:rsidRPr="00F03856" w:rsidRDefault="00B442FD" w:rsidP="00121C0E">
            <w:pPr>
              <w:rPr>
                <w:rFonts w:eastAsiaTheme="minorHAnsi" w:cs="Arial"/>
                <w:color w:val="000000" w:themeColor="text1"/>
                <w:sz w:val="16"/>
                <w:szCs w:val="16"/>
              </w:rPr>
            </w:pPr>
          </w:p>
        </w:tc>
      </w:tr>
      <w:tr w:rsidR="00B442FD" w:rsidRPr="00F03856" w14:paraId="5793FBF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01EC5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7D43C1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12159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D26C5D" w14:textId="77777777" w:rsidR="00B442FD" w:rsidRPr="00F03856" w:rsidRDefault="00B442FD" w:rsidP="00121C0E">
            <w:pPr>
              <w:rPr>
                <w:rFonts w:eastAsiaTheme="minorHAnsi" w:cs="Arial"/>
                <w:color w:val="000000" w:themeColor="text1"/>
                <w:sz w:val="16"/>
                <w:szCs w:val="16"/>
              </w:rPr>
            </w:pPr>
          </w:p>
        </w:tc>
      </w:tr>
      <w:tr w:rsidR="00B442FD" w:rsidRPr="00F03856" w14:paraId="5B63BFB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35CD7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18BB9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E1ED9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4B1822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BEF33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84C0F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EAE07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F7ACF3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DA0A7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D09FB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Clear Repository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8D296B" w14:textId="77777777" w:rsidR="00E550DC" w:rsidRDefault="00E550DC"/>
        </w:tc>
      </w:tr>
      <w:tr w:rsidR="00B442FD" w:rsidRPr="00F03856" w14:paraId="727FB52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6BD5D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F815D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6AA66F" w14:textId="77777777" w:rsidR="00B442FD" w:rsidRPr="00F03856" w:rsidRDefault="00B442FD" w:rsidP="00121C0E">
            <w:pPr>
              <w:rPr>
                <w:rFonts w:eastAsiaTheme="minorHAnsi" w:cs="Arial"/>
                <w:color w:val="000000" w:themeColor="text1"/>
                <w:sz w:val="16"/>
                <w:szCs w:val="16"/>
              </w:rPr>
            </w:pPr>
          </w:p>
        </w:tc>
      </w:tr>
      <w:tr w:rsidR="00B442FD" w:rsidRPr="00F03856" w14:paraId="65C90563"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56A325"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BD789E" w14:textId="77777777" w:rsidR="00B442FD" w:rsidRPr="00F03856" w:rsidRDefault="00B442FD" w:rsidP="00121C0E">
            <w:pPr>
              <w:rPr>
                <w:rFonts w:eastAsiaTheme="minorHAnsi" w:cs="Arial"/>
                <w:color w:val="000000" w:themeColor="text1"/>
                <w:sz w:val="16"/>
                <w:szCs w:val="16"/>
              </w:rPr>
            </w:pPr>
          </w:p>
        </w:tc>
      </w:tr>
    </w:tbl>
    <w:p w14:paraId="6BE08572"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Clear Repository</w:t>
      </w:r>
    </w:p>
    <w:p w14:paraId="1F6C687E" w14:textId="77777777" w:rsidR="00495854" w:rsidRPr="00495854" w:rsidRDefault="00495854" w:rsidP="00495854">
      <w:pPr>
        <w:rPr>
          <w:lang w:val="en-GB"/>
        </w:rPr>
      </w:pPr>
    </w:p>
    <w:p w14:paraId="1CF169D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Notification Status</w:t>
      </w:r>
    </w:p>
    <w:p w14:paraId="74761C31" w14:textId="77777777" w:rsidR="00B442FD" w:rsidRDefault="00B442FD" w:rsidP="00B442FD">
      <w:pPr>
        <w:rPr>
          <w:rFonts w:cs="Arial"/>
        </w:rPr>
      </w:pPr>
    </w:p>
    <w:p w14:paraId="722481C1"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0"/>
        <w:gridCol w:w="3751"/>
      </w:tblGrid>
      <w:tr w:rsidR="00B442FD" w:rsidRPr="00F03856" w14:paraId="5003802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92AFF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F7665E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2F7B5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9CD77C" w14:textId="77777777" w:rsidR="00B442FD" w:rsidRPr="00F03856" w:rsidRDefault="00B442FD" w:rsidP="00121C0E">
            <w:pPr>
              <w:rPr>
                <w:rFonts w:eastAsiaTheme="minorHAnsi" w:cs="Arial"/>
                <w:color w:val="000000" w:themeColor="text1"/>
                <w:sz w:val="16"/>
                <w:szCs w:val="16"/>
              </w:rPr>
            </w:pPr>
          </w:p>
        </w:tc>
      </w:tr>
      <w:tr w:rsidR="00B442FD" w:rsidRPr="00F03856" w14:paraId="77E4D80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57EBF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03A15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508AAD" w14:textId="77777777" w:rsidR="00B442FD" w:rsidRPr="00F03856" w:rsidRDefault="00B442FD" w:rsidP="00121C0E">
            <w:pPr>
              <w:rPr>
                <w:rFonts w:eastAsiaTheme="minorHAnsi" w:cs="Arial"/>
                <w:color w:val="000000" w:themeColor="text1"/>
                <w:sz w:val="16"/>
                <w:szCs w:val="16"/>
              </w:rPr>
            </w:pPr>
          </w:p>
        </w:tc>
      </w:tr>
      <w:tr w:rsidR="00B442FD" w:rsidRPr="00F03856" w14:paraId="4A5A527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41565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995B5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51BA06" w14:textId="77777777" w:rsidR="00B442FD" w:rsidRPr="00F03856" w:rsidRDefault="00B442FD" w:rsidP="00121C0E">
            <w:pPr>
              <w:rPr>
                <w:rFonts w:eastAsiaTheme="minorHAnsi" w:cs="Arial"/>
                <w:color w:val="000000" w:themeColor="text1"/>
                <w:sz w:val="16"/>
                <w:szCs w:val="16"/>
              </w:rPr>
            </w:pPr>
          </w:p>
        </w:tc>
      </w:tr>
      <w:tr w:rsidR="00B442FD" w:rsidRPr="00F03856" w14:paraId="0DF653F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1A9AB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AE1F2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ED9EEA" w14:textId="77777777" w:rsidR="00B442FD" w:rsidRPr="00F03856" w:rsidRDefault="00B442FD" w:rsidP="00121C0E">
            <w:pPr>
              <w:rPr>
                <w:rFonts w:eastAsiaTheme="minorHAnsi" w:cs="Arial"/>
                <w:color w:val="000000" w:themeColor="text1"/>
                <w:sz w:val="16"/>
                <w:szCs w:val="16"/>
              </w:rPr>
            </w:pPr>
          </w:p>
        </w:tc>
      </w:tr>
      <w:tr w:rsidR="00B442FD" w:rsidRPr="00F03856" w14:paraId="1B0923F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01211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C5E9BA9"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86805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F6F45C" w14:textId="77777777" w:rsidR="00B442FD" w:rsidRPr="00F03856" w:rsidRDefault="00B442FD" w:rsidP="00121C0E">
            <w:pPr>
              <w:rPr>
                <w:rFonts w:eastAsiaTheme="minorHAnsi" w:cs="Arial"/>
                <w:color w:val="000000" w:themeColor="text1"/>
                <w:sz w:val="16"/>
                <w:szCs w:val="16"/>
              </w:rPr>
            </w:pPr>
          </w:p>
        </w:tc>
      </w:tr>
      <w:tr w:rsidR="00B442FD" w:rsidRPr="00F03856" w14:paraId="0E87329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B5C3E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2A24F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D9686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CA3397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AD177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6ACC3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8F74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B87FA0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E00F1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B02AD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unnamed1</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6958FF" w14:textId="77777777" w:rsidR="00E550DC" w:rsidRDefault="00E550DC"/>
        </w:tc>
      </w:tr>
      <w:tr w:rsidR="00B442FD" w:rsidRPr="00F03856" w14:paraId="32C9F21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8F3AF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D571C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7A3ED8" w14:textId="77777777" w:rsidR="00B442FD" w:rsidRPr="00F03856" w:rsidRDefault="00B442FD" w:rsidP="00121C0E">
            <w:pPr>
              <w:rPr>
                <w:rFonts w:eastAsiaTheme="minorHAnsi" w:cs="Arial"/>
                <w:color w:val="000000" w:themeColor="text1"/>
                <w:sz w:val="16"/>
                <w:szCs w:val="16"/>
              </w:rPr>
            </w:pPr>
          </w:p>
        </w:tc>
      </w:tr>
      <w:tr w:rsidR="00B442FD" w:rsidRPr="00F03856" w14:paraId="4371FB09"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58F529"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C1DE17" w14:textId="77777777" w:rsidR="00B442FD" w:rsidRPr="00F03856" w:rsidRDefault="00B442FD" w:rsidP="00121C0E">
            <w:pPr>
              <w:rPr>
                <w:rFonts w:eastAsiaTheme="minorHAnsi" w:cs="Arial"/>
                <w:color w:val="000000" w:themeColor="text1"/>
                <w:sz w:val="16"/>
                <w:szCs w:val="16"/>
              </w:rPr>
            </w:pPr>
          </w:p>
        </w:tc>
      </w:tr>
    </w:tbl>
    <w:p w14:paraId="06B86A94"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Notification Status</w:t>
      </w:r>
    </w:p>
    <w:p w14:paraId="6BDD6F3A" w14:textId="77777777" w:rsidR="00495854" w:rsidRPr="00495854" w:rsidRDefault="00495854" w:rsidP="00495854">
      <w:pPr>
        <w:rPr>
          <w:lang w:val="en-GB"/>
        </w:rPr>
      </w:pPr>
    </w:p>
    <w:p w14:paraId="2900FE8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Adjustment Classification</w:t>
      </w:r>
    </w:p>
    <w:p w14:paraId="26306D36" w14:textId="77777777" w:rsidR="00B442FD" w:rsidRDefault="00B442FD" w:rsidP="00B442FD">
      <w:pPr>
        <w:rPr>
          <w:rFonts w:cs="Arial"/>
        </w:rPr>
      </w:pPr>
      <w:r>
        <w:rPr>
          <w:rFonts w:cs="Arial"/>
        </w:rPr>
        <w:t>This signal contains the consolidated classification of a sub-domain of axes.</w:t>
      </w:r>
    </w:p>
    <w:p w14:paraId="2ADA7BFF" w14:textId="77777777" w:rsidR="00B442FD" w:rsidRDefault="00B442FD" w:rsidP="00B442FD">
      <w:pPr>
        <w:rPr>
          <w:rFonts w:cs="Arial"/>
        </w:rPr>
      </w:pPr>
    </w:p>
    <w:p w14:paraId="1AD3B523" w14:textId="77777777" w:rsidR="00B442FD" w:rsidRDefault="00B442FD" w:rsidP="00B442FD">
      <w:pPr>
        <w:rPr>
          <w:rFonts w:cs="Arial"/>
        </w:rPr>
      </w:pPr>
      <w:r>
        <w:rPr>
          <w:rFonts w:cs="Arial"/>
        </w:rPr>
        <w:t>ASIL: QM</w:t>
      </w:r>
    </w:p>
    <w:p w14:paraId="46D8CED7" w14:textId="77777777" w:rsidR="00B442FD" w:rsidRDefault="00B442FD" w:rsidP="00B442FD">
      <w:pPr>
        <w:rPr>
          <w:rFonts w:cs="Arial"/>
        </w:rPr>
      </w:pPr>
      <w:r>
        <w:rPr>
          <w:rFonts w:cs="Arial"/>
        </w:rPr>
        <w:t>Encoding Type: Adjustment Classification</w:t>
      </w:r>
    </w:p>
    <w:p w14:paraId="0683E0C1" w14:textId="77777777" w:rsidR="00B442FD" w:rsidRDefault="00B442FD" w:rsidP="00B442FD">
      <w:pPr>
        <w:rPr>
          <w:rFonts w:cs="Arial"/>
        </w:rPr>
      </w:pPr>
      <w:r>
        <w:rPr>
          <w:rFonts w:cs="Arial"/>
        </w:rPr>
        <w:t>Discrete Encoding Values:</w:t>
      </w:r>
    </w:p>
    <w:p w14:paraId="0C520D01" w14:textId="77777777" w:rsidR="00B442FD" w:rsidRDefault="00B442FD" w:rsidP="00B442FD">
      <w:pPr>
        <w:rPr>
          <w:rFonts w:cs="Arial"/>
        </w:rPr>
      </w:pPr>
      <w:r>
        <w:rPr>
          <w:rFonts w:cs="Arial"/>
        </w:rPr>
        <w:t>0x0 None</w:t>
      </w:r>
    </w:p>
    <w:p w14:paraId="42C99E61" w14:textId="77777777" w:rsidR="00B442FD" w:rsidRDefault="00B442FD" w:rsidP="00B442FD">
      <w:pPr>
        <w:rPr>
          <w:rFonts w:cs="Arial"/>
        </w:rPr>
      </w:pPr>
      <w:r>
        <w:rPr>
          <w:rFonts w:cs="Arial"/>
        </w:rPr>
        <w:t>0x1 In Progress</w:t>
      </w:r>
    </w:p>
    <w:p w14:paraId="4BCDBFDC" w14:textId="77777777" w:rsidR="00B442FD" w:rsidRDefault="00B442FD" w:rsidP="00B442FD">
      <w:pPr>
        <w:rPr>
          <w:rFonts w:cs="Arial"/>
        </w:rPr>
      </w:pPr>
      <w:r>
        <w:rPr>
          <w:rFonts w:cs="Arial"/>
        </w:rPr>
        <w:t>0x2 Major</w:t>
      </w:r>
    </w:p>
    <w:p w14:paraId="2F4645D9" w14:textId="77777777" w:rsidR="00B442FD" w:rsidRDefault="00B442FD" w:rsidP="00B442FD">
      <w:pPr>
        <w:rPr>
          <w:rFonts w:cs="Arial"/>
        </w:rPr>
      </w:pPr>
      <w:r>
        <w:rPr>
          <w:rFonts w:cs="Arial"/>
        </w:rPr>
        <w:t>0x3 Minor</w:t>
      </w:r>
    </w:p>
    <w:p w14:paraId="35F25107" w14:textId="77777777" w:rsidR="00B442FD" w:rsidRDefault="00B442FD" w:rsidP="00B442FD">
      <w:pPr>
        <w:rPr>
          <w:rFonts w:cs="Arial"/>
        </w:rPr>
      </w:pPr>
      <w:r>
        <w:rPr>
          <w:rFonts w:cs="Arial"/>
        </w:rPr>
        <w:t>Unit: Enumeration</w:t>
      </w:r>
    </w:p>
    <w:p w14:paraId="2C1B400D" w14:textId="77777777" w:rsidR="00B442FD" w:rsidRDefault="00B442FD" w:rsidP="00B442FD">
      <w:pPr>
        <w:rPr>
          <w:rFonts w:cs="Arial"/>
        </w:rPr>
      </w:pPr>
    </w:p>
    <w:p w14:paraId="2C7509A4"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0D3E24F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FFA70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AB79834"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56C28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70B0DE" w14:textId="77777777" w:rsidR="00B442FD" w:rsidRPr="00F03856" w:rsidRDefault="00B442FD" w:rsidP="00121C0E">
            <w:pPr>
              <w:rPr>
                <w:rFonts w:eastAsiaTheme="minorHAnsi" w:cs="Arial"/>
                <w:color w:val="000000" w:themeColor="text1"/>
                <w:sz w:val="16"/>
                <w:szCs w:val="16"/>
              </w:rPr>
            </w:pPr>
          </w:p>
        </w:tc>
      </w:tr>
      <w:tr w:rsidR="00B442FD" w:rsidRPr="00F03856" w14:paraId="726ED07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1CFC4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074D3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2A28DF" w14:textId="77777777" w:rsidR="00B442FD" w:rsidRPr="00F03856" w:rsidRDefault="00B442FD" w:rsidP="00121C0E">
            <w:pPr>
              <w:rPr>
                <w:rFonts w:eastAsiaTheme="minorHAnsi" w:cs="Arial"/>
                <w:color w:val="000000" w:themeColor="text1"/>
                <w:sz w:val="16"/>
                <w:szCs w:val="16"/>
              </w:rPr>
            </w:pPr>
          </w:p>
        </w:tc>
      </w:tr>
      <w:tr w:rsidR="00B442FD" w:rsidRPr="00F03856" w14:paraId="342A782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3F92A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EA30F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645555" w14:textId="77777777" w:rsidR="00B442FD" w:rsidRPr="00F03856" w:rsidRDefault="00B442FD" w:rsidP="00121C0E">
            <w:pPr>
              <w:rPr>
                <w:rFonts w:eastAsiaTheme="minorHAnsi" w:cs="Arial"/>
                <w:color w:val="000000" w:themeColor="text1"/>
                <w:sz w:val="16"/>
                <w:szCs w:val="16"/>
              </w:rPr>
            </w:pPr>
          </w:p>
        </w:tc>
      </w:tr>
      <w:tr w:rsidR="00B442FD" w:rsidRPr="00F03856" w14:paraId="07F0202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50DEB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7DDFB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FB3369" w14:textId="77777777" w:rsidR="00B442FD" w:rsidRPr="00F03856" w:rsidRDefault="00B442FD" w:rsidP="00121C0E">
            <w:pPr>
              <w:rPr>
                <w:rFonts w:eastAsiaTheme="minorHAnsi" w:cs="Arial"/>
                <w:color w:val="000000" w:themeColor="text1"/>
                <w:sz w:val="16"/>
                <w:szCs w:val="16"/>
              </w:rPr>
            </w:pPr>
          </w:p>
        </w:tc>
      </w:tr>
      <w:tr w:rsidR="00B442FD" w:rsidRPr="00F03856" w14:paraId="1C04941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0D7BC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A52BA23"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BBD50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E8B215" w14:textId="77777777" w:rsidR="00B442FD" w:rsidRPr="00F03856" w:rsidRDefault="00B442FD" w:rsidP="00121C0E">
            <w:pPr>
              <w:rPr>
                <w:rFonts w:eastAsiaTheme="minorHAnsi" w:cs="Arial"/>
                <w:color w:val="000000" w:themeColor="text1"/>
                <w:sz w:val="16"/>
                <w:szCs w:val="16"/>
              </w:rPr>
            </w:pPr>
          </w:p>
        </w:tc>
      </w:tr>
      <w:tr w:rsidR="00B442FD" w:rsidRPr="00F03856" w14:paraId="2A422D8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B2F71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BF514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9D012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F42C48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D87CC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3728F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2A992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63BDCC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79B0E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855E0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Minor</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75C60E" w14:textId="77777777" w:rsidR="00E550DC" w:rsidRDefault="00E550DC"/>
        </w:tc>
      </w:tr>
      <w:tr w:rsidR="00B442FD" w:rsidRPr="00F03856" w14:paraId="0C914FA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929CE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99600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Major</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066D06" w14:textId="77777777" w:rsidR="00E550DC" w:rsidRDefault="00E550DC"/>
        </w:tc>
      </w:tr>
      <w:tr w:rsidR="00B442FD" w:rsidRPr="00F03856" w14:paraId="3C65D5A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A996A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056E7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 Progress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6BB75B" w14:textId="77777777" w:rsidR="00E550DC" w:rsidRDefault="00E550DC"/>
        </w:tc>
      </w:tr>
      <w:tr w:rsidR="00B442FD" w:rsidRPr="00F03856" w14:paraId="20F0C3D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C25F5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CFF66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None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2D966D" w14:textId="77777777" w:rsidR="00E550DC" w:rsidRDefault="00E550DC"/>
        </w:tc>
      </w:tr>
      <w:tr w:rsidR="00B442FD" w:rsidRPr="00F03856" w14:paraId="7E75827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95ECB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A6171F"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D1CB6B" w14:textId="77777777" w:rsidR="00B442FD" w:rsidRPr="00F03856" w:rsidRDefault="00B442FD" w:rsidP="00121C0E">
            <w:pPr>
              <w:rPr>
                <w:rFonts w:eastAsiaTheme="minorHAnsi" w:cs="Arial"/>
                <w:color w:val="000000" w:themeColor="text1"/>
                <w:sz w:val="16"/>
                <w:szCs w:val="16"/>
              </w:rPr>
            </w:pPr>
          </w:p>
        </w:tc>
      </w:tr>
      <w:tr w:rsidR="00B442FD" w:rsidRPr="00F03856" w14:paraId="2685CF8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1AEAB7"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AB6672" w14:textId="77777777" w:rsidR="00B442FD" w:rsidRPr="00F03856" w:rsidRDefault="00B442FD" w:rsidP="00121C0E">
            <w:pPr>
              <w:rPr>
                <w:rFonts w:eastAsiaTheme="minorHAnsi" w:cs="Arial"/>
                <w:color w:val="000000" w:themeColor="text1"/>
                <w:sz w:val="16"/>
                <w:szCs w:val="16"/>
              </w:rPr>
            </w:pPr>
          </w:p>
        </w:tc>
      </w:tr>
    </w:tbl>
    <w:p w14:paraId="7678072C"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Adjustment Classification</w:t>
      </w:r>
    </w:p>
    <w:p w14:paraId="75B8109A" w14:textId="77777777" w:rsidR="00495854" w:rsidRPr="00495854" w:rsidRDefault="00495854" w:rsidP="00495854">
      <w:pPr>
        <w:rPr>
          <w:lang w:val="en-GB"/>
        </w:rPr>
      </w:pPr>
    </w:p>
    <w:p w14:paraId="3161DA4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Active</w:t>
      </w:r>
    </w:p>
    <w:p w14:paraId="11FEE8A0" w14:textId="77777777" w:rsidR="00B442FD" w:rsidRDefault="00B442FD" w:rsidP="00B442FD">
      <w:pPr>
        <w:rPr>
          <w:rFonts w:cs="Arial"/>
        </w:rPr>
      </w:pPr>
    </w:p>
    <w:p w14:paraId="7B2F0302"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0FAB850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936F7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4281F4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454BC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78C85E" w14:textId="77777777" w:rsidR="00B442FD" w:rsidRPr="00F03856" w:rsidRDefault="00B442FD" w:rsidP="00121C0E">
            <w:pPr>
              <w:rPr>
                <w:rFonts w:eastAsiaTheme="minorHAnsi" w:cs="Arial"/>
                <w:color w:val="000000" w:themeColor="text1"/>
                <w:sz w:val="16"/>
                <w:szCs w:val="16"/>
              </w:rPr>
            </w:pPr>
          </w:p>
        </w:tc>
      </w:tr>
      <w:tr w:rsidR="00B442FD" w:rsidRPr="00F03856" w14:paraId="1EBD56E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1B574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F1052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60983F" w14:textId="77777777" w:rsidR="00B442FD" w:rsidRPr="00F03856" w:rsidRDefault="00B442FD" w:rsidP="00121C0E">
            <w:pPr>
              <w:rPr>
                <w:rFonts w:eastAsiaTheme="minorHAnsi" w:cs="Arial"/>
                <w:color w:val="000000" w:themeColor="text1"/>
                <w:sz w:val="16"/>
                <w:szCs w:val="16"/>
              </w:rPr>
            </w:pPr>
          </w:p>
        </w:tc>
      </w:tr>
      <w:tr w:rsidR="00B442FD" w:rsidRPr="00F03856" w14:paraId="7758B7A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BB56E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0188E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ECD29D" w14:textId="77777777" w:rsidR="00B442FD" w:rsidRPr="00F03856" w:rsidRDefault="00B442FD" w:rsidP="00121C0E">
            <w:pPr>
              <w:rPr>
                <w:rFonts w:eastAsiaTheme="minorHAnsi" w:cs="Arial"/>
                <w:color w:val="000000" w:themeColor="text1"/>
                <w:sz w:val="16"/>
                <w:szCs w:val="16"/>
              </w:rPr>
            </w:pPr>
          </w:p>
        </w:tc>
      </w:tr>
      <w:tr w:rsidR="00B442FD" w:rsidRPr="00F03856" w14:paraId="6AC6D5F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8BAF1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C891D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90D84D" w14:textId="77777777" w:rsidR="00B442FD" w:rsidRPr="00F03856" w:rsidRDefault="00B442FD" w:rsidP="00121C0E">
            <w:pPr>
              <w:rPr>
                <w:rFonts w:eastAsiaTheme="minorHAnsi" w:cs="Arial"/>
                <w:color w:val="000000" w:themeColor="text1"/>
                <w:sz w:val="16"/>
                <w:szCs w:val="16"/>
              </w:rPr>
            </w:pPr>
          </w:p>
        </w:tc>
      </w:tr>
      <w:tr w:rsidR="00B442FD" w:rsidRPr="00F03856" w14:paraId="691F919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0B565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2FB6FB6"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F996D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1CD4E1" w14:textId="77777777" w:rsidR="00B442FD" w:rsidRPr="00F03856" w:rsidRDefault="00B442FD" w:rsidP="00121C0E">
            <w:pPr>
              <w:rPr>
                <w:rFonts w:eastAsiaTheme="minorHAnsi" w:cs="Arial"/>
                <w:color w:val="000000" w:themeColor="text1"/>
                <w:sz w:val="16"/>
                <w:szCs w:val="16"/>
              </w:rPr>
            </w:pPr>
          </w:p>
        </w:tc>
      </w:tr>
      <w:tr w:rsidR="00B442FD" w:rsidRPr="00F03856" w14:paraId="257F61F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21C74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E755D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D62CB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255233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DE44F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091B8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7151A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003BBE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34E8B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D1B336"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D517ED" w14:textId="77777777" w:rsidR="00B442FD" w:rsidRPr="00F03856" w:rsidRDefault="00B442FD" w:rsidP="00121C0E">
            <w:pPr>
              <w:rPr>
                <w:rFonts w:eastAsiaTheme="minorHAnsi" w:cs="Arial"/>
                <w:color w:val="000000" w:themeColor="text1"/>
                <w:sz w:val="16"/>
                <w:szCs w:val="16"/>
              </w:rPr>
            </w:pPr>
          </w:p>
        </w:tc>
      </w:tr>
      <w:tr w:rsidR="00B442FD" w:rsidRPr="00F03856" w14:paraId="5077E06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4D9BB1"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5A7CF0" w14:textId="77777777" w:rsidR="00B442FD" w:rsidRPr="00F03856" w:rsidRDefault="00B442FD" w:rsidP="00121C0E">
            <w:pPr>
              <w:rPr>
                <w:rFonts w:eastAsiaTheme="minorHAnsi" w:cs="Arial"/>
                <w:color w:val="000000" w:themeColor="text1"/>
                <w:sz w:val="16"/>
                <w:szCs w:val="16"/>
              </w:rPr>
            </w:pPr>
          </w:p>
        </w:tc>
      </w:tr>
    </w:tbl>
    <w:p w14:paraId="21E8816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Active</w:t>
      </w:r>
    </w:p>
    <w:p w14:paraId="6FB8DF72" w14:textId="77777777" w:rsidR="00495854" w:rsidRPr="00495854" w:rsidRDefault="00495854" w:rsidP="00495854">
      <w:pPr>
        <w:rPr>
          <w:lang w:val="en-GB"/>
        </w:rPr>
      </w:pPr>
    </w:p>
    <w:p w14:paraId="22611DD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Manual Save Request</w:t>
      </w:r>
    </w:p>
    <w:p w14:paraId="02C36E19" w14:textId="77777777" w:rsidR="00B442FD" w:rsidRDefault="00B442FD" w:rsidP="00B442FD">
      <w:pPr>
        <w:rPr>
          <w:rFonts w:cs="Arial"/>
        </w:rPr>
      </w:pPr>
      <w:r>
        <w:rPr>
          <w:rFonts w:cs="Arial"/>
        </w:rPr>
        <w:t>Extra signal?</w:t>
      </w:r>
    </w:p>
    <w:p w14:paraId="1E635B26" w14:textId="77777777" w:rsidR="00B442FD" w:rsidRDefault="00B442FD" w:rsidP="00B442FD">
      <w:pPr>
        <w:rPr>
          <w:rFonts w:cs="Arial"/>
        </w:rPr>
      </w:pPr>
    </w:p>
    <w:p w14:paraId="64AC7EC5" w14:textId="77777777" w:rsidR="00B442FD" w:rsidRDefault="00B442FD" w:rsidP="00B442FD">
      <w:pPr>
        <w:rPr>
          <w:rFonts w:cs="Arial"/>
        </w:rPr>
      </w:pPr>
      <w:r>
        <w:rPr>
          <w:rFonts w:cs="Arial"/>
        </w:rPr>
        <w:t>ASIL: QM</w:t>
      </w:r>
    </w:p>
    <w:p w14:paraId="488844BA" w14:textId="77777777" w:rsidR="00B442FD" w:rsidRDefault="00B442FD" w:rsidP="00B442FD">
      <w:pPr>
        <w:rPr>
          <w:rFonts w:cs="Arial"/>
        </w:rPr>
      </w:pPr>
      <w:r>
        <w:rPr>
          <w:rFonts w:cs="Arial"/>
        </w:rPr>
        <w:t>Encoding Type: Boolean</w:t>
      </w:r>
    </w:p>
    <w:p w14:paraId="2EC16265" w14:textId="77777777" w:rsidR="00B442FD" w:rsidRDefault="00B442FD" w:rsidP="00B442FD">
      <w:pPr>
        <w:rPr>
          <w:rFonts w:cs="Arial"/>
        </w:rPr>
      </w:pPr>
      <w:r>
        <w:rPr>
          <w:rFonts w:cs="Arial"/>
        </w:rPr>
        <w:t>Discrete Encoding Values:</w:t>
      </w:r>
    </w:p>
    <w:p w14:paraId="4BE899D4" w14:textId="77777777" w:rsidR="00B442FD" w:rsidRDefault="00B442FD" w:rsidP="00B442FD">
      <w:pPr>
        <w:rPr>
          <w:rFonts w:cs="Arial"/>
        </w:rPr>
      </w:pPr>
      <w:r>
        <w:rPr>
          <w:rFonts w:cs="Arial"/>
        </w:rPr>
        <w:t>0x0 FALSE</w:t>
      </w:r>
    </w:p>
    <w:p w14:paraId="35622B64" w14:textId="77777777" w:rsidR="00B442FD" w:rsidRDefault="00B442FD" w:rsidP="00B442FD">
      <w:pPr>
        <w:rPr>
          <w:rFonts w:cs="Arial"/>
        </w:rPr>
      </w:pPr>
      <w:r>
        <w:rPr>
          <w:rFonts w:cs="Arial"/>
        </w:rPr>
        <w:t>0x1 TRUE</w:t>
      </w:r>
    </w:p>
    <w:p w14:paraId="122758D9" w14:textId="77777777" w:rsidR="00B442FD" w:rsidRDefault="00B442FD" w:rsidP="00B442FD">
      <w:pPr>
        <w:rPr>
          <w:rFonts w:cs="Arial"/>
        </w:rPr>
      </w:pPr>
      <w:r>
        <w:rPr>
          <w:rFonts w:cs="Arial"/>
        </w:rPr>
        <w:t>Unit: Boolean</w:t>
      </w:r>
    </w:p>
    <w:p w14:paraId="0A88352F" w14:textId="77777777" w:rsidR="00B442FD" w:rsidRDefault="00B442FD" w:rsidP="00B442FD">
      <w:pPr>
        <w:rPr>
          <w:rFonts w:cs="Arial"/>
        </w:rPr>
      </w:pPr>
    </w:p>
    <w:p w14:paraId="266CEFF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7AFBA0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3EB0C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C114253"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2A372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93AF0F" w14:textId="77777777" w:rsidR="00B442FD" w:rsidRPr="00F03856" w:rsidRDefault="00B442FD" w:rsidP="00121C0E">
            <w:pPr>
              <w:rPr>
                <w:rFonts w:eastAsiaTheme="minorHAnsi" w:cs="Arial"/>
                <w:color w:val="000000" w:themeColor="text1"/>
                <w:sz w:val="16"/>
                <w:szCs w:val="16"/>
              </w:rPr>
            </w:pPr>
          </w:p>
        </w:tc>
      </w:tr>
      <w:tr w:rsidR="00B442FD" w:rsidRPr="00F03856" w14:paraId="104BB1A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7F6CE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8126F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C0BE27" w14:textId="77777777" w:rsidR="00B442FD" w:rsidRPr="00F03856" w:rsidRDefault="00B442FD" w:rsidP="00121C0E">
            <w:pPr>
              <w:rPr>
                <w:rFonts w:eastAsiaTheme="minorHAnsi" w:cs="Arial"/>
                <w:color w:val="000000" w:themeColor="text1"/>
                <w:sz w:val="16"/>
                <w:szCs w:val="16"/>
              </w:rPr>
            </w:pPr>
          </w:p>
        </w:tc>
      </w:tr>
      <w:tr w:rsidR="00B442FD" w:rsidRPr="00F03856" w14:paraId="578B023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EAB86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B0D00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29BED7" w14:textId="77777777" w:rsidR="00B442FD" w:rsidRPr="00F03856" w:rsidRDefault="00B442FD" w:rsidP="00121C0E">
            <w:pPr>
              <w:rPr>
                <w:rFonts w:eastAsiaTheme="minorHAnsi" w:cs="Arial"/>
                <w:color w:val="000000" w:themeColor="text1"/>
                <w:sz w:val="16"/>
                <w:szCs w:val="16"/>
              </w:rPr>
            </w:pPr>
          </w:p>
        </w:tc>
      </w:tr>
      <w:tr w:rsidR="00B442FD" w:rsidRPr="00F03856" w14:paraId="3491406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E0D61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820F9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E9CE887" w14:textId="77777777" w:rsidR="00B442FD" w:rsidRPr="00F03856" w:rsidRDefault="00B442FD" w:rsidP="00121C0E">
            <w:pPr>
              <w:rPr>
                <w:rFonts w:eastAsiaTheme="minorHAnsi" w:cs="Arial"/>
                <w:color w:val="000000" w:themeColor="text1"/>
                <w:sz w:val="16"/>
                <w:szCs w:val="16"/>
              </w:rPr>
            </w:pPr>
          </w:p>
        </w:tc>
      </w:tr>
      <w:tr w:rsidR="00B442FD" w:rsidRPr="00F03856" w14:paraId="53F599C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60CCE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3A225DD"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938EF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E060FC" w14:textId="77777777" w:rsidR="00B442FD" w:rsidRPr="00F03856" w:rsidRDefault="00B442FD" w:rsidP="00121C0E">
            <w:pPr>
              <w:rPr>
                <w:rFonts w:eastAsiaTheme="minorHAnsi" w:cs="Arial"/>
                <w:color w:val="000000" w:themeColor="text1"/>
                <w:sz w:val="16"/>
                <w:szCs w:val="16"/>
              </w:rPr>
            </w:pPr>
          </w:p>
        </w:tc>
      </w:tr>
      <w:tr w:rsidR="00B442FD" w:rsidRPr="00F03856" w14:paraId="6DC9FAC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197FC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479AE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E972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79600A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A679E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A0B75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A665A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B92338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A493E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CA374A"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B80B31" w14:textId="77777777" w:rsidR="00B442FD" w:rsidRPr="00F03856" w:rsidRDefault="00B442FD" w:rsidP="00121C0E">
            <w:pPr>
              <w:rPr>
                <w:rFonts w:eastAsiaTheme="minorHAnsi" w:cs="Arial"/>
                <w:color w:val="000000" w:themeColor="text1"/>
                <w:sz w:val="16"/>
                <w:szCs w:val="16"/>
              </w:rPr>
            </w:pPr>
          </w:p>
        </w:tc>
      </w:tr>
      <w:tr w:rsidR="00B442FD" w:rsidRPr="00F03856" w14:paraId="3DD76695"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D0F035"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9BF374" w14:textId="77777777" w:rsidR="00B442FD" w:rsidRPr="00F03856" w:rsidRDefault="00B442FD" w:rsidP="00121C0E">
            <w:pPr>
              <w:rPr>
                <w:rFonts w:eastAsiaTheme="minorHAnsi" w:cs="Arial"/>
                <w:color w:val="000000" w:themeColor="text1"/>
                <w:sz w:val="16"/>
                <w:szCs w:val="16"/>
              </w:rPr>
            </w:pPr>
          </w:p>
        </w:tc>
      </w:tr>
    </w:tbl>
    <w:p w14:paraId="0B8739E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Manual Save Request</w:t>
      </w:r>
    </w:p>
    <w:p w14:paraId="5DC3EE63" w14:textId="77777777" w:rsidR="00495854" w:rsidRPr="00495854" w:rsidRDefault="00495854" w:rsidP="00495854">
      <w:pPr>
        <w:rPr>
          <w:lang w:val="en-GB"/>
        </w:rPr>
      </w:pPr>
    </w:p>
    <w:p w14:paraId="409D25A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False</w:t>
      </w:r>
    </w:p>
    <w:p w14:paraId="67BA61C4" w14:textId="77777777" w:rsidR="00B442FD" w:rsidRDefault="00B442FD" w:rsidP="00B442FD">
      <w:pPr>
        <w:rPr>
          <w:rFonts w:cs="Arial"/>
        </w:rPr>
      </w:pPr>
    </w:p>
    <w:p w14:paraId="74457DD5"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7AFDDF9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F94838" w14:textId="77777777" w:rsidR="00B442FD" w:rsidRPr="00F03856" w:rsidRDefault="00B442FD" w:rsidP="00121C0E">
            <w:pPr>
              <w:rPr>
                <w:rFonts w:cs="Arial"/>
                <w:b/>
                <w:bCs/>
                <w:sz w:val="16"/>
                <w:szCs w:val="16"/>
                <w:lang w:val="en-GB"/>
              </w:rPr>
            </w:pPr>
            <w:r w:rsidRPr="00F03856">
              <w:rPr>
                <w:rFonts w:cs="Arial"/>
                <w:b/>
                <w:bCs/>
                <w:sz w:val="16"/>
                <w:szCs w:val="16"/>
                <w:lang w:val="en-GB"/>
              </w:rPr>
              <w:lastRenderedPageBreak/>
              <w:t>Value</w:t>
            </w:r>
          </w:p>
          <w:p w14:paraId="7E545F49"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D876A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4C6CFC" w14:textId="77777777" w:rsidR="00B442FD" w:rsidRPr="00F03856" w:rsidRDefault="00B442FD" w:rsidP="00121C0E">
            <w:pPr>
              <w:rPr>
                <w:rFonts w:eastAsiaTheme="minorHAnsi" w:cs="Arial"/>
                <w:color w:val="000000" w:themeColor="text1"/>
                <w:sz w:val="16"/>
                <w:szCs w:val="16"/>
              </w:rPr>
            </w:pPr>
          </w:p>
        </w:tc>
      </w:tr>
      <w:tr w:rsidR="00B442FD" w:rsidRPr="00F03856" w14:paraId="6658BAE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7811E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53A79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51B34E" w14:textId="77777777" w:rsidR="00B442FD" w:rsidRPr="00F03856" w:rsidRDefault="00B442FD" w:rsidP="00121C0E">
            <w:pPr>
              <w:rPr>
                <w:rFonts w:eastAsiaTheme="minorHAnsi" w:cs="Arial"/>
                <w:color w:val="000000" w:themeColor="text1"/>
                <w:sz w:val="16"/>
                <w:szCs w:val="16"/>
              </w:rPr>
            </w:pPr>
          </w:p>
        </w:tc>
      </w:tr>
      <w:tr w:rsidR="00B442FD" w:rsidRPr="00F03856" w14:paraId="312647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0754F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54274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74BA91" w14:textId="77777777" w:rsidR="00B442FD" w:rsidRPr="00F03856" w:rsidRDefault="00B442FD" w:rsidP="00121C0E">
            <w:pPr>
              <w:rPr>
                <w:rFonts w:eastAsiaTheme="minorHAnsi" w:cs="Arial"/>
                <w:color w:val="000000" w:themeColor="text1"/>
                <w:sz w:val="16"/>
                <w:szCs w:val="16"/>
              </w:rPr>
            </w:pPr>
          </w:p>
        </w:tc>
      </w:tr>
      <w:tr w:rsidR="00B442FD" w:rsidRPr="00F03856" w14:paraId="0B662D5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99CE7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933BD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6AB9CA" w14:textId="77777777" w:rsidR="00B442FD" w:rsidRPr="00F03856" w:rsidRDefault="00B442FD" w:rsidP="00121C0E">
            <w:pPr>
              <w:rPr>
                <w:rFonts w:eastAsiaTheme="minorHAnsi" w:cs="Arial"/>
                <w:color w:val="000000" w:themeColor="text1"/>
                <w:sz w:val="16"/>
                <w:szCs w:val="16"/>
              </w:rPr>
            </w:pPr>
          </w:p>
        </w:tc>
      </w:tr>
      <w:tr w:rsidR="00B442FD" w:rsidRPr="00F03856" w14:paraId="015E255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E6037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8211560"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3DCF7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4D5FBA" w14:textId="77777777" w:rsidR="00B442FD" w:rsidRPr="00F03856" w:rsidRDefault="00B442FD" w:rsidP="00121C0E">
            <w:pPr>
              <w:rPr>
                <w:rFonts w:eastAsiaTheme="minorHAnsi" w:cs="Arial"/>
                <w:color w:val="000000" w:themeColor="text1"/>
                <w:sz w:val="16"/>
                <w:szCs w:val="16"/>
              </w:rPr>
            </w:pPr>
          </w:p>
        </w:tc>
      </w:tr>
      <w:tr w:rsidR="00B442FD" w:rsidRPr="00F03856" w14:paraId="4A67FDF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CB01A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0B19F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F0FEB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1A56A8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866D2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175AF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0AC7F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884FC5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F582C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A616A8"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BFFE20" w14:textId="77777777" w:rsidR="00B442FD" w:rsidRPr="00F03856" w:rsidRDefault="00B442FD" w:rsidP="00121C0E">
            <w:pPr>
              <w:rPr>
                <w:rFonts w:eastAsiaTheme="minorHAnsi" w:cs="Arial"/>
                <w:color w:val="000000" w:themeColor="text1"/>
                <w:sz w:val="16"/>
                <w:szCs w:val="16"/>
              </w:rPr>
            </w:pPr>
          </w:p>
        </w:tc>
      </w:tr>
      <w:tr w:rsidR="00B442FD" w:rsidRPr="00F03856" w14:paraId="75E24A8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D0C8CF"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B459B4" w14:textId="77777777" w:rsidR="00B442FD" w:rsidRPr="00F03856" w:rsidRDefault="00B442FD" w:rsidP="00121C0E">
            <w:pPr>
              <w:rPr>
                <w:rFonts w:eastAsiaTheme="minorHAnsi" w:cs="Arial"/>
                <w:color w:val="000000" w:themeColor="text1"/>
                <w:sz w:val="16"/>
                <w:szCs w:val="16"/>
              </w:rPr>
            </w:pPr>
          </w:p>
        </w:tc>
      </w:tr>
    </w:tbl>
    <w:p w14:paraId="0552C158"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False</w:t>
      </w:r>
    </w:p>
    <w:p w14:paraId="52CFF069" w14:textId="77777777" w:rsidR="00495854" w:rsidRPr="00495854" w:rsidRDefault="00495854" w:rsidP="00495854">
      <w:pPr>
        <w:rPr>
          <w:lang w:val="en-GB"/>
        </w:rPr>
      </w:pPr>
    </w:p>
    <w:p w14:paraId="0E46C2C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AutoSaveRet_B_Rq</w:t>
      </w:r>
    </w:p>
    <w:p w14:paraId="4BAA8BC8" w14:textId="77777777" w:rsidR="00B442FD" w:rsidRDefault="00B442FD" w:rsidP="00B442FD">
      <w:pPr>
        <w:rPr>
          <w:rFonts w:cs="Arial"/>
        </w:rPr>
      </w:pPr>
      <w:r>
        <w:rPr>
          <w:rFonts w:cs="Arial"/>
        </w:rPr>
        <w:t>Indicates that Auto Save is requesting the retention of positional settings and the Profile Update Manager of Positional Settings should retain the current positional settings.</w:t>
      </w:r>
    </w:p>
    <w:p w14:paraId="68C1426F" w14:textId="77777777" w:rsidR="00B442FD" w:rsidRDefault="00B442FD" w:rsidP="00B442FD">
      <w:pPr>
        <w:rPr>
          <w:rFonts w:cs="Arial"/>
        </w:rPr>
      </w:pPr>
    </w:p>
    <w:p w14:paraId="591E80CD" w14:textId="77777777" w:rsidR="00B442FD" w:rsidRDefault="00B442FD" w:rsidP="00B442FD">
      <w:pPr>
        <w:rPr>
          <w:rFonts w:cs="Arial"/>
        </w:rPr>
      </w:pPr>
      <w:r>
        <w:rPr>
          <w:rFonts w:cs="Arial"/>
        </w:rPr>
        <w:t>ASIL: QM</w:t>
      </w:r>
    </w:p>
    <w:p w14:paraId="02402892" w14:textId="77777777" w:rsidR="00B442FD" w:rsidRDefault="00B442FD" w:rsidP="00B442FD">
      <w:pPr>
        <w:rPr>
          <w:rFonts w:cs="Arial"/>
        </w:rPr>
      </w:pPr>
      <w:r>
        <w:rPr>
          <w:rFonts w:cs="Arial"/>
        </w:rPr>
        <w:t>Encoding Type: Boolean</w:t>
      </w:r>
    </w:p>
    <w:p w14:paraId="72611252" w14:textId="77777777" w:rsidR="00B442FD" w:rsidRDefault="00B442FD" w:rsidP="00B442FD">
      <w:pPr>
        <w:rPr>
          <w:rFonts w:cs="Arial"/>
        </w:rPr>
      </w:pPr>
      <w:r>
        <w:rPr>
          <w:rFonts w:cs="Arial"/>
        </w:rPr>
        <w:t>Discrete Encoding Values:</w:t>
      </w:r>
    </w:p>
    <w:p w14:paraId="1108D738" w14:textId="77777777" w:rsidR="00B442FD" w:rsidRDefault="00B442FD" w:rsidP="00B442FD">
      <w:pPr>
        <w:rPr>
          <w:rFonts w:cs="Arial"/>
        </w:rPr>
      </w:pPr>
      <w:r>
        <w:rPr>
          <w:rFonts w:cs="Arial"/>
        </w:rPr>
        <w:t>0x0 No</w:t>
      </w:r>
    </w:p>
    <w:p w14:paraId="1B353A77" w14:textId="77777777" w:rsidR="00B442FD" w:rsidRDefault="00B442FD" w:rsidP="00B442FD">
      <w:pPr>
        <w:rPr>
          <w:rFonts w:cs="Arial"/>
        </w:rPr>
      </w:pPr>
      <w:r>
        <w:rPr>
          <w:rFonts w:cs="Arial"/>
        </w:rPr>
        <w:t>0x1 Yes</w:t>
      </w:r>
    </w:p>
    <w:p w14:paraId="6410A6C5" w14:textId="77777777" w:rsidR="00B442FD" w:rsidRDefault="00B442FD" w:rsidP="00B442FD">
      <w:pPr>
        <w:rPr>
          <w:rFonts w:cs="Arial"/>
        </w:rPr>
      </w:pPr>
      <w:r>
        <w:rPr>
          <w:rFonts w:cs="Arial"/>
        </w:rPr>
        <w:t>Unit: Boolean</w:t>
      </w:r>
    </w:p>
    <w:p w14:paraId="6DDAAE9A" w14:textId="77777777" w:rsidR="00B442FD" w:rsidRDefault="00B442FD" w:rsidP="00B442FD">
      <w:pPr>
        <w:rPr>
          <w:rFonts w:cs="Arial"/>
        </w:rPr>
      </w:pPr>
    </w:p>
    <w:p w14:paraId="79693E61" w14:textId="77777777" w:rsidR="00B442FD" w:rsidRDefault="00B442FD" w:rsidP="00B442FD">
      <w:pPr>
        <w:rPr>
          <w:rFonts w:cs="Arial"/>
        </w:rPr>
      </w:pPr>
      <w:r>
        <w:rPr>
          <w:rFonts w:cs="Arial"/>
        </w:rPr>
        <w:t>Note: Based on discussions with NetCom, this signal will likely need to be assigned values of "No" and "Yes" instead of the preferred "FALSE" and "TRUE".</w:t>
      </w:r>
    </w:p>
    <w:p w14:paraId="558B19EE" w14:textId="77777777" w:rsidR="00B442FD" w:rsidRDefault="00B442FD" w:rsidP="00B442FD">
      <w:pPr>
        <w:rPr>
          <w:rFonts w:cs="Arial"/>
        </w:rPr>
      </w:pPr>
    </w:p>
    <w:p w14:paraId="546EA1B1"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9"/>
        <w:gridCol w:w="3742"/>
      </w:tblGrid>
      <w:tr w:rsidR="00B442FD" w:rsidRPr="00F03856" w14:paraId="2C67B2D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3DE22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81A1715"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F478D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CBAAE3" w14:textId="77777777" w:rsidR="00B442FD" w:rsidRPr="00F03856" w:rsidRDefault="00B442FD" w:rsidP="00121C0E">
            <w:pPr>
              <w:rPr>
                <w:rFonts w:eastAsiaTheme="minorHAnsi" w:cs="Arial"/>
                <w:color w:val="000000" w:themeColor="text1"/>
                <w:sz w:val="16"/>
                <w:szCs w:val="16"/>
              </w:rPr>
            </w:pPr>
          </w:p>
        </w:tc>
      </w:tr>
      <w:tr w:rsidR="00B442FD" w:rsidRPr="00F03856" w14:paraId="7EF5FCE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43A23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B2EAD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E882FC" w14:textId="77777777" w:rsidR="00B442FD" w:rsidRPr="00F03856" w:rsidRDefault="00B442FD" w:rsidP="00121C0E">
            <w:pPr>
              <w:rPr>
                <w:rFonts w:eastAsiaTheme="minorHAnsi" w:cs="Arial"/>
                <w:color w:val="000000" w:themeColor="text1"/>
                <w:sz w:val="16"/>
                <w:szCs w:val="16"/>
              </w:rPr>
            </w:pPr>
          </w:p>
        </w:tc>
      </w:tr>
      <w:tr w:rsidR="00B442FD" w:rsidRPr="00F03856" w14:paraId="7D9DE16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4E1D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88FBE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349DFF" w14:textId="77777777" w:rsidR="00B442FD" w:rsidRPr="00F03856" w:rsidRDefault="00B442FD" w:rsidP="00121C0E">
            <w:pPr>
              <w:rPr>
                <w:rFonts w:eastAsiaTheme="minorHAnsi" w:cs="Arial"/>
                <w:color w:val="000000" w:themeColor="text1"/>
                <w:sz w:val="16"/>
                <w:szCs w:val="16"/>
              </w:rPr>
            </w:pPr>
          </w:p>
        </w:tc>
      </w:tr>
      <w:tr w:rsidR="00B442FD" w:rsidRPr="00F03856" w14:paraId="7DC1544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DE0FB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0E47D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E69A7B" w14:textId="77777777" w:rsidR="00B442FD" w:rsidRPr="00F03856" w:rsidRDefault="00B442FD" w:rsidP="00121C0E">
            <w:pPr>
              <w:rPr>
                <w:rFonts w:eastAsiaTheme="minorHAnsi" w:cs="Arial"/>
                <w:color w:val="000000" w:themeColor="text1"/>
                <w:sz w:val="16"/>
                <w:szCs w:val="16"/>
              </w:rPr>
            </w:pPr>
          </w:p>
        </w:tc>
      </w:tr>
      <w:tr w:rsidR="00B442FD" w:rsidRPr="00F03856" w14:paraId="3B967D2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CBCBD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158B8A0"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AF95C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121AAE" w14:textId="77777777" w:rsidR="00B442FD" w:rsidRPr="00F03856" w:rsidRDefault="00B442FD" w:rsidP="00121C0E">
            <w:pPr>
              <w:rPr>
                <w:rFonts w:eastAsiaTheme="minorHAnsi" w:cs="Arial"/>
                <w:color w:val="000000" w:themeColor="text1"/>
                <w:sz w:val="16"/>
                <w:szCs w:val="16"/>
              </w:rPr>
            </w:pPr>
          </w:p>
        </w:tc>
      </w:tr>
      <w:tr w:rsidR="00B442FD" w:rsidRPr="00F03856" w14:paraId="5254A5E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4CD37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59EEF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329A4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9E5E29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6E47A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C04B6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1997E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4F51C6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33B5D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D3EF6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AutoSaveRet_B_Rq</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94AE71" w14:textId="77777777" w:rsidR="00E550DC" w:rsidRDefault="00E550DC"/>
        </w:tc>
      </w:tr>
      <w:tr w:rsidR="00B442FD" w:rsidRPr="00F03856" w14:paraId="00F19A3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FCF8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D9FACF"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77C5F2" w14:textId="77777777" w:rsidR="00B442FD" w:rsidRPr="00F03856" w:rsidRDefault="00B442FD" w:rsidP="00121C0E">
            <w:pPr>
              <w:rPr>
                <w:rFonts w:eastAsiaTheme="minorHAnsi" w:cs="Arial"/>
                <w:color w:val="000000" w:themeColor="text1"/>
                <w:sz w:val="16"/>
                <w:szCs w:val="16"/>
              </w:rPr>
            </w:pPr>
          </w:p>
        </w:tc>
      </w:tr>
      <w:tr w:rsidR="00B442FD" w:rsidRPr="00F03856" w14:paraId="38D1A14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B65738"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3CE95F" w14:textId="77777777" w:rsidR="00B442FD" w:rsidRPr="00F03856" w:rsidRDefault="00B442FD" w:rsidP="00121C0E">
            <w:pPr>
              <w:rPr>
                <w:rFonts w:eastAsiaTheme="minorHAnsi" w:cs="Arial"/>
                <w:color w:val="000000" w:themeColor="text1"/>
                <w:sz w:val="16"/>
                <w:szCs w:val="16"/>
              </w:rPr>
            </w:pPr>
          </w:p>
        </w:tc>
      </w:tr>
    </w:tbl>
    <w:p w14:paraId="5D24EA5F"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AutoSaveRet_B_Rq</w:t>
      </w:r>
    </w:p>
    <w:p w14:paraId="6C402696" w14:textId="77777777" w:rsidR="00495854" w:rsidRPr="00495854" w:rsidRDefault="00495854" w:rsidP="00495854">
      <w:pPr>
        <w:rPr>
          <w:lang w:val="en-GB"/>
        </w:rPr>
      </w:pPr>
    </w:p>
    <w:p w14:paraId="74152DC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Saved Position</w:t>
      </w:r>
    </w:p>
    <w:p w14:paraId="6B8AB4C3" w14:textId="77777777" w:rsidR="00B442FD" w:rsidRDefault="00B442FD" w:rsidP="00B442FD">
      <w:pPr>
        <w:rPr>
          <w:rFonts w:cs="Arial"/>
        </w:rPr>
      </w:pPr>
      <w:r>
        <w:rPr>
          <w:rFonts w:cs="Arial"/>
        </w:rPr>
        <w:t>This signal indicates the saved position of a given axis as a percentage of axis travel.</w:t>
      </w:r>
    </w:p>
    <w:p w14:paraId="43458BF5" w14:textId="77777777" w:rsidR="00B442FD" w:rsidRDefault="00B442FD" w:rsidP="00B442FD">
      <w:pPr>
        <w:rPr>
          <w:rFonts w:cs="Arial"/>
        </w:rPr>
      </w:pPr>
    </w:p>
    <w:p w14:paraId="5E171E3A" w14:textId="77777777" w:rsidR="00B442FD" w:rsidRDefault="00B442FD" w:rsidP="00B442FD">
      <w:pPr>
        <w:rPr>
          <w:rFonts w:cs="Arial"/>
        </w:rPr>
      </w:pPr>
      <w:r>
        <w:rPr>
          <w:rFonts w:cs="Arial"/>
        </w:rPr>
        <w:t>ASIL: QM</w:t>
      </w:r>
    </w:p>
    <w:p w14:paraId="37EF8A50" w14:textId="77777777" w:rsidR="00B442FD" w:rsidRDefault="00B442FD" w:rsidP="00B442FD">
      <w:pPr>
        <w:rPr>
          <w:rFonts w:cs="Arial"/>
        </w:rPr>
      </w:pPr>
      <w:r>
        <w:rPr>
          <w:rFonts w:cs="Arial"/>
        </w:rPr>
        <w:t>Min Value: 0</w:t>
      </w:r>
    </w:p>
    <w:p w14:paraId="7B99E079" w14:textId="77777777" w:rsidR="00B442FD" w:rsidRDefault="00B442FD" w:rsidP="00B442FD">
      <w:pPr>
        <w:rPr>
          <w:rFonts w:cs="Arial"/>
        </w:rPr>
      </w:pPr>
      <w:r>
        <w:rPr>
          <w:rFonts w:cs="Arial"/>
        </w:rPr>
        <w:t>Max Value: 100</w:t>
      </w:r>
    </w:p>
    <w:p w14:paraId="594571C0" w14:textId="77777777" w:rsidR="00B442FD" w:rsidRDefault="00B442FD" w:rsidP="00B442FD">
      <w:pPr>
        <w:rPr>
          <w:rFonts w:cs="Arial"/>
        </w:rPr>
      </w:pPr>
      <w:r>
        <w:rPr>
          <w:rFonts w:cs="Arial"/>
        </w:rPr>
        <w:t>Resolution: 1</w:t>
      </w:r>
    </w:p>
    <w:p w14:paraId="5829ACE3" w14:textId="77777777" w:rsidR="00B442FD" w:rsidRDefault="00B442FD" w:rsidP="00B442FD">
      <w:pPr>
        <w:rPr>
          <w:rFonts w:cs="Arial"/>
        </w:rPr>
      </w:pPr>
      <w:r>
        <w:rPr>
          <w:rFonts w:cs="Arial"/>
        </w:rPr>
        <w:t>Offset: 0</w:t>
      </w:r>
    </w:p>
    <w:p w14:paraId="51DA6E02" w14:textId="77777777" w:rsidR="00B442FD" w:rsidRDefault="00B442FD" w:rsidP="00B442FD">
      <w:pPr>
        <w:rPr>
          <w:rFonts w:cs="Arial"/>
        </w:rPr>
      </w:pPr>
      <w:r>
        <w:rPr>
          <w:rFonts w:cs="Arial"/>
        </w:rPr>
        <w:t>Unit: Percent</w:t>
      </w:r>
    </w:p>
    <w:p w14:paraId="43BB31FF" w14:textId="77777777" w:rsidR="00B442FD" w:rsidRDefault="00B442FD" w:rsidP="00B442FD">
      <w:pPr>
        <w:rPr>
          <w:rFonts w:cs="Arial"/>
        </w:rPr>
      </w:pPr>
    </w:p>
    <w:p w14:paraId="7F79D35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66508A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AE547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DEAAC7F" w14:textId="77777777" w:rsidR="00B442FD" w:rsidRPr="00F03856" w:rsidRDefault="00B442FD" w:rsidP="00121C0E">
            <w:pPr>
              <w:rPr>
                <w:rFonts w:eastAsiaTheme="minorHAnsi" w:cs="Arial"/>
                <w:bCs/>
                <w:sz w:val="16"/>
                <w:szCs w:val="16"/>
              </w:rPr>
            </w:pPr>
            <w:r w:rsidRPr="00F03856">
              <w:rPr>
                <w:rFonts w:cs="Arial"/>
                <w:bCs/>
                <w:sz w:val="16"/>
                <w:szCs w:val="16"/>
                <w:lang w:val="en-GB"/>
              </w:rPr>
              <w:lastRenderedPageBreak/>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E8738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lastRenderedPageBreak/>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A5EC40" w14:textId="77777777" w:rsidR="00B442FD" w:rsidRPr="00F03856" w:rsidRDefault="00B442FD" w:rsidP="00121C0E">
            <w:pPr>
              <w:rPr>
                <w:rFonts w:eastAsiaTheme="minorHAnsi" w:cs="Arial"/>
                <w:color w:val="000000" w:themeColor="text1"/>
                <w:sz w:val="16"/>
                <w:szCs w:val="16"/>
              </w:rPr>
            </w:pPr>
          </w:p>
        </w:tc>
      </w:tr>
      <w:tr w:rsidR="00B442FD" w:rsidRPr="00F03856" w14:paraId="6F19824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0A9BE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0AE81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75D282" w14:textId="77777777" w:rsidR="00B442FD" w:rsidRPr="00F03856" w:rsidRDefault="00B442FD" w:rsidP="00121C0E">
            <w:pPr>
              <w:rPr>
                <w:rFonts w:eastAsiaTheme="minorHAnsi" w:cs="Arial"/>
                <w:color w:val="000000" w:themeColor="text1"/>
                <w:sz w:val="16"/>
                <w:szCs w:val="16"/>
              </w:rPr>
            </w:pPr>
          </w:p>
        </w:tc>
      </w:tr>
      <w:tr w:rsidR="00B442FD" w:rsidRPr="00F03856" w14:paraId="1128C8A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A852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72285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8310CF" w14:textId="77777777" w:rsidR="00B442FD" w:rsidRPr="00F03856" w:rsidRDefault="00B442FD" w:rsidP="00121C0E">
            <w:pPr>
              <w:rPr>
                <w:rFonts w:eastAsiaTheme="minorHAnsi" w:cs="Arial"/>
                <w:color w:val="000000" w:themeColor="text1"/>
                <w:sz w:val="16"/>
                <w:szCs w:val="16"/>
              </w:rPr>
            </w:pPr>
          </w:p>
        </w:tc>
      </w:tr>
      <w:tr w:rsidR="00B442FD" w:rsidRPr="00F03856" w14:paraId="3564445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A6F82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8AB43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300609" w14:textId="77777777" w:rsidR="00B442FD" w:rsidRPr="00F03856" w:rsidRDefault="00B442FD" w:rsidP="00121C0E">
            <w:pPr>
              <w:rPr>
                <w:rFonts w:eastAsiaTheme="minorHAnsi" w:cs="Arial"/>
                <w:color w:val="000000" w:themeColor="text1"/>
                <w:sz w:val="16"/>
                <w:szCs w:val="16"/>
              </w:rPr>
            </w:pPr>
          </w:p>
        </w:tc>
      </w:tr>
      <w:tr w:rsidR="00B442FD" w:rsidRPr="00F03856" w14:paraId="063E0FD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9E728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39BA1D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9CB34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96CCDC" w14:textId="77777777" w:rsidR="00B442FD" w:rsidRPr="00F03856" w:rsidRDefault="00B442FD" w:rsidP="00121C0E">
            <w:pPr>
              <w:rPr>
                <w:rFonts w:eastAsiaTheme="minorHAnsi" w:cs="Arial"/>
                <w:color w:val="000000" w:themeColor="text1"/>
                <w:sz w:val="16"/>
                <w:szCs w:val="16"/>
              </w:rPr>
            </w:pPr>
          </w:p>
        </w:tc>
      </w:tr>
      <w:tr w:rsidR="00B442FD" w:rsidRPr="00F03856" w14:paraId="53E4493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F308D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A625F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0B987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4A65BA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D8DFB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0ABC6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E9B3D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A0714F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1740B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1B13B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Saved Position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CFF56C" w14:textId="77777777" w:rsidR="00E550DC" w:rsidRDefault="00E550DC"/>
        </w:tc>
      </w:tr>
      <w:tr w:rsidR="00B442FD" w:rsidRPr="00F03856" w14:paraId="5A1B29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BB19D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0DA76F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11B35F" w14:textId="77777777" w:rsidR="00B442FD" w:rsidRPr="00F03856" w:rsidRDefault="00B442FD" w:rsidP="00121C0E">
            <w:pPr>
              <w:rPr>
                <w:rFonts w:eastAsiaTheme="minorHAnsi" w:cs="Arial"/>
                <w:color w:val="000000" w:themeColor="text1"/>
                <w:sz w:val="16"/>
                <w:szCs w:val="16"/>
              </w:rPr>
            </w:pPr>
          </w:p>
        </w:tc>
      </w:tr>
      <w:tr w:rsidR="00B442FD" w:rsidRPr="00F03856" w14:paraId="5100CFD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1C2207"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524A7F" w14:textId="77777777" w:rsidR="00B442FD" w:rsidRPr="00F03856" w:rsidRDefault="00B442FD" w:rsidP="00121C0E">
            <w:pPr>
              <w:rPr>
                <w:rFonts w:eastAsiaTheme="minorHAnsi" w:cs="Arial"/>
                <w:color w:val="000000" w:themeColor="text1"/>
                <w:sz w:val="16"/>
                <w:szCs w:val="16"/>
              </w:rPr>
            </w:pPr>
          </w:p>
        </w:tc>
      </w:tr>
    </w:tbl>
    <w:p w14:paraId="27314B0F"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Saved Position</w:t>
      </w:r>
    </w:p>
    <w:p w14:paraId="291958E4" w14:textId="77777777" w:rsidR="00495854" w:rsidRPr="00495854" w:rsidRDefault="00495854" w:rsidP="00495854">
      <w:pPr>
        <w:rPr>
          <w:lang w:val="en-GB"/>
        </w:rPr>
      </w:pPr>
    </w:p>
    <w:p w14:paraId="4C73DF8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V&amp;VMethod</w:t>
      </w:r>
    </w:p>
    <w:p w14:paraId="1452D01B" w14:textId="77777777" w:rsidR="00B442FD" w:rsidRDefault="00B442FD" w:rsidP="00B442FD">
      <w:pPr>
        <w:rPr>
          <w:rFonts w:cs="Arial"/>
        </w:rPr>
      </w:pPr>
      <w:r>
        <w:rPr>
          <w:rFonts w:cs="Arial"/>
        </w:rPr>
        <w:t>V&amp;VMethod is a value type that defines literals for specifying the V&amp;V Method(s) used to verify proper implementation of a Functional or Technical Safety Requirement.</w:t>
      </w:r>
    </w:p>
    <w:p w14:paraId="480646AB" w14:textId="77777777" w:rsidR="00B442FD" w:rsidRDefault="00B442FD" w:rsidP="00B442FD">
      <w:pPr>
        <w:rPr>
          <w:rFonts w:cs="Arial"/>
        </w:rPr>
      </w:pPr>
    </w:p>
    <w:p w14:paraId="33D1E411"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776C49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2720C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620C8B4"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C0A8D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1AE959" w14:textId="77777777" w:rsidR="00B442FD" w:rsidRPr="00F03856" w:rsidRDefault="00B442FD" w:rsidP="00121C0E">
            <w:pPr>
              <w:rPr>
                <w:rFonts w:eastAsiaTheme="minorHAnsi" w:cs="Arial"/>
                <w:color w:val="000000" w:themeColor="text1"/>
                <w:sz w:val="16"/>
                <w:szCs w:val="16"/>
              </w:rPr>
            </w:pPr>
          </w:p>
        </w:tc>
      </w:tr>
      <w:tr w:rsidR="00B442FD" w:rsidRPr="00F03856" w14:paraId="0AC31F1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61873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8DFE9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6C88A7" w14:textId="77777777" w:rsidR="00B442FD" w:rsidRPr="00F03856" w:rsidRDefault="00B442FD" w:rsidP="00121C0E">
            <w:pPr>
              <w:rPr>
                <w:rFonts w:eastAsiaTheme="minorHAnsi" w:cs="Arial"/>
                <w:color w:val="000000" w:themeColor="text1"/>
                <w:sz w:val="16"/>
                <w:szCs w:val="16"/>
              </w:rPr>
            </w:pPr>
          </w:p>
        </w:tc>
      </w:tr>
      <w:tr w:rsidR="00B442FD" w:rsidRPr="00F03856" w14:paraId="2044A1E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8BF36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062FB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60F285" w14:textId="77777777" w:rsidR="00B442FD" w:rsidRPr="00F03856" w:rsidRDefault="00B442FD" w:rsidP="00121C0E">
            <w:pPr>
              <w:rPr>
                <w:rFonts w:eastAsiaTheme="minorHAnsi" w:cs="Arial"/>
                <w:color w:val="000000" w:themeColor="text1"/>
                <w:sz w:val="16"/>
                <w:szCs w:val="16"/>
              </w:rPr>
            </w:pPr>
          </w:p>
        </w:tc>
      </w:tr>
      <w:tr w:rsidR="00B442FD" w:rsidRPr="00F03856" w14:paraId="16C14A4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03B64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74340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FBFA62" w14:textId="77777777" w:rsidR="00B442FD" w:rsidRPr="00F03856" w:rsidRDefault="00B442FD" w:rsidP="00121C0E">
            <w:pPr>
              <w:rPr>
                <w:rFonts w:eastAsiaTheme="minorHAnsi" w:cs="Arial"/>
                <w:color w:val="000000" w:themeColor="text1"/>
                <w:sz w:val="16"/>
                <w:szCs w:val="16"/>
              </w:rPr>
            </w:pPr>
          </w:p>
        </w:tc>
      </w:tr>
      <w:tr w:rsidR="00B442FD" w:rsidRPr="00F03856" w14:paraId="01D8BF0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4B8D5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D7A0CA3"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438E6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9C573" w14:textId="77777777" w:rsidR="00B442FD" w:rsidRPr="00F03856" w:rsidRDefault="00B442FD" w:rsidP="00121C0E">
            <w:pPr>
              <w:rPr>
                <w:rFonts w:eastAsiaTheme="minorHAnsi" w:cs="Arial"/>
                <w:color w:val="000000" w:themeColor="text1"/>
                <w:sz w:val="16"/>
                <w:szCs w:val="16"/>
              </w:rPr>
            </w:pPr>
          </w:p>
        </w:tc>
      </w:tr>
      <w:tr w:rsidR="00B442FD" w:rsidRPr="00F03856" w14:paraId="3442A24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25E2E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7EDD4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FC25C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BC37BE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586D3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628E4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F915B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F1A67C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75260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400A7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Vehicle test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DD8A96" w14:textId="77777777" w:rsidR="00E550DC" w:rsidRDefault="00E550DC"/>
        </w:tc>
      </w:tr>
      <w:tr w:rsidR="00B442FD" w:rsidRPr="00F03856" w14:paraId="31CAC76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0CC5A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06F7D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Peer review</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5E2C00" w14:textId="77777777" w:rsidR="00E550DC" w:rsidRDefault="00E550DC"/>
        </w:tc>
      </w:tr>
      <w:tr w:rsidR="00B442FD" w:rsidRPr="00F03856" w14:paraId="3214060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4FA3B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4958C9"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System test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DFE9AB" w14:textId="77777777" w:rsidR="00E550DC" w:rsidRDefault="00E550DC"/>
        </w:tc>
      </w:tr>
      <w:tr w:rsidR="00B442FD" w:rsidRPr="00F03856" w14:paraId="65BE69B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37601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6EBC6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Software test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3FB2E2" w14:textId="77777777" w:rsidR="00E550DC" w:rsidRDefault="00E550DC"/>
        </w:tc>
      </w:tr>
      <w:tr w:rsidR="00B442FD" w:rsidRPr="00F03856" w14:paraId="4A21B9D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EB1EC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0864B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0D0264" w14:textId="77777777" w:rsidR="00B442FD" w:rsidRPr="00F03856" w:rsidRDefault="00B442FD" w:rsidP="00121C0E">
            <w:pPr>
              <w:rPr>
                <w:rFonts w:eastAsiaTheme="minorHAnsi" w:cs="Arial"/>
                <w:color w:val="000000" w:themeColor="text1"/>
                <w:sz w:val="16"/>
                <w:szCs w:val="16"/>
              </w:rPr>
            </w:pPr>
          </w:p>
        </w:tc>
      </w:tr>
      <w:tr w:rsidR="00B442FD" w:rsidRPr="00F03856" w14:paraId="70EC3F11"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E2CB77"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A458B7" w14:textId="77777777" w:rsidR="00B442FD" w:rsidRPr="00F03856" w:rsidRDefault="00B442FD" w:rsidP="00121C0E">
            <w:pPr>
              <w:rPr>
                <w:rFonts w:eastAsiaTheme="minorHAnsi" w:cs="Arial"/>
                <w:color w:val="000000" w:themeColor="text1"/>
                <w:sz w:val="16"/>
                <w:szCs w:val="16"/>
              </w:rPr>
            </w:pPr>
          </w:p>
        </w:tc>
      </w:tr>
    </w:tbl>
    <w:p w14:paraId="323C602B"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V&amp;VMethod</w:t>
      </w:r>
    </w:p>
    <w:p w14:paraId="5142282A" w14:textId="77777777" w:rsidR="00495854" w:rsidRPr="00495854" w:rsidRDefault="00495854" w:rsidP="00495854">
      <w:pPr>
        <w:rPr>
          <w:lang w:val="en-GB"/>
        </w:rPr>
      </w:pPr>
    </w:p>
    <w:p w14:paraId="720BA53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SWCategory</w:t>
      </w:r>
    </w:p>
    <w:p w14:paraId="43CE9755" w14:textId="77777777" w:rsidR="00B442FD" w:rsidRDefault="00B442FD" w:rsidP="00B442FD">
      <w:pPr>
        <w:rPr>
          <w:rFonts w:cs="Arial"/>
        </w:rPr>
      </w:pPr>
      <w:r>
        <w:rPr>
          <w:rFonts w:cs="Arial"/>
        </w:rPr>
        <w:t>FSRCategory is a value type that defines literals used for specifying the "Category" of a Functional Safety Requirement.</w:t>
      </w:r>
    </w:p>
    <w:p w14:paraId="67907C0E" w14:textId="77777777" w:rsidR="00B442FD" w:rsidRDefault="00B442FD" w:rsidP="00B442FD">
      <w:pPr>
        <w:rPr>
          <w:rFonts w:cs="Arial"/>
        </w:rPr>
      </w:pPr>
    </w:p>
    <w:p w14:paraId="2CF41FAC"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4"/>
        <w:gridCol w:w="3747"/>
      </w:tblGrid>
      <w:tr w:rsidR="00B442FD" w:rsidRPr="00F03856" w14:paraId="331B388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6FC34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6A2702D"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B646D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C86D70" w14:textId="77777777" w:rsidR="00B442FD" w:rsidRPr="00F03856" w:rsidRDefault="00B442FD" w:rsidP="00121C0E">
            <w:pPr>
              <w:rPr>
                <w:rFonts w:eastAsiaTheme="minorHAnsi" w:cs="Arial"/>
                <w:color w:val="000000" w:themeColor="text1"/>
                <w:sz w:val="16"/>
                <w:szCs w:val="16"/>
              </w:rPr>
            </w:pPr>
          </w:p>
        </w:tc>
      </w:tr>
      <w:tr w:rsidR="00B442FD" w:rsidRPr="00F03856" w14:paraId="21C1922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5480E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E1693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8F551F" w14:textId="77777777" w:rsidR="00B442FD" w:rsidRPr="00F03856" w:rsidRDefault="00B442FD" w:rsidP="00121C0E">
            <w:pPr>
              <w:rPr>
                <w:rFonts w:eastAsiaTheme="minorHAnsi" w:cs="Arial"/>
                <w:color w:val="000000" w:themeColor="text1"/>
                <w:sz w:val="16"/>
                <w:szCs w:val="16"/>
              </w:rPr>
            </w:pPr>
          </w:p>
        </w:tc>
      </w:tr>
      <w:tr w:rsidR="00B442FD" w:rsidRPr="00F03856" w14:paraId="4C1C849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10C0C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C1622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DE1D73" w14:textId="77777777" w:rsidR="00B442FD" w:rsidRPr="00F03856" w:rsidRDefault="00B442FD" w:rsidP="00121C0E">
            <w:pPr>
              <w:rPr>
                <w:rFonts w:eastAsiaTheme="minorHAnsi" w:cs="Arial"/>
                <w:color w:val="000000" w:themeColor="text1"/>
                <w:sz w:val="16"/>
                <w:szCs w:val="16"/>
              </w:rPr>
            </w:pPr>
          </w:p>
        </w:tc>
      </w:tr>
      <w:tr w:rsidR="00B442FD" w:rsidRPr="00F03856" w14:paraId="3E45326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1871F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D834D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710E7A" w14:textId="77777777" w:rsidR="00B442FD" w:rsidRPr="00F03856" w:rsidRDefault="00B442FD" w:rsidP="00121C0E">
            <w:pPr>
              <w:rPr>
                <w:rFonts w:eastAsiaTheme="minorHAnsi" w:cs="Arial"/>
                <w:color w:val="000000" w:themeColor="text1"/>
                <w:sz w:val="16"/>
                <w:szCs w:val="16"/>
              </w:rPr>
            </w:pPr>
          </w:p>
        </w:tc>
      </w:tr>
      <w:tr w:rsidR="00B442FD" w:rsidRPr="00F03856" w14:paraId="26CAEF2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AAF88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D0D107C"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3E3CC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AEDFC2" w14:textId="77777777" w:rsidR="00B442FD" w:rsidRPr="00F03856" w:rsidRDefault="00B442FD" w:rsidP="00121C0E">
            <w:pPr>
              <w:rPr>
                <w:rFonts w:eastAsiaTheme="minorHAnsi" w:cs="Arial"/>
                <w:color w:val="000000" w:themeColor="text1"/>
                <w:sz w:val="16"/>
                <w:szCs w:val="16"/>
              </w:rPr>
            </w:pPr>
          </w:p>
        </w:tc>
      </w:tr>
      <w:tr w:rsidR="00B442FD" w:rsidRPr="00F03856" w14:paraId="0FA9981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46085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BB6CB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458FC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F09B2A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3C792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01B6D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D0744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D186AB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17182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06F44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General Software Safety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D511CA" w14:textId="77777777" w:rsidR="00E550DC" w:rsidRDefault="00E550DC"/>
        </w:tc>
      </w:tr>
      <w:tr w:rsidR="00B442FD" w:rsidRPr="00F03856" w14:paraId="43C47FE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C2E3E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AD93D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Safety Related Function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0E9705" w14:textId="77777777" w:rsidR="00E550DC" w:rsidRDefault="00E550DC"/>
        </w:tc>
      </w:tr>
      <w:tr w:rsidR="00B442FD" w:rsidRPr="00F03856" w14:paraId="09E5553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6B4F4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CE386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Internal Fault Handling</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55C14D" w14:textId="77777777" w:rsidR="00E550DC" w:rsidRDefault="00E550DC"/>
        </w:tc>
      </w:tr>
      <w:tr w:rsidR="00B442FD" w:rsidRPr="00F03856" w14:paraId="7BDC87C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02888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3B83D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External Fault Handling</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3CE9A7" w14:textId="77777777" w:rsidR="00E550DC" w:rsidRDefault="00E550DC"/>
        </w:tc>
      </w:tr>
      <w:tr w:rsidR="00B442FD" w:rsidRPr="00F03856" w14:paraId="43F8713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50F10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3B3B0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Latent Fault Handling</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54A987" w14:textId="77777777" w:rsidR="00E550DC" w:rsidRDefault="00E550DC"/>
        </w:tc>
      </w:tr>
      <w:tr w:rsidR="00B442FD" w:rsidRPr="00F03856" w14:paraId="7398276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1B33C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9E1E0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Reduced Functionality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F1D57E" w14:textId="77777777" w:rsidR="00E550DC" w:rsidRDefault="00E550DC"/>
        </w:tc>
      </w:tr>
      <w:tr w:rsidR="00B442FD" w:rsidRPr="00F03856" w14:paraId="642CCEC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2C721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217D8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User Information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DA4F9B" w14:textId="77777777" w:rsidR="00E550DC" w:rsidRDefault="00E550DC"/>
        </w:tc>
      </w:tr>
      <w:tr w:rsidR="00B442FD" w:rsidRPr="00F03856" w14:paraId="18D8FE5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06014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6C288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Maintain Safe State/Recovery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5CC407" w14:textId="77777777" w:rsidR="00E550DC" w:rsidRDefault="00E550DC"/>
        </w:tc>
      </w:tr>
      <w:tr w:rsidR="00B442FD" w:rsidRPr="00F03856" w14:paraId="4175A2B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A2E3A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03EAB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Off-Board Tests and Coordination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5023AD" w14:textId="77777777" w:rsidR="00E550DC" w:rsidRDefault="00E550DC"/>
        </w:tc>
      </w:tr>
      <w:tr w:rsidR="00B442FD" w:rsidRPr="00F03856" w14:paraId="327DA3F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EF9AC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1261E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Production and Service Modification of Software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435E19" w14:textId="77777777" w:rsidR="00E550DC" w:rsidRDefault="00E550DC"/>
        </w:tc>
      </w:tr>
      <w:tr w:rsidR="00B442FD" w:rsidRPr="00F03856" w14:paraId="121F448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0763F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92C788"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FD8D36" w14:textId="77777777" w:rsidR="00B442FD" w:rsidRPr="00F03856" w:rsidRDefault="00B442FD" w:rsidP="00121C0E">
            <w:pPr>
              <w:rPr>
                <w:rFonts w:eastAsiaTheme="minorHAnsi" w:cs="Arial"/>
                <w:color w:val="000000" w:themeColor="text1"/>
                <w:sz w:val="16"/>
                <w:szCs w:val="16"/>
              </w:rPr>
            </w:pPr>
          </w:p>
        </w:tc>
      </w:tr>
      <w:tr w:rsidR="00B442FD" w:rsidRPr="00F03856" w14:paraId="00207E7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94EF2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A835AF" w14:textId="77777777" w:rsidR="00B442FD" w:rsidRPr="00F03856" w:rsidRDefault="00B442FD" w:rsidP="00121C0E">
            <w:pPr>
              <w:rPr>
                <w:rFonts w:eastAsiaTheme="minorHAnsi" w:cs="Arial"/>
                <w:color w:val="000000" w:themeColor="text1"/>
                <w:sz w:val="16"/>
                <w:szCs w:val="16"/>
              </w:rPr>
            </w:pPr>
          </w:p>
        </w:tc>
      </w:tr>
    </w:tbl>
    <w:p w14:paraId="799FCFA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SWCategory</w:t>
      </w:r>
    </w:p>
    <w:p w14:paraId="02ED22C5" w14:textId="77777777" w:rsidR="00495854" w:rsidRPr="00495854" w:rsidRDefault="00495854" w:rsidP="00495854">
      <w:pPr>
        <w:rPr>
          <w:lang w:val="en-GB"/>
        </w:rPr>
      </w:pPr>
    </w:p>
    <w:p w14:paraId="5E5B81C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Notification</w:t>
      </w:r>
    </w:p>
    <w:p w14:paraId="778FBC6A" w14:textId="77777777" w:rsidR="00B442FD" w:rsidRDefault="00B442FD" w:rsidP="00B442FD">
      <w:pPr>
        <w:rPr>
          <w:rFonts w:cs="Arial"/>
        </w:rPr>
      </w:pPr>
      <w:r>
        <w:rPr>
          <w:rFonts w:cs="Arial"/>
        </w:rPr>
        <w:t>Indicates that the profile change has occurred and Auto Save needs to know that the profile change has occurred.</w:t>
      </w:r>
    </w:p>
    <w:p w14:paraId="603C13A9" w14:textId="77777777" w:rsidR="00B442FD" w:rsidRDefault="00B442FD" w:rsidP="00B442FD">
      <w:pPr>
        <w:rPr>
          <w:rFonts w:cs="Arial"/>
        </w:rPr>
      </w:pPr>
    </w:p>
    <w:p w14:paraId="7BCB1C9F" w14:textId="77777777" w:rsidR="00B442FD" w:rsidRDefault="00B442FD" w:rsidP="00B442FD">
      <w:pPr>
        <w:rPr>
          <w:rFonts w:cs="Arial"/>
        </w:rPr>
      </w:pPr>
      <w:r>
        <w:rPr>
          <w:rFonts w:cs="Arial"/>
        </w:rPr>
        <w:t>OUT OF DATE?</w:t>
      </w:r>
    </w:p>
    <w:p w14:paraId="3A1604FC" w14:textId="77777777" w:rsidR="00B442FD" w:rsidRDefault="00B442FD" w:rsidP="00B442FD">
      <w:pPr>
        <w:rPr>
          <w:rFonts w:cs="Arial"/>
        </w:rPr>
      </w:pPr>
    </w:p>
    <w:p w14:paraId="79CA0FE2"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551DE7A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D0573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EAF04F0"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5D663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75612" w14:textId="77777777" w:rsidR="00B442FD" w:rsidRPr="00F03856" w:rsidRDefault="00B442FD" w:rsidP="00121C0E">
            <w:pPr>
              <w:rPr>
                <w:rFonts w:eastAsiaTheme="minorHAnsi" w:cs="Arial"/>
                <w:color w:val="000000" w:themeColor="text1"/>
                <w:sz w:val="16"/>
                <w:szCs w:val="16"/>
              </w:rPr>
            </w:pPr>
          </w:p>
        </w:tc>
      </w:tr>
      <w:tr w:rsidR="00B442FD" w:rsidRPr="00F03856" w14:paraId="4E5C803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DAA5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8CCB4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5F76C7" w14:textId="77777777" w:rsidR="00B442FD" w:rsidRPr="00F03856" w:rsidRDefault="00B442FD" w:rsidP="00121C0E">
            <w:pPr>
              <w:rPr>
                <w:rFonts w:eastAsiaTheme="minorHAnsi" w:cs="Arial"/>
                <w:color w:val="000000" w:themeColor="text1"/>
                <w:sz w:val="16"/>
                <w:szCs w:val="16"/>
              </w:rPr>
            </w:pPr>
          </w:p>
        </w:tc>
      </w:tr>
      <w:tr w:rsidR="00B442FD" w:rsidRPr="00F03856" w14:paraId="6FC5B5B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B09D1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87820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93237F" w14:textId="77777777" w:rsidR="00B442FD" w:rsidRPr="00F03856" w:rsidRDefault="00B442FD" w:rsidP="00121C0E">
            <w:pPr>
              <w:rPr>
                <w:rFonts w:eastAsiaTheme="minorHAnsi" w:cs="Arial"/>
                <w:color w:val="000000" w:themeColor="text1"/>
                <w:sz w:val="16"/>
                <w:szCs w:val="16"/>
              </w:rPr>
            </w:pPr>
          </w:p>
        </w:tc>
      </w:tr>
      <w:tr w:rsidR="00B442FD" w:rsidRPr="00F03856" w14:paraId="3B42AA4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DA4ED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0F115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5189617" w14:textId="77777777" w:rsidR="00B442FD" w:rsidRPr="00F03856" w:rsidRDefault="00B442FD" w:rsidP="00121C0E">
            <w:pPr>
              <w:rPr>
                <w:rFonts w:eastAsiaTheme="minorHAnsi" w:cs="Arial"/>
                <w:color w:val="000000" w:themeColor="text1"/>
                <w:sz w:val="16"/>
                <w:szCs w:val="16"/>
              </w:rPr>
            </w:pPr>
          </w:p>
        </w:tc>
      </w:tr>
      <w:tr w:rsidR="00B442FD" w:rsidRPr="00F03856" w14:paraId="6C7E92A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8B28E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0AE02B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AAC83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CF1C53" w14:textId="77777777" w:rsidR="00B442FD" w:rsidRPr="00F03856" w:rsidRDefault="00B442FD" w:rsidP="00121C0E">
            <w:pPr>
              <w:rPr>
                <w:rFonts w:eastAsiaTheme="minorHAnsi" w:cs="Arial"/>
                <w:color w:val="000000" w:themeColor="text1"/>
                <w:sz w:val="16"/>
                <w:szCs w:val="16"/>
              </w:rPr>
            </w:pPr>
          </w:p>
        </w:tc>
      </w:tr>
      <w:tr w:rsidR="00B442FD" w:rsidRPr="00F03856" w14:paraId="26044B6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CCE17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F17EB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9659E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BDE4CB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CCE59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90966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E7421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DE940E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30AC7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562C3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Request Notification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EB675E" w14:textId="77777777" w:rsidR="00E550DC" w:rsidRDefault="00E550DC"/>
        </w:tc>
      </w:tr>
      <w:tr w:rsidR="00B442FD" w:rsidRPr="00F03856" w14:paraId="72EE9DD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6C1A9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644D49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9BA3FB" w14:textId="77777777" w:rsidR="00B442FD" w:rsidRPr="00F03856" w:rsidRDefault="00B442FD" w:rsidP="00121C0E">
            <w:pPr>
              <w:rPr>
                <w:rFonts w:eastAsiaTheme="minorHAnsi" w:cs="Arial"/>
                <w:color w:val="000000" w:themeColor="text1"/>
                <w:sz w:val="16"/>
                <w:szCs w:val="16"/>
              </w:rPr>
            </w:pPr>
          </w:p>
        </w:tc>
      </w:tr>
      <w:tr w:rsidR="00B442FD" w:rsidRPr="00F03856" w14:paraId="7B5F65A8"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2A09C9"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C6455A" w14:textId="77777777" w:rsidR="00B442FD" w:rsidRPr="00F03856" w:rsidRDefault="00B442FD" w:rsidP="00121C0E">
            <w:pPr>
              <w:rPr>
                <w:rFonts w:eastAsiaTheme="minorHAnsi" w:cs="Arial"/>
                <w:color w:val="000000" w:themeColor="text1"/>
                <w:sz w:val="16"/>
                <w:szCs w:val="16"/>
              </w:rPr>
            </w:pPr>
          </w:p>
        </w:tc>
      </w:tr>
    </w:tbl>
    <w:p w14:paraId="15CBE7A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Request Notification</w:t>
      </w:r>
    </w:p>
    <w:p w14:paraId="4A83A540" w14:textId="77777777" w:rsidR="00495854" w:rsidRPr="00495854" w:rsidRDefault="00495854" w:rsidP="00495854">
      <w:pPr>
        <w:rPr>
          <w:lang w:val="en-GB"/>
        </w:rPr>
      </w:pPr>
    </w:p>
    <w:p w14:paraId="3767541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HWCategory</w:t>
      </w:r>
    </w:p>
    <w:p w14:paraId="12115637" w14:textId="77777777" w:rsidR="00B442FD" w:rsidRDefault="00B442FD" w:rsidP="00B442FD">
      <w:pPr>
        <w:rPr>
          <w:rFonts w:cs="Arial"/>
        </w:rPr>
      </w:pPr>
      <w:r>
        <w:rPr>
          <w:rFonts w:cs="Arial"/>
        </w:rPr>
        <w:t>FSRCategory is a value type that defines literals used for specifying the "Category" of a Functional Safety Requirement.</w:t>
      </w:r>
    </w:p>
    <w:p w14:paraId="3E253261" w14:textId="77777777" w:rsidR="00B442FD" w:rsidRDefault="00B442FD" w:rsidP="00B442FD">
      <w:pPr>
        <w:rPr>
          <w:rFonts w:cs="Arial"/>
        </w:rPr>
      </w:pPr>
    </w:p>
    <w:p w14:paraId="340A8822"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96"/>
        <w:gridCol w:w="2575"/>
      </w:tblGrid>
      <w:tr w:rsidR="00B442FD" w:rsidRPr="00F03856" w14:paraId="17F600C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15527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409C8C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68EF9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BD01AC" w14:textId="77777777" w:rsidR="00B442FD" w:rsidRPr="00F03856" w:rsidRDefault="00B442FD" w:rsidP="00121C0E">
            <w:pPr>
              <w:rPr>
                <w:rFonts w:eastAsiaTheme="minorHAnsi" w:cs="Arial"/>
                <w:color w:val="000000" w:themeColor="text1"/>
                <w:sz w:val="16"/>
                <w:szCs w:val="16"/>
              </w:rPr>
            </w:pPr>
          </w:p>
        </w:tc>
      </w:tr>
      <w:tr w:rsidR="00B442FD" w:rsidRPr="00F03856" w14:paraId="75DB376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864E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92C10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036F8C" w14:textId="77777777" w:rsidR="00B442FD" w:rsidRPr="00F03856" w:rsidRDefault="00B442FD" w:rsidP="00121C0E">
            <w:pPr>
              <w:rPr>
                <w:rFonts w:eastAsiaTheme="minorHAnsi" w:cs="Arial"/>
                <w:color w:val="000000" w:themeColor="text1"/>
                <w:sz w:val="16"/>
                <w:szCs w:val="16"/>
              </w:rPr>
            </w:pPr>
          </w:p>
        </w:tc>
      </w:tr>
      <w:tr w:rsidR="00B442FD" w:rsidRPr="00F03856" w14:paraId="0D0C483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EA748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85BC7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9BA4C1" w14:textId="77777777" w:rsidR="00B442FD" w:rsidRPr="00F03856" w:rsidRDefault="00B442FD" w:rsidP="00121C0E">
            <w:pPr>
              <w:rPr>
                <w:rFonts w:eastAsiaTheme="minorHAnsi" w:cs="Arial"/>
                <w:color w:val="000000" w:themeColor="text1"/>
                <w:sz w:val="16"/>
                <w:szCs w:val="16"/>
              </w:rPr>
            </w:pPr>
          </w:p>
        </w:tc>
      </w:tr>
      <w:tr w:rsidR="00B442FD" w:rsidRPr="00F03856" w14:paraId="3533888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3A75F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CC495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275D4F" w14:textId="77777777" w:rsidR="00B442FD" w:rsidRPr="00F03856" w:rsidRDefault="00B442FD" w:rsidP="00121C0E">
            <w:pPr>
              <w:rPr>
                <w:rFonts w:eastAsiaTheme="minorHAnsi" w:cs="Arial"/>
                <w:color w:val="000000" w:themeColor="text1"/>
                <w:sz w:val="16"/>
                <w:szCs w:val="16"/>
              </w:rPr>
            </w:pPr>
          </w:p>
        </w:tc>
      </w:tr>
      <w:tr w:rsidR="00B442FD" w:rsidRPr="00F03856" w14:paraId="20F5170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095AF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2F2965C"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7F13D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95029" w14:textId="77777777" w:rsidR="00B442FD" w:rsidRPr="00F03856" w:rsidRDefault="00B442FD" w:rsidP="00121C0E">
            <w:pPr>
              <w:rPr>
                <w:rFonts w:eastAsiaTheme="minorHAnsi" w:cs="Arial"/>
                <w:color w:val="000000" w:themeColor="text1"/>
                <w:sz w:val="16"/>
                <w:szCs w:val="16"/>
              </w:rPr>
            </w:pPr>
          </w:p>
        </w:tc>
      </w:tr>
      <w:tr w:rsidR="00B442FD" w:rsidRPr="00F03856" w14:paraId="56905C2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82259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E9D45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842BC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03B4C3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2BABA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6589C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62614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56078E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E7CF3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0661A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Design Verification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DC2ABE" w14:textId="77777777" w:rsidR="00E550DC" w:rsidRDefault="00E550DC"/>
        </w:tc>
      </w:tr>
      <w:tr w:rsidR="00B442FD" w:rsidRPr="00F03856" w14:paraId="581F5F6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0B843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DB4E4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External Fault Detection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55D028" w14:textId="77777777" w:rsidR="00E550DC" w:rsidRDefault="00E550DC"/>
        </w:tc>
      </w:tr>
      <w:tr w:rsidR="00B442FD" w:rsidRPr="00F03856" w14:paraId="3175F73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9AFCB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DD77E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External Fault Tolerance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4CE18F" w14:textId="77777777" w:rsidR="00E550DC" w:rsidRDefault="00E550DC"/>
        </w:tc>
      </w:tr>
      <w:tr w:rsidR="00B442FD" w:rsidRPr="00F03856" w14:paraId="3C2337D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9A427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F4934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General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C26ED9" w14:textId="77777777" w:rsidR="00E550DC" w:rsidRDefault="00E550DC"/>
        </w:tc>
      </w:tr>
      <w:tr w:rsidR="00B442FD" w:rsidRPr="00F03856" w14:paraId="03D9BE0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216DF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83C40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Internal Fault Detection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03A4E6" w14:textId="77777777" w:rsidR="00E550DC" w:rsidRDefault="00E550DC"/>
        </w:tc>
      </w:tr>
      <w:tr w:rsidR="00B442FD" w:rsidRPr="00F03856" w14:paraId="481F89F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5D094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391D1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Metrics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1D324D" w14:textId="77777777" w:rsidR="00E550DC" w:rsidRDefault="00E550DC"/>
        </w:tc>
      </w:tr>
      <w:tr w:rsidR="00B442FD" w:rsidRPr="00F03856" w14:paraId="04209D7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FD9CD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765CC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Production/Service/Decommissioning</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D18678" w14:textId="77777777" w:rsidR="00E550DC" w:rsidRDefault="00E550DC"/>
        </w:tc>
      </w:tr>
      <w:tr w:rsidR="00B442FD" w:rsidRPr="00F03856" w14:paraId="1D25325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447E1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A73A16"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26C3B21" w14:textId="77777777" w:rsidR="00B442FD" w:rsidRPr="00F03856" w:rsidRDefault="00B442FD" w:rsidP="00121C0E">
            <w:pPr>
              <w:rPr>
                <w:rFonts w:eastAsiaTheme="minorHAnsi" w:cs="Arial"/>
                <w:color w:val="000000" w:themeColor="text1"/>
                <w:sz w:val="16"/>
                <w:szCs w:val="16"/>
              </w:rPr>
            </w:pPr>
          </w:p>
        </w:tc>
      </w:tr>
      <w:tr w:rsidR="00B442FD" w:rsidRPr="00F03856" w14:paraId="75E99AD3"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09D74D"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9583AF" w14:textId="77777777" w:rsidR="00B442FD" w:rsidRPr="00F03856" w:rsidRDefault="00B442FD" w:rsidP="00121C0E">
            <w:pPr>
              <w:rPr>
                <w:rFonts w:eastAsiaTheme="minorHAnsi" w:cs="Arial"/>
                <w:color w:val="000000" w:themeColor="text1"/>
                <w:sz w:val="16"/>
                <w:szCs w:val="16"/>
              </w:rPr>
            </w:pPr>
          </w:p>
        </w:tc>
      </w:tr>
    </w:tbl>
    <w:p w14:paraId="1DE59115"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HWCategory</w:t>
      </w:r>
    </w:p>
    <w:p w14:paraId="0AFB92FF" w14:textId="77777777" w:rsidR="00495854" w:rsidRPr="00495854" w:rsidRDefault="00495854" w:rsidP="00495854">
      <w:pPr>
        <w:rPr>
          <w:lang w:val="en-GB"/>
        </w:rPr>
      </w:pPr>
    </w:p>
    <w:p w14:paraId="7042F53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Input Status</w:t>
      </w:r>
    </w:p>
    <w:p w14:paraId="53C6EC44" w14:textId="77777777" w:rsidR="00B442FD" w:rsidRDefault="00B442FD" w:rsidP="00B442FD">
      <w:pPr>
        <w:rPr>
          <w:rFonts w:cs="Arial"/>
        </w:rPr>
      </w:pPr>
      <w:r>
        <w:rPr>
          <w:rFonts w:cs="Arial"/>
        </w:rPr>
        <w:t>The Input Status signal is the output of a monitoring function. It indicates whether an axis is being modified or not.</w:t>
      </w:r>
    </w:p>
    <w:p w14:paraId="1162D515" w14:textId="77777777" w:rsidR="00B442FD" w:rsidRDefault="00B442FD" w:rsidP="00B442FD">
      <w:pPr>
        <w:rPr>
          <w:rFonts w:cs="Arial"/>
        </w:rPr>
      </w:pPr>
    </w:p>
    <w:p w14:paraId="17953B15" w14:textId="77777777" w:rsidR="00B442FD" w:rsidRDefault="00B442FD" w:rsidP="00B442FD">
      <w:pPr>
        <w:rPr>
          <w:rFonts w:cs="Arial"/>
        </w:rPr>
      </w:pPr>
      <w:r>
        <w:rPr>
          <w:rFonts w:cs="Arial"/>
        </w:rPr>
        <w:t>ASIL: QM</w:t>
      </w:r>
    </w:p>
    <w:p w14:paraId="53084DCC" w14:textId="77777777" w:rsidR="00B442FD" w:rsidRDefault="00B442FD" w:rsidP="00B442FD">
      <w:pPr>
        <w:rPr>
          <w:rFonts w:cs="Arial"/>
        </w:rPr>
      </w:pPr>
      <w:r>
        <w:rPr>
          <w:rFonts w:cs="Arial"/>
        </w:rPr>
        <w:t>Encoding Type: Input Status</w:t>
      </w:r>
    </w:p>
    <w:p w14:paraId="009D7BA8" w14:textId="77777777" w:rsidR="00B442FD" w:rsidRDefault="00B442FD" w:rsidP="00B442FD">
      <w:pPr>
        <w:rPr>
          <w:rFonts w:cs="Arial"/>
        </w:rPr>
      </w:pPr>
      <w:r>
        <w:rPr>
          <w:rFonts w:cs="Arial"/>
        </w:rPr>
        <w:t>Discrete Encoding Values:</w:t>
      </w:r>
    </w:p>
    <w:p w14:paraId="349D88C4" w14:textId="77777777" w:rsidR="00B442FD" w:rsidRDefault="00B442FD" w:rsidP="00B442FD">
      <w:pPr>
        <w:rPr>
          <w:rFonts w:cs="Arial"/>
        </w:rPr>
      </w:pPr>
      <w:r>
        <w:rPr>
          <w:rFonts w:cs="Arial"/>
        </w:rPr>
        <w:t>0x0 None</w:t>
      </w:r>
    </w:p>
    <w:p w14:paraId="1A948B8B" w14:textId="77777777" w:rsidR="00B442FD" w:rsidRDefault="00B442FD" w:rsidP="00B442FD">
      <w:pPr>
        <w:rPr>
          <w:rFonts w:cs="Arial"/>
        </w:rPr>
      </w:pPr>
      <w:r>
        <w:rPr>
          <w:rFonts w:cs="Arial"/>
        </w:rPr>
        <w:t>0x1 Inactive</w:t>
      </w:r>
    </w:p>
    <w:p w14:paraId="4FBA0549" w14:textId="77777777" w:rsidR="00B442FD" w:rsidRDefault="00B442FD" w:rsidP="00B442FD">
      <w:pPr>
        <w:rPr>
          <w:rFonts w:cs="Arial"/>
        </w:rPr>
      </w:pPr>
      <w:r>
        <w:rPr>
          <w:rFonts w:cs="Arial"/>
        </w:rPr>
        <w:t>0x2 Active</w:t>
      </w:r>
    </w:p>
    <w:p w14:paraId="2E69A30A" w14:textId="77777777" w:rsidR="00B442FD" w:rsidRDefault="00B442FD" w:rsidP="00B442FD">
      <w:pPr>
        <w:rPr>
          <w:rFonts w:cs="Arial"/>
        </w:rPr>
      </w:pPr>
      <w:r>
        <w:rPr>
          <w:rFonts w:cs="Arial"/>
        </w:rPr>
        <w:t>Unit: Enumeration</w:t>
      </w:r>
    </w:p>
    <w:p w14:paraId="25A08CCD" w14:textId="77777777" w:rsidR="00B442FD" w:rsidRDefault="00B442FD" w:rsidP="00B442FD">
      <w:pPr>
        <w:rPr>
          <w:rFonts w:cs="Arial"/>
        </w:rPr>
      </w:pPr>
    </w:p>
    <w:p w14:paraId="1B4669F8"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80E166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5C0C3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14E3C08"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61B77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C8A27B" w14:textId="77777777" w:rsidR="00B442FD" w:rsidRPr="00F03856" w:rsidRDefault="00B442FD" w:rsidP="00121C0E">
            <w:pPr>
              <w:rPr>
                <w:rFonts w:eastAsiaTheme="minorHAnsi" w:cs="Arial"/>
                <w:color w:val="000000" w:themeColor="text1"/>
                <w:sz w:val="16"/>
                <w:szCs w:val="16"/>
              </w:rPr>
            </w:pPr>
          </w:p>
        </w:tc>
      </w:tr>
      <w:tr w:rsidR="00B442FD" w:rsidRPr="00F03856" w14:paraId="75BA1E5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7D954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D593C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93D75E" w14:textId="77777777" w:rsidR="00B442FD" w:rsidRPr="00F03856" w:rsidRDefault="00B442FD" w:rsidP="00121C0E">
            <w:pPr>
              <w:rPr>
                <w:rFonts w:eastAsiaTheme="minorHAnsi" w:cs="Arial"/>
                <w:color w:val="000000" w:themeColor="text1"/>
                <w:sz w:val="16"/>
                <w:szCs w:val="16"/>
              </w:rPr>
            </w:pPr>
          </w:p>
        </w:tc>
      </w:tr>
      <w:tr w:rsidR="00B442FD" w:rsidRPr="00F03856" w14:paraId="5BDC2DD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29FC3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BDAE4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D4EEDC" w14:textId="77777777" w:rsidR="00B442FD" w:rsidRPr="00F03856" w:rsidRDefault="00B442FD" w:rsidP="00121C0E">
            <w:pPr>
              <w:rPr>
                <w:rFonts w:eastAsiaTheme="minorHAnsi" w:cs="Arial"/>
                <w:color w:val="000000" w:themeColor="text1"/>
                <w:sz w:val="16"/>
                <w:szCs w:val="16"/>
              </w:rPr>
            </w:pPr>
          </w:p>
        </w:tc>
      </w:tr>
      <w:tr w:rsidR="00B442FD" w:rsidRPr="00F03856" w14:paraId="6C87443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D7424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515BDC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E1F9441" w14:textId="77777777" w:rsidR="00B442FD" w:rsidRPr="00F03856" w:rsidRDefault="00B442FD" w:rsidP="00121C0E">
            <w:pPr>
              <w:rPr>
                <w:rFonts w:eastAsiaTheme="minorHAnsi" w:cs="Arial"/>
                <w:color w:val="000000" w:themeColor="text1"/>
                <w:sz w:val="16"/>
                <w:szCs w:val="16"/>
              </w:rPr>
            </w:pPr>
          </w:p>
        </w:tc>
      </w:tr>
      <w:tr w:rsidR="00B442FD" w:rsidRPr="00F03856" w14:paraId="2EDD8A2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512AE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0E7C4D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77860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5CD82A" w14:textId="77777777" w:rsidR="00B442FD" w:rsidRPr="00F03856" w:rsidRDefault="00B442FD" w:rsidP="00121C0E">
            <w:pPr>
              <w:rPr>
                <w:rFonts w:eastAsiaTheme="minorHAnsi" w:cs="Arial"/>
                <w:color w:val="000000" w:themeColor="text1"/>
                <w:sz w:val="16"/>
                <w:szCs w:val="16"/>
              </w:rPr>
            </w:pPr>
          </w:p>
        </w:tc>
      </w:tr>
      <w:tr w:rsidR="00B442FD" w:rsidRPr="00F03856" w14:paraId="0821C6D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095A7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E0B42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6C91C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B7A65A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581B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DD328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E7321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DDF64E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9B109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D81EA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1C2C62" w14:textId="77777777" w:rsidR="00E550DC" w:rsidRDefault="00E550DC"/>
        </w:tc>
      </w:tr>
      <w:tr w:rsidR="00B442FD" w:rsidRPr="00F03856" w14:paraId="62E4953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2F89D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C8520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Active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009F1A" w14:textId="77777777" w:rsidR="00E550DC" w:rsidRDefault="00E550DC"/>
        </w:tc>
      </w:tr>
      <w:tr w:rsidR="00B442FD" w:rsidRPr="00F03856" w14:paraId="1FE8A36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3E3B7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7C638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None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031279" w14:textId="77777777" w:rsidR="00E550DC" w:rsidRDefault="00E550DC"/>
        </w:tc>
      </w:tr>
      <w:tr w:rsidR="00B442FD" w:rsidRPr="00F03856" w14:paraId="34AAED0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D121B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0698DD"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22F8AE" w14:textId="77777777" w:rsidR="00B442FD" w:rsidRPr="00F03856" w:rsidRDefault="00B442FD" w:rsidP="00121C0E">
            <w:pPr>
              <w:rPr>
                <w:rFonts w:eastAsiaTheme="minorHAnsi" w:cs="Arial"/>
                <w:color w:val="000000" w:themeColor="text1"/>
                <w:sz w:val="16"/>
                <w:szCs w:val="16"/>
              </w:rPr>
            </w:pPr>
          </w:p>
        </w:tc>
      </w:tr>
      <w:tr w:rsidR="00B442FD" w:rsidRPr="00F03856" w14:paraId="1C7CEBC5"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52DEE9"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3E562E" w14:textId="77777777" w:rsidR="00B442FD" w:rsidRPr="00F03856" w:rsidRDefault="00B442FD" w:rsidP="00121C0E">
            <w:pPr>
              <w:rPr>
                <w:rFonts w:eastAsiaTheme="minorHAnsi" w:cs="Arial"/>
                <w:color w:val="000000" w:themeColor="text1"/>
                <w:sz w:val="16"/>
                <w:szCs w:val="16"/>
              </w:rPr>
            </w:pPr>
          </w:p>
        </w:tc>
      </w:tr>
    </w:tbl>
    <w:p w14:paraId="7F6D9BDC"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Input Status</w:t>
      </w:r>
    </w:p>
    <w:p w14:paraId="2B014913" w14:textId="77777777" w:rsidR="00495854" w:rsidRPr="00495854" w:rsidRDefault="00495854" w:rsidP="00495854">
      <w:pPr>
        <w:rPr>
          <w:lang w:val="en-GB"/>
        </w:rPr>
      </w:pPr>
    </w:p>
    <w:p w14:paraId="6B5D250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Adjustment Alert</w:t>
      </w:r>
    </w:p>
    <w:p w14:paraId="6F61A606" w14:textId="77777777" w:rsidR="00B442FD" w:rsidRDefault="00B442FD" w:rsidP="00B442FD">
      <w:pPr>
        <w:rPr>
          <w:rFonts w:cs="Arial"/>
        </w:rPr>
      </w:pPr>
      <w:r>
        <w:rPr>
          <w:rFonts w:cs="Arial"/>
        </w:rPr>
        <w:t>Indicates that an update has occurred in a repository and the Auto Save feature should provide an updated classification.</w:t>
      </w:r>
    </w:p>
    <w:p w14:paraId="102B2E64" w14:textId="77777777" w:rsidR="00B442FD" w:rsidRDefault="00B442FD" w:rsidP="00B442FD">
      <w:pPr>
        <w:rPr>
          <w:rFonts w:cs="Arial"/>
        </w:rPr>
      </w:pPr>
    </w:p>
    <w:p w14:paraId="639F6FB1" w14:textId="77777777" w:rsidR="00B442FD" w:rsidRDefault="00B442FD" w:rsidP="00B442FD">
      <w:pPr>
        <w:rPr>
          <w:rFonts w:cs="Arial"/>
        </w:rPr>
      </w:pPr>
      <w:r>
        <w:rPr>
          <w:rFonts w:cs="Arial"/>
        </w:rPr>
        <w:t>ASIL: QM</w:t>
      </w:r>
    </w:p>
    <w:p w14:paraId="768CD06F" w14:textId="77777777" w:rsidR="00B442FD" w:rsidRDefault="00B442FD" w:rsidP="00B442FD">
      <w:pPr>
        <w:rPr>
          <w:rFonts w:cs="Arial"/>
        </w:rPr>
      </w:pPr>
      <w:r>
        <w:rPr>
          <w:rFonts w:cs="Arial"/>
        </w:rPr>
        <w:t>Encoding Type: Boolean</w:t>
      </w:r>
    </w:p>
    <w:p w14:paraId="13252B30" w14:textId="77777777" w:rsidR="00B442FD" w:rsidRDefault="00B442FD" w:rsidP="00B442FD">
      <w:pPr>
        <w:rPr>
          <w:rFonts w:cs="Arial"/>
        </w:rPr>
      </w:pPr>
      <w:r>
        <w:rPr>
          <w:rFonts w:cs="Arial"/>
        </w:rPr>
        <w:t>Discrete Encoding Values:</w:t>
      </w:r>
    </w:p>
    <w:p w14:paraId="13F68377" w14:textId="77777777" w:rsidR="00B442FD" w:rsidRDefault="00B442FD" w:rsidP="00B442FD">
      <w:pPr>
        <w:rPr>
          <w:rFonts w:cs="Arial"/>
        </w:rPr>
      </w:pPr>
      <w:r>
        <w:rPr>
          <w:rFonts w:cs="Arial"/>
        </w:rPr>
        <w:t>0x0 FALSE</w:t>
      </w:r>
    </w:p>
    <w:p w14:paraId="731E3A74" w14:textId="77777777" w:rsidR="00B442FD" w:rsidRDefault="00B442FD" w:rsidP="00B442FD">
      <w:pPr>
        <w:rPr>
          <w:rFonts w:cs="Arial"/>
        </w:rPr>
      </w:pPr>
      <w:r>
        <w:rPr>
          <w:rFonts w:cs="Arial"/>
        </w:rPr>
        <w:t>0x1 TRUE</w:t>
      </w:r>
    </w:p>
    <w:p w14:paraId="69B56641" w14:textId="77777777" w:rsidR="00B442FD" w:rsidRDefault="00B442FD" w:rsidP="00B442FD">
      <w:pPr>
        <w:rPr>
          <w:rFonts w:cs="Arial"/>
        </w:rPr>
      </w:pPr>
      <w:r>
        <w:rPr>
          <w:rFonts w:cs="Arial"/>
        </w:rPr>
        <w:t>Unit: Boolean</w:t>
      </w:r>
    </w:p>
    <w:p w14:paraId="6F20BE07" w14:textId="77777777" w:rsidR="00B442FD" w:rsidRDefault="00B442FD" w:rsidP="00B442FD">
      <w:pPr>
        <w:rPr>
          <w:rFonts w:cs="Arial"/>
        </w:rPr>
      </w:pPr>
    </w:p>
    <w:p w14:paraId="5626FA64"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318D51F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60C53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B7B991E"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ADD33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8CAB1C" w14:textId="77777777" w:rsidR="00B442FD" w:rsidRPr="00F03856" w:rsidRDefault="00B442FD" w:rsidP="00121C0E">
            <w:pPr>
              <w:rPr>
                <w:rFonts w:eastAsiaTheme="minorHAnsi" w:cs="Arial"/>
                <w:color w:val="000000" w:themeColor="text1"/>
                <w:sz w:val="16"/>
                <w:szCs w:val="16"/>
              </w:rPr>
            </w:pPr>
          </w:p>
        </w:tc>
      </w:tr>
      <w:tr w:rsidR="00B442FD" w:rsidRPr="00F03856" w14:paraId="0178190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8EA08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B0A06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055418" w14:textId="77777777" w:rsidR="00B442FD" w:rsidRPr="00F03856" w:rsidRDefault="00B442FD" w:rsidP="00121C0E">
            <w:pPr>
              <w:rPr>
                <w:rFonts w:eastAsiaTheme="minorHAnsi" w:cs="Arial"/>
                <w:color w:val="000000" w:themeColor="text1"/>
                <w:sz w:val="16"/>
                <w:szCs w:val="16"/>
              </w:rPr>
            </w:pPr>
          </w:p>
        </w:tc>
      </w:tr>
      <w:tr w:rsidR="00B442FD" w:rsidRPr="00F03856" w14:paraId="0398AC3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64E22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43FBD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21ED47" w14:textId="77777777" w:rsidR="00B442FD" w:rsidRPr="00F03856" w:rsidRDefault="00B442FD" w:rsidP="00121C0E">
            <w:pPr>
              <w:rPr>
                <w:rFonts w:eastAsiaTheme="minorHAnsi" w:cs="Arial"/>
                <w:color w:val="000000" w:themeColor="text1"/>
                <w:sz w:val="16"/>
                <w:szCs w:val="16"/>
              </w:rPr>
            </w:pPr>
          </w:p>
        </w:tc>
      </w:tr>
      <w:tr w:rsidR="00B442FD" w:rsidRPr="00F03856" w14:paraId="4201118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13715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F06C7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7D610E" w14:textId="77777777" w:rsidR="00B442FD" w:rsidRPr="00F03856" w:rsidRDefault="00B442FD" w:rsidP="00121C0E">
            <w:pPr>
              <w:rPr>
                <w:rFonts w:eastAsiaTheme="minorHAnsi" w:cs="Arial"/>
                <w:color w:val="000000" w:themeColor="text1"/>
                <w:sz w:val="16"/>
                <w:szCs w:val="16"/>
              </w:rPr>
            </w:pPr>
          </w:p>
        </w:tc>
      </w:tr>
      <w:tr w:rsidR="00B442FD" w:rsidRPr="00F03856" w14:paraId="3E2B329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095D4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84C42D0" w14:textId="77777777" w:rsidR="00B442FD" w:rsidRPr="00F03856" w:rsidRDefault="00B442FD" w:rsidP="00121C0E">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ABED1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lastRenderedPageBreak/>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B483A6" w14:textId="77777777" w:rsidR="00B442FD" w:rsidRPr="00F03856" w:rsidRDefault="00B442FD" w:rsidP="00121C0E">
            <w:pPr>
              <w:rPr>
                <w:rFonts w:eastAsiaTheme="minorHAnsi" w:cs="Arial"/>
                <w:color w:val="000000" w:themeColor="text1"/>
                <w:sz w:val="16"/>
                <w:szCs w:val="16"/>
              </w:rPr>
            </w:pPr>
          </w:p>
        </w:tc>
      </w:tr>
      <w:tr w:rsidR="00B442FD" w:rsidRPr="00F03856" w14:paraId="6E20325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3FFEE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21D08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49E69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D1B9B1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389E6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22C5F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12678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896B30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1A69E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5E5A0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Notification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B08979" w14:textId="77777777" w:rsidR="00E550DC" w:rsidRDefault="00E550DC"/>
        </w:tc>
      </w:tr>
      <w:tr w:rsidR="00B442FD" w:rsidRPr="00F03856" w14:paraId="56DEFD5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5E3B9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206D2A"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08BA46" w14:textId="77777777" w:rsidR="00B442FD" w:rsidRPr="00F03856" w:rsidRDefault="00B442FD" w:rsidP="00121C0E">
            <w:pPr>
              <w:rPr>
                <w:rFonts w:eastAsiaTheme="minorHAnsi" w:cs="Arial"/>
                <w:color w:val="000000" w:themeColor="text1"/>
                <w:sz w:val="16"/>
                <w:szCs w:val="16"/>
              </w:rPr>
            </w:pPr>
          </w:p>
        </w:tc>
      </w:tr>
      <w:tr w:rsidR="00B442FD" w:rsidRPr="00F03856" w14:paraId="2288A84B"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AA2B14"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437FBF" w14:textId="77777777" w:rsidR="00B442FD" w:rsidRPr="00F03856" w:rsidRDefault="00B442FD" w:rsidP="00121C0E">
            <w:pPr>
              <w:rPr>
                <w:rFonts w:eastAsiaTheme="minorHAnsi" w:cs="Arial"/>
                <w:color w:val="000000" w:themeColor="text1"/>
                <w:sz w:val="16"/>
                <w:szCs w:val="16"/>
              </w:rPr>
            </w:pPr>
          </w:p>
        </w:tc>
      </w:tr>
    </w:tbl>
    <w:p w14:paraId="6FACF9EB"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Adjustment Alert</w:t>
      </w:r>
    </w:p>
    <w:p w14:paraId="59FCA0CF" w14:textId="77777777" w:rsidR="00495854" w:rsidRPr="00495854" w:rsidRDefault="00495854" w:rsidP="00495854">
      <w:pPr>
        <w:rPr>
          <w:lang w:val="en-GB"/>
        </w:rPr>
      </w:pPr>
    </w:p>
    <w:p w14:paraId="4BB2098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Result</w:t>
      </w:r>
    </w:p>
    <w:p w14:paraId="08246234" w14:textId="77777777" w:rsidR="00B442FD" w:rsidRDefault="00B442FD" w:rsidP="00B442FD">
      <w:pPr>
        <w:rPr>
          <w:rFonts w:cs="Arial"/>
        </w:rPr>
      </w:pPr>
      <w:r>
        <w:rPr>
          <w:rFonts w:cs="Arial"/>
        </w:rPr>
        <w:t>Result is an enumeration that defines literals for specifying the outcome of a review.</w:t>
      </w:r>
    </w:p>
    <w:p w14:paraId="76D8166A" w14:textId="77777777" w:rsidR="00B442FD" w:rsidRDefault="00B442FD" w:rsidP="00B442FD">
      <w:pPr>
        <w:rPr>
          <w:rFonts w:cs="Arial"/>
        </w:rPr>
      </w:pPr>
    </w:p>
    <w:p w14:paraId="5AE0E32E"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D2D819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78538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329002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F825D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D0CBF7" w14:textId="77777777" w:rsidR="00B442FD" w:rsidRPr="00F03856" w:rsidRDefault="00B442FD" w:rsidP="00121C0E">
            <w:pPr>
              <w:rPr>
                <w:rFonts w:eastAsiaTheme="minorHAnsi" w:cs="Arial"/>
                <w:color w:val="000000" w:themeColor="text1"/>
                <w:sz w:val="16"/>
                <w:szCs w:val="16"/>
              </w:rPr>
            </w:pPr>
          </w:p>
        </w:tc>
      </w:tr>
      <w:tr w:rsidR="00B442FD" w:rsidRPr="00F03856" w14:paraId="322DD6D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D18D4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255D0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6E5132" w14:textId="77777777" w:rsidR="00B442FD" w:rsidRPr="00F03856" w:rsidRDefault="00B442FD" w:rsidP="00121C0E">
            <w:pPr>
              <w:rPr>
                <w:rFonts w:eastAsiaTheme="minorHAnsi" w:cs="Arial"/>
                <w:color w:val="000000" w:themeColor="text1"/>
                <w:sz w:val="16"/>
                <w:szCs w:val="16"/>
              </w:rPr>
            </w:pPr>
          </w:p>
        </w:tc>
      </w:tr>
      <w:tr w:rsidR="00B442FD" w:rsidRPr="00F03856" w14:paraId="641DC55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97AA4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6B69A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C06CE2" w14:textId="77777777" w:rsidR="00B442FD" w:rsidRPr="00F03856" w:rsidRDefault="00B442FD" w:rsidP="00121C0E">
            <w:pPr>
              <w:rPr>
                <w:rFonts w:eastAsiaTheme="minorHAnsi" w:cs="Arial"/>
                <w:color w:val="000000" w:themeColor="text1"/>
                <w:sz w:val="16"/>
                <w:szCs w:val="16"/>
              </w:rPr>
            </w:pPr>
          </w:p>
        </w:tc>
      </w:tr>
      <w:tr w:rsidR="00B442FD" w:rsidRPr="00F03856" w14:paraId="5DC325E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2846A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2BBA1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8F6931" w14:textId="77777777" w:rsidR="00B442FD" w:rsidRPr="00F03856" w:rsidRDefault="00B442FD" w:rsidP="00121C0E">
            <w:pPr>
              <w:rPr>
                <w:rFonts w:eastAsiaTheme="minorHAnsi" w:cs="Arial"/>
                <w:color w:val="000000" w:themeColor="text1"/>
                <w:sz w:val="16"/>
                <w:szCs w:val="16"/>
              </w:rPr>
            </w:pPr>
          </w:p>
        </w:tc>
      </w:tr>
      <w:tr w:rsidR="00B442FD" w:rsidRPr="00F03856" w14:paraId="52A5B9A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93375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4BDCAB6"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16690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C730BD" w14:textId="77777777" w:rsidR="00B442FD" w:rsidRPr="00F03856" w:rsidRDefault="00B442FD" w:rsidP="00121C0E">
            <w:pPr>
              <w:rPr>
                <w:rFonts w:eastAsiaTheme="minorHAnsi" w:cs="Arial"/>
                <w:color w:val="000000" w:themeColor="text1"/>
                <w:sz w:val="16"/>
                <w:szCs w:val="16"/>
              </w:rPr>
            </w:pPr>
          </w:p>
        </w:tc>
      </w:tr>
      <w:tr w:rsidR="00B442FD" w:rsidRPr="00F03856" w14:paraId="7CC17B0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CFE7A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F6BD0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BF44D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372140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9A4E0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AF63B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90434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652155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76EF1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C020A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passed review</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B1568C" w14:textId="77777777" w:rsidR="00E550DC" w:rsidRDefault="00E550DC"/>
        </w:tc>
      </w:tr>
      <w:tr w:rsidR="00B442FD" w:rsidRPr="00F03856" w14:paraId="7EB909B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08CA2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40DC9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did not pass review</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5B6831" w14:textId="77777777" w:rsidR="00E550DC" w:rsidRDefault="00E550DC"/>
        </w:tc>
      </w:tr>
      <w:tr w:rsidR="00B442FD" w:rsidRPr="00F03856" w14:paraId="67A463D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B7DE7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DD913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187746" w14:textId="77777777" w:rsidR="00B442FD" w:rsidRPr="00F03856" w:rsidRDefault="00B442FD" w:rsidP="00121C0E">
            <w:pPr>
              <w:rPr>
                <w:rFonts w:eastAsiaTheme="minorHAnsi" w:cs="Arial"/>
                <w:color w:val="000000" w:themeColor="text1"/>
                <w:sz w:val="16"/>
                <w:szCs w:val="16"/>
              </w:rPr>
            </w:pPr>
          </w:p>
        </w:tc>
      </w:tr>
      <w:tr w:rsidR="00B442FD" w:rsidRPr="00F03856" w14:paraId="3CB6C13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9602E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FAE1D7" w14:textId="77777777" w:rsidR="00B442FD" w:rsidRPr="00F03856" w:rsidRDefault="00B442FD" w:rsidP="00121C0E">
            <w:pPr>
              <w:rPr>
                <w:rFonts w:eastAsiaTheme="minorHAnsi" w:cs="Arial"/>
                <w:color w:val="000000" w:themeColor="text1"/>
                <w:sz w:val="16"/>
                <w:szCs w:val="16"/>
              </w:rPr>
            </w:pPr>
          </w:p>
        </w:tc>
      </w:tr>
    </w:tbl>
    <w:p w14:paraId="4A1FE341"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Result</w:t>
      </w:r>
    </w:p>
    <w:p w14:paraId="445E00E4" w14:textId="77777777" w:rsidR="00495854" w:rsidRPr="00495854" w:rsidRDefault="00495854" w:rsidP="00495854">
      <w:pPr>
        <w:rPr>
          <w:lang w:val="en-GB"/>
        </w:rPr>
      </w:pPr>
    </w:p>
    <w:p w14:paraId="6555013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Action to take</w:t>
      </w:r>
    </w:p>
    <w:p w14:paraId="091CABBF" w14:textId="77777777" w:rsidR="00B442FD" w:rsidRDefault="00B442FD" w:rsidP="00B442FD">
      <w:pPr>
        <w:rPr>
          <w:rFonts w:cs="Arial"/>
        </w:rPr>
      </w:pPr>
    </w:p>
    <w:p w14:paraId="2BF56F2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57BBA4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B6819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1973854"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58D59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07FCD8" w14:textId="77777777" w:rsidR="00B442FD" w:rsidRPr="00F03856" w:rsidRDefault="00B442FD" w:rsidP="00121C0E">
            <w:pPr>
              <w:rPr>
                <w:rFonts w:eastAsiaTheme="minorHAnsi" w:cs="Arial"/>
                <w:color w:val="000000" w:themeColor="text1"/>
                <w:sz w:val="16"/>
                <w:szCs w:val="16"/>
              </w:rPr>
            </w:pPr>
          </w:p>
        </w:tc>
      </w:tr>
      <w:tr w:rsidR="00B442FD" w:rsidRPr="00F03856" w14:paraId="278AA0E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A5ADB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05948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20CDFA" w14:textId="77777777" w:rsidR="00B442FD" w:rsidRPr="00F03856" w:rsidRDefault="00B442FD" w:rsidP="00121C0E">
            <w:pPr>
              <w:rPr>
                <w:rFonts w:eastAsiaTheme="minorHAnsi" w:cs="Arial"/>
                <w:color w:val="000000" w:themeColor="text1"/>
                <w:sz w:val="16"/>
                <w:szCs w:val="16"/>
              </w:rPr>
            </w:pPr>
          </w:p>
        </w:tc>
      </w:tr>
      <w:tr w:rsidR="00B442FD" w:rsidRPr="00F03856" w14:paraId="0B9C47F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4B706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24A30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8FC599" w14:textId="77777777" w:rsidR="00B442FD" w:rsidRPr="00F03856" w:rsidRDefault="00B442FD" w:rsidP="00121C0E">
            <w:pPr>
              <w:rPr>
                <w:rFonts w:eastAsiaTheme="minorHAnsi" w:cs="Arial"/>
                <w:color w:val="000000" w:themeColor="text1"/>
                <w:sz w:val="16"/>
                <w:szCs w:val="16"/>
              </w:rPr>
            </w:pPr>
          </w:p>
        </w:tc>
      </w:tr>
      <w:tr w:rsidR="00B442FD" w:rsidRPr="00F03856" w14:paraId="33D2DDB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80955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EEB5B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BE691A" w14:textId="77777777" w:rsidR="00B442FD" w:rsidRPr="00F03856" w:rsidRDefault="00B442FD" w:rsidP="00121C0E">
            <w:pPr>
              <w:rPr>
                <w:rFonts w:eastAsiaTheme="minorHAnsi" w:cs="Arial"/>
                <w:color w:val="000000" w:themeColor="text1"/>
                <w:sz w:val="16"/>
                <w:szCs w:val="16"/>
              </w:rPr>
            </w:pPr>
          </w:p>
        </w:tc>
      </w:tr>
      <w:tr w:rsidR="00B442FD" w:rsidRPr="00F03856" w14:paraId="06B5E8D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8FA19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03648D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94273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B004D4" w14:textId="77777777" w:rsidR="00B442FD" w:rsidRPr="00F03856" w:rsidRDefault="00B442FD" w:rsidP="00121C0E">
            <w:pPr>
              <w:rPr>
                <w:rFonts w:eastAsiaTheme="minorHAnsi" w:cs="Arial"/>
                <w:color w:val="000000" w:themeColor="text1"/>
                <w:sz w:val="16"/>
                <w:szCs w:val="16"/>
              </w:rPr>
            </w:pPr>
          </w:p>
        </w:tc>
      </w:tr>
      <w:tr w:rsidR="00B442FD" w:rsidRPr="00F03856" w14:paraId="26F7DA7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B195C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CBFD2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BBF02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604D39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859F3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3AB8F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D75C8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9F9FA9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357AE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B8DB4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Save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C18AE2" w14:textId="77777777" w:rsidR="00E550DC" w:rsidRDefault="00E550DC"/>
        </w:tc>
      </w:tr>
      <w:tr w:rsidR="00B442FD" w:rsidRPr="00F03856" w14:paraId="4620BA6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100B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A5D05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ignore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37A779" w14:textId="77777777" w:rsidR="00E550DC" w:rsidRDefault="00E550DC"/>
        </w:tc>
      </w:tr>
      <w:tr w:rsidR="00B442FD" w:rsidRPr="00F03856" w14:paraId="2C37D9C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9CCFE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E07E6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Error</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5DF2C9" w14:textId="77777777" w:rsidR="00E550DC" w:rsidRDefault="00E550DC"/>
        </w:tc>
      </w:tr>
      <w:tr w:rsidR="00B442FD" w:rsidRPr="00F03856" w14:paraId="7DB53CA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AB133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0E0AD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8C2A15D" w14:textId="77777777" w:rsidR="00B442FD" w:rsidRPr="00F03856" w:rsidRDefault="00B442FD" w:rsidP="00121C0E">
            <w:pPr>
              <w:rPr>
                <w:rFonts w:eastAsiaTheme="minorHAnsi" w:cs="Arial"/>
                <w:color w:val="000000" w:themeColor="text1"/>
                <w:sz w:val="16"/>
                <w:szCs w:val="16"/>
              </w:rPr>
            </w:pPr>
          </w:p>
        </w:tc>
      </w:tr>
      <w:tr w:rsidR="00B442FD" w:rsidRPr="00F03856" w14:paraId="6921D1A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E4EB00"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181D1D" w14:textId="77777777" w:rsidR="00B442FD" w:rsidRPr="00F03856" w:rsidRDefault="00B442FD" w:rsidP="00121C0E">
            <w:pPr>
              <w:rPr>
                <w:rFonts w:eastAsiaTheme="minorHAnsi" w:cs="Arial"/>
                <w:color w:val="000000" w:themeColor="text1"/>
                <w:sz w:val="16"/>
                <w:szCs w:val="16"/>
              </w:rPr>
            </w:pPr>
          </w:p>
        </w:tc>
      </w:tr>
    </w:tbl>
    <w:p w14:paraId="5173DD23"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Action to take</w:t>
      </w:r>
    </w:p>
    <w:p w14:paraId="64F764C6" w14:textId="77777777" w:rsidR="00495854" w:rsidRPr="00495854" w:rsidRDefault="00495854" w:rsidP="00495854">
      <w:pPr>
        <w:rPr>
          <w:lang w:val="en-GB"/>
        </w:rPr>
      </w:pPr>
    </w:p>
    <w:p w14:paraId="6A4FBE3D" w14:textId="77777777" w:rsidR="00756360" w:rsidRDefault="00756360" w:rsidP="00756360">
      <w:pPr>
        <w:rPr>
          <w:rFonts w:cs="Arial"/>
          <w:bCs/>
          <w:color w:val="7030A0"/>
        </w:rPr>
      </w:pPr>
    </w:p>
    <w:p w14:paraId="6CDCA0F9" w14:textId="77777777" w:rsidR="00072314" w:rsidRDefault="00072314" w:rsidP="00072314">
      <w:pPr>
        <w:overflowPunct/>
        <w:autoSpaceDE/>
        <w:autoSpaceDN/>
        <w:adjustRightInd/>
        <w:textAlignment w:val="auto"/>
        <w:rPr>
          <w:rFonts w:cs="Arial"/>
        </w:rPr>
      </w:pPr>
      <w:r>
        <w:rPr>
          <w:rFonts w:cs="Arial"/>
        </w:rPr>
        <w:br w:type="page"/>
      </w:r>
    </w:p>
    <w:p w14:paraId="67186006" w14:textId="77777777" w:rsidR="00072314" w:rsidRDefault="00072314" w:rsidP="00072314">
      <w:pPr>
        <w:rPr>
          <w:rFonts w:cs="Arial"/>
        </w:rPr>
      </w:pPr>
    </w:p>
    <w:p w14:paraId="2D28B1DA" w14:textId="77777777" w:rsidR="00072314" w:rsidRPr="00A56C52" w:rsidRDefault="00072314" w:rsidP="00072314">
      <w:pPr>
        <w:spacing w:before="1440"/>
        <w:jc w:val="center"/>
        <w:rPr>
          <w:sz w:val="32"/>
        </w:rPr>
      </w:pPr>
      <w:r w:rsidRPr="00A56C52">
        <w:rPr>
          <w:sz w:val="32"/>
        </w:rPr>
        <w:t>Document ends here.</w:t>
      </w:r>
      <w:bookmarkEnd w:id="8"/>
    </w:p>
    <w:p w14:paraId="4E59711E" w14:textId="77777777" w:rsidR="00072314" w:rsidRDefault="00072314" w:rsidP="00072314">
      <w:pPr>
        <w:pStyle w:val="Heading1"/>
        <w:numPr>
          <w:ilvl w:val="0"/>
          <w:numId w:val="0"/>
        </w:numPr>
      </w:pPr>
    </w:p>
    <w:sectPr w:rsidR="00072314" w:rsidSect="00300356">
      <w:headerReference w:type="default" r:id="rId349"/>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5BECB" w14:textId="77777777" w:rsidR="00023867" w:rsidRDefault="00023867">
      <w:r>
        <w:separator/>
      </w:r>
    </w:p>
    <w:p w14:paraId="58E5588C" w14:textId="77777777" w:rsidR="00023867" w:rsidRDefault="00023867"/>
  </w:endnote>
  <w:endnote w:type="continuationSeparator" w:id="0">
    <w:p w14:paraId="432A32BB" w14:textId="77777777" w:rsidR="00023867" w:rsidRDefault="00023867">
      <w:r>
        <w:continuationSeparator/>
      </w:r>
    </w:p>
    <w:p w14:paraId="44E918C2" w14:textId="77777777" w:rsidR="00023867" w:rsidRDefault="00023867"/>
  </w:endnote>
  <w:endnote w:type="continuationNotice" w:id="1">
    <w:p w14:paraId="4CC12178" w14:textId="77777777" w:rsidR="00023867" w:rsidRDefault="000238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55734" w14:textId="77777777" w:rsidR="00121C0E" w:rsidRPr="004D7C06" w:rsidRDefault="00121C0E"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0D5F08E3" w14:textId="77777777" w:rsidR="00121C0E" w:rsidRPr="004D7C06" w:rsidRDefault="00121C0E"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14:paraId="11E49946" w14:textId="77777777" w:rsidR="00121C0E" w:rsidRPr="00A160D7" w:rsidRDefault="00121C0E"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5E766" w14:textId="77777777" w:rsidR="00023867" w:rsidRDefault="00023867">
      <w:r>
        <w:separator/>
      </w:r>
    </w:p>
    <w:p w14:paraId="62DAD4B9" w14:textId="77777777" w:rsidR="00023867" w:rsidRDefault="00023867"/>
  </w:footnote>
  <w:footnote w:type="continuationSeparator" w:id="0">
    <w:p w14:paraId="5811EC19" w14:textId="77777777" w:rsidR="00023867" w:rsidRDefault="00023867">
      <w:r>
        <w:continuationSeparator/>
      </w:r>
    </w:p>
    <w:p w14:paraId="429B5E5D" w14:textId="77777777" w:rsidR="00023867" w:rsidRDefault="00023867"/>
  </w:footnote>
  <w:footnote w:type="continuationNotice" w:id="1">
    <w:p w14:paraId="10607B91" w14:textId="77777777" w:rsidR="00023867" w:rsidRDefault="000238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42138" w14:textId="29A04753" w:rsidR="00121C0E" w:rsidRDefault="00121C0E"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0" name="Picture 1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00FA0B37" w:rsidRPr="00FA0B37">
      <w:rPr>
        <w:rFonts w:cs="Arial"/>
        <w:b/>
        <w:sz w:val="32"/>
        <w:szCs w:val="32"/>
      </w:rPr>
      <w:t>Feature Implementation Specification (FIS)</w:t>
    </w:r>
  </w:p>
  <w:p w14:paraId="066B3A36" w14:textId="77777777" w:rsidR="00121C0E" w:rsidRDefault="00121C0E"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F3DD3" w14:textId="77777777" w:rsidR="00121C0E" w:rsidRPr="00A22B00" w:rsidRDefault="00121C0E"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2" name="Picture 1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46B3C143" w14:textId="77777777" w:rsidR="00121C0E" w:rsidRPr="00A22B00" w:rsidRDefault="00121C0E"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F02" w14:textId="730DCFF5" w:rsidR="00121C0E" w:rsidRPr="00F0286B" w:rsidRDefault="00121C0E"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5D3764E9" w14:textId="7CFD025B" w:rsidR="00121C0E" w:rsidRPr="00F0286B" w:rsidRDefault="00121C0E" w:rsidP="00F0286B">
    <w:pPr>
      <w:jc w:val="center"/>
      <w:rPr>
        <w:rFonts w:cs="Arial"/>
        <w:b/>
        <w:sz w:val="28"/>
        <w:szCs w:val="28"/>
      </w:rPr>
    </w:pPr>
    <w:r>
      <w:rPr>
        <w:rFonts w:cs="Arial"/>
        <w:sz w:val="28"/>
        <w:szCs w:val="28"/>
      </w:rPr>
      <w:t>Autosave Feature</w:t>
    </w:r>
  </w:p>
  <w:p w14:paraId="0CEE378C" w14:textId="77777777" w:rsidR="00121C0E" w:rsidRPr="001F16A4" w:rsidRDefault="00121C0E" w:rsidP="0008696C">
    <w:pPr>
      <w:pBdr>
        <w:bottom w:val="single" w:sz="4" w:space="1" w:color="auto"/>
      </w:pBdr>
      <w:rPr>
        <w:rFonts w:cs="Arial"/>
      </w:rPr>
    </w:pPr>
  </w:p>
  <w:p w14:paraId="31272CCA" w14:textId="77777777" w:rsidR="00121C0E" w:rsidRPr="00F96466" w:rsidRDefault="00121C0E"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6BBC6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3"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2"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8"/>
  </w:num>
  <w:num w:numId="6">
    <w:abstractNumId w:val="34"/>
  </w:num>
  <w:num w:numId="7">
    <w:abstractNumId w:val="42"/>
  </w:num>
  <w:num w:numId="8">
    <w:abstractNumId w:val="16"/>
  </w:num>
  <w:num w:numId="9">
    <w:abstractNumId w:val="32"/>
  </w:num>
  <w:num w:numId="10">
    <w:abstractNumId w:val="6"/>
  </w:num>
  <w:num w:numId="11">
    <w:abstractNumId w:val="2"/>
  </w:num>
  <w:num w:numId="12">
    <w:abstractNumId w:val="8"/>
  </w:num>
  <w:num w:numId="13">
    <w:abstractNumId w:val="38"/>
  </w:num>
  <w:num w:numId="14">
    <w:abstractNumId w:val="38"/>
  </w:num>
  <w:num w:numId="15">
    <w:abstractNumId w:val="38"/>
  </w:num>
  <w:num w:numId="16">
    <w:abstractNumId w:val="14"/>
  </w:num>
  <w:num w:numId="17">
    <w:abstractNumId w:val="13"/>
  </w:num>
  <w:num w:numId="18">
    <w:abstractNumId w:val="36"/>
  </w:num>
  <w:num w:numId="19">
    <w:abstractNumId w:val="25"/>
  </w:num>
  <w:num w:numId="20">
    <w:abstractNumId w:val="33"/>
  </w:num>
  <w:num w:numId="21">
    <w:abstractNumId w:val="27"/>
  </w:num>
  <w:num w:numId="22">
    <w:abstractNumId w:val="30"/>
  </w:num>
  <w:num w:numId="23">
    <w:abstractNumId w:val="41"/>
  </w:num>
  <w:num w:numId="24">
    <w:abstractNumId w:val="10"/>
  </w:num>
  <w:num w:numId="25">
    <w:abstractNumId w:val="12"/>
  </w:num>
  <w:num w:numId="26">
    <w:abstractNumId w:val="15"/>
  </w:num>
  <w:num w:numId="27">
    <w:abstractNumId w:val="9"/>
  </w:num>
  <w:num w:numId="28">
    <w:abstractNumId w:val="35"/>
  </w:num>
  <w:num w:numId="29">
    <w:abstractNumId w:val="31"/>
  </w:num>
  <w:num w:numId="30">
    <w:abstractNumId w:val="18"/>
  </w:num>
  <w:num w:numId="31">
    <w:abstractNumId w:val="1"/>
  </w:num>
  <w:num w:numId="32">
    <w:abstractNumId w:val="22"/>
  </w:num>
  <w:num w:numId="33">
    <w:abstractNumId w:val="5"/>
  </w:num>
  <w:num w:numId="34">
    <w:abstractNumId w:val="40"/>
  </w:num>
  <w:num w:numId="35">
    <w:abstractNumId w:val="7"/>
  </w:num>
  <w:num w:numId="36">
    <w:abstractNumId w:val="39"/>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7"/>
  </w:num>
  <w:num w:numId="46">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3867"/>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8A5"/>
    <w:rsid w:val="00092119"/>
    <w:rsid w:val="0009327C"/>
    <w:rsid w:val="000947F5"/>
    <w:rsid w:val="00095AD3"/>
    <w:rsid w:val="00095D20"/>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B34"/>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F05"/>
    <w:rsid w:val="00111116"/>
    <w:rsid w:val="001118C1"/>
    <w:rsid w:val="00111972"/>
    <w:rsid w:val="00112455"/>
    <w:rsid w:val="00112B42"/>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1C0E"/>
    <w:rsid w:val="00122417"/>
    <w:rsid w:val="001226DE"/>
    <w:rsid w:val="001226FA"/>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335F"/>
    <w:rsid w:val="00164139"/>
    <w:rsid w:val="00164337"/>
    <w:rsid w:val="00164612"/>
    <w:rsid w:val="001656A2"/>
    <w:rsid w:val="001657E0"/>
    <w:rsid w:val="0016582C"/>
    <w:rsid w:val="00165B1D"/>
    <w:rsid w:val="00165BB1"/>
    <w:rsid w:val="00165CA2"/>
    <w:rsid w:val="00167AE9"/>
    <w:rsid w:val="0017067E"/>
    <w:rsid w:val="001708BE"/>
    <w:rsid w:val="00170E04"/>
    <w:rsid w:val="00170F54"/>
    <w:rsid w:val="00172807"/>
    <w:rsid w:val="001728A6"/>
    <w:rsid w:val="001728BF"/>
    <w:rsid w:val="001728E0"/>
    <w:rsid w:val="00173325"/>
    <w:rsid w:val="00173661"/>
    <w:rsid w:val="00173B15"/>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C00A0"/>
    <w:rsid w:val="001C028B"/>
    <w:rsid w:val="001C05BA"/>
    <w:rsid w:val="001C0636"/>
    <w:rsid w:val="001C0F8F"/>
    <w:rsid w:val="001C1397"/>
    <w:rsid w:val="001C17FF"/>
    <w:rsid w:val="001C19DD"/>
    <w:rsid w:val="001C1ED9"/>
    <w:rsid w:val="001C1F1D"/>
    <w:rsid w:val="001C2A2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80D"/>
    <w:rsid w:val="00230828"/>
    <w:rsid w:val="002321C0"/>
    <w:rsid w:val="002326D9"/>
    <w:rsid w:val="00232E46"/>
    <w:rsid w:val="00233029"/>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C73D8"/>
    <w:rsid w:val="002D0379"/>
    <w:rsid w:val="002D0D7F"/>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81"/>
    <w:rsid w:val="00335C10"/>
    <w:rsid w:val="0033671E"/>
    <w:rsid w:val="00336D4E"/>
    <w:rsid w:val="003374B8"/>
    <w:rsid w:val="00337974"/>
    <w:rsid w:val="00337E3F"/>
    <w:rsid w:val="00337E89"/>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717C"/>
    <w:rsid w:val="0034764E"/>
    <w:rsid w:val="0035020D"/>
    <w:rsid w:val="00350417"/>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C8A"/>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3BA"/>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0761"/>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4333"/>
    <w:rsid w:val="0044468A"/>
    <w:rsid w:val="00444AE7"/>
    <w:rsid w:val="00444B78"/>
    <w:rsid w:val="00444C22"/>
    <w:rsid w:val="00444C62"/>
    <w:rsid w:val="00444CE4"/>
    <w:rsid w:val="00444FCE"/>
    <w:rsid w:val="0044538B"/>
    <w:rsid w:val="004456B6"/>
    <w:rsid w:val="0044609B"/>
    <w:rsid w:val="00446C53"/>
    <w:rsid w:val="0044733B"/>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36D"/>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CEF"/>
    <w:rsid w:val="00481D19"/>
    <w:rsid w:val="004821DE"/>
    <w:rsid w:val="0048236C"/>
    <w:rsid w:val="00482397"/>
    <w:rsid w:val="00482492"/>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854"/>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47E"/>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41F"/>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4BF"/>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6913"/>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F3"/>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FB7"/>
    <w:rsid w:val="00611158"/>
    <w:rsid w:val="00611289"/>
    <w:rsid w:val="0061146F"/>
    <w:rsid w:val="00612064"/>
    <w:rsid w:val="0061256B"/>
    <w:rsid w:val="00612DD0"/>
    <w:rsid w:val="006132FD"/>
    <w:rsid w:val="006139E0"/>
    <w:rsid w:val="00613FC6"/>
    <w:rsid w:val="00614B9B"/>
    <w:rsid w:val="006150EB"/>
    <w:rsid w:val="00615182"/>
    <w:rsid w:val="0061556A"/>
    <w:rsid w:val="00615856"/>
    <w:rsid w:val="006158F5"/>
    <w:rsid w:val="00615D57"/>
    <w:rsid w:val="00615F29"/>
    <w:rsid w:val="006165F1"/>
    <w:rsid w:val="006167C3"/>
    <w:rsid w:val="00616A8B"/>
    <w:rsid w:val="00616C60"/>
    <w:rsid w:val="006172BC"/>
    <w:rsid w:val="006175CF"/>
    <w:rsid w:val="006176B8"/>
    <w:rsid w:val="00617753"/>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3F9"/>
    <w:rsid w:val="00647553"/>
    <w:rsid w:val="006477B9"/>
    <w:rsid w:val="00647941"/>
    <w:rsid w:val="006503FD"/>
    <w:rsid w:val="0065055C"/>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71C4"/>
    <w:rsid w:val="00657236"/>
    <w:rsid w:val="0065728A"/>
    <w:rsid w:val="0065731D"/>
    <w:rsid w:val="0065792C"/>
    <w:rsid w:val="00657C61"/>
    <w:rsid w:val="00661851"/>
    <w:rsid w:val="00661A81"/>
    <w:rsid w:val="006622AE"/>
    <w:rsid w:val="00662EBE"/>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7C6"/>
    <w:rsid w:val="00715D15"/>
    <w:rsid w:val="00715EAF"/>
    <w:rsid w:val="00716510"/>
    <w:rsid w:val="00716A3E"/>
    <w:rsid w:val="00716A5C"/>
    <w:rsid w:val="00716C86"/>
    <w:rsid w:val="00717643"/>
    <w:rsid w:val="00717931"/>
    <w:rsid w:val="00717D11"/>
    <w:rsid w:val="007203C6"/>
    <w:rsid w:val="00720416"/>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93D"/>
    <w:rsid w:val="00743DE4"/>
    <w:rsid w:val="00743F67"/>
    <w:rsid w:val="007442AA"/>
    <w:rsid w:val="00744384"/>
    <w:rsid w:val="00744D1F"/>
    <w:rsid w:val="00745B77"/>
    <w:rsid w:val="00745ED1"/>
    <w:rsid w:val="0074664E"/>
    <w:rsid w:val="00746848"/>
    <w:rsid w:val="00746B24"/>
    <w:rsid w:val="007479A3"/>
    <w:rsid w:val="0075035B"/>
    <w:rsid w:val="00750C6D"/>
    <w:rsid w:val="00750EF2"/>
    <w:rsid w:val="00751197"/>
    <w:rsid w:val="007514C3"/>
    <w:rsid w:val="00751A93"/>
    <w:rsid w:val="00751AEE"/>
    <w:rsid w:val="00751E79"/>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5F1"/>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3041"/>
    <w:rsid w:val="007C353C"/>
    <w:rsid w:val="007C3E36"/>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66D"/>
    <w:rsid w:val="00804DF6"/>
    <w:rsid w:val="0080518B"/>
    <w:rsid w:val="0080529A"/>
    <w:rsid w:val="00805F9D"/>
    <w:rsid w:val="00806C3F"/>
    <w:rsid w:val="00807ACA"/>
    <w:rsid w:val="00807D12"/>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B03"/>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1D7E"/>
    <w:rsid w:val="008727F4"/>
    <w:rsid w:val="00873CEB"/>
    <w:rsid w:val="00873DA2"/>
    <w:rsid w:val="008741E3"/>
    <w:rsid w:val="00874314"/>
    <w:rsid w:val="00874E46"/>
    <w:rsid w:val="00875952"/>
    <w:rsid w:val="008759C8"/>
    <w:rsid w:val="00875C1A"/>
    <w:rsid w:val="00875C4E"/>
    <w:rsid w:val="00875C74"/>
    <w:rsid w:val="00875EB3"/>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CCB"/>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5DC"/>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938"/>
    <w:rsid w:val="00960E06"/>
    <w:rsid w:val="00960E0A"/>
    <w:rsid w:val="009617DC"/>
    <w:rsid w:val="009619C6"/>
    <w:rsid w:val="00961D77"/>
    <w:rsid w:val="0096224E"/>
    <w:rsid w:val="00963181"/>
    <w:rsid w:val="00963A52"/>
    <w:rsid w:val="00963A70"/>
    <w:rsid w:val="009653C3"/>
    <w:rsid w:val="0096541A"/>
    <w:rsid w:val="00965A53"/>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69EA"/>
    <w:rsid w:val="0097716A"/>
    <w:rsid w:val="00977B86"/>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F85"/>
    <w:rsid w:val="009B00D9"/>
    <w:rsid w:val="009B08C3"/>
    <w:rsid w:val="009B0A27"/>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6C50"/>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EA5"/>
    <w:rsid w:val="00A0407A"/>
    <w:rsid w:val="00A04627"/>
    <w:rsid w:val="00A047B6"/>
    <w:rsid w:val="00A04BAF"/>
    <w:rsid w:val="00A0550E"/>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4CF"/>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62C4"/>
    <w:rsid w:val="00AD64BF"/>
    <w:rsid w:val="00AD6902"/>
    <w:rsid w:val="00AD6BDA"/>
    <w:rsid w:val="00AD757C"/>
    <w:rsid w:val="00AE02E7"/>
    <w:rsid w:val="00AE0305"/>
    <w:rsid w:val="00AE056C"/>
    <w:rsid w:val="00AE086E"/>
    <w:rsid w:val="00AE13D2"/>
    <w:rsid w:val="00AE17BA"/>
    <w:rsid w:val="00AE1EE3"/>
    <w:rsid w:val="00AE241E"/>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3A61"/>
    <w:rsid w:val="00B03C22"/>
    <w:rsid w:val="00B049E9"/>
    <w:rsid w:val="00B04DE6"/>
    <w:rsid w:val="00B06229"/>
    <w:rsid w:val="00B06DA3"/>
    <w:rsid w:val="00B06E35"/>
    <w:rsid w:val="00B075F9"/>
    <w:rsid w:val="00B07A89"/>
    <w:rsid w:val="00B101FF"/>
    <w:rsid w:val="00B106BC"/>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208C"/>
    <w:rsid w:val="00B2260B"/>
    <w:rsid w:val="00B2260D"/>
    <w:rsid w:val="00B22854"/>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2FD"/>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674"/>
    <w:rsid w:val="00B777AA"/>
    <w:rsid w:val="00B777FA"/>
    <w:rsid w:val="00B77DE2"/>
    <w:rsid w:val="00B80ABD"/>
    <w:rsid w:val="00B81482"/>
    <w:rsid w:val="00B8178B"/>
    <w:rsid w:val="00B819C0"/>
    <w:rsid w:val="00B82334"/>
    <w:rsid w:val="00B8281F"/>
    <w:rsid w:val="00B831E3"/>
    <w:rsid w:val="00B83830"/>
    <w:rsid w:val="00B83DB9"/>
    <w:rsid w:val="00B84C8E"/>
    <w:rsid w:val="00B8510F"/>
    <w:rsid w:val="00B851AB"/>
    <w:rsid w:val="00B85957"/>
    <w:rsid w:val="00B85D0F"/>
    <w:rsid w:val="00B85EB0"/>
    <w:rsid w:val="00B865D1"/>
    <w:rsid w:val="00B8663E"/>
    <w:rsid w:val="00B869C0"/>
    <w:rsid w:val="00B86CF5"/>
    <w:rsid w:val="00B87777"/>
    <w:rsid w:val="00B90ADA"/>
    <w:rsid w:val="00B91885"/>
    <w:rsid w:val="00B91910"/>
    <w:rsid w:val="00B91F89"/>
    <w:rsid w:val="00B92165"/>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5622"/>
    <w:rsid w:val="00BF5A02"/>
    <w:rsid w:val="00BF5AF4"/>
    <w:rsid w:val="00BF5C29"/>
    <w:rsid w:val="00BF5E7B"/>
    <w:rsid w:val="00BF65D3"/>
    <w:rsid w:val="00C00235"/>
    <w:rsid w:val="00C00809"/>
    <w:rsid w:val="00C00C04"/>
    <w:rsid w:val="00C01191"/>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CA8"/>
    <w:rsid w:val="00C14CE8"/>
    <w:rsid w:val="00C15836"/>
    <w:rsid w:val="00C1653D"/>
    <w:rsid w:val="00C17FCF"/>
    <w:rsid w:val="00C20EAB"/>
    <w:rsid w:val="00C2131B"/>
    <w:rsid w:val="00C213F2"/>
    <w:rsid w:val="00C21463"/>
    <w:rsid w:val="00C22037"/>
    <w:rsid w:val="00C22A1D"/>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D6"/>
    <w:rsid w:val="00C51150"/>
    <w:rsid w:val="00C517AA"/>
    <w:rsid w:val="00C518CC"/>
    <w:rsid w:val="00C51D2B"/>
    <w:rsid w:val="00C520AB"/>
    <w:rsid w:val="00C520DF"/>
    <w:rsid w:val="00C523D2"/>
    <w:rsid w:val="00C5283F"/>
    <w:rsid w:val="00C52C6F"/>
    <w:rsid w:val="00C52C94"/>
    <w:rsid w:val="00C52FD3"/>
    <w:rsid w:val="00C532C3"/>
    <w:rsid w:val="00C538D2"/>
    <w:rsid w:val="00C539AB"/>
    <w:rsid w:val="00C541E8"/>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5EB"/>
    <w:rsid w:val="00CA4F61"/>
    <w:rsid w:val="00CA544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392"/>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160"/>
    <w:rsid w:val="00D41452"/>
    <w:rsid w:val="00D41F5C"/>
    <w:rsid w:val="00D42884"/>
    <w:rsid w:val="00D42BDB"/>
    <w:rsid w:val="00D42BDE"/>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50AE"/>
    <w:rsid w:val="00D96BB7"/>
    <w:rsid w:val="00D97D38"/>
    <w:rsid w:val="00DA0494"/>
    <w:rsid w:val="00DA0B3F"/>
    <w:rsid w:val="00DA15F4"/>
    <w:rsid w:val="00DA1768"/>
    <w:rsid w:val="00DA1EE5"/>
    <w:rsid w:val="00DA2D25"/>
    <w:rsid w:val="00DA2D79"/>
    <w:rsid w:val="00DA328E"/>
    <w:rsid w:val="00DA3897"/>
    <w:rsid w:val="00DA3961"/>
    <w:rsid w:val="00DA423C"/>
    <w:rsid w:val="00DA52AC"/>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6C8"/>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0DC"/>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3BAB"/>
    <w:rsid w:val="00E743AB"/>
    <w:rsid w:val="00E751C7"/>
    <w:rsid w:val="00E7557C"/>
    <w:rsid w:val="00E75B0C"/>
    <w:rsid w:val="00E76885"/>
    <w:rsid w:val="00E76995"/>
    <w:rsid w:val="00E77DFE"/>
    <w:rsid w:val="00E807B0"/>
    <w:rsid w:val="00E807BF"/>
    <w:rsid w:val="00E80917"/>
    <w:rsid w:val="00E80B63"/>
    <w:rsid w:val="00E80F65"/>
    <w:rsid w:val="00E810B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A15"/>
    <w:rsid w:val="00ED1D26"/>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63E"/>
    <w:rsid w:val="00F0286B"/>
    <w:rsid w:val="00F03A7A"/>
    <w:rsid w:val="00F04CC0"/>
    <w:rsid w:val="00F0506F"/>
    <w:rsid w:val="00F05525"/>
    <w:rsid w:val="00F05ABE"/>
    <w:rsid w:val="00F066A5"/>
    <w:rsid w:val="00F06717"/>
    <w:rsid w:val="00F068E7"/>
    <w:rsid w:val="00F06BF6"/>
    <w:rsid w:val="00F06C50"/>
    <w:rsid w:val="00F071EA"/>
    <w:rsid w:val="00F074A3"/>
    <w:rsid w:val="00F07913"/>
    <w:rsid w:val="00F10E7C"/>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C78"/>
    <w:rsid w:val="00F652F5"/>
    <w:rsid w:val="00F65EDB"/>
    <w:rsid w:val="00F660BC"/>
    <w:rsid w:val="00F66145"/>
    <w:rsid w:val="00F66257"/>
    <w:rsid w:val="00F6634B"/>
    <w:rsid w:val="00F666B0"/>
    <w:rsid w:val="00F6681D"/>
    <w:rsid w:val="00F669AD"/>
    <w:rsid w:val="00F66ABD"/>
    <w:rsid w:val="00F66B65"/>
    <w:rsid w:val="00F6730E"/>
    <w:rsid w:val="00F679E2"/>
    <w:rsid w:val="00F7024D"/>
    <w:rsid w:val="00F7057D"/>
    <w:rsid w:val="00F70A82"/>
    <w:rsid w:val="00F70D11"/>
    <w:rsid w:val="00F70D52"/>
    <w:rsid w:val="00F71235"/>
    <w:rsid w:val="00F71C78"/>
    <w:rsid w:val="00F71C8D"/>
    <w:rsid w:val="00F72912"/>
    <w:rsid w:val="00F7297F"/>
    <w:rsid w:val="00F72B51"/>
    <w:rsid w:val="00F72E55"/>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3D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1302519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89118763">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45769589">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99" Type="http://schemas.openxmlformats.org/officeDocument/2006/relationships/hyperlink" Target="http://wiki.ford.com/display/RequirementsEngineering/Requirements+Attributes" TargetMode="External"/><Relationship Id="rId303"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Requirements+Attributes?src=contextnavpagetreemode" TargetMode="External"/><Relationship Id="rId42" Type="http://schemas.openxmlformats.org/officeDocument/2006/relationships/hyperlink" Target="http://wiki.ford.com/display/CS/Service+Catalog" TargetMode="External"/><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324" Type="http://schemas.openxmlformats.org/officeDocument/2006/relationships/hyperlink" Target="http://wiki.ford.com/display/RequirementsEngineering/Requirements+Attributes" TargetMode="External"/><Relationship Id="rId345"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226" Type="http://schemas.openxmlformats.org/officeDocument/2006/relationships/hyperlink" Target="http://wiki.ford.com/display/RequirementsEngineering/Requirements+Attributes" TargetMode="External"/><Relationship Id="rId247"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268" Type="http://schemas.openxmlformats.org/officeDocument/2006/relationships/hyperlink" Target="http://wiki.ford.com/display/RequirementsEngineering/Requirements+Attributes" TargetMode="External"/><Relationship Id="rId289"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hyperlink" Target="https://www.vsemweb.ford.com/tc/launchapp?-attach=true&amp;-s=226TCSession&amp;-o=rkWV6owSx3NrTDAAAAAAAAAAAAA&amp;servername=Production_Server" TargetMode="External"/><Relationship Id="rId53" Type="http://schemas.openxmlformats.org/officeDocument/2006/relationships/image" Target="media/image14.jpg"/><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314" Type="http://schemas.openxmlformats.org/officeDocument/2006/relationships/hyperlink" Target="http://wiki.ford.com/display/RequirementsEngineering/Requirements+Attributes" TargetMode="External"/><Relationship Id="rId335"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16" Type="http://schemas.openxmlformats.org/officeDocument/2006/relationships/hyperlink" Target="http://wiki.ford.com/display/RequirementsEngineering/Requirements+Attributes" TargetMode="External"/><Relationship Id="rId237" Type="http://schemas.openxmlformats.org/officeDocument/2006/relationships/hyperlink" Target="http://wiki.ford.com/display/RequirementsEngineering/Requirements+Attributes" TargetMode="External"/><Relationship Id="rId258" Type="http://schemas.openxmlformats.org/officeDocument/2006/relationships/hyperlink" Target="http://wiki.ford.com/display/RequirementsEngineering/Requirements+Attributes" TargetMode="External"/><Relationship Id="rId279" Type="http://schemas.openxmlformats.org/officeDocument/2006/relationships/hyperlink" Target="http://wiki.ford.com/display/RequirementsEngineering/Requirements+Attributes" TargetMode="External"/><Relationship Id="rId22" Type="http://schemas.openxmlformats.org/officeDocument/2006/relationships/hyperlink" Target="https://www.vsemweb.ford.com/tc/launchapp?-attach=true&amp;-s=226TCSession&amp;-o=zNX5hzEYx3NrTDAAAAAAAAAAAAA&amp;servername=Production_Server" TargetMode="External"/><Relationship Id="rId43" Type="http://schemas.openxmlformats.org/officeDocument/2006/relationships/hyperlink" Target="https://www.vsemweb.ford.com/tc/launchapp?-attach=true&amp;-s=226TCSession&amp;-o=WZe1wsPXx3NrTDAAAAAAAAAAAAA&amp;servername=Production_Server%5e" TargetMode="External"/><Relationship Id="rId64"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290" Type="http://schemas.openxmlformats.org/officeDocument/2006/relationships/hyperlink" Target="http://wiki.ford.com/display/RequirementsEngineering/Requirements+Attributes" TargetMode="External"/><Relationship Id="rId304" Type="http://schemas.openxmlformats.org/officeDocument/2006/relationships/hyperlink" Target="http://wiki.ford.com/display/RequirementsEngineering/Requirements+Attributes" TargetMode="External"/><Relationship Id="rId325" Type="http://schemas.openxmlformats.org/officeDocument/2006/relationships/hyperlink" Target="http://wiki.ford.com/display/RequirementsEngineering/Requirements+Attributes" TargetMode="External"/><Relationship Id="rId346"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227" Type="http://schemas.openxmlformats.org/officeDocument/2006/relationships/hyperlink" Target="http://wiki.ford.com/display/RequirementsEngineering/Requirements+Attributes" TargetMode="External"/><Relationship Id="rId248" Type="http://schemas.openxmlformats.org/officeDocument/2006/relationships/hyperlink" Target="http://wiki.ford.com/display/RequirementsEngineering/Requirements+Attributes" TargetMode="External"/><Relationship Id="rId269" Type="http://schemas.openxmlformats.org/officeDocument/2006/relationships/hyperlink" Target="http://wiki.ford.com/display/RequirementsEngineering/Requirements+Attributes" TargetMode="External"/><Relationship Id="rId12" Type="http://schemas.openxmlformats.org/officeDocument/2006/relationships/footer" Target="footer1.xml"/><Relationship Id="rId33" Type="http://schemas.openxmlformats.org/officeDocument/2006/relationships/image" Target="media/image3.jpg"/><Relationship Id="rId108"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280" Type="http://schemas.openxmlformats.org/officeDocument/2006/relationships/hyperlink" Target="http://wiki.ford.com/display/RequirementsEngineering/Requirements+Attributes" TargetMode="External"/><Relationship Id="rId315" Type="http://schemas.openxmlformats.org/officeDocument/2006/relationships/hyperlink" Target="http://wiki.ford.com/display/RequirementsEngineering/Requirements+Attributes" TargetMode="External"/><Relationship Id="rId336" Type="http://schemas.openxmlformats.org/officeDocument/2006/relationships/hyperlink" Target="http://wiki.ford.com/display/RequirementsEngineering/Requirements+Attributes" TargetMode="External"/><Relationship Id="rId54" Type="http://schemas.openxmlformats.org/officeDocument/2006/relationships/image" Target="media/image15.jpg"/><Relationship Id="rId75"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217" Type="http://schemas.openxmlformats.org/officeDocument/2006/relationships/hyperlink" Target="http://wiki.ford.com/display/RequirementsEngineering/Requirements+Attributes" TargetMode="External"/><Relationship Id="rId6" Type="http://schemas.openxmlformats.org/officeDocument/2006/relationships/styles" Target="styles.xml"/><Relationship Id="rId238" Type="http://schemas.openxmlformats.org/officeDocument/2006/relationships/hyperlink" Target="http://wiki.ford.com/display/RequirementsEngineering/Requirements+Attributes" TargetMode="External"/><Relationship Id="rId259" Type="http://schemas.openxmlformats.org/officeDocument/2006/relationships/hyperlink" Target="http://wiki.ford.com/display/RequirementsEngineering/Requirements+Attributes" TargetMode="External"/><Relationship Id="rId23" Type="http://schemas.openxmlformats.org/officeDocument/2006/relationships/hyperlink" Target="https://www.vsemweb.ford.com/tc/launchapp?-attach=true&amp;-s=226TCSession&amp;-o=zqsBkU6Cx3NrTDAAAAAAAAAAAAA&amp;servername=Production_Server" TargetMode="External"/><Relationship Id="rId119" Type="http://schemas.openxmlformats.org/officeDocument/2006/relationships/hyperlink" Target="http://wiki.ford.com/display/RequirementsEngineering/Requirements+Attributes" TargetMode="External"/><Relationship Id="rId270" Type="http://schemas.openxmlformats.org/officeDocument/2006/relationships/hyperlink" Target="http://wiki.ford.com/display/RequirementsEngineering/Requirements+Attributes" TargetMode="External"/><Relationship Id="rId291" Type="http://schemas.openxmlformats.org/officeDocument/2006/relationships/hyperlink" Target="http://wiki.ford.com/display/RequirementsEngineering/Requirements+Attributes" TargetMode="External"/><Relationship Id="rId305" Type="http://schemas.openxmlformats.org/officeDocument/2006/relationships/hyperlink" Target="http://wiki.ford.com/display/RequirementsEngineering/Requirements+Attributes" TargetMode="External"/><Relationship Id="rId326" Type="http://schemas.openxmlformats.org/officeDocument/2006/relationships/hyperlink" Target="http://wiki.ford.com/display/RequirementsEngineering/Requirements+Attributes" TargetMode="External"/><Relationship Id="rId347" Type="http://schemas.openxmlformats.org/officeDocument/2006/relationships/hyperlink" Target="http://www.fgti.ford.com/client/NewFGTI/CopyrightNotice.html" TargetMode="External"/><Relationship Id="rId44" Type="http://schemas.openxmlformats.org/officeDocument/2006/relationships/hyperlink" Target="https://www.vsemweb.ford.com/tc/launchapp?-attach=true&amp;-s=226TCSession&amp;-o=LjXtx$M9x3NrTDAAAAAAAAAAAAA&amp;servername=Production_Server" TargetMode="External"/><Relationship Id="rId65"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7" Type="http://schemas.openxmlformats.org/officeDocument/2006/relationships/hyperlink" Target="http://wiki.ford.com/display/RequirementsEngineering/Requirements+Attributes" TargetMode="External"/><Relationship Id="rId228" Type="http://schemas.openxmlformats.org/officeDocument/2006/relationships/hyperlink" Target="http://wiki.ford.com/display/RequirementsEngineering/Requirements+Attributes" TargetMode="External"/><Relationship Id="rId249" Type="http://schemas.openxmlformats.org/officeDocument/2006/relationships/hyperlink" Target="http://wiki.ford.com/display/RequirementsEngineering/Requirements+Attributes" TargetMode="External"/><Relationship Id="rId13" Type="http://schemas.openxmlformats.org/officeDocument/2006/relationships/header" Target="header2.xml"/><Relationship Id="rId109" Type="http://schemas.openxmlformats.org/officeDocument/2006/relationships/hyperlink" Target="http://wiki.ford.com/display/RequirementsEngineering/Requirements+Attributes" TargetMode="External"/><Relationship Id="rId260" Type="http://schemas.openxmlformats.org/officeDocument/2006/relationships/hyperlink" Target="http://wiki.ford.com/display/RequirementsEngineering/Requirements+Attributes" TargetMode="External"/><Relationship Id="rId281" Type="http://schemas.openxmlformats.org/officeDocument/2006/relationships/hyperlink" Target="http://wiki.ford.com/display/RequirementsEngineering/Requirements+Attributes" TargetMode="External"/><Relationship Id="rId316" Type="http://schemas.openxmlformats.org/officeDocument/2006/relationships/hyperlink" Target="http://wiki.ford.com/display/RequirementsEngineering/Requirements+Attributes" TargetMode="External"/><Relationship Id="rId337" Type="http://schemas.openxmlformats.org/officeDocument/2006/relationships/hyperlink" Target="http://wiki.ford.com/display/RequirementsEngineering/Requirements+Attributes" TargetMode="External"/><Relationship Id="rId34" Type="http://schemas.openxmlformats.org/officeDocument/2006/relationships/image" Target="media/image4.jpg"/><Relationship Id="rId55" Type="http://schemas.openxmlformats.org/officeDocument/2006/relationships/hyperlink" Target="https://www.vsemweb.ford.com/tc/launchapp?-attach=true&amp;-s=226TCSession&amp;-o=jxexwXN4x3NrTDAAAAAAAAAAAAA&amp;servername=Production_Server"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18" Type="http://schemas.openxmlformats.org/officeDocument/2006/relationships/hyperlink" Target="http://wiki.ford.com/display/RequirementsEngineering/Requirements+Attributes" TargetMode="External"/><Relationship Id="rId239" Type="http://schemas.openxmlformats.org/officeDocument/2006/relationships/hyperlink" Target="http://wiki.ford.com/display/RequirementsEngineering/Requirements+Attributes" TargetMode="External"/><Relationship Id="rId250" Type="http://schemas.openxmlformats.org/officeDocument/2006/relationships/hyperlink" Target="http://wiki.ford.com/display/RequirementsEngineering/Requirements+Attributes" TargetMode="External"/><Relationship Id="rId271" Type="http://schemas.openxmlformats.org/officeDocument/2006/relationships/hyperlink" Target="http://wiki.ford.com/display/RequirementsEngineering/Requirements+Attributes" TargetMode="External"/><Relationship Id="rId292" Type="http://schemas.openxmlformats.org/officeDocument/2006/relationships/hyperlink" Target="http://wiki.ford.com/display/RequirementsEngineering/Requirements+Attributes" TargetMode="External"/><Relationship Id="rId306" Type="http://schemas.openxmlformats.org/officeDocument/2006/relationships/hyperlink" Target="http://wiki.ford.com/display/RequirementsEngineering/Requirements+Attributes" TargetMode="External"/><Relationship Id="rId24" Type="http://schemas.openxmlformats.org/officeDocument/2006/relationships/hyperlink" Target="https://www.vsemweb.ford.com/tc/launchapp?-attach=true&amp;-s=226TCSession&amp;-o=DDgBkU6Cx3NrTDAAAAAAAAAAAAA&amp;servername=Production_Server" TargetMode="External"/><Relationship Id="rId45" Type="http://schemas.openxmlformats.org/officeDocument/2006/relationships/hyperlink" Target="https://www.vsemweb.ford.com/tc/launchapp?-attach=true&amp;-s=226TCSession&amp;-o=LjXtx$M9x3NrTDAAAAAAAAAAAAA&amp;servername=Production_Server"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327" Type="http://schemas.openxmlformats.org/officeDocument/2006/relationships/hyperlink" Target="http://wiki.ford.com/display/RequirementsEngineering/Requirements+Attributes" TargetMode="External"/><Relationship Id="rId348"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208" Type="http://schemas.openxmlformats.org/officeDocument/2006/relationships/hyperlink" Target="http://wiki.ford.com/display/RequirementsEngineering/Requirements+Attributes" TargetMode="External"/><Relationship Id="rId229" Type="http://schemas.openxmlformats.org/officeDocument/2006/relationships/hyperlink" Target="http://wiki.ford.com/display/RequirementsEngineering/Requirements+Attributes" TargetMode="External"/><Relationship Id="rId240" Type="http://schemas.openxmlformats.org/officeDocument/2006/relationships/hyperlink" Target="http://wiki.ford.com/display/RequirementsEngineering/Requirements+Attributes" TargetMode="External"/><Relationship Id="rId261" Type="http://schemas.openxmlformats.org/officeDocument/2006/relationships/hyperlink" Target="http://wiki.ford.com/display/RequirementsEngineering/Requirements+Attributes" TargetMode="External"/><Relationship Id="rId14" Type="http://schemas.openxmlformats.org/officeDocument/2006/relationships/image" Target="media/image2.jpg"/><Relationship Id="rId35" Type="http://schemas.openxmlformats.org/officeDocument/2006/relationships/hyperlink" Target="https://www.vsemweb.ford.com:443/tc/launchapp?-attach=true&amp;-s=226TCSession&amp;-o=ZmZNi0JHx3NrTDAAAAAAAAAAAAA"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282" Type="http://schemas.openxmlformats.org/officeDocument/2006/relationships/hyperlink" Target="http://wiki.ford.com/display/RequirementsEngineering/Requirements+Attributes" TargetMode="External"/><Relationship Id="rId317" Type="http://schemas.openxmlformats.org/officeDocument/2006/relationships/hyperlink" Target="http://wiki.ford.com/display/RequirementsEngineering/Requirements+Attributes" TargetMode="External"/><Relationship Id="rId338"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219" Type="http://schemas.openxmlformats.org/officeDocument/2006/relationships/hyperlink" Target="http://wiki.ford.com/display/RequirementsEngineering/Requirements+Attributes" TargetMode="External"/><Relationship Id="rId230" Type="http://schemas.openxmlformats.org/officeDocument/2006/relationships/hyperlink" Target="http://wiki.ford.com/display/RequirementsEngineering/Requirements+Attributes" TargetMode="External"/><Relationship Id="rId251" Type="http://schemas.openxmlformats.org/officeDocument/2006/relationships/hyperlink" Target="http://wiki.ford.com/display/RequirementsEngineering/Requirements+Attributes" TargetMode="External"/><Relationship Id="rId25" Type="http://schemas.openxmlformats.org/officeDocument/2006/relationships/hyperlink" Target="https://www.vsemweb.ford.com/tc/launchapp?-attach=true&amp;-s=226TCSession&amp;-o=iWYxEeXyx3NrTDAAAAAAAAAAAAA&amp;servername=Production_Server" TargetMode="External"/><Relationship Id="rId46" Type="http://schemas.openxmlformats.org/officeDocument/2006/relationships/image" Target="media/image8.png"/><Relationship Id="rId67" Type="http://schemas.openxmlformats.org/officeDocument/2006/relationships/hyperlink" Target="http://wiki.ford.com/display/RequirementsEngineering/Requirements+Attributes" TargetMode="External"/><Relationship Id="rId272" Type="http://schemas.openxmlformats.org/officeDocument/2006/relationships/hyperlink" Target="http://wiki.ford.com/display/RequirementsEngineering/Requirements+Attributes" TargetMode="External"/><Relationship Id="rId293" Type="http://schemas.openxmlformats.org/officeDocument/2006/relationships/hyperlink" Target="http://wiki.ford.com/display/RequirementsEngineering/Requirements+Attributes" TargetMode="External"/><Relationship Id="rId307" Type="http://schemas.openxmlformats.org/officeDocument/2006/relationships/hyperlink" Target="http://wiki.ford.com/display/RequirementsEngineering/Requirements+Attributes" TargetMode="External"/><Relationship Id="rId328" Type="http://schemas.openxmlformats.org/officeDocument/2006/relationships/hyperlink" Target="http://wiki.ford.com/display/RequirementsEngineering/Requirements+Attributes" TargetMode="External"/><Relationship Id="rId349" Type="http://schemas.openxmlformats.org/officeDocument/2006/relationships/header" Target="header3.xml"/><Relationship Id="rId20" Type="http://schemas.openxmlformats.org/officeDocument/2006/relationships/hyperlink" Target="http://wiki.ford.com/pages/viewpage.action?pageId=104991616&amp;src=contextnavpagetreemode" TargetMode="External"/><Relationship Id="rId41" Type="http://schemas.openxmlformats.org/officeDocument/2006/relationships/hyperlink" Target="https://www.vsemweb.ford.com/tc/launchapp?-attach=true&amp;-s=226TCSession&amp;-o=jXfpx2PHx3NrTDAAAAAAAAAAAAA&amp;servername=Production_Server"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220" Type="http://schemas.openxmlformats.org/officeDocument/2006/relationships/hyperlink" Target="http://wiki.ford.com/display/RequirementsEngineering/Requirements+Attributes" TargetMode="External"/><Relationship Id="rId225" Type="http://schemas.openxmlformats.org/officeDocument/2006/relationships/hyperlink" Target="http://wiki.ford.com/display/RequirementsEngineering/Requirements+Attributes" TargetMode="External"/><Relationship Id="rId241" Type="http://schemas.openxmlformats.org/officeDocument/2006/relationships/hyperlink" Target="http://wiki.ford.com/display/RequirementsEngineering/Requirements+Attributes" TargetMode="External"/><Relationship Id="rId246" Type="http://schemas.openxmlformats.org/officeDocument/2006/relationships/hyperlink" Target="http://wiki.ford.com/display/RequirementsEngineering/Requirements+Attributes" TargetMode="External"/><Relationship Id="rId267" Type="http://schemas.openxmlformats.org/officeDocument/2006/relationships/hyperlink" Target="http://wiki.ford.com/display/RequirementsEngineering/Requirements+Attributes" TargetMode="External"/><Relationship Id="rId288" Type="http://schemas.openxmlformats.org/officeDocument/2006/relationships/hyperlink" Target="http://wiki.ford.com/display/RequirementsEngineering/Requirements+Attributes" TargetMode="External"/><Relationship Id="rId15" Type="http://schemas.openxmlformats.org/officeDocument/2006/relationships/hyperlink" Target="http://wiki.ford.com/display/RequirementsEngineering/Requirements+Engineering+for+SW+Enabled+Features" TargetMode="External"/><Relationship Id="rId36" Type="http://schemas.openxmlformats.org/officeDocument/2006/relationships/image" Target="media/image5.emf"/><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262" Type="http://schemas.openxmlformats.org/officeDocument/2006/relationships/hyperlink" Target="http://wiki.ford.com/display/RequirementsEngineering/Requirements+Attributes" TargetMode="External"/><Relationship Id="rId283" Type="http://schemas.openxmlformats.org/officeDocument/2006/relationships/hyperlink" Target="http://wiki.ford.com/display/RequirementsEngineering/Requirements+Attributes" TargetMode="External"/><Relationship Id="rId313" Type="http://schemas.openxmlformats.org/officeDocument/2006/relationships/hyperlink" Target="http://wiki.ford.com/display/RequirementsEngineering/Requirements+Attributes" TargetMode="External"/><Relationship Id="rId318" Type="http://schemas.openxmlformats.org/officeDocument/2006/relationships/hyperlink" Target="http://wiki.ford.com/display/RequirementsEngineering/Requirements+Attributes" TargetMode="External"/><Relationship Id="rId339"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s://www.vsemweb.ford.com/tc/launchapp?-attach=true&amp;-s=226TCSession&amp;-o=boRV6owSx3NrTDAAAAAAAAAAAAA&amp;servername=Production_Server" TargetMode="External"/><Relationship Id="rId52" Type="http://schemas.openxmlformats.org/officeDocument/2006/relationships/image" Target="media/image13.jpg"/><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334" Type="http://schemas.openxmlformats.org/officeDocument/2006/relationships/hyperlink" Target="http://wiki.ford.com/display/RequirementsEngineering/Requirements+Attributes" TargetMode="External"/><Relationship Id="rId35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hyperlink" Target="http://wiki.ford.com/display/RequirementsEngineering/Requirements+Attributes" TargetMode="External"/><Relationship Id="rId257" Type="http://schemas.openxmlformats.org/officeDocument/2006/relationships/hyperlink" Target="http://wiki.ford.com/display/RequirementsEngineering/Requirements+Attributes" TargetMode="External"/><Relationship Id="rId278" Type="http://schemas.openxmlformats.org/officeDocument/2006/relationships/hyperlink" Target="http://wiki.ford.com/display/RequirementsEngineering/Requirements+Attributes" TargetMode="External"/><Relationship Id="rId26" Type="http://schemas.openxmlformats.org/officeDocument/2006/relationships/hyperlink" Target="https://www.vsemweb.ford.com/tc/launchapp?-attach=true&amp;-s=226TCSession&amp;-o=h$b9Xjn8x3NrTDAAAAAAAAAAAAA&amp;servername=Production_Server" TargetMode="External"/><Relationship Id="rId231" Type="http://schemas.openxmlformats.org/officeDocument/2006/relationships/hyperlink" Target="http://wiki.ford.com/display/RequirementsEngineering/Requirements+Attributes" TargetMode="External"/><Relationship Id="rId252" Type="http://schemas.openxmlformats.org/officeDocument/2006/relationships/hyperlink" Target="http://wiki.ford.com/display/RequirementsEngineering/Requirements+Attributes" TargetMode="External"/><Relationship Id="rId273" Type="http://schemas.openxmlformats.org/officeDocument/2006/relationships/hyperlink" Target="http://wiki.ford.com/display/RequirementsEngineering/Requirements+Attributes" TargetMode="External"/><Relationship Id="rId294" Type="http://schemas.openxmlformats.org/officeDocument/2006/relationships/hyperlink" Target="http://wiki.ford.com/display/RequirementsEngineering/Requirements+Attributes" TargetMode="External"/><Relationship Id="rId308" Type="http://schemas.openxmlformats.org/officeDocument/2006/relationships/hyperlink" Target="http://wiki.ford.com/display/RequirementsEngineering/Requirements+Attributes" TargetMode="External"/><Relationship Id="rId329" Type="http://schemas.openxmlformats.org/officeDocument/2006/relationships/hyperlink" Target="http://wiki.ford.com/display/RequirementsEngineering/Requirements+Attributes" TargetMode="External"/><Relationship Id="rId47" Type="http://schemas.openxmlformats.org/officeDocument/2006/relationships/image" Target="media/image9.emf"/><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340"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openxmlformats.org/officeDocument/2006/relationships/hyperlink" Target="https://www.vsemweb.ford.com/tc/launchapp?-attach=true&amp;-s=226TCSession&amp;-o=SZU9Xk_yx3NrTDAAAAAAAAAAAAA&amp;servername=Production_Server" TargetMode="External"/><Relationship Id="rId221" Type="http://schemas.openxmlformats.org/officeDocument/2006/relationships/hyperlink" Target="http://wiki.ford.com/display/RequirementsEngineering/Requirements+Attributes" TargetMode="External"/><Relationship Id="rId242" Type="http://schemas.openxmlformats.org/officeDocument/2006/relationships/hyperlink" Target="http://wiki.ford.com/display/RequirementsEngineering/Requirements+Attributes" TargetMode="External"/><Relationship Id="rId263" Type="http://schemas.openxmlformats.org/officeDocument/2006/relationships/hyperlink" Target="http://wiki.ford.com/display/RequirementsEngineering/Requirements+Attributes" TargetMode="External"/><Relationship Id="rId284" Type="http://schemas.openxmlformats.org/officeDocument/2006/relationships/hyperlink" Target="http://wiki.ford.com/display/RequirementsEngineering/Requirements+Attributes" TargetMode="External"/><Relationship Id="rId319" Type="http://schemas.openxmlformats.org/officeDocument/2006/relationships/hyperlink" Target="http://wiki.ford.com/display/RequirementsEngineering/Requirements+Attributes" TargetMode="External"/><Relationship Id="rId37" Type="http://schemas.openxmlformats.org/officeDocument/2006/relationships/image" Target="media/image6.jpg"/><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330"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351" Type="http://schemas.openxmlformats.org/officeDocument/2006/relationships/glossaryDocument" Target="glossary/document.xml"/><Relationship Id="rId211" Type="http://schemas.openxmlformats.org/officeDocument/2006/relationships/hyperlink" Target="http://wiki.ford.com/display/RequirementsEngineering/Requirements+Attributes" TargetMode="External"/><Relationship Id="rId232" Type="http://schemas.openxmlformats.org/officeDocument/2006/relationships/hyperlink" Target="http://wiki.ford.com/display/RequirementsEngineering/Requirements+Attributes" TargetMode="External"/><Relationship Id="rId253" Type="http://schemas.openxmlformats.org/officeDocument/2006/relationships/hyperlink" Target="http://wiki.ford.com/display/RequirementsEngineering/Requirements+Attributes" TargetMode="External"/><Relationship Id="rId274" Type="http://schemas.openxmlformats.org/officeDocument/2006/relationships/hyperlink" Target="http://wiki.ford.com/display/RequirementsEngineering/Requirements+Attributes" TargetMode="External"/><Relationship Id="rId295" Type="http://schemas.openxmlformats.org/officeDocument/2006/relationships/hyperlink" Target="http://wiki.ford.com/display/RequirementsEngineering/Requirements+Attributes" TargetMode="External"/><Relationship Id="rId309" Type="http://schemas.openxmlformats.org/officeDocument/2006/relationships/hyperlink" Target="http://wiki.ford.com/display/RequirementsEngineering/Requirements+Attributes" TargetMode="External"/><Relationship Id="rId27" Type="http://schemas.openxmlformats.org/officeDocument/2006/relationships/hyperlink" Target="https://www.vsemweb.ford.com/tc/launchapp?-attach=true&amp;-s=226TCSession&amp;-o=F0c5z4zQx3NrTDAAAAAAAAAAAAA&amp;servername=Production_Server" TargetMode="External"/><Relationship Id="rId48" Type="http://schemas.openxmlformats.org/officeDocument/2006/relationships/package" Target="embeddings/Microsoft_Visio_Drawing.vsdx"/><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320"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341" Type="http://schemas.openxmlformats.org/officeDocument/2006/relationships/hyperlink" Target="http://wiki.ford.com/display/RequirementsEngineering/Requirements+Attributes" TargetMode="External"/><Relationship Id="rId201" Type="http://schemas.openxmlformats.org/officeDocument/2006/relationships/hyperlink" Target="http://wiki.ford.com/display/RequirementsEngineering/Requirements+Attributes"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hyperlink" Target="http://wiki.ford.com/display/RequirementsEngineering/Requirements+Attributes" TargetMode="External"/><Relationship Id="rId264" Type="http://schemas.openxmlformats.org/officeDocument/2006/relationships/hyperlink" Target="http://wiki.ford.com/display/RequirementsEngineering/Requirements+Attributes" TargetMode="External"/><Relationship Id="rId285" Type="http://schemas.openxmlformats.org/officeDocument/2006/relationships/hyperlink" Target="http://wiki.ford.com/display/RequirementsEngineering/Requirements+Attributes" TargetMode="External"/><Relationship Id="rId17" Type="http://schemas.openxmlformats.org/officeDocument/2006/relationships/hyperlink" Target="http://wiki.ford.com/display/RequirementsEngineering/Specification+templates" TargetMode="External"/><Relationship Id="rId38" Type="http://schemas.openxmlformats.org/officeDocument/2006/relationships/image" Target="media/image7.jpg"/><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310"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331" Type="http://schemas.openxmlformats.org/officeDocument/2006/relationships/hyperlink" Target="http://wiki.ford.com/display/RequirementsEngineering/Requirements+Attributes" TargetMode="External"/><Relationship Id="rId352"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http://wiki.ford.com/display/RequirementsEngineering/Requirements+Attributes" TargetMode="External"/><Relationship Id="rId233" Type="http://schemas.openxmlformats.org/officeDocument/2006/relationships/hyperlink" Target="http://wiki.ford.com/display/RequirementsEngineering/Requirements+Attributes" TargetMode="External"/><Relationship Id="rId254" Type="http://schemas.openxmlformats.org/officeDocument/2006/relationships/hyperlink" Target="http://wiki.ford.com/display/RequirementsEngineering/Requirements+Attributes" TargetMode="External"/><Relationship Id="rId28" Type="http://schemas.openxmlformats.org/officeDocument/2006/relationships/hyperlink" Target="https://www.vsemweb.ford.com/tc/launchapp?-attach=true&amp;-s=226TCSession&amp;-o=iaQ9AR4Cx3NrTDAAAAAAAAAAAAA&amp;servername=Production_Server" TargetMode="External"/><Relationship Id="rId49" Type="http://schemas.openxmlformats.org/officeDocument/2006/relationships/image" Target="media/image10.jpg"/><Relationship Id="rId114" Type="http://schemas.openxmlformats.org/officeDocument/2006/relationships/hyperlink" Target="http://wiki.ford.com/display/RequirementsEngineering/Requirements+Attributes" TargetMode="External"/><Relationship Id="rId275" Type="http://schemas.openxmlformats.org/officeDocument/2006/relationships/hyperlink" Target="http://wiki.ford.com/display/RequirementsEngineering/Requirements+Attributes" TargetMode="External"/><Relationship Id="rId296" Type="http://schemas.openxmlformats.org/officeDocument/2006/relationships/hyperlink" Target="http://wiki.ford.com/display/RequirementsEngineering/Requirements+Attributes" TargetMode="External"/><Relationship Id="rId300"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321" Type="http://schemas.openxmlformats.org/officeDocument/2006/relationships/hyperlink" Target="http://wiki.ford.com/display/RequirementsEngineering/Requirements+Attributes" TargetMode="External"/><Relationship Id="rId342"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23" Type="http://schemas.openxmlformats.org/officeDocument/2006/relationships/hyperlink" Target="http://wiki.ford.com/display/RequirementsEngineering/Requirements+Attributes" TargetMode="External"/><Relationship Id="rId244" Type="http://schemas.openxmlformats.org/officeDocument/2006/relationships/hyperlink" Target="http://wiki.ford.com/display/RequirementsEngineering/Requirements+Attributes" TargetMode="External"/><Relationship Id="rId18" Type="http://schemas.openxmlformats.org/officeDocument/2006/relationships/hyperlink" Target="http://wiki.ford.com/display/RequirementsEngineering/Requirements+Engineering+for+SW+Enabled+Features" TargetMode="External"/><Relationship Id="rId39" Type="http://schemas.openxmlformats.org/officeDocument/2006/relationships/hyperlink" Target="https://www.vsemweb.ford.com/tc/launchapp?-attach=true&amp;-s=226TCSession&amp;-o=gPXpSoIbx3NrTDAAAAAAAAAAAAA&amp;servername=Production_Server" TargetMode="External"/><Relationship Id="rId265" Type="http://schemas.openxmlformats.org/officeDocument/2006/relationships/hyperlink" Target="http://wiki.ford.com/display/RequirementsEngineering/Requirements+Attributes" TargetMode="External"/><Relationship Id="rId286" Type="http://schemas.openxmlformats.org/officeDocument/2006/relationships/hyperlink" Target="http://wiki.ford.com/display/RequirementsEngineering/Requirements+Attributes" TargetMode="External"/><Relationship Id="rId50" Type="http://schemas.openxmlformats.org/officeDocument/2006/relationships/image" Target="media/image11.jpg"/><Relationship Id="rId104"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Requirements+Attributes" TargetMode="External"/><Relationship Id="rId311" Type="http://schemas.openxmlformats.org/officeDocument/2006/relationships/hyperlink" Target="http://wiki.ford.com/display/RequirementsEngineering/Requirements+Attributes" TargetMode="External"/><Relationship Id="rId332" Type="http://schemas.openxmlformats.org/officeDocument/2006/relationships/hyperlink" Target="http://wiki.ford.com/display/RequirementsEngineering/Requirements+Attributes" TargetMode="Externa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13" Type="http://schemas.openxmlformats.org/officeDocument/2006/relationships/hyperlink" Target="http://wiki.ford.com/display/RequirementsEngineering/Requirements+Attributes" TargetMode="External"/><Relationship Id="rId234"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hyperlink" Target="https://www.vsemweb.ford.com/tc/launchapp?-attach=true&amp;-s=226TCSession&amp;-o=idlBBLxox3NrTDAAAAAAAAAAAAA&amp;servername=Production_Server" TargetMode="External"/><Relationship Id="rId255" Type="http://schemas.openxmlformats.org/officeDocument/2006/relationships/hyperlink" Target="http://wiki.ford.com/display/RequirementsEngineering/Requirements+Attributes" TargetMode="External"/><Relationship Id="rId276" Type="http://schemas.openxmlformats.org/officeDocument/2006/relationships/hyperlink" Target="http://wiki.ford.com/display/RequirementsEngineering/Requirements+Attributes" TargetMode="External"/><Relationship Id="rId297" Type="http://schemas.openxmlformats.org/officeDocument/2006/relationships/hyperlink" Target="http://wiki.ford.com/display/RequirementsEngineering/Requirements+Attributes" TargetMode="External"/><Relationship Id="rId40" Type="http://schemas.openxmlformats.org/officeDocument/2006/relationships/hyperlink" Target="https://www.vsemweb.ford.com/tc/launchapp?-attach=true&amp;-s=226TCSession&amp;-o=n0SJN9h0x3NrTDAAAAAAAAAAAAA&amp;servername=Production_Server" TargetMode="External"/><Relationship Id="rId115"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301" Type="http://schemas.openxmlformats.org/officeDocument/2006/relationships/hyperlink" Target="http://wiki.ford.com/display/RequirementsEngineering/Requirements+Attributes" TargetMode="External"/><Relationship Id="rId322" Type="http://schemas.openxmlformats.org/officeDocument/2006/relationships/hyperlink" Target="http://wiki.ford.com/display/RequirementsEngineering/Requirements+Attributes" TargetMode="External"/><Relationship Id="rId343"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How+to+use+the+Specification+Templates?src=contextnavpagetreemode" TargetMode="External"/><Relationship Id="rId224" Type="http://schemas.openxmlformats.org/officeDocument/2006/relationships/hyperlink" Target="http://wiki.ford.com/display/RequirementsEngineering/Requirements+Attributes" TargetMode="External"/><Relationship Id="rId245" Type="http://schemas.openxmlformats.org/officeDocument/2006/relationships/hyperlink" Target="http://wiki.ford.com/display/RequirementsEngineering/Requirements+Attributes" TargetMode="External"/><Relationship Id="rId266" Type="http://schemas.openxmlformats.org/officeDocument/2006/relationships/hyperlink" Target="http://wiki.ford.com/display/RequirementsEngineering/Requirements+Attributes" TargetMode="External"/><Relationship Id="rId287" Type="http://schemas.openxmlformats.org/officeDocument/2006/relationships/hyperlink" Target="http://wiki.ford.com/display/RequirementsEngineering/Requirements+Attributes" TargetMode="External"/><Relationship Id="rId30" Type="http://schemas.openxmlformats.org/officeDocument/2006/relationships/hyperlink" Target="https://www.vsemweb.ford.com/tc/launchapp?-attach=true&amp;-s=226TCSession&amp;-o=SNhBkV85x3NrTDAAAAAAAAAAAAA&amp;servername=Production_Server"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312" Type="http://schemas.openxmlformats.org/officeDocument/2006/relationships/hyperlink" Target="http://wiki.ford.com/display/RequirementsEngineering/Requirements+Attributes" TargetMode="External"/><Relationship Id="rId333" Type="http://schemas.openxmlformats.org/officeDocument/2006/relationships/hyperlink" Target="http://wiki.ford.com/display/RequirementsEngineering/Requirements+Attributes" TargetMode="External"/><Relationship Id="rId51" Type="http://schemas.openxmlformats.org/officeDocument/2006/relationships/image" Target="media/image12.jpg"/><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Requirements+Attributes" TargetMode="External"/><Relationship Id="rId235" Type="http://schemas.openxmlformats.org/officeDocument/2006/relationships/hyperlink" Target="http://wiki.ford.com/display/RequirementsEngineering/Requirements+Attributes" TargetMode="External"/><Relationship Id="rId256" Type="http://schemas.openxmlformats.org/officeDocument/2006/relationships/hyperlink" Target="http://wiki.ford.com/display/RequirementsEngineering/Requirements+Attributes" TargetMode="External"/><Relationship Id="rId277" Type="http://schemas.openxmlformats.org/officeDocument/2006/relationships/hyperlink" Target="http://wiki.ford.com/display/RequirementsEngineering/Requirements+Attributes" TargetMode="External"/><Relationship Id="rId298"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302" Type="http://schemas.openxmlformats.org/officeDocument/2006/relationships/hyperlink" Target="http://wiki.ford.com/display/RequirementsEngineering/Requirements+Attributes" TargetMode="External"/><Relationship Id="rId323" Type="http://schemas.openxmlformats.org/officeDocument/2006/relationships/hyperlink" Target="http://wiki.ford.com/display/RequirementsEngineering/Requirements+Attributes" TargetMode="External"/><Relationship Id="rId344"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0E3D39E71248FF9D731D44BB692481"/>
        <w:category>
          <w:name w:val="General"/>
          <w:gallery w:val="placeholder"/>
        </w:category>
        <w:types>
          <w:type w:val="bbPlcHdr"/>
        </w:types>
        <w:behaviors>
          <w:behavior w:val="content"/>
        </w:behaviors>
        <w:guid w:val="{96AB1C41-F144-429F-A95F-F061773F69BD}"/>
      </w:docPartPr>
      <w:docPartBody>
        <w:p w:rsidR="00B53146" w:rsidRDefault="00B53146" w:rsidP="00B53146">
          <w:pPr>
            <w:pStyle w:val="A20E3D39E71248FF9D731D44BB692481"/>
          </w:pPr>
          <w:r w:rsidRPr="002C30BD">
            <w:rPr>
              <w:rStyle w:val="PlaceholderText"/>
            </w:rPr>
            <w:t>Choose an item.</w:t>
          </w:r>
        </w:p>
      </w:docPartBody>
    </w:docPart>
    <w:docPart>
      <w:docPartPr>
        <w:name w:val="7CFF6A9B30B44935A13A2C4CEEFC68CA"/>
        <w:category>
          <w:name w:val="General"/>
          <w:gallery w:val="placeholder"/>
        </w:category>
        <w:types>
          <w:type w:val="bbPlcHdr"/>
        </w:types>
        <w:behaviors>
          <w:behavior w:val="content"/>
        </w:behaviors>
        <w:guid w:val="{79C74993-C3E2-4F2B-BB48-2B9B2504C2A2}"/>
      </w:docPartPr>
      <w:docPartBody>
        <w:p w:rsidR="00B53146" w:rsidRDefault="00B53146" w:rsidP="00B53146">
          <w:pPr>
            <w:pStyle w:val="7CFF6A9B30B44935A13A2C4CEEFC68CA"/>
          </w:pPr>
          <w:r w:rsidRPr="002C30BD">
            <w:rPr>
              <w:rStyle w:val="PlaceholderText"/>
            </w:rPr>
            <w:t>Choose an item.</w:t>
          </w:r>
        </w:p>
      </w:docPartBody>
    </w:docPart>
    <w:docPart>
      <w:docPartPr>
        <w:name w:val="E8AD3DE87872421BA13C23ACFCFD9263"/>
        <w:category>
          <w:name w:val="General"/>
          <w:gallery w:val="placeholder"/>
        </w:category>
        <w:types>
          <w:type w:val="bbPlcHdr"/>
        </w:types>
        <w:behaviors>
          <w:behavior w:val="content"/>
        </w:behaviors>
        <w:guid w:val="{F26F87F7-D79D-439C-915E-957937227311}"/>
      </w:docPartPr>
      <w:docPartBody>
        <w:p w:rsidR="00B53146" w:rsidRDefault="00B53146" w:rsidP="00B53146">
          <w:pPr>
            <w:pStyle w:val="E8AD3DE87872421BA13C23ACFCFD9263"/>
          </w:pPr>
          <w:r w:rsidRPr="002C30BD">
            <w:rPr>
              <w:rStyle w:val="PlaceholderText"/>
            </w:rPr>
            <w:t>Choose an item.</w:t>
          </w:r>
        </w:p>
      </w:docPartBody>
    </w:docPart>
    <w:docPart>
      <w:docPartPr>
        <w:name w:val="127F74CAD0034FC38EE07C7E9C686A71"/>
        <w:category>
          <w:name w:val="General"/>
          <w:gallery w:val="placeholder"/>
        </w:category>
        <w:types>
          <w:type w:val="bbPlcHdr"/>
        </w:types>
        <w:behaviors>
          <w:behavior w:val="content"/>
        </w:behaviors>
        <w:guid w:val="{125CB0DA-97E9-496B-81DD-98F14BE4E8FA}"/>
      </w:docPartPr>
      <w:docPartBody>
        <w:p w:rsidR="00B53146" w:rsidRDefault="00B53146" w:rsidP="00B53146">
          <w:pPr>
            <w:pStyle w:val="127F74CAD0034FC38EE07C7E9C686A71"/>
          </w:pPr>
          <w:r w:rsidRPr="002C30BD">
            <w:rPr>
              <w:rStyle w:val="PlaceholderText"/>
            </w:rPr>
            <w:t>Choose an item.</w:t>
          </w:r>
        </w:p>
      </w:docPartBody>
    </w:docPart>
    <w:docPart>
      <w:docPartPr>
        <w:name w:val="AC7FF1BDFE5A468A83BBCDCB75BD5240"/>
        <w:category>
          <w:name w:val="General"/>
          <w:gallery w:val="placeholder"/>
        </w:category>
        <w:types>
          <w:type w:val="bbPlcHdr"/>
        </w:types>
        <w:behaviors>
          <w:behavior w:val="content"/>
        </w:behaviors>
        <w:guid w:val="{5D79778C-AD86-4687-B515-6D0BEFCACEB7}"/>
      </w:docPartPr>
      <w:docPartBody>
        <w:p w:rsidR="00B53146" w:rsidRDefault="00B53146" w:rsidP="00B53146">
          <w:pPr>
            <w:pStyle w:val="AC7FF1BDFE5A468A83BBCDCB75BD5240"/>
          </w:pPr>
          <w:r w:rsidRPr="002C30BD">
            <w:rPr>
              <w:rStyle w:val="PlaceholderText"/>
            </w:rPr>
            <w:t>Choose an item.</w:t>
          </w:r>
        </w:p>
      </w:docPartBody>
    </w:docPart>
    <w:docPart>
      <w:docPartPr>
        <w:name w:val="B381E44622354539AA392BE8C551DC9E"/>
        <w:category>
          <w:name w:val="General"/>
          <w:gallery w:val="placeholder"/>
        </w:category>
        <w:types>
          <w:type w:val="bbPlcHdr"/>
        </w:types>
        <w:behaviors>
          <w:behavior w:val="content"/>
        </w:behaviors>
        <w:guid w:val="{156131FF-ECBE-438C-A6C8-01BF0CBE927E}"/>
      </w:docPartPr>
      <w:docPartBody>
        <w:p w:rsidR="00B53146" w:rsidRDefault="00B53146" w:rsidP="00B53146">
          <w:pPr>
            <w:pStyle w:val="B381E44622354539AA392BE8C551DC9E"/>
          </w:pPr>
          <w:r w:rsidRPr="002C30BD">
            <w:rPr>
              <w:rStyle w:val="PlaceholderText"/>
            </w:rPr>
            <w:t>Choose an item.</w:t>
          </w:r>
        </w:p>
      </w:docPartBody>
    </w:docPart>
    <w:docPart>
      <w:docPartPr>
        <w:name w:val="E289C0D5DDBF4048AF6093542CCAB10A"/>
        <w:category>
          <w:name w:val="General"/>
          <w:gallery w:val="placeholder"/>
        </w:category>
        <w:types>
          <w:type w:val="bbPlcHdr"/>
        </w:types>
        <w:behaviors>
          <w:behavior w:val="content"/>
        </w:behaviors>
        <w:guid w:val="{BEF5EE4F-B9F5-4534-9D9D-F8EB6CB3307B}"/>
      </w:docPartPr>
      <w:docPartBody>
        <w:p w:rsidR="00B53146" w:rsidRDefault="00B53146" w:rsidP="00B53146">
          <w:pPr>
            <w:pStyle w:val="E289C0D5DDBF4048AF6093542CCAB10A"/>
          </w:pPr>
          <w:r w:rsidRPr="002C30BD">
            <w:rPr>
              <w:rStyle w:val="PlaceholderText"/>
            </w:rPr>
            <w:t>Choose an item.</w:t>
          </w:r>
        </w:p>
      </w:docPartBody>
    </w:docPart>
    <w:docPart>
      <w:docPartPr>
        <w:name w:val="F07DD40854B94669BD71D22A3499F781"/>
        <w:category>
          <w:name w:val="General"/>
          <w:gallery w:val="placeholder"/>
        </w:category>
        <w:types>
          <w:type w:val="bbPlcHdr"/>
        </w:types>
        <w:behaviors>
          <w:behavior w:val="content"/>
        </w:behaviors>
        <w:guid w:val="{CACE3B8D-DCC1-415A-A5E2-1DB8846B4E50}"/>
      </w:docPartPr>
      <w:docPartBody>
        <w:p w:rsidR="00B53146" w:rsidRDefault="00B53146" w:rsidP="00B53146">
          <w:pPr>
            <w:pStyle w:val="F07DD40854B94669BD71D22A3499F781"/>
          </w:pPr>
          <w:r w:rsidRPr="002C30BD">
            <w:rPr>
              <w:rStyle w:val="PlaceholderText"/>
            </w:rPr>
            <w:t>Choose an item.</w:t>
          </w:r>
        </w:p>
      </w:docPartBody>
    </w:docPart>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
      <w:docPartPr>
        <w:name w:val="A938FA91DDCA4CDD81D47003ECBFFB40"/>
        <w:category>
          <w:name w:val="General"/>
          <w:gallery w:val="placeholder"/>
        </w:category>
        <w:types>
          <w:type w:val="bbPlcHdr"/>
        </w:types>
        <w:behaviors>
          <w:behavior w:val="content"/>
        </w:behaviors>
        <w:guid w:val="{6AFB6FC5-10FC-402C-A8CD-1F5DD0E19656}"/>
      </w:docPartPr>
      <w:docPartBody>
        <w:p w:rsidR="00941512" w:rsidRDefault="0062698A" w:rsidP="0062698A">
          <w:pPr>
            <w:pStyle w:val="A938FA91DDCA4CDD81D47003ECBFFB40"/>
          </w:pPr>
          <w:r w:rsidRPr="004051D0">
            <w:rPr>
              <w:rFonts w:ascii="Arial" w:hAnsi="Arial" w:cs="Arial"/>
              <w:sz w:val="16"/>
              <w:szCs w:val="16"/>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81C20"/>
    <w:rsid w:val="00082891"/>
    <w:rsid w:val="00090C26"/>
    <w:rsid w:val="000B29E0"/>
    <w:rsid w:val="000B31C2"/>
    <w:rsid w:val="000B4C81"/>
    <w:rsid w:val="000C3422"/>
    <w:rsid w:val="000D638E"/>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35716"/>
    <w:rsid w:val="0023572D"/>
    <w:rsid w:val="00241719"/>
    <w:rsid w:val="00250AB0"/>
    <w:rsid w:val="00256E05"/>
    <w:rsid w:val="002603D7"/>
    <w:rsid w:val="00262D92"/>
    <w:rsid w:val="00262E86"/>
    <w:rsid w:val="00277C74"/>
    <w:rsid w:val="00282D90"/>
    <w:rsid w:val="002914F5"/>
    <w:rsid w:val="002A205F"/>
    <w:rsid w:val="002A2C53"/>
    <w:rsid w:val="002A5FFC"/>
    <w:rsid w:val="002D7EEB"/>
    <w:rsid w:val="002E4FAF"/>
    <w:rsid w:val="002F4794"/>
    <w:rsid w:val="00302CDB"/>
    <w:rsid w:val="00310CEC"/>
    <w:rsid w:val="00353B3F"/>
    <w:rsid w:val="003567FF"/>
    <w:rsid w:val="00362E3E"/>
    <w:rsid w:val="00363AC9"/>
    <w:rsid w:val="00376CC2"/>
    <w:rsid w:val="00395D89"/>
    <w:rsid w:val="003A5CD3"/>
    <w:rsid w:val="003B2640"/>
    <w:rsid w:val="003B6631"/>
    <w:rsid w:val="003C6250"/>
    <w:rsid w:val="003D262D"/>
    <w:rsid w:val="003E46B2"/>
    <w:rsid w:val="0040386C"/>
    <w:rsid w:val="004059C0"/>
    <w:rsid w:val="00407392"/>
    <w:rsid w:val="00412A4D"/>
    <w:rsid w:val="0041494D"/>
    <w:rsid w:val="00453D22"/>
    <w:rsid w:val="00467987"/>
    <w:rsid w:val="00473825"/>
    <w:rsid w:val="00476237"/>
    <w:rsid w:val="0048092D"/>
    <w:rsid w:val="00484C31"/>
    <w:rsid w:val="00485A72"/>
    <w:rsid w:val="004930A4"/>
    <w:rsid w:val="00496C2D"/>
    <w:rsid w:val="004A10B4"/>
    <w:rsid w:val="004A1144"/>
    <w:rsid w:val="004B3FFC"/>
    <w:rsid w:val="004C4C00"/>
    <w:rsid w:val="004C52A7"/>
    <w:rsid w:val="004D5C83"/>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F0DAE"/>
    <w:rsid w:val="00612345"/>
    <w:rsid w:val="006247B8"/>
    <w:rsid w:val="0062698A"/>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49F2"/>
    <w:rsid w:val="007E29D5"/>
    <w:rsid w:val="00800014"/>
    <w:rsid w:val="00801D5B"/>
    <w:rsid w:val="008038FF"/>
    <w:rsid w:val="00810A8C"/>
    <w:rsid w:val="00832A76"/>
    <w:rsid w:val="00835ED4"/>
    <w:rsid w:val="00837274"/>
    <w:rsid w:val="00857690"/>
    <w:rsid w:val="00861034"/>
    <w:rsid w:val="0087014A"/>
    <w:rsid w:val="00870A7B"/>
    <w:rsid w:val="00874448"/>
    <w:rsid w:val="008922AD"/>
    <w:rsid w:val="008A63DC"/>
    <w:rsid w:val="008B2565"/>
    <w:rsid w:val="008B2B9E"/>
    <w:rsid w:val="008B6966"/>
    <w:rsid w:val="008C457A"/>
    <w:rsid w:val="008C6F6E"/>
    <w:rsid w:val="008D5332"/>
    <w:rsid w:val="008E0743"/>
    <w:rsid w:val="008E56C4"/>
    <w:rsid w:val="008F1568"/>
    <w:rsid w:val="00923590"/>
    <w:rsid w:val="009331AC"/>
    <w:rsid w:val="00935240"/>
    <w:rsid w:val="00941512"/>
    <w:rsid w:val="009515E5"/>
    <w:rsid w:val="00985648"/>
    <w:rsid w:val="009B0492"/>
    <w:rsid w:val="009B075E"/>
    <w:rsid w:val="009E5432"/>
    <w:rsid w:val="009F495A"/>
    <w:rsid w:val="00A052A8"/>
    <w:rsid w:val="00A2168D"/>
    <w:rsid w:val="00A249A1"/>
    <w:rsid w:val="00A46A5D"/>
    <w:rsid w:val="00A67362"/>
    <w:rsid w:val="00A71690"/>
    <w:rsid w:val="00A84264"/>
    <w:rsid w:val="00A97B85"/>
    <w:rsid w:val="00AC37E3"/>
    <w:rsid w:val="00AD147C"/>
    <w:rsid w:val="00B00B38"/>
    <w:rsid w:val="00B10D5B"/>
    <w:rsid w:val="00B1337B"/>
    <w:rsid w:val="00B17E73"/>
    <w:rsid w:val="00B22B72"/>
    <w:rsid w:val="00B36918"/>
    <w:rsid w:val="00B374E1"/>
    <w:rsid w:val="00B53146"/>
    <w:rsid w:val="00B56976"/>
    <w:rsid w:val="00B57471"/>
    <w:rsid w:val="00B61575"/>
    <w:rsid w:val="00B62BA7"/>
    <w:rsid w:val="00B75850"/>
    <w:rsid w:val="00B75A26"/>
    <w:rsid w:val="00B77CED"/>
    <w:rsid w:val="00B81B4E"/>
    <w:rsid w:val="00B87ABE"/>
    <w:rsid w:val="00BD5C8F"/>
    <w:rsid w:val="00BD6909"/>
    <w:rsid w:val="00BE0FC1"/>
    <w:rsid w:val="00BE7C63"/>
    <w:rsid w:val="00BF27D4"/>
    <w:rsid w:val="00BF51DF"/>
    <w:rsid w:val="00C004CF"/>
    <w:rsid w:val="00C078E1"/>
    <w:rsid w:val="00C15D32"/>
    <w:rsid w:val="00C272A4"/>
    <w:rsid w:val="00C3451F"/>
    <w:rsid w:val="00C366FD"/>
    <w:rsid w:val="00C80938"/>
    <w:rsid w:val="00C83798"/>
    <w:rsid w:val="00C86023"/>
    <w:rsid w:val="00CB2539"/>
    <w:rsid w:val="00CE6CF2"/>
    <w:rsid w:val="00CE772B"/>
    <w:rsid w:val="00CF328F"/>
    <w:rsid w:val="00D23715"/>
    <w:rsid w:val="00D42C7C"/>
    <w:rsid w:val="00D50942"/>
    <w:rsid w:val="00D53396"/>
    <w:rsid w:val="00D53A1C"/>
    <w:rsid w:val="00D53BAE"/>
    <w:rsid w:val="00D82727"/>
    <w:rsid w:val="00D82FF7"/>
    <w:rsid w:val="00DA50AC"/>
    <w:rsid w:val="00DB5CD6"/>
    <w:rsid w:val="00DC14B6"/>
    <w:rsid w:val="00DE7948"/>
    <w:rsid w:val="00DF7D1D"/>
    <w:rsid w:val="00E4071E"/>
    <w:rsid w:val="00E44600"/>
    <w:rsid w:val="00E51544"/>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4D68"/>
    <w:rsid w:val="00F92B05"/>
    <w:rsid w:val="00FA4383"/>
    <w:rsid w:val="00FB4195"/>
    <w:rsid w:val="00FB4F24"/>
    <w:rsid w:val="00FB7B8E"/>
    <w:rsid w:val="00FD4B83"/>
    <w:rsid w:val="00FD6085"/>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 w:type="paragraph" w:customStyle="1" w:styleId="B145FA1F76A946048F68DD6AE0B68701">
    <w:name w:val="B145FA1F76A946048F68DD6AE0B68701"/>
    <w:rsid w:val="0062698A"/>
  </w:style>
  <w:style w:type="paragraph" w:customStyle="1" w:styleId="286ADA7BFC174A5EBFD5F00C9E5AAF93">
    <w:name w:val="286ADA7BFC174A5EBFD5F00C9E5AAF93"/>
    <w:rsid w:val="0062698A"/>
  </w:style>
  <w:style w:type="paragraph" w:customStyle="1" w:styleId="A938FA91DDCA4CDD81D47003ECBFFB40">
    <w:name w:val="A938FA91DDCA4CDD81D47003ECBFFB40"/>
    <w:rsid w:val="0062698A"/>
  </w:style>
  <w:style w:type="paragraph" w:customStyle="1" w:styleId="9E91A57EA6804313B9110A88C33F6F5B">
    <w:name w:val="9E91A57EA6804313B9110A88C33F6F5B"/>
    <w:rsid w:val="006269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0C1CF649C03E47BD6B7613DBFFD304" ma:contentTypeVersion="15" ma:contentTypeDescription="Create a new document." ma:contentTypeScope="" ma:versionID="8aea475017d8412ef43de340f91beb3f">
  <xsd:schema xmlns:xsd="http://www.w3.org/2001/XMLSchema" xmlns:xs="http://www.w3.org/2001/XMLSchema" xmlns:p="http://schemas.microsoft.com/office/2006/metadata/properties" xmlns:ns2="09a876ab-d00a-4f70-8424-6d58cc3c6c74" xmlns:ns3="http://schemas.microsoft.com/sharepoint/v4" xmlns:ns4="09f8fd50-1962-4121-b22b-bd566c66402e" targetNamespace="http://schemas.microsoft.com/office/2006/metadata/properties" ma:root="true" ma:fieldsID="b64884c15ef7d81d9e8e6e1cc61a7069" ns2:_="" ns3:_="" ns4:_="">
    <xsd:import namespace="09a876ab-d00a-4f70-8424-6d58cc3c6c74"/>
    <xsd:import namespace="http://schemas.microsoft.com/sharepoint/v4"/>
    <xsd:import namespace="09f8fd50-1962-4121-b22b-bd566c66402e"/>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2: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876ab-d00a-4f70-8424-6d58cc3c6c74"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8fd50-1962-4121-b22b-bd566c66402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7EA2-1472-4035-83A0-2C3C4B587B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a876ab-d00a-4f70-8424-6d58cc3c6c74"/>
    <ds:schemaRef ds:uri="http://schemas.microsoft.com/sharepoint/v4"/>
    <ds:schemaRef ds:uri="09f8fd50-1962-4121-b22b-bd566c664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E0B70221-07CD-48CC-9E38-63192BA2E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_FeatureImplSpec_Template_v6-0c.dotx</Template>
  <TotalTime>2206</TotalTime>
  <Pages>212</Pages>
  <Words>54545</Words>
  <Characters>310913</Characters>
  <Application>Microsoft Office Word</Application>
  <DocSecurity>0</DocSecurity>
  <Lines>2590</Lines>
  <Paragraphs>729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364729</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Brown, Patrick (P.)</cp:lastModifiedBy>
  <cp:revision>657</cp:revision>
  <cp:lastPrinted>2006-07-11T11:32:00Z</cp:lastPrinted>
  <dcterms:created xsi:type="dcterms:W3CDTF">2020-04-20T13:58:00Z</dcterms:created>
  <dcterms:modified xsi:type="dcterms:W3CDTF">2021-03-09T18:08:00Z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0x010100190C1CF649C03E47BD6B7613DBFFD304</vt:lpwstr>
  </property>
</Properties>
</file>