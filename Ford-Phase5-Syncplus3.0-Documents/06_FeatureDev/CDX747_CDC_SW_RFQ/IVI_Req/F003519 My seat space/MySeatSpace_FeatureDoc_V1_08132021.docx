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GoBack"/>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My Seat Space</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F003519</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1"/>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1"/>
            <w:r w:rsidR="00B8572F">
              <w:rPr>
                <w:rStyle w:val="CommentReference"/>
                <w:rFonts w:ascii="Times New Roman" w:hAnsi="Times New Roman"/>
              </w:rPr>
              <w:commentReference w:id="1"/>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65C01D03" w:rsidR="00486EC3" w:rsidRDefault="008339AF" w:rsidP="005E2010">
            <w:pPr>
              <w:jc w:val="center"/>
              <w:rPr>
                <w:b/>
              </w:rPr>
            </w:pPr>
            <w:r>
              <w:rPr>
                <w:rFonts w:cs="Arial"/>
                <w:b/>
              </w:rPr>
              <w:t>O Beta (</w:t>
            </w:r>
            <w:r w:rsidR="00486EC3">
              <w:rPr>
                <w:rFonts w:cs="Arial"/>
                <w:b/>
              </w:rPr>
              <w:t>20</w:t>
            </w:r>
            <w:r w:rsidR="008A33D3">
              <w:rPr>
                <w:rFonts w:cs="Arial"/>
                <w:b/>
              </w:rPr>
              <w:t>21</w:t>
            </w:r>
            <w:r w:rsidR="008F0646">
              <w:rPr>
                <w:rFonts w:cs="Arial"/>
                <w:b/>
              </w:rPr>
              <w:t>/06/01</w:t>
            </w:r>
            <w:r w:rsidR="00486EC3">
              <w:rPr>
                <w:rFonts w:cs="Arial"/>
                <w:b/>
              </w:rPr>
              <w:t>)</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13CDCBDB" w14:textId="77777777" w:rsidR="00CF6E20" w:rsidRDefault="00A128D1">
            <w:r>
              <w:t>Cintron, Austin.</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2021/08/13</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2021/08/13</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2" w:name="_Toc12531031"/>
      <w:bookmarkStart w:id="3" w:name="_Toc498356804"/>
      <w:r>
        <w:lastRenderedPageBreak/>
        <w:t>Disclaimer</w:t>
      </w:r>
      <w:bookmarkEnd w:id="2"/>
      <w:bookmarkEnd w:id="3"/>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9B0BF0">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67C02AA0" w:rsidR="00D808DC" w:rsidRDefault="00D808DC" w:rsidP="00D808DC">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439CA73" w14:textId="77777777" w:rsidR="00B128BA" w:rsidRDefault="00B128BA" w:rsidP="00B128BA">
      <w:pPr>
        <w:overflowPunct/>
        <w:textAlignment w:val="auto"/>
        <w:rPr>
          <w:rFonts w:cs="Arial"/>
          <w:b/>
          <w:color w:val="000000"/>
        </w:rPr>
      </w:pPr>
    </w:p>
    <w:p w14:paraId="75BC153E" w14:textId="6EAA3ED8" w:rsidR="00B128BA" w:rsidRPr="00DB51D2" w:rsidRDefault="00B128BA" w:rsidP="00B128BA">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p>
    <w:p w14:paraId="5230368F" w14:textId="77777777" w:rsidR="00B128BA" w:rsidRPr="00106737" w:rsidRDefault="00B128BA" w:rsidP="00D808DC">
      <w:pPr>
        <w:jc w:val="both"/>
        <w:rPr>
          <w:rFonts w:cs="Arial"/>
          <w:i/>
          <w:color w:val="000000"/>
        </w:rPr>
      </w:pPr>
    </w:p>
    <w:p w14:paraId="003E6095" w14:textId="4EE225AD" w:rsidR="00D808DC" w:rsidRDefault="00D808DC" w:rsidP="006A34B2">
      <w:pPr>
        <w:pStyle w:val="Heading1"/>
        <w:numPr>
          <w:ilvl w:val="0"/>
          <w:numId w:val="0"/>
        </w:numPr>
        <w:tabs>
          <w:tab w:val="left" w:pos="4041"/>
        </w:tabs>
        <w:ind w:left="432" w:hanging="432"/>
      </w:pPr>
      <w:bookmarkStart w:id="4" w:name="_Toc498356805"/>
      <w:bookmarkStart w:id="5" w:name="_Toc12531032"/>
      <w:commentRangeStart w:id="6"/>
      <w:r>
        <w:lastRenderedPageBreak/>
        <w:t>Contents</w:t>
      </w:r>
      <w:bookmarkEnd w:id="4"/>
      <w:commentRangeEnd w:id="6"/>
      <w:r w:rsidR="00D33008">
        <w:rPr>
          <w:rStyle w:val="CommentReference"/>
          <w:rFonts w:ascii="Times New Roman" w:hAnsi="Times New Roman" w:cs="Times New Roman"/>
          <w:b w:val="0"/>
          <w:bCs w:val="0"/>
          <w:caps w:val="0"/>
          <w:kern w:val="0"/>
        </w:rPr>
        <w:commentReference w:id="6"/>
      </w:r>
      <w:bookmarkEnd w:id="5"/>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51236B">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51236B">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51236B">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51236B">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51236B">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51236B">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51236B">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51236B">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51236B">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51236B">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51236B">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51236B">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51236B">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51236B">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51236B">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51236B">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51236B">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51236B">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51236B">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51236B">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51236B">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51236B">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51236B">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51236B">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51236B">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51236B">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51236B">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51236B">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51236B">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51236B">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51236B">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51236B">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51236B">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51236B">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51236B">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51236B">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51236B">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51236B">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51236B">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51236B">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51236B">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51236B">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51236B">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51236B">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7" w:name="_d41d8cd98f00b204e9800998ecf8427e"/>
      <w:bookmarkEnd w:id="7"/>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8" w:name="_Toc423619082"/>
      <w:r w:rsidRPr="0046323D">
        <w:rPr>
          <w:b/>
          <w:sz w:val="32"/>
        </w:rPr>
        <w:t>List of Tables</w:t>
      </w:r>
      <w:bookmarkEnd w:id="8"/>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51236B">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9" w:name="_Toc12531033"/>
      <w:r>
        <w:lastRenderedPageBreak/>
        <w:t>Introduction</w:t>
      </w:r>
      <w:bookmarkEnd w:id="9"/>
    </w:p>
    <w:p w14:paraId="0D35CB8C" w14:textId="77777777" w:rsidR="0027671B" w:rsidRDefault="00F173E3" w:rsidP="0027671B">
      <w:pPr>
        <w:pStyle w:val="Heading2"/>
      </w:pPr>
      <w:bookmarkStart w:id="10" w:name="_Toc12531034"/>
      <w:bookmarkStart w:id="11" w:name="_Toc397081411"/>
      <w:bookmarkStart w:id="12" w:name="_Toc215652128"/>
      <w:r>
        <w:t xml:space="preserve">Document </w:t>
      </w:r>
      <w:r w:rsidR="0027671B" w:rsidRPr="007C20FA">
        <w:t>Purpose</w:t>
      </w:r>
      <w:bookmarkEnd w:id="10"/>
      <w:bookmarkEnd w:id="11"/>
      <w:bookmarkEnd w:id="12"/>
    </w:p>
    <w:p w14:paraId="7BE64D0E" w14:textId="77777777" w:rsidR="009B0BF0" w:rsidRDefault="009B0BF0" w:rsidP="009B0BF0">
      <w:pPr>
        <w:pStyle w:val="BodyText"/>
        <w:ind w:right="142"/>
        <w:jc w:val="both"/>
        <w:rPr>
          <w:rFonts w:cs="Arial"/>
          <w:lang w:val="en-US"/>
        </w:rPr>
      </w:pPr>
      <w:bookmarkStart w:id="13" w:name="_Toc12531035"/>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5"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77777777"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6" w:history="1">
        <w:r w:rsidRPr="00FB4286">
          <w:rPr>
            <w:rStyle w:val="Hyperlink"/>
          </w:rPr>
          <w:t>FFSG01.10 Feature Document Guideline</w:t>
        </w:r>
      </w:hyperlink>
      <w:r>
        <w:t xml:space="preserve"> for how to apply the Feature Doc template for Functional Safety.</w:t>
      </w:r>
    </w:p>
    <w:p w14:paraId="4D38A009" w14:textId="77777777" w:rsidR="001B64D2" w:rsidRDefault="00F173E3" w:rsidP="001B64D2">
      <w:pPr>
        <w:pStyle w:val="Heading2"/>
        <w:ind w:left="601" w:hanging="601"/>
      </w:pPr>
      <w:r>
        <w:t xml:space="preserve">Document </w:t>
      </w:r>
      <w:r w:rsidR="001B64D2">
        <w:t>Scope</w:t>
      </w:r>
      <w:bookmarkEnd w:id="13"/>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4"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F003519</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My Seat Space</w:t>
            </w:r>
          </w:p>
          <w:p w14:paraId="0E3DA0CB" w14:textId="3AEE8FD0" w:rsidR="0021265E" w:rsidRPr="009A20AD" w:rsidRDefault="00617670" w:rsidP="009D2039">
            <w:pPr>
              <w:rPr>
                <w:rFonts w:ascii="Helvetica" w:hAnsi="Helvetica" w:cs="Helvetica"/>
              </w:rPr>
            </w:pPr>
            <w:r>
              <w:rPr>
                <w:rFonts w:ascii="Helvetica" w:hAnsi="Helvetica" w:cs="Helvetica"/>
              </w:rPr>
              <w:t xml:space="preserve">(Program(s): GE2 MY24 CDX746/747 </w:t>
            </w:r>
            <w:r w:rsidR="0021265E" w:rsidRPr="009A20AD">
              <w:rPr>
                <w:rFonts w:ascii="Helvetica" w:hAnsi="Helvetica" w:cs="Helvetica"/>
              </w:rPr>
              <w:t>)</w:t>
            </w:r>
          </w:p>
        </w:tc>
        <w:tc>
          <w:tcPr>
            <w:tcW w:w="2556" w:type="dxa"/>
          </w:tcPr>
          <w:p w14:paraId="17A95979" w14:textId="77777777" w:rsidR="00CF6E20" w:rsidRDefault="00A128D1">
            <w:r>
              <w:t>Cintron, Austin.</w:t>
            </w:r>
          </w:p>
        </w:tc>
        <w:tc>
          <w:tcPr>
            <w:tcW w:w="3652" w:type="dxa"/>
          </w:tcPr>
          <w:p w14:paraId="56DA27F6" w14:textId="77777777" w:rsidR="00CF6E20" w:rsidRDefault="00CF6E20"/>
        </w:tc>
      </w:tr>
    </w:tbl>
    <w:p w14:paraId="0CCBB121" w14:textId="7A6F4F9D" w:rsidR="0021265E" w:rsidRDefault="0021265E" w:rsidP="0021265E">
      <w:pPr>
        <w:pStyle w:val="Caption"/>
      </w:pPr>
      <w:bookmarkStart w:id="15"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4"/>
      <w:bookmarkEnd w:id="15"/>
    </w:p>
    <w:p w14:paraId="57DF193B" w14:textId="2136FE5D" w:rsidR="009A20AD" w:rsidRPr="009A20AD" w:rsidRDefault="00F173E3" w:rsidP="009A20AD">
      <w:pPr>
        <w:pStyle w:val="Heading2"/>
      </w:pPr>
      <w:bookmarkStart w:id="16" w:name="_Toc12531036"/>
      <w:bookmarkStart w:id="17" w:name="_Toc397081412"/>
      <w:r>
        <w:t xml:space="preserve">Document </w:t>
      </w:r>
      <w:r w:rsidR="0027671B" w:rsidRPr="007C20FA">
        <w:t>Audience</w:t>
      </w:r>
      <w:bookmarkEnd w:id="16"/>
      <w:bookmarkEnd w:id="17"/>
    </w:p>
    <w:p w14:paraId="0058CB96" w14:textId="447A38AF" w:rsidR="00D41852" w:rsidRDefault="00D41852" w:rsidP="00BB7AB4">
      <w:pPr>
        <w:pStyle w:val="BodyText"/>
        <w:jc w:val="both"/>
      </w:pPr>
      <w:r w:rsidRPr="001B1565">
        <w:t xml:space="preserve">The FD is written by the feature owner of </w:t>
      </w:r>
    </w:p>
    <w:p w14:paraId="0A3BDA44" w14:textId="77777777" w:rsidR="00CF6E20" w:rsidRDefault="00A128D1">
      <w:r>
        <w:t>Cintron, Austin.</w:t>
      </w:r>
    </w:p>
    <w:p w14:paraId="35312AA3" w14:textId="77777777" w:rsidR="00D41852" w:rsidRDefault="009A20AD" w:rsidP="00BB7AB4">
      <w:pPr>
        <w:pStyle w:val="BodyText"/>
        <w:jc w:val="both"/>
      </w:pPr>
      <w:r>
        <w:rPr>
          <w:rFonts w:cs="Arial"/>
          <w:color w:val="3333FF"/>
          <w:lang w:val="en-US"/>
        </w:rPr>
        <w:t>.</w:t>
      </w:r>
      <w:r w:rsidR="00D41852"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8" w:name="_Toc12531037"/>
      <w:bookmarkStart w:id="19" w:name="_Toc456346126"/>
      <w:bookmarkStart w:id="20" w:name="_Toc420397663"/>
      <w:r>
        <w:t>Stakeholder List</w:t>
      </w:r>
      <w:bookmarkEnd w:id="18"/>
      <w:bookmarkEnd w:id="19"/>
      <w:bookmarkEnd w:id="20"/>
    </w:p>
    <w:p w14:paraId="7852673E" w14:textId="0948F60E"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01545C" w:rsidRPr="0001545C">
        <w:rPr>
          <w:color w:val="0000FF"/>
        </w:rPr>
        <w:t>VDOC099532</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27596A">
        <w:trP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1" w:name="_Toc12531038"/>
            <w:bookmarkStart w:id="22" w:name="_Toc397081415"/>
            <w:bookmarkStart w:id="23"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r>
        <w:t>Document Organization</w:t>
      </w:r>
      <w:bookmarkEnd w:id="21"/>
    </w:p>
    <w:p w14:paraId="7C1729A1" w14:textId="77777777" w:rsidR="00514EE8" w:rsidRDefault="00514EE8" w:rsidP="00EB673B">
      <w:pPr>
        <w:pStyle w:val="Heading3"/>
        <w:numPr>
          <w:ilvl w:val="2"/>
          <w:numId w:val="9"/>
        </w:numPr>
      </w:pPr>
      <w:bookmarkStart w:id="24" w:name="_Toc12531039"/>
      <w:bookmarkStart w:id="25" w:name="_Toc519694212"/>
      <w:bookmarkStart w:id="26" w:name="_Toc420397665"/>
      <w:r>
        <w:t>Document Context</w:t>
      </w:r>
      <w:bookmarkEnd w:id="24"/>
      <w:bookmarkEnd w:id="25"/>
      <w:bookmarkEnd w:id="26"/>
    </w:p>
    <w:p w14:paraId="1FA4F343" w14:textId="52E9E6C0" w:rsidR="00514EE8" w:rsidRDefault="00514EE8" w:rsidP="00514EE8">
      <w:pPr>
        <w:pStyle w:val="BlockText"/>
        <w:ind w:left="0" w:hanging="11"/>
      </w:pPr>
      <w:r>
        <w:t xml:space="preserve">Refer to the </w:t>
      </w:r>
      <w:hyperlink r:id="rId17" w:history="1">
        <w:r w:rsidRPr="007312EA">
          <w:rPr>
            <w:rStyle w:val="Hyperlink"/>
          </w:rPr>
          <w:t>Specification Structure page</w:t>
        </w:r>
      </w:hyperlink>
      <w:r>
        <w:t xml:space="preserve"> in the </w:t>
      </w:r>
      <w:hyperlink r:id="rId18"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7" w:name="_Toc12531040"/>
      <w:r w:rsidRPr="007C20FA">
        <w:lastRenderedPageBreak/>
        <w:t xml:space="preserve">Document </w:t>
      </w:r>
      <w:bookmarkEnd w:id="22"/>
      <w:bookmarkEnd w:id="23"/>
      <w:r w:rsidR="00514EE8">
        <w:t>Structure</w:t>
      </w:r>
      <w:bookmarkEnd w:id="27"/>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77777777" w:rsidR="009B0BF0" w:rsidRPr="007C20FA" w:rsidRDefault="009B0BF0" w:rsidP="009B0BF0">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Pr="00DB5922">
        <w:rPr>
          <w:b/>
        </w:rPr>
        <w:t>Introduction</w:t>
      </w:r>
      <w:r w:rsidRPr="00126516">
        <w:rPr>
          <w:rFonts w:cs="Arial"/>
          <w:b/>
          <w:bCs/>
          <w:lang w:val="en-US"/>
        </w:rPr>
        <w:fldChar w:fldCharType="end"/>
      </w:r>
      <w:r>
        <w:tab/>
      </w:r>
      <w:r>
        <w:tab/>
      </w:r>
      <w:r w:rsidRPr="007C20FA">
        <w:rPr>
          <w:rFonts w:cs="Arial"/>
          <w:lang w:val="en-US"/>
        </w:rPr>
        <w:t>–</w:t>
      </w:r>
      <w:r>
        <w:rPr>
          <w:rFonts w:cs="Arial"/>
          <w:lang w:val="en-US"/>
        </w:rPr>
        <w:t xml:space="preserve"> </w:t>
      </w:r>
      <w:r>
        <w:tab/>
      </w:r>
      <w:r>
        <w:rPr>
          <w:rFonts w:cs="Arial"/>
          <w:lang w:val="en-US"/>
        </w:rPr>
        <w:t xml:space="preserve">Explains </w:t>
      </w:r>
      <w:r w:rsidRPr="007C20FA">
        <w:rPr>
          <w:rFonts w:cs="Arial"/>
          <w:lang w:val="en-US"/>
        </w:rPr>
        <w:t>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3157523A" w14:textId="77777777" w:rsidR="009B0BF0" w:rsidRPr="007C56E9"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Pr="00DB5922">
        <w:rPr>
          <w:b/>
        </w:rPr>
        <w:t>Feature Overview</w:t>
      </w:r>
      <w:r w:rsidRPr="007B7C43">
        <w:rPr>
          <w:b/>
        </w:rPr>
        <w:fldChar w:fldCharType="end"/>
      </w:r>
      <w:r>
        <w:tab/>
      </w:r>
      <w:r>
        <w:tab/>
      </w:r>
      <w:r w:rsidRPr="007C20FA">
        <w:rPr>
          <w:rFonts w:cs="Arial"/>
          <w:lang w:val="en-US"/>
        </w:rPr>
        <w:t xml:space="preserve">– </w:t>
      </w:r>
      <w:r>
        <w:tab/>
      </w:r>
      <w:r w:rsidRPr="007C20FA">
        <w:rPr>
          <w:rFonts w:cs="Arial"/>
          <w:lang w:val="en-US"/>
        </w:rPr>
        <w:t xml:space="preserve">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input requirements, assumptions and constraints.</w:t>
      </w:r>
    </w:p>
    <w:p w14:paraId="7DFA36EF" w14:textId="77777777" w:rsidR="009B0BF0" w:rsidRDefault="009B0BF0" w:rsidP="009B0BF0">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Feature Context</w:t>
      </w:r>
      <w:r>
        <w:rPr>
          <w:rFonts w:cs="Arial"/>
          <w:b/>
          <w:bCs/>
          <w:lang w:val="en-US"/>
        </w:rPr>
        <w:fldChar w:fldCharType="end"/>
      </w:r>
      <w:r w:rsidRPr="007C20FA">
        <w:rPr>
          <w:rFonts w:cs="Arial"/>
          <w:lang w:val="en-US"/>
        </w:rPr>
        <w:t xml:space="preserve"> </w:t>
      </w:r>
      <w:r>
        <w:tab/>
      </w:r>
      <w:r>
        <w:tab/>
      </w:r>
      <w:r w:rsidRPr="007C20FA">
        <w:rPr>
          <w:rFonts w:cs="Arial"/>
          <w:lang w:val="en-US"/>
        </w:rPr>
        <w:t xml:space="preserve">– </w:t>
      </w:r>
      <w:r>
        <w:tab/>
      </w:r>
      <w:r>
        <w:rPr>
          <w:snapToGrid w:val="0"/>
          <w:lang w:val="en-US"/>
        </w:rPr>
        <w:t>describes all external entities, which have an influence on the feature</w:t>
      </w:r>
      <w:r w:rsidRPr="007C20FA">
        <w:rPr>
          <w:snapToGrid w:val="0"/>
          <w:lang w:val="en-US"/>
        </w:rPr>
        <w:t>.</w:t>
      </w:r>
    </w:p>
    <w:p w14:paraId="031A740D"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28E2C8B4"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Feature Modeling</w:t>
      </w:r>
      <w:r>
        <w:rPr>
          <w:rFonts w:cs="Arial"/>
          <w:b/>
          <w:bCs/>
          <w:lang w:val="en-US"/>
        </w:rPr>
        <w:fldChar w:fldCharType="end"/>
      </w:r>
      <w:r w:rsidRPr="007C20FA">
        <w:rPr>
          <w:rFonts w:cs="Arial"/>
          <w:lang w:val="en-US"/>
        </w:rPr>
        <w:t xml:space="preserve"> </w:t>
      </w:r>
      <w:r>
        <w:tab/>
      </w:r>
      <w:r w:rsidRPr="007C20FA">
        <w:rPr>
          <w:rFonts w:cs="Arial"/>
          <w:lang w:val="en-US"/>
        </w:rPr>
        <w:t xml:space="preserve">– </w:t>
      </w:r>
      <w:r>
        <w:tab/>
      </w:r>
      <w:r>
        <w:rPr>
          <w:rFonts w:cs="Arial"/>
          <w:lang w:val="en-US"/>
        </w:rPr>
        <w:t>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14:paraId="1F3A5ACA"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Pr="00DB5922">
        <w:rPr>
          <w:b/>
        </w:rPr>
        <w:t>Feature Requirements</w:t>
      </w:r>
      <w:r w:rsidRPr="007B7C43">
        <w:rPr>
          <w:b/>
        </w:rPr>
        <w:fldChar w:fldCharType="end"/>
      </w:r>
      <w:r w:rsidRPr="007C20FA">
        <w:rPr>
          <w:rFonts w:cs="Arial"/>
          <w:lang w:val="en-US"/>
        </w:rPr>
        <w:t xml:space="preserve"> </w:t>
      </w:r>
      <w:r>
        <w:tab/>
      </w:r>
      <w:r w:rsidRPr="007C20FA">
        <w:rPr>
          <w:rFonts w:cs="Arial"/>
          <w:lang w:val="en-US"/>
        </w:rPr>
        <w:t xml:space="preserve">– </w:t>
      </w:r>
      <w:r>
        <w:tab/>
      </w:r>
      <w:r w:rsidRPr="007C20FA">
        <w:rPr>
          <w:rFonts w:cs="Arial"/>
          <w:lang w:val="en-US"/>
        </w:rPr>
        <w:t>Lists functional and non-functional requirements of the feature.</w:t>
      </w:r>
    </w:p>
    <w:p w14:paraId="1CB9C71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1E183AD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Functional Safety</w:t>
      </w:r>
      <w:r>
        <w:rPr>
          <w:rFonts w:cs="Arial"/>
          <w:b/>
          <w:bCs/>
          <w:lang w:val="en-US"/>
        </w:rPr>
        <w:fldChar w:fldCharType="end"/>
      </w:r>
      <w:r>
        <w:tab/>
      </w:r>
      <w:r>
        <w:tab/>
      </w:r>
      <w:r w:rsidRPr="007C20FA">
        <w:rPr>
          <w:rFonts w:cs="Arial"/>
          <w:lang w:val="en-US"/>
        </w:rPr>
        <w:t xml:space="preserve">– </w:t>
      </w:r>
      <w:r>
        <w:tab/>
      </w:r>
      <w:r w:rsidRPr="00E635F1">
        <w:rPr>
          <w:rFonts w:cs="Arial"/>
          <w:lang w:val="en-US"/>
        </w:rPr>
        <w:t>Lists System Behaviors</w:t>
      </w:r>
      <w:r>
        <w:rPr>
          <w:rFonts w:cs="Arial"/>
          <w:lang w:val="en-US"/>
        </w:rPr>
        <w:t>,</w:t>
      </w:r>
      <w:r w:rsidRPr="00E635F1">
        <w:rPr>
          <w:rFonts w:cs="Arial"/>
          <w:lang w:val="en-US"/>
        </w:rPr>
        <w:t xml:space="preserve"> Safety Goals </w:t>
      </w:r>
      <w:r>
        <w:rPr>
          <w:rFonts w:cs="Arial"/>
          <w:lang w:val="en-US"/>
        </w:rPr>
        <w:t xml:space="preserve">and Safety Requirements </w:t>
      </w:r>
      <w:r w:rsidRPr="00E635F1">
        <w:rPr>
          <w:rFonts w:cs="Arial"/>
          <w:lang w:val="en-US"/>
        </w:rPr>
        <w:t>of the feature</w:t>
      </w:r>
      <w:r>
        <w:rPr>
          <w:rFonts w:cs="Arial"/>
          <w:lang w:val="en-US"/>
        </w:rPr>
        <w:t>.</w:t>
      </w:r>
    </w:p>
    <w:p w14:paraId="22961064"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Pr="00DB5922">
        <w:rPr>
          <w:b/>
        </w:rPr>
        <w:t>Cybersecurity</w:t>
      </w:r>
      <w:r w:rsidRPr="007B7C43">
        <w:rPr>
          <w:b/>
        </w:rPr>
        <w:fldChar w:fldCharType="end"/>
      </w:r>
      <w:r>
        <w:tab/>
      </w:r>
      <w:r w:rsidRPr="007C20FA">
        <w:rPr>
          <w:rFonts w:cs="Arial"/>
          <w:lang w:val="en-US"/>
        </w:rPr>
        <w:t xml:space="preserve"> </w:t>
      </w:r>
      <w:r>
        <w:tab/>
      </w:r>
      <w:r w:rsidRPr="007C20FA">
        <w:rPr>
          <w:rFonts w:cs="Arial"/>
          <w:lang w:val="en-US"/>
        </w:rPr>
        <w:t xml:space="preserve">– </w:t>
      </w:r>
      <w:r>
        <w:tab/>
      </w:r>
      <w:r>
        <w:rPr>
          <w:rFonts w:cs="Arial"/>
          <w:lang w:val="en-US"/>
        </w:rPr>
        <w:t>Lists Security</w:t>
      </w:r>
      <w:r w:rsidRPr="00E635F1">
        <w:rPr>
          <w:rFonts w:cs="Arial"/>
          <w:lang w:val="en-US"/>
        </w:rPr>
        <w:t xml:space="preserve"> Goals </w:t>
      </w:r>
      <w:r>
        <w:rPr>
          <w:rFonts w:cs="Arial"/>
          <w:lang w:val="en-US"/>
        </w:rPr>
        <w:t xml:space="preserve">and Security Requirements </w:t>
      </w:r>
      <w:r w:rsidRPr="00E635F1">
        <w:rPr>
          <w:rFonts w:cs="Arial"/>
          <w:lang w:val="en-US"/>
        </w:rPr>
        <w:t>of the feature</w:t>
      </w:r>
      <w:r>
        <w:rPr>
          <w:rFonts w:cs="Arial"/>
          <w:lang w:val="en-US"/>
        </w:rPr>
        <w:t>.</w:t>
      </w:r>
    </w:p>
    <w:p w14:paraId="71FF8E56" w14:textId="77777777" w:rsidR="009B0BF0" w:rsidRDefault="009B0BF0" w:rsidP="009B0BF0">
      <w:pPr>
        <w:pStyle w:val="BodyText"/>
        <w:tabs>
          <w:tab w:val="clear" w:pos="1134"/>
          <w:tab w:val="clear" w:pos="3402"/>
          <w:tab w:val="left" w:pos="2977"/>
        </w:tabs>
        <w:ind w:left="3261" w:right="142" w:hanging="2693"/>
        <w:jc w:val="both"/>
        <w:rPr>
          <w:rFonts w:cs="Arial"/>
          <w:lang w:val="en-US"/>
        </w:rPr>
      </w:pPr>
    </w:p>
    <w:p w14:paraId="74047A6A"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Pr="00DB5922">
        <w:rPr>
          <w:b/>
        </w:rPr>
        <w:t>Architecture</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 xml:space="preserve">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14:paraId="6AD93A6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Pr="00DB5922">
        <w:rPr>
          <w:b/>
        </w:rPr>
        <w:t>Traceability Matrix</w:t>
      </w:r>
      <w:r w:rsidRPr="007B7C43">
        <w:rPr>
          <w:b/>
        </w:rPr>
        <w:fldChar w:fldCharType="end"/>
      </w:r>
      <w:r w:rsidRPr="007C20FA">
        <w:rPr>
          <w:rFonts w:cs="Arial"/>
          <w:lang w:val="en-US"/>
        </w:rPr>
        <w:t xml:space="preserve"> </w:t>
      </w:r>
      <w:r>
        <w:tab/>
      </w:r>
      <w:r w:rsidRPr="007C20FA">
        <w:rPr>
          <w:rFonts w:cs="Arial"/>
          <w:lang w:val="en-US"/>
        </w:rPr>
        <w:t xml:space="preserve">– </w:t>
      </w:r>
      <w:r>
        <w:tab/>
      </w:r>
      <w:r>
        <w:rPr>
          <w:rFonts w:cs="Arial"/>
          <w:lang w:val="en-US"/>
        </w:rPr>
        <w:t xml:space="preserve">Traceability Matrix. </w:t>
      </w:r>
      <w:r>
        <w:rPr>
          <w:rFonts w:cs="Arial"/>
          <w:lang w:val="en-US"/>
        </w:rPr>
        <w:br/>
      </w:r>
    </w:p>
    <w:p w14:paraId="2AA27209"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Pr="00DB5922">
        <w:rPr>
          <w:b/>
        </w:rPr>
        <w:t>Open Concerns</w:t>
      </w:r>
      <w:r w:rsidRPr="007B7C43">
        <w:rPr>
          <w:b/>
        </w:rPr>
        <w:fldChar w:fldCharType="end"/>
      </w:r>
      <w:r>
        <w:tab/>
      </w:r>
      <w:r>
        <w:tab/>
      </w:r>
      <w:r w:rsidRPr="007C20FA">
        <w:rPr>
          <w:rFonts w:cs="Arial"/>
          <w:lang w:val="en-US"/>
        </w:rPr>
        <w:t xml:space="preserve">– </w:t>
      </w:r>
      <w:r>
        <w:tab/>
      </w:r>
      <w:r>
        <w:rPr>
          <w:rFonts w:cs="Arial"/>
          <w:lang w:val="en-US"/>
        </w:rPr>
        <w:t xml:space="preserve">List of </w:t>
      </w:r>
      <w:r w:rsidRPr="007C20FA">
        <w:rPr>
          <w:rFonts w:cs="Arial"/>
          <w:lang w:val="en-US"/>
        </w:rPr>
        <w:t xml:space="preserve">Open </w:t>
      </w:r>
      <w:r>
        <w:rPr>
          <w:rFonts w:cs="Arial"/>
          <w:lang w:val="en-US"/>
        </w:rPr>
        <w:t>Concerns</w:t>
      </w:r>
    </w:p>
    <w:p w14:paraId="34FD9D69"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008C8C55"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Pr="00DB5922">
        <w:rPr>
          <w:b/>
        </w:rPr>
        <w:t>Revision History</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Pr="00DB5922">
        <w:rPr>
          <w:b/>
        </w:rPr>
        <w:t>Appendix</w:t>
      </w:r>
      <w:r w:rsidRPr="007B7C43">
        <w:rPr>
          <w:b/>
        </w:rPr>
        <w:fldChar w:fldCharType="end"/>
      </w:r>
      <w:r>
        <w:tab/>
      </w:r>
      <w:r>
        <w:tab/>
      </w:r>
      <w:r w:rsidRPr="007C20FA">
        <w:rPr>
          <w:rFonts w:cs="Arial"/>
          <w:lang w:val="en-US"/>
        </w:rPr>
        <w:t xml:space="preserve">–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8" w:name="_Toc12531041"/>
      <w:r>
        <w:t>Document Conventions</w:t>
      </w:r>
      <w:bookmarkEnd w:id="28"/>
    </w:p>
    <w:p w14:paraId="2030C3D6" w14:textId="77777777" w:rsidR="009B0BF0" w:rsidRDefault="009B0BF0" w:rsidP="009B0BF0">
      <w:pPr>
        <w:pStyle w:val="Heading3"/>
        <w:rPr>
          <w:iCs/>
        </w:rPr>
      </w:pPr>
      <w:bookmarkStart w:id="29" w:name="_Toc57194670"/>
      <w:bookmarkStart w:id="30" w:name="_Ref402369865"/>
      <w:bookmarkStart w:id="31" w:name="_Toc396825968"/>
      <w:bookmarkStart w:id="32" w:name="_Toc388364620"/>
      <w:bookmarkStart w:id="33" w:name="_Toc12531042"/>
      <w:r w:rsidRPr="00855283">
        <w:t>Classification of Chapters</w:t>
      </w:r>
      <w:bookmarkEnd w:id="29"/>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Some chapters have a follow certain rules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r w:rsidRPr="007C20FA">
        <w:t>Requirements Templates</w:t>
      </w:r>
      <w:bookmarkEnd w:id="30"/>
      <w:bookmarkEnd w:id="31"/>
      <w:bookmarkEnd w:id="32"/>
      <w:bookmarkEnd w:id="33"/>
    </w:p>
    <w:p w14:paraId="7FE7FAC8" w14:textId="77777777" w:rsidR="009B0BF0" w:rsidRPr="008023EE" w:rsidRDefault="009B0BF0" w:rsidP="009B0BF0">
      <w:pPr>
        <w:rPr>
          <w:rStyle w:val="SubtleEmphasis"/>
          <w:i w:val="0"/>
          <w:color w:val="auto"/>
        </w:rPr>
      </w:pPr>
      <w:bookmarkStart w:id="34" w:name="_Toc12531054"/>
      <w:r w:rsidRPr="00C755F5">
        <w:rPr>
          <w:rStyle w:val="SubtleEmphasis"/>
          <w:i w:val="0"/>
          <w:color w:val="auto"/>
        </w:rPr>
        <w:t xml:space="preserve">Refer to </w:t>
      </w:r>
      <w:r w:rsidRPr="00C755F5">
        <w:rPr>
          <w:rStyle w:val="SubtleEmphasis"/>
          <w:i w:val="0"/>
          <w:color w:val="0000FF"/>
        </w:rPr>
        <w:t>“</w:t>
      </w:r>
      <w:hyperlink r:id="rId19"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14:paraId="6E569631" w14:textId="77777777"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0" w:history="1">
        <w:r w:rsidRPr="00DE5C04">
          <w:rPr>
            <w:rStyle w:val="Hyperlink"/>
          </w:rPr>
          <w:t>RE Wiki - Requirements Attributes</w:t>
        </w:r>
      </w:hyperlink>
      <w:r w:rsidRPr="007C20FA">
        <w:t>.</w:t>
      </w:r>
    </w:p>
    <w:p w14:paraId="14377309" w14:textId="77777777" w:rsidR="006A34B2" w:rsidRDefault="006A34B2" w:rsidP="006A34B2">
      <w:pPr>
        <w:pStyle w:val="Heading2"/>
      </w:pPr>
      <w:r w:rsidRPr="007C20FA">
        <w:t>References</w:t>
      </w:r>
      <w:bookmarkEnd w:id="34"/>
    </w:p>
    <w:p w14:paraId="5E6A4518" w14:textId="77777777" w:rsidR="006A34B2" w:rsidRPr="007C20FA" w:rsidRDefault="006A34B2" w:rsidP="006A34B2">
      <w:pPr>
        <w:pStyle w:val="Heading3"/>
      </w:pPr>
      <w:bookmarkStart w:id="35" w:name="_Toc12531055"/>
      <w:bookmarkStart w:id="36" w:name="_Toc397081419"/>
      <w:bookmarkStart w:id="37" w:name="_Toc216853727"/>
      <w:r w:rsidRPr="007C20FA">
        <w:t xml:space="preserve">Ford </w:t>
      </w:r>
      <w:r>
        <w:t>D</w:t>
      </w:r>
      <w:r w:rsidRPr="007C20FA">
        <w:t>ocuments</w:t>
      </w:r>
      <w:bookmarkEnd w:id="35"/>
      <w:bookmarkEnd w:id="36"/>
      <w:bookmarkEnd w:id="37"/>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9321" w:type="dxa"/>
        <w:tblLook w:val="04A0" w:firstRow="1" w:lastRow="0" w:firstColumn="1" w:lastColumn="0" w:noHBand="0" w:noVBand="1"/>
      </w:tblPr>
      <w:tblGrid>
        <w:gridCol w:w="3921"/>
        <w:gridCol w:w="2260"/>
        <w:gridCol w:w="3140"/>
      </w:tblGrid>
      <w:tr w:rsidR="00514F49" w:rsidRPr="00514F49" w14:paraId="238AAAFC" w14:textId="77777777" w:rsidTr="00514F49">
        <w:trPr>
          <w:trHeight w:val="270"/>
        </w:trPr>
        <w:tc>
          <w:tcPr>
            <w:tcW w:w="392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EC9FA98" w14:textId="77777777" w:rsidR="00514F49" w:rsidRPr="00514F49" w:rsidRDefault="00514F49" w:rsidP="00514F49">
            <w:pPr>
              <w:overflowPunct/>
              <w:autoSpaceDE/>
              <w:autoSpaceDN/>
              <w:adjustRightInd/>
              <w:textAlignment w:val="auto"/>
              <w:rPr>
                <w:rFonts w:cs="Arial"/>
                <w:color w:val="000000"/>
              </w:rPr>
            </w:pPr>
            <w:bookmarkStart w:id="38" w:name="_Toc397081420"/>
            <w:bookmarkStart w:id="39" w:name="_Toc216853729"/>
            <w:bookmarkStart w:id="40" w:name="_Toc215652136"/>
            <w:bookmarkStart w:id="41" w:name="_Toc12531056"/>
            <w:r w:rsidRPr="00514F49">
              <w:rPr>
                <w:rFonts w:cs="Arial"/>
                <w:color w:val="000000"/>
              </w:rPr>
              <w:t>Document Name</w:t>
            </w:r>
          </w:p>
        </w:tc>
        <w:tc>
          <w:tcPr>
            <w:tcW w:w="2260" w:type="dxa"/>
            <w:tcBorders>
              <w:top w:val="single" w:sz="8" w:space="0" w:color="auto"/>
              <w:left w:val="nil"/>
              <w:bottom w:val="single" w:sz="8" w:space="0" w:color="auto"/>
              <w:right w:val="single" w:sz="8" w:space="0" w:color="auto"/>
            </w:tcBorders>
            <w:shd w:val="clear" w:color="auto" w:fill="auto"/>
            <w:noWrap/>
            <w:vAlign w:val="bottom"/>
            <w:hideMark/>
          </w:tcPr>
          <w:p w14:paraId="359F7C6D"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Document Owner</w:t>
            </w:r>
          </w:p>
        </w:tc>
        <w:tc>
          <w:tcPr>
            <w:tcW w:w="3140" w:type="dxa"/>
            <w:tcBorders>
              <w:top w:val="single" w:sz="8" w:space="0" w:color="auto"/>
              <w:left w:val="nil"/>
              <w:bottom w:val="single" w:sz="8" w:space="0" w:color="auto"/>
              <w:right w:val="single" w:sz="8" w:space="0" w:color="auto"/>
            </w:tcBorders>
            <w:shd w:val="clear" w:color="auto" w:fill="auto"/>
            <w:noWrap/>
            <w:vAlign w:val="bottom"/>
            <w:hideMark/>
          </w:tcPr>
          <w:p w14:paraId="427527F5"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Identifier Number</w:t>
            </w:r>
          </w:p>
        </w:tc>
      </w:tr>
      <w:tr w:rsidR="00514F49" w:rsidRPr="00514F49" w14:paraId="49CE4804" w14:textId="77777777" w:rsidTr="00514F49">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19CE5C3E"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MSS CIED ARL</w:t>
            </w:r>
          </w:p>
        </w:tc>
        <w:tc>
          <w:tcPr>
            <w:tcW w:w="2260" w:type="dxa"/>
            <w:tcBorders>
              <w:top w:val="nil"/>
              <w:left w:val="nil"/>
              <w:bottom w:val="single" w:sz="4" w:space="0" w:color="auto"/>
              <w:right w:val="single" w:sz="8" w:space="0" w:color="auto"/>
            </w:tcBorders>
            <w:shd w:val="clear" w:color="auto" w:fill="auto"/>
            <w:noWrap/>
            <w:vAlign w:val="bottom"/>
            <w:hideMark/>
          </w:tcPr>
          <w:p w14:paraId="1CB57012"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Raven Fields</w:t>
            </w:r>
          </w:p>
        </w:tc>
        <w:tc>
          <w:tcPr>
            <w:tcW w:w="3140" w:type="dxa"/>
            <w:tcBorders>
              <w:top w:val="nil"/>
              <w:left w:val="nil"/>
              <w:bottom w:val="single" w:sz="4" w:space="0" w:color="auto"/>
              <w:right w:val="single" w:sz="8" w:space="0" w:color="auto"/>
            </w:tcBorders>
            <w:shd w:val="clear" w:color="auto" w:fill="auto"/>
            <w:noWrap/>
            <w:vAlign w:val="bottom"/>
            <w:hideMark/>
          </w:tcPr>
          <w:p w14:paraId="77992932"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FEDE: RQT-002004- 712583</w:t>
            </w:r>
          </w:p>
        </w:tc>
      </w:tr>
      <w:tr w:rsidR="00514F49" w:rsidRPr="00514F49" w14:paraId="69D3CF29" w14:textId="77777777" w:rsidTr="00514F49">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09ADAE2D"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URC Feature Document</w:t>
            </w:r>
          </w:p>
        </w:tc>
        <w:tc>
          <w:tcPr>
            <w:tcW w:w="2260" w:type="dxa"/>
            <w:tcBorders>
              <w:top w:val="nil"/>
              <w:left w:val="nil"/>
              <w:bottom w:val="single" w:sz="4" w:space="0" w:color="auto"/>
              <w:right w:val="single" w:sz="8" w:space="0" w:color="auto"/>
            </w:tcBorders>
            <w:shd w:val="clear" w:color="auto" w:fill="auto"/>
            <w:noWrap/>
            <w:vAlign w:val="bottom"/>
            <w:hideMark/>
          </w:tcPr>
          <w:p w14:paraId="66FFBD53"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Gregory Reed</w:t>
            </w:r>
          </w:p>
        </w:tc>
        <w:tc>
          <w:tcPr>
            <w:tcW w:w="3140" w:type="dxa"/>
            <w:tcBorders>
              <w:top w:val="nil"/>
              <w:left w:val="nil"/>
              <w:bottom w:val="single" w:sz="4" w:space="0" w:color="auto"/>
              <w:right w:val="single" w:sz="8" w:space="0" w:color="auto"/>
            </w:tcBorders>
            <w:shd w:val="clear" w:color="auto" w:fill="auto"/>
            <w:noWrap/>
            <w:vAlign w:val="bottom"/>
            <w:hideMark/>
          </w:tcPr>
          <w:p w14:paraId="7C0F1634"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VSEM:VDOC080630</w:t>
            </w:r>
          </w:p>
        </w:tc>
      </w:tr>
      <w:tr w:rsidR="00514F49" w:rsidRPr="00514F49" w14:paraId="440E07EC" w14:textId="77777777" w:rsidTr="00514F49">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7DBF44E9"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URC Functional Specifications</w:t>
            </w:r>
          </w:p>
        </w:tc>
        <w:tc>
          <w:tcPr>
            <w:tcW w:w="2260" w:type="dxa"/>
            <w:tcBorders>
              <w:top w:val="nil"/>
              <w:left w:val="nil"/>
              <w:bottom w:val="single" w:sz="4" w:space="0" w:color="auto"/>
              <w:right w:val="single" w:sz="8" w:space="0" w:color="auto"/>
            </w:tcBorders>
            <w:shd w:val="clear" w:color="auto" w:fill="auto"/>
            <w:noWrap/>
            <w:vAlign w:val="bottom"/>
            <w:hideMark/>
          </w:tcPr>
          <w:p w14:paraId="2DC3A9DD"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Gregory Reed</w:t>
            </w:r>
          </w:p>
        </w:tc>
        <w:tc>
          <w:tcPr>
            <w:tcW w:w="3140" w:type="dxa"/>
            <w:tcBorders>
              <w:top w:val="nil"/>
              <w:left w:val="nil"/>
              <w:bottom w:val="single" w:sz="4" w:space="0" w:color="auto"/>
              <w:right w:val="single" w:sz="8" w:space="0" w:color="auto"/>
            </w:tcBorders>
            <w:shd w:val="clear" w:color="auto" w:fill="auto"/>
            <w:noWrap/>
            <w:vAlign w:val="bottom"/>
            <w:hideMark/>
          </w:tcPr>
          <w:p w14:paraId="465849A5"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VSEM:VDOC080631</w:t>
            </w:r>
          </w:p>
        </w:tc>
      </w:tr>
      <w:tr w:rsidR="00514F49" w:rsidRPr="00514F49" w14:paraId="4571B7F4" w14:textId="77777777" w:rsidTr="00514F49">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6952BF6D"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URC Feature Implementation Specifications</w:t>
            </w:r>
          </w:p>
        </w:tc>
        <w:tc>
          <w:tcPr>
            <w:tcW w:w="2260" w:type="dxa"/>
            <w:tcBorders>
              <w:top w:val="nil"/>
              <w:left w:val="nil"/>
              <w:bottom w:val="single" w:sz="4" w:space="0" w:color="auto"/>
              <w:right w:val="single" w:sz="8" w:space="0" w:color="auto"/>
            </w:tcBorders>
            <w:shd w:val="clear" w:color="auto" w:fill="auto"/>
            <w:noWrap/>
            <w:vAlign w:val="bottom"/>
            <w:hideMark/>
          </w:tcPr>
          <w:p w14:paraId="26869882"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Gregory Reed</w:t>
            </w:r>
          </w:p>
        </w:tc>
        <w:tc>
          <w:tcPr>
            <w:tcW w:w="3140" w:type="dxa"/>
            <w:tcBorders>
              <w:top w:val="nil"/>
              <w:left w:val="nil"/>
              <w:bottom w:val="single" w:sz="4" w:space="0" w:color="auto"/>
              <w:right w:val="single" w:sz="8" w:space="0" w:color="auto"/>
            </w:tcBorders>
            <w:shd w:val="clear" w:color="auto" w:fill="auto"/>
            <w:noWrap/>
            <w:vAlign w:val="bottom"/>
            <w:hideMark/>
          </w:tcPr>
          <w:p w14:paraId="149579E3"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VSEM:VDOC080632</w:t>
            </w:r>
          </w:p>
        </w:tc>
      </w:tr>
      <w:tr w:rsidR="00514F49" w:rsidRPr="00514F49" w14:paraId="0BB321B3" w14:textId="77777777" w:rsidTr="00514F49">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36AAF836"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MyKey Feature Specifications</w:t>
            </w:r>
          </w:p>
        </w:tc>
        <w:tc>
          <w:tcPr>
            <w:tcW w:w="2260" w:type="dxa"/>
            <w:tcBorders>
              <w:top w:val="nil"/>
              <w:left w:val="nil"/>
              <w:bottom w:val="single" w:sz="4" w:space="0" w:color="auto"/>
              <w:right w:val="single" w:sz="8" w:space="0" w:color="auto"/>
            </w:tcBorders>
            <w:shd w:val="clear" w:color="auto" w:fill="auto"/>
            <w:noWrap/>
            <w:vAlign w:val="bottom"/>
            <w:hideMark/>
          </w:tcPr>
          <w:p w14:paraId="58011106"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Ankisha Kudyar</w:t>
            </w:r>
          </w:p>
        </w:tc>
        <w:tc>
          <w:tcPr>
            <w:tcW w:w="3140" w:type="dxa"/>
            <w:tcBorders>
              <w:top w:val="nil"/>
              <w:left w:val="nil"/>
              <w:bottom w:val="single" w:sz="4" w:space="0" w:color="auto"/>
              <w:right w:val="single" w:sz="8" w:space="0" w:color="auto"/>
            </w:tcBorders>
            <w:shd w:val="clear" w:color="auto" w:fill="auto"/>
            <w:noWrap/>
            <w:vAlign w:val="bottom"/>
            <w:hideMark/>
          </w:tcPr>
          <w:p w14:paraId="3BF6F21D"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VSEM:VDOC093428</w:t>
            </w:r>
          </w:p>
        </w:tc>
      </w:tr>
      <w:tr w:rsidR="00514F49" w:rsidRPr="00514F49" w14:paraId="5094D445" w14:textId="77777777" w:rsidTr="00514F49">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7220775D"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Passenger Phone Call SPSS</w:t>
            </w:r>
          </w:p>
        </w:tc>
        <w:tc>
          <w:tcPr>
            <w:tcW w:w="2260" w:type="dxa"/>
            <w:tcBorders>
              <w:top w:val="nil"/>
              <w:left w:val="nil"/>
              <w:bottom w:val="single" w:sz="4" w:space="0" w:color="auto"/>
              <w:right w:val="single" w:sz="8" w:space="0" w:color="auto"/>
            </w:tcBorders>
            <w:shd w:val="clear" w:color="auto" w:fill="auto"/>
            <w:noWrap/>
            <w:vAlign w:val="bottom"/>
            <w:hideMark/>
          </w:tcPr>
          <w:p w14:paraId="6290127C"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Balakrishnan Ganesan</w:t>
            </w:r>
          </w:p>
        </w:tc>
        <w:tc>
          <w:tcPr>
            <w:tcW w:w="3140" w:type="dxa"/>
            <w:tcBorders>
              <w:top w:val="nil"/>
              <w:left w:val="nil"/>
              <w:bottom w:val="single" w:sz="4" w:space="0" w:color="auto"/>
              <w:right w:val="single" w:sz="8" w:space="0" w:color="auto"/>
            </w:tcBorders>
            <w:shd w:val="clear" w:color="auto" w:fill="auto"/>
            <w:noWrap/>
            <w:vAlign w:val="bottom"/>
            <w:hideMark/>
          </w:tcPr>
          <w:p w14:paraId="4C2207DF"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VSEM:VDOC099175</w:t>
            </w:r>
          </w:p>
        </w:tc>
      </w:tr>
      <w:tr w:rsidR="00514F49" w:rsidRPr="00514F49" w14:paraId="28C45872" w14:textId="77777777" w:rsidTr="00514F49">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78A0483C"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Zone Manager SPSS</w:t>
            </w:r>
          </w:p>
        </w:tc>
        <w:tc>
          <w:tcPr>
            <w:tcW w:w="2260" w:type="dxa"/>
            <w:tcBorders>
              <w:top w:val="nil"/>
              <w:left w:val="nil"/>
              <w:bottom w:val="single" w:sz="4" w:space="0" w:color="auto"/>
              <w:right w:val="single" w:sz="8" w:space="0" w:color="auto"/>
            </w:tcBorders>
            <w:shd w:val="clear" w:color="auto" w:fill="auto"/>
            <w:noWrap/>
            <w:vAlign w:val="bottom"/>
            <w:hideMark/>
          </w:tcPr>
          <w:p w14:paraId="38001896"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Balakrishnan Ganesan</w:t>
            </w:r>
          </w:p>
        </w:tc>
        <w:tc>
          <w:tcPr>
            <w:tcW w:w="3140" w:type="dxa"/>
            <w:tcBorders>
              <w:top w:val="nil"/>
              <w:left w:val="nil"/>
              <w:bottom w:val="single" w:sz="4" w:space="0" w:color="auto"/>
              <w:right w:val="single" w:sz="8" w:space="0" w:color="auto"/>
            </w:tcBorders>
            <w:shd w:val="clear" w:color="auto" w:fill="auto"/>
            <w:noWrap/>
            <w:vAlign w:val="bottom"/>
            <w:hideMark/>
          </w:tcPr>
          <w:p w14:paraId="76BC16D1"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Pending</w:t>
            </w:r>
          </w:p>
        </w:tc>
      </w:tr>
      <w:tr w:rsidR="00514F49" w:rsidRPr="00514F49" w14:paraId="77CD0300" w14:textId="77777777" w:rsidTr="00514F49">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0F81E575"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Media Share SPSS</w:t>
            </w:r>
          </w:p>
        </w:tc>
        <w:tc>
          <w:tcPr>
            <w:tcW w:w="2260" w:type="dxa"/>
            <w:tcBorders>
              <w:top w:val="nil"/>
              <w:left w:val="nil"/>
              <w:bottom w:val="single" w:sz="4" w:space="0" w:color="auto"/>
              <w:right w:val="single" w:sz="8" w:space="0" w:color="auto"/>
            </w:tcBorders>
            <w:shd w:val="clear" w:color="auto" w:fill="auto"/>
            <w:noWrap/>
            <w:vAlign w:val="bottom"/>
            <w:hideMark/>
          </w:tcPr>
          <w:p w14:paraId="054C7D65"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Balakrishnan Ganesan</w:t>
            </w:r>
          </w:p>
        </w:tc>
        <w:tc>
          <w:tcPr>
            <w:tcW w:w="3140" w:type="dxa"/>
            <w:tcBorders>
              <w:top w:val="nil"/>
              <w:left w:val="nil"/>
              <w:bottom w:val="single" w:sz="4" w:space="0" w:color="auto"/>
              <w:right w:val="single" w:sz="8" w:space="0" w:color="auto"/>
            </w:tcBorders>
            <w:shd w:val="clear" w:color="auto" w:fill="auto"/>
            <w:noWrap/>
            <w:vAlign w:val="bottom"/>
            <w:hideMark/>
          </w:tcPr>
          <w:p w14:paraId="62732E88"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Pending</w:t>
            </w:r>
          </w:p>
        </w:tc>
      </w:tr>
      <w:tr w:rsidR="00514F49" w:rsidRPr="00514F49" w14:paraId="2443687A" w14:textId="77777777" w:rsidTr="00514F49">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0EF910E9"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ICC SPSS</w:t>
            </w:r>
          </w:p>
        </w:tc>
        <w:tc>
          <w:tcPr>
            <w:tcW w:w="2260" w:type="dxa"/>
            <w:tcBorders>
              <w:top w:val="nil"/>
              <w:left w:val="nil"/>
              <w:bottom w:val="single" w:sz="4" w:space="0" w:color="auto"/>
              <w:right w:val="single" w:sz="8" w:space="0" w:color="auto"/>
            </w:tcBorders>
            <w:shd w:val="clear" w:color="auto" w:fill="auto"/>
            <w:noWrap/>
            <w:vAlign w:val="bottom"/>
            <w:hideMark/>
          </w:tcPr>
          <w:p w14:paraId="040A8281"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Savitha Emani</w:t>
            </w:r>
          </w:p>
        </w:tc>
        <w:tc>
          <w:tcPr>
            <w:tcW w:w="3140" w:type="dxa"/>
            <w:tcBorders>
              <w:top w:val="nil"/>
              <w:left w:val="nil"/>
              <w:bottom w:val="single" w:sz="4" w:space="0" w:color="auto"/>
              <w:right w:val="single" w:sz="8" w:space="0" w:color="auto"/>
            </w:tcBorders>
            <w:shd w:val="clear" w:color="auto" w:fill="auto"/>
            <w:noWrap/>
            <w:vAlign w:val="bottom"/>
            <w:hideMark/>
          </w:tcPr>
          <w:p w14:paraId="223D49C2"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Pending</w:t>
            </w:r>
          </w:p>
        </w:tc>
      </w:tr>
      <w:tr w:rsidR="00514F49" w:rsidRPr="00514F49" w14:paraId="3A782349" w14:textId="77777777" w:rsidTr="00514F49">
        <w:trPr>
          <w:trHeight w:val="270"/>
        </w:trPr>
        <w:tc>
          <w:tcPr>
            <w:tcW w:w="3921" w:type="dxa"/>
            <w:tcBorders>
              <w:top w:val="nil"/>
              <w:left w:val="single" w:sz="8" w:space="0" w:color="auto"/>
              <w:bottom w:val="single" w:sz="8" w:space="0" w:color="auto"/>
              <w:right w:val="single" w:sz="8" w:space="0" w:color="auto"/>
            </w:tcBorders>
            <w:shd w:val="clear" w:color="auto" w:fill="auto"/>
            <w:noWrap/>
            <w:vAlign w:val="bottom"/>
            <w:hideMark/>
          </w:tcPr>
          <w:p w14:paraId="490BD15C"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CA SPSS</w:t>
            </w:r>
          </w:p>
        </w:tc>
        <w:tc>
          <w:tcPr>
            <w:tcW w:w="2260" w:type="dxa"/>
            <w:tcBorders>
              <w:top w:val="nil"/>
              <w:left w:val="nil"/>
              <w:bottom w:val="single" w:sz="8" w:space="0" w:color="auto"/>
              <w:right w:val="single" w:sz="8" w:space="0" w:color="auto"/>
            </w:tcBorders>
            <w:shd w:val="clear" w:color="auto" w:fill="auto"/>
            <w:noWrap/>
            <w:vAlign w:val="bottom"/>
            <w:hideMark/>
          </w:tcPr>
          <w:p w14:paraId="656B835F"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Savitha Emani</w:t>
            </w:r>
          </w:p>
        </w:tc>
        <w:tc>
          <w:tcPr>
            <w:tcW w:w="3140" w:type="dxa"/>
            <w:tcBorders>
              <w:top w:val="nil"/>
              <w:left w:val="nil"/>
              <w:bottom w:val="single" w:sz="8" w:space="0" w:color="auto"/>
              <w:right w:val="single" w:sz="8" w:space="0" w:color="auto"/>
            </w:tcBorders>
            <w:shd w:val="clear" w:color="auto" w:fill="auto"/>
            <w:noWrap/>
            <w:vAlign w:val="bottom"/>
            <w:hideMark/>
          </w:tcPr>
          <w:p w14:paraId="689BC241" w14:textId="77777777" w:rsidR="00514F49" w:rsidRPr="00514F49" w:rsidRDefault="00514F49" w:rsidP="00514F49">
            <w:pPr>
              <w:overflowPunct/>
              <w:autoSpaceDE/>
              <w:autoSpaceDN/>
              <w:adjustRightInd/>
              <w:textAlignment w:val="auto"/>
              <w:rPr>
                <w:rFonts w:cs="Arial"/>
                <w:color w:val="000000"/>
              </w:rPr>
            </w:pPr>
            <w:r w:rsidRPr="00514F49">
              <w:rPr>
                <w:rFonts w:cs="Arial"/>
                <w:color w:val="000000"/>
              </w:rPr>
              <w:t>Pending</w:t>
            </w:r>
          </w:p>
        </w:tc>
      </w:tr>
    </w:tbl>
    <w:p w14:paraId="4E67D095" w14:textId="77777777" w:rsidR="006A34B2" w:rsidRPr="007C20FA" w:rsidRDefault="006A34B2" w:rsidP="006A34B2">
      <w:pPr>
        <w:pStyle w:val="Heading3"/>
      </w:pPr>
      <w:r w:rsidRPr="007C20FA">
        <w:t xml:space="preserve">External </w:t>
      </w:r>
      <w:r>
        <w:t>Documents and P</w:t>
      </w:r>
      <w:r w:rsidRPr="007C20FA">
        <w:t>ublications</w:t>
      </w:r>
      <w:bookmarkEnd w:id="38"/>
      <w:bookmarkEnd w:id="39"/>
      <w:bookmarkEnd w:id="40"/>
      <w:bookmarkEnd w:id="41"/>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p w14:paraId="1EB1CBC7" w14:textId="227F6F4B" w:rsidR="006A34B2" w:rsidRPr="00220CBA" w:rsidRDefault="006A34B2" w:rsidP="009B0BF0">
      <w:pPr>
        <w:pStyle w:val="Caption"/>
        <w:jc w:val="left"/>
      </w:pPr>
      <w:bookmarkStart w:id="42" w:name="_Toc12531119"/>
      <w:r w:rsidRPr="009B0BF0">
        <w:rPr>
          <w:b w:val="0"/>
          <w:i/>
          <w:color w:val="7F7F7F" w:themeColor="text1" w:themeTint="80"/>
        </w:rPr>
        <w:t xml:space="preserve">External documents and publications </w:t>
      </w:r>
      <w:r w:rsidRPr="00DB1AC1">
        <w:rPr>
          <w:b w:val="0"/>
          <w:i/>
          <w:color w:val="7F7F7F" w:themeColor="text1" w:themeTint="80"/>
        </w:rPr>
        <w:t xml:space="preserve">not </w:t>
      </w:r>
      <w:r>
        <w:rPr>
          <w:b w:val="0"/>
          <w:i/>
          <w:color w:val="7F7F7F" w:themeColor="text1" w:themeTint="80"/>
        </w:rPr>
        <w:t>specified in SysML model</w:t>
      </w:r>
      <w:bookmarkEnd w:id="42"/>
    </w:p>
    <w:p w14:paraId="1ECB9D76" w14:textId="77777777" w:rsidR="006A34B2" w:rsidRDefault="006A34B2" w:rsidP="006A34B2">
      <w:pPr>
        <w:pStyle w:val="Heading2"/>
      </w:pPr>
      <w:bookmarkStart w:id="43" w:name="_Toc12531057"/>
      <w:r>
        <w:t>Glossary</w:t>
      </w:r>
      <w:bookmarkEnd w:id="43"/>
    </w:p>
    <w:p w14:paraId="1D148728" w14:textId="77777777" w:rsidR="006A34B2" w:rsidRDefault="006A34B2" w:rsidP="006A34B2"/>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53C1D76C" w14:textId="77777777" w:rsidR="00F925C4" w:rsidRDefault="00F925C4" w:rsidP="00F925C4">
      <w:pPr>
        <w:pStyle w:val="Heading3"/>
      </w:pPr>
      <w:bookmarkStart w:id="44" w:name="_Toc57194676"/>
      <w:bookmarkStart w:id="45" w:name="_Toc12531058"/>
      <w:bookmarkStart w:id="46" w:name="_Toc211245116"/>
      <w:bookmarkStart w:id="47" w:name="_Toc500052220"/>
      <w:r w:rsidRPr="007C20FA">
        <w:t>Definitions</w:t>
      </w:r>
      <w:bookmarkEnd w:id="44"/>
    </w:p>
    <w:p w14:paraId="1D90B6CF" w14:textId="21DD1C56" w:rsidR="00F925C4" w:rsidRDefault="00F925C4" w:rsidP="00F925C4">
      <w:pPr>
        <w:pStyle w:val="Heading3"/>
      </w:pPr>
      <w:bookmarkStart w:id="48" w:name="_Toc216768466"/>
      <w:bookmarkStart w:id="49" w:name="_Toc57194677"/>
      <w:bookmarkStart w:id="50" w:name="_Toc397081423"/>
      <w:bookmarkStart w:id="51" w:name="_Toc216841810"/>
      <w:r w:rsidRPr="007C20FA">
        <w:t>Abbreviations</w:t>
      </w:r>
      <w:bookmarkEnd w:id="48"/>
      <w:bookmarkEnd w:id="49"/>
      <w:bookmarkEnd w:id="50"/>
      <w:bookmarkEnd w:id="51"/>
    </w:p>
    <w:p w14:paraId="6FEF8629" w14:textId="6089B279" w:rsidR="006A34B2" w:rsidRDefault="006A34B2" w:rsidP="006A34B2">
      <w:pPr>
        <w:pStyle w:val="Heading3"/>
      </w:pPr>
      <w:r w:rsidRPr="000F7EE0">
        <w:t>Parameters / Values</w:t>
      </w:r>
      <w:bookmarkEnd w:id="45"/>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52"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6"/>
      <w:bookmarkEnd w:id="47"/>
      <w:bookmarkEnd w:id="52"/>
    </w:p>
    <w:p w14:paraId="18061A35" w14:textId="77777777" w:rsidR="00EB7979" w:rsidRPr="00EB7979" w:rsidRDefault="00EB7979" w:rsidP="00EB7979"/>
    <w:p w14:paraId="7417F7F7" w14:textId="77777777" w:rsidR="0027671B" w:rsidRPr="007C20FA" w:rsidRDefault="00D808DC" w:rsidP="0027671B">
      <w:pPr>
        <w:pStyle w:val="Heading1"/>
      </w:pPr>
      <w:bookmarkStart w:id="53" w:name="_Toc12531043"/>
      <w:r>
        <w:lastRenderedPageBreak/>
        <w:t xml:space="preserve">Feature </w:t>
      </w:r>
      <w:r w:rsidR="005300DD">
        <w:t>Overview</w:t>
      </w:r>
      <w:bookmarkEnd w:id="53"/>
    </w:p>
    <w:p w14:paraId="5690A3A8" w14:textId="77777777" w:rsidR="0027671B" w:rsidRDefault="00CC4DA9" w:rsidP="0027671B">
      <w:pPr>
        <w:pStyle w:val="Heading2"/>
      </w:pPr>
      <w:bookmarkStart w:id="54" w:name="_Toc12531044"/>
      <w:bookmarkStart w:id="55" w:name="_Toc397081435"/>
      <w:r>
        <w:t xml:space="preserve">Purpose and </w:t>
      </w:r>
      <w:r w:rsidR="005300DD">
        <w:t>Description</w:t>
      </w:r>
      <w:r>
        <w:t xml:space="preserve"> of </w:t>
      </w:r>
      <w:r w:rsidRPr="007C20FA">
        <w:t>Feature</w:t>
      </w:r>
      <w:bookmarkEnd w:id="54"/>
      <w:bookmarkEnd w:id="55"/>
    </w:p>
    <w:p w14:paraId="22DBCF57" w14:textId="77777777" w:rsidR="00220CBA" w:rsidRDefault="00220CBA" w:rsidP="00220CBA">
      <w:pPr>
        <w:rPr>
          <w:rFonts w:cs="Arial"/>
        </w:rPr>
      </w:pPr>
    </w:p>
    <w:p w14:paraId="787A09A6" w14:textId="05AD1AF2" w:rsidR="00220CBA" w:rsidRDefault="00220CBA" w:rsidP="00220CBA">
      <w:pPr>
        <w:rPr>
          <w:rFonts w:cs="Arial"/>
        </w:rPr>
      </w:pPr>
      <w:r>
        <w:rPr>
          <w:rFonts w:cs="Arial"/>
        </w:rPr>
        <w:t>Feature to improve each customers’ individual entertainment and communication experience. This is accomplished by giving customers an isolated immerse audio experience, enabling zones in the vehicle to have to their own audio source while minimizing distraction to others in the vehicle. This feature further enables in-car communication, private phone calls, media stream sharing,</w:t>
      </w:r>
      <w:r w:rsidR="002D02B8">
        <w:rPr>
          <w:rFonts w:cs="Arial"/>
        </w:rPr>
        <w:t xml:space="preserve"> and</w:t>
      </w:r>
      <w:r>
        <w:rPr>
          <w:rFonts w:cs="Arial"/>
        </w:rPr>
        <w:t xml:space="preserve"> audio enhancements</w:t>
      </w:r>
      <w:r w:rsidR="002D02B8">
        <w:rPr>
          <w:rFonts w:cs="Arial"/>
        </w:rPr>
        <w:t>.</w:t>
      </w:r>
    </w:p>
    <w:p w14:paraId="3A3D7114" w14:textId="77777777" w:rsidR="00220CBA" w:rsidRDefault="00220CBA" w:rsidP="00220CBA">
      <w:pPr>
        <w:rPr>
          <w:rFonts w:cs="Arial"/>
        </w:rPr>
      </w:pPr>
      <w:r>
        <w:rPr>
          <w:rFonts w:cs="Arial"/>
        </w:rPr>
        <w:t>1. Multiple simultaneous connections/controls</w:t>
      </w:r>
    </w:p>
    <w:p w14:paraId="6227D924" w14:textId="77777777" w:rsidR="00220CBA" w:rsidRDefault="00220CBA" w:rsidP="00220CBA">
      <w:pPr>
        <w:rPr>
          <w:rFonts w:cs="Arial"/>
        </w:rPr>
      </w:pPr>
      <w:r>
        <w:rPr>
          <w:rFonts w:cs="Arial"/>
        </w:rPr>
        <w:t>•       System allows for per zone personalized audio experiences.</w:t>
      </w:r>
    </w:p>
    <w:p w14:paraId="2DC221DB" w14:textId="77777777" w:rsidR="00220CBA" w:rsidRDefault="00220CBA" w:rsidP="00220CBA">
      <w:pPr>
        <w:rPr>
          <w:rFonts w:cs="Arial"/>
        </w:rPr>
      </w:pPr>
      <w:r>
        <w:rPr>
          <w:rFonts w:cs="Arial"/>
        </w:rPr>
        <w:t>•       Audio and media streaming as well as private phone calls are contained to one seat without affecting others</w:t>
      </w:r>
    </w:p>
    <w:p w14:paraId="0B9997FE" w14:textId="77777777" w:rsidR="00220CBA" w:rsidRDefault="00220CBA" w:rsidP="00220CBA">
      <w:pPr>
        <w:rPr>
          <w:rFonts w:cs="Arial"/>
        </w:rPr>
      </w:pPr>
      <w:r>
        <w:rPr>
          <w:rFonts w:cs="Arial"/>
        </w:rPr>
        <w:t>•       Chimes and prompts can be sent to the appropriate seat without interrupting the entire vehicle.</w:t>
      </w:r>
    </w:p>
    <w:p w14:paraId="1E689F0D" w14:textId="77777777" w:rsidR="00220CBA" w:rsidRDefault="00220CBA" w:rsidP="00220CBA">
      <w:pPr>
        <w:rPr>
          <w:rFonts w:cs="Arial"/>
        </w:rPr>
      </w:pPr>
      <w:r>
        <w:rPr>
          <w:rFonts w:cs="Arial"/>
        </w:rPr>
        <w:t>2. Media sharing and enhanced in-vehicle communication</w:t>
      </w:r>
    </w:p>
    <w:p w14:paraId="2EAA7CE8" w14:textId="77777777" w:rsidR="00220CBA" w:rsidRDefault="00220CBA" w:rsidP="00220CBA">
      <w:pPr>
        <w:rPr>
          <w:rFonts w:cs="Arial"/>
        </w:rPr>
      </w:pPr>
      <w:r>
        <w:rPr>
          <w:rFonts w:cs="Arial"/>
        </w:rPr>
        <w:t>•       Allows for improved two-way row-to-row communication by amplifying occupant speech.</w:t>
      </w:r>
    </w:p>
    <w:p w14:paraId="5D86992F" w14:textId="77777777" w:rsidR="00220CBA" w:rsidRDefault="00220CBA" w:rsidP="00220CBA">
      <w:pPr>
        <w:rPr>
          <w:rFonts w:cs="Arial"/>
        </w:rPr>
      </w:pPr>
      <w:r>
        <w:rPr>
          <w:rFonts w:cs="Arial"/>
        </w:rPr>
        <w:t>•       Allows for one-way communication for driver announcements</w:t>
      </w:r>
    </w:p>
    <w:p w14:paraId="0FAF962A" w14:textId="77777777" w:rsidR="00220CBA" w:rsidRDefault="00220CBA" w:rsidP="00220CBA">
      <w:pPr>
        <w:rPr>
          <w:rFonts w:cs="Arial"/>
        </w:rPr>
      </w:pPr>
      <w:r>
        <w:rPr>
          <w:rFonts w:cs="Arial"/>
        </w:rPr>
        <w:t>•       Users can share their media content with others in the vehicle</w:t>
      </w:r>
    </w:p>
    <w:p w14:paraId="5E2086EC" w14:textId="77777777" w:rsidR="00220CBA" w:rsidRDefault="00220CBA" w:rsidP="00220CBA">
      <w:pPr>
        <w:rPr>
          <w:rFonts w:cs="Arial"/>
        </w:rPr>
      </w:pPr>
      <w:r>
        <w:rPr>
          <w:rFonts w:cs="Arial"/>
        </w:rPr>
        <w:t>3. Realtime control inside the vehicle</w:t>
      </w:r>
    </w:p>
    <w:p w14:paraId="20E4F862" w14:textId="77777777" w:rsidR="00220CBA" w:rsidRDefault="00220CBA" w:rsidP="00220CBA">
      <w:pPr>
        <w:rPr>
          <w:rFonts w:cs="Arial"/>
        </w:rPr>
      </w:pPr>
      <w:r>
        <w:rPr>
          <w:rFonts w:cs="Arial"/>
        </w:rPr>
        <w:t>•       Allows control of personalized seat environment</w:t>
      </w:r>
    </w:p>
    <w:p w14:paraId="0B19899E" w14:textId="77777777" w:rsidR="00220CBA" w:rsidRDefault="00220CBA" w:rsidP="00220CBA">
      <w:pPr>
        <w:rPr>
          <w:rFonts w:cs="Arial"/>
        </w:rPr>
      </w:pPr>
      <w:r>
        <w:rPr>
          <w:rFonts w:cs="Arial"/>
        </w:rPr>
        <w:t>•       Climate, lighting and seat controls can be managed by an app on user’s phone(URC).</w:t>
      </w:r>
    </w:p>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4F1429F6" wp14:editId="539AA905">
            <wp:extent cx="6466205" cy="3887145"/>
            <wp:effectExtent l="0" t="0" r="0" b="0"/>
            <wp:docPr id="3" name="Picture 1504211294.jpg" descr="1504211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04211294.jpg"/>
                    <pic:cNvPicPr/>
                  </pic:nvPicPr>
                  <pic:blipFill>
                    <a:blip r:embed="rId21" cstate="print"/>
                    <a:stretch>
                      <a:fillRect/>
                    </a:stretch>
                  </pic:blipFill>
                  <pic:spPr>
                    <a:xfrm>
                      <a:off x="0" y="0"/>
                      <a:ext cx="6466205" cy="3887145"/>
                    </a:xfrm>
                    <a:prstGeom prst="rect">
                      <a:avLst/>
                    </a:prstGeom>
                  </pic:spPr>
                </pic:pic>
              </a:graphicData>
            </a:graphic>
          </wp:inline>
        </w:drawing>
      </w:r>
    </w:p>
    <w:p w14:paraId="3F96E6EC" w14:textId="2CB26558" w:rsidR="00220CBA" w:rsidRPr="00A074C1" w:rsidRDefault="00220CBA" w:rsidP="00FE4F4B">
      <w:pPr>
        <w:pStyle w:val="Caption"/>
        <w:rPr>
          <w:rFonts w:cs="Arial"/>
        </w:rPr>
      </w:pPr>
      <w:bookmarkStart w:id="56" w:name="_Toc12531105"/>
      <w:bookmarkStart w:id="57" w:name="_Toc529191290"/>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2</w:t>
      </w:r>
      <w:r w:rsidR="00550F98">
        <w:rPr>
          <w:noProof/>
        </w:rPr>
        <w:fldChar w:fldCharType="end"/>
      </w:r>
      <w:r w:rsidRPr="00563A02">
        <w:t xml:space="preserve">: </w:t>
      </w:r>
      <w:r>
        <w:t>Feature Image Here</w:t>
      </w:r>
      <w:bookmarkEnd w:id="56"/>
      <w:bookmarkEnd w:id="57"/>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8" w:name="_Toc12531045"/>
      <w:r>
        <w:t>Feature Variants</w:t>
      </w:r>
      <w:bookmarkEnd w:id="58"/>
    </w:p>
    <w:p w14:paraId="16713209" w14:textId="39617C57" w:rsidR="00741AA6" w:rsidRDefault="00741AA6" w:rsidP="00741AA6">
      <w:pPr>
        <w:rPr>
          <w:rFonts w:cs="Arial"/>
          <w:color w:val="808080"/>
          <w:szCs w:val="22"/>
        </w:rPr>
      </w:pPr>
    </w:p>
    <w:p w14:paraId="6AAE9F47" w14:textId="77777777" w:rsidR="00220CBA" w:rsidRPr="00E07869" w:rsidRDefault="00220CBA" w:rsidP="00220CBA">
      <w:pPr>
        <w:rPr>
          <w:color w:val="7F7F7F" w:themeColor="text1" w:themeTint="80"/>
        </w:rPr>
      </w:pPr>
      <w:commentRangeStart w:id="59"/>
      <w:r w:rsidRPr="00E07869">
        <w:rPr>
          <w:color w:val="7F7F7F" w:themeColor="text1" w:themeTint="80"/>
        </w:rPr>
        <w:t>No Feature Variants specified.</w:t>
      </w:r>
      <w:commentRangeEnd w:id="59"/>
      <w:r>
        <w:rPr>
          <w:rStyle w:val="CommentReference"/>
          <w:rFonts w:ascii="Times New Roman" w:hAnsi="Times New Roman"/>
        </w:rPr>
        <w:commentReference w:id="59"/>
      </w:r>
    </w:p>
    <w:p w14:paraId="30D3FD6B" w14:textId="77777777" w:rsidR="000C0B77" w:rsidRDefault="000C0B77" w:rsidP="004574B4">
      <w:pPr>
        <w:pStyle w:val="Heading3"/>
      </w:pPr>
      <w:bookmarkStart w:id="60" w:name="_Toc12531046"/>
      <w:r>
        <w:t>Regions &amp; Markets</w:t>
      </w:r>
      <w:bookmarkEnd w:id="60"/>
    </w:p>
    <w:p w14:paraId="23A0CFFC" w14:textId="77777777" w:rsidR="00220CBA" w:rsidRDefault="00220CBA" w:rsidP="00220CBA"/>
    <w:p w14:paraId="338450CE" w14:textId="77777777" w:rsidR="00220CBA" w:rsidRPr="00E07869" w:rsidRDefault="00220CBA" w:rsidP="00220CBA">
      <w:pPr>
        <w:rPr>
          <w:rFonts w:cs="Arial"/>
          <w:color w:val="7F7F7F" w:themeColor="text1" w:themeTint="80"/>
        </w:rPr>
      </w:pPr>
      <w:commentRangeStart w:id="61"/>
      <w:r w:rsidRPr="00E07869">
        <w:rPr>
          <w:rFonts w:cs="Arial"/>
          <w:color w:val="7F7F7F" w:themeColor="text1" w:themeTint="80"/>
        </w:rPr>
        <w:t>No Feature Variants specified.</w:t>
      </w:r>
      <w:commentRangeEnd w:id="61"/>
      <w:r>
        <w:rPr>
          <w:rStyle w:val="CommentReference"/>
          <w:rFonts w:ascii="Times New Roman" w:hAnsi="Times New Roman"/>
        </w:rPr>
        <w:commentReference w:id="61"/>
      </w:r>
    </w:p>
    <w:p w14:paraId="19C0F2E2" w14:textId="768734B6" w:rsidR="00741AA6" w:rsidRDefault="000157E2" w:rsidP="00741AA6">
      <w:pPr>
        <w:pStyle w:val="Heading2"/>
      </w:pPr>
      <w:bookmarkStart w:id="62" w:name="_Toc12531047"/>
      <w:r>
        <w:lastRenderedPageBreak/>
        <w:t>Input Requirements</w:t>
      </w:r>
      <w:bookmarkEnd w:id="62"/>
      <w:r w:rsidR="00F925C4">
        <w:t>/Documents</w:t>
      </w:r>
    </w:p>
    <w:p w14:paraId="465C7134" w14:textId="77777777" w:rsidR="00CD2FD6" w:rsidRPr="00DD513D" w:rsidRDefault="00CD2FD6" w:rsidP="00CD2FD6">
      <w:pPr>
        <w:rPr>
          <w:rStyle w:val="SubtleEmphasis"/>
          <w:i w:val="0"/>
          <w:iCs w:val="0"/>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CD2FD6" w:rsidRPr="007C20FA" w14:paraId="6CCE0A7C" w14:textId="77777777" w:rsidTr="002D1DF4">
        <w:trPr>
          <w:trHeight w:val="20"/>
        </w:trPr>
        <w:tc>
          <w:tcPr>
            <w:tcW w:w="1560" w:type="dxa"/>
            <w:shd w:val="clear" w:color="auto" w:fill="D9D9D9" w:themeFill="background1" w:themeFillShade="D9"/>
          </w:tcPr>
          <w:p w14:paraId="636FBB9E" w14:textId="77777777" w:rsidR="00CD2FD6" w:rsidRPr="00B723AB" w:rsidRDefault="00CD2FD6" w:rsidP="002D1DF4">
            <w:pPr>
              <w:rPr>
                <w:rFonts w:ascii="Helvetica" w:hAnsi="Helvetica" w:cs="Helvetica"/>
                <w:b/>
              </w:rPr>
            </w:pPr>
            <w:bookmarkStart w:id="63" w:name="_Toc12531052"/>
            <w:r w:rsidRPr="00B723AB">
              <w:rPr>
                <w:rFonts w:ascii="Helvetica" w:hAnsi="Helvetica" w:cs="Helvetica"/>
                <w:b/>
              </w:rPr>
              <w:t>Reference</w:t>
            </w:r>
          </w:p>
          <w:p w14:paraId="507D9389" w14:textId="77777777" w:rsidR="00CD2FD6" w:rsidRDefault="00CD2FD6" w:rsidP="002D1DF4">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7C91C143" w14:textId="77777777" w:rsidR="00CD2FD6" w:rsidRPr="00B723AB" w:rsidRDefault="00CD2FD6" w:rsidP="002D1DF4">
            <w:pPr>
              <w:rPr>
                <w:rFonts w:ascii="Helvetica" w:hAnsi="Helvetica" w:cs="Helvetica"/>
                <w:sz w:val="16"/>
              </w:rPr>
            </w:pPr>
          </w:p>
        </w:tc>
        <w:tc>
          <w:tcPr>
            <w:tcW w:w="2693" w:type="dxa"/>
            <w:shd w:val="clear" w:color="auto" w:fill="D9D9D9" w:themeFill="background1" w:themeFillShade="D9"/>
          </w:tcPr>
          <w:p w14:paraId="7EB02704" w14:textId="77777777" w:rsidR="00CD2FD6" w:rsidRPr="007C20FA" w:rsidRDefault="00CD2FD6" w:rsidP="002D1DF4">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6D5B213" w14:textId="77777777" w:rsidR="00CD2FD6" w:rsidRPr="007C20FA" w:rsidRDefault="00CD2FD6" w:rsidP="002D1DF4">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F1D52DB" w14:textId="77777777" w:rsidR="00CD2FD6" w:rsidRDefault="00CD2FD6" w:rsidP="002D1DF4">
            <w:pPr>
              <w:rPr>
                <w:rFonts w:ascii="Helvetica" w:hAnsi="Helvetica" w:cs="Helvetica"/>
                <w:b/>
              </w:rPr>
            </w:pPr>
            <w:r>
              <w:rPr>
                <w:rFonts w:ascii="Helvetica" w:hAnsi="Helvetica" w:cs="Helvetica"/>
                <w:b/>
              </w:rPr>
              <w:t>Derived Requirement</w:t>
            </w:r>
          </w:p>
          <w:p w14:paraId="730047C3" w14:textId="77777777" w:rsidR="00CD2FD6" w:rsidRPr="00B574CB" w:rsidRDefault="00CD2FD6" w:rsidP="002D1DF4">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5E055E" w:rsidRPr="007C20FA" w14:paraId="23714B0E" w14:textId="77777777" w:rsidTr="002D1DF4">
        <w:trPr>
          <w:trHeight w:val="20"/>
        </w:trPr>
        <w:tc>
          <w:tcPr>
            <w:tcW w:w="10206" w:type="dxa"/>
            <w:gridSpan w:val="4"/>
            <w:shd w:val="clear" w:color="auto" w:fill="F2F2F2" w:themeFill="background1" w:themeFillShade="F2"/>
          </w:tcPr>
          <w:p w14:paraId="3775209F" w14:textId="53A47C76" w:rsidR="005E055E" w:rsidRDefault="005E055E" w:rsidP="005E055E">
            <w:pPr>
              <w:rPr>
                <w:rFonts w:ascii="Helvetica" w:hAnsi="Helvetica" w:cs="Helvetica"/>
                <w:b/>
              </w:rPr>
            </w:pPr>
            <w:r>
              <w:rPr>
                <w:rFonts w:ascii="Helvetica" w:hAnsi="Helvetica" w:cs="Helvetica"/>
                <w:b/>
              </w:rPr>
              <w:t>Attribute Requirements</w:t>
            </w:r>
          </w:p>
        </w:tc>
      </w:tr>
      <w:tr w:rsidR="005E055E" w:rsidRPr="007C20FA" w14:paraId="61313708" w14:textId="77777777" w:rsidTr="002D1DF4">
        <w:trPr>
          <w:trHeight w:val="20"/>
        </w:trPr>
        <w:tc>
          <w:tcPr>
            <w:tcW w:w="1560" w:type="dxa"/>
          </w:tcPr>
          <w:p w14:paraId="57250A67" w14:textId="77777777" w:rsidR="00CF6E20" w:rsidRDefault="00CF6E20"/>
        </w:tc>
        <w:tc>
          <w:tcPr>
            <w:tcW w:w="2693" w:type="dxa"/>
          </w:tcPr>
          <w:p w14:paraId="49CF68B7" w14:textId="31CEB00F" w:rsidR="005E055E" w:rsidRPr="00D410AE" w:rsidRDefault="005E055E" w:rsidP="005E055E">
            <w:pPr>
              <w:rPr>
                <w:rFonts w:cs="Arial"/>
              </w:rPr>
            </w:pPr>
            <w:r>
              <w:rPr>
                <w:rFonts w:cs="Arial"/>
              </w:rPr>
              <w:t>Device Authorization Settings</w:t>
            </w:r>
          </w:p>
        </w:tc>
        <w:tc>
          <w:tcPr>
            <w:tcW w:w="2693" w:type="dxa"/>
          </w:tcPr>
          <w:p w14:paraId="6145047E" w14:textId="77777777" w:rsidR="005E055E" w:rsidRPr="004D0563" w:rsidRDefault="005E055E" w:rsidP="005E055E">
            <w:pPr>
              <w:rPr>
                <w:rFonts w:cs="Arial"/>
              </w:rPr>
            </w:pPr>
            <w:r w:rsidRPr="004D0563">
              <w:rPr>
                <w:rFonts w:cs="Arial"/>
              </w:rPr>
              <w:t>Within the center stack HMI, the driver can authorize unknown devices to utilize passenger space commands via a brought in device until the setting is turned off</w:t>
            </w:r>
          </w:p>
          <w:p w14:paraId="34F104E1" w14:textId="68B5164C" w:rsidR="005E055E" w:rsidRPr="00D410AE" w:rsidRDefault="005E055E" w:rsidP="005E055E">
            <w:pPr>
              <w:rPr>
                <w:rFonts w:cs="Arial"/>
              </w:rPr>
            </w:pPr>
          </w:p>
        </w:tc>
        <w:tc>
          <w:tcPr>
            <w:tcW w:w="3260" w:type="dxa"/>
          </w:tcPr>
          <w:p w14:paraId="430CEB7B" w14:textId="77777777" w:rsidR="00CF6E20" w:rsidRDefault="00CF6E20"/>
        </w:tc>
      </w:tr>
      <w:tr w:rsidR="005E055E" w:rsidRPr="007C20FA" w14:paraId="79C3E227" w14:textId="77777777" w:rsidTr="002D1DF4">
        <w:trPr>
          <w:trHeight w:val="20"/>
        </w:trPr>
        <w:tc>
          <w:tcPr>
            <w:tcW w:w="1560" w:type="dxa"/>
          </w:tcPr>
          <w:p w14:paraId="61B2B442" w14:textId="77777777" w:rsidR="00CF6E20" w:rsidRDefault="00CF6E20"/>
        </w:tc>
        <w:tc>
          <w:tcPr>
            <w:tcW w:w="2693" w:type="dxa"/>
          </w:tcPr>
          <w:p w14:paraId="1FBA3B5E" w14:textId="77777777" w:rsidR="005E055E" w:rsidRPr="00D410AE" w:rsidRDefault="005E055E" w:rsidP="005E055E">
            <w:pPr>
              <w:rPr>
                <w:rFonts w:cs="Arial"/>
              </w:rPr>
            </w:pPr>
            <w:r>
              <w:rPr>
                <w:rFonts w:cs="Arial"/>
              </w:rPr>
              <w:t>Occupant Override</w:t>
            </w:r>
          </w:p>
        </w:tc>
        <w:tc>
          <w:tcPr>
            <w:tcW w:w="2693" w:type="dxa"/>
          </w:tcPr>
          <w:p w14:paraId="4684547F" w14:textId="77777777" w:rsidR="005E055E" w:rsidRPr="004D0563" w:rsidRDefault="005E055E" w:rsidP="005E055E">
            <w:pPr>
              <w:rPr>
                <w:rFonts w:cs="Arial"/>
              </w:rPr>
            </w:pPr>
            <w:r w:rsidRPr="004D0563">
              <w:rPr>
                <w:rFonts w:cs="Arial"/>
              </w:rPr>
              <w:t>SYNC center stack HMI shall have a screen to adjust second and third row passenger settings (all those noted in section 3 of this document)</w:t>
            </w:r>
          </w:p>
          <w:p w14:paraId="5DAA73B0" w14:textId="77777777" w:rsidR="005E055E" w:rsidRPr="00D410AE" w:rsidRDefault="005E055E" w:rsidP="005E055E">
            <w:pPr>
              <w:rPr>
                <w:rFonts w:cs="Arial"/>
              </w:rPr>
            </w:pPr>
          </w:p>
        </w:tc>
        <w:tc>
          <w:tcPr>
            <w:tcW w:w="3260" w:type="dxa"/>
          </w:tcPr>
          <w:p w14:paraId="6F2501D3" w14:textId="77777777" w:rsidR="00CF6E20" w:rsidRDefault="00CF6E20"/>
        </w:tc>
      </w:tr>
      <w:tr w:rsidR="005E055E" w:rsidRPr="007C20FA" w14:paraId="4A7F433A" w14:textId="77777777" w:rsidTr="002D1DF4">
        <w:trPr>
          <w:trHeight w:val="20"/>
        </w:trPr>
        <w:tc>
          <w:tcPr>
            <w:tcW w:w="1560" w:type="dxa"/>
          </w:tcPr>
          <w:p w14:paraId="6AC7DE96" w14:textId="77777777" w:rsidR="00CF6E20" w:rsidRDefault="00CF6E20"/>
        </w:tc>
        <w:tc>
          <w:tcPr>
            <w:tcW w:w="2693" w:type="dxa"/>
          </w:tcPr>
          <w:p w14:paraId="10B31A67" w14:textId="77777777" w:rsidR="005E055E" w:rsidRPr="00D410AE" w:rsidRDefault="005E055E" w:rsidP="005E055E">
            <w:pPr>
              <w:rPr>
                <w:rFonts w:cs="Arial"/>
              </w:rPr>
            </w:pPr>
            <w:r>
              <w:rPr>
                <w:rFonts w:cs="Arial"/>
              </w:rPr>
              <w:t>URC Lag Requirement</w:t>
            </w:r>
          </w:p>
        </w:tc>
        <w:tc>
          <w:tcPr>
            <w:tcW w:w="2693" w:type="dxa"/>
          </w:tcPr>
          <w:p w14:paraId="4208A946" w14:textId="77777777" w:rsidR="005E055E" w:rsidRPr="004D0563" w:rsidRDefault="005E055E" w:rsidP="005E055E">
            <w:pPr>
              <w:rPr>
                <w:rFonts w:cs="Arial"/>
              </w:rPr>
            </w:pPr>
            <w:r w:rsidRPr="004D0563">
              <w:rPr>
                <w:rFonts w:cs="Arial"/>
              </w:rPr>
              <w:t>Post input from user there shall be no more than a 300 millisecond delay before the user receives HMI feedback, and no more than an 1500 millisecond delay before the command is completed</w:t>
            </w:r>
          </w:p>
          <w:p w14:paraId="6152C3AF" w14:textId="77777777" w:rsidR="005E055E" w:rsidRPr="00D410AE" w:rsidRDefault="005E055E" w:rsidP="005E055E">
            <w:pPr>
              <w:rPr>
                <w:rFonts w:cs="Arial"/>
              </w:rPr>
            </w:pPr>
          </w:p>
        </w:tc>
        <w:tc>
          <w:tcPr>
            <w:tcW w:w="3260" w:type="dxa"/>
          </w:tcPr>
          <w:p w14:paraId="3F2A07EF" w14:textId="77777777" w:rsidR="00CF6E20" w:rsidRDefault="00CF6E20"/>
        </w:tc>
      </w:tr>
      <w:tr w:rsidR="005E055E" w:rsidRPr="007C20FA" w14:paraId="2CD741CE" w14:textId="77777777" w:rsidTr="002D1DF4">
        <w:trPr>
          <w:trHeight w:val="20"/>
        </w:trPr>
        <w:tc>
          <w:tcPr>
            <w:tcW w:w="1560" w:type="dxa"/>
          </w:tcPr>
          <w:p w14:paraId="0F42D506" w14:textId="77777777" w:rsidR="00CF6E20" w:rsidRDefault="00CF6E20"/>
        </w:tc>
        <w:tc>
          <w:tcPr>
            <w:tcW w:w="2693" w:type="dxa"/>
          </w:tcPr>
          <w:p w14:paraId="11F30F90" w14:textId="77777777" w:rsidR="005E055E" w:rsidRPr="00D410AE" w:rsidRDefault="005E055E" w:rsidP="005E055E">
            <w:pPr>
              <w:rPr>
                <w:rFonts w:cs="Arial"/>
              </w:rPr>
            </w:pPr>
            <w:r>
              <w:rPr>
                <w:rFonts w:cs="Arial"/>
              </w:rPr>
              <w:t>CA Activation</w:t>
            </w:r>
          </w:p>
        </w:tc>
        <w:tc>
          <w:tcPr>
            <w:tcW w:w="2693" w:type="dxa"/>
          </w:tcPr>
          <w:p w14:paraId="34A8CC9F" w14:textId="77777777" w:rsidR="005E055E" w:rsidRPr="004D0563" w:rsidRDefault="005E055E" w:rsidP="005E055E">
            <w:pPr>
              <w:rPr>
                <w:rFonts w:cs="Arial"/>
              </w:rPr>
            </w:pPr>
            <w:r w:rsidRPr="004D0563">
              <w:rPr>
                <w:rFonts w:cs="Arial"/>
              </w:rPr>
              <w:t>Driver shall have the ability to initiate a Captains Announcement from either a button on the steering wheel or via the center stack HMI.</w:t>
            </w:r>
          </w:p>
          <w:p w14:paraId="4ABECA46" w14:textId="77777777" w:rsidR="005E055E" w:rsidRPr="00D410AE" w:rsidRDefault="005E055E" w:rsidP="005E055E">
            <w:pPr>
              <w:rPr>
                <w:rFonts w:cs="Arial"/>
              </w:rPr>
            </w:pPr>
          </w:p>
        </w:tc>
        <w:tc>
          <w:tcPr>
            <w:tcW w:w="3260" w:type="dxa"/>
          </w:tcPr>
          <w:p w14:paraId="1462C975" w14:textId="77777777" w:rsidR="00CF6E20" w:rsidRDefault="00CF6E20"/>
        </w:tc>
      </w:tr>
      <w:tr w:rsidR="005E055E" w:rsidRPr="007C20FA" w14:paraId="487F4A0F" w14:textId="77777777" w:rsidTr="002D1DF4">
        <w:trPr>
          <w:trHeight w:val="20"/>
        </w:trPr>
        <w:tc>
          <w:tcPr>
            <w:tcW w:w="1560" w:type="dxa"/>
          </w:tcPr>
          <w:p w14:paraId="59044D6F" w14:textId="77777777" w:rsidR="00CF6E20" w:rsidRDefault="00CF6E20"/>
        </w:tc>
        <w:tc>
          <w:tcPr>
            <w:tcW w:w="2693" w:type="dxa"/>
          </w:tcPr>
          <w:p w14:paraId="151B6DC0" w14:textId="77777777" w:rsidR="005E055E" w:rsidRPr="00D410AE" w:rsidRDefault="005E055E" w:rsidP="005E055E">
            <w:pPr>
              <w:rPr>
                <w:rFonts w:cs="Arial"/>
              </w:rPr>
            </w:pPr>
            <w:r>
              <w:rPr>
                <w:rFonts w:cs="Arial"/>
              </w:rPr>
              <w:t>RACM and MSS</w:t>
            </w:r>
          </w:p>
        </w:tc>
        <w:tc>
          <w:tcPr>
            <w:tcW w:w="2693" w:type="dxa"/>
          </w:tcPr>
          <w:p w14:paraId="584E0ABB" w14:textId="77777777" w:rsidR="00CF6E20" w:rsidRDefault="00A128D1">
            <w:pPr>
              <w:spacing w:before="120" w:after="120"/>
            </w:pPr>
            <w:r>
              <w:rPr>
                <w:rFonts w:ascii="Calibri" w:hAnsi="Calibri" w:cs="Calibri"/>
                <w:color w:val="000000"/>
                <w:sz w:val="22"/>
                <w:szCs w:val="22"/>
              </w:rPr>
              <w:t>The RACM screen shall display the following when MSS and URC are in a vehicle and active in the second row:</w:t>
            </w:r>
          </w:p>
          <w:p w14:paraId="44FE99AD" w14:textId="77777777" w:rsidR="00CF6E20" w:rsidRDefault="00A128D1">
            <w:pPr>
              <w:ind w:left="720"/>
            </w:pPr>
            <w:r>
              <w:rPr>
                <w:rFonts w:ascii="Symbol" w:hAnsi="Symbol" w:cs="Symbol"/>
                <w:color w:val="000000"/>
                <w:sz w:val="22"/>
                <w:szCs w:val="22"/>
              </w:rPr>
              <w:t>·</w:t>
            </w:r>
            <w:r>
              <w:rPr>
                <w:rFonts w:ascii="Times New Roman" w:hAnsi="Times New Roman"/>
                <w:color w:val="000000"/>
                <w:sz w:val="14"/>
                <w:szCs w:val="14"/>
              </w:rPr>
              <w:t xml:space="preserve">         </w:t>
            </w:r>
            <w:r>
              <w:rPr>
                <w:rFonts w:ascii="Calibri" w:hAnsi="Calibri" w:cs="Calibri"/>
                <w:color w:val="000000"/>
                <w:sz w:val="22"/>
                <w:szCs w:val="22"/>
              </w:rPr>
              <w:t>When URC is active in only one second row passenger seat the cabin audio will be displayed on the RACM screen</w:t>
            </w:r>
          </w:p>
          <w:p w14:paraId="765A5158" w14:textId="77777777" w:rsidR="00CF6E20" w:rsidRDefault="00A128D1">
            <w:pPr>
              <w:ind w:left="720"/>
            </w:pPr>
            <w:r>
              <w:rPr>
                <w:rFonts w:ascii="Symbol" w:hAnsi="Symbol" w:cs="Symbol"/>
                <w:color w:val="000000"/>
                <w:sz w:val="22"/>
                <w:szCs w:val="22"/>
              </w:rPr>
              <w:t>·</w:t>
            </w:r>
            <w:r>
              <w:rPr>
                <w:rFonts w:ascii="Times New Roman" w:hAnsi="Times New Roman"/>
                <w:color w:val="000000"/>
                <w:sz w:val="14"/>
                <w:szCs w:val="14"/>
              </w:rPr>
              <w:t xml:space="preserve">         </w:t>
            </w:r>
            <w:r>
              <w:rPr>
                <w:rFonts w:ascii="Calibri" w:hAnsi="Calibri" w:cs="Calibri"/>
                <w:color w:val="000000"/>
                <w:sz w:val="22"/>
                <w:szCs w:val="22"/>
              </w:rPr>
              <w:t xml:space="preserve">When URC is active in both second row passenger seats an </w:t>
            </w:r>
            <w:r>
              <w:rPr>
                <w:rFonts w:ascii="Calibri" w:hAnsi="Calibri" w:cs="Calibri"/>
                <w:color w:val="000000"/>
                <w:sz w:val="22"/>
                <w:szCs w:val="22"/>
              </w:rPr>
              <w:lastRenderedPageBreak/>
              <w:t>HMI notification will reflect this status change and no controls shall be available via the RACM screen</w:t>
            </w:r>
          </w:p>
          <w:p w14:paraId="01EF9276" w14:textId="77777777" w:rsidR="005E055E" w:rsidRPr="00D410AE" w:rsidRDefault="005E055E" w:rsidP="005E055E">
            <w:pPr>
              <w:rPr>
                <w:rFonts w:cs="Arial"/>
              </w:rPr>
            </w:pPr>
          </w:p>
        </w:tc>
        <w:tc>
          <w:tcPr>
            <w:tcW w:w="3260" w:type="dxa"/>
          </w:tcPr>
          <w:p w14:paraId="5ED26526" w14:textId="77777777" w:rsidR="00CF6E20" w:rsidRDefault="00CF6E20"/>
        </w:tc>
      </w:tr>
      <w:tr w:rsidR="005E055E" w:rsidRPr="007C20FA" w14:paraId="01667C3C" w14:textId="77777777" w:rsidTr="002D1DF4">
        <w:trPr>
          <w:trHeight w:val="20"/>
        </w:trPr>
        <w:tc>
          <w:tcPr>
            <w:tcW w:w="1560" w:type="dxa"/>
          </w:tcPr>
          <w:p w14:paraId="5648F777" w14:textId="77777777" w:rsidR="00CF6E20" w:rsidRDefault="00CF6E20"/>
        </w:tc>
        <w:tc>
          <w:tcPr>
            <w:tcW w:w="2693" w:type="dxa"/>
          </w:tcPr>
          <w:p w14:paraId="484A7E26" w14:textId="77777777" w:rsidR="005E055E" w:rsidRPr="00D410AE" w:rsidRDefault="005E055E" w:rsidP="005E055E">
            <w:pPr>
              <w:rPr>
                <w:rFonts w:cs="Arial"/>
              </w:rPr>
            </w:pPr>
            <w:r>
              <w:rPr>
                <w:rFonts w:cs="Arial"/>
              </w:rPr>
              <w:t>URC Passenger Push Notification</w:t>
            </w:r>
          </w:p>
        </w:tc>
        <w:tc>
          <w:tcPr>
            <w:tcW w:w="2693" w:type="dxa"/>
          </w:tcPr>
          <w:p w14:paraId="6CD6638D" w14:textId="77777777" w:rsidR="005E055E" w:rsidRPr="004D0563" w:rsidRDefault="005E055E" w:rsidP="005E055E">
            <w:pPr>
              <w:rPr>
                <w:rFonts w:cs="Arial"/>
              </w:rPr>
            </w:pPr>
            <w:r w:rsidRPr="004D0563">
              <w:rPr>
                <w:rFonts w:cs="Arial"/>
              </w:rPr>
              <w:t>When using a brought in device, upon first time use as a passenger, FordPass or URC application must be downloaded and open for the vehicle to provide a push notification asking if the passenger would like to be connected to the system</w:t>
            </w:r>
          </w:p>
          <w:p w14:paraId="77B5F9B4" w14:textId="77777777" w:rsidR="005E055E" w:rsidRPr="00D410AE" w:rsidRDefault="005E055E" w:rsidP="005E055E">
            <w:pPr>
              <w:rPr>
                <w:rFonts w:cs="Arial"/>
              </w:rPr>
            </w:pPr>
          </w:p>
        </w:tc>
        <w:tc>
          <w:tcPr>
            <w:tcW w:w="3260" w:type="dxa"/>
          </w:tcPr>
          <w:p w14:paraId="1B39545F" w14:textId="77777777" w:rsidR="00CF6E20" w:rsidRDefault="00CF6E20"/>
        </w:tc>
      </w:tr>
      <w:tr w:rsidR="005E055E" w:rsidRPr="007C20FA" w14:paraId="354FD5DC" w14:textId="77777777" w:rsidTr="002D1DF4">
        <w:trPr>
          <w:trHeight w:val="20"/>
        </w:trPr>
        <w:tc>
          <w:tcPr>
            <w:tcW w:w="1560" w:type="dxa"/>
          </w:tcPr>
          <w:p w14:paraId="53B8B45B" w14:textId="77777777" w:rsidR="00CF6E20" w:rsidRDefault="00CF6E20"/>
        </w:tc>
        <w:tc>
          <w:tcPr>
            <w:tcW w:w="2693" w:type="dxa"/>
          </w:tcPr>
          <w:p w14:paraId="6FEBE77D" w14:textId="77777777" w:rsidR="005E055E" w:rsidRPr="00D410AE" w:rsidRDefault="005E055E" w:rsidP="005E055E">
            <w:pPr>
              <w:rPr>
                <w:rFonts w:cs="Arial"/>
              </w:rPr>
            </w:pPr>
            <w:r>
              <w:rPr>
                <w:rFonts w:cs="Arial"/>
              </w:rPr>
              <w:t>CA Audio Interruption</w:t>
            </w:r>
          </w:p>
        </w:tc>
        <w:tc>
          <w:tcPr>
            <w:tcW w:w="2693" w:type="dxa"/>
          </w:tcPr>
          <w:p w14:paraId="481CA94F" w14:textId="77777777" w:rsidR="005E055E" w:rsidRPr="004D0563" w:rsidRDefault="005E055E" w:rsidP="005E055E">
            <w:pPr>
              <w:rPr>
                <w:rFonts w:cs="Arial"/>
              </w:rPr>
            </w:pPr>
            <w:r w:rsidRPr="004D0563">
              <w:rPr>
                <w:rFonts w:cs="Arial"/>
              </w:rPr>
              <w:t xml:space="preserve">Captain’s Announcement will play a chime and then pause audio for all passengers </w:t>
            </w:r>
          </w:p>
          <w:p w14:paraId="0E982221" w14:textId="77777777" w:rsidR="005E055E" w:rsidRPr="00D410AE" w:rsidRDefault="005E055E" w:rsidP="005E055E">
            <w:pPr>
              <w:rPr>
                <w:rFonts w:cs="Arial"/>
              </w:rPr>
            </w:pPr>
          </w:p>
        </w:tc>
        <w:tc>
          <w:tcPr>
            <w:tcW w:w="3260" w:type="dxa"/>
          </w:tcPr>
          <w:p w14:paraId="7D620B13" w14:textId="77777777" w:rsidR="00CF6E20" w:rsidRDefault="00CF6E20"/>
        </w:tc>
      </w:tr>
      <w:tr w:rsidR="005E055E" w:rsidRPr="007C20FA" w14:paraId="547A3B0B" w14:textId="77777777" w:rsidTr="002D1DF4">
        <w:trPr>
          <w:trHeight w:val="20"/>
        </w:trPr>
        <w:tc>
          <w:tcPr>
            <w:tcW w:w="1560" w:type="dxa"/>
          </w:tcPr>
          <w:p w14:paraId="52CC196F" w14:textId="77777777" w:rsidR="00CF6E20" w:rsidRDefault="00CF6E20"/>
        </w:tc>
        <w:tc>
          <w:tcPr>
            <w:tcW w:w="2693" w:type="dxa"/>
          </w:tcPr>
          <w:p w14:paraId="7AF8A038" w14:textId="77777777" w:rsidR="005E055E" w:rsidRPr="00D410AE" w:rsidRDefault="005E055E" w:rsidP="005E055E">
            <w:pPr>
              <w:rPr>
                <w:rFonts w:cs="Arial"/>
              </w:rPr>
            </w:pPr>
            <w:r>
              <w:rPr>
                <w:rFonts w:cs="Arial"/>
              </w:rPr>
              <w:t>Do Not Disturb Activated</w:t>
            </w:r>
          </w:p>
        </w:tc>
        <w:tc>
          <w:tcPr>
            <w:tcW w:w="2693" w:type="dxa"/>
          </w:tcPr>
          <w:p w14:paraId="2F278FF0" w14:textId="77777777" w:rsidR="005E055E" w:rsidRPr="004D0563" w:rsidRDefault="005E055E" w:rsidP="005E055E">
            <w:pPr>
              <w:rPr>
                <w:rFonts w:cs="Arial"/>
              </w:rPr>
            </w:pPr>
            <w:r w:rsidRPr="004D0563">
              <w:rPr>
                <w:rFonts w:cs="Arial"/>
              </w:rPr>
              <w:t>Do Not Disturb (3.6.4.1) mode shall not allow media sharing or In Car Communication to devices that have this feature active</w:t>
            </w:r>
          </w:p>
          <w:p w14:paraId="1BC9ACF3" w14:textId="77777777" w:rsidR="005E055E" w:rsidRPr="00D410AE" w:rsidRDefault="005E055E" w:rsidP="005E055E">
            <w:pPr>
              <w:rPr>
                <w:rFonts w:cs="Arial"/>
              </w:rPr>
            </w:pPr>
          </w:p>
        </w:tc>
        <w:tc>
          <w:tcPr>
            <w:tcW w:w="3260" w:type="dxa"/>
          </w:tcPr>
          <w:p w14:paraId="22FCBA0D" w14:textId="77777777" w:rsidR="00CF6E20" w:rsidRDefault="00CF6E20"/>
        </w:tc>
      </w:tr>
      <w:tr w:rsidR="005E055E" w:rsidRPr="007C20FA" w14:paraId="584BCB4C" w14:textId="77777777" w:rsidTr="002D1DF4">
        <w:trPr>
          <w:trHeight w:val="20"/>
        </w:trPr>
        <w:tc>
          <w:tcPr>
            <w:tcW w:w="1560" w:type="dxa"/>
          </w:tcPr>
          <w:p w14:paraId="70380948" w14:textId="77777777" w:rsidR="00CF6E20" w:rsidRDefault="00CF6E20"/>
        </w:tc>
        <w:tc>
          <w:tcPr>
            <w:tcW w:w="2693" w:type="dxa"/>
          </w:tcPr>
          <w:p w14:paraId="30C90BC3" w14:textId="77777777" w:rsidR="005E055E" w:rsidRPr="00D410AE" w:rsidRDefault="005E055E" w:rsidP="005E055E">
            <w:pPr>
              <w:rPr>
                <w:rFonts w:cs="Arial"/>
              </w:rPr>
            </w:pPr>
            <w:r>
              <w:rPr>
                <w:rFonts w:cs="Arial"/>
              </w:rPr>
              <w:t>URC Lockout</w:t>
            </w:r>
          </w:p>
        </w:tc>
        <w:tc>
          <w:tcPr>
            <w:tcW w:w="2693" w:type="dxa"/>
          </w:tcPr>
          <w:p w14:paraId="2BD51461" w14:textId="77777777" w:rsidR="005E055E" w:rsidRPr="004D0563" w:rsidRDefault="005E055E" w:rsidP="005E055E">
            <w:pPr>
              <w:rPr>
                <w:rFonts w:cs="Arial"/>
              </w:rPr>
            </w:pPr>
            <w:r w:rsidRPr="004D0563">
              <w:rPr>
                <w:rFonts w:cs="Arial"/>
              </w:rPr>
              <w:t>Driver shall have the ability to lockout (3.6.4.3) specific controls brought in devices</w:t>
            </w:r>
          </w:p>
          <w:p w14:paraId="287B8D3B" w14:textId="77777777" w:rsidR="005E055E" w:rsidRPr="00D410AE" w:rsidRDefault="005E055E" w:rsidP="005E055E">
            <w:pPr>
              <w:rPr>
                <w:rFonts w:cs="Arial"/>
              </w:rPr>
            </w:pPr>
          </w:p>
        </w:tc>
        <w:tc>
          <w:tcPr>
            <w:tcW w:w="3260" w:type="dxa"/>
          </w:tcPr>
          <w:p w14:paraId="26E5C88F" w14:textId="77777777" w:rsidR="00CF6E20" w:rsidRDefault="00CF6E20"/>
        </w:tc>
      </w:tr>
      <w:tr w:rsidR="005E055E" w:rsidRPr="007C20FA" w14:paraId="01B2CAA1" w14:textId="77777777" w:rsidTr="002D1DF4">
        <w:trPr>
          <w:trHeight w:val="20"/>
        </w:trPr>
        <w:tc>
          <w:tcPr>
            <w:tcW w:w="1560" w:type="dxa"/>
          </w:tcPr>
          <w:p w14:paraId="6EC30909" w14:textId="77777777" w:rsidR="00CF6E20" w:rsidRDefault="00CF6E20"/>
        </w:tc>
        <w:tc>
          <w:tcPr>
            <w:tcW w:w="2693" w:type="dxa"/>
          </w:tcPr>
          <w:p w14:paraId="4B3E83B9" w14:textId="77777777" w:rsidR="005E055E" w:rsidRPr="00D410AE" w:rsidRDefault="005E055E" w:rsidP="005E055E">
            <w:pPr>
              <w:rPr>
                <w:rFonts w:cs="Arial"/>
              </w:rPr>
            </w:pPr>
            <w:r>
              <w:rPr>
                <w:rFonts w:cs="Arial"/>
              </w:rPr>
              <w:t>Unified Visual HMI</w:t>
            </w:r>
          </w:p>
        </w:tc>
        <w:tc>
          <w:tcPr>
            <w:tcW w:w="2693" w:type="dxa"/>
          </w:tcPr>
          <w:p w14:paraId="385027F3" w14:textId="77777777" w:rsidR="00CF6E20" w:rsidRDefault="00A128D1">
            <w:pPr>
              <w:spacing w:before="120" w:after="120"/>
            </w:pPr>
            <w:r>
              <w:rPr>
                <w:rFonts w:ascii="Calibri" w:hAnsi="Calibri" w:cs="Calibri"/>
                <w:color w:val="000000"/>
                <w:sz w:val="22"/>
                <w:szCs w:val="22"/>
              </w:rPr>
              <w:t>There shall be a unified approach to controls and harmonious synergy between all HMI screens in the vehicle</w:t>
            </w:r>
            <w:r>
              <w:rPr>
                <w:rFonts w:ascii="Calibri Light" w:hAnsi="Calibri Light" w:cs="Calibri Light"/>
                <w:color w:val="1F3763"/>
                <w:sz w:val="24"/>
                <w:szCs w:val="24"/>
              </w:rPr>
              <w:t xml:space="preserve"> </w:t>
            </w:r>
          </w:p>
          <w:p w14:paraId="761963A6" w14:textId="77777777" w:rsidR="00CF6E20" w:rsidRDefault="00A128D1">
            <w:pPr>
              <w:spacing w:after="160"/>
            </w:pPr>
            <w:r>
              <w:rPr>
                <w:noProof/>
              </w:rPr>
              <w:drawing>
                <wp:inline distT="0" distB="0" distL="0" distR="0" wp14:anchorId="6F52F8CF" wp14:editId="5D200ECA">
                  <wp:extent cx="2419350" cy="1771650"/>
                  <wp:effectExtent l="0" t="0" r="0" b="0"/>
                  <wp:docPr id="6" name="Picture -1214606502.png" descr="-1214606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14606502.png"/>
                          <pic:cNvPicPr/>
                        </pic:nvPicPr>
                        <pic:blipFill>
                          <a:blip r:embed="rId22" cstate="print"/>
                          <a:stretch>
                            <a:fillRect/>
                          </a:stretch>
                        </pic:blipFill>
                        <pic:spPr>
                          <a:xfrm>
                            <a:off x="0" y="0"/>
                            <a:ext cx="2419350" cy="1771650"/>
                          </a:xfrm>
                          <a:prstGeom prst="rect">
                            <a:avLst/>
                          </a:prstGeom>
                        </pic:spPr>
                      </pic:pic>
                    </a:graphicData>
                  </a:graphic>
                </wp:inline>
              </w:drawing>
            </w:r>
          </w:p>
          <w:p w14:paraId="4710D75B" w14:textId="77777777" w:rsidR="00CF6E20" w:rsidRDefault="00A128D1">
            <w:r>
              <w:rPr>
                <w:noProof/>
              </w:rPr>
              <w:lastRenderedPageBreak/>
              <w:drawing>
                <wp:inline distT="0" distB="0" distL="0" distR="0" wp14:anchorId="31E4434F" wp14:editId="1CF70511">
                  <wp:extent cx="971550" cy="1771650"/>
                  <wp:effectExtent l="0" t="0" r="0" b="0"/>
                  <wp:docPr id="8" name="Picture 1427106490.png" descr="1427106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27106490.png"/>
                          <pic:cNvPicPr/>
                        </pic:nvPicPr>
                        <pic:blipFill>
                          <a:blip r:embed="rId22" cstate="print"/>
                          <a:stretch>
                            <a:fillRect/>
                          </a:stretch>
                        </pic:blipFill>
                        <pic:spPr>
                          <a:xfrm>
                            <a:off x="0" y="0"/>
                            <a:ext cx="971550" cy="1771650"/>
                          </a:xfrm>
                          <a:prstGeom prst="rect">
                            <a:avLst/>
                          </a:prstGeom>
                        </pic:spPr>
                      </pic:pic>
                    </a:graphicData>
                  </a:graphic>
                </wp:inline>
              </w:drawing>
            </w:r>
          </w:p>
          <w:p w14:paraId="6C22A83B" w14:textId="77777777" w:rsidR="005E055E" w:rsidRPr="00D410AE" w:rsidRDefault="005E055E" w:rsidP="005E055E">
            <w:pPr>
              <w:rPr>
                <w:rFonts w:cs="Arial"/>
              </w:rPr>
            </w:pPr>
          </w:p>
        </w:tc>
        <w:tc>
          <w:tcPr>
            <w:tcW w:w="3260" w:type="dxa"/>
          </w:tcPr>
          <w:p w14:paraId="089CC80A" w14:textId="77777777" w:rsidR="00CF6E20" w:rsidRDefault="00CF6E20"/>
        </w:tc>
      </w:tr>
      <w:tr w:rsidR="005E055E" w:rsidRPr="007C20FA" w14:paraId="6AD2A423" w14:textId="77777777" w:rsidTr="002D1DF4">
        <w:trPr>
          <w:trHeight w:val="20"/>
        </w:trPr>
        <w:tc>
          <w:tcPr>
            <w:tcW w:w="1560" w:type="dxa"/>
          </w:tcPr>
          <w:p w14:paraId="43142F4C" w14:textId="77777777" w:rsidR="00CF6E20" w:rsidRDefault="00CF6E20"/>
        </w:tc>
        <w:tc>
          <w:tcPr>
            <w:tcW w:w="2693" w:type="dxa"/>
          </w:tcPr>
          <w:p w14:paraId="786741E9" w14:textId="77777777" w:rsidR="005E055E" w:rsidRPr="00D410AE" w:rsidRDefault="005E055E" w:rsidP="005E055E">
            <w:pPr>
              <w:rPr>
                <w:rFonts w:cs="Arial"/>
              </w:rPr>
            </w:pPr>
            <w:r>
              <w:rPr>
                <w:rFonts w:cs="Arial"/>
              </w:rPr>
              <w:t>MUCReq_012</w:t>
            </w:r>
          </w:p>
        </w:tc>
        <w:tc>
          <w:tcPr>
            <w:tcW w:w="2693" w:type="dxa"/>
          </w:tcPr>
          <w:p w14:paraId="2C588D8B" w14:textId="77777777" w:rsidR="005E055E" w:rsidRPr="004D0563" w:rsidRDefault="005E055E" w:rsidP="005E055E">
            <w:pPr>
              <w:rPr>
                <w:rFonts w:cs="Arial"/>
              </w:rPr>
            </w:pPr>
            <w:r w:rsidRPr="004D0563">
              <w:rPr>
                <w:rFonts w:cs="Arial"/>
              </w:rPr>
              <w:t>The passenger’s device ID will be saved automatically post connecting to the vehicle (assuming authorization)</w:t>
            </w:r>
          </w:p>
          <w:p w14:paraId="5C3AD7C0" w14:textId="77777777" w:rsidR="005E055E" w:rsidRPr="00D410AE" w:rsidRDefault="005E055E" w:rsidP="005E055E">
            <w:pPr>
              <w:rPr>
                <w:rFonts w:cs="Arial"/>
              </w:rPr>
            </w:pPr>
          </w:p>
        </w:tc>
        <w:tc>
          <w:tcPr>
            <w:tcW w:w="3260" w:type="dxa"/>
          </w:tcPr>
          <w:p w14:paraId="5873BAD0" w14:textId="77777777" w:rsidR="00CF6E20" w:rsidRDefault="00CF6E20"/>
        </w:tc>
      </w:tr>
      <w:tr w:rsidR="005E055E" w:rsidRPr="007C20FA" w14:paraId="2DB21B90" w14:textId="77777777" w:rsidTr="002D1DF4">
        <w:trPr>
          <w:trHeight w:val="20"/>
        </w:trPr>
        <w:tc>
          <w:tcPr>
            <w:tcW w:w="1560" w:type="dxa"/>
          </w:tcPr>
          <w:p w14:paraId="2DEFC61B" w14:textId="77777777" w:rsidR="00CF6E20" w:rsidRDefault="00CF6E20"/>
        </w:tc>
        <w:tc>
          <w:tcPr>
            <w:tcW w:w="2693" w:type="dxa"/>
          </w:tcPr>
          <w:p w14:paraId="628FC928" w14:textId="77777777" w:rsidR="005E055E" w:rsidRPr="00D410AE" w:rsidRDefault="005E055E" w:rsidP="005E055E">
            <w:pPr>
              <w:rPr>
                <w:rFonts w:cs="Arial"/>
              </w:rPr>
            </w:pPr>
            <w:r>
              <w:rPr>
                <w:rFonts w:cs="Arial"/>
              </w:rPr>
              <w:t>ICC Initiation</w:t>
            </w:r>
          </w:p>
        </w:tc>
        <w:tc>
          <w:tcPr>
            <w:tcW w:w="2693" w:type="dxa"/>
          </w:tcPr>
          <w:p w14:paraId="4124EB15" w14:textId="77777777" w:rsidR="005E055E" w:rsidRPr="004D0563" w:rsidRDefault="005E055E" w:rsidP="005E055E">
            <w:pPr>
              <w:rPr>
                <w:rFonts w:cs="Arial"/>
              </w:rPr>
            </w:pPr>
            <w:r w:rsidRPr="004D0563">
              <w:rPr>
                <w:rFonts w:cs="Arial"/>
              </w:rPr>
              <w:t>Passengers will be able to use their brought in device to initiate In Car Communication (3.6.4.4) to talk back to the driver via the microphone in the passenger’s seat. The sound can come from either the speakers in the headrest of the seat.</w:t>
            </w:r>
          </w:p>
          <w:p w14:paraId="405B5F84" w14:textId="77777777" w:rsidR="005E055E" w:rsidRPr="00D410AE" w:rsidRDefault="005E055E" w:rsidP="005E055E">
            <w:pPr>
              <w:rPr>
                <w:rFonts w:cs="Arial"/>
              </w:rPr>
            </w:pPr>
          </w:p>
        </w:tc>
        <w:tc>
          <w:tcPr>
            <w:tcW w:w="3260" w:type="dxa"/>
          </w:tcPr>
          <w:p w14:paraId="0C6C3175" w14:textId="77777777" w:rsidR="00CF6E20" w:rsidRDefault="00CF6E20"/>
        </w:tc>
      </w:tr>
      <w:tr w:rsidR="005E055E" w:rsidRPr="007C20FA" w14:paraId="3402FF10" w14:textId="77777777" w:rsidTr="002D1DF4">
        <w:trPr>
          <w:trHeight w:val="20"/>
        </w:trPr>
        <w:tc>
          <w:tcPr>
            <w:tcW w:w="1560" w:type="dxa"/>
          </w:tcPr>
          <w:p w14:paraId="24D836C9" w14:textId="77777777" w:rsidR="00CF6E20" w:rsidRDefault="00CF6E20"/>
        </w:tc>
        <w:tc>
          <w:tcPr>
            <w:tcW w:w="2693" w:type="dxa"/>
          </w:tcPr>
          <w:p w14:paraId="15BA7DD6" w14:textId="77777777" w:rsidR="005E055E" w:rsidRPr="00D410AE" w:rsidRDefault="005E055E" w:rsidP="005E055E">
            <w:pPr>
              <w:rPr>
                <w:rFonts w:cs="Arial"/>
              </w:rPr>
            </w:pPr>
            <w:r>
              <w:rPr>
                <w:rFonts w:cs="Arial"/>
              </w:rPr>
              <w:t>Initiating CA</w:t>
            </w:r>
          </w:p>
        </w:tc>
        <w:tc>
          <w:tcPr>
            <w:tcW w:w="2693" w:type="dxa"/>
          </w:tcPr>
          <w:p w14:paraId="2E7A32CA" w14:textId="77777777" w:rsidR="005E055E" w:rsidRPr="004D0563" w:rsidRDefault="005E055E" w:rsidP="005E055E">
            <w:pPr>
              <w:rPr>
                <w:rFonts w:cs="Arial"/>
              </w:rPr>
            </w:pPr>
            <w:r w:rsidRPr="004D0563">
              <w:rPr>
                <w:rFonts w:cs="Arial"/>
              </w:rPr>
              <w:t>Driver must be able to accept or decline media and navigation sharing requests via the center stack HMI</w:t>
            </w:r>
          </w:p>
          <w:p w14:paraId="20FB4421" w14:textId="77777777" w:rsidR="005E055E" w:rsidRPr="00D410AE" w:rsidRDefault="005E055E" w:rsidP="005E055E">
            <w:pPr>
              <w:rPr>
                <w:rFonts w:cs="Arial"/>
              </w:rPr>
            </w:pPr>
          </w:p>
        </w:tc>
        <w:tc>
          <w:tcPr>
            <w:tcW w:w="3260" w:type="dxa"/>
          </w:tcPr>
          <w:p w14:paraId="62716A2C" w14:textId="77777777" w:rsidR="00CF6E20" w:rsidRDefault="00CF6E20"/>
        </w:tc>
      </w:tr>
      <w:tr w:rsidR="005E055E" w:rsidRPr="007C20FA" w14:paraId="1A06DB4F" w14:textId="77777777" w:rsidTr="002D1DF4">
        <w:trPr>
          <w:trHeight w:val="20"/>
        </w:trPr>
        <w:tc>
          <w:tcPr>
            <w:tcW w:w="1560" w:type="dxa"/>
          </w:tcPr>
          <w:p w14:paraId="71FFE3EC" w14:textId="77777777" w:rsidR="00CF6E20" w:rsidRDefault="00CF6E20"/>
        </w:tc>
        <w:tc>
          <w:tcPr>
            <w:tcW w:w="2693" w:type="dxa"/>
          </w:tcPr>
          <w:p w14:paraId="00D7D025" w14:textId="77777777" w:rsidR="005E055E" w:rsidRPr="00D410AE" w:rsidRDefault="005E055E" w:rsidP="005E055E">
            <w:pPr>
              <w:rPr>
                <w:rFonts w:cs="Arial"/>
              </w:rPr>
            </w:pPr>
            <w:r>
              <w:rPr>
                <w:rFonts w:cs="Arial"/>
              </w:rPr>
              <w:t>Re-entry Device Connection</w:t>
            </w:r>
          </w:p>
        </w:tc>
        <w:tc>
          <w:tcPr>
            <w:tcW w:w="2693" w:type="dxa"/>
          </w:tcPr>
          <w:p w14:paraId="7258D535" w14:textId="77777777" w:rsidR="005E055E" w:rsidRPr="004D0563" w:rsidRDefault="005E055E" w:rsidP="005E055E">
            <w:pPr>
              <w:rPr>
                <w:rFonts w:cs="Arial"/>
              </w:rPr>
            </w:pPr>
            <w:r w:rsidRPr="004D0563">
              <w:rPr>
                <w:rFonts w:cs="Arial"/>
              </w:rPr>
              <w:t>When a passenger leaves the vehicle and returns (Key off), If their phone has previously been paired, it shall automatically pair upon access of the FordPass app.</w:t>
            </w:r>
          </w:p>
          <w:p w14:paraId="54F8542E" w14:textId="77777777" w:rsidR="005E055E" w:rsidRPr="00D410AE" w:rsidRDefault="005E055E" w:rsidP="005E055E">
            <w:pPr>
              <w:rPr>
                <w:rFonts w:cs="Arial"/>
              </w:rPr>
            </w:pPr>
          </w:p>
        </w:tc>
        <w:tc>
          <w:tcPr>
            <w:tcW w:w="3260" w:type="dxa"/>
          </w:tcPr>
          <w:p w14:paraId="55C24CBD" w14:textId="77777777" w:rsidR="00CF6E20" w:rsidRDefault="00CF6E20"/>
        </w:tc>
      </w:tr>
      <w:tr w:rsidR="005E055E" w:rsidRPr="007C20FA" w14:paraId="7F836D67" w14:textId="77777777" w:rsidTr="002D1DF4">
        <w:trPr>
          <w:trHeight w:val="20"/>
        </w:trPr>
        <w:tc>
          <w:tcPr>
            <w:tcW w:w="1560" w:type="dxa"/>
          </w:tcPr>
          <w:p w14:paraId="141827B7" w14:textId="77777777" w:rsidR="00CF6E20" w:rsidRDefault="00CF6E20"/>
        </w:tc>
        <w:tc>
          <w:tcPr>
            <w:tcW w:w="2693" w:type="dxa"/>
          </w:tcPr>
          <w:p w14:paraId="7DB84BED" w14:textId="77777777" w:rsidR="005E055E" w:rsidRPr="00D410AE" w:rsidRDefault="005E055E" w:rsidP="005E055E">
            <w:pPr>
              <w:rPr>
                <w:rFonts w:cs="Arial"/>
              </w:rPr>
            </w:pPr>
            <w:r>
              <w:rPr>
                <w:rFonts w:cs="Arial"/>
              </w:rPr>
              <w:t>Centralized Content Screen</w:t>
            </w:r>
          </w:p>
        </w:tc>
        <w:tc>
          <w:tcPr>
            <w:tcW w:w="2693" w:type="dxa"/>
          </w:tcPr>
          <w:p w14:paraId="2245C8FF" w14:textId="77777777" w:rsidR="005E055E" w:rsidRPr="004D0563" w:rsidRDefault="005E055E" w:rsidP="005E055E">
            <w:pPr>
              <w:rPr>
                <w:rFonts w:cs="Arial"/>
              </w:rPr>
            </w:pPr>
            <w:r w:rsidRPr="004D0563">
              <w:rPr>
                <w:rFonts w:cs="Arial"/>
              </w:rPr>
              <w:t>When using a brought in device, the HMI shall contain a single screen that centralizes basic controls and displays current media source.</w:t>
            </w:r>
          </w:p>
          <w:p w14:paraId="6A3CA8E3" w14:textId="77777777" w:rsidR="005E055E" w:rsidRPr="00D410AE" w:rsidRDefault="005E055E" w:rsidP="005E055E">
            <w:pPr>
              <w:rPr>
                <w:rFonts w:cs="Arial"/>
              </w:rPr>
            </w:pPr>
          </w:p>
        </w:tc>
        <w:tc>
          <w:tcPr>
            <w:tcW w:w="3260" w:type="dxa"/>
          </w:tcPr>
          <w:p w14:paraId="34280CE5" w14:textId="77777777" w:rsidR="00CF6E20" w:rsidRDefault="00CF6E20"/>
        </w:tc>
      </w:tr>
      <w:tr w:rsidR="005E055E" w:rsidRPr="007C20FA" w14:paraId="1A1D537C" w14:textId="77777777" w:rsidTr="002D1DF4">
        <w:trPr>
          <w:trHeight w:val="20"/>
        </w:trPr>
        <w:tc>
          <w:tcPr>
            <w:tcW w:w="1560" w:type="dxa"/>
          </w:tcPr>
          <w:p w14:paraId="7008FBCE" w14:textId="77777777" w:rsidR="00CF6E20" w:rsidRDefault="00CF6E20"/>
        </w:tc>
        <w:tc>
          <w:tcPr>
            <w:tcW w:w="2693" w:type="dxa"/>
          </w:tcPr>
          <w:p w14:paraId="23B1038D" w14:textId="77777777" w:rsidR="005E055E" w:rsidRPr="00D410AE" w:rsidRDefault="005E055E" w:rsidP="005E055E">
            <w:pPr>
              <w:rPr>
                <w:rFonts w:cs="Arial"/>
              </w:rPr>
            </w:pPr>
            <w:r>
              <w:rPr>
                <w:rFonts w:cs="Arial"/>
              </w:rPr>
              <w:t>Phone Call Drive Default</w:t>
            </w:r>
          </w:p>
        </w:tc>
        <w:tc>
          <w:tcPr>
            <w:tcW w:w="2693" w:type="dxa"/>
          </w:tcPr>
          <w:p w14:paraId="58E1F97C" w14:textId="77777777" w:rsidR="005E055E" w:rsidRPr="004D0563" w:rsidRDefault="005E055E" w:rsidP="005E055E">
            <w:pPr>
              <w:rPr>
                <w:rFonts w:cs="Arial"/>
              </w:rPr>
            </w:pPr>
            <w:r w:rsidRPr="004D0563">
              <w:rPr>
                <w:rFonts w:cs="Arial"/>
              </w:rPr>
              <w:t>In coming phone calls shall default to driver only speakers in headrest with the option to switch into full cabin speakers via the HMI</w:t>
            </w:r>
          </w:p>
          <w:p w14:paraId="702CEBE7" w14:textId="77777777" w:rsidR="005E055E" w:rsidRPr="00D410AE" w:rsidRDefault="005E055E" w:rsidP="005E055E">
            <w:pPr>
              <w:rPr>
                <w:rFonts w:cs="Arial"/>
              </w:rPr>
            </w:pPr>
          </w:p>
        </w:tc>
        <w:tc>
          <w:tcPr>
            <w:tcW w:w="3260" w:type="dxa"/>
          </w:tcPr>
          <w:p w14:paraId="0662DF4D" w14:textId="77777777" w:rsidR="00CF6E20" w:rsidRDefault="00CF6E20"/>
        </w:tc>
      </w:tr>
      <w:tr w:rsidR="005E055E" w:rsidRPr="007C20FA" w14:paraId="3EB37AA7" w14:textId="77777777" w:rsidTr="002D1DF4">
        <w:trPr>
          <w:trHeight w:val="20"/>
        </w:trPr>
        <w:tc>
          <w:tcPr>
            <w:tcW w:w="1560" w:type="dxa"/>
          </w:tcPr>
          <w:p w14:paraId="72186C99" w14:textId="77777777" w:rsidR="00CF6E20" w:rsidRDefault="00CF6E20"/>
        </w:tc>
        <w:tc>
          <w:tcPr>
            <w:tcW w:w="2693" w:type="dxa"/>
          </w:tcPr>
          <w:p w14:paraId="2E0B1E66" w14:textId="77777777" w:rsidR="005E055E" w:rsidRPr="00D410AE" w:rsidRDefault="005E055E" w:rsidP="005E055E">
            <w:pPr>
              <w:rPr>
                <w:rFonts w:cs="Arial"/>
              </w:rPr>
            </w:pPr>
            <w:r>
              <w:rPr>
                <w:rFonts w:cs="Arial"/>
              </w:rPr>
              <w:t>CA Audio Routing</w:t>
            </w:r>
          </w:p>
        </w:tc>
        <w:tc>
          <w:tcPr>
            <w:tcW w:w="2693" w:type="dxa"/>
          </w:tcPr>
          <w:p w14:paraId="7B99E96C" w14:textId="77777777" w:rsidR="005E055E" w:rsidRPr="004D0563" w:rsidRDefault="005E055E" w:rsidP="005E055E">
            <w:pPr>
              <w:rPr>
                <w:rFonts w:cs="Arial"/>
              </w:rPr>
            </w:pPr>
            <w:r w:rsidRPr="004D0563">
              <w:rPr>
                <w:rFonts w:cs="Arial"/>
              </w:rPr>
              <w:t xml:space="preserve">During the Captain’s Announcement, the drivers </w:t>
            </w:r>
            <w:r w:rsidRPr="004D0563">
              <w:rPr>
                <w:rFonts w:cs="Arial"/>
              </w:rPr>
              <w:lastRenderedPageBreak/>
              <w:t>voice will not play over the front row speakers</w:t>
            </w:r>
          </w:p>
          <w:p w14:paraId="5A9CC12E" w14:textId="77777777" w:rsidR="005E055E" w:rsidRPr="00D410AE" w:rsidRDefault="005E055E" w:rsidP="005E055E">
            <w:pPr>
              <w:rPr>
                <w:rFonts w:cs="Arial"/>
              </w:rPr>
            </w:pPr>
          </w:p>
        </w:tc>
        <w:tc>
          <w:tcPr>
            <w:tcW w:w="3260" w:type="dxa"/>
          </w:tcPr>
          <w:p w14:paraId="4AABDFBF" w14:textId="77777777" w:rsidR="00CF6E20" w:rsidRDefault="00CF6E20"/>
        </w:tc>
      </w:tr>
      <w:tr w:rsidR="005E055E" w:rsidRPr="007C20FA" w14:paraId="49B786AA" w14:textId="77777777" w:rsidTr="002D1DF4">
        <w:trPr>
          <w:trHeight w:val="20"/>
        </w:trPr>
        <w:tc>
          <w:tcPr>
            <w:tcW w:w="1560" w:type="dxa"/>
          </w:tcPr>
          <w:p w14:paraId="06753176" w14:textId="77777777" w:rsidR="00CF6E20" w:rsidRDefault="00CF6E20"/>
        </w:tc>
        <w:tc>
          <w:tcPr>
            <w:tcW w:w="2693" w:type="dxa"/>
          </w:tcPr>
          <w:p w14:paraId="58F738B5" w14:textId="77777777" w:rsidR="005E055E" w:rsidRPr="00D410AE" w:rsidRDefault="005E055E" w:rsidP="005E055E">
            <w:pPr>
              <w:rPr>
                <w:rFonts w:cs="Arial"/>
              </w:rPr>
            </w:pPr>
            <w:r>
              <w:rPr>
                <w:rFonts w:cs="Arial"/>
              </w:rPr>
              <w:t>ICC Accessibility</w:t>
            </w:r>
          </w:p>
        </w:tc>
        <w:tc>
          <w:tcPr>
            <w:tcW w:w="2693" w:type="dxa"/>
          </w:tcPr>
          <w:p w14:paraId="1F47647A" w14:textId="77777777" w:rsidR="005E055E" w:rsidRPr="004D0563" w:rsidRDefault="005E055E" w:rsidP="005E055E">
            <w:pPr>
              <w:rPr>
                <w:rFonts w:cs="Arial"/>
              </w:rPr>
            </w:pPr>
            <w:r w:rsidRPr="004D0563">
              <w:rPr>
                <w:rFonts w:cs="Arial"/>
              </w:rPr>
              <w:t>In Car Communication (3.6.4.4) button/setting must be accessible (turned on/off) in all rows whether in a vehicle screen (center stack) or on a brought in device</w:t>
            </w:r>
          </w:p>
          <w:p w14:paraId="10E6654E" w14:textId="77777777" w:rsidR="005E055E" w:rsidRPr="00D410AE" w:rsidRDefault="005E055E" w:rsidP="005E055E">
            <w:pPr>
              <w:rPr>
                <w:rFonts w:cs="Arial"/>
              </w:rPr>
            </w:pPr>
          </w:p>
        </w:tc>
        <w:tc>
          <w:tcPr>
            <w:tcW w:w="3260" w:type="dxa"/>
          </w:tcPr>
          <w:p w14:paraId="71C911A9" w14:textId="77777777" w:rsidR="00CF6E20" w:rsidRDefault="00CF6E20"/>
        </w:tc>
      </w:tr>
      <w:tr w:rsidR="005E055E" w:rsidRPr="007C20FA" w14:paraId="2448B3C6" w14:textId="77777777" w:rsidTr="002D1DF4">
        <w:trPr>
          <w:trHeight w:val="20"/>
        </w:trPr>
        <w:tc>
          <w:tcPr>
            <w:tcW w:w="1560" w:type="dxa"/>
          </w:tcPr>
          <w:p w14:paraId="20B614C8" w14:textId="77777777" w:rsidR="00CF6E20" w:rsidRDefault="00CF6E20"/>
        </w:tc>
        <w:tc>
          <w:tcPr>
            <w:tcW w:w="2693" w:type="dxa"/>
          </w:tcPr>
          <w:p w14:paraId="0447FB27" w14:textId="77777777" w:rsidR="005E055E" w:rsidRPr="00D410AE" w:rsidRDefault="005E055E" w:rsidP="005E055E">
            <w:pPr>
              <w:rPr>
                <w:rFonts w:cs="Arial"/>
              </w:rPr>
            </w:pPr>
            <w:r>
              <w:rPr>
                <w:rFonts w:cs="Arial"/>
              </w:rPr>
              <w:t>Using FordPass for URC</w:t>
            </w:r>
          </w:p>
        </w:tc>
        <w:tc>
          <w:tcPr>
            <w:tcW w:w="2693" w:type="dxa"/>
          </w:tcPr>
          <w:p w14:paraId="587AA703" w14:textId="77777777" w:rsidR="005E055E" w:rsidRPr="004D0563" w:rsidRDefault="005E055E" w:rsidP="005E055E">
            <w:pPr>
              <w:rPr>
                <w:rFonts w:cs="Arial"/>
              </w:rPr>
            </w:pPr>
            <w:r w:rsidRPr="004D0563">
              <w:rPr>
                <w:rFonts w:cs="Arial"/>
              </w:rPr>
              <w:t>If FordPass is the environment that URC lives within, there must be an easily accessible passenger section where an occupant can use the URC features without creating an account and having to input VIN data</w:t>
            </w:r>
          </w:p>
          <w:p w14:paraId="7465FF7E" w14:textId="77777777" w:rsidR="005E055E" w:rsidRPr="00D410AE" w:rsidRDefault="005E055E" w:rsidP="005E055E">
            <w:pPr>
              <w:rPr>
                <w:rFonts w:cs="Arial"/>
              </w:rPr>
            </w:pPr>
          </w:p>
        </w:tc>
        <w:tc>
          <w:tcPr>
            <w:tcW w:w="3260" w:type="dxa"/>
          </w:tcPr>
          <w:p w14:paraId="08078A13" w14:textId="77777777" w:rsidR="00CF6E20" w:rsidRDefault="00CF6E20"/>
        </w:tc>
      </w:tr>
      <w:tr w:rsidR="005E055E" w:rsidRPr="007C20FA" w14:paraId="1F2A5EE4" w14:textId="77777777" w:rsidTr="002D1DF4">
        <w:trPr>
          <w:trHeight w:val="20"/>
        </w:trPr>
        <w:tc>
          <w:tcPr>
            <w:tcW w:w="10206" w:type="dxa"/>
            <w:gridSpan w:val="4"/>
            <w:shd w:val="clear" w:color="auto" w:fill="F2F2F2" w:themeFill="background1" w:themeFillShade="F2"/>
          </w:tcPr>
          <w:p w14:paraId="0882DB79" w14:textId="77777777" w:rsidR="005E055E" w:rsidRDefault="005E055E" w:rsidP="005E055E">
            <w:pPr>
              <w:rPr>
                <w:rFonts w:ascii="Helvetica" w:hAnsi="Helvetica" w:cs="Helvetica"/>
                <w:b/>
              </w:rPr>
            </w:pPr>
            <w:r>
              <w:rPr>
                <w:rFonts w:ascii="Helvetica" w:hAnsi="Helvetica" w:cs="Helvetica"/>
                <w:b/>
              </w:rPr>
              <w:t>Ford Engineering Standards</w:t>
            </w:r>
          </w:p>
        </w:tc>
      </w:tr>
      <w:tr w:rsidR="005E055E" w:rsidRPr="007C20FA" w14:paraId="5E3F1CB0" w14:textId="77777777" w:rsidTr="002D1DF4">
        <w:trPr>
          <w:trHeight w:val="20"/>
        </w:trPr>
        <w:tc>
          <w:tcPr>
            <w:tcW w:w="1560" w:type="dxa"/>
          </w:tcPr>
          <w:p w14:paraId="37871191" w14:textId="77777777" w:rsidR="005E055E" w:rsidRPr="00D410AE" w:rsidRDefault="005E055E" w:rsidP="005E055E">
            <w:pPr>
              <w:rPr>
                <w:rFonts w:cs="Arial"/>
              </w:rPr>
            </w:pPr>
          </w:p>
        </w:tc>
        <w:tc>
          <w:tcPr>
            <w:tcW w:w="2693" w:type="dxa"/>
          </w:tcPr>
          <w:p w14:paraId="53B9BF1E" w14:textId="77777777" w:rsidR="005E055E" w:rsidRPr="00D410AE" w:rsidRDefault="005E055E" w:rsidP="005E055E">
            <w:pPr>
              <w:rPr>
                <w:rFonts w:cs="Arial"/>
              </w:rPr>
            </w:pPr>
            <w:r>
              <w:rPr>
                <w:rFonts w:cs="Arial"/>
              </w:rPr>
              <w:t>&lt;Example: some SDS (requirement)&gt;</w:t>
            </w:r>
          </w:p>
        </w:tc>
        <w:tc>
          <w:tcPr>
            <w:tcW w:w="2693" w:type="dxa"/>
          </w:tcPr>
          <w:p w14:paraId="17E5BAC4" w14:textId="77777777" w:rsidR="005E055E" w:rsidRPr="00D410AE" w:rsidRDefault="005E055E" w:rsidP="005E055E">
            <w:pPr>
              <w:rPr>
                <w:rFonts w:cs="Arial"/>
              </w:rPr>
            </w:pPr>
          </w:p>
        </w:tc>
        <w:tc>
          <w:tcPr>
            <w:tcW w:w="3260" w:type="dxa"/>
          </w:tcPr>
          <w:p w14:paraId="633AB503" w14:textId="77777777" w:rsidR="005E055E" w:rsidRDefault="005E055E" w:rsidP="005E055E">
            <w:pPr>
              <w:rPr>
                <w:rFonts w:cs="Arial"/>
              </w:rPr>
            </w:pPr>
          </w:p>
        </w:tc>
      </w:tr>
      <w:tr w:rsidR="005E055E" w:rsidRPr="007C20FA" w14:paraId="6278D5C7" w14:textId="77777777" w:rsidTr="002D1DF4">
        <w:trPr>
          <w:trHeight w:val="20"/>
        </w:trPr>
        <w:tc>
          <w:tcPr>
            <w:tcW w:w="10206" w:type="dxa"/>
            <w:gridSpan w:val="4"/>
            <w:shd w:val="clear" w:color="auto" w:fill="F2F2F2" w:themeFill="background1" w:themeFillShade="F2"/>
          </w:tcPr>
          <w:p w14:paraId="36EAA2EB" w14:textId="77777777" w:rsidR="005E055E" w:rsidRPr="006623A0" w:rsidRDefault="005E055E" w:rsidP="005E055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5E055E" w:rsidRPr="007C20FA" w14:paraId="42A01437" w14:textId="77777777" w:rsidTr="002D1DF4">
        <w:trPr>
          <w:trHeight w:val="20"/>
        </w:trPr>
        <w:tc>
          <w:tcPr>
            <w:tcW w:w="1560" w:type="dxa"/>
          </w:tcPr>
          <w:p w14:paraId="1425879A" w14:textId="77777777" w:rsidR="00CF6E20" w:rsidRDefault="00CF6E20"/>
        </w:tc>
        <w:tc>
          <w:tcPr>
            <w:tcW w:w="2693" w:type="dxa"/>
          </w:tcPr>
          <w:p w14:paraId="450BCB8B" w14:textId="77777777" w:rsidR="005E055E" w:rsidRPr="00D410AE" w:rsidRDefault="005E055E" w:rsidP="005E055E">
            <w:pPr>
              <w:rPr>
                <w:rFonts w:cs="Arial"/>
              </w:rPr>
            </w:pPr>
            <w:r>
              <w:rPr>
                <w:rFonts w:cs="Arial"/>
              </w:rPr>
              <w:t>Compliance with FMVSS101</w:t>
            </w:r>
          </w:p>
        </w:tc>
        <w:tc>
          <w:tcPr>
            <w:tcW w:w="2693" w:type="dxa"/>
          </w:tcPr>
          <w:p w14:paraId="708C69A9" w14:textId="77777777" w:rsidR="005E055E" w:rsidRPr="004D0563" w:rsidRDefault="005E055E" w:rsidP="005E055E">
            <w:pPr>
              <w:rPr>
                <w:rFonts w:cs="Arial"/>
              </w:rPr>
            </w:pPr>
            <w:r w:rsidRPr="004D0563">
              <w:rPr>
                <w:rFonts w:cs="Arial"/>
              </w:rPr>
              <w:t>The Feature shall comply with FMVSS101.</w:t>
            </w:r>
          </w:p>
          <w:p w14:paraId="55BE7440" w14:textId="77777777" w:rsidR="005E055E" w:rsidRPr="00D410AE" w:rsidRDefault="005E055E" w:rsidP="005E055E">
            <w:pPr>
              <w:rPr>
                <w:rFonts w:cs="Arial"/>
              </w:rPr>
            </w:pPr>
          </w:p>
        </w:tc>
        <w:tc>
          <w:tcPr>
            <w:tcW w:w="3260" w:type="dxa"/>
          </w:tcPr>
          <w:p w14:paraId="7ECFDC29" w14:textId="77777777" w:rsidR="00CF6E20" w:rsidRDefault="00CF6E20"/>
        </w:tc>
      </w:tr>
      <w:tr w:rsidR="005E055E" w:rsidRPr="007C20FA" w14:paraId="51E9F1E2" w14:textId="77777777" w:rsidTr="002D1DF4">
        <w:trPr>
          <w:trHeight w:val="20"/>
        </w:trPr>
        <w:tc>
          <w:tcPr>
            <w:tcW w:w="10206" w:type="dxa"/>
            <w:gridSpan w:val="4"/>
            <w:shd w:val="clear" w:color="auto" w:fill="F2F2F2" w:themeFill="background1" w:themeFillShade="F2"/>
          </w:tcPr>
          <w:p w14:paraId="3910BB30" w14:textId="77777777" w:rsidR="005E055E" w:rsidRDefault="005E055E" w:rsidP="005E055E">
            <w:pPr>
              <w:rPr>
                <w:rFonts w:ascii="Helvetica" w:hAnsi="Helvetica" w:cs="Helvetica"/>
                <w:b/>
              </w:rPr>
            </w:pPr>
            <w:r>
              <w:rPr>
                <w:rFonts w:ascii="Helvetica" w:hAnsi="Helvetica" w:cs="Helvetica"/>
                <w:b/>
              </w:rPr>
              <w:t>Industry Standards</w:t>
            </w:r>
          </w:p>
        </w:tc>
      </w:tr>
      <w:tr w:rsidR="005E055E" w:rsidRPr="007C20FA" w14:paraId="08D517E2" w14:textId="77777777" w:rsidTr="002D1DF4">
        <w:trPr>
          <w:trHeight w:val="20"/>
        </w:trPr>
        <w:tc>
          <w:tcPr>
            <w:tcW w:w="1560" w:type="dxa"/>
          </w:tcPr>
          <w:p w14:paraId="073DFA19" w14:textId="77777777" w:rsidR="00CF6E20" w:rsidRDefault="00CF6E20"/>
        </w:tc>
        <w:tc>
          <w:tcPr>
            <w:tcW w:w="2693" w:type="dxa"/>
          </w:tcPr>
          <w:p w14:paraId="437B25DE" w14:textId="77777777" w:rsidR="005E055E" w:rsidRPr="00D410AE" w:rsidRDefault="005E055E" w:rsidP="005E055E">
            <w:pPr>
              <w:rPr>
                <w:rFonts w:cs="Arial"/>
              </w:rPr>
            </w:pPr>
            <w:r>
              <w:rPr>
                <w:rFonts w:cs="Arial"/>
              </w:rPr>
              <w:t>ISO 26262</w:t>
            </w:r>
          </w:p>
        </w:tc>
        <w:tc>
          <w:tcPr>
            <w:tcW w:w="2693" w:type="dxa"/>
          </w:tcPr>
          <w:p w14:paraId="66688046" w14:textId="77777777" w:rsidR="005E055E" w:rsidRPr="004D0563" w:rsidRDefault="005E055E" w:rsidP="005E055E">
            <w:pPr>
              <w:rPr>
                <w:rFonts w:cs="Arial"/>
              </w:rPr>
            </w:pPr>
            <w:r w:rsidRPr="004D0563">
              <w:rPr>
                <w:rFonts w:cs="Arial"/>
              </w:rPr>
              <w:t>The system should be developed according to Ford's implementation of Functional Safety.</w:t>
            </w:r>
          </w:p>
          <w:p w14:paraId="520DFA56" w14:textId="77777777" w:rsidR="005E055E" w:rsidRPr="00D410AE" w:rsidRDefault="005E055E" w:rsidP="005E055E">
            <w:pPr>
              <w:rPr>
                <w:rFonts w:cs="Arial"/>
              </w:rPr>
            </w:pPr>
          </w:p>
        </w:tc>
        <w:tc>
          <w:tcPr>
            <w:tcW w:w="3260" w:type="dxa"/>
          </w:tcPr>
          <w:p w14:paraId="6FB04574" w14:textId="77777777" w:rsidR="00CF6E20" w:rsidRDefault="00CF6E20"/>
        </w:tc>
      </w:tr>
      <w:tr w:rsidR="005E055E" w:rsidRPr="007C20FA" w14:paraId="104EF804" w14:textId="77777777" w:rsidTr="002D1DF4">
        <w:trPr>
          <w:trHeight w:val="20"/>
        </w:trPr>
        <w:tc>
          <w:tcPr>
            <w:tcW w:w="10206" w:type="dxa"/>
            <w:gridSpan w:val="4"/>
            <w:shd w:val="clear" w:color="auto" w:fill="F2F2F2" w:themeFill="background1" w:themeFillShade="F2"/>
          </w:tcPr>
          <w:p w14:paraId="3A98BB1C" w14:textId="77777777" w:rsidR="005E055E" w:rsidRDefault="005E055E" w:rsidP="005E055E">
            <w:pPr>
              <w:rPr>
                <w:rFonts w:ascii="Helvetica" w:hAnsi="Helvetica" w:cs="Helvetica"/>
                <w:b/>
              </w:rPr>
            </w:pPr>
            <w:r>
              <w:rPr>
                <w:rFonts w:ascii="Helvetica" w:hAnsi="Helvetica" w:cs="Helvetica"/>
                <w:b/>
              </w:rPr>
              <w:t>Other Sources</w:t>
            </w:r>
          </w:p>
        </w:tc>
      </w:tr>
    </w:tbl>
    <w:p w14:paraId="59031810" w14:textId="579D16C0" w:rsidR="00CD2FD6" w:rsidRDefault="00CD2FD6" w:rsidP="00CD2FD6">
      <w:pPr>
        <w:pStyle w:val="Caption"/>
      </w:pPr>
      <w:bookmarkStart w:id="64" w:name="_Toc35000662"/>
      <w:bookmarkStart w:id="65" w:name="_Toc25321850"/>
      <w:r w:rsidRPr="00702453">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Input Requirements/Documents</w:t>
      </w:r>
      <w:bookmarkEnd w:id="64"/>
      <w:bookmarkEnd w:id="65"/>
    </w:p>
    <w:p w14:paraId="407EAD8D" w14:textId="77777777" w:rsidR="00CD2FD6" w:rsidRPr="00CD2FD6" w:rsidRDefault="00CD2FD6" w:rsidP="00CD2FD6"/>
    <w:p w14:paraId="1C4CA48F" w14:textId="77777777" w:rsidR="003A1067" w:rsidRDefault="003A1067" w:rsidP="00B618BF">
      <w:pPr>
        <w:pStyle w:val="Heading2"/>
      </w:pPr>
      <w:r>
        <w:t>Lessons Learned</w:t>
      </w:r>
      <w:bookmarkEnd w:id="63"/>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66"/>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66"/>
      <w:r>
        <w:rPr>
          <w:rStyle w:val="CommentReference"/>
          <w:rFonts w:ascii="Times New Roman" w:hAnsi="Times New Roman"/>
        </w:rPr>
        <w:commentReference w:id="66"/>
      </w:r>
    </w:p>
    <w:p w14:paraId="658591C8" w14:textId="77777777" w:rsidR="00B618BF" w:rsidRDefault="00367469" w:rsidP="00B618BF">
      <w:pPr>
        <w:pStyle w:val="Heading2"/>
      </w:pPr>
      <w:bookmarkStart w:id="67" w:name="_Toc12531053"/>
      <w:r>
        <w:t>Assumptions</w:t>
      </w:r>
      <w:bookmarkEnd w:id="67"/>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68" w:name="_Toc12531059"/>
      <w:r>
        <w:lastRenderedPageBreak/>
        <w:t>Feature Context</w:t>
      </w:r>
      <w:bookmarkEnd w:id="68"/>
    </w:p>
    <w:p w14:paraId="2C6F0FE6" w14:textId="77777777" w:rsidR="00CB3F15" w:rsidRDefault="0027671B" w:rsidP="0027671B">
      <w:pPr>
        <w:pStyle w:val="Heading2"/>
      </w:pPr>
      <w:bookmarkStart w:id="69" w:name="_Toc12531060"/>
      <w:r w:rsidRPr="007C20FA">
        <w:t xml:space="preserve">Feature </w:t>
      </w:r>
      <w:r w:rsidR="00CC22B6">
        <w:t>Context</w:t>
      </w:r>
      <w:r w:rsidRPr="007C20FA">
        <w:t xml:space="preserve"> Diagram</w:t>
      </w:r>
      <w:bookmarkEnd w:id="69"/>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4B8A2F12" wp14:editId="0F3CB3D6">
            <wp:extent cx="6466204" cy="4888904"/>
            <wp:effectExtent l="0" t="0" r="0" b="0"/>
            <wp:docPr id="10" name="Picture 66658780.jpg" descr="66658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6658780.jpg"/>
                    <pic:cNvPicPr/>
                  </pic:nvPicPr>
                  <pic:blipFill>
                    <a:blip r:embed="rId23" cstate="print"/>
                    <a:stretch>
                      <a:fillRect/>
                    </a:stretch>
                  </pic:blipFill>
                  <pic:spPr>
                    <a:xfrm>
                      <a:off x="0" y="0"/>
                      <a:ext cx="6466204" cy="4888904"/>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Feature Context</w:t>
      </w:r>
    </w:p>
    <w:p w14:paraId="5308FB24" w14:textId="26BCBD06" w:rsidR="00E11755" w:rsidRDefault="00A8754B" w:rsidP="00E11755">
      <w:pPr>
        <w:pStyle w:val="Heading2"/>
        <w:tabs>
          <w:tab w:val="clear" w:pos="718"/>
          <w:tab w:val="left" w:pos="709"/>
        </w:tabs>
        <w:ind w:left="0" w:firstLine="0"/>
      </w:pPr>
      <w:bookmarkStart w:id="70" w:name="_Toc215652143"/>
      <w:bookmarkStart w:id="71" w:name="_Toc12531061"/>
      <w:r>
        <w:t xml:space="preserve">List of </w:t>
      </w:r>
      <w:r w:rsidR="00E33B01">
        <w:t>Influences</w:t>
      </w:r>
      <w:bookmarkEnd w:id="70"/>
      <w:bookmarkEnd w:id="71"/>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Accept_AudioSource</w:t>
            </w:r>
          </w:p>
        </w:tc>
        <w:tc>
          <w:tcPr>
            <w:tcW w:w="1871" w:type="dxa"/>
            <w:vAlign w:val="center"/>
          </w:tcPr>
          <w:p w14:paraId="55C84E53" w14:textId="77777777" w:rsidR="009D2039" w:rsidRDefault="009D2039" w:rsidP="009D2039">
            <w:pPr>
              <w:rPr>
                <w:rFonts w:cs="Arial"/>
              </w:rPr>
            </w:pPr>
            <w:r>
              <w:rPr>
                <w:rFonts w:cs="Arial"/>
              </w:rPr>
              <w:t>Driver To HMI</w:t>
            </w:r>
          </w:p>
        </w:tc>
        <w:tc>
          <w:tcPr>
            <w:tcW w:w="6660" w:type="dxa"/>
            <w:vAlign w:val="center"/>
          </w:tcPr>
          <w:p w14:paraId="6FEFEB68" w14:textId="77777777" w:rsidR="009D2039" w:rsidRDefault="009D2039" w:rsidP="009D2039">
            <w:pPr>
              <w:rPr>
                <w:rFonts w:cs="Arial"/>
              </w:rPr>
            </w:pPr>
            <w:r w:rsidRPr="00B04B2A">
              <w:rPr>
                <w:rFonts w:cs="Arial"/>
              </w:rPr>
              <w:t>Accept Audio source requests</w:t>
            </w:r>
          </w:p>
        </w:tc>
      </w:tr>
      <w:tr w:rsidR="009D2039" w:rsidRPr="00717330" w14:paraId="097A34AE" w14:textId="77777777" w:rsidTr="00A654A1">
        <w:trPr>
          <w:jc w:val="center"/>
        </w:trPr>
        <w:tc>
          <w:tcPr>
            <w:tcW w:w="1642" w:type="dxa"/>
            <w:vMerge w:val="restart"/>
            <w:vAlign w:val="center"/>
          </w:tcPr>
          <w:p w14:paraId="46D5EAFD" w14:textId="77777777" w:rsidR="009D2039" w:rsidRDefault="009D2039" w:rsidP="009D2039">
            <w:pPr>
              <w:rPr>
                <w:rFonts w:cs="Arial"/>
              </w:rPr>
            </w:pPr>
            <w:r>
              <w:rPr>
                <w:rFonts w:cs="Arial"/>
              </w:rPr>
              <w:t>Activation Status</w:t>
            </w:r>
          </w:p>
        </w:tc>
        <w:tc>
          <w:tcPr>
            <w:tcW w:w="1871" w:type="dxa"/>
            <w:vAlign w:val="center"/>
          </w:tcPr>
          <w:p w14:paraId="17A4CC92" w14:textId="77777777" w:rsidR="009D2039" w:rsidRDefault="009D2039" w:rsidP="009D2039">
            <w:pPr>
              <w:rPr>
                <w:rFonts w:cs="Arial"/>
              </w:rPr>
            </w:pPr>
            <w:r>
              <w:rPr>
                <w:rFonts w:cs="Arial"/>
              </w:rPr>
              <w:t>My Seat Space To Rear Audio Control Subscriber</w:t>
            </w:r>
          </w:p>
        </w:tc>
        <w:tc>
          <w:tcPr>
            <w:tcW w:w="6660" w:type="dxa"/>
            <w:vAlign w:val="center"/>
          </w:tcPr>
          <w:p w14:paraId="2848BCA8" w14:textId="77777777" w:rsidR="009D2039" w:rsidRDefault="009D2039" w:rsidP="009D2039">
            <w:pPr>
              <w:rPr>
                <w:rFonts w:cs="Arial"/>
              </w:rPr>
            </w:pPr>
            <w:r w:rsidRPr="00B04B2A">
              <w:rPr>
                <w:rFonts w:cs="Arial"/>
              </w:rPr>
              <w:t>When MSS is activated the RACM will be locked out for the second row passengers</w:t>
            </w:r>
          </w:p>
        </w:tc>
      </w:tr>
      <w:tr w:rsidR="009D2039" w:rsidRPr="00717330" w14:paraId="58B6A60D" w14:textId="77777777" w:rsidTr="00A654A1">
        <w:trPr>
          <w:jc w:val="center"/>
        </w:trPr>
        <w:tc>
          <w:tcPr>
            <w:tcW w:w="1642" w:type="dxa"/>
            <w:vMerge w:val="restart"/>
            <w:vAlign w:val="center"/>
          </w:tcPr>
          <w:p w14:paraId="30439ACE" w14:textId="77777777" w:rsidR="009D2039" w:rsidRDefault="009D2039" w:rsidP="009D2039">
            <w:pPr>
              <w:rPr>
                <w:rFonts w:cs="Arial"/>
              </w:rPr>
            </w:pPr>
            <w:r>
              <w:rPr>
                <w:rFonts w:cs="Arial"/>
              </w:rPr>
              <w:t>AudioZoneReq</w:t>
            </w:r>
          </w:p>
        </w:tc>
        <w:tc>
          <w:tcPr>
            <w:tcW w:w="1871" w:type="dxa"/>
            <w:vAlign w:val="center"/>
          </w:tcPr>
          <w:p w14:paraId="2C968F07" w14:textId="77777777" w:rsidR="009D2039" w:rsidRDefault="009D2039" w:rsidP="009D2039">
            <w:pPr>
              <w:rPr>
                <w:rFonts w:cs="Arial"/>
              </w:rPr>
            </w:pPr>
            <w:r>
              <w:rPr>
                <w:rFonts w:cs="Arial"/>
              </w:rPr>
              <w:t>Ultimate Remote Control Info Provider To My Seat Space</w:t>
            </w:r>
          </w:p>
        </w:tc>
        <w:tc>
          <w:tcPr>
            <w:tcW w:w="6660" w:type="dxa"/>
            <w:vAlign w:val="center"/>
          </w:tcPr>
          <w:p w14:paraId="26F9D03E" w14:textId="77777777" w:rsidR="009D2039" w:rsidRDefault="009D2039" w:rsidP="009D2039">
            <w:pPr>
              <w:rPr>
                <w:rFonts w:cs="Arial"/>
              </w:rPr>
            </w:pPr>
            <w:r w:rsidRPr="00B04B2A">
              <w:rPr>
                <w:rFonts w:cs="Arial"/>
              </w:rPr>
              <w:t>Request to control audio</w:t>
            </w:r>
          </w:p>
        </w:tc>
      </w:tr>
      <w:tr w:rsidR="009D2039" w:rsidRPr="00717330" w14:paraId="103409F7" w14:textId="77777777" w:rsidTr="00A654A1">
        <w:trPr>
          <w:jc w:val="center"/>
        </w:trPr>
        <w:tc>
          <w:tcPr>
            <w:tcW w:w="1642" w:type="dxa"/>
            <w:vMerge w:val="restart"/>
            <w:vAlign w:val="center"/>
          </w:tcPr>
          <w:p w14:paraId="720D1E28" w14:textId="77777777" w:rsidR="009D2039" w:rsidRDefault="009D2039" w:rsidP="009D2039">
            <w:pPr>
              <w:rPr>
                <w:rFonts w:cs="Arial"/>
              </w:rPr>
            </w:pPr>
            <w:r>
              <w:rPr>
                <w:rFonts w:cs="Arial"/>
              </w:rPr>
              <w:t>Audio_St</w:t>
            </w:r>
          </w:p>
        </w:tc>
        <w:tc>
          <w:tcPr>
            <w:tcW w:w="1871" w:type="dxa"/>
            <w:vAlign w:val="center"/>
          </w:tcPr>
          <w:p w14:paraId="7C4AD1C6" w14:textId="77777777" w:rsidR="009D2039" w:rsidRDefault="009D2039" w:rsidP="009D2039">
            <w:pPr>
              <w:rPr>
                <w:rFonts w:cs="Arial"/>
              </w:rPr>
            </w:pPr>
            <w:r>
              <w:rPr>
                <w:rFonts w:cs="Arial"/>
              </w:rPr>
              <w:t>My Seat Space To Ultimate Remote Control Info Provider</w:t>
            </w:r>
          </w:p>
        </w:tc>
        <w:tc>
          <w:tcPr>
            <w:tcW w:w="6660" w:type="dxa"/>
            <w:vAlign w:val="center"/>
          </w:tcPr>
          <w:p w14:paraId="5D5E92D6" w14:textId="77777777" w:rsidR="009D2039" w:rsidRDefault="009D2039" w:rsidP="009D2039">
            <w:pPr>
              <w:rPr>
                <w:rFonts w:cs="Arial"/>
              </w:rPr>
            </w:pPr>
            <w:r w:rsidRPr="00B04B2A">
              <w:rPr>
                <w:rFonts w:cs="Arial"/>
              </w:rPr>
              <w:t>Simple and centralized way for all passengers to control of audio features in their seating zone</w:t>
            </w:r>
          </w:p>
        </w:tc>
      </w:tr>
      <w:tr w:rsidR="009D2039" w:rsidRPr="00717330" w14:paraId="429394B6" w14:textId="77777777" w:rsidTr="00A654A1">
        <w:trPr>
          <w:jc w:val="center"/>
        </w:trPr>
        <w:tc>
          <w:tcPr>
            <w:tcW w:w="1642" w:type="dxa"/>
            <w:vMerge w:val="restart"/>
            <w:vAlign w:val="center"/>
          </w:tcPr>
          <w:p w14:paraId="376F03A0" w14:textId="77777777" w:rsidR="009D2039" w:rsidRDefault="009D2039" w:rsidP="009D2039">
            <w:pPr>
              <w:rPr>
                <w:rFonts w:cs="Arial"/>
              </w:rPr>
            </w:pPr>
            <w:r>
              <w:rPr>
                <w:rFonts w:cs="Arial"/>
              </w:rPr>
              <w:lastRenderedPageBreak/>
              <w:t>BluetoothConnection_Notification</w:t>
            </w:r>
          </w:p>
        </w:tc>
        <w:tc>
          <w:tcPr>
            <w:tcW w:w="1871" w:type="dxa"/>
            <w:vAlign w:val="center"/>
          </w:tcPr>
          <w:p w14:paraId="38EAE220" w14:textId="77777777" w:rsidR="009D2039" w:rsidRDefault="009D2039" w:rsidP="009D2039">
            <w:pPr>
              <w:rPr>
                <w:rFonts w:cs="Arial"/>
              </w:rPr>
            </w:pPr>
            <w:r>
              <w:rPr>
                <w:rFonts w:cs="Arial"/>
              </w:rPr>
              <w:t>HMI To 2nd Row Passengers</w:t>
            </w:r>
          </w:p>
        </w:tc>
        <w:tc>
          <w:tcPr>
            <w:tcW w:w="6660" w:type="dxa"/>
            <w:vAlign w:val="center"/>
          </w:tcPr>
          <w:p w14:paraId="25F1A6AA" w14:textId="77777777" w:rsidR="009D2039" w:rsidRDefault="009D2039" w:rsidP="009D2039">
            <w:pPr>
              <w:rPr>
                <w:rFonts w:cs="Arial"/>
              </w:rPr>
            </w:pPr>
            <w:r w:rsidRPr="00B04B2A">
              <w:rPr>
                <w:rFonts w:cs="Arial"/>
              </w:rPr>
              <w:t>Bluetooth connection notification</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32BCD280" w14:textId="77777777" w:rsidR="009D2039" w:rsidRDefault="009D2039" w:rsidP="009D2039">
            <w:pPr>
              <w:rPr>
                <w:rFonts w:cs="Arial"/>
              </w:rPr>
            </w:pPr>
            <w:r>
              <w:rPr>
                <w:rFonts w:cs="Arial"/>
              </w:rPr>
              <w:t>HMI To 3rd Row Passenger</w:t>
            </w:r>
          </w:p>
        </w:tc>
        <w:tc>
          <w:tcPr>
            <w:tcW w:w="6660" w:type="dxa"/>
            <w:vAlign w:val="center"/>
          </w:tcPr>
          <w:p w14:paraId="10E43DD0" w14:textId="77777777" w:rsidR="009D2039" w:rsidRDefault="009D2039" w:rsidP="009D2039">
            <w:pPr>
              <w:rPr>
                <w:rFonts w:cs="Arial"/>
              </w:rPr>
            </w:pPr>
            <w:r w:rsidRPr="00B04B2A">
              <w:rPr>
                <w:rFonts w:cs="Arial"/>
              </w:rPr>
              <w:t>Bluetooth connection notification</w:t>
            </w:r>
          </w:p>
        </w:tc>
      </w:tr>
      <w:tr w:rsidR="009D2039" w:rsidRPr="00717330" w14:paraId="4E16059F" w14:textId="77777777" w:rsidTr="00A654A1">
        <w:trPr>
          <w:jc w:val="center"/>
        </w:trPr>
        <w:tc>
          <w:tcPr>
            <w:tcW w:w="1642" w:type="dxa"/>
            <w:vMerge/>
            <w:vAlign w:val="center"/>
          </w:tcPr>
          <w:p w14:paraId="1F2408B7" w14:textId="77777777" w:rsidR="009D2039" w:rsidRPr="00927C07" w:rsidRDefault="009D2039" w:rsidP="009D2039">
            <w:pPr>
              <w:rPr>
                <w:rFonts w:cs="Arial"/>
              </w:rPr>
            </w:pPr>
          </w:p>
        </w:tc>
        <w:tc>
          <w:tcPr>
            <w:tcW w:w="1871" w:type="dxa"/>
            <w:vAlign w:val="center"/>
          </w:tcPr>
          <w:p w14:paraId="446F1824" w14:textId="77777777" w:rsidR="009D2039" w:rsidRDefault="009D2039" w:rsidP="009D2039">
            <w:pPr>
              <w:rPr>
                <w:rFonts w:cs="Arial"/>
              </w:rPr>
            </w:pPr>
            <w:r>
              <w:rPr>
                <w:rFonts w:cs="Arial"/>
              </w:rPr>
              <w:t>HMI To Driver</w:t>
            </w:r>
          </w:p>
        </w:tc>
        <w:tc>
          <w:tcPr>
            <w:tcW w:w="6660" w:type="dxa"/>
            <w:vAlign w:val="center"/>
          </w:tcPr>
          <w:p w14:paraId="74FDF7BD" w14:textId="77777777" w:rsidR="009D2039" w:rsidRDefault="009D2039" w:rsidP="009D2039">
            <w:pPr>
              <w:rPr>
                <w:rFonts w:cs="Arial"/>
              </w:rPr>
            </w:pPr>
            <w:r w:rsidRPr="00B04B2A">
              <w:rPr>
                <w:rFonts w:cs="Arial"/>
              </w:rPr>
              <w:t>Bluetooth connection notification</w:t>
            </w:r>
          </w:p>
        </w:tc>
      </w:tr>
      <w:tr w:rsidR="009D2039" w:rsidRPr="00717330" w14:paraId="4C3950BD" w14:textId="77777777" w:rsidTr="00A654A1">
        <w:trPr>
          <w:jc w:val="center"/>
        </w:trPr>
        <w:tc>
          <w:tcPr>
            <w:tcW w:w="1642" w:type="dxa"/>
            <w:vMerge/>
            <w:vAlign w:val="center"/>
          </w:tcPr>
          <w:p w14:paraId="3DE27742" w14:textId="77777777" w:rsidR="009D2039" w:rsidRPr="00927C07" w:rsidRDefault="009D2039" w:rsidP="009D2039">
            <w:pPr>
              <w:rPr>
                <w:rFonts w:cs="Arial"/>
              </w:rPr>
            </w:pPr>
          </w:p>
        </w:tc>
        <w:tc>
          <w:tcPr>
            <w:tcW w:w="1871" w:type="dxa"/>
            <w:vAlign w:val="center"/>
          </w:tcPr>
          <w:p w14:paraId="3405F84B" w14:textId="77777777" w:rsidR="009D2039" w:rsidRDefault="009D2039" w:rsidP="009D2039">
            <w:pPr>
              <w:rPr>
                <w:rFonts w:cs="Arial"/>
              </w:rPr>
            </w:pPr>
            <w:r>
              <w:rPr>
                <w:rFonts w:cs="Arial"/>
              </w:rPr>
              <w:t>HMI To Front Row Passenger</w:t>
            </w:r>
          </w:p>
        </w:tc>
        <w:tc>
          <w:tcPr>
            <w:tcW w:w="6660" w:type="dxa"/>
            <w:vAlign w:val="center"/>
          </w:tcPr>
          <w:p w14:paraId="64131C80" w14:textId="77777777" w:rsidR="009D2039" w:rsidRDefault="009D2039" w:rsidP="009D2039">
            <w:pPr>
              <w:rPr>
                <w:rFonts w:cs="Arial"/>
              </w:rPr>
            </w:pPr>
            <w:r w:rsidRPr="00B04B2A">
              <w:rPr>
                <w:rFonts w:cs="Arial"/>
              </w:rPr>
              <w:t>Bluetooth connection notification</w:t>
            </w:r>
          </w:p>
        </w:tc>
      </w:tr>
      <w:tr w:rsidR="009D2039" w:rsidRPr="00717330" w14:paraId="0D95E3A7" w14:textId="77777777" w:rsidTr="00A654A1">
        <w:trPr>
          <w:jc w:val="center"/>
        </w:trPr>
        <w:tc>
          <w:tcPr>
            <w:tcW w:w="1642" w:type="dxa"/>
            <w:vMerge w:val="restart"/>
            <w:vAlign w:val="center"/>
          </w:tcPr>
          <w:p w14:paraId="4DDB2E43" w14:textId="77777777" w:rsidR="009D2039" w:rsidRDefault="009D2039" w:rsidP="009D2039">
            <w:pPr>
              <w:rPr>
                <w:rFonts w:cs="Arial"/>
              </w:rPr>
            </w:pPr>
            <w:r>
              <w:rPr>
                <w:rFonts w:cs="Arial"/>
              </w:rPr>
              <w:t>Bluetooth[FrontSeats]_ConnectionReq</w:t>
            </w:r>
          </w:p>
        </w:tc>
        <w:tc>
          <w:tcPr>
            <w:tcW w:w="1871" w:type="dxa"/>
            <w:vAlign w:val="center"/>
          </w:tcPr>
          <w:p w14:paraId="6C8AA4BE" w14:textId="77777777" w:rsidR="009D2039" w:rsidRDefault="009D2039" w:rsidP="009D2039">
            <w:pPr>
              <w:rPr>
                <w:rFonts w:cs="Arial"/>
              </w:rPr>
            </w:pPr>
            <w:r>
              <w:rPr>
                <w:rFonts w:cs="Arial"/>
              </w:rPr>
              <w:t>HMI To My Seat Space</w:t>
            </w:r>
          </w:p>
        </w:tc>
        <w:tc>
          <w:tcPr>
            <w:tcW w:w="6660" w:type="dxa"/>
            <w:vAlign w:val="center"/>
          </w:tcPr>
          <w:p w14:paraId="1DDEF626" w14:textId="77777777" w:rsidR="009D2039" w:rsidRDefault="009D2039" w:rsidP="009D2039">
            <w:pPr>
              <w:rPr>
                <w:rFonts w:cs="Arial"/>
              </w:rPr>
            </w:pPr>
            <w:r w:rsidRPr="00B04B2A">
              <w:rPr>
                <w:rFonts w:cs="Arial"/>
              </w:rPr>
              <w:t>Request to pair bluetooth</w:t>
            </w:r>
          </w:p>
        </w:tc>
      </w:tr>
      <w:tr w:rsidR="009D2039" w:rsidRPr="00717330" w14:paraId="759623E2" w14:textId="77777777" w:rsidTr="00A654A1">
        <w:trPr>
          <w:jc w:val="center"/>
        </w:trPr>
        <w:tc>
          <w:tcPr>
            <w:tcW w:w="1642" w:type="dxa"/>
            <w:vMerge w:val="restart"/>
            <w:vAlign w:val="center"/>
          </w:tcPr>
          <w:p w14:paraId="4A4B3AF6" w14:textId="77777777" w:rsidR="009D2039" w:rsidRDefault="009D2039" w:rsidP="009D2039">
            <w:pPr>
              <w:rPr>
                <w:rFonts w:cs="Arial"/>
              </w:rPr>
            </w:pPr>
            <w:r>
              <w:rPr>
                <w:rFonts w:cs="Arial"/>
              </w:rPr>
              <w:t>Captain's Announcement</w:t>
            </w:r>
          </w:p>
        </w:tc>
        <w:tc>
          <w:tcPr>
            <w:tcW w:w="1871" w:type="dxa"/>
            <w:vAlign w:val="center"/>
          </w:tcPr>
          <w:p w14:paraId="4321B92C" w14:textId="77777777" w:rsidR="009D2039" w:rsidRDefault="009D2039" w:rsidP="009D2039">
            <w:pPr>
              <w:rPr>
                <w:rFonts w:cs="Arial"/>
              </w:rPr>
            </w:pPr>
            <w:r>
              <w:rPr>
                <w:rFonts w:cs="Arial"/>
              </w:rPr>
              <w:t>Driver To HMI</w:t>
            </w:r>
          </w:p>
        </w:tc>
        <w:tc>
          <w:tcPr>
            <w:tcW w:w="6660" w:type="dxa"/>
            <w:vAlign w:val="center"/>
          </w:tcPr>
          <w:p w14:paraId="7FC9A399" w14:textId="77777777" w:rsidR="009D2039" w:rsidRDefault="009D2039" w:rsidP="009D2039">
            <w:pPr>
              <w:rPr>
                <w:rFonts w:cs="Arial"/>
              </w:rPr>
            </w:pPr>
            <w:r w:rsidRPr="00B04B2A">
              <w:rPr>
                <w:rFonts w:cs="Arial"/>
              </w:rPr>
              <w:t>Enable communication</w:t>
            </w:r>
          </w:p>
        </w:tc>
      </w:tr>
      <w:tr w:rsidR="009D2039" w:rsidRPr="00717330" w14:paraId="005DD777" w14:textId="77777777" w:rsidTr="00A654A1">
        <w:trPr>
          <w:jc w:val="center"/>
        </w:trPr>
        <w:tc>
          <w:tcPr>
            <w:tcW w:w="1642" w:type="dxa"/>
            <w:vMerge/>
            <w:vAlign w:val="center"/>
          </w:tcPr>
          <w:p w14:paraId="1BEB8652" w14:textId="77777777" w:rsidR="009D2039" w:rsidRPr="00927C07" w:rsidRDefault="009D2039" w:rsidP="009D2039">
            <w:pPr>
              <w:rPr>
                <w:rFonts w:cs="Arial"/>
              </w:rPr>
            </w:pPr>
          </w:p>
        </w:tc>
        <w:tc>
          <w:tcPr>
            <w:tcW w:w="1871" w:type="dxa"/>
            <w:vAlign w:val="center"/>
          </w:tcPr>
          <w:p w14:paraId="358CBCF3" w14:textId="77777777" w:rsidR="009D2039" w:rsidRDefault="009D2039" w:rsidP="009D2039">
            <w:pPr>
              <w:rPr>
                <w:rFonts w:cs="Arial"/>
              </w:rPr>
            </w:pPr>
            <w:r>
              <w:rPr>
                <w:rFonts w:cs="Arial"/>
              </w:rPr>
              <w:t>Front Row Passenger To HMI</w:t>
            </w:r>
          </w:p>
        </w:tc>
        <w:tc>
          <w:tcPr>
            <w:tcW w:w="6660" w:type="dxa"/>
            <w:vAlign w:val="center"/>
          </w:tcPr>
          <w:p w14:paraId="733982DA" w14:textId="77777777" w:rsidR="009D2039" w:rsidRDefault="009D2039" w:rsidP="009D2039">
            <w:pPr>
              <w:rPr>
                <w:rFonts w:cs="Arial"/>
              </w:rPr>
            </w:pPr>
            <w:r w:rsidRPr="00B04B2A">
              <w:rPr>
                <w:rFonts w:cs="Arial"/>
              </w:rPr>
              <w:t>Enable communication</w:t>
            </w:r>
          </w:p>
        </w:tc>
      </w:tr>
      <w:tr w:rsidR="009D2039" w:rsidRPr="00717330" w14:paraId="58A05DC9" w14:textId="77777777" w:rsidTr="00A654A1">
        <w:trPr>
          <w:jc w:val="center"/>
        </w:trPr>
        <w:tc>
          <w:tcPr>
            <w:tcW w:w="1642" w:type="dxa"/>
            <w:vMerge w:val="restart"/>
            <w:vAlign w:val="center"/>
          </w:tcPr>
          <w:p w14:paraId="2B1FA3DC" w14:textId="77777777" w:rsidR="009D2039" w:rsidRDefault="009D2039" w:rsidP="009D2039">
            <w:pPr>
              <w:rPr>
                <w:rFonts w:cs="Arial"/>
              </w:rPr>
            </w:pPr>
            <w:r>
              <w:rPr>
                <w:rFonts w:cs="Arial"/>
              </w:rPr>
              <w:t>Control_Share</w:t>
            </w:r>
          </w:p>
        </w:tc>
        <w:tc>
          <w:tcPr>
            <w:tcW w:w="1871" w:type="dxa"/>
            <w:vAlign w:val="center"/>
          </w:tcPr>
          <w:p w14:paraId="77DDE82A" w14:textId="77777777" w:rsidR="009D2039" w:rsidRDefault="009D2039" w:rsidP="009D2039">
            <w:pPr>
              <w:rPr>
                <w:rFonts w:cs="Arial"/>
              </w:rPr>
            </w:pPr>
            <w:r>
              <w:rPr>
                <w:rFonts w:cs="Arial"/>
              </w:rPr>
              <w:t>HMI To My Seat Space</w:t>
            </w:r>
          </w:p>
        </w:tc>
        <w:tc>
          <w:tcPr>
            <w:tcW w:w="6660" w:type="dxa"/>
            <w:vAlign w:val="center"/>
          </w:tcPr>
          <w:p w14:paraId="17209928" w14:textId="77777777" w:rsidR="009D2039" w:rsidRDefault="009D2039" w:rsidP="009D2039">
            <w:pPr>
              <w:rPr>
                <w:rFonts w:cs="Arial"/>
              </w:rPr>
            </w:pPr>
            <w:r w:rsidRPr="00B04B2A">
              <w:rPr>
                <w:rFonts w:cs="Arial"/>
              </w:rPr>
              <w:t>Share content to other available seats</w:t>
            </w:r>
          </w:p>
        </w:tc>
      </w:tr>
      <w:tr w:rsidR="009D2039" w:rsidRPr="00717330" w14:paraId="67FFD581" w14:textId="77777777" w:rsidTr="00A654A1">
        <w:trPr>
          <w:jc w:val="center"/>
        </w:trPr>
        <w:tc>
          <w:tcPr>
            <w:tcW w:w="1642" w:type="dxa"/>
            <w:vMerge w:val="restart"/>
            <w:vAlign w:val="center"/>
          </w:tcPr>
          <w:p w14:paraId="1B3AC216" w14:textId="77777777" w:rsidR="009D2039" w:rsidRDefault="009D2039" w:rsidP="009D2039">
            <w:pPr>
              <w:rPr>
                <w:rFonts w:cs="Arial"/>
              </w:rPr>
            </w:pPr>
            <w:r>
              <w:rPr>
                <w:rFonts w:cs="Arial"/>
              </w:rPr>
              <w:t>Disable_GeneralSoundZones</w:t>
            </w:r>
          </w:p>
        </w:tc>
        <w:tc>
          <w:tcPr>
            <w:tcW w:w="1871" w:type="dxa"/>
            <w:vAlign w:val="center"/>
          </w:tcPr>
          <w:p w14:paraId="38348635" w14:textId="77777777" w:rsidR="009D2039" w:rsidRDefault="009D2039" w:rsidP="009D2039">
            <w:pPr>
              <w:rPr>
                <w:rFonts w:cs="Arial"/>
              </w:rPr>
            </w:pPr>
            <w:r>
              <w:rPr>
                <w:rFonts w:cs="Arial"/>
              </w:rPr>
              <w:t>My Seat Space To Audio System Provider</w:t>
            </w:r>
          </w:p>
        </w:tc>
        <w:tc>
          <w:tcPr>
            <w:tcW w:w="6660" w:type="dxa"/>
            <w:vAlign w:val="center"/>
          </w:tcPr>
          <w:p w14:paraId="520D6C48" w14:textId="77777777" w:rsidR="009D2039" w:rsidRDefault="009D2039" w:rsidP="009D2039">
            <w:pPr>
              <w:rPr>
                <w:rFonts w:cs="Arial"/>
              </w:rPr>
            </w:pPr>
            <w:r w:rsidRPr="00B04B2A">
              <w:rPr>
                <w:rFonts w:cs="Arial"/>
              </w:rPr>
              <w:t>Enable Do Not Disturb (DND)</w:t>
            </w:r>
          </w:p>
        </w:tc>
      </w:tr>
      <w:tr w:rsidR="009D2039" w:rsidRPr="00717330" w14:paraId="42C3FF39" w14:textId="77777777" w:rsidTr="00A654A1">
        <w:trPr>
          <w:jc w:val="center"/>
        </w:trPr>
        <w:tc>
          <w:tcPr>
            <w:tcW w:w="1642" w:type="dxa"/>
            <w:vMerge w:val="restart"/>
            <w:vAlign w:val="center"/>
          </w:tcPr>
          <w:p w14:paraId="5CAE9D6A" w14:textId="77777777" w:rsidR="009D2039" w:rsidRDefault="009D2039" w:rsidP="009D2039">
            <w:pPr>
              <w:rPr>
                <w:rFonts w:cs="Arial"/>
              </w:rPr>
            </w:pPr>
            <w:r>
              <w:rPr>
                <w:rFonts w:cs="Arial"/>
              </w:rPr>
              <w:t>Disable_SoundZones</w:t>
            </w:r>
          </w:p>
        </w:tc>
        <w:tc>
          <w:tcPr>
            <w:tcW w:w="1871" w:type="dxa"/>
            <w:vAlign w:val="center"/>
          </w:tcPr>
          <w:p w14:paraId="31D9C666" w14:textId="77777777" w:rsidR="009D2039" w:rsidRDefault="009D2039" w:rsidP="009D2039">
            <w:pPr>
              <w:rPr>
                <w:rFonts w:cs="Arial"/>
              </w:rPr>
            </w:pPr>
            <w:r>
              <w:rPr>
                <w:rFonts w:cs="Arial"/>
              </w:rPr>
              <w:t>2nd Row Passengers To HMI</w:t>
            </w:r>
          </w:p>
        </w:tc>
        <w:tc>
          <w:tcPr>
            <w:tcW w:w="6660" w:type="dxa"/>
            <w:vAlign w:val="center"/>
          </w:tcPr>
          <w:p w14:paraId="0A9CF732" w14:textId="77777777" w:rsidR="009D2039" w:rsidRDefault="009D2039" w:rsidP="009D2039">
            <w:pPr>
              <w:rPr>
                <w:rFonts w:cs="Arial"/>
              </w:rPr>
            </w:pPr>
            <w:r w:rsidRPr="00B04B2A">
              <w:rPr>
                <w:rFonts w:cs="Arial"/>
              </w:rPr>
              <w:t>Disable sound on specific vehicle zone</w:t>
            </w:r>
          </w:p>
        </w:tc>
      </w:tr>
      <w:tr w:rsidR="009D2039" w:rsidRPr="00717330" w14:paraId="28D2000C" w14:textId="77777777" w:rsidTr="00A654A1">
        <w:trPr>
          <w:jc w:val="center"/>
        </w:trPr>
        <w:tc>
          <w:tcPr>
            <w:tcW w:w="1642" w:type="dxa"/>
            <w:vMerge/>
            <w:vAlign w:val="center"/>
          </w:tcPr>
          <w:p w14:paraId="7423012D" w14:textId="77777777" w:rsidR="009D2039" w:rsidRPr="00927C07" w:rsidRDefault="009D2039" w:rsidP="009D2039">
            <w:pPr>
              <w:rPr>
                <w:rFonts w:cs="Arial"/>
              </w:rPr>
            </w:pPr>
          </w:p>
        </w:tc>
        <w:tc>
          <w:tcPr>
            <w:tcW w:w="1871" w:type="dxa"/>
            <w:vAlign w:val="center"/>
          </w:tcPr>
          <w:p w14:paraId="7DF10285" w14:textId="77777777" w:rsidR="009D2039" w:rsidRDefault="009D2039" w:rsidP="009D2039">
            <w:pPr>
              <w:rPr>
                <w:rFonts w:cs="Arial"/>
              </w:rPr>
            </w:pPr>
            <w:r>
              <w:rPr>
                <w:rFonts w:cs="Arial"/>
              </w:rPr>
              <w:t>3rd Row Passenger To HMI</w:t>
            </w:r>
          </w:p>
        </w:tc>
        <w:tc>
          <w:tcPr>
            <w:tcW w:w="6660" w:type="dxa"/>
            <w:vAlign w:val="center"/>
          </w:tcPr>
          <w:p w14:paraId="21FAAD2B" w14:textId="77777777" w:rsidR="009D2039" w:rsidRDefault="009D2039" w:rsidP="009D2039">
            <w:pPr>
              <w:rPr>
                <w:rFonts w:cs="Arial"/>
              </w:rPr>
            </w:pPr>
            <w:r w:rsidRPr="00B04B2A">
              <w:rPr>
                <w:rFonts w:cs="Arial"/>
              </w:rPr>
              <w:t>Disable sound on specific vehicle zone</w:t>
            </w:r>
          </w:p>
        </w:tc>
      </w:tr>
      <w:tr w:rsidR="009D2039" w:rsidRPr="00717330" w14:paraId="44F6AFB4" w14:textId="77777777" w:rsidTr="00A654A1">
        <w:trPr>
          <w:jc w:val="center"/>
        </w:trPr>
        <w:tc>
          <w:tcPr>
            <w:tcW w:w="1642" w:type="dxa"/>
            <w:vMerge/>
            <w:vAlign w:val="center"/>
          </w:tcPr>
          <w:p w14:paraId="1B589365" w14:textId="77777777" w:rsidR="009D2039" w:rsidRPr="00927C07" w:rsidRDefault="009D2039" w:rsidP="009D2039">
            <w:pPr>
              <w:rPr>
                <w:rFonts w:cs="Arial"/>
              </w:rPr>
            </w:pPr>
          </w:p>
        </w:tc>
        <w:tc>
          <w:tcPr>
            <w:tcW w:w="1871" w:type="dxa"/>
            <w:vAlign w:val="center"/>
          </w:tcPr>
          <w:p w14:paraId="301B44A9" w14:textId="77777777" w:rsidR="009D2039" w:rsidRDefault="009D2039" w:rsidP="009D2039">
            <w:pPr>
              <w:rPr>
                <w:rFonts w:cs="Arial"/>
              </w:rPr>
            </w:pPr>
            <w:r>
              <w:rPr>
                <w:rFonts w:cs="Arial"/>
              </w:rPr>
              <w:t>Driver To HMI</w:t>
            </w:r>
          </w:p>
        </w:tc>
        <w:tc>
          <w:tcPr>
            <w:tcW w:w="6660" w:type="dxa"/>
            <w:vAlign w:val="center"/>
          </w:tcPr>
          <w:p w14:paraId="2125DF5D" w14:textId="77777777" w:rsidR="009D2039" w:rsidRDefault="009D2039" w:rsidP="009D2039">
            <w:pPr>
              <w:rPr>
                <w:rFonts w:cs="Arial"/>
              </w:rPr>
            </w:pPr>
            <w:r w:rsidRPr="00B04B2A">
              <w:rPr>
                <w:rFonts w:cs="Arial"/>
              </w:rPr>
              <w:t>Disable sound on specific vehicle zone</w:t>
            </w:r>
          </w:p>
        </w:tc>
      </w:tr>
      <w:tr w:rsidR="009D2039" w:rsidRPr="00717330" w14:paraId="1FA100E5" w14:textId="77777777" w:rsidTr="00A654A1">
        <w:trPr>
          <w:jc w:val="center"/>
        </w:trPr>
        <w:tc>
          <w:tcPr>
            <w:tcW w:w="1642" w:type="dxa"/>
            <w:vMerge/>
            <w:vAlign w:val="center"/>
          </w:tcPr>
          <w:p w14:paraId="46BF59B7" w14:textId="77777777" w:rsidR="009D2039" w:rsidRPr="00927C07" w:rsidRDefault="009D2039" w:rsidP="009D2039">
            <w:pPr>
              <w:rPr>
                <w:rFonts w:cs="Arial"/>
              </w:rPr>
            </w:pPr>
          </w:p>
        </w:tc>
        <w:tc>
          <w:tcPr>
            <w:tcW w:w="1871" w:type="dxa"/>
            <w:vAlign w:val="center"/>
          </w:tcPr>
          <w:p w14:paraId="35E1ACB4" w14:textId="77777777" w:rsidR="009D2039" w:rsidRDefault="009D2039" w:rsidP="009D2039">
            <w:pPr>
              <w:rPr>
                <w:rFonts w:cs="Arial"/>
              </w:rPr>
            </w:pPr>
            <w:r>
              <w:rPr>
                <w:rFonts w:cs="Arial"/>
              </w:rPr>
              <w:t>Front Row Passenger To HMI</w:t>
            </w:r>
          </w:p>
        </w:tc>
        <w:tc>
          <w:tcPr>
            <w:tcW w:w="6660" w:type="dxa"/>
            <w:vAlign w:val="center"/>
          </w:tcPr>
          <w:p w14:paraId="2DAB4C75" w14:textId="77777777" w:rsidR="009D2039" w:rsidRDefault="009D2039" w:rsidP="009D2039">
            <w:pPr>
              <w:rPr>
                <w:rFonts w:cs="Arial"/>
              </w:rPr>
            </w:pPr>
            <w:r w:rsidRPr="00B04B2A">
              <w:rPr>
                <w:rFonts w:cs="Arial"/>
              </w:rPr>
              <w:t>Disable sound on specific vehicle zone</w:t>
            </w:r>
          </w:p>
        </w:tc>
      </w:tr>
      <w:tr w:rsidR="009D2039" w:rsidRPr="00717330" w14:paraId="5178D6F5" w14:textId="77777777" w:rsidTr="00A654A1">
        <w:trPr>
          <w:jc w:val="center"/>
        </w:trPr>
        <w:tc>
          <w:tcPr>
            <w:tcW w:w="1642" w:type="dxa"/>
            <w:vMerge w:val="restart"/>
            <w:vAlign w:val="center"/>
          </w:tcPr>
          <w:p w14:paraId="7EAC033D" w14:textId="77777777" w:rsidR="009D2039" w:rsidRDefault="009D2039" w:rsidP="009D2039">
            <w:pPr>
              <w:rPr>
                <w:rFonts w:cs="Arial"/>
              </w:rPr>
            </w:pPr>
            <w:r>
              <w:rPr>
                <w:rFonts w:cs="Arial"/>
              </w:rPr>
              <w:t>Driver's Announcement</w:t>
            </w:r>
          </w:p>
        </w:tc>
        <w:tc>
          <w:tcPr>
            <w:tcW w:w="1871" w:type="dxa"/>
            <w:vAlign w:val="center"/>
          </w:tcPr>
          <w:p w14:paraId="28054840" w14:textId="77777777" w:rsidR="009D2039" w:rsidRDefault="009D2039" w:rsidP="009D2039">
            <w:pPr>
              <w:rPr>
                <w:rFonts w:cs="Arial"/>
              </w:rPr>
            </w:pPr>
            <w:r>
              <w:rPr>
                <w:rFonts w:cs="Arial"/>
              </w:rPr>
              <w:t>CA Info Provider To My Seat Space</w:t>
            </w:r>
          </w:p>
        </w:tc>
        <w:tc>
          <w:tcPr>
            <w:tcW w:w="6660" w:type="dxa"/>
            <w:vAlign w:val="center"/>
          </w:tcPr>
          <w:p w14:paraId="6DB19A49" w14:textId="77777777" w:rsidR="009D2039" w:rsidRDefault="009D2039" w:rsidP="009D2039">
            <w:pPr>
              <w:rPr>
                <w:rFonts w:cs="Arial"/>
              </w:rPr>
            </w:pPr>
            <w:r w:rsidRPr="00B04B2A">
              <w:rPr>
                <w:rFonts w:cs="Arial"/>
              </w:rPr>
              <w:t>CA will play across the cabin speakers, delivering the driver announcement.</w:t>
            </w:r>
          </w:p>
        </w:tc>
      </w:tr>
      <w:tr w:rsidR="009D2039" w:rsidRPr="00717330" w14:paraId="48D26235" w14:textId="77777777" w:rsidTr="00A654A1">
        <w:trPr>
          <w:jc w:val="center"/>
        </w:trPr>
        <w:tc>
          <w:tcPr>
            <w:tcW w:w="1642" w:type="dxa"/>
            <w:vMerge w:val="restart"/>
            <w:vAlign w:val="center"/>
          </w:tcPr>
          <w:p w14:paraId="23DB5956" w14:textId="77777777" w:rsidR="009D2039" w:rsidRDefault="009D2039" w:rsidP="009D2039">
            <w:pPr>
              <w:rPr>
                <w:rFonts w:cs="Arial"/>
              </w:rPr>
            </w:pPr>
            <w:r>
              <w:rPr>
                <w:rFonts w:cs="Arial"/>
              </w:rPr>
              <w:t>DriverSeatVolume_Ctrl</w:t>
            </w:r>
          </w:p>
        </w:tc>
        <w:tc>
          <w:tcPr>
            <w:tcW w:w="1871" w:type="dxa"/>
            <w:vAlign w:val="center"/>
          </w:tcPr>
          <w:p w14:paraId="30FEF409" w14:textId="77777777" w:rsidR="009D2039" w:rsidRDefault="009D2039" w:rsidP="009D2039">
            <w:pPr>
              <w:rPr>
                <w:rFonts w:cs="Arial"/>
              </w:rPr>
            </w:pPr>
            <w:r>
              <w:rPr>
                <w:rFonts w:cs="Arial"/>
              </w:rPr>
              <w:t>Driver To HMI</w:t>
            </w:r>
          </w:p>
        </w:tc>
        <w:tc>
          <w:tcPr>
            <w:tcW w:w="6660" w:type="dxa"/>
            <w:vAlign w:val="center"/>
          </w:tcPr>
          <w:p w14:paraId="3FE4D529" w14:textId="77777777" w:rsidR="009D2039" w:rsidRDefault="009D2039" w:rsidP="009D2039">
            <w:pPr>
              <w:rPr>
                <w:rFonts w:cs="Arial"/>
              </w:rPr>
            </w:pPr>
            <w:r w:rsidRPr="00B04B2A">
              <w:rPr>
                <w:rFonts w:cs="Arial"/>
              </w:rPr>
              <w:t>Adjust volume of driver seat</w:t>
            </w:r>
          </w:p>
        </w:tc>
      </w:tr>
      <w:tr w:rsidR="009D2039" w:rsidRPr="00717330" w14:paraId="08D4DE5D" w14:textId="77777777" w:rsidTr="00A654A1">
        <w:trPr>
          <w:jc w:val="center"/>
        </w:trPr>
        <w:tc>
          <w:tcPr>
            <w:tcW w:w="1642" w:type="dxa"/>
            <w:vMerge w:val="restart"/>
            <w:vAlign w:val="center"/>
          </w:tcPr>
          <w:p w14:paraId="4A0E5CB3" w14:textId="77777777" w:rsidR="009D2039" w:rsidRDefault="009D2039" w:rsidP="009D2039">
            <w:pPr>
              <w:rPr>
                <w:rFonts w:cs="Arial"/>
              </w:rPr>
            </w:pPr>
            <w:r>
              <w:rPr>
                <w:rFonts w:cs="Arial"/>
              </w:rPr>
              <w:t>Duck/Mute Audio</w:t>
            </w:r>
          </w:p>
        </w:tc>
        <w:tc>
          <w:tcPr>
            <w:tcW w:w="1871" w:type="dxa"/>
            <w:vAlign w:val="center"/>
          </w:tcPr>
          <w:p w14:paraId="240729E1" w14:textId="77777777" w:rsidR="009D2039" w:rsidRDefault="009D2039" w:rsidP="009D2039">
            <w:pPr>
              <w:rPr>
                <w:rFonts w:cs="Arial"/>
              </w:rPr>
            </w:pPr>
            <w:r>
              <w:rPr>
                <w:rFonts w:cs="Arial"/>
              </w:rPr>
              <w:t>CA Info Provider To My Seat Space</w:t>
            </w:r>
          </w:p>
        </w:tc>
        <w:tc>
          <w:tcPr>
            <w:tcW w:w="6660" w:type="dxa"/>
            <w:vAlign w:val="center"/>
          </w:tcPr>
          <w:p w14:paraId="41DE50F7" w14:textId="77777777" w:rsidR="009D2039" w:rsidRDefault="009D2039" w:rsidP="009D2039">
            <w:pPr>
              <w:rPr>
                <w:rFonts w:cs="Arial"/>
              </w:rPr>
            </w:pPr>
            <w:r w:rsidRPr="00B04B2A">
              <w:rPr>
                <w:rFonts w:cs="Arial"/>
              </w:rPr>
              <w:t>CA can duck/mute audio throughout the vehicle to share an announcement to passengers.</w:t>
            </w:r>
          </w:p>
        </w:tc>
      </w:tr>
      <w:tr w:rsidR="009D2039" w:rsidRPr="00717330" w14:paraId="6B7538FC" w14:textId="77777777" w:rsidTr="00A654A1">
        <w:trPr>
          <w:jc w:val="center"/>
        </w:trPr>
        <w:tc>
          <w:tcPr>
            <w:tcW w:w="1642" w:type="dxa"/>
            <w:vMerge w:val="restart"/>
            <w:vAlign w:val="center"/>
          </w:tcPr>
          <w:p w14:paraId="696345F6" w14:textId="77777777" w:rsidR="009D2039" w:rsidRDefault="009D2039" w:rsidP="009D2039">
            <w:pPr>
              <w:rPr>
                <w:rFonts w:cs="Arial"/>
              </w:rPr>
            </w:pPr>
            <w:r>
              <w:rPr>
                <w:rFonts w:cs="Arial"/>
              </w:rPr>
              <w:t>Enable_GeneralSoundZones</w:t>
            </w:r>
          </w:p>
        </w:tc>
        <w:tc>
          <w:tcPr>
            <w:tcW w:w="1871" w:type="dxa"/>
            <w:vAlign w:val="center"/>
          </w:tcPr>
          <w:p w14:paraId="207FE6B4" w14:textId="77777777" w:rsidR="009D2039" w:rsidRDefault="009D2039" w:rsidP="009D2039">
            <w:pPr>
              <w:rPr>
                <w:rFonts w:cs="Arial"/>
              </w:rPr>
            </w:pPr>
            <w:r>
              <w:rPr>
                <w:rFonts w:cs="Arial"/>
              </w:rPr>
              <w:t>My Seat Space To Audio System Provider</w:t>
            </w:r>
          </w:p>
        </w:tc>
        <w:tc>
          <w:tcPr>
            <w:tcW w:w="6660" w:type="dxa"/>
            <w:vAlign w:val="center"/>
          </w:tcPr>
          <w:p w14:paraId="65C2564A" w14:textId="77777777" w:rsidR="009D2039" w:rsidRDefault="009D2039" w:rsidP="009D2039">
            <w:pPr>
              <w:rPr>
                <w:rFonts w:cs="Arial"/>
              </w:rPr>
            </w:pPr>
            <w:r w:rsidRPr="00B04B2A">
              <w:rPr>
                <w:rFonts w:cs="Arial"/>
              </w:rPr>
              <w:t>Disable DND</w:t>
            </w:r>
          </w:p>
        </w:tc>
      </w:tr>
      <w:tr w:rsidR="009D2039" w:rsidRPr="00717330" w14:paraId="06C58E2E" w14:textId="77777777" w:rsidTr="00A654A1">
        <w:trPr>
          <w:jc w:val="center"/>
        </w:trPr>
        <w:tc>
          <w:tcPr>
            <w:tcW w:w="1642" w:type="dxa"/>
            <w:vMerge w:val="restart"/>
            <w:vAlign w:val="center"/>
          </w:tcPr>
          <w:p w14:paraId="0B180F2A" w14:textId="77777777" w:rsidR="009D2039" w:rsidRDefault="009D2039" w:rsidP="009D2039">
            <w:pPr>
              <w:rPr>
                <w:rFonts w:cs="Arial"/>
              </w:rPr>
            </w:pPr>
            <w:r>
              <w:rPr>
                <w:rFonts w:cs="Arial"/>
              </w:rPr>
              <w:t>Enable_SoundZones</w:t>
            </w:r>
          </w:p>
        </w:tc>
        <w:tc>
          <w:tcPr>
            <w:tcW w:w="1871" w:type="dxa"/>
            <w:vAlign w:val="center"/>
          </w:tcPr>
          <w:p w14:paraId="350A7C39" w14:textId="77777777" w:rsidR="009D2039" w:rsidRDefault="009D2039" w:rsidP="009D2039">
            <w:pPr>
              <w:rPr>
                <w:rFonts w:cs="Arial"/>
              </w:rPr>
            </w:pPr>
            <w:r>
              <w:rPr>
                <w:rFonts w:cs="Arial"/>
              </w:rPr>
              <w:t>2nd Row Passengers To HMI</w:t>
            </w:r>
          </w:p>
        </w:tc>
        <w:tc>
          <w:tcPr>
            <w:tcW w:w="6660" w:type="dxa"/>
            <w:vAlign w:val="center"/>
          </w:tcPr>
          <w:p w14:paraId="6E4C78DC" w14:textId="77777777" w:rsidR="009D2039" w:rsidRDefault="009D2039" w:rsidP="009D2039">
            <w:pPr>
              <w:rPr>
                <w:rFonts w:cs="Arial"/>
              </w:rPr>
            </w:pPr>
            <w:r w:rsidRPr="00B04B2A">
              <w:rPr>
                <w:rFonts w:cs="Arial"/>
              </w:rPr>
              <w:t>Enable sound on specific vehicle zone</w:t>
            </w:r>
          </w:p>
        </w:tc>
      </w:tr>
      <w:tr w:rsidR="009D2039" w:rsidRPr="00717330" w14:paraId="0F924983" w14:textId="77777777" w:rsidTr="00A654A1">
        <w:trPr>
          <w:jc w:val="center"/>
        </w:trPr>
        <w:tc>
          <w:tcPr>
            <w:tcW w:w="1642" w:type="dxa"/>
            <w:vMerge/>
            <w:vAlign w:val="center"/>
          </w:tcPr>
          <w:p w14:paraId="63EC30BB" w14:textId="77777777" w:rsidR="009D2039" w:rsidRPr="00927C07" w:rsidRDefault="009D2039" w:rsidP="009D2039">
            <w:pPr>
              <w:rPr>
                <w:rFonts w:cs="Arial"/>
              </w:rPr>
            </w:pPr>
          </w:p>
        </w:tc>
        <w:tc>
          <w:tcPr>
            <w:tcW w:w="1871" w:type="dxa"/>
            <w:vAlign w:val="center"/>
          </w:tcPr>
          <w:p w14:paraId="771674B6" w14:textId="77777777" w:rsidR="009D2039" w:rsidRDefault="009D2039" w:rsidP="009D2039">
            <w:pPr>
              <w:rPr>
                <w:rFonts w:cs="Arial"/>
              </w:rPr>
            </w:pPr>
            <w:r>
              <w:rPr>
                <w:rFonts w:cs="Arial"/>
              </w:rPr>
              <w:t>3rd Row Passenger To HMI</w:t>
            </w:r>
          </w:p>
        </w:tc>
        <w:tc>
          <w:tcPr>
            <w:tcW w:w="6660" w:type="dxa"/>
            <w:vAlign w:val="center"/>
          </w:tcPr>
          <w:p w14:paraId="338850D8" w14:textId="77777777" w:rsidR="009D2039" w:rsidRDefault="009D2039" w:rsidP="009D2039">
            <w:pPr>
              <w:rPr>
                <w:rFonts w:cs="Arial"/>
              </w:rPr>
            </w:pPr>
            <w:r w:rsidRPr="00B04B2A">
              <w:rPr>
                <w:rFonts w:cs="Arial"/>
              </w:rPr>
              <w:t>Enable sound on specific vehicle zone</w:t>
            </w:r>
          </w:p>
        </w:tc>
      </w:tr>
      <w:tr w:rsidR="009D2039" w:rsidRPr="00717330" w14:paraId="3549760B" w14:textId="77777777" w:rsidTr="00A654A1">
        <w:trPr>
          <w:jc w:val="center"/>
        </w:trPr>
        <w:tc>
          <w:tcPr>
            <w:tcW w:w="1642" w:type="dxa"/>
            <w:vMerge/>
            <w:vAlign w:val="center"/>
          </w:tcPr>
          <w:p w14:paraId="7A1ACE4C" w14:textId="77777777" w:rsidR="009D2039" w:rsidRPr="00927C07" w:rsidRDefault="009D2039" w:rsidP="009D2039">
            <w:pPr>
              <w:rPr>
                <w:rFonts w:cs="Arial"/>
              </w:rPr>
            </w:pPr>
          </w:p>
        </w:tc>
        <w:tc>
          <w:tcPr>
            <w:tcW w:w="1871" w:type="dxa"/>
            <w:vAlign w:val="center"/>
          </w:tcPr>
          <w:p w14:paraId="71694426" w14:textId="77777777" w:rsidR="009D2039" w:rsidRDefault="009D2039" w:rsidP="009D2039">
            <w:pPr>
              <w:rPr>
                <w:rFonts w:cs="Arial"/>
              </w:rPr>
            </w:pPr>
            <w:r>
              <w:rPr>
                <w:rFonts w:cs="Arial"/>
              </w:rPr>
              <w:t>Driver To HMI</w:t>
            </w:r>
          </w:p>
        </w:tc>
        <w:tc>
          <w:tcPr>
            <w:tcW w:w="6660" w:type="dxa"/>
            <w:vAlign w:val="center"/>
          </w:tcPr>
          <w:p w14:paraId="6E686076" w14:textId="77777777" w:rsidR="009D2039" w:rsidRDefault="009D2039" w:rsidP="009D2039">
            <w:pPr>
              <w:rPr>
                <w:rFonts w:cs="Arial"/>
              </w:rPr>
            </w:pPr>
            <w:r w:rsidRPr="00B04B2A">
              <w:rPr>
                <w:rFonts w:cs="Arial"/>
              </w:rPr>
              <w:t>Enable sound on specific vehicle zone</w:t>
            </w:r>
          </w:p>
        </w:tc>
      </w:tr>
      <w:tr w:rsidR="009D2039" w:rsidRPr="00717330" w14:paraId="32A5AD5A" w14:textId="77777777" w:rsidTr="00A654A1">
        <w:trPr>
          <w:jc w:val="center"/>
        </w:trPr>
        <w:tc>
          <w:tcPr>
            <w:tcW w:w="1642" w:type="dxa"/>
            <w:vMerge/>
            <w:vAlign w:val="center"/>
          </w:tcPr>
          <w:p w14:paraId="5E42627B" w14:textId="77777777" w:rsidR="009D2039" w:rsidRPr="00927C07" w:rsidRDefault="009D2039" w:rsidP="009D2039">
            <w:pPr>
              <w:rPr>
                <w:rFonts w:cs="Arial"/>
              </w:rPr>
            </w:pPr>
          </w:p>
        </w:tc>
        <w:tc>
          <w:tcPr>
            <w:tcW w:w="1871" w:type="dxa"/>
            <w:vAlign w:val="center"/>
          </w:tcPr>
          <w:p w14:paraId="33C8E466" w14:textId="77777777" w:rsidR="009D2039" w:rsidRDefault="009D2039" w:rsidP="009D2039">
            <w:pPr>
              <w:rPr>
                <w:rFonts w:cs="Arial"/>
              </w:rPr>
            </w:pPr>
            <w:r>
              <w:rPr>
                <w:rFonts w:cs="Arial"/>
              </w:rPr>
              <w:t>Front Row Passenger To HMI</w:t>
            </w:r>
          </w:p>
        </w:tc>
        <w:tc>
          <w:tcPr>
            <w:tcW w:w="6660" w:type="dxa"/>
            <w:vAlign w:val="center"/>
          </w:tcPr>
          <w:p w14:paraId="3CEEDD1E" w14:textId="77777777" w:rsidR="009D2039" w:rsidRDefault="009D2039" w:rsidP="009D2039">
            <w:pPr>
              <w:rPr>
                <w:rFonts w:cs="Arial"/>
              </w:rPr>
            </w:pPr>
            <w:r w:rsidRPr="00B04B2A">
              <w:rPr>
                <w:rFonts w:cs="Arial"/>
              </w:rPr>
              <w:t>Enable sound on specific vehicle zone</w:t>
            </w:r>
          </w:p>
        </w:tc>
      </w:tr>
      <w:tr w:rsidR="009D2039" w:rsidRPr="00717330" w14:paraId="6F22CB31" w14:textId="77777777" w:rsidTr="00A654A1">
        <w:trPr>
          <w:jc w:val="center"/>
        </w:trPr>
        <w:tc>
          <w:tcPr>
            <w:tcW w:w="1642" w:type="dxa"/>
            <w:vMerge w:val="restart"/>
            <w:vAlign w:val="center"/>
          </w:tcPr>
          <w:p w14:paraId="18F82D4A" w14:textId="77777777" w:rsidR="009D2039" w:rsidRDefault="009D2039" w:rsidP="009D2039">
            <w:pPr>
              <w:rPr>
                <w:rFonts w:cs="Arial"/>
              </w:rPr>
            </w:pPr>
            <w:r>
              <w:rPr>
                <w:rFonts w:cs="Arial"/>
              </w:rPr>
              <w:t>FrontSeatVolume_Ctrl</w:t>
            </w:r>
          </w:p>
        </w:tc>
        <w:tc>
          <w:tcPr>
            <w:tcW w:w="1871" w:type="dxa"/>
            <w:vAlign w:val="center"/>
          </w:tcPr>
          <w:p w14:paraId="03EE3053" w14:textId="77777777" w:rsidR="009D2039" w:rsidRDefault="009D2039" w:rsidP="009D2039">
            <w:pPr>
              <w:rPr>
                <w:rFonts w:cs="Arial"/>
              </w:rPr>
            </w:pPr>
            <w:r>
              <w:rPr>
                <w:rFonts w:cs="Arial"/>
              </w:rPr>
              <w:t>HMI To My Seat Space</w:t>
            </w:r>
          </w:p>
        </w:tc>
        <w:tc>
          <w:tcPr>
            <w:tcW w:w="6660" w:type="dxa"/>
            <w:vAlign w:val="center"/>
          </w:tcPr>
          <w:p w14:paraId="63C09BB8" w14:textId="77777777" w:rsidR="009D2039" w:rsidRDefault="009D2039" w:rsidP="009D2039">
            <w:pPr>
              <w:rPr>
                <w:rFonts w:cs="Arial"/>
              </w:rPr>
            </w:pPr>
            <w:r w:rsidRPr="00B04B2A">
              <w:rPr>
                <w:rFonts w:cs="Arial"/>
              </w:rPr>
              <w:t>Control Front passenger seat volume</w:t>
            </w:r>
          </w:p>
        </w:tc>
      </w:tr>
      <w:tr w:rsidR="009D2039" w:rsidRPr="00717330" w14:paraId="54E780D7" w14:textId="77777777" w:rsidTr="00A654A1">
        <w:trPr>
          <w:jc w:val="center"/>
        </w:trPr>
        <w:tc>
          <w:tcPr>
            <w:tcW w:w="1642" w:type="dxa"/>
            <w:vMerge w:val="restart"/>
            <w:vAlign w:val="center"/>
          </w:tcPr>
          <w:p w14:paraId="24D9FF7A" w14:textId="77777777" w:rsidR="009D2039" w:rsidRDefault="009D2039" w:rsidP="009D2039">
            <w:pPr>
              <w:rPr>
                <w:rFonts w:cs="Arial"/>
              </w:rPr>
            </w:pPr>
            <w:r>
              <w:rPr>
                <w:rFonts w:cs="Arial"/>
              </w:rPr>
              <w:t>HMI Status</w:t>
            </w:r>
          </w:p>
        </w:tc>
        <w:tc>
          <w:tcPr>
            <w:tcW w:w="1871" w:type="dxa"/>
            <w:vAlign w:val="center"/>
          </w:tcPr>
          <w:p w14:paraId="5A2ABBB8" w14:textId="77777777" w:rsidR="009D2039" w:rsidRDefault="009D2039" w:rsidP="009D2039">
            <w:pPr>
              <w:rPr>
                <w:rFonts w:cs="Arial"/>
              </w:rPr>
            </w:pPr>
            <w:r>
              <w:rPr>
                <w:rFonts w:cs="Arial"/>
              </w:rPr>
              <w:t>HMI To My Seat Space</w:t>
            </w:r>
          </w:p>
        </w:tc>
        <w:tc>
          <w:tcPr>
            <w:tcW w:w="6660" w:type="dxa"/>
            <w:vAlign w:val="center"/>
          </w:tcPr>
          <w:p w14:paraId="347057DD" w14:textId="77777777" w:rsidR="009D2039" w:rsidRDefault="009D2039" w:rsidP="009D2039">
            <w:pPr>
              <w:rPr>
                <w:rFonts w:cs="Arial"/>
              </w:rPr>
            </w:pPr>
            <w:r w:rsidRPr="00B04B2A">
              <w:rPr>
                <w:rFonts w:cs="Arial"/>
              </w:rPr>
              <w:t>HMI Status (Enabled/Disabled)</w:t>
            </w:r>
          </w:p>
        </w:tc>
      </w:tr>
      <w:tr w:rsidR="009D2039" w:rsidRPr="00717330" w14:paraId="404805CA" w14:textId="77777777" w:rsidTr="00A654A1">
        <w:trPr>
          <w:jc w:val="center"/>
        </w:trPr>
        <w:tc>
          <w:tcPr>
            <w:tcW w:w="1642" w:type="dxa"/>
            <w:vMerge w:val="restart"/>
            <w:vAlign w:val="center"/>
          </w:tcPr>
          <w:p w14:paraId="5046A3DA" w14:textId="77777777" w:rsidR="009D2039" w:rsidRDefault="009D2039" w:rsidP="009D2039">
            <w:pPr>
              <w:rPr>
                <w:rFonts w:cs="Arial"/>
              </w:rPr>
            </w:pPr>
            <w:r>
              <w:rPr>
                <w:rFonts w:cs="Arial"/>
              </w:rPr>
              <w:t>In-CarCommunications_Req</w:t>
            </w:r>
          </w:p>
        </w:tc>
        <w:tc>
          <w:tcPr>
            <w:tcW w:w="1871" w:type="dxa"/>
            <w:vAlign w:val="center"/>
          </w:tcPr>
          <w:p w14:paraId="4108C3AD" w14:textId="77777777" w:rsidR="009D2039" w:rsidRDefault="009D2039" w:rsidP="009D2039">
            <w:pPr>
              <w:rPr>
                <w:rFonts w:cs="Arial"/>
              </w:rPr>
            </w:pPr>
            <w:r>
              <w:rPr>
                <w:rFonts w:cs="Arial"/>
              </w:rPr>
              <w:t>2nd Row Passengers To HMI</w:t>
            </w:r>
          </w:p>
        </w:tc>
        <w:tc>
          <w:tcPr>
            <w:tcW w:w="6660" w:type="dxa"/>
            <w:vAlign w:val="center"/>
          </w:tcPr>
          <w:p w14:paraId="0847A9C1" w14:textId="77777777" w:rsidR="009D2039" w:rsidRDefault="009D2039" w:rsidP="009D2039">
            <w:pPr>
              <w:rPr>
                <w:rFonts w:cs="Arial"/>
              </w:rPr>
            </w:pPr>
            <w:r w:rsidRPr="00B04B2A">
              <w:rPr>
                <w:rFonts w:cs="Arial"/>
              </w:rPr>
              <w:t>Request for in car communication activation</w:t>
            </w:r>
          </w:p>
        </w:tc>
      </w:tr>
      <w:tr w:rsidR="009D2039" w:rsidRPr="00717330" w14:paraId="056644E2" w14:textId="77777777" w:rsidTr="00A654A1">
        <w:trPr>
          <w:jc w:val="center"/>
        </w:trPr>
        <w:tc>
          <w:tcPr>
            <w:tcW w:w="1642" w:type="dxa"/>
            <w:vMerge/>
            <w:vAlign w:val="center"/>
          </w:tcPr>
          <w:p w14:paraId="2612E476" w14:textId="77777777" w:rsidR="009D2039" w:rsidRPr="00927C07" w:rsidRDefault="009D2039" w:rsidP="009D2039">
            <w:pPr>
              <w:rPr>
                <w:rFonts w:cs="Arial"/>
              </w:rPr>
            </w:pPr>
          </w:p>
        </w:tc>
        <w:tc>
          <w:tcPr>
            <w:tcW w:w="1871" w:type="dxa"/>
            <w:vAlign w:val="center"/>
          </w:tcPr>
          <w:p w14:paraId="3DD340AF" w14:textId="77777777" w:rsidR="009D2039" w:rsidRDefault="009D2039" w:rsidP="009D2039">
            <w:pPr>
              <w:rPr>
                <w:rFonts w:cs="Arial"/>
              </w:rPr>
            </w:pPr>
            <w:r>
              <w:rPr>
                <w:rFonts w:cs="Arial"/>
              </w:rPr>
              <w:t>3rd Row Passenger To HMI</w:t>
            </w:r>
          </w:p>
        </w:tc>
        <w:tc>
          <w:tcPr>
            <w:tcW w:w="6660" w:type="dxa"/>
            <w:vAlign w:val="center"/>
          </w:tcPr>
          <w:p w14:paraId="6C654DCB" w14:textId="77777777" w:rsidR="009D2039" w:rsidRDefault="009D2039" w:rsidP="009D2039">
            <w:pPr>
              <w:rPr>
                <w:rFonts w:cs="Arial"/>
              </w:rPr>
            </w:pPr>
            <w:r w:rsidRPr="00B04B2A">
              <w:rPr>
                <w:rFonts w:cs="Arial"/>
              </w:rPr>
              <w:t>Request for in car communication activation</w:t>
            </w:r>
          </w:p>
        </w:tc>
      </w:tr>
      <w:tr w:rsidR="009D2039" w:rsidRPr="00717330" w14:paraId="09CEBC5C" w14:textId="77777777" w:rsidTr="00A654A1">
        <w:trPr>
          <w:jc w:val="center"/>
        </w:trPr>
        <w:tc>
          <w:tcPr>
            <w:tcW w:w="1642" w:type="dxa"/>
            <w:vMerge/>
            <w:vAlign w:val="center"/>
          </w:tcPr>
          <w:p w14:paraId="3F6D4760" w14:textId="77777777" w:rsidR="009D2039" w:rsidRPr="00927C07" w:rsidRDefault="009D2039" w:rsidP="009D2039">
            <w:pPr>
              <w:rPr>
                <w:rFonts w:cs="Arial"/>
              </w:rPr>
            </w:pPr>
          </w:p>
        </w:tc>
        <w:tc>
          <w:tcPr>
            <w:tcW w:w="1871" w:type="dxa"/>
            <w:vAlign w:val="center"/>
          </w:tcPr>
          <w:p w14:paraId="5E580D55" w14:textId="77777777" w:rsidR="009D2039" w:rsidRDefault="009D2039" w:rsidP="009D2039">
            <w:pPr>
              <w:rPr>
                <w:rFonts w:cs="Arial"/>
              </w:rPr>
            </w:pPr>
            <w:r>
              <w:rPr>
                <w:rFonts w:cs="Arial"/>
              </w:rPr>
              <w:t>Driver To HMI</w:t>
            </w:r>
          </w:p>
        </w:tc>
        <w:tc>
          <w:tcPr>
            <w:tcW w:w="6660" w:type="dxa"/>
            <w:vAlign w:val="center"/>
          </w:tcPr>
          <w:p w14:paraId="73045F73" w14:textId="77777777" w:rsidR="009D2039" w:rsidRDefault="009D2039" w:rsidP="009D2039">
            <w:pPr>
              <w:rPr>
                <w:rFonts w:cs="Arial"/>
              </w:rPr>
            </w:pPr>
            <w:r w:rsidRPr="00B04B2A">
              <w:rPr>
                <w:rFonts w:cs="Arial"/>
              </w:rPr>
              <w:t>Request for in car communication activation</w:t>
            </w:r>
          </w:p>
        </w:tc>
      </w:tr>
      <w:tr w:rsidR="009D2039" w:rsidRPr="00717330" w14:paraId="4DD7C4C6" w14:textId="77777777" w:rsidTr="00A654A1">
        <w:trPr>
          <w:jc w:val="center"/>
        </w:trPr>
        <w:tc>
          <w:tcPr>
            <w:tcW w:w="1642" w:type="dxa"/>
            <w:vMerge/>
            <w:vAlign w:val="center"/>
          </w:tcPr>
          <w:p w14:paraId="5B1CD961" w14:textId="77777777" w:rsidR="009D2039" w:rsidRPr="00927C07" w:rsidRDefault="009D2039" w:rsidP="009D2039">
            <w:pPr>
              <w:rPr>
                <w:rFonts w:cs="Arial"/>
              </w:rPr>
            </w:pPr>
          </w:p>
        </w:tc>
        <w:tc>
          <w:tcPr>
            <w:tcW w:w="1871" w:type="dxa"/>
            <w:vAlign w:val="center"/>
          </w:tcPr>
          <w:p w14:paraId="7CCC54C5" w14:textId="77777777" w:rsidR="009D2039" w:rsidRDefault="009D2039" w:rsidP="009D2039">
            <w:pPr>
              <w:rPr>
                <w:rFonts w:cs="Arial"/>
              </w:rPr>
            </w:pPr>
            <w:r>
              <w:rPr>
                <w:rFonts w:cs="Arial"/>
              </w:rPr>
              <w:t>Front Row Passenger To HMI</w:t>
            </w:r>
          </w:p>
        </w:tc>
        <w:tc>
          <w:tcPr>
            <w:tcW w:w="6660" w:type="dxa"/>
            <w:vAlign w:val="center"/>
          </w:tcPr>
          <w:p w14:paraId="45DD1768" w14:textId="77777777" w:rsidR="009D2039" w:rsidRDefault="009D2039" w:rsidP="009D2039">
            <w:pPr>
              <w:rPr>
                <w:rFonts w:cs="Arial"/>
              </w:rPr>
            </w:pPr>
            <w:r w:rsidRPr="00B04B2A">
              <w:rPr>
                <w:rFonts w:cs="Arial"/>
              </w:rPr>
              <w:t>Request for in car communication activation</w:t>
            </w:r>
          </w:p>
        </w:tc>
      </w:tr>
      <w:tr w:rsidR="009D2039" w:rsidRPr="00717330" w14:paraId="48F4E4E0" w14:textId="77777777" w:rsidTr="00A654A1">
        <w:trPr>
          <w:jc w:val="center"/>
        </w:trPr>
        <w:tc>
          <w:tcPr>
            <w:tcW w:w="1642" w:type="dxa"/>
            <w:vMerge w:val="restart"/>
            <w:vAlign w:val="center"/>
          </w:tcPr>
          <w:p w14:paraId="69A4D185" w14:textId="77777777" w:rsidR="009D2039" w:rsidRDefault="009D2039" w:rsidP="009D2039">
            <w:pPr>
              <w:rPr>
                <w:rFonts w:cs="Arial"/>
              </w:rPr>
            </w:pPr>
            <w:r>
              <w:rPr>
                <w:rFonts w:cs="Arial"/>
              </w:rPr>
              <w:t>In-VehicleNoises</w:t>
            </w:r>
          </w:p>
        </w:tc>
        <w:tc>
          <w:tcPr>
            <w:tcW w:w="1871" w:type="dxa"/>
            <w:vAlign w:val="center"/>
          </w:tcPr>
          <w:p w14:paraId="7306C33D" w14:textId="77777777" w:rsidR="009D2039" w:rsidRDefault="009D2039" w:rsidP="009D2039">
            <w:pPr>
              <w:rPr>
                <w:rFonts w:cs="Arial"/>
              </w:rPr>
            </w:pPr>
            <w:r>
              <w:rPr>
                <w:rFonts w:cs="Arial"/>
              </w:rPr>
              <w:t>Host Vehicle Environment To My Seat Space</w:t>
            </w:r>
          </w:p>
        </w:tc>
        <w:tc>
          <w:tcPr>
            <w:tcW w:w="6660" w:type="dxa"/>
            <w:vAlign w:val="center"/>
          </w:tcPr>
          <w:p w14:paraId="657CF8E3" w14:textId="77777777" w:rsidR="009D2039" w:rsidRDefault="009D2039" w:rsidP="009D2039">
            <w:pPr>
              <w:rPr>
                <w:rFonts w:cs="Arial"/>
              </w:rPr>
            </w:pPr>
            <w:r w:rsidRPr="00B04B2A">
              <w:rPr>
                <w:rFonts w:cs="Arial"/>
              </w:rPr>
              <w:t>-Bluetooth Interference</w:t>
            </w:r>
          </w:p>
          <w:p w14:paraId="066514E1" w14:textId="77777777" w:rsidR="009D2039" w:rsidRDefault="009D2039" w:rsidP="009D2039">
            <w:pPr>
              <w:rPr>
                <w:rFonts w:cs="Arial"/>
              </w:rPr>
            </w:pPr>
            <w:r w:rsidRPr="00B04B2A">
              <w:rPr>
                <w:rFonts w:cs="Arial"/>
              </w:rPr>
              <w:t>-Ignition System</w:t>
            </w:r>
          </w:p>
          <w:p w14:paraId="6EDEAB3E" w14:textId="77777777" w:rsidR="009D2039" w:rsidRDefault="009D2039" w:rsidP="009D2039">
            <w:pPr>
              <w:rPr>
                <w:rFonts w:cs="Arial"/>
              </w:rPr>
            </w:pPr>
            <w:r w:rsidRPr="00B04B2A">
              <w:rPr>
                <w:rFonts w:cs="Arial"/>
              </w:rPr>
              <w:t>-Seat Belt Status</w:t>
            </w:r>
          </w:p>
          <w:p w14:paraId="6F5C4981" w14:textId="77777777" w:rsidR="009D2039" w:rsidRDefault="009D2039" w:rsidP="009D2039">
            <w:pPr>
              <w:rPr>
                <w:rFonts w:cs="Arial"/>
              </w:rPr>
            </w:pPr>
            <w:r w:rsidRPr="00B04B2A">
              <w:rPr>
                <w:rFonts w:cs="Arial"/>
              </w:rPr>
              <w:t>-Door Ajar Status</w:t>
            </w:r>
          </w:p>
          <w:p w14:paraId="427CCDED" w14:textId="77777777" w:rsidR="009D2039" w:rsidRDefault="009D2039" w:rsidP="009D2039">
            <w:pPr>
              <w:rPr>
                <w:rFonts w:cs="Arial"/>
              </w:rPr>
            </w:pPr>
            <w:r w:rsidRPr="00B04B2A">
              <w:rPr>
                <w:rFonts w:cs="Arial"/>
              </w:rPr>
              <w:t>-Other Occupants</w:t>
            </w:r>
          </w:p>
        </w:tc>
      </w:tr>
      <w:tr w:rsidR="009D2039" w:rsidRPr="00717330" w14:paraId="5991B323" w14:textId="77777777" w:rsidTr="00A654A1">
        <w:trPr>
          <w:jc w:val="center"/>
        </w:trPr>
        <w:tc>
          <w:tcPr>
            <w:tcW w:w="1642" w:type="dxa"/>
            <w:vMerge w:val="restart"/>
            <w:vAlign w:val="center"/>
          </w:tcPr>
          <w:p w14:paraId="75FD2ECD" w14:textId="77777777" w:rsidR="009D2039" w:rsidRDefault="009D2039" w:rsidP="009D2039">
            <w:pPr>
              <w:rPr>
                <w:rFonts w:cs="Arial"/>
              </w:rPr>
            </w:pPr>
            <w:r>
              <w:rPr>
                <w:rFonts w:cs="Arial"/>
              </w:rPr>
              <w:t>IndividualSeatVolume_Ctrl</w:t>
            </w:r>
          </w:p>
        </w:tc>
        <w:tc>
          <w:tcPr>
            <w:tcW w:w="1871" w:type="dxa"/>
            <w:vAlign w:val="center"/>
          </w:tcPr>
          <w:p w14:paraId="0CF96EFA" w14:textId="77777777" w:rsidR="009D2039" w:rsidRDefault="009D2039" w:rsidP="009D2039">
            <w:pPr>
              <w:rPr>
                <w:rFonts w:cs="Arial"/>
              </w:rPr>
            </w:pPr>
            <w:r>
              <w:rPr>
                <w:rFonts w:cs="Arial"/>
              </w:rPr>
              <w:t>2nd Row Passengers To HMI</w:t>
            </w:r>
          </w:p>
        </w:tc>
        <w:tc>
          <w:tcPr>
            <w:tcW w:w="6660" w:type="dxa"/>
            <w:vAlign w:val="center"/>
          </w:tcPr>
          <w:p w14:paraId="58233413" w14:textId="77777777" w:rsidR="009D2039" w:rsidRDefault="009D2039" w:rsidP="009D2039">
            <w:pPr>
              <w:rPr>
                <w:rFonts w:cs="Arial"/>
              </w:rPr>
            </w:pPr>
            <w:r w:rsidRPr="00B04B2A">
              <w:rPr>
                <w:rFonts w:cs="Arial"/>
              </w:rPr>
              <w:t>Adjust individual seat zone volume</w:t>
            </w:r>
          </w:p>
        </w:tc>
      </w:tr>
      <w:tr w:rsidR="009D2039" w:rsidRPr="00717330" w14:paraId="2AB5AAAA" w14:textId="77777777" w:rsidTr="00A654A1">
        <w:trPr>
          <w:jc w:val="center"/>
        </w:trPr>
        <w:tc>
          <w:tcPr>
            <w:tcW w:w="1642" w:type="dxa"/>
            <w:vMerge/>
            <w:vAlign w:val="center"/>
          </w:tcPr>
          <w:p w14:paraId="459237AE" w14:textId="77777777" w:rsidR="009D2039" w:rsidRPr="00927C07" w:rsidRDefault="009D2039" w:rsidP="009D2039">
            <w:pPr>
              <w:rPr>
                <w:rFonts w:cs="Arial"/>
              </w:rPr>
            </w:pPr>
          </w:p>
        </w:tc>
        <w:tc>
          <w:tcPr>
            <w:tcW w:w="1871" w:type="dxa"/>
            <w:vAlign w:val="center"/>
          </w:tcPr>
          <w:p w14:paraId="156EF29E" w14:textId="77777777" w:rsidR="009D2039" w:rsidRDefault="009D2039" w:rsidP="009D2039">
            <w:pPr>
              <w:rPr>
                <w:rFonts w:cs="Arial"/>
              </w:rPr>
            </w:pPr>
            <w:r>
              <w:rPr>
                <w:rFonts w:cs="Arial"/>
              </w:rPr>
              <w:t>3rd Row Passenger To HMI</w:t>
            </w:r>
          </w:p>
        </w:tc>
        <w:tc>
          <w:tcPr>
            <w:tcW w:w="6660" w:type="dxa"/>
            <w:vAlign w:val="center"/>
          </w:tcPr>
          <w:p w14:paraId="5C5E5A28" w14:textId="77777777" w:rsidR="009D2039" w:rsidRDefault="009D2039" w:rsidP="009D2039">
            <w:pPr>
              <w:rPr>
                <w:rFonts w:cs="Arial"/>
              </w:rPr>
            </w:pPr>
            <w:r w:rsidRPr="00B04B2A">
              <w:rPr>
                <w:rFonts w:cs="Arial"/>
              </w:rPr>
              <w:t>Adjust individual seat zone volume</w:t>
            </w:r>
          </w:p>
        </w:tc>
      </w:tr>
      <w:tr w:rsidR="009D2039" w:rsidRPr="00717330" w14:paraId="1561174C" w14:textId="77777777" w:rsidTr="00A654A1">
        <w:trPr>
          <w:jc w:val="center"/>
        </w:trPr>
        <w:tc>
          <w:tcPr>
            <w:tcW w:w="1642" w:type="dxa"/>
            <w:vMerge w:val="restart"/>
            <w:vAlign w:val="center"/>
          </w:tcPr>
          <w:p w14:paraId="16611872" w14:textId="77777777" w:rsidR="009D2039" w:rsidRDefault="009D2039" w:rsidP="009D2039">
            <w:pPr>
              <w:rPr>
                <w:rFonts w:cs="Arial"/>
              </w:rPr>
            </w:pPr>
            <w:r>
              <w:rPr>
                <w:rFonts w:cs="Arial"/>
              </w:rPr>
              <w:t>Media</w:t>
            </w:r>
          </w:p>
        </w:tc>
        <w:tc>
          <w:tcPr>
            <w:tcW w:w="1871" w:type="dxa"/>
            <w:vAlign w:val="center"/>
          </w:tcPr>
          <w:p w14:paraId="25F39B57" w14:textId="77777777" w:rsidR="009D2039" w:rsidRDefault="009D2039" w:rsidP="009D2039">
            <w:pPr>
              <w:rPr>
                <w:rFonts w:cs="Arial"/>
              </w:rPr>
            </w:pPr>
            <w:r>
              <w:rPr>
                <w:rFonts w:cs="Arial"/>
              </w:rPr>
              <w:t>External Audio Device To My Seat Space</w:t>
            </w:r>
          </w:p>
        </w:tc>
        <w:tc>
          <w:tcPr>
            <w:tcW w:w="6660" w:type="dxa"/>
            <w:vAlign w:val="center"/>
          </w:tcPr>
          <w:p w14:paraId="0D9B2EDA" w14:textId="77777777" w:rsidR="009D2039" w:rsidRDefault="009D2039" w:rsidP="009D2039">
            <w:pPr>
              <w:rPr>
                <w:rFonts w:cs="Arial"/>
              </w:rPr>
            </w:pPr>
            <w:r w:rsidRPr="00B04B2A">
              <w:rPr>
                <w:rFonts w:cs="Arial"/>
              </w:rPr>
              <w:t>Audio or video</w:t>
            </w:r>
          </w:p>
        </w:tc>
      </w:tr>
      <w:tr w:rsidR="009D2039" w:rsidRPr="00717330" w14:paraId="22094F86" w14:textId="77777777" w:rsidTr="00A654A1">
        <w:trPr>
          <w:jc w:val="center"/>
        </w:trPr>
        <w:tc>
          <w:tcPr>
            <w:tcW w:w="1642" w:type="dxa"/>
            <w:vMerge w:val="restart"/>
            <w:vAlign w:val="center"/>
          </w:tcPr>
          <w:p w14:paraId="48C777A1" w14:textId="77777777" w:rsidR="009D2039" w:rsidRDefault="009D2039" w:rsidP="009D2039">
            <w:pPr>
              <w:rPr>
                <w:rFonts w:cs="Arial"/>
              </w:rPr>
            </w:pPr>
            <w:r>
              <w:rPr>
                <w:rFonts w:cs="Arial"/>
              </w:rPr>
              <w:t>MSS Lockout</w:t>
            </w:r>
          </w:p>
        </w:tc>
        <w:tc>
          <w:tcPr>
            <w:tcW w:w="1871" w:type="dxa"/>
            <w:vAlign w:val="center"/>
          </w:tcPr>
          <w:p w14:paraId="27453E19" w14:textId="77777777" w:rsidR="009D2039" w:rsidRDefault="009D2039" w:rsidP="009D2039">
            <w:pPr>
              <w:rPr>
                <w:rFonts w:cs="Arial"/>
              </w:rPr>
            </w:pPr>
            <w:r>
              <w:rPr>
                <w:rFonts w:cs="Arial"/>
              </w:rPr>
              <w:t>Driver To HMI</w:t>
            </w:r>
          </w:p>
        </w:tc>
        <w:tc>
          <w:tcPr>
            <w:tcW w:w="6660" w:type="dxa"/>
            <w:vAlign w:val="center"/>
          </w:tcPr>
          <w:p w14:paraId="266BFA0F" w14:textId="77777777" w:rsidR="009D2039" w:rsidRDefault="009D2039" w:rsidP="009D2039">
            <w:pPr>
              <w:rPr>
                <w:rFonts w:cs="Arial"/>
              </w:rPr>
            </w:pPr>
            <w:r w:rsidRPr="00B04B2A">
              <w:rPr>
                <w:rFonts w:cs="Arial"/>
              </w:rPr>
              <w:t>•There will be a button on the MSS Sync Application that can disable the feature</w:t>
            </w:r>
          </w:p>
          <w:p w14:paraId="1764D50A" w14:textId="77777777" w:rsidR="009D2039" w:rsidRDefault="009D2039" w:rsidP="009D2039">
            <w:pPr>
              <w:rPr>
                <w:rFonts w:cs="Arial"/>
              </w:rPr>
            </w:pPr>
            <w:r w:rsidRPr="00B04B2A">
              <w:rPr>
                <w:rFonts w:cs="Arial"/>
              </w:rPr>
              <w:t>•This “disable” will prevent the vehicle from going into zone mode and grey out actions for passengers via URC.</w:t>
            </w:r>
          </w:p>
          <w:p w14:paraId="124D8DF8" w14:textId="77777777" w:rsidR="009D2039" w:rsidRDefault="009D2039" w:rsidP="009D2039">
            <w:pPr>
              <w:rPr>
                <w:rFonts w:cs="Arial"/>
              </w:rPr>
            </w:pPr>
            <w:r w:rsidRPr="00B04B2A">
              <w:rPr>
                <w:rFonts w:cs="Arial"/>
              </w:rPr>
              <w:t>•Once the button is activated, the vehicle will enter/stay in Full Cabin Mode.</w:t>
            </w:r>
          </w:p>
          <w:p w14:paraId="444C1273" w14:textId="77777777" w:rsidR="009D2039" w:rsidRDefault="009D2039" w:rsidP="009D2039">
            <w:pPr>
              <w:rPr>
                <w:rFonts w:cs="Arial"/>
              </w:rPr>
            </w:pPr>
            <w:r w:rsidRPr="00B04B2A">
              <w:rPr>
                <w:rFonts w:cs="Arial"/>
              </w:rPr>
              <w:t>•Users will not be able to share audio to a zone or take a phone call in their seat.</w:t>
            </w:r>
          </w:p>
          <w:p w14:paraId="356C97D3" w14:textId="77777777" w:rsidR="009D2039" w:rsidRDefault="009D2039" w:rsidP="009D2039">
            <w:pPr>
              <w:rPr>
                <w:rFonts w:cs="Arial"/>
              </w:rPr>
            </w:pPr>
            <w:r w:rsidRPr="00B04B2A">
              <w:rPr>
                <w:rFonts w:cs="Arial"/>
              </w:rPr>
              <w:t>•CA and ICC will function as normal, as this doesn’t change the sound mode.</w:t>
            </w:r>
          </w:p>
        </w:tc>
      </w:tr>
      <w:tr w:rsidR="009D2039" w:rsidRPr="00717330" w14:paraId="71ED0361" w14:textId="77777777" w:rsidTr="00A654A1">
        <w:trPr>
          <w:jc w:val="center"/>
        </w:trPr>
        <w:tc>
          <w:tcPr>
            <w:tcW w:w="1642" w:type="dxa"/>
            <w:vMerge/>
            <w:vAlign w:val="center"/>
          </w:tcPr>
          <w:p w14:paraId="5A3C814C" w14:textId="77777777" w:rsidR="009D2039" w:rsidRPr="00927C07" w:rsidRDefault="009D2039" w:rsidP="009D2039">
            <w:pPr>
              <w:rPr>
                <w:rFonts w:cs="Arial"/>
              </w:rPr>
            </w:pPr>
          </w:p>
        </w:tc>
        <w:tc>
          <w:tcPr>
            <w:tcW w:w="1871" w:type="dxa"/>
            <w:vAlign w:val="center"/>
          </w:tcPr>
          <w:p w14:paraId="5E393499" w14:textId="77777777" w:rsidR="009D2039" w:rsidRDefault="009D2039" w:rsidP="009D2039">
            <w:pPr>
              <w:rPr>
                <w:rFonts w:cs="Arial"/>
              </w:rPr>
            </w:pPr>
            <w:r>
              <w:rPr>
                <w:rFonts w:cs="Arial"/>
              </w:rPr>
              <w:t>Front Row Passenger To HMI</w:t>
            </w:r>
          </w:p>
        </w:tc>
        <w:tc>
          <w:tcPr>
            <w:tcW w:w="6660" w:type="dxa"/>
            <w:vAlign w:val="center"/>
          </w:tcPr>
          <w:p w14:paraId="53A3B250" w14:textId="77777777" w:rsidR="009D2039" w:rsidRDefault="009D2039" w:rsidP="009D2039">
            <w:pPr>
              <w:rPr>
                <w:rFonts w:cs="Arial"/>
              </w:rPr>
            </w:pPr>
            <w:r w:rsidRPr="00B04B2A">
              <w:rPr>
                <w:rFonts w:cs="Arial"/>
              </w:rPr>
              <w:t>•There will be a button on the MSS Sync Application that can disable the feature</w:t>
            </w:r>
          </w:p>
          <w:p w14:paraId="49FC9402" w14:textId="77777777" w:rsidR="009D2039" w:rsidRDefault="009D2039" w:rsidP="009D2039">
            <w:pPr>
              <w:rPr>
                <w:rFonts w:cs="Arial"/>
              </w:rPr>
            </w:pPr>
            <w:r w:rsidRPr="00B04B2A">
              <w:rPr>
                <w:rFonts w:cs="Arial"/>
              </w:rPr>
              <w:t>•This “disable” will prevent the vehicle from going into zone mode and grey out actions for passengers via URC.</w:t>
            </w:r>
          </w:p>
          <w:p w14:paraId="79C6EE9C" w14:textId="77777777" w:rsidR="009D2039" w:rsidRDefault="009D2039" w:rsidP="009D2039">
            <w:pPr>
              <w:rPr>
                <w:rFonts w:cs="Arial"/>
              </w:rPr>
            </w:pPr>
            <w:r w:rsidRPr="00B04B2A">
              <w:rPr>
                <w:rFonts w:cs="Arial"/>
              </w:rPr>
              <w:t>•Once the button is activated, the vehicle will enter/stay in Full Cabin Mode.</w:t>
            </w:r>
          </w:p>
          <w:p w14:paraId="5FBCC75D" w14:textId="77777777" w:rsidR="009D2039" w:rsidRDefault="009D2039" w:rsidP="009D2039">
            <w:pPr>
              <w:rPr>
                <w:rFonts w:cs="Arial"/>
              </w:rPr>
            </w:pPr>
            <w:r w:rsidRPr="00B04B2A">
              <w:rPr>
                <w:rFonts w:cs="Arial"/>
              </w:rPr>
              <w:t>•Users will not be able to share audio to a zone or take a phone call in their seat.</w:t>
            </w:r>
          </w:p>
          <w:p w14:paraId="68391BD1" w14:textId="77777777" w:rsidR="009D2039" w:rsidRDefault="009D2039" w:rsidP="009D2039">
            <w:pPr>
              <w:rPr>
                <w:rFonts w:cs="Arial"/>
              </w:rPr>
            </w:pPr>
            <w:r w:rsidRPr="00B04B2A">
              <w:rPr>
                <w:rFonts w:cs="Arial"/>
              </w:rPr>
              <w:t>•CA and ICC will function as normal, as this doesn’t change the sound mode.</w:t>
            </w:r>
          </w:p>
        </w:tc>
      </w:tr>
      <w:tr w:rsidR="009D2039" w:rsidRPr="00717330" w14:paraId="7EB90E09" w14:textId="77777777" w:rsidTr="00A654A1">
        <w:trPr>
          <w:jc w:val="center"/>
        </w:trPr>
        <w:tc>
          <w:tcPr>
            <w:tcW w:w="1642" w:type="dxa"/>
            <w:vMerge w:val="restart"/>
            <w:vAlign w:val="center"/>
          </w:tcPr>
          <w:p w14:paraId="2CA79401" w14:textId="77777777" w:rsidR="009D2039" w:rsidRDefault="009D2039" w:rsidP="009D2039">
            <w:pPr>
              <w:rPr>
                <w:rFonts w:cs="Arial"/>
              </w:rPr>
            </w:pPr>
            <w:r>
              <w:rPr>
                <w:rFonts w:cs="Arial"/>
              </w:rPr>
              <w:t>NaviPromt_Notification</w:t>
            </w:r>
          </w:p>
        </w:tc>
        <w:tc>
          <w:tcPr>
            <w:tcW w:w="1871" w:type="dxa"/>
            <w:vAlign w:val="center"/>
          </w:tcPr>
          <w:p w14:paraId="33E5B644" w14:textId="77777777" w:rsidR="009D2039" w:rsidRDefault="009D2039" w:rsidP="009D2039">
            <w:pPr>
              <w:rPr>
                <w:rFonts w:cs="Arial"/>
              </w:rPr>
            </w:pPr>
            <w:r>
              <w:rPr>
                <w:rFonts w:cs="Arial"/>
              </w:rPr>
              <w:t>HMI To Driver</w:t>
            </w:r>
          </w:p>
        </w:tc>
        <w:tc>
          <w:tcPr>
            <w:tcW w:w="6660" w:type="dxa"/>
            <w:vAlign w:val="center"/>
          </w:tcPr>
          <w:p w14:paraId="0E8E289F" w14:textId="77777777" w:rsidR="009D2039" w:rsidRDefault="009D2039" w:rsidP="009D2039">
            <w:pPr>
              <w:rPr>
                <w:rFonts w:cs="Arial"/>
              </w:rPr>
            </w:pPr>
            <w:r w:rsidRPr="00B04B2A">
              <w:rPr>
                <w:rFonts w:cs="Arial"/>
              </w:rPr>
              <w:t>Navigation prompt notification</w:t>
            </w:r>
          </w:p>
        </w:tc>
      </w:tr>
      <w:tr w:rsidR="009D2039" w:rsidRPr="00717330" w14:paraId="4AEDC178" w14:textId="77777777" w:rsidTr="00A654A1">
        <w:trPr>
          <w:jc w:val="center"/>
        </w:trPr>
        <w:tc>
          <w:tcPr>
            <w:tcW w:w="1642" w:type="dxa"/>
            <w:vMerge w:val="restart"/>
            <w:vAlign w:val="center"/>
          </w:tcPr>
          <w:p w14:paraId="1C5C6AE7" w14:textId="77777777" w:rsidR="009D2039" w:rsidRDefault="009D2039" w:rsidP="009D2039">
            <w:pPr>
              <w:rPr>
                <w:rFonts w:cs="Arial"/>
              </w:rPr>
            </w:pPr>
            <w:r>
              <w:rPr>
                <w:rFonts w:cs="Arial"/>
              </w:rPr>
              <w:t>On-Vehicle_Noises</w:t>
            </w:r>
          </w:p>
        </w:tc>
        <w:tc>
          <w:tcPr>
            <w:tcW w:w="1871" w:type="dxa"/>
            <w:vAlign w:val="center"/>
          </w:tcPr>
          <w:p w14:paraId="207DEEAB" w14:textId="77777777" w:rsidR="009D2039" w:rsidRDefault="009D2039" w:rsidP="009D2039">
            <w:pPr>
              <w:rPr>
                <w:rFonts w:cs="Arial"/>
              </w:rPr>
            </w:pPr>
            <w:r>
              <w:rPr>
                <w:rFonts w:cs="Arial"/>
              </w:rPr>
              <w:t>External Environment To My Seat Space</w:t>
            </w:r>
          </w:p>
        </w:tc>
        <w:tc>
          <w:tcPr>
            <w:tcW w:w="6660" w:type="dxa"/>
            <w:vAlign w:val="center"/>
          </w:tcPr>
          <w:p w14:paraId="1A39EC4B" w14:textId="77777777" w:rsidR="009D2039" w:rsidRDefault="009D2039" w:rsidP="009D2039">
            <w:pPr>
              <w:rPr>
                <w:rFonts w:cs="Arial"/>
              </w:rPr>
            </w:pPr>
            <w:r w:rsidRPr="00B04B2A">
              <w:rPr>
                <w:rFonts w:cs="Arial"/>
              </w:rPr>
              <w:t>-Android Auto/Apple CarPlay</w:t>
            </w:r>
          </w:p>
          <w:p w14:paraId="3B2AA860" w14:textId="77777777" w:rsidR="009D2039" w:rsidRDefault="009D2039" w:rsidP="009D2039">
            <w:pPr>
              <w:rPr>
                <w:rFonts w:cs="Arial"/>
              </w:rPr>
            </w:pPr>
            <w:r w:rsidRPr="00B04B2A">
              <w:rPr>
                <w:rFonts w:cs="Arial"/>
              </w:rPr>
              <w:t>-3rd Party Apps</w:t>
            </w:r>
          </w:p>
          <w:p w14:paraId="6E8A4E61" w14:textId="77777777" w:rsidR="009D2039" w:rsidRDefault="009D2039" w:rsidP="009D2039">
            <w:pPr>
              <w:rPr>
                <w:rFonts w:cs="Arial"/>
              </w:rPr>
            </w:pPr>
            <w:r w:rsidRPr="00B04B2A">
              <w:rPr>
                <w:rFonts w:cs="Arial"/>
              </w:rPr>
              <w:t>-Bluetooth Interference</w:t>
            </w:r>
          </w:p>
        </w:tc>
      </w:tr>
      <w:tr w:rsidR="009D2039" w:rsidRPr="00717330" w14:paraId="6809FD8E" w14:textId="77777777" w:rsidTr="00A654A1">
        <w:trPr>
          <w:jc w:val="center"/>
        </w:trPr>
        <w:tc>
          <w:tcPr>
            <w:tcW w:w="1642" w:type="dxa"/>
            <w:vMerge w:val="restart"/>
            <w:vAlign w:val="center"/>
          </w:tcPr>
          <w:p w14:paraId="1E23F788" w14:textId="77777777" w:rsidR="009D2039" w:rsidRDefault="009D2039" w:rsidP="009D2039">
            <w:pPr>
              <w:rPr>
                <w:rFonts w:cs="Arial"/>
              </w:rPr>
            </w:pPr>
            <w:r>
              <w:rPr>
                <w:rFonts w:cs="Arial"/>
              </w:rPr>
              <w:t>PassengerSeatVolume_Ctrl</w:t>
            </w:r>
          </w:p>
        </w:tc>
        <w:tc>
          <w:tcPr>
            <w:tcW w:w="1871" w:type="dxa"/>
            <w:vAlign w:val="center"/>
          </w:tcPr>
          <w:p w14:paraId="64DBD533" w14:textId="77777777" w:rsidR="009D2039" w:rsidRDefault="009D2039" w:rsidP="009D2039">
            <w:pPr>
              <w:rPr>
                <w:rFonts w:cs="Arial"/>
              </w:rPr>
            </w:pPr>
            <w:r>
              <w:rPr>
                <w:rFonts w:cs="Arial"/>
              </w:rPr>
              <w:t>Front Row Passenger To HMI</w:t>
            </w:r>
          </w:p>
        </w:tc>
        <w:tc>
          <w:tcPr>
            <w:tcW w:w="6660" w:type="dxa"/>
            <w:vAlign w:val="center"/>
          </w:tcPr>
          <w:p w14:paraId="608EF997" w14:textId="77777777" w:rsidR="009D2039" w:rsidRDefault="009D2039" w:rsidP="009D2039">
            <w:pPr>
              <w:rPr>
                <w:rFonts w:cs="Arial"/>
              </w:rPr>
            </w:pPr>
            <w:r w:rsidRPr="00B04B2A">
              <w:rPr>
                <w:rFonts w:cs="Arial"/>
              </w:rPr>
              <w:t>Adjust passenger seat volume</w:t>
            </w:r>
          </w:p>
        </w:tc>
      </w:tr>
      <w:tr w:rsidR="009D2039" w:rsidRPr="00717330" w14:paraId="595D4048" w14:textId="77777777" w:rsidTr="00A654A1">
        <w:trPr>
          <w:jc w:val="center"/>
        </w:trPr>
        <w:tc>
          <w:tcPr>
            <w:tcW w:w="1642" w:type="dxa"/>
            <w:vMerge w:val="restart"/>
            <w:vAlign w:val="center"/>
          </w:tcPr>
          <w:p w14:paraId="62511969" w14:textId="77777777" w:rsidR="009D2039" w:rsidRDefault="009D2039" w:rsidP="009D2039">
            <w:pPr>
              <w:rPr>
                <w:rFonts w:cs="Arial"/>
              </w:rPr>
            </w:pPr>
            <w:r>
              <w:rPr>
                <w:rFonts w:cs="Arial"/>
              </w:rPr>
              <w:t>PhoneCall</w:t>
            </w:r>
          </w:p>
        </w:tc>
        <w:tc>
          <w:tcPr>
            <w:tcW w:w="1871" w:type="dxa"/>
            <w:vAlign w:val="center"/>
          </w:tcPr>
          <w:p w14:paraId="5C48AF67" w14:textId="77777777" w:rsidR="009D2039" w:rsidRDefault="009D2039" w:rsidP="009D2039">
            <w:pPr>
              <w:rPr>
                <w:rFonts w:cs="Arial"/>
              </w:rPr>
            </w:pPr>
            <w:r>
              <w:rPr>
                <w:rFonts w:cs="Arial"/>
              </w:rPr>
              <w:t>External Communication Device To My Seat Space</w:t>
            </w:r>
          </w:p>
        </w:tc>
        <w:tc>
          <w:tcPr>
            <w:tcW w:w="6660" w:type="dxa"/>
            <w:vAlign w:val="center"/>
          </w:tcPr>
          <w:p w14:paraId="6B7DEF96" w14:textId="77777777" w:rsidR="009D2039" w:rsidRDefault="009D2039" w:rsidP="009D2039">
            <w:pPr>
              <w:rPr>
                <w:rFonts w:cs="Arial"/>
              </w:rPr>
            </w:pPr>
            <w:r w:rsidRPr="00B04B2A">
              <w:rPr>
                <w:rFonts w:cs="Arial"/>
              </w:rPr>
              <w:t xml:space="preserve">Incoming/outgoing Phone call </w:t>
            </w:r>
          </w:p>
        </w:tc>
      </w:tr>
      <w:tr w:rsidR="009D2039" w:rsidRPr="00717330" w14:paraId="3C8CC3F8" w14:textId="77777777" w:rsidTr="00A654A1">
        <w:trPr>
          <w:jc w:val="center"/>
        </w:trPr>
        <w:tc>
          <w:tcPr>
            <w:tcW w:w="1642" w:type="dxa"/>
            <w:vMerge w:val="restart"/>
            <w:vAlign w:val="center"/>
          </w:tcPr>
          <w:p w14:paraId="6977EE7C" w14:textId="77777777" w:rsidR="009D2039" w:rsidRDefault="009D2039" w:rsidP="009D2039">
            <w:pPr>
              <w:rPr>
                <w:rFonts w:cs="Arial"/>
              </w:rPr>
            </w:pPr>
            <w:r>
              <w:rPr>
                <w:rFonts w:cs="Arial"/>
              </w:rPr>
              <w:t>Play_Music</w:t>
            </w:r>
          </w:p>
        </w:tc>
        <w:tc>
          <w:tcPr>
            <w:tcW w:w="1871" w:type="dxa"/>
            <w:vAlign w:val="center"/>
          </w:tcPr>
          <w:p w14:paraId="3904ED34" w14:textId="77777777" w:rsidR="009D2039" w:rsidRDefault="009D2039" w:rsidP="009D2039">
            <w:pPr>
              <w:rPr>
                <w:rFonts w:cs="Arial"/>
              </w:rPr>
            </w:pPr>
            <w:r>
              <w:rPr>
                <w:rFonts w:cs="Arial"/>
              </w:rPr>
              <w:t>My Seat Space To Audio System Provider</w:t>
            </w:r>
          </w:p>
        </w:tc>
        <w:tc>
          <w:tcPr>
            <w:tcW w:w="6660" w:type="dxa"/>
            <w:vAlign w:val="center"/>
          </w:tcPr>
          <w:p w14:paraId="0D0CBBC9" w14:textId="77777777" w:rsidR="009D2039" w:rsidRDefault="009D2039" w:rsidP="009D2039">
            <w:pPr>
              <w:rPr>
                <w:rFonts w:cs="Arial"/>
              </w:rPr>
            </w:pPr>
            <w:r w:rsidRPr="00B04B2A">
              <w:rPr>
                <w:rFonts w:cs="Arial"/>
              </w:rPr>
              <w:t>Play Music</w:t>
            </w:r>
          </w:p>
        </w:tc>
      </w:tr>
      <w:tr w:rsidR="009D2039" w:rsidRPr="00717330" w14:paraId="6339E34C" w14:textId="77777777" w:rsidTr="00A654A1">
        <w:trPr>
          <w:jc w:val="center"/>
        </w:trPr>
        <w:tc>
          <w:tcPr>
            <w:tcW w:w="1642" w:type="dxa"/>
            <w:vMerge w:val="restart"/>
            <w:vAlign w:val="center"/>
          </w:tcPr>
          <w:p w14:paraId="7F46D28A" w14:textId="77777777" w:rsidR="009D2039" w:rsidRDefault="009D2039" w:rsidP="009D2039">
            <w:pPr>
              <w:rPr>
                <w:rFonts w:cs="Arial"/>
              </w:rPr>
            </w:pPr>
            <w:r>
              <w:rPr>
                <w:rFonts w:cs="Arial"/>
              </w:rPr>
              <w:t>Prevent ZoneMode</w:t>
            </w:r>
          </w:p>
        </w:tc>
        <w:tc>
          <w:tcPr>
            <w:tcW w:w="1871" w:type="dxa"/>
            <w:vAlign w:val="center"/>
          </w:tcPr>
          <w:p w14:paraId="5B07E2FB" w14:textId="77777777" w:rsidR="009D2039" w:rsidRDefault="009D2039" w:rsidP="009D2039">
            <w:pPr>
              <w:rPr>
                <w:rFonts w:cs="Arial"/>
              </w:rPr>
            </w:pPr>
            <w:r>
              <w:rPr>
                <w:rFonts w:cs="Arial"/>
              </w:rPr>
              <w:t>Mykey Info Provider To My Seat Space</w:t>
            </w:r>
          </w:p>
        </w:tc>
        <w:tc>
          <w:tcPr>
            <w:tcW w:w="6660" w:type="dxa"/>
            <w:vAlign w:val="center"/>
          </w:tcPr>
          <w:p w14:paraId="589B91EC" w14:textId="77777777" w:rsidR="009D2039" w:rsidRDefault="009D2039" w:rsidP="009D2039">
            <w:pPr>
              <w:rPr>
                <w:rFonts w:cs="Arial"/>
              </w:rPr>
            </w:pPr>
            <w:r w:rsidRPr="00B04B2A">
              <w:rPr>
                <w:rFonts w:cs="Arial"/>
              </w:rPr>
              <w:t>MyKey will prevent the system from going into zone mode, restricting how audio can be shared from URC</w:t>
            </w:r>
          </w:p>
        </w:tc>
      </w:tr>
      <w:tr w:rsidR="009D2039" w:rsidRPr="00717330" w14:paraId="20C0C270" w14:textId="77777777" w:rsidTr="00A654A1">
        <w:trPr>
          <w:jc w:val="center"/>
        </w:trPr>
        <w:tc>
          <w:tcPr>
            <w:tcW w:w="1642" w:type="dxa"/>
            <w:vMerge w:val="restart"/>
            <w:vAlign w:val="center"/>
          </w:tcPr>
          <w:p w14:paraId="3ED1CF46" w14:textId="77777777" w:rsidR="009D2039" w:rsidRDefault="009D2039" w:rsidP="009D2039">
            <w:pPr>
              <w:rPr>
                <w:rFonts w:cs="Arial"/>
              </w:rPr>
            </w:pPr>
            <w:r>
              <w:rPr>
                <w:rFonts w:cs="Arial"/>
              </w:rPr>
              <w:t>RearSeat_HMIConnection</w:t>
            </w:r>
          </w:p>
        </w:tc>
        <w:tc>
          <w:tcPr>
            <w:tcW w:w="1871" w:type="dxa"/>
            <w:vAlign w:val="center"/>
          </w:tcPr>
          <w:p w14:paraId="12098327" w14:textId="77777777" w:rsidR="009D2039" w:rsidRDefault="009D2039" w:rsidP="009D2039">
            <w:pPr>
              <w:rPr>
                <w:rFonts w:cs="Arial"/>
              </w:rPr>
            </w:pPr>
            <w:r>
              <w:rPr>
                <w:rFonts w:cs="Arial"/>
              </w:rPr>
              <w:t xml:space="preserve">Ultimate Remote Control Info </w:t>
            </w:r>
            <w:r>
              <w:rPr>
                <w:rFonts w:cs="Arial"/>
              </w:rPr>
              <w:lastRenderedPageBreak/>
              <w:t>Provider To My Seat Space</w:t>
            </w:r>
          </w:p>
        </w:tc>
        <w:tc>
          <w:tcPr>
            <w:tcW w:w="6660" w:type="dxa"/>
            <w:vAlign w:val="center"/>
          </w:tcPr>
          <w:p w14:paraId="11F93707" w14:textId="77777777" w:rsidR="009D2039" w:rsidRDefault="009D2039" w:rsidP="009D2039">
            <w:pPr>
              <w:rPr>
                <w:rFonts w:cs="Arial"/>
              </w:rPr>
            </w:pPr>
            <w:r w:rsidRPr="00B04B2A">
              <w:rPr>
                <w:rFonts w:cs="Arial"/>
              </w:rPr>
              <w:lastRenderedPageBreak/>
              <w:t>For sharing/shared audio sources</w:t>
            </w:r>
          </w:p>
        </w:tc>
      </w:tr>
      <w:tr w:rsidR="009D2039" w:rsidRPr="00717330" w14:paraId="543F4A4F" w14:textId="77777777" w:rsidTr="00A654A1">
        <w:trPr>
          <w:jc w:val="center"/>
        </w:trPr>
        <w:tc>
          <w:tcPr>
            <w:tcW w:w="1642" w:type="dxa"/>
            <w:vMerge w:val="restart"/>
            <w:vAlign w:val="center"/>
          </w:tcPr>
          <w:p w14:paraId="1DF013B0" w14:textId="77777777" w:rsidR="009D2039" w:rsidRDefault="009D2039" w:rsidP="009D2039">
            <w:pPr>
              <w:rPr>
                <w:rFonts w:cs="Arial"/>
              </w:rPr>
            </w:pPr>
            <w:r>
              <w:rPr>
                <w:rFonts w:cs="Arial"/>
              </w:rPr>
              <w:t>Reduce Audio</w:t>
            </w:r>
          </w:p>
        </w:tc>
        <w:tc>
          <w:tcPr>
            <w:tcW w:w="1871" w:type="dxa"/>
            <w:vAlign w:val="center"/>
          </w:tcPr>
          <w:p w14:paraId="1E3007FA" w14:textId="77777777" w:rsidR="009D2039" w:rsidRDefault="009D2039" w:rsidP="009D2039">
            <w:pPr>
              <w:rPr>
                <w:rFonts w:cs="Arial"/>
              </w:rPr>
            </w:pPr>
            <w:r>
              <w:rPr>
                <w:rFonts w:cs="Arial"/>
              </w:rPr>
              <w:t>Mykey Info Provider To My Seat Space</w:t>
            </w:r>
          </w:p>
        </w:tc>
        <w:tc>
          <w:tcPr>
            <w:tcW w:w="6660" w:type="dxa"/>
            <w:vAlign w:val="center"/>
          </w:tcPr>
          <w:p w14:paraId="33AECEC6" w14:textId="77777777" w:rsidR="009D2039" w:rsidRDefault="009D2039" w:rsidP="009D2039">
            <w:pPr>
              <w:rPr>
                <w:rFonts w:cs="Arial"/>
              </w:rPr>
            </w:pPr>
            <w:r w:rsidRPr="00B04B2A">
              <w:rPr>
                <w:rFonts w:cs="Arial"/>
              </w:rPr>
              <w:t>MyKey will reduce maximum audio levels</w:t>
            </w:r>
          </w:p>
        </w:tc>
      </w:tr>
      <w:tr w:rsidR="009D2039" w:rsidRPr="00717330" w14:paraId="30B6788E" w14:textId="77777777" w:rsidTr="00A654A1">
        <w:trPr>
          <w:jc w:val="center"/>
        </w:trPr>
        <w:tc>
          <w:tcPr>
            <w:tcW w:w="1642" w:type="dxa"/>
            <w:vMerge w:val="restart"/>
            <w:vAlign w:val="center"/>
          </w:tcPr>
          <w:p w14:paraId="1B12A460" w14:textId="77777777" w:rsidR="009D2039" w:rsidRDefault="009D2039" w:rsidP="009D2039">
            <w:pPr>
              <w:rPr>
                <w:rFonts w:cs="Arial"/>
              </w:rPr>
            </w:pPr>
            <w:r>
              <w:rPr>
                <w:rFonts w:cs="Arial"/>
              </w:rPr>
              <w:t>Restrict Communication</w:t>
            </w:r>
          </w:p>
        </w:tc>
        <w:tc>
          <w:tcPr>
            <w:tcW w:w="1871" w:type="dxa"/>
            <w:vAlign w:val="center"/>
          </w:tcPr>
          <w:p w14:paraId="3538AB07" w14:textId="77777777" w:rsidR="009D2039" w:rsidRDefault="009D2039" w:rsidP="009D2039">
            <w:pPr>
              <w:rPr>
                <w:rFonts w:cs="Arial"/>
              </w:rPr>
            </w:pPr>
            <w:r>
              <w:rPr>
                <w:rFonts w:cs="Arial"/>
              </w:rPr>
              <w:t>Mykey Info Provider To My Seat Space</w:t>
            </w:r>
          </w:p>
        </w:tc>
        <w:tc>
          <w:tcPr>
            <w:tcW w:w="6660" w:type="dxa"/>
            <w:vAlign w:val="center"/>
          </w:tcPr>
          <w:p w14:paraId="5A05EF34" w14:textId="77777777" w:rsidR="009D2039" w:rsidRDefault="009D2039" w:rsidP="009D2039">
            <w:pPr>
              <w:rPr>
                <w:rFonts w:cs="Arial"/>
              </w:rPr>
            </w:pPr>
            <w:r w:rsidRPr="00B04B2A">
              <w:rPr>
                <w:rFonts w:cs="Arial"/>
              </w:rPr>
              <w:t>Captain’s Announcement and In-Car Communication will work as before, but only activated by the driver.</w:t>
            </w:r>
          </w:p>
        </w:tc>
      </w:tr>
      <w:tr w:rsidR="009D2039" w:rsidRPr="00717330" w14:paraId="75418C6C" w14:textId="77777777" w:rsidTr="00A654A1">
        <w:trPr>
          <w:jc w:val="center"/>
        </w:trPr>
        <w:tc>
          <w:tcPr>
            <w:tcW w:w="1642" w:type="dxa"/>
            <w:vMerge w:val="restart"/>
            <w:vAlign w:val="center"/>
          </w:tcPr>
          <w:p w14:paraId="633BB12E" w14:textId="77777777" w:rsidR="009D2039" w:rsidRDefault="009D2039" w:rsidP="009D2039">
            <w:pPr>
              <w:rPr>
                <w:rFonts w:cs="Arial"/>
              </w:rPr>
            </w:pPr>
            <w:r>
              <w:rPr>
                <w:rFonts w:cs="Arial"/>
              </w:rPr>
              <w:t>Share_ AudioSource</w:t>
            </w:r>
          </w:p>
        </w:tc>
        <w:tc>
          <w:tcPr>
            <w:tcW w:w="1871" w:type="dxa"/>
            <w:vAlign w:val="center"/>
          </w:tcPr>
          <w:p w14:paraId="04092A80" w14:textId="77777777" w:rsidR="009D2039" w:rsidRDefault="009D2039" w:rsidP="009D2039">
            <w:pPr>
              <w:rPr>
                <w:rFonts w:cs="Arial"/>
              </w:rPr>
            </w:pPr>
            <w:r>
              <w:rPr>
                <w:rFonts w:cs="Arial"/>
              </w:rPr>
              <w:t>2nd Row Passengers To HMI</w:t>
            </w:r>
          </w:p>
        </w:tc>
        <w:tc>
          <w:tcPr>
            <w:tcW w:w="6660" w:type="dxa"/>
            <w:vAlign w:val="center"/>
          </w:tcPr>
          <w:p w14:paraId="6EB01C7B" w14:textId="77777777" w:rsidR="009D2039" w:rsidRDefault="009D2039" w:rsidP="009D2039">
            <w:pPr>
              <w:rPr>
                <w:rFonts w:cs="Arial"/>
              </w:rPr>
            </w:pPr>
            <w:r w:rsidRPr="00B04B2A">
              <w:rPr>
                <w:rFonts w:cs="Arial"/>
              </w:rPr>
              <w:t>Share audio source command</w:t>
            </w:r>
          </w:p>
        </w:tc>
      </w:tr>
      <w:tr w:rsidR="009D2039" w:rsidRPr="00717330" w14:paraId="4BB4A2F9" w14:textId="77777777" w:rsidTr="00A654A1">
        <w:trPr>
          <w:jc w:val="center"/>
        </w:trPr>
        <w:tc>
          <w:tcPr>
            <w:tcW w:w="1642" w:type="dxa"/>
            <w:vMerge/>
            <w:vAlign w:val="center"/>
          </w:tcPr>
          <w:p w14:paraId="6EB5013E" w14:textId="77777777" w:rsidR="009D2039" w:rsidRPr="00927C07" w:rsidRDefault="009D2039" w:rsidP="009D2039">
            <w:pPr>
              <w:rPr>
                <w:rFonts w:cs="Arial"/>
              </w:rPr>
            </w:pPr>
          </w:p>
        </w:tc>
        <w:tc>
          <w:tcPr>
            <w:tcW w:w="1871" w:type="dxa"/>
            <w:vAlign w:val="center"/>
          </w:tcPr>
          <w:p w14:paraId="30FDAB06" w14:textId="77777777" w:rsidR="009D2039" w:rsidRDefault="009D2039" w:rsidP="009D2039">
            <w:pPr>
              <w:rPr>
                <w:rFonts w:cs="Arial"/>
              </w:rPr>
            </w:pPr>
            <w:r>
              <w:rPr>
                <w:rFonts w:cs="Arial"/>
              </w:rPr>
              <w:t>3rd Row Passenger To HMI</w:t>
            </w:r>
          </w:p>
        </w:tc>
        <w:tc>
          <w:tcPr>
            <w:tcW w:w="6660" w:type="dxa"/>
            <w:vAlign w:val="center"/>
          </w:tcPr>
          <w:p w14:paraId="0E96D6A1" w14:textId="77777777" w:rsidR="009D2039" w:rsidRDefault="009D2039" w:rsidP="009D2039">
            <w:pPr>
              <w:rPr>
                <w:rFonts w:cs="Arial"/>
              </w:rPr>
            </w:pPr>
            <w:r w:rsidRPr="00B04B2A">
              <w:rPr>
                <w:rFonts w:cs="Arial"/>
              </w:rPr>
              <w:t>Share audio source command</w:t>
            </w:r>
          </w:p>
        </w:tc>
      </w:tr>
      <w:tr w:rsidR="009D2039" w:rsidRPr="00717330" w14:paraId="5878D31C" w14:textId="77777777" w:rsidTr="00A654A1">
        <w:trPr>
          <w:jc w:val="center"/>
        </w:trPr>
        <w:tc>
          <w:tcPr>
            <w:tcW w:w="1642" w:type="dxa"/>
            <w:vMerge/>
            <w:vAlign w:val="center"/>
          </w:tcPr>
          <w:p w14:paraId="6BDD050B" w14:textId="77777777" w:rsidR="009D2039" w:rsidRPr="00927C07" w:rsidRDefault="009D2039" w:rsidP="009D2039">
            <w:pPr>
              <w:rPr>
                <w:rFonts w:cs="Arial"/>
              </w:rPr>
            </w:pPr>
          </w:p>
        </w:tc>
        <w:tc>
          <w:tcPr>
            <w:tcW w:w="1871" w:type="dxa"/>
            <w:vAlign w:val="center"/>
          </w:tcPr>
          <w:p w14:paraId="191767FE" w14:textId="77777777" w:rsidR="009D2039" w:rsidRDefault="009D2039" w:rsidP="009D2039">
            <w:pPr>
              <w:rPr>
                <w:rFonts w:cs="Arial"/>
              </w:rPr>
            </w:pPr>
            <w:r>
              <w:rPr>
                <w:rFonts w:cs="Arial"/>
              </w:rPr>
              <w:t>Driver To HMI</w:t>
            </w:r>
          </w:p>
        </w:tc>
        <w:tc>
          <w:tcPr>
            <w:tcW w:w="6660" w:type="dxa"/>
            <w:vAlign w:val="center"/>
          </w:tcPr>
          <w:p w14:paraId="31FD2B74" w14:textId="77777777" w:rsidR="009D2039" w:rsidRDefault="009D2039" w:rsidP="009D2039">
            <w:pPr>
              <w:rPr>
                <w:rFonts w:cs="Arial"/>
              </w:rPr>
            </w:pPr>
            <w:r w:rsidRPr="00B04B2A">
              <w:rPr>
                <w:rFonts w:cs="Arial"/>
              </w:rPr>
              <w:t>Share audio source command</w:t>
            </w:r>
          </w:p>
        </w:tc>
      </w:tr>
      <w:tr w:rsidR="009D2039" w:rsidRPr="00717330" w14:paraId="2801BCDF" w14:textId="77777777" w:rsidTr="00A654A1">
        <w:trPr>
          <w:jc w:val="center"/>
        </w:trPr>
        <w:tc>
          <w:tcPr>
            <w:tcW w:w="1642" w:type="dxa"/>
            <w:vMerge/>
            <w:vAlign w:val="center"/>
          </w:tcPr>
          <w:p w14:paraId="2E47CE70" w14:textId="77777777" w:rsidR="009D2039" w:rsidRPr="00927C07" w:rsidRDefault="009D2039" w:rsidP="009D2039">
            <w:pPr>
              <w:rPr>
                <w:rFonts w:cs="Arial"/>
              </w:rPr>
            </w:pPr>
          </w:p>
        </w:tc>
        <w:tc>
          <w:tcPr>
            <w:tcW w:w="1871" w:type="dxa"/>
            <w:vAlign w:val="center"/>
          </w:tcPr>
          <w:p w14:paraId="13C75C6E" w14:textId="77777777" w:rsidR="009D2039" w:rsidRDefault="009D2039" w:rsidP="009D2039">
            <w:pPr>
              <w:rPr>
                <w:rFonts w:cs="Arial"/>
              </w:rPr>
            </w:pPr>
            <w:r>
              <w:rPr>
                <w:rFonts w:cs="Arial"/>
              </w:rPr>
              <w:t>Front Row Passenger To HMI</w:t>
            </w:r>
          </w:p>
        </w:tc>
        <w:tc>
          <w:tcPr>
            <w:tcW w:w="6660" w:type="dxa"/>
            <w:vAlign w:val="center"/>
          </w:tcPr>
          <w:p w14:paraId="6231B536" w14:textId="77777777" w:rsidR="009D2039" w:rsidRDefault="009D2039" w:rsidP="009D2039">
            <w:pPr>
              <w:rPr>
                <w:rFonts w:cs="Arial"/>
              </w:rPr>
            </w:pPr>
            <w:r w:rsidRPr="00B04B2A">
              <w:rPr>
                <w:rFonts w:cs="Arial"/>
              </w:rPr>
              <w:t>Share audio source command</w:t>
            </w:r>
          </w:p>
        </w:tc>
      </w:tr>
      <w:tr w:rsidR="009D2039" w:rsidRPr="00717330" w14:paraId="12F90383" w14:textId="77777777" w:rsidTr="00A654A1">
        <w:trPr>
          <w:jc w:val="center"/>
        </w:trPr>
        <w:tc>
          <w:tcPr>
            <w:tcW w:w="1642" w:type="dxa"/>
            <w:vMerge w:val="restart"/>
            <w:vAlign w:val="center"/>
          </w:tcPr>
          <w:p w14:paraId="65B79233" w14:textId="77777777" w:rsidR="009D2039" w:rsidRDefault="009D2039" w:rsidP="009D2039">
            <w:pPr>
              <w:rPr>
                <w:rFonts w:cs="Arial"/>
              </w:rPr>
            </w:pPr>
            <w:r>
              <w:rPr>
                <w:rFonts w:cs="Arial"/>
              </w:rPr>
              <w:t>SoundZones_Cancelation</w:t>
            </w:r>
          </w:p>
        </w:tc>
        <w:tc>
          <w:tcPr>
            <w:tcW w:w="1871" w:type="dxa"/>
            <w:vAlign w:val="center"/>
          </w:tcPr>
          <w:p w14:paraId="4E708A8A" w14:textId="77777777" w:rsidR="009D2039" w:rsidRDefault="009D2039" w:rsidP="009D2039">
            <w:pPr>
              <w:rPr>
                <w:rFonts w:cs="Arial"/>
              </w:rPr>
            </w:pPr>
            <w:r>
              <w:rPr>
                <w:rFonts w:cs="Arial"/>
              </w:rPr>
              <w:t>HMI To My Seat Space</w:t>
            </w:r>
          </w:p>
        </w:tc>
        <w:tc>
          <w:tcPr>
            <w:tcW w:w="6660" w:type="dxa"/>
            <w:vAlign w:val="center"/>
          </w:tcPr>
          <w:p w14:paraId="4E7FAC12" w14:textId="77777777" w:rsidR="009D2039" w:rsidRDefault="009D2039" w:rsidP="009D2039">
            <w:pPr>
              <w:rPr>
                <w:rFonts w:cs="Arial"/>
              </w:rPr>
            </w:pPr>
            <w:r w:rsidRPr="00B04B2A">
              <w:rPr>
                <w:rFonts w:cs="Arial"/>
              </w:rPr>
              <w:t>Enable DND</w:t>
            </w:r>
          </w:p>
        </w:tc>
      </w:tr>
      <w:tr w:rsidR="009D2039" w:rsidRPr="00717330" w14:paraId="75CC7DE7" w14:textId="77777777" w:rsidTr="00A654A1">
        <w:trPr>
          <w:jc w:val="center"/>
        </w:trPr>
        <w:tc>
          <w:tcPr>
            <w:tcW w:w="1642" w:type="dxa"/>
            <w:vMerge w:val="restart"/>
            <w:vAlign w:val="center"/>
          </w:tcPr>
          <w:p w14:paraId="76086B50" w14:textId="77777777" w:rsidR="009D2039" w:rsidRDefault="009D2039" w:rsidP="009D2039">
            <w:pPr>
              <w:rPr>
                <w:rFonts w:cs="Arial"/>
              </w:rPr>
            </w:pPr>
            <w:r>
              <w:rPr>
                <w:rFonts w:cs="Arial"/>
              </w:rPr>
              <w:t>SoundZones_Setup</w:t>
            </w:r>
          </w:p>
        </w:tc>
        <w:tc>
          <w:tcPr>
            <w:tcW w:w="1871" w:type="dxa"/>
            <w:vAlign w:val="center"/>
          </w:tcPr>
          <w:p w14:paraId="3C09DB24" w14:textId="77777777" w:rsidR="009D2039" w:rsidRDefault="009D2039" w:rsidP="009D2039">
            <w:pPr>
              <w:rPr>
                <w:rFonts w:cs="Arial"/>
              </w:rPr>
            </w:pPr>
            <w:r>
              <w:rPr>
                <w:rFonts w:cs="Arial"/>
              </w:rPr>
              <w:t>HMI To My Seat Space</w:t>
            </w:r>
          </w:p>
        </w:tc>
        <w:tc>
          <w:tcPr>
            <w:tcW w:w="6660" w:type="dxa"/>
            <w:vAlign w:val="center"/>
          </w:tcPr>
          <w:p w14:paraId="6128D050" w14:textId="77777777" w:rsidR="009D2039" w:rsidRDefault="009D2039" w:rsidP="009D2039">
            <w:pPr>
              <w:rPr>
                <w:rFonts w:cs="Arial"/>
              </w:rPr>
            </w:pPr>
            <w:r w:rsidRPr="00B04B2A">
              <w:rPr>
                <w:rFonts w:cs="Arial"/>
              </w:rPr>
              <w:t>Setup for each sound zone</w:t>
            </w:r>
          </w:p>
        </w:tc>
      </w:tr>
      <w:tr w:rsidR="009D2039" w:rsidRPr="00717330" w14:paraId="6323F275" w14:textId="77777777" w:rsidTr="00A654A1">
        <w:trPr>
          <w:jc w:val="center"/>
        </w:trPr>
        <w:tc>
          <w:tcPr>
            <w:tcW w:w="1642" w:type="dxa"/>
            <w:vMerge w:val="restart"/>
            <w:vAlign w:val="center"/>
          </w:tcPr>
          <w:p w14:paraId="4106F5E3" w14:textId="77777777" w:rsidR="009D2039" w:rsidRDefault="009D2039" w:rsidP="009D2039">
            <w:pPr>
              <w:rPr>
                <w:rFonts w:cs="Arial"/>
              </w:rPr>
            </w:pPr>
            <w:r>
              <w:rPr>
                <w:rFonts w:cs="Arial"/>
              </w:rPr>
              <w:t>Source_Data</w:t>
            </w:r>
          </w:p>
        </w:tc>
        <w:tc>
          <w:tcPr>
            <w:tcW w:w="1871" w:type="dxa"/>
            <w:vAlign w:val="center"/>
          </w:tcPr>
          <w:p w14:paraId="4313DFC1" w14:textId="77777777" w:rsidR="009D2039" w:rsidRDefault="009D2039" w:rsidP="009D2039">
            <w:pPr>
              <w:rPr>
                <w:rFonts w:cs="Arial"/>
              </w:rPr>
            </w:pPr>
            <w:r>
              <w:rPr>
                <w:rFonts w:cs="Arial"/>
              </w:rPr>
              <w:t>Microphone/Speech Processing To My Seat Space</w:t>
            </w:r>
          </w:p>
        </w:tc>
        <w:tc>
          <w:tcPr>
            <w:tcW w:w="6660" w:type="dxa"/>
            <w:vAlign w:val="center"/>
          </w:tcPr>
          <w:p w14:paraId="6C7BC43B" w14:textId="77777777" w:rsidR="009D2039" w:rsidRDefault="009D2039" w:rsidP="009D2039">
            <w:pPr>
              <w:rPr>
                <w:rFonts w:cs="Arial"/>
              </w:rPr>
            </w:pPr>
            <w:r w:rsidRPr="00B04B2A">
              <w:rPr>
                <w:rFonts w:cs="Arial"/>
              </w:rPr>
              <w:t>Provides information/audio source information delivered by microphone network (first row, second row, third row)</w:t>
            </w:r>
          </w:p>
        </w:tc>
      </w:tr>
      <w:tr w:rsidR="009D2039" w:rsidRPr="00717330" w14:paraId="6F87C7CE" w14:textId="77777777" w:rsidTr="00A654A1">
        <w:trPr>
          <w:jc w:val="center"/>
        </w:trPr>
        <w:tc>
          <w:tcPr>
            <w:tcW w:w="1642" w:type="dxa"/>
            <w:vMerge w:val="restart"/>
            <w:vAlign w:val="center"/>
          </w:tcPr>
          <w:p w14:paraId="7519696A" w14:textId="77777777" w:rsidR="009D2039" w:rsidRDefault="009D2039" w:rsidP="009D2039">
            <w:pPr>
              <w:rPr>
                <w:rFonts w:cs="Arial"/>
              </w:rPr>
            </w:pPr>
            <w:r>
              <w:rPr>
                <w:rFonts w:cs="Arial"/>
              </w:rPr>
              <w:t>Speaker_Command</w:t>
            </w:r>
          </w:p>
        </w:tc>
        <w:tc>
          <w:tcPr>
            <w:tcW w:w="1871" w:type="dxa"/>
            <w:vAlign w:val="center"/>
          </w:tcPr>
          <w:p w14:paraId="6AEDEB76" w14:textId="77777777" w:rsidR="009D2039" w:rsidRDefault="009D2039" w:rsidP="009D2039">
            <w:pPr>
              <w:rPr>
                <w:rFonts w:cs="Arial"/>
              </w:rPr>
            </w:pPr>
            <w:r>
              <w:rPr>
                <w:rFonts w:cs="Arial"/>
              </w:rPr>
              <w:t>My Seat Space To Seat Speaker Sys Provider</w:t>
            </w:r>
          </w:p>
        </w:tc>
        <w:tc>
          <w:tcPr>
            <w:tcW w:w="6660" w:type="dxa"/>
            <w:vAlign w:val="center"/>
          </w:tcPr>
          <w:p w14:paraId="446EF3B2" w14:textId="77777777" w:rsidR="009D2039" w:rsidRDefault="009D2039" w:rsidP="009D2039">
            <w:pPr>
              <w:rPr>
                <w:rFonts w:cs="Arial"/>
              </w:rPr>
            </w:pPr>
            <w:r w:rsidRPr="00B04B2A">
              <w:rPr>
                <w:rFonts w:cs="Arial"/>
              </w:rPr>
              <w:t>Enable speaker</w:t>
            </w:r>
          </w:p>
        </w:tc>
      </w:tr>
      <w:tr w:rsidR="009D2039" w:rsidRPr="00717330" w14:paraId="3F4EDFC1" w14:textId="77777777" w:rsidTr="00A654A1">
        <w:trPr>
          <w:jc w:val="center"/>
        </w:trPr>
        <w:tc>
          <w:tcPr>
            <w:tcW w:w="1642" w:type="dxa"/>
            <w:vMerge w:val="restart"/>
            <w:vAlign w:val="center"/>
          </w:tcPr>
          <w:p w14:paraId="4709295D" w14:textId="77777777" w:rsidR="009D2039" w:rsidRDefault="009D2039" w:rsidP="009D2039">
            <w:pPr>
              <w:rPr>
                <w:rFonts w:cs="Arial"/>
              </w:rPr>
            </w:pPr>
            <w:r>
              <w:rPr>
                <w:rFonts w:cs="Arial"/>
              </w:rPr>
              <w:t>SurroundSoundVolume_Ctrl</w:t>
            </w:r>
          </w:p>
        </w:tc>
        <w:tc>
          <w:tcPr>
            <w:tcW w:w="1871" w:type="dxa"/>
            <w:vAlign w:val="center"/>
          </w:tcPr>
          <w:p w14:paraId="4584B49E" w14:textId="77777777" w:rsidR="009D2039" w:rsidRDefault="009D2039" w:rsidP="009D2039">
            <w:pPr>
              <w:rPr>
                <w:rFonts w:cs="Arial"/>
              </w:rPr>
            </w:pPr>
            <w:r>
              <w:rPr>
                <w:rFonts w:cs="Arial"/>
              </w:rPr>
              <w:t>Driver To HMI</w:t>
            </w:r>
          </w:p>
        </w:tc>
        <w:tc>
          <w:tcPr>
            <w:tcW w:w="6660" w:type="dxa"/>
            <w:vAlign w:val="center"/>
          </w:tcPr>
          <w:p w14:paraId="0F11F774" w14:textId="77777777" w:rsidR="009D2039" w:rsidRDefault="009D2039" w:rsidP="009D2039">
            <w:pPr>
              <w:rPr>
                <w:rFonts w:cs="Arial"/>
              </w:rPr>
            </w:pPr>
            <w:r w:rsidRPr="00B04B2A">
              <w:rPr>
                <w:rFonts w:cs="Arial"/>
              </w:rPr>
              <w:t>Control of the surround sound volume</w:t>
            </w:r>
          </w:p>
        </w:tc>
      </w:tr>
      <w:tr w:rsidR="009D2039" w:rsidRPr="00717330" w14:paraId="3BC4DEFB" w14:textId="77777777" w:rsidTr="00A654A1">
        <w:trPr>
          <w:jc w:val="center"/>
        </w:trPr>
        <w:tc>
          <w:tcPr>
            <w:tcW w:w="1642" w:type="dxa"/>
            <w:vMerge w:val="restart"/>
            <w:vAlign w:val="center"/>
          </w:tcPr>
          <w:p w14:paraId="4FEAB4F2" w14:textId="77777777" w:rsidR="009D2039" w:rsidRDefault="009D2039" w:rsidP="009D2039">
            <w:pPr>
              <w:rPr>
                <w:rFonts w:cs="Arial"/>
              </w:rPr>
            </w:pPr>
            <w:r>
              <w:rPr>
                <w:rFonts w:cs="Arial"/>
              </w:rPr>
              <w:t>TrafficAnnouncements</w:t>
            </w:r>
          </w:p>
        </w:tc>
        <w:tc>
          <w:tcPr>
            <w:tcW w:w="1871" w:type="dxa"/>
            <w:vAlign w:val="center"/>
          </w:tcPr>
          <w:p w14:paraId="7A2C8CD7" w14:textId="77777777" w:rsidR="009D2039" w:rsidRDefault="009D2039" w:rsidP="009D2039">
            <w:pPr>
              <w:rPr>
                <w:rFonts w:cs="Arial"/>
              </w:rPr>
            </w:pPr>
            <w:r>
              <w:rPr>
                <w:rFonts w:cs="Arial"/>
              </w:rPr>
              <w:t>Traffic Announcements provider To My Seat Space</w:t>
            </w:r>
          </w:p>
        </w:tc>
        <w:tc>
          <w:tcPr>
            <w:tcW w:w="6660" w:type="dxa"/>
            <w:vAlign w:val="center"/>
          </w:tcPr>
          <w:p w14:paraId="1A2407A6" w14:textId="77777777" w:rsidR="009D2039" w:rsidRDefault="009D2039" w:rsidP="009D2039">
            <w:pPr>
              <w:rPr>
                <w:rFonts w:cs="Arial"/>
              </w:rPr>
            </w:pPr>
            <w:r w:rsidRPr="00B04B2A">
              <w:rPr>
                <w:rFonts w:cs="Arial"/>
              </w:rPr>
              <w:t>•Once this is activated by the driver, traffic announcements will play roughly every 30 minutes.</w:t>
            </w:r>
          </w:p>
          <w:p w14:paraId="73462260" w14:textId="77777777" w:rsidR="009D2039" w:rsidRDefault="009D2039" w:rsidP="009D2039">
            <w:pPr>
              <w:rPr>
                <w:rFonts w:cs="Arial"/>
              </w:rPr>
            </w:pPr>
            <w:r w:rsidRPr="00B04B2A">
              <w:rPr>
                <w:rFonts w:cs="Arial"/>
              </w:rPr>
              <w:t>•This will duck the audio for the listener and play the traffic announcement.</w:t>
            </w:r>
          </w:p>
          <w:p w14:paraId="64A1AA1E" w14:textId="77777777" w:rsidR="009D2039" w:rsidRDefault="009D2039" w:rsidP="009D2039">
            <w:pPr>
              <w:rPr>
                <w:rFonts w:cs="Arial"/>
              </w:rPr>
            </w:pPr>
            <w:r w:rsidRPr="00B04B2A">
              <w:rPr>
                <w:rFonts w:cs="Arial"/>
              </w:rPr>
              <w:t>•Typically this will play only for the driver.</w:t>
            </w:r>
          </w:p>
          <w:p w14:paraId="29083ACF" w14:textId="77777777" w:rsidR="009D2039" w:rsidRDefault="009D2039" w:rsidP="009D2039">
            <w:pPr>
              <w:rPr>
                <w:rFonts w:cs="Arial"/>
              </w:rPr>
            </w:pPr>
            <w:r w:rsidRPr="00B04B2A">
              <w:rPr>
                <w:rFonts w:cs="Arial"/>
              </w:rPr>
              <w:t>•Whoever is listen to the driver’s media will also receive the announcement, i.e. cases of everyone listening to the same source, or in zone mode.</w:t>
            </w:r>
          </w:p>
        </w:tc>
      </w:tr>
      <w:tr w:rsidR="009D2039" w:rsidRPr="00717330" w14:paraId="01ED5DF0" w14:textId="77777777" w:rsidTr="00A654A1">
        <w:trPr>
          <w:jc w:val="center"/>
        </w:trPr>
        <w:tc>
          <w:tcPr>
            <w:tcW w:w="1642" w:type="dxa"/>
            <w:vMerge w:val="restart"/>
            <w:vAlign w:val="center"/>
          </w:tcPr>
          <w:p w14:paraId="0AAB1D7A" w14:textId="77777777" w:rsidR="009D2039" w:rsidRDefault="009D2039" w:rsidP="009D2039">
            <w:pPr>
              <w:rPr>
                <w:rFonts w:cs="Arial"/>
              </w:rPr>
            </w:pPr>
            <w:r>
              <w:rPr>
                <w:rFonts w:cs="Arial"/>
              </w:rPr>
              <w:t>VehicleNavigationSt</w:t>
            </w:r>
          </w:p>
        </w:tc>
        <w:tc>
          <w:tcPr>
            <w:tcW w:w="1871" w:type="dxa"/>
            <w:vAlign w:val="center"/>
          </w:tcPr>
          <w:p w14:paraId="61968013" w14:textId="77777777" w:rsidR="009D2039" w:rsidRDefault="009D2039" w:rsidP="009D2039">
            <w:pPr>
              <w:rPr>
                <w:rFonts w:cs="Arial"/>
              </w:rPr>
            </w:pPr>
            <w:r>
              <w:rPr>
                <w:rFonts w:cs="Arial"/>
              </w:rPr>
              <w:t>Vehicle Navigation Info Provider To My Seat Space</w:t>
            </w:r>
          </w:p>
        </w:tc>
        <w:tc>
          <w:tcPr>
            <w:tcW w:w="6660" w:type="dxa"/>
            <w:vAlign w:val="center"/>
          </w:tcPr>
          <w:p w14:paraId="65BC3FED" w14:textId="77777777" w:rsidR="009D2039" w:rsidRDefault="009D2039" w:rsidP="009D2039">
            <w:pPr>
              <w:rPr>
                <w:rFonts w:cs="Arial"/>
              </w:rPr>
            </w:pPr>
            <w:r w:rsidRPr="00B04B2A">
              <w:rPr>
                <w:rFonts w:cs="Arial"/>
              </w:rPr>
              <w:t>Vehicle's Navigation information</w:t>
            </w:r>
          </w:p>
        </w:tc>
      </w:tr>
    </w:tbl>
    <w:p w14:paraId="28D782B7" w14:textId="15FE7E53" w:rsidR="009D2039" w:rsidRDefault="009D2039" w:rsidP="009D2039">
      <w:pPr>
        <w:pStyle w:val="Caption"/>
      </w:pPr>
      <w:bookmarkStart w:id="72" w:name="_Toc438470870"/>
      <w:bookmarkStart w:id="73" w:name="_Toc12531121"/>
      <w:bookmarkStart w:id="74"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2"/>
      <w:r w:rsidRPr="00041150">
        <w:t>Influences</w:t>
      </w:r>
      <w:bookmarkEnd w:id="73"/>
      <w:bookmarkEnd w:id="74"/>
    </w:p>
    <w:p w14:paraId="724C3246" w14:textId="41B9DF33" w:rsidR="0027671B" w:rsidRDefault="00D808DC" w:rsidP="0027671B">
      <w:pPr>
        <w:pStyle w:val="Heading1"/>
      </w:pPr>
      <w:bookmarkStart w:id="75" w:name="_Toc12531062"/>
      <w:r>
        <w:lastRenderedPageBreak/>
        <w:t>Feature Modeling</w:t>
      </w:r>
      <w:bookmarkEnd w:id="75"/>
    </w:p>
    <w:p w14:paraId="7031AD8C" w14:textId="77777777" w:rsidR="00F25E60" w:rsidRDefault="00F25E60" w:rsidP="00F25E60">
      <w:pPr>
        <w:pStyle w:val="Heading2"/>
      </w:pPr>
      <w:bookmarkStart w:id="76" w:name="_Toc12531063"/>
      <w:bookmarkStart w:id="77" w:name="_Ref453344424"/>
      <w:bookmarkStart w:id="78" w:name="_Toc397081452"/>
      <w:bookmarkStart w:id="79" w:name="_Toc217292214"/>
      <w:bookmarkStart w:id="80" w:name="_Toc215652158"/>
      <w:bookmarkStart w:id="81" w:name="_Toc215652155"/>
      <w:r>
        <w:t>Operation Modes and States</w:t>
      </w:r>
      <w:bookmarkEnd w:id="76"/>
      <w:bookmarkEnd w:id="77"/>
    </w:p>
    <w:p w14:paraId="1709DF5C" w14:textId="77777777" w:rsidR="009D2039" w:rsidRDefault="009D2039" w:rsidP="009D2039"/>
    <w:p w14:paraId="698A3B8D" w14:textId="4B5CD580" w:rsidR="00D87533" w:rsidRDefault="0027671B" w:rsidP="006C5FCA">
      <w:pPr>
        <w:pStyle w:val="Heading2"/>
      </w:pPr>
      <w:bookmarkStart w:id="82" w:name="_Toc12531064"/>
      <w:r w:rsidRPr="007C20FA">
        <w:t>Use Case</w:t>
      </w:r>
      <w:r w:rsidR="00D87533">
        <w:t>s</w:t>
      </w:r>
      <w:bookmarkEnd w:id="82"/>
    </w:p>
    <w:p w14:paraId="4C72F988" w14:textId="77777777" w:rsidR="005D3786" w:rsidRPr="005D3786" w:rsidRDefault="005D3786" w:rsidP="005D3786"/>
    <w:p w14:paraId="71DBB8EF" w14:textId="77777777" w:rsidR="0027671B" w:rsidRDefault="006B1C15" w:rsidP="006B1C15">
      <w:pPr>
        <w:pStyle w:val="Heading3"/>
      </w:pPr>
      <w:bookmarkStart w:id="83" w:name="_Toc12531065"/>
      <w:r>
        <w:t>Use Case</w:t>
      </w:r>
      <w:r w:rsidR="0027671B" w:rsidRPr="007C20FA">
        <w:t xml:space="preserve"> Diagram</w:t>
      </w:r>
      <w:bookmarkEnd w:id="78"/>
      <w:bookmarkEnd w:id="83"/>
    </w:p>
    <w:p w14:paraId="2E70FFCE" w14:textId="77777777" w:rsidR="00A56428" w:rsidRPr="00A56428" w:rsidRDefault="00A56428" w:rsidP="009D2039"/>
    <w:p w14:paraId="446939CF" w14:textId="77777777" w:rsidR="009D2039" w:rsidRPr="00707E0A" w:rsidRDefault="009D2039" w:rsidP="009D2039">
      <w:pPr>
        <w:jc w:val="center"/>
      </w:pPr>
      <w:r>
        <w:rPr>
          <w:noProof/>
        </w:rPr>
        <w:drawing>
          <wp:inline distT="0" distB="0" distL="0" distR="0" wp14:anchorId="26CBDA9B" wp14:editId="758E392F">
            <wp:extent cx="6466205" cy="6516723"/>
            <wp:effectExtent l="0" t="0" r="0" b="0"/>
            <wp:docPr id="12" name="Picture 588390655.jpg" descr="58839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8390655.jpg"/>
                    <pic:cNvPicPr/>
                  </pic:nvPicPr>
                  <pic:blipFill>
                    <a:blip r:embed="rId24" cstate="print"/>
                    <a:stretch>
                      <a:fillRect/>
                    </a:stretch>
                  </pic:blipFill>
                  <pic:spPr>
                    <a:xfrm>
                      <a:off x="0" y="0"/>
                      <a:ext cx="6466205" cy="6516723"/>
                    </a:xfrm>
                    <a:prstGeom prst="rect">
                      <a:avLst/>
                    </a:prstGeom>
                  </pic:spPr>
                </pic:pic>
              </a:graphicData>
            </a:graphic>
          </wp:inline>
        </w:drawing>
      </w:r>
    </w:p>
    <w:p w14:paraId="13DB8EDF" w14:textId="4282F041" w:rsidR="009D2039" w:rsidRDefault="009D2039" w:rsidP="009D2039">
      <w:pPr>
        <w:pStyle w:val="Caption"/>
      </w:pPr>
      <w:bookmarkStart w:id="84" w:name="_Toc12531109"/>
      <w:bookmarkStart w:id="85" w:name="_Toc529191294"/>
      <w:r w:rsidRPr="00707E0A">
        <w:lastRenderedPageBreak/>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84"/>
      <w:bookmarkEnd w:id="85"/>
      <w:r w:rsidRPr="00707E0A">
        <w:t>Feature Use Cases</w:t>
      </w:r>
    </w:p>
    <w:p w14:paraId="42F5EFA3" w14:textId="77777777" w:rsidR="00500EF7" w:rsidRPr="00500EF7" w:rsidRDefault="00500EF7" w:rsidP="009B212B"/>
    <w:p w14:paraId="39ED54E2" w14:textId="77777777" w:rsidR="00FB2CF2" w:rsidRPr="007C20FA" w:rsidRDefault="00FB2CF2" w:rsidP="006B1C15">
      <w:pPr>
        <w:pStyle w:val="Heading3"/>
      </w:pPr>
      <w:bookmarkStart w:id="86" w:name="_Toc12531066"/>
      <w:bookmarkStart w:id="87" w:name="_Toc397081453"/>
      <w:r w:rsidRPr="007C20FA">
        <w:t>Actors</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Audio System Provider</w:t>
            </w:r>
          </w:p>
        </w:tc>
        <w:tc>
          <w:tcPr>
            <w:tcW w:w="6095" w:type="dxa"/>
          </w:tcPr>
          <w:p w14:paraId="26F89FE5" w14:textId="77777777" w:rsidR="009D2039" w:rsidRDefault="009D2039" w:rsidP="009D2039">
            <w:r>
              <w:t>System responsible of audio arbitration</w:t>
            </w:r>
          </w:p>
        </w:tc>
      </w:tr>
      <w:tr w:rsidR="009D2039" w:rsidRPr="00E80917" w14:paraId="7CB855C0" w14:textId="77777777" w:rsidTr="00A654A1">
        <w:trPr>
          <w:jc w:val="center"/>
        </w:trPr>
        <w:tc>
          <w:tcPr>
            <w:tcW w:w="3828" w:type="dxa"/>
          </w:tcPr>
          <w:p w14:paraId="0A3976D0" w14:textId="77777777" w:rsidR="009D2039" w:rsidRDefault="009D2039" w:rsidP="009D2039">
            <w:r>
              <w:t>CA Info Provider</w:t>
            </w:r>
          </w:p>
        </w:tc>
        <w:tc>
          <w:tcPr>
            <w:tcW w:w="6095" w:type="dxa"/>
          </w:tcPr>
          <w:p w14:paraId="598FCD00" w14:textId="77777777" w:rsidR="009D2039" w:rsidRDefault="009D2039" w:rsidP="009D2039">
            <w:r>
              <w:t>Captain's Announcement Info Provider</w:t>
            </w:r>
          </w:p>
        </w:tc>
      </w:tr>
      <w:tr w:rsidR="009D2039" w:rsidRPr="00E80917" w14:paraId="2892F7D8" w14:textId="77777777" w:rsidTr="00A654A1">
        <w:trPr>
          <w:jc w:val="center"/>
        </w:trPr>
        <w:tc>
          <w:tcPr>
            <w:tcW w:w="3828" w:type="dxa"/>
          </w:tcPr>
          <w:p w14:paraId="46BE92B9" w14:textId="77777777" w:rsidR="009D2039" w:rsidRDefault="009D2039" w:rsidP="009D2039">
            <w:r>
              <w:t>Driver</w:t>
            </w:r>
          </w:p>
        </w:tc>
        <w:tc>
          <w:tcPr>
            <w:tcW w:w="6095" w:type="dxa"/>
          </w:tcPr>
          <w:p w14:paraId="180F934F" w14:textId="77777777" w:rsidR="009D2039" w:rsidRDefault="009D2039" w:rsidP="009D2039">
            <w:r>
              <w:t>User seating on the driver's seat</w:t>
            </w:r>
          </w:p>
        </w:tc>
      </w:tr>
      <w:tr w:rsidR="009D2039" w:rsidRPr="00E80917" w14:paraId="7715FB86" w14:textId="77777777" w:rsidTr="00A654A1">
        <w:trPr>
          <w:jc w:val="center"/>
        </w:trPr>
        <w:tc>
          <w:tcPr>
            <w:tcW w:w="3828" w:type="dxa"/>
          </w:tcPr>
          <w:p w14:paraId="293AF183" w14:textId="77777777" w:rsidR="009D2039" w:rsidRDefault="009D2039" w:rsidP="009D2039">
            <w:r>
              <w:t>External Communication Device</w:t>
            </w:r>
          </w:p>
        </w:tc>
        <w:tc>
          <w:tcPr>
            <w:tcW w:w="6095" w:type="dxa"/>
          </w:tcPr>
          <w:p w14:paraId="554FF279" w14:textId="77777777" w:rsidR="009D2039" w:rsidRDefault="009D2039" w:rsidP="009D2039">
            <w:r>
              <w:t>Any device capable of cellular communication</w:t>
            </w:r>
          </w:p>
        </w:tc>
      </w:tr>
      <w:tr w:rsidR="009D2039" w:rsidRPr="00E80917" w14:paraId="78B8F362" w14:textId="77777777" w:rsidTr="00A654A1">
        <w:trPr>
          <w:jc w:val="center"/>
        </w:trPr>
        <w:tc>
          <w:tcPr>
            <w:tcW w:w="3828" w:type="dxa"/>
          </w:tcPr>
          <w:p w14:paraId="215F2F47" w14:textId="77777777" w:rsidR="009D2039" w:rsidRDefault="009D2039" w:rsidP="009D2039">
            <w:r>
              <w:t>Front Row User</w:t>
            </w:r>
          </w:p>
        </w:tc>
        <w:tc>
          <w:tcPr>
            <w:tcW w:w="6095" w:type="dxa"/>
          </w:tcPr>
          <w:p w14:paraId="5BA58A56" w14:textId="77777777" w:rsidR="009D2039" w:rsidRDefault="009D2039" w:rsidP="009D2039">
            <w:r>
              <w:t>User seating on 1st row (driver's or front passenger's seat)</w:t>
            </w:r>
          </w:p>
        </w:tc>
      </w:tr>
      <w:tr w:rsidR="009D2039" w:rsidRPr="00E80917" w14:paraId="782CC5D4" w14:textId="77777777" w:rsidTr="00A654A1">
        <w:trPr>
          <w:jc w:val="center"/>
        </w:trPr>
        <w:tc>
          <w:tcPr>
            <w:tcW w:w="3828" w:type="dxa"/>
          </w:tcPr>
          <w:p w14:paraId="6A5DF740" w14:textId="77777777" w:rsidR="009D2039" w:rsidRDefault="009D2039" w:rsidP="009D2039">
            <w:r>
              <w:t>HMI</w:t>
            </w:r>
          </w:p>
        </w:tc>
        <w:tc>
          <w:tcPr>
            <w:tcW w:w="6095" w:type="dxa"/>
          </w:tcPr>
          <w:p w14:paraId="31E34DCF" w14:textId="77777777" w:rsidR="009D2039" w:rsidRDefault="009D2039" w:rsidP="009D2039">
            <w:r>
              <w:t>HMI interface, may be SYNC or brought in device.</w:t>
            </w:r>
          </w:p>
        </w:tc>
      </w:tr>
      <w:tr w:rsidR="009D2039" w:rsidRPr="00E80917" w14:paraId="1EA60265" w14:textId="77777777" w:rsidTr="00A654A1">
        <w:trPr>
          <w:jc w:val="center"/>
        </w:trPr>
        <w:tc>
          <w:tcPr>
            <w:tcW w:w="3828" w:type="dxa"/>
          </w:tcPr>
          <w:p w14:paraId="68AE48BB" w14:textId="77777777" w:rsidR="009D2039" w:rsidRDefault="009D2039" w:rsidP="009D2039">
            <w:r>
              <w:t>ICC's Allowed User</w:t>
            </w:r>
          </w:p>
        </w:tc>
        <w:tc>
          <w:tcPr>
            <w:tcW w:w="6095" w:type="dxa"/>
          </w:tcPr>
          <w:p w14:paraId="01290B60" w14:textId="77777777" w:rsidR="009D2039" w:rsidRDefault="009D2039" w:rsidP="009D2039">
            <w:r>
              <w:t>Entity representing the Front Row and/or 3rd Row users</w:t>
            </w:r>
          </w:p>
        </w:tc>
      </w:tr>
      <w:tr w:rsidR="009D2039" w:rsidRPr="00E80917" w14:paraId="4095EF2B" w14:textId="77777777" w:rsidTr="00A654A1">
        <w:trPr>
          <w:jc w:val="center"/>
        </w:trPr>
        <w:tc>
          <w:tcPr>
            <w:tcW w:w="3828" w:type="dxa"/>
          </w:tcPr>
          <w:p w14:paraId="61B6B016" w14:textId="77777777" w:rsidR="009D2039" w:rsidRDefault="009D2039" w:rsidP="009D2039">
            <w:r>
              <w:t>Microphone/Speech Processing</w:t>
            </w:r>
          </w:p>
        </w:tc>
        <w:tc>
          <w:tcPr>
            <w:tcW w:w="6095" w:type="dxa"/>
          </w:tcPr>
          <w:p w14:paraId="388E27B4" w14:textId="77777777" w:rsidR="009D2039" w:rsidRDefault="009D2039" w:rsidP="009D2039">
            <w:r>
              <w:t>Microphones on each seat</w:t>
            </w:r>
          </w:p>
        </w:tc>
      </w:tr>
      <w:tr w:rsidR="009D2039" w:rsidRPr="00E80917" w14:paraId="7F6F51FE" w14:textId="77777777" w:rsidTr="00A654A1">
        <w:trPr>
          <w:jc w:val="center"/>
        </w:trPr>
        <w:tc>
          <w:tcPr>
            <w:tcW w:w="3828" w:type="dxa"/>
          </w:tcPr>
          <w:p w14:paraId="53052919" w14:textId="77777777" w:rsidR="009D2039" w:rsidRDefault="009D2039" w:rsidP="009D2039">
            <w:r>
              <w:t>Rear Zone Passengers</w:t>
            </w:r>
          </w:p>
        </w:tc>
        <w:tc>
          <w:tcPr>
            <w:tcW w:w="6095" w:type="dxa"/>
          </w:tcPr>
          <w:p w14:paraId="0806942E" w14:textId="77777777" w:rsidR="009D2039" w:rsidRDefault="009D2039" w:rsidP="009D2039">
            <w:r>
              <w:t>The Rear Zone Passengers represent the 2nd and 3rd row passengers</w:t>
            </w:r>
          </w:p>
        </w:tc>
      </w:tr>
      <w:tr w:rsidR="009D2039" w:rsidRPr="00E80917" w14:paraId="4E6AACC7" w14:textId="77777777" w:rsidTr="00A654A1">
        <w:trPr>
          <w:jc w:val="center"/>
        </w:trPr>
        <w:tc>
          <w:tcPr>
            <w:tcW w:w="3828" w:type="dxa"/>
          </w:tcPr>
          <w:p w14:paraId="6CA980B2" w14:textId="77777777" w:rsidR="009D2039" w:rsidRDefault="009D2039" w:rsidP="009D2039">
            <w:r>
              <w:t>Seat Speaker Sys Provider</w:t>
            </w:r>
          </w:p>
        </w:tc>
        <w:tc>
          <w:tcPr>
            <w:tcW w:w="6095" w:type="dxa"/>
          </w:tcPr>
          <w:p w14:paraId="3DBB1D95" w14:textId="77777777" w:rsidR="009D2039" w:rsidRDefault="009D2039" w:rsidP="009D2039">
            <w:r>
              <w:t>Speakers on each row</w:t>
            </w:r>
          </w:p>
        </w:tc>
      </w:tr>
      <w:tr w:rsidR="009D2039" w:rsidRPr="00E80917" w14:paraId="2AA1ECEE" w14:textId="77777777" w:rsidTr="00A654A1">
        <w:trPr>
          <w:jc w:val="center"/>
        </w:trPr>
        <w:tc>
          <w:tcPr>
            <w:tcW w:w="3828" w:type="dxa"/>
          </w:tcPr>
          <w:p w14:paraId="6D732B5A" w14:textId="77777777" w:rsidR="009D2039" w:rsidRDefault="009D2039" w:rsidP="009D2039">
            <w:r>
              <w:t>Ultimate Remote Control Info Provider</w:t>
            </w:r>
          </w:p>
        </w:tc>
        <w:tc>
          <w:tcPr>
            <w:tcW w:w="6095" w:type="dxa"/>
          </w:tcPr>
          <w:p w14:paraId="76530C76" w14:textId="77777777" w:rsidR="009D2039" w:rsidRDefault="009D2039" w:rsidP="009D2039">
            <w:r>
              <w:t>Ultimate Remote Control.</w:t>
            </w:r>
          </w:p>
          <w:p w14:paraId="6B11F2F1" w14:textId="77777777" w:rsidR="009D2039" w:rsidRDefault="009D2039" w:rsidP="009D2039">
            <w:r>
              <w:t>Reductive MSS design requires it to control seat zones</w:t>
            </w:r>
          </w:p>
        </w:tc>
      </w:tr>
      <w:tr w:rsidR="009D2039" w:rsidRPr="00E80917" w14:paraId="03076BAD" w14:textId="77777777" w:rsidTr="00A654A1">
        <w:trPr>
          <w:jc w:val="center"/>
        </w:trPr>
        <w:tc>
          <w:tcPr>
            <w:tcW w:w="3828" w:type="dxa"/>
          </w:tcPr>
          <w:p w14:paraId="210B3729" w14:textId="77777777" w:rsidR="009D2039" w:rsidRDefault="009D2039" w:rsidP="009D2039">
            <w:r>
              <w:t>User</w:t>
            </w:r>
          </w:p>
        </w:tc>
        <w:tc>
          <w:tcPr>
            <w:tcW w:w="6095" w:type="dxa"/>
          </w:tcPr>
          <w:p w14:paraId="464FEB6C" w14:textId="77777777" w:rsidR="009D2039" w:rsidRDefault="009D2039" w:rsidP="009D2039">
            <w:r>
              <w:t>Vehicle occupants</w:t>
            </w:r>
          </w:p>
        </w:tc>
      </w:tr>
    </w:tbl>
    <w:p w14:paraId="7A11461F" w14:textId="5D500B55" w:rsidR="009D2039" w:rsidRDefault="009D2039" w:rsidP="009D2039">
      <w:pPr>
        <w:pStyle w:val="Caption"/>
      </w:pPr>
      <w:bookmarkStart w:id="88" w:name="_Toc12531124"/>
      <w:bookmarkStart w:id="89"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88"/>
      <w:bookmarkEnd w:id="89"/>
    </w:p>
    <w:p w14:paraId="6C8D5502" w14:textId="77777777" w:rsidR="0027671B" w:rsidRDefault="0027671B" w:rsidP="006B1C15">
      <w:pPr>
        <w:pStyle w:val="Heading3"/>
      </w:pPr>
      <w:bookmarkStart w:id="90" w:name="_Toc12531067"/>
      <w:r w:rsidRPr="007C20FA">
        <w:t xml:space="preserve">Use Case </w:t>
      </w:r>
      <w:bookmarkEnd w:id="87"/>
      <w:r w:rsidR="005673EC">
        <w:t>Descriptions</w:t>
      </w:r>
      <w:bookmarkEnd w:id="90"/>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UC7_ Manage Do Not Disturb</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HMI</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EBA6C5E" w14:textId="77777777" w:rsidR="00673483" w:rsidRDefault="00673483" w:rsidP="00673483">
            <w:pPr>
              <w:rPr>
                <w:rFonts w:cs="Arial"/>
                <w:color w:val="000000"/>
                <w:szCs w:val="22"/>
              </w:rPr>
            </w:pPr>
            <w:r w:rsidRPr="00240914">
              <w:rPr>
                <w:rFonts w:cs="Arial"/>
                <w:szCs w:val="22"/>
              </w:rPr>
              <w:t>Ultimate Remote Control Info Provider</w:t>
            </w:r>
          </w:p>
        </w:tc>
      </w:tr>
      <w:tr w:rsidR="00673483" w:rsidRPr="007C20FA" w14:paraId="7D2CCAAF" w14:textId="77777777" w:rsidTr="000A70F7">
        <w:trPr>
          <w:trHeight w:val="255"/>
          <w:jc w:val="center"/>
        </w:trPr>
        <w:tc>
          <w:tcPr>
            <w:tcW w:w="2546" w:type="dxa"/>
            <w:vMerge/>
            <w:shd w:val="clear" w:color="auto" w:fill="D9D9D9" w:themeFill="background1" w:themeFillShade="D9"/>
          </w:tcPr>
          <w:p w14:paraId="60DC258B" w14:textId="77777777" w:rsidR="00673483" w:rsidRPr="007C20FA" w:rsidRDefault="00673483" w:rsidP="00673483">
            <w:pPr>
              <w:rPr>
                <w:rFonts w:cs="Arial"/>
                <w:b/>
                <w:bCs/>
                <w:color w:val="000000"/>
                <w:szCs w:val="22"/>
              </w:rPr>
            </w:pPr>
          </w:p>
        </w:tc>
        <w:tc>
          <w:tcPr>
            <w:tcW w:w="1560" w:type="dxa"/>
            <w:shd w:val="clear" w:color="auto" w:fill="auto"/>
          </w:tcPr>
          <w:p w14:paraId="78993CB4"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9BAC538" w14:textId="77777777" w:rsidR="00673483" w:rsidRDefault="00673483" w:rsidP="00673483">
            <w:pPr>
              <w:rPr>
                <w:rFonts w:cs="Arial"/>
                <w:color w:val="000000"/>
                <w:szCs w:val="22"/>
              </w:rPr>
            </w:pPr>
            <w:r w:rsidRPr="00240914">
              <w:rPr>
                <w:rFonts w:cs="Arial"/>
                <w:szCs w:val="22"/>
              </w:rPr>
              <w:t>Audio System Provider</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My Seat Space</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3A689782" w14:textId="77777777" w:rsidR="00CF6E20" w:rsidRDefault="00CF6E20"/>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HMI Enabled</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9891A7C" w14:textId="77777777" w:rsidR="00534199" w:rsidRDefault="00534199" w:rsidP="00534199">
            <w:pPr>
              <w:rPr>
                <w:rFonts w:cs="Arial"/>
                <w:color w:val="000000"/>
                <w:szCs w:val="22"/>
              </w:rPr>
            </w:pPr>
            <w:r>
              <w:rPr>
                <w:rFonts w:cs="Arial"/>
                <w:color w:val="000000"/>
                <w:szCs w:val="22"/>
              </w:rPr>
              <w:t>User phones are connected to the vehicle through URC.</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Do Not Disturb is a feature that allows passengers to auto-deny media share requests or changes being made to their sound zone. In some cases, Do Not Disturb becomes limited to muting specific seats. The driver is able to activate/deactivate Do Not Disturb only for users that do not have URC.</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Passenger activates Do Not Disturb via URC while listening to their own media.</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A1. Driver activates Do Not Disturb for a user without URC. (Can only do this for users without URC)</w:t>
            </w:r>
          </w:p>
        </w:tc>
      </w:tr>
      <w:tr w:rsidR="00534199" w:rsidRPr="007C20FA" w14:paraId="195BF92E" w14:textId="77777777" w:rsidTr="000A70F7">
        <w:trPr>
          <w:trHeight w:val="255"/>
          <w:jc w:val="center"/>
        </w:trPr>
        <w:tc>
          <w:tcPr>
            <w:tcW w:w="2546" w:type="dxa"/>
            <w:shd w:val="clear" w:color="auto" w:fill="D9D9D9" w:themeFill="background1" w:themeFillShade="D9"/>
          </w:tcPr>
          <w:p w14:paraId="7BC9F317"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0D7FB6B7" w14:textId="77777777" w:rsidR="00534199" w:rsidRDefault="00534199" w:rsidP="00534199">
            <w:pPr>
              <w:rPr>
                <w:rFonts w:cs="Arial"/>
                <w:color w:val="000000"/>
                <w:szCs w:val="22"/>
              </w:rPr>
            </w:pPr>
          </w:p>
        </w:tc>
        <w:tc>
          <w:tcPr>
            <w:tcW w:w="6208" w:type="dxa"/>
            <w:shd w:val="clear" w:color="auto" w:fill="auto"/>
          </w:tcPr>
          <w:p w14:paraId="7791399B" w14:textId="77777777" w:rsidR="00534199" w:rsidRDefault="00534199" w:rsidP="00534199">
            <w:pPr>
              <w:rPr>
                <w:rFonts w:cs="Arial"/>
                <w:color w:val="000000"/>
                <w:szCs w:val="22"/>
              </w:rPr>
            </w:pPr>
            <w:r>
              <w:rPr>
                <w:rFonts w:cs="Arial"/>
                <w:color w:val="000000"/>
                <w:szCs w:val="22"/>
              </w:rPr>
              <w:t>A2. Passenger activates Do Not Disturb while media is being shared to their zone. (Not from the "2 Zone Audio Share" request from the driver)</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A1.1 Driver activates Do Not Disturb for a user without URC via the front SYNC screen.</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78731593" w14:textId="77777777" w:rsidR="00534199" w:rsidRDefault="00534199" w:rsidP="00534199">
            <w:pPr>
              <w:rPr>
                <w:rFonts w:cs="Arial"/>
                <w:color w:val="000000"/>
                <w:szCs w:val="22"/>
              </w:rPr>
            </w:pPr>
            <w:r>
              <w:rPr>
                <w:rFonts w:cs="Arial"/>
                <w:color w:val="000000"/>
                <w:szCs w:val="22"/>
              </w:rPr>
              <w:t>A2.1 Passenger activates Do Not Disturb via URC.</w:t>
            </w:r>
          </w:p>
        </w:tc>
      </w:tr>
      <w:tr w:rsidR="00534199" w:rsidRPr="007C20FA" w14:paraId="417E4FDD" w14:textId="77777777" w:rsidTr="000A70F7">
        <w:trPr>
          <w:trHeight w:val="255"/>
          <w:jc w:val="center"/>
        </w:trPr>
        <w:tc>
          <w:tcPr>
            <w:tcW w:w="2546" w:type="dxa"/>
            <w:vMerge/>
            <w:shd w:val="clear" w:color="auto" w:fill="D9D9D9" w:themeFill="background1" w:themeFillShade="D9"/>
          </w:tcPr>
          <w:p w14:paraId="720FAD9F" w14:textId="77777777" w:rsidR="00534199" w:rsidRDefault="00534199" w:rsidP="00534199">
            <w:pPr>
              <w:rPr>
                <w:rFonts w:cs="Arial"/>
                <w:b/>
                <w:bCs/>
                <w:color w:val="000000"/>
                <w:szCs w:val="22"/>
              </w:rPr>
            </w:pPr>
          </w:p>
        </w:tc>
        <w:tc>
          <w:tcPr>
            <w:tcW w:w="1560" w:type="dxa"/>
            <w:shd w:val="clear" w:color="auto" w:fill="auto"/>
          </w:tcPr>
          <w:p w14:paraId="5E84AB77"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22B2D411" w14:textId="77777777" w:rsidR="00534199" w:rsidRDefault="00534199" w:rsidP="00534199">
            <w:pPr>
              <w:rPr>
                <w:rFonts w:cs="Arial"/>
                <w:color w:val="000000"/>
                <w:szCs w:val="22"/>
              </w:rPr>
            </w:pPr>
            <w:r>
              <w:rPr>
                <w:rFonts w:cs="Arial"/>
                <w:color w:val="000000"/>
                <w:szCs w:val="22"/>
              </w:rPr>
              <w:t>A2.2 Audio stops sharing to their zone, the passenger zone goes silent until the passenger selects audio via URC.</w:t>
            </w:r>
          </w:p>
        </w:tc>
      </w:tr>
      <w:tr w:rsidR="00534199" w:rsidRPr="007C20FA" w14:paraId="53A39C7E" w14:textId="77777777" w:rsidTr="000A70F7">
        <w:trPr>
          <w:trHeight w:val="255"/>
          <w:jc w:val="center"/>
        </w:trPr>
        <w:tc>
          <w:tcPr>
            <w:tcW w:w="2546" w:type="dxa"/>
            <w:shd w:val="clear" w:color="auto" w:fill="D9D9D9" w:themeFill="background1" w:themeFillShade="D9"/>
          </w:tcPr>
          <w:p w14:paraId="6E4D666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BA5DE5E" w14:textId="77777777" w:rsidR="00534199" w:rsidRDefault="00534199" w:rsidP="00534199">
            <w:pPr>
              <w:rPr>
                <w:rFonts w:cs="Arial"/>
                <w:color w:val="000000"/>
                <w:szCs w:val="22"/>
              </w:rPr>
            </w:pPr>
          </w:p>
        </w:tc>
        <w:tc>
          <w:tcPr>
            <w:tcW w:w="6208" w:type="dxa"/>
            <w:shd w:val="clear" w:color="auto" w:fill="auto"/>
          </w:tcPr>
          <w:p w14:paraId="5550B049" w14:textId="77777777" w:rsidR="00534199" w:rsidRDefault="00534199" w:rsidP="00534199">
            <w:pPr>
              <w:rPr>
                <w:rFonts w:cs="Arial"/>
                <w:color w:val="000000"/>
                <w:szCs w:val="22"/>
              </w:rPr>
            </w:pPr>
            <w:r>
              <w:rPr>
                <w:rFonts w:cs="Arial"/>
                <w:color w:val="000000"/>
                <w:szCs w:val="22"/>
              </w:rPr>
              <w:t>E1. Driver deactivates Do Not Disturb for a user without URC. (Can only do this for users without URC)</w:t>
            </w:r>
          </w:p>
        </w:tc>
      </w:tr>
      <w:tr w:rsidR="00534199" w:rsidRPr="007C20FA" w14:paraId="0E6ADC43" w14:textId="77777777" w:rsidTr="000A70F7">
        <w:trPr>
          <w:trHeight w:val="255"/>
          <w:jc w:val="center"/>
        </w:trPr>
        <w:tc>
          <w:tcPr>
            <w:tcW w:w="2546" w:type="dxa"/>
            <w:shd w:val="clear" w:color="auto" w:fill="D9D9D9" w:themeFill="background1" w:themeFillShade="D9"/>
          </w:tcPr>
          <w:p w14:paraId="25CABA43" w14:textId="77777777" w:rsidR="00534199" w:rsidRDefault="00534199" w:rsidP="00534199">
            <w:pPr>
              <w:rPr>
                <w:rFonts w:cs="Arial"/>
                <w:b/>
                <w:bCs/>
                <w:color w:val="000000"/>
                <w:szCs w:val="22"/>
              </w:rPr>
            </w:pPr>
            <w:r>
              <w:rPr>
                <w:rFonts w:cs="Arial"/>
                <w:b/>
                <w:bCs/>
                <w:color w:val="000000"/>
                <w:szCs w:val="22"/>
              </w:rPr>
              <w:lastRenderedPageBreak/>
              <w:t>Exceptional Flow Description</w:t>
            </w:r>
          </w:p>
        </w:tc>
        <w:tc>
          <w:tcPr>
            <w:tcW w:w="1560" w:type="dxa"/>
            <w:shd w:val="clear" w:color="auto" w:fill="auto"/>
          </w:tcPr>
          <w:p w14:paraId="6D58622C" w14:textId="77777777" w:rsidR="00534199" w:rsidRDefault="00534199" w:rsidP="00534199">
            <w:pPr>
              <w:rPr>
                <w:rFonts w:cs="Arial"/>
                <w:color w:val="000000"/>
                <w:szCs w:val="22"/>
              </w:rPr>
            </w:pPr>
          </w:p>
        </w:tc>
        <w:tc>
          <w:tcPr>
            <w:tcW w:w="6208" w:type="dxa"/>
            <w:shd w:val="clear" w:color="auto" w:fill="auto"/>
          </w:tcPr>
          <w:p w14:paraId="72BB16E9" w14:textId="77777777" w:rsidR="00534199" w:rsidRDefault="00534199" w:rsidP="00534199">
            <w:pPr>
              <w:rPr>
                <w:rFonts w:cs="Arial"/>
                <w:color w:val="000000"/>
                <w:szCs w:val="22"/>
              </w:rPr>
            </w:pPr>
            <w:r>
              <w:rPr>
                <w:rFonts w:cs="Arial"/>
                <w:color w:val="000000"/>
                <w:szCs w:val="22"/>
              </w:rPr>
              <w:t>E2. Passenger deactivates Do Not Disturb for their zone.</w:t>
            </w:r>
          </w:p>
        </w:tc>
      </w:tr>
      <w:tr w:rsidR="00534199" w:rsidRPr="007C20FA" w14:paraId="72AAB111" w14:textId="77777777" w:rsidTr="000A70F7">
        <w:trPr>
          <w:trHeight w:val="255"/>
          <w:jc w:val="center"/>
        </w:trPr>
        <w:tc>
          <w:tcPr>
            <w:tcW w:w="2546" w:type="dxa"/>
            <w:shd w:val="clear" w:color="auto" w:fill="D9D9D9" w:themeFill="background1" w:themeFillShade="D9"/>
          </w:tcPr>
          <w:p w14:paraId="3490B44E"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2E61F67E" w14:textId="77777777" w:rsidR="00534199" w:rsidRDefault="00534199" w:rsidP="00534199">
            <w:pPr>
              <w:rPr>
                <w:rFonts w:cs="Arial"/>
                <w:color w:val="000000"/>
                <w:szCs w:val="22"/>
              </w:rPr>
            </w:pPr>
          </w:p>
        </w:tc>
        <w:tc>
          <w:tcPr>
            <w:tcW w:w="6208" w:type="dxa"/>
            <w:shd w:val="clear" w:color="auto" w:fill="auto"/>
          </w:tcPr>
          <w:p w14:paraId="7F3A17A9" w14:textId="77777777" w:rsidR="00534199" w:rsidRDefault="00534199" w:rsidP="00534199">
            <w:pPr>
              <w:rPr>
                <w:rFonts w:cs="Arial"/>
                <w:color w:val="000000"/>
                <w:szCs w:val="22"/>
              </w:rPr>
            </w:pPr>
            <w:r>
              <w:rPr>
                <w:rFonts w:cs="Arial"/>
                <w:color w:val="000000"/>
                <w:szCs w:val="22"/>
              </w:rPr>
              <w:t>E3. The driver activates "2 Zone Audio Share", Do Not Disturb is disabled.</w:t>
            </w:r>
          </w:p>
        </w:tc>
      </w:tr>
      <w:tr w:rsidR="00534199" w:rsidRPr="007C20FA" w14:paraId="22A41729" w14:textId="77777777" w:rsidTr="000A70F7">
        <w:trPr>
          <w:trHeight w:val="255"/>
          <w:jc w:val="center"/>
        </w:trPr>
        <w:tc>
          <w:tcPr>
            <w:tcW w:w="2546" w:type="dxa"/>
            <w:vMerge w:val="restart"/>
            <w:shd w:val="clear" w:color="auto" w:fill="D9D9D9" w:themeFill="background1" w:themeFillShade="D9"/>
          </w:tcPr>
          <w:p w14:paraId="46B7782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59B9FD6C"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96698B6" w14:textId="77777777" w:rsidR="00534199" w:rsidRDefault="00534199" w:rsidP="00534199">
            <w:pPr>
              <w:rPr>
                <w:rFonts w:cs="Arial"/>
                <w:color w:val="000000"/>
                <w:szCs w:val="22"/>
              </w:rPr>
            </w:pPr>
            <w:r>
              <w:rPr>
                <w:rFonts w:cs="Arial"/>
                <w:color w:val="000000"/>
                <w:szCs w:val="22"/>
              </w:rPr>
              <w:t>E1.1 Driver deactivates Do Not Disturb for a user without URC via the front SYNC screen.</w:t>
            </w:r>
          </w:p>
        </w:tc>
      </w:tr>
      <w:tr w:rsidR="00534199" w:rsidRPr="007C20FA" w14:paraId="5681E240" w14:textId="77777777" w:rsidTr="000A70F7">
        <w:trPr>
          <w:trHeight w:val="255"/>
          <w:jc w:val="center"/>
        </w:trPr>
        <w:tc>
          <w:tcPr>
            <w:tcW w:w="2546" w:type="dxa"/>
            <w:vMerge/>
            <w:shd w:val="clear" w:color="auto" w:fill="D9D9D9" w:themeFill="background1" w:themeFillShade="D9"/>
          </w:tcPr>
          <w:p w14:paraId="0C19486E" w14:textId="77777777" w:rsidR="00534199" w:rsidRDefault="00534199" w:rsidP="00534199">
            <w:pPr>
              <w:rPr>
                <w:rFonts w:cs="Arial"/>
                <w:b/>
                <w:bCs/>
                <w:color w:val="000000"/>
                <w:szCs w:val="22"/>
              </w:rPr>
            </w:pPr>
          </w:p>
        </w:tc>
        <w:tc>
          <w:tcPr>
            <w:tcW w:w="1560" w:type="dxa"/>
            <w:shd w:val="clear" w:color="auto" w:fill="auto"/>
          </w:tcPr>
          <w:p w14:paraId="2AB640B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1957D0FD" w14:textId="77777777" w:rsidR="00534199" w:rsidRDefault="00534199" w:rsidP="00534199">
            <w:pPr>
              <w:rPr>
                <w:rFonts w:cs="Arial"/>
                <w:color w:val="000000"/>
                <w:szCs w:val="22"/>
              </w:rPr>
            </w:pPr>
            <w:r>
              <w:rPr>
                <w:rFonts w:cs="Arial"/>
                <w:color w:val="000000"/>
                <w:szCs w:val="22"/>
              </w:rPr>
              <w:t>E1.2 Sharing to seats/zones without URC is automatically accepted while the vehicle is in zone mode.</w:t>
            </w:r>
          </w:p>
        </w:tc>
      </w:tr>
      <w:tr w:rsidR="00534199" w:rsidRPr="007C20FA" w14:paraId="3B10E4D7" w14:textId="77777777" w:rsidTr="000A70F7">
        <w:trPr>
          <w:trHeight w:val="255"/>
          <w:jc w:val="center"/>
        </w:trPr>
        <w:tc>
          <w:tcPr>
            <w:tcW w:w="2546" w:type="dxa"/>
            <w:vMerge/>
            <w:shd w:val="clear" w:color="auto" w:fill="D9D9D9" w:themeFill="background1" w:themeFillShade="D9"/>
          </w:tcPr>
          <w:p w14:paraId="58F93E78" w14:textId="77777777" w:rsidR="00534199" w:rsidRDefault="00534199" w:rsidP="00534199">
            <w:pPr>
              <w:rPr>
                <w:rFonts w:cs="Arial"/>
                <w:b/>
                <w:bCs/>
                <w:color w:val="000000"/>
                <w:szCs w:val="22"/>
              </w:rPr>
            </w:pPr>
          </w:p>
        </w:tc>
        <w:tc>
          <w:tcPr>
            <w:tcW w:w="1560" w:type="dxa"/>
            <w:shd w:val="clear" w:color="auto" w:fill="auto"/>
          </w:tcPr>
          <w:p w14:paraId="6CDE6326"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2A8E95AD" w14:textId="77777777" w:rsidR="00534199" w:rsidRDefault="00534199" w:rsidP="00534199">
            <w:pPr>
              <w:rPr>
                <w:rFonts w:cs="Arial"/>
                <w:color w:val="000000"/>
                <w:szCs w:val="22"/>
              </w:rPr>
            </w:pPr>
            <w:r>
              <w:rPr>
                <w:rFonts w:cs="Arial"/>
                <w:color w:val="000000"/>
                <w:szCs w:val="22"/>
              </w:rPr>
              <w:t>E2.1 Passenger deactivates Do Not Disturb for their zone via URC.</w:t>
            </w:r>
          </w:p>
        </w:tc>
      </w:tr>
      <w:tr w:rsidR="00534199" w:rsidRPr="007C20FA" w14:paraId="78794D5C" w14:textId="77777777" w:rsidTr="000A70F7">
        <w:trPr>
          <w:trHeight w:val="255"/>
          <w:jc w:val="center"/>
        </w:trPr>
        <w:tc>
          <w:tcPr>
            <w:tcW w:w="2546" w:type="dxa"/>
            <w:vMerge/>
            <w:shd w:val="clear" w:color="auto" w:fill="D9D9D9" w:themeFill="background1" w:themeFillShade="D9"/>
          </w:tcPr>
          <w:p w14:paraId="1227E187" w14:textId="77777777" w:rsidR="00534199" w:rsidRDefault="00534199" w:rsidP="00534199">
            <w:pPr>
              <w:rPr>
                <w:rFonts w:cs="Arial"/>
                <w:b/>
                <w:bCs/>
                <w:color w:val="000000"/>
                <w:szCs w:val="22"/>
              </w:rPr>
            </w:pPr>
          </w:p>
        </w:tc>
        <w:tc>
          <w:tcPr>
            <w:tcW w:w="1560" w:type="dxa"/>
            <w:shd w:val="clear" w:color="auto" w:fill="auto"/>
          </w:tcPr>
          <w:p w14:paraId="1F03AE38" w14:textId="77777777" w:rsidR="00534199" w:rsidRDefault="00534199" w:rsidP="00534199">
            <w:pPr>
              <w:rPr>
                <w:rFonts w:cs="Arial"/>
                <w:color w:val="000000"/>
                <w:szCs w:val="22"/>
              </w:rPr>
            </w:pPr>
            <w:r>
              <w:rPr>
                <w:rFonts w:cs="Arial"/>
                <w:color w:val="000000"/>
                <w:szCs w:val="22"/>
              </w:rPr>
              <w:t>E4</w:t>
            </w:r>
          </w:p>
        </w:tc>
        <w:tc>
          <w:tcPr>
            <w:tcW w:w="6208" w:type="dxa"/>
            <w:shd w:val="clear" w:color="auto" w:fill="auto"/>
          </w:tcPr>
          <w:p w14:paraId="6B3F5A55" w14:textId="77777777" w:rsidR="00534199" w:rsidRDefault="00534199" w:rsidP="00534199">
            <w:pPr>
              <w:rPr>
                <w:rFonts w:cs="Arial"/>
                <w:color w:val="000000"/>
                <w:szCs w:val="22"/>
              </w:rPr>
            </w:pPr>
            <w:r>
              <w:rPr>
                <w:rFonts w:cs="Arial"/>
                <w:color w:val="000000"/>
                <w:szCs w:val="22"/>
              </w:rPr>
              <w:t xml:space="preserve">E2.2 Sharing media will prompt a request to users who have disabled Do Not Disturb. </w:t>
            </w:r>
          </w:p>
        </w:tc>
      </w:tr>
      <w:tr w:rsidR="00534199" w:rsidRPr="007C20FA" w14:paraId="072197E4" w14:textId="77777777" w:rsidTr="000A70F7">
        <w:trPr>
          <w:trHeight w:val="255"/>
          <w:jc w:val="center"/>
        </w:trPr>
        <w:tc>
          <w:tcPr>
            <w:tcW w:w="2546" w:type="dxa"/>
            <w:vMerge/>
            <w:shd w:val="clear" w:color="auto" w:fill="D9D9D9" w:themeFill="background1" w:themeFillShade="D9"/>
          </w:tcPr>
          <w:p w14:paraId="6099C492" w14:textId="77777777" w:rsidR="00534199" w:rsidRDefault="00534199" w:rsidP="00534199">
            <w:pPr>
              <w:rPr>
                <w:rFonts w:cs="Arial"/>
                <w:b/>
                <w:bCs/>
                <w:color w:val="000000"/>
                <w:szCs w:val="22"/>
              </w:rPr>
            </w:pPr>
          </w:p>
        </w:tc>
        <w:tc>
          <w:tcPr>
            <w:tcW w:w="1560" w:type="dxa"/>
            <w:shd w:val="clear" w:color="auto" w:fill="auto"/>
          </w:tcPr>
          <w:p w14:paraId="06170283" w14:textId="77777777" w:rsidR="00534199" w:rsidRDefault="00534199" w:rsidP="00534199">
            <w:pPr>
              <w:rPr>
                <w:rFonts w:cs="Arial"/>
                <w:color w:val="000000"/>
                <w:szCs w:val="22"/>
              </w:rPr>
            </w:pPr>
            <w:r>
              <w:rPr>
                <w:rFonts w:cs="Arial"/>
                <w:color w:val="000000"/>
                <w:szCs w:val="22"/>
              </w:rPr>
              <w:t>E5</w:t>
            </w:r>
          </w:p>
        </w:tc>
        <w:tc>
          <w:tcPr>
            <w:tcW w:w="6208" w:type="dxa"/>
            <w:shd w:val="clear" w:color="auto" w:fill="auto"/>
          </w:tcPr>
          <w:p w14:paraId="3BC81D87" w14:textId="77777777" w:rsidR="00534199" w:rsidRDefault="00534199" w:rsidP="00534199">
            <w:pPr>
              <w:rPr>
                <w:rFonts w:cs="Arial"/>
                <w:color w:val="000000"/>
                <w:szCs w:val="22"/>
              </w:rPr>
            </w:pPr>
            <w:r>
              <w:rPr>
                <w:rFonts w:cs="Arial"/>
                <w:color w:val="000000"/>
                <w:szCs w:val="22"/>
              </w:rPr>
              <w:t>E3.1 Vehicle locks into 2 zone sharing configuration on URC. Cannot be undone except by driver.</w:t>
            </w:r>
          </w:p>
        </w:tc>
      </w:tr>
      <w:tr w:rsidR="00534199" w:rsidRPr="007C20FA" w14:paraId="4448D4B0" w14:textId="77777777" w:rsidTr="000A70F7">
        <w:trPr>
          <w:trHeight w:val="255"/>
          <w:jc w:val="center"/>
        </w:trPr>
        <w:tc>
          <w:tcPr>
            <w:tcW w:w="2546" w:type="dxa"/>
            <w:vMerge/>
            <w:shd w:val="clear" w:color="auto" w:fill="D9D9D9" w:themeFill="background1" w:themeFillShade="D9"/>
          </w:tcPr>
          <w:p w14:paraId="2ECCC31F" w14:textId="77777777" w:rsidR="00534199" w:rsidRDefault="00534199" w:rsidP="00534199">
            <w:pPr>
              <w:rPr>
                <w:rFonts w:cs="Arial"/>
                <w:b/>
                <w:bCs/>
                <w:color w:val="000000"/>
                <w:szCs w:val="22"/>
              </w:rPr>
            </w:pPr>
          </w:p>
        </w:tc>
        <w:tc>
          <w:tcPr>
            <w:tcW w:w="1560" w:type="dxa"/>
            <w:shd w:val="clear" w:color="auto" w:fill="auto"/>
          </w:tcPr>
          <w:p w14:paraId="00664612" w14:textId="77777777" w:rsidR="00534199" w:rsidRDefault="00534199" w:rsidP="00534199">
            <w:pPr>
              <w:rPr>
                <w:rFonts w:cs="Arial"/>
                <w:color w:val="000000"/>
                <w:szCs w:val="22"/>
              </w:rPr>
            </w:pPr>
            <w:r>
              <w:rPr>
                <w:rFonts w:cs="Arial"/>
                <w:color w:val="000000"/>
                <w:szCs w:val="22"/>
              </w:rPr>
              <w:t>E6</w:t>
            </w:r>
          </w:p>
        </w:tc>
        <w:tc>
          <w:tcPr>
            <w:tcW w:w="6208" w:type="dxa"/>
            <w:shd w:val="clear" w:color="auto" w:fill="auto"/>
          </w:tcPr>
          <w:p w14:paraId="6E9AD0CA" w14:textId="77777777" w:rsidR="00534199" w:rsidRDefault="00534199" w:rsidP="00534199">
            <w:pPr>
              <w:rPr>
                <w:rFonts w:cs="Arial"/>
                <w:color w:val="000000"/>
                <w:szCs w:val="22"/>
              </w:rPr>
            </w:pPr>
            <w:r>
              <w:rPr>
                <w:rFonts w:cs="Arial"/>
                <w:color w:val="000000"/>
                <w:szCs w:val="22"/>
              </w:rPr>
              <w:t>E3.2 Do Not Disturb is disabled for URC. Muting is still allowed.</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Sharing and changes to the passenger seat/zone is automatically denied for users with the Do Not Disturb status active. Driver is unable to push the vehicle to 2 zone configuration, option is greyed out on Driver HMI. ICC still plays for a zone in DND.</w:t>
            </w:r>
          </w:p>
        </w:tc>
      </w:tr>
    </w:tbl>
    <w:p w14:paraId="39143D2E" w14:textId="77777777" w:rsidR="009F1DBF" w:rsidRDefault="009F1DBF" w:rsidP="009D2039"/>
    <w:p w14:paraId="587BCE00" w14:textId="77777777" w:rsidR="00842150" w:rsidRPr="0017445F" w:rsidRDefault="00842150" w:rsidP="00842150">
      <w:pPr>
        <w:pStyle w:val="REUseCase"/>
        <w:shd w:val="clear" w:color="auto" w:fill="F2F2F2" w:themeFill="background1" w:themeFillShade="F2"/>
      </w:pPr>
      <w:r>
        <w:t xml:space="preserve"> UC1_Change Sound Mode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04BBBF99" w14:textId="77777777" w:rsidTr="000A70F7">
        <w:trPr>
          <w:trHeight w:val="255"/>
          <w:jc w:val="center"/>
        </w:trPr>
        <w:tc>
          <w:tcPr>
            <w:tcW w:w="2546" w:type="dxa"/>
            <w:vMerge w:val="restart"/>
            <w:shd w:val="clear" w:color="auto" w:fill="D9D9D9" w:themeFill="background1" w:themeFillShade="D9"/>
            <w:hideMark/>
          </w:tcPr>
          <w:p w14:paraId="209AA9FF" w14:textId="77777777" w:rsidR="00673483" w:rsidRDefault="00673483" w:rsidP="00673483">
            <w:pPr>
              <w:rPr>
                <w:rFonts w:cs="Arial"/>
                <w:b/>
                <w:bCs/>
                <w:color w:val="000000"/>
                <w:szCs w:val="22"/>
              </w:rPr>
            </w:pPr>
            <w:r w:rsidRPr="007C20FA">
              <w:rPr>
                <w:rFonts w:cs="Arial"/>
                <w:b/>
                <w:bCs/>
                <w:color w:val="000000"/>
                <w:szCs w:val="22"/>
              </w:rPr>
              <w:t>Actors</w:t>
            </w:r>
          </w:p>
          <w:p w14:paraId="687866DD" w14:textId="77777777" w:rsidR="00673483" w:rsidRPr="00C46391" w:rsidRDefault="00673483" w:rsidP="00673483">
            <w:pPr>
              <w:rPr>
                <w:rFonts w:cs="Arial"/>
                <w:color w:val="000000"/>
                <w:szCs w:val="22"/>
              </w:rPr>
            </w:pPr>
          </w:p>
        </w:tc>
        <w:tc>
          <w:tcPr>
            <w:tcW w:w="1560" w:type="dxa"/>
            <w:shd w:val="clear" w:color="auto" w:fill="auto"/>
          </w:tcPr>
          <w:p w14:paraId="6E0F1435" w14:textId="77777777" w:rsidR="00673483" w:rsidRDefault="00673483" w:rsidP="00673483">
            <w:r>
              <w:t>Primary</w:t>
            </w:r>
          </w:p>
        </w:tc>
        <w:tc>
          <w:tcPr>
            <w:tcW w:w="6208" w:type="dxa"/>
            <w:shd w:val="clear" w:color="auto" w:fill="auto"/>
          </w:tcPr>
          <w:p w14:paraId="538732FC"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3F636D26" w14:textId="77777777" w:rsidTr="000A70F7">
        <w:trPr>
          <w:trHeight w:val="255"/>
          <w:jc w:val="center"/>
        </w:trPr>
        <w:tc>
          <w:tcPr>
            <w:tcW w:w="2546" w:type="dxa"/>
            <w:vMerge/>
            <w:shd w:val="clear" w:color="auto" w:fill="D9D9D9" w:themeFill="background1" w:themeFillShade="D9"/>
          </w:tcPr>
          <w:p w14:paraId="31B20016" w14:textId="77777777" w:rsidR="00673483" w:rsidRPr="007C20FA" w:rsidRDefault="00673483" w:rsidP="00673483">
            <w:pPr>
              <w:rPr>
                <w:rFonts w:cs="Arial"/>
                <w:b/>
                <w:bCs/>
                <w:color w:val="000000"/>
                <w:szCs w:val="22"/>
              </w:rPr>
            </w:pPr>
          </w:p>
        </w:tc>
        <w:tc>
          <w:tcPr>
            <w:tcW w:w="1560" w:type="dxa"/>
            <w:shd w:val="clear" w:color="auto" w:fill="auto"/>
          </w:tcPr>
          <w:p w14:paraId="14BA2BF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535E372" w14:textId="77777777" w:rsidR="00673483" w:rsidRDefault="00673483" w:rsidP="00673483">
            <w:pPr>
              <w:rPr>
                <w:rFonts w:cs="Arial"/>
                <w:color w:val="000000"/>
                <w:szCs w:val="22"/>
              </w:rPr>
            </w:pPr>
            <w:r w:rsidRPr="00240914">
              <w:rPr>
                <w:rFonts w:cs="Arial"/>
                <w:szCs w:val="22"/>
              </w:rPr>
              <w:t>Ultimate Remote Control Info Provider</w:t>
            </w:r>
          </w:p>
        </w:tc>
      </w:tr>
      <w:tr w:rsidR="00673483" w:rsidRPr="007C20FA" w14:paraId="410C56B6" w14:textId="77777777" w:rsidTr="000A70F7">
        <w:trPr>
          <w:trHeight w:val="255"/>
          <w:jc w:val="center"/>
        </w:trPr>
        <w:tc>
          <w:tcPr>
            <w:tcW w:w="2546" w:type="dxa"/>
            <w:vMerge/>
            <w:shd w:val="clear" w:color="auto" w:fill="D9D9D9" w:themeFill="background1" w:themeFillShade="D9"/>
          </w:tcPr>
          <w:p w14:paraId="645F1163" w14:textId="77777777" w:rsidR="00673483" w:rsidRPr="007C20FA" w:rsidRDefault="00673483" w:rsidP="00673483">
            <w:pPr>
              <w:rPr>
                <w:rFonts w:cs="Arial"/>
                <w:b/>
                <w:bCs/>
                <w:color w:val="000000"/>
                <w:szCs w:val="22"/>
              </w:rPr>
            </w:pPr>
          </w:p>
        </w:tc>
        <w:tc>
          <w:tcPr>
            <w:tcW w:w="1560" w:type="dxa"/>
            <w:shd w:val="clear" w:color="auto" w:fill="auto"/>
          </w:tcPr>
          <w:p w14:paraId="2E2AE0DA"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E00D586" w14:textId="77777777" w:rsidR="00673483" w:rsidRDefault="00673483" w:rsidP="00673483">
            <w:pPr>
              <w:rPr>
                <w:rFonts w:cs="Arial"/>
                <w:color w:val="000000"/>
                <w:szCs w:val="22"/>
              </w:rPr>
            </w:pPr>
            <w:r w:rsidRPr="00240914">
              <w:rPr>
                <w:rFonts w:cs="Arial"/>
                <w:szCs w:val="22"/>
              </w:rPr>
              <w:t>HMI</w:t>
            </w:r>
          </w:p>
        </w:tc>
      </w:tr>
      <w:tr w:rsidR="00534199" w:rsidRPr="007C20FA" w14:paraId="56D080B4" w14:textId="77777777" w:rsidTr="000A70F7">
        <w:trPr>
          <w:trHeight w:val="255"/>
          <w:jc w:val="center"/>
        </w:trPr>
        <w:tc>
          <w:tcPr>
            <w:tcW w:w="2546" w:type="dxa"/>
            <w:shd w:val="clear" w:color="auto" w:fill="D9D9D9" w:themeFill="background1" w:themeFillShade="D9"/>
          </w:tcPr>
          <w:p w14:paraId="11676693"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46D6E2CE" w14:textId="77777777" w:rsidR="00534199" w:rsidRDefault="00534199" w:rsidP="00534199">
            <w:pPr>
              <w:rPr>
                <w:rFonts w:cs="Arial"/>
                <w:color w:val="000000"/>
                <w:szCs w:val="22"/>
              </w:rPr>
            </w:pPr>
          </w:p>
        </w:tc>
        <w:tc>
          <w:tcPr>
            <w:tcW w:w="6208" w:type="dxa"/>
            <w:shd w:val="clear" w:color="auto" w:fill="auto"/>
          </w:tcPr>
          <w:p w14:paraId="3CC7C4AA" w14:textId="77777777" w:rsidR="00534199" w:rsidRDefault="00534199" w:rsidP="00534199">
            <w:pPr>
              <w:rPr>
                <w:rFonts w:cs="Arial"/>
                <w:color w:val="000000"/>
                <w:szCs w:val="22"/>
              </w:rPr>
            </w:pPr>
            <w:r>
              <w:rPr>
                <w:rFonts w:cs="Arial"/>
                <w:color w:val="000000"/>
                <w:szCs w:val="22"/>
              </w:rPr>
              <w:t>My Seat Space</w:t>
            </w:r>
          </w:p>
        </w:tc>
      </w:tr>
      <w:tr w:rsidR="00534199" w:rsidRPr="007C20FA" w14:paraId="1CF42BAA" w14:textId="77777777" w:rsidTr="000A70F7">
        <w:trPr>
          <w:trHeight w:val="255"/>
          <w:jc w:val="center"/>
        </w:trPr>
        <w:tc>
          <w:tcPr>
            <w:tcW w:w="2546" w:type="dxa"/>
            <w:shd w:val="clear" w:color="auto" w:fill="D9D9D9" w:themeFill="background1" w:themeFillShade="D9"/>
            <w:hideMark/>
          </w:tcPr>
          <w:p w14:paraId="17E65628"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7A83EB0F" w14:textId="77777777" w:rsidR="00534199" w:rsidRPr="007C20FA" w:rsidRDefault="00534199" w:rsidP="00534199">
            <w:pPr>
              <w:rPr>
                <w:rFonts w:cs="Arial"/>
                <w:color w:val="000000"/>
                <w:szCs w:val="22"/>
              </w:rPr>
            </w:pPr>
          </w:p>
        </w:tc>
        <w:tc>
          <w:tcPr>
            <w:tcW w:w="6208" w:type="dxa"/>
            <w:shd w:val="clear" w:color="auto" w:fill="auto"/>
          </w:tcPr>
          <w:p w14:paraId="31DD96EF" w14:textId="77777777" w:rsidR="00CF6E20" w:rsidRDefault="00CF6E20"/>
        </w:tc>
      </w:tr>
      <w:tr w:rsidR="00534199" w:rsidRPr="007C20FA" w14:paraId="63678E3F" w14:textId="77777777" w:rsidTr="000A70F7">
        <w:trPr>
          <w:trHeight w:val="20"/>
          <w:jc w:val="center"/>
        </w:trPr>
        <w:tc>
          <w:tcPr>
            <w:tcW w:w="2546" w:type="dxa"/>
            <w:vMerge w:val="restart"/>
            <w:shd w:val="clear" w:color="auto" w:fill="D9D9D9" w:themeFill="background1" w:themeFillShade="D9"/>
            <w:hideMark/>
          </w:tcPr>
          <w:p w14:paraId="5E3BCE41"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76487FA"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6C15F08" w14:textId="77777777" w:rsidR="00534199" w:rsidRDefault="00534199" w:rsidP="00534199">
            <w:pPr>
              <w:rPr>
                <w:rFonts w:cs="Arial"/>
                <w:color w:val="000000"/>
                <w:szCs w:val="22"/>
              </w:rPr>
            </w:pPr>
            <w:r>
              <w:rPr>
                <w:rFonts w:cs="Arial"/>
                <w:color w:val="000000"/>
                <w:szCs w:val="22"/>
              </w:rPr>
              <w:t>HMI Enabled</w:t>
            </w:r>
          </w:p>
        </w:tc>
      </w:tr>
      <w:tr w:rsidR="00534199" w:rsidRPr="007C20FA" w14:paraId="2D85AF41" w14:textId="77777777" w:rsidTr="000A70F7">
        <w:trPr>
          <w:trHeight w:val="20"/>
          <w:jc w:val="center"/>
        </w:trPr>
        <w:tc>
          <w:tcPr>
            <w:tcW w:w="2546" w:type="dxa"/>
            <w:vMerge/>
            <w:shd w:val="clear" w:color="auto" w:fill="D9D9D9" w:themeFill="background1" w:themeFillShade="D9"/>
          </w:tcPr>
          <w:p w14:paraId="16C8E6A6" w14:textId="77777777" w:rsidR="00534199" w:rsidRPr="007C20FA" w:rsidRDefault="00534199" w:rsidP="00534199">
            <w:pPr>
              <w:rPr>
                <w:rFonts w:cs="Arial"/>
                <w:b/>
                <w:bCs/>
                <w:color w:val="000000"/>
                <w:szCs w:val="22"/>
              </w:rPr>
            </w:pPr>
          </w:p>
        </w:tc>
        <w:tc>
          <w:tcPr>
            <w:tcW w:w="1560" w:type="dxa"/>
            <w:shd w:val="clear" w:color="auto" w:fill="auto"/>
          </w:tcPr>
          <w:p w14:paraId="34452707"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BF6FE46" w14:textId="77777777" w:rsidR="00534199" w:rsidRDefault="00534199" w:rsidP="00534199">
            <w:pPr>
              <w:rPr>
                <w:rFonts w:cs="Arial"/>
                <w:color w:val="000000"/>
                <w:szCs w:val="22"/>
              </w:rPr>
            </w:pPr>
            <w:r>
              <w:rPr>
                <w:rFonts w:cs="Arial"/>
                <w:color w:val="000000"/>
                <w:szCs w:val="22"/>
              </w:rPr>
              <w:t>MSS Global Feature Mode is on</w:t>
            </w:r>
          </w:p>
        </w:tc>
      </w:tr>
      <w:tr w:rsidR="00534199" w:rsidRPr="007C20FA" w14:paraId="069D3F77" w14:textId="77777777" w:rsidTr="000A70F7">
        <w:trPr>
          <w:trHeight w:val="20"/>
          <w:jc w:val="center"/>
        </w:trPr>
        <w:tc>
          <w:tcPr>
            <w:tcW w:w="2546" w:type="dxa"/>
            <w:shd w:val="clear" w:color="auto" w:fill="D9D9D9" w:themeFill="background1" w:themeFillShade="D9"/>
          </w:tcPr>
          <w:p w14:paraId="7CA112B2"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573ECF" w14:textId="77777777" w:rsidR="00534199" w:rsidRDefault="00534199" w:rsidP="00534199">
            <w:pPr>
              <w:rPr>
                <w:rFonts w:cs="Arial"/>
                <w:color w:val="000000"/>
                <w:szCs w:val="22"/>
              </w:rPr>
            </w:pPr>
          </w:p>
        </w:tc>
        <w:tc>
          <w:tcPr>
            <w:tcW w:w="6208" w:type="dxa"/>
            <w:shd w:val="clear" w:color="auto" w:fill="auto"/>
          </w:tcPr>
          <w:p w14:paraId="101166B1" w14:textId="77777777" w:rsidR="00534199" w:rsidRDefault="00534199" w:rsidP="00534199">
            <w:pPr>
              <w:rPr>
                <w:rFonts w:cs="Arial"/>
                <w:color w:val="000000"/>
                <w:szCs w:val="22"/>
              </w:rPr>
            </w:pPr>
            <w:r>
              <w:rPr>
                <w:rFonts w:cs="Arial"/>
                <w:color w:val="000000"/>
                <w:szCs w:val="22"/>
              </w:rPr>
              <w:t>The feature allows users to enable sound zones for an immersive experience. When zone mode is activated, users will be able to adjust audio levels in their seat relative to their zone. Users will be able to share media to the specified zone and the other users within the zone. Zone mode transitioned are initiated by use cases such as audio sharing, phone calls, and turning off the vehicle.</w:t>
            </w:r>
          </w:p>
        </w:tc>
      </w:tr>
      <w:tr w:rsidR="00534199" w:rsidRPr="007C20FA" w14:paraId="733F9734" w14:textId="77777777" w:rsidTr="000A70F7">
        <w:trPr>
          <w:trHeight w:val="255"/>
          <w:jc w:val="center"/>
        </w:trPr>
        <w:tc>
          <w:tcPr>
            <w:tcW w:w="2546" w:type="dxa"/>
            <w:vMerge w:val="restart"/>
            <w:shd w:val="clear" w:color="auto" w:fill="D9D9D9" w:themeFill="background1" w:themeFillShade="D9"/>
          </w:tcPr>
          <w:p w14:paraId="59985D52"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4540E942"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664153FA" w14:textId="77777777" w:rsidR="00534199" w:rsidRDefault="00534199" w:rsidP="00534199">
            <w:pPr>
              <w:rPr>
                <w:rFonts w:cs="Arial"/>
                <w:color w:val="000000"/>
                <w:szCs w:val="22"/>
              </w:rPr>
            </w:pPr>
            <w:r>
              <w:rPr>
                <w:rFonts w:cs="Arial"/>
                <w:color w:val="000000"/>
                <w:szCs w:val="22"/>
              </w:rPr>
              <w:t xml:space="preserve">Driver/Passengers connect phones to vehicle. </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6998899E" w14:textId="77777777" w:rsidR="00534199" w:rsidRDefault="00534199" w:rsidP="00534199">
            <w:pPr>
              <w:rPr>
                <w:rFonts w:cs="Arial"/>
                <w:color w:val="000000"/>
                <w:szCs w:val="22"/>
              </w:rPr>
            </w:pPr>
            <w:r>
              <w:rPr>
                <w:rFonts w:cs="Arial"/>
                <w:color w:val="000000"/>
                <w:szCs w:val="22"/>
              </w:rPr>
              <w:t xml:space="preserve">The vehicle is in Full Cabin Mode. </w:t>
            </w:r>
          </w:p>
        </w:tc>
      </w:tr>
      <w:tr w:rsidR="00534199" w:rsidRPr="007C20FA" w14:paraId="7C543046" w14:textId="77777777" w:rsidTr="000A70F7">
        <w:trPr>
          <w:trHeight w:val="255"/>
          <w:jc w:val="center"/>
        </w:trPr>
        <w:tc>
          <w:tcPr>
            <w:tcW w:w="2546" w:type="dxa"/>
            <w:vMerge/>
            <w:shd w:val="clear" w:color="auto" w:fill="D9D9D9" w:themeFill="background1" w:themeFillShade="D9"/>
          </w:tcPr>
          <w:p w14:paraId="1BE4699D" w14:textId="77777777" w:rsidR="00534199" w:rsidRPr="007C20FA" w:rsidRDefault="00534199" w:rsidP="00534199">
            <w:pPr>
              <w:rPr>
                <w:rFonts w:cs="Arial"/>
                <w:b/>
                <w:bCs/>
                <w:color w:val="000000"/>
                <w:szCs w:val="22"/>
              </w:rPr>
            </w:pPr>
          </w:p>
        </w:tc>
        <w:tc>
          <w:tcPr>
            <w:tcW w:w="1560" w:type="dxa"/>
            <w:shd w:val="clear" w:color="auto" w:fill="auto"/>
          </w:tcPr>
          <w:p w14:paraId="24B45F23"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36B296E9" w14:textId="77777777" w:rsidR="00534199" w:rsidRDefault="00534199" w:rsidP="00534199">
            <w:pPr>
              <w:rPr>
                <w:rFonts w:cs="Arial"/>
                <w:color w:val="000000"/>
                <w:szCs w:val="22"/>
              </w:rPr>
            </w:pPr>
            <w:r>
              <w:rPr>
                <w:rFonts w:cs="Arial"/>
                <w:color w:val="000000"/>
                <w:szCs w:val="22"/>
              </w:rPr>
              <w:t xml:space="preserve">The driver shares a separate audio source to the rear zone via the front SYNC screen. </w:t>
            </w:r>
          </w:p>
        </w:tc>
      </w:tr>
      <w:tr w:rsidR="00534199" w:rsidRPr="007C20FA" w14:paraId="58F87528" w14:textId="77777777" w:rsidTr="000A70F7">
        <w:trPr>
          <w:trHeight w:val="255"/>
          <w:jc w:val="center"/>
        </w:trPr>
        <w:tc>
          <w:tcPr>
            <w:tcW w:w="2546" w:type="dxa"/>
            <w:shd w:val="clear" w:color="auto" w:fill="D9D9D9" w:themeFill="background1" w:themeFillShade="D9"/>
          </w:tcPr>
          <w:p w14:paraId="44CCE025"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02BFC8E2" w14:textId="77777777" w:rsidR="00534199" w:rsidRDefault="00534199" w:rsidP="00534199">
            <w:pPr>
              <w:rPr>
                <w:rFonts w:cs="Arial"/>
                <w:color w:val="000000"/>
                <w:szCs w:val="22"/>
              </w:rPr>
            </w:pPr>
          </w:p>
        </w:tc>
        <w:tc>
          <w:tcPr>
            <w:tcW w:w="6208" w:type="dxa"/>
            <w:shd w:val="clear" w:color="auto" w:fill="auto"/>
          </w:tcPr>
          <w:p w14:paraId="128A26A0" w14:textId="77777777" w:rsidR="00534199" w:rsidRDefault="00534199" w:rsidP="00534199">
            <w:pPr>
              <w:rPr>
                <w:rFonts w:cs="Arial"/>
                <w:color w:val="000000"/>
                <w:szCs w:val="22"/>
              </w:rPr>
            </w:pPr>
            <w:r>
              <w:rPr>
                <w:rFonts w:cs="Arial"/>
                <w:color w:val="000000"/>
                <w:szCs w:val="22"/>
              </w:rPr>
              <w:t>A1</w:t>
            </w:r>
            <w:r>
              <w:rPr>
                <w:rFonts w:cs="Arial"/>
                <w:color w:val="000000"/>
                <w:szCs w:val="22"/>
              </w:rPr>
              <w:tab/>
              <w:t>These cases are all alternative actions that can change the vehicle from Full Cabin Mode to Zone Mode. These steps would replace M3 and continue to the post condition.</w:t>
            </w:r>
          </w:p>
        </w:tc>
      </w:tr>
      <w:tr w:rsidR="00534199" w:rsidRPr="007C20FA" w14:paraId="27A801F1" w14:textId="77777777" w:rsidTr="000A70F7">
        <w:trPr>
          <w:trHeight w:val="255"/>
          <w:jc w:val="center"/>
        </w:trPr>
        <w:tc>
          <w:tcPr>
            <w:tcW w:w="2546" w:type="dxa"/>
            <w:shd w:val="clear" w:color="auto" w:fill="D9D9D9" w:themeFill="background1" w:themeFillShade="D9"/>
          </w:tcPr>
          <w:p w14:paraId="4EB376BE"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55DF307D" w14:textId="77777777" w:rsidR="00534199" w:rsidRDefault="00534199" w:rsidP="00534199">
            <w:pPr>
              <w:rPr>
                <w:rFonts w:cs="Arial"/>
                <w:color w:val="000000"/>
                <w:szCs w:val="22"/>
              </w:rPr>
            </w:pPr>
          </w:p>
        </w:tc>
        <w:tc>
          <w:tcPr>
            <w:tcW w:w="6208" w:type="dxa"/>
            <w:shd w:val="clear" w:color="auto" w:fill="auto"/>
          </w:tcPr>
          <w:p w14:paraId="6E54009A" w14:textId="77777777" w:rsidR="00534199" w:rsidRDefault="00534199" w:rsidP="00534199">
            <w:pPr>
              <w:rPr>
                <w:rFonts w:cs="Arial"/>
                <w:color w:val="000000"/>
                <w:szCs w:val="22"/>
              </w:rPr>
            </w:pPr>
            <w:r>
              <w:rPr>
                <w:rFonts w:cs="Arial"/>
                <w:color w:val="000000"/>
                <w:szCs w:val="22"/>
              </w:rPr>
              <w:t>A2</w:t>
            </w:r>
            <w:r>
              <w:rPr>
                <w:rFonts w:cs="Arial"/>
                <w:color w:val="000000"/>
                <w:szCs w:val="22"/>
              </w:rPr>
              <w:tab/>
              <w:t>The vehicle is in Zone Mode and this alternate flow replaces "zone mode" for "cabin mode" for M2. The following steps will each replace M3 and continue to the post condition.</w:t>
            </w:r>
          </w:p>
        </w:tc>
      </w:tr>
      <w:tr w:rsidR="00534199" w:rsidRPr="007C20FA" w14:paraId="7DC15CCB" w14:textId="77777777" w:rsidTr="000A70F7">
        <w:trPr>
          <w:trHeight w:val="255"/>
          <w:jc w:val="center"/>
        </w:trPr>
        <w:tc>
          <w:tcPr>
            <w:tcW w:w="2546" w:type="dxa"/>
            <w:vMerge w:val="restart"/>
            <w:shd w:val="clear" w:color="auto" w:fill="D9D9D9" w:themeFill="background1" w:themeFillShade="D9"/>
          </w:tcPr>
          <w:p w14:paraId="735F46E6"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292FE948"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2E152F39" w14:textId="77777777" w:rsidR="00534199" w:rsidRDefault="00534199" w:rsidP="00534199">
            <w:pPr>
              <w:rPr>
                <w:rFonts w:cs="Arial"/>
                <w:color w:val="000000"/>
                <w:szCs w:val="22"/>
              </w:rPr>
            </w:pPr>
            <w:r>
              <w:rPr>
                <w:rFonts w:cs="Arial"/>
                <w:color w:val="000000"/>
                <w:szCs w:val="22"/>
              </w:rPr>
              <w:t>A1.1</w:t>
            </w:r>
            <w:r>
              <w:rPr>
                <w:rFonts w:cs="Arial"/>
                <w:color w:val="000000"/>
                <w:szCs w:val="22"/>
              </w:rPr>
              <w:tab/>
              <w:t>Passenger selects a separate audio source for the passenger zone via URC application or front SYNC screen.</w:t>
            </w:r>
          </w:p>
        </w:tc>
      </w:tr>
      <w:tr w:rsidR="00534199" w:rsidRPr="007C20FA" w14:paraId="29DD2F07" w14:textId="77777777" w:rsidTr="000A70F7">
        <w:trPr>
          <w:trHeight w:val="255"/>
          <w:jc w:val="center"/>
        </w:trPr>
        <w:tc>
          <w:tcPr>
            <w:tcW w:w="2546" w:type="dxa"/>
            <w:vMerge/>
            <w:shd w:val="clear" w:color="auto" w:fill="D9D9D9" w:themeFill="background1" w:themeFillShade="D9"/>
          </w:tcPr>
          <w:p w14:paraId="7E11D5B2" w14:textId="77777777" w:rsidR="00534199" w:rsidRDefault="00534199" w:rsidP="00534199">
            <w:pPr>
              <w:rPr>
                <w:rFonts w:cs="Arial"/>
                <w:b/>
                <w:bCs/>
                <w:color w:val="000000"/>
                <w:szCs w:val="22"/>
              </w:rPr>
            </w:pPr>
          </w:p>
        </w:tc>
        <w:tc>
          <w:tcPr>
            <w:tcW w:w="1560" w:type="dxa"/>
            <w:shd w:val="clear" w:color="auto" w:fill="auto"/>
          </w:tcPr>
          <w:p w14:paraId="0D401AE8"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6F54F8E4" w14:textId="77777777" w:rsidR="00534199" w:rsidRDefault="00534199" w:rsidP="00534199">
            <w:pPr>
              <w:rPr>
                <w:rFonts w:cs="Arial"/>
                <w:color w:val="000000"/>
                <w:szCs w:val="22"/>
              </w:rPr>
            </w:pPr>
            <w:r>
              <w:rPr>
                <w:rFonts w:cs="Arial"/>
                <w:color w:val="000000"/>
                <w:szCs w:val="22"/>
              </w:rPr>
              <w:t>A1.2</w:t>
            </w:r>
            <w:r>
              <w:rPr>
                <w:rFonts w:cs="Arial"/>
                <w:color w:val="000000"/>
                <w:szCs w:val="22"/>
              </w:rPr>
              <w:tab/>
              <w:t>The driver accepts the audio share transition.</w:t>
            </w:r>
          </w:p>
        </w:tc>
      </w:tr>
      <w:tr w:rsidR="00534199" w:rsidRPr="007C20FA" w14:paraId="0F2FA0B6" w14:textId="77777777" w:rsidTr="000A70F7">
        <w:trPr>
          <w:trHeight w:val="255"/>
          <w:jc w:val="center"/>
        </w:trPr>
        <w:tc>
          <w:tcPr>
            <w:tcW w:w="2546" w:type="dxa"/>
            <w:vMerge/>
            <w:shd w:val="clear" w:color="auto" w:fill="D9D9D9" w:themeFill="background1" w:themeFillShade="D9"/>
          </w:tcPr>
          <w:p w14:paraId="2561DE1C" w14:textId="77777777" w:rsidR="00534199" w:rsidRDefault="00534199" w:rsidP="00534199">
            <w:pPr>
              <w:rPr>
                <w:rFonts w:cs="Arial"/>
                <w:b/>
                <w:bCs/>
                <w:color w:val="000000"/>
                <w:szCs w:val="22"/>
              </w:rPr>
            </w:pPr>
          </w:p>
        </w:tc>
        <w:tc>
          <w:tcPr>
            <w:tcW w:w="1560" w:type="dxa"/>
            <w:shd w:val="clear" w:color="auto" w:fill="auto"/>
          </w:tcPr>
          <w:p w14:paraId="3692A559"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32DE249E" w14:textId="77777777" w:rsidR="00534199" w:rsidRDefault="00534199" w:rsidP="00534199">
            <w:pPr>
              <w:rPr>
                <w:rFonts w:cs="Arial"/>
                <w:color w:val="000000"/>
                <w:szCs w:val="22"/>
              </w:rPr>
            </w:pPr>
            <w:r>
              <w:rPr>
                <w:rFonts w:cs="Arial"/>
                <w:color w:val="000000"/>
                <w:szCs w:val="22"/>
              </w:rPr>
              <w:t>A2.1</w:t>
            </w:r>
            <w:r>
              <w:rPr>
                <w:rFonts w:cs="Arial"/>
                <w:color w:val="000000"/>
                <w:szCs w:val="22"/>
              </w:rPr>
              <w:tab/>
              <w:t>Driver selects a single audio source for the entire vehicle via the front SYNC screen.</w:t>
            </w:r>
          </w:p>
        </w:tc>
      </w:tr>
      <w:tr w:rsidR="00534199" w:rsidRPr="007C20FA" w14:paraId="4FA5006F" w14:textId="77777777" w:rsidTr="000A70F7">
        <w:trPr>
          <w:trHeight w:val="255"/>
          <w:jc w:val="center"/>
        </w:trPr>
        <w:tc>
          <w:tcPr>
            <w:tcW w:w="2546" w:type="dxa"/>
            <w:vMerge/>
            <w:shd w:val="clear" w:color="auto" w:fill="D9D9D9" w:themeFill="background1" w:themeFillShade="D9"/>
          </w:tcPr>
          <w:p w14:paraId="31351B64" w14:textId="77777777" w:rsidR="00534199" w:rsidRDefault="00534199" w:rsidP="00534199">
            <w:pPr>
              <w:rPr>
                <w:rFonts w:cs="Arial"/>
                <w:b/>
                <w:bCs/>
                <w:color w:val="000000"/>
                <w:szCs w:val="22"/>
              </w:rPr>
            </w:pPr>
          </w:p>
        </w:tc>
        <w:tc>
          <w:tcPr>
            <w:tcW w:w="1560" w:type="dxa"/>
            <w:shd w:val="clear" w:color="auto" w:fill="auto"/>
          </w:tcPr>
          <w:p w14:paraId="5D68AAC9"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136CCA99" w14:textId="77777777" w:rsidR="00534199" w:rsidRDefault="00534199" w:rsidP="00534199">
            <w:pPr>
              <w:rPr>
                <w:rFonts w:cs="Arial"/>
                <w:color w:val="000000"/>
                <w:szCs w:val="22"/>
              </w:rPr>
            </w:pPr>
            <w:r>
              <w:rPr>
                <w:rFonts w:cs="Arial"/>
                <w:color w:val="000000"/>
                <w:szCs w:val="22"/>
              </w:rPr>
              <w:t>A2.2</w:t>
            </w:r>
            <w:r>
              <w:rPr>
                <w:rFonts w:cs="Arial"/>
                <w:color w:val="000000"/>
                <w:szCs w:val="22"/>
              </w:rPr>
              <w:tab/>
              <w:t>A passenger requests to share audio with the entire vehicle, driver accepts.</w:t>
            </w:r>
          </w:p>
        </w:tc>
      </w:tr>
      <w:tr w:rsidR="00534199" w:rsidRPr="007C20FA" w14:paraId="73A96507" w14:textId="77777777" w:rsidTr="000A70F7">
        <w:trPr>
          <w:trHeight w:val="255"/>
          <w:jc w:val="center"/>
        </w:trPr>
        <w:tc>
          <w:tcPr>
            <w:tcW w:w="2546" w:type="dxa"/>
            <w:vMerge/>
            <w:shd w:val="clear" w:color="auto" w:fill="D9D9D9" w:themeFill="background1" w:themeFillShade="D9"/>
          </w:tcPr>
          <w:p w14:paraId="080E8CA7" w14:textId="77777777" w:rsidR="00534199" w:rsidRDefault="00534199" w:rsidP="00534199">
            <w:pPr>
              <w:rPr>
                <w:rFonts w:cs="Arial"/>
                <w:b/>
                <w:bCs/>
                <w:color w:val="000000"/>
                <w:szCs w:val="22"/>
              </w:rPr>
            </w:pPr>
          </w:p>
        </w:tc>
        <w:tc>
          <w:tcPr>
            <w:tcW w:w="1560" w:type="dxa"/>
            <w:shd w:val="clear" w:color="auto" w:fill="auto"/>
          </w:tcPr>
          <w:p w14:paraId="31368C7B" w14:textId="77777777" w:rsidR="00534199" w:rsidRDefault="00534199" w:rsidP="00534199">
            <w:pPr>
              <w:rPr>
                <w:rFonts w:cs="Arial"/>
                <w:color w:val="000000"/>
                <w:szCs w:val="22"/>
              </w:rPr>
            </w:pPr>
            <w:r>
              <w:rPr>
                <w:rFonts w:cs="Arial"/>
                <w:color w:val="000000"/>
                <w:szCs w:val="22"/>
              </w:rPr>
              <w:t>A5</w:t>
            </w:r>
          </w:p>
        </w:tc>
        <w:tc>
          <w:tcPr>
            <w:tcW w:w="6208" w:type="dxa"/>
            <w:shd w:val="clear" w:color="auto" w:fill="auto"/>
          </w:tcPr>
          <w:p w14:paraId="14B80BCD" w14:textId="77777777" w:rsidR="00534199" w:rsidRDefault="00534199" w:rsidP="00534199">
            <w:pPr>
              <w:rPr>
                <w:rFonts w:cs="Arial"/>
                <w:color w:val="000000"/>
                <w:szCs w:val="22"/>
              </w:rPr>
            </w:pPr>
            <w:r>
              <w:rPr>
                <w:rFonts w:cs="Arial"/>
                <w:color w:val="000000"/>
                <w:szCs w:val="22"/>
              </w:rPr>
              <w:t>A2.3</w:t>
            </w:r>
            <w:r>
              <w:rPr>
                <w:rFonts w:cs="Arial"/>
                <w:color w:val="000000"/>
                <w:szCs w:val="22"/>
              </w:rPr>
              <w:tab/>
              <w:t>The vehicle is shut off and turned back on.</w:t>
            </w:r>
          </w:p>
        </w:tc>
      </w:tr>
      <w:tr w:rsidR="00534199" w:rsidRPr="007C20FA" w14:paraId="3A3057D3" w14:textId="77777777" w:rsidTr="000A70F7">
        <w:trPr>
          <w:trHeight w:val="255"/>
          <w:jc w:val="center"/>
        </w:trPr>
        <w:tc>
          <w:tcPr>
            <w:tcW w:w="2546" w:type="dxa"/>
            <w:vMerge/>
            <w:shd w:val="clear" w:color="auto" w:fill="D9D9D9" w:themeFill="background1" w:themeFillShade="D9"/>
          </w:tcPr>
          <w:p w14:paraId="4495A82A" w14:textId="77777777" w:rsidR="00534199" w:rsidRDefault="00534199" w:rsidP="00534199">
            <w:pPr>
              <w:rPr>
                <w:rFonts w:cs="Arial"/>
                <w:b/>
                <w:bCs/>
                <w:color w:val="000000"/>
                <w:szCs w:val="22"/>
              </w:rPr>
            </w:pPr>
          </w:p>
        </w:tc>
        <w:tc>
          <w:tcPr>
            <w:tcW w:w="1560" w:type="dxa"/>
            <w:shd w:val="clear" w:color="auto" w:fill="auto"/>
          </w:tcPr>
          <w:p w14:paraId="3C613F61" w14:textId="77777777" w:rsidR="00534199" w:rsidRDefault="00534199" w:rsidP="00534199">
            <w:pPr>
              <w:rPr>
                <w:rFonts w:cs="Arial"/>
                <w:color w:val="000000"/>
                <w:szCs w:val="22"/>
              </w:rPr>
            </w:pPr>
            <w:r>
              <w:rPr>
                <w:rFonts w:cs="Arial"/>
                <w:color w:val="000000"/>
                <w:szCs w:val="22"/>
              </w:rPr>
              <w:t>A6</w:t>
            </w:r>
          </w:p>
        </w:tc>
        <w:tc>
          <w:tcPr>
            <w:tcW w:w="6208" w:type="dxa"/>
            <w:shd w:val="clear" w:color="auto" w:fill="auto"/>
          </w:tcPr>
          <w:p w14:paraId="79C94A32" w14:textId="77777777" w:rsidR="00534199" w:rsidRDefault="00534199" w:rsidP="00534199">
            <w:pPr>
              <w:rPr>
                <w:rFonts w:cs="Arial"/>
                <w:color w:val="000000"/>
                <w:szCs w:val="22"/>
              </w:rPr>
            </w:pPr>
            <w:r>
              <w:rPr>
                <w:rFonts w:cs="Arial"/>
                <w:color w:val="000000"/>
                <w:szCs w:val="22"/>
              </w:rPr>
              <w:t>A2.4</w:t>
            </w:r>
            <w:r>
              <w:rPr>
                <w:rFonts w:cs="Arial"/>
                <w:color w:val="000000"/>
                <w:szCs w:val="22"/>
              </w:rPr>
              <w:tab/>
              <w:t>The driver/front row passenger turns off MSS Zone Mode functionality via front SYNC screen.</w:t>
            </w:r>
          </w:p>
        </w:tc>
      </w:tr>
      <w:tr w:rsidR="00534199" w:rsidRPr="007C20FA" w14:paraId="33053594" w14:textId="77777777" w:rsidTr="000A70F7">
        <w:trPr>
          <w:trHeight w:val="255"/>
          <w:jc w:val="center"/>
        </w:trPr>
        <w:tc>
          <w:tcPr>
            <w:tcW w:w="2546" w:type="dxa"/>
            <w:vMerge/>
            <w:shd w:val="clear" w:color="auto" w:fill="D9D9D9" w:themeFill="background1" w:themeFillShade="D9"/>
          </w:tcPr>
          <w:p w14:paraId="6BA616A3" w14:textId="77777777" w:rsidR="00534199" w:rsidRDefault="00534199" w:rsidP="00534199">
            <w:pPr>
              <w:rPr>
                <w:rFonts w:cs="Arial"/>
                <w:b/>
                <w:bCs/>
                <w:color w:val="000000"/>
                <w:szCs w:val="22"/>
              </w:rPr>
            </w:pPr>
          </w:p>
        </w:tc>
        <w:tc>
          <w:tcPr>
            <w:tcW w:w="1560" w:type="dxa"/>
            <w:shd w:val="clear" w:color="auto" w:fill="auto"/>
          </w:tcPr>
          <w:p w14:paraId="5DBF5503" w14:textId="77777777" w:rsidR="00534199" w:rsidRDefault="00534199" w:rsidP="00534199">
            <w:pPr>
              <w:rPr>
                <w:rFonts w:cs="Arial"/>
                <w:color w:val="000000"/>
                <w:szCs w:val="22"/>
              </w:rPr>
            </w:pPr>
            <w:r>
              <w:rPr>
                <w:rFonts w:cs="Arial"/>
                <w:color w:val="000000"/>
                <w:szCs w:val="22"/>
              </w:rPr>
              <w:t>A7</w:t>
            </w:r>
          </w:p>
        </w:tc>
        <w:tc>
          <w:tcPr>
            <w:tcW w:w="6208" w:type="dxa"/>
            <w:shd w:val="clear" w:color="auto" w:fill="auto"/>
          </w:tcPr>
          <w:p w14:paraId="102D4037" w14:textId="77777777" w:rsidR="00534199" w:rsidRDefault="00534199" w:rsidP="00534199">
            <w:pPr>
              <w:rPr>
                <w:rFonts w:cs="Arial"/>
                <w:color w:val="000000"/>
                <w:szCs w:val="22"/>
              </w:rPr>
            </w:pPr>
            <w:r>
              <w:rPr>
                <w:rFonts w:cs="Arial"/>
                <w:color w:val="000000"/>
                <w:szCs w:val="22"/>
              </w:rPr>
              <w:t>A2.5</w:t>
            </w:r>
            <w:r>
              <w:rPr>
                <w:rFonts w:cs="Arial"/>
                <w:color w:val="000000"/>
                <w:szCs w:val="22"/>
              </w:rPr>
              <w:tab/>
              <w:t>The driver/front row passenger selects the cabin mode button via front SYNC screen.</w:t>
            </w:r>
          </w:p>
        </w:tc>
      </w:tr>
      <w:tr w:rsidR="00534199" w:rsidRPr="007C20FA" w14:paraId="2C260783" w14:textId="77777777" w:rsidTr="000A70F7">
        <w:trPr>
          <w:trHeight w:val="255"/>
          <w:jc w:val="center"/>
        </w:trPr>
        <w:tc>
          <w:tcPr>
            <w:tcW w:w="2546" w:type="dxa"/>
            <w:shd w:val="clear" w:color="auto" w:fill="D9D9D9" w:themeFill="background1" w:themeFillShade="D9"/>
          </w:tcPr>
          <w:p w14:paraId="69E54010" w14:textId="77777777" w:rsidR="00534199" w:rsidRDefault="00534199" w:rsidP="00534199">
            <w:pPr>
              <w:rPr>
                <w:rFonts w:cs="Arial"/>
                <w:b/>
                <w:bCs/>
                <w:color w:val="000000"/>
                <w:szCs w:val="22"/>
              </w:rPr>
            </w:pPr>
            <w:r>
              <w:rPr>
                <w:rFonts w:cs="Arial"/>
                <w:b/>
                <w:bCs/>
                <w:color w:val="000000"/>
                <w:szCs w:val="22"/>
              </w:rPr>
              <w:lastRenderedPageBreak/>
              <w:t>Exceptional Flow Description</w:t>
            </w:r>
          </w:p>
        </w:tc>
        <w:tc>
          <w:tcPr>
            <w:tcW w:w="1560" w:type="dxa"/>
            <w:shd w:val="clear" w:color="auto" w:fill="auto"/>
          </w:tcPr>
          <w:p w14:paraId="1AD782BA" w14:textId="77777777" w:rsidR="00534199" w:rsidRDefault="00534199" w:rsidP="00534199">
            <w:pPr>
              <w:rPr>
                <w:rFonts w:cs="Arial"/>
                <w:color w:val="000000"/>
                <w:szCs w:val="22"/>
              </w:rPr>
            </w:pPr>
          </w:p>
        </w:tc>
        <w:tc>
          <w:tcPr>
            <w:tcW w:w="6208" w:type="dxa"/>
            <w:shd w:val="clear" w:color="auto" w:fill="auto"/>
          </w:tcPr>
          <w:p w14:paraId="58BED609" w14:textId="77777777" w:rsidR="00534199" w:rsidRDefault="00534199" w:rsidP="00534199">
            <w:pPr>
              <w:rPr>
                <w:rFonts w:cs="Arial"/>
                <w:color w:val="000000"/>
                <w:szCs w:val="22"/>
              </w:rPr>
            </w:pPr>
            <w:r>
              <w:rPr>
                <w:rFonts w:cs="Arial"/>
                <w:color w:val="000000"/>
                <w:szCs w:val="22"/>
              </w:rPr>
              <w:t>The vehicle is in Zone Mode, specifically not in 2 zones. The driver switches zone mode from 4 zones to 2 zones with audio share shortcut. Continuation from M1.</w:t>
            </w:r>
          </w:p>
        </w:tc>
      </w:tr>
      <w:tr w:rsidR="00534199" w:rsidRPr="007C20FA" w14:paraId="7EABF5E2" w14:textId="77777777" w:rsidTr="000A70F7">
        <w:trPr>
          <w:trHeight w:val="255"/>
          <w:jc w:val="center"/>
        </w:trPr>
        <w:tc>
          <w:tcPr>
            <w:tcW w:w="2546" w:type="dxa"/>
            <w:vMerge w:val="restart"/>
            <w:shd w:val="clear" w:color="auto" w:fill="D9D9D9" w:themeFill="background1" w:themeFillShade="D9"/>
          </w:tcPr>
          <w:p w14:paraId="49FB0A2D"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3EC2352B"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3B7E7DC6" w14:textId="77777777" w:rsidR="00534199" w:rsidRDefault="00534199" w:rsidP="00534199">
            <w:pPr>
              <w:rPr>
                <w:rFonts w:cs="Arial"/>
                <w:color w:val="000000"/>
                <w:szCs w:val="22"/>
              </w:rPr>
            </w:pPr>
            <w:r>
              <w:rPr>
                <w:rFonts w:cs="Arial"/>
                <w:color w:val="000000"/>
                <w:szCs w:val="22"/>
              </w:rPr>
              <w:t>E1.1</w:t>
            </w:r>
            <w:r>
              <w:rPr>
                <w:rFonts w:cs="Arial"/>
                <w:color w:val="000000"/>
                <w:szCs w:val="22"/>
              </w:rPr>
              <w:tab/>
              <w:t>Passenger/Driver activates Zone Mode by sharing audio to a zone.</w:t>
            </w:r>
          </w:p>
        </w:tc>
      </w:tr>
      <w:tr w:rsidR="00534199" w:rsidRPr="007C20FA" w14:paraId="4ED9D679" w14:textId="77777777" w:rsidTr="000A70F7">
        <w:trPr>
          <w:trHeight w:val="255"/>
          <w:jc w:val="center"/>
        </w:trPr>
        <w:tc>
          <w:tcPr>
            <w:tcW w:w="2546" w:type="dxa"/>
            <w:vMerge/>
            <w:shd w:val="clear" w:color="auto" w:fill="D9D9D9" w:themeFill="background1" w:themeFillShade="D9"/>
          </w:tcPr>
          <w:p w14:paraId="2604E0F4" w14:textId="77777777" w:rsidR="00534199" w:rsidRDefault="00534199" w:rsidP="00534199">
            <w:pPr>
              <w:rPr>
                <w:rFonts w:cs="Arial"/>
                <w:b/>
                <w:bCs/>
                <w:color w:val="000000"/>
                <w:szCs w:val="22"/>
              </w:rPr>
            </w:pPr>
          </w:p>
        </w:tc>
        <w:tc>
          <w:tcPr>
            <w:tcW w:w="1560" w:type="dxa"/>
            <w:shd w:val="clear" w:color="auto" w:fill="auto"/>
          </w:tcPr>
          <w:p w14:paraId="2436C23D"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63C67094" w14:textId="77777777" w:rsidR="00534199" w:rsidRDefault="00534199" w:rsidP="00534199">
            <w:pPr>
              <w:rPr>
                <w:rFonts w:cs="Arial"/>
                <w:color w:val="000000"/>
                <w:szCs w:val="22"/>
              </w:rPr>
            </w:pPr>
            <w:r>
              <w:rPr>
                <w:rFonts w:cs="Arial"/>
                <w:color w:val="000000"/>
                <w:szCs w:val="22"/>
              </w:rPr>
              <w:t>E1.2</w:t>
            </w:r>
            <w:r>
              <w:rPr>
                <w:rFonts w:cs="Arial"/>
                <w:color w:val="000000"/>
                <w:szCs w:val="22"/>
              </w:rPr>
              <w:tab/>
              <w:t>Driver/Front row passenger switches zone by activating "2 Zone Audio Share"</w:t>
            </w:r>
          </w:p>
        </w:tc>
      </w:tr>
      <w:tr w:rsidR="00534199" w:rsidRPr="007C20FA" w14:paraId="0CAD2D45" w14:textId="77777777" w:rsidTr="000A70F7">
        <w:trPr>
          <w:trHeight w:val="255"/>
          <w:jc w:val="center"/>
        </w:trPr>
        <w:tc>
          <w:tcPr>
            <w:tcW w:w="2546" w:type="dxa"/>
            <w:vMerge/>
            <w:shd w:val="clear" w:color="auto" w:fill="D9D9D9" w:themeFill="background1" w:themeFillShade="D9"/>
          </w:tcPr>
          <w:p w14:paraId="1605D1B3" w14:textId="77777777" w:rsidR="00534199" w:rsidRDefault="00534199" w:rsidP="00534199">
            <w:pPr>
              <w:rPr>
                <w:rFonts w:cs="Arial"/>
                <w:b/>
                <w:bCs/>
                <w:color w:val="000000"/>
                <w:szCs w:val="22"/>
              </w:rPr>
            </w:pPr>
          </w:p>
        </w:tc>
        <w:tc>
          <w:tcPr>
            <w:tcW w:w="1560" w:type="dxa"/>
            <w:shd w:val="clear" w:color="auto" w:fill="auto"/>
          </w:tcPr>
          <w:p w14:paraId="784A8F86"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5F70FD2A" w14:textId="77777777" w:rsidR="00534199" w:rsidRDefault="00534199" w:rsidP="00534199">
            <w:pPr>
              <w:rPr>
                <w:rFonts w:cs="Arial"/>
                <w:color w:val="000000"/>
                <w:szCs w:val="22"/>
              </w:rPr>
            </w:pPr>
            <w:r>
              <w:rPr>
                <w:rFonts w:cs="Arial"/>
                <w:color w:val="000000"/>
                <w:szCs w:val="22"/>
              </w:rPr>
              <w:t>E1.3</w:t>
            </w:r>
            <w:r>
              <w:rPr>
                <w:rFonts w:cs="Arial"/>
                <w:color w:val="000000"/>
                <w:szCs w:val="22"/>
              </w:rPr>
              <w:tab/>
              <w:t>A beep plays across the cabin speakers, alerting driver/passengers of the MSS mode/media change.</w:t>
            </w:r>
          </w:p>
        </w:tc>
      </w:tr>
      <w:tr w:rsidR="00534199" w:rsidRPr="007C20FA" w14:paraId="0746D99D" w14:textId="77777777" w:rsidTr="000A70F7">
        <w:trPr>
          <w:trHeight w:val="255"/>
          <w:jc w:val="center"/>
        </w:trPr>
        <w:tc>
          <w:tcPr>
            <w:tcW w:w="2546" w:type="dxa"/>
            <w:vMerge/>
            <w:shd w:val="clear" w:color="auto" w:fill="D9D9D9" w:themeFill="background1" w:themeFillShade="D9"/>
          </w:tcPr>
          <w:p w14:paraId="6AAE70F4" w14:textId="77777777" w:rsidR="00534199" w:rsidRDefault="00534199" w:rsidP="00534199">
            <w:pPr>
              <w:rPr>
                <w:rFonts w:cs="Arial"/>
                <w:b/>
                <w:bCs/>
                <w:color w:val="000000"/>
                <w:szCs w:val="22"/>
              </w:rPr>
            </w:pPr>
          </w:p>
        </w:tc>
        <w:tc>
          <w:tcPr>
            <w:tcW w:w="1560" w:type="dxa"/>
            <w:shd w:val="clear" w:color="auto" w:fill="auto"/>
          </w:tcPr>
          <w:p w14:paraId="41302605" w14:textId="77777777" w:rsidR="00534199" w:rsidRDefault="00534199" w:rsidP="00534199">
            <w:pPr>
              <w:rPr>
                <w:rFonts w:cs="Arial"/>
                <w:color w:val="000000"/>
                <w:szCs w:val="22"/>
              </w:rPr>
            </w:pPr>
            <w:r>
              <w:rPr>
                <w:rFonts w:cs="Arial"/>
                <w:color w:val="000000"/>
                <w:szCs w:val="22"/>
              </w:rPr>
              <w:t>E4</w:t>
            </w:r>
          </w:p>
        </w:tc>
        <w:tc>
          <w:tcPr>
            <w:tcW w:w="6208" w:type="dxa"/>
            <w:shd w:val="clear" w:color="auto" w:fill="auto"/>
          </w:tcPr>
          <w:p w14:paraId="6F2F5E70" w14:textId="77777777" w:rsidR="00534199" w:rsidRDefault="00534199" w:rsidP="00534199">
            <w:pPr>
              <w:rPr>
                <w:rFonts w:cs="Arial"/>
                <w:color w:val="000000"/>
                <w:szCs w:val="22"/>
              </w:rPr>
            </w:pPr>
            <w:r>
              <w:rPr>
                <w:rFonts w:cs="Arial"/>
                <w:color w:val="000000"/>
                <w:szCs w:val="22"/>
              </w:rPr>
              <w:t>E1.4</w:t>
            </w:r>
            <w:r>
              <w:rPr>
                <w:rFonts w:cs="Arial"/>
                <w:color w:val="000000"/>
                <w:szCs w:val="22"/>
              </w:rPr>
              <w:tab/>
              <w:t>Driver or front row passenger audio plays for the entire front row, Seat 3 or Seat 4 audio plays for second and third rows.</w:t>
            </w:r>
          </w:p>
        </w:tc>
      </w:tr>
      <w:tr w:rsidR="00534199" w:rsidRPr="007C20FA" w14:paraId="72B8763E" w14:textId="77777777" w:rsidTr="000A70F7">
        <w:trPr>
          <w:trHeight w:val="255"/>
          <w:jc w:val="center"/>
        </w:trPr>
        <w:tc>
          <w:tcPr>
            <w:tcW w:w="2546" w:type="dxa"/>
            <w:vMerge/>
            <w:shd w:val="clear" w:color="auto" w:fill="D9D9D9" w:themeFill="background1" w:themeFillShade="D9"/>
          </w:tcPr>
          <w:p w14:paraId="4417174E" w14:textId="77777777" w:rsidR="00534199" w:rsidRDefault="00534199" w:rsidP="00534199">
            <w:pPr>
              <w:rPr>
                <w:rFonts w:cs="Arial"/>
                <w:b/>
                <w:bCs/>
                <w:color w:val="000000"/>
                <w:szCs w:val="22"/>
              </w:rPr>
            </w:pPr>
          </w:p>
        </w:tc>
        <w:tc>
          <w:tcPr>
            <w:tcW w:w="1560" w:type="dxa"/>
            <w:shd w:val="clear" w:color="auto" w:fill="auto"/>
          </w:tcPr>
          <w:p w14:paraId="44E5D8D0" w14:textId="77777777" w:rsidR="00534199" w:rsidRDefault="00534199" w:rsidP="00534199">
            <w:pPr>
              <w:rPr>
                <w:rFonts w:cs="Arial"/>
                <w:color w:val="000000"/>
                <w:szCs w:val="22"/>
              </w:rPr>
            </w:pPr>
            <w:r>
              <w:rPr>
                <w:rFonts w:cs="Arial"/>
                <w:color w:val="000000"/>
                <w:szCs w:val="22"/>
              </w:rPr>
              <w:t>E5</w:t>
            </w:r>
          </w:p>
        </w:tc>
        <w:tc>
          <w:tcPr>
            <w:tcW w:w="6208" w:type="dxa"/>
            <w:shd w:val="clear" w:color="auto" w:fill="auto"/>
          </w:tcPr>
          <w:p w14:paraId="40BB765C" w14:textId="77777777" w:rsidR="00534199" w:rsidRDefault="00534199" w:rsidP="00534199">
            <w:pPr>
              <w:rPr>
                <w:rFonts w:cs="Arial"/>
                <w:color w:val="000000"/>
                <w:szCs w:val="22"/>
              </w:rPr>
            </w:pPr>
            <w:r>
              <w:rPr>
                <w:rFonts w:cs="Arial"/>
                <w:color w:val="000000"/>
                <w:szCs w:val="22"/>
              </w:rPr>
              <w:t>E1.5</w:t>
            </w:r>
            <w:r>
              <w:rPr>
                <w:rFonts w:cs="Arial"/>
                <w:color w:val="000000"/>
                <w:szCs w:val="22"/>
              </w:rPr>
              <w:tab/>
              <w:t>Passenger audio share selections are locked into 2 zone configuration (front/rear) via URC.</w:t>
            </w:r>
          </w:p>
        </w:tc>
      </w:tr>
      <w:tr w:rsidR="00534199" w:rsidRPr="007C20FA" w14:paraId="36C28A0C" w14:textId="77777777" w:rsidTr="000A70F7">
        <w:trPr>
          <w:trHeight w:val="255"/>
          <w:jc w:val="center"/>
        </w:trPr>
        <w:tc>
          <w:tcPr>
            <w:tcW w:w="2546" w:type="dxa"/>
            <w:vMerge w:val="restart"/>
            <w:shd w:val="clear" w:color="auto" w:fill="D9D9D9" w:themeFill="background1" w:themeFillShade="D9"/>
          </w:tcPr>
          <w:p w14:paraId="299D2C06"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0DAEB3A1"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022DEBFA" w14:textId="77777777" w:rsidR="00534199" w:rsidRDefault="00534199" w:rsidP="00534199">
            <w:pPr>
              <w:rPr>
                <w:rFonts w:cs="Arial"/>
                <w:color w:val="000000"/>
                <w:szCs w:val="22"/>
              </w:rPr>
            </w:pPr>
            <w:r>
              <w:rPr>
                <w:rFonts w:cs="Arial"/>
                <w:color w:val="000000"/>
                <w:szCs w:val="22"/>
              </w:rPr>
              <w:t xml:space="preserve">A beep plays across the cabin speakers, alerting driver/passengers of the MSS mode change. Vehicle switches audio modes. (Zone/Cabin) </w:t>
            </w:r>
          </w:p>
        </w:tc>
      </w:tr>
    </w:tbl>
    <w:p w14:paraId="6036B8FD" w14:textId="77777777" w:rsidR="009F1DBF" w:rsidRDefault="009F1DBF" w:rsidP="009D2039"/>
    <w:p w14:paraId="2E63AF75" w14:textId="77777777" w:rsidR="00842150" w:rsidRPr="0017445F" w:rsidRDefault="00842150" w:rsidP="00842150">
      <w:pPr>
        <w:pStyle w:val="REUseCase"/>
        <w:shd w:val="clear" w:color="auto" w:fill="F2F2F2" w:themeFill="background1" w:themeFillShade="F2"/>
      </w:pPr>
      <w:r>
        <w:t xml:space="preserve"> UC5_Make a Captain's Announcement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382E225" w14:textId="77777777" w:rsidTr="000A70F7">
        <w:trPr>
          <w:trHeight w:val="255"/>
          <w:jc w:val="center"/>
        </w:trPr>
        <w:tc>
          <w:tcPr>
            <w:tcW w:w="2546" w:type="dxa"/>
            <w:vMerge w:val="restart"/>
            <w:shd w:val="clear" w:color="auto" w:fill="D9D9D9" w:themeFill="background1" w:themeFillShade="D9"/>
            <w:hideMark/>
          </w:tcPr>
          <w:p w14:paraId="414EE469" w14:textId="77777777" w:rsidR="00673483" w:rsidRDefault="00673483" w:rsidP="00673483">
            <w:pPr>
              <w:rPr>
                <w:rFonts w:cs="Arial"/>
                <w:b/>
                <w:bCs/>
                <w:color w:val="000000"/>
                <w:szCs w:val="22"/>
              </w:rPr>
            </w:pPr>
            <w:r w:rsidRPr="007C20FA">
              <w:rPr>
                <w:rFonts w:cs="Arial"/>
                <w:b/>
                <w:bCs/>
                <w:color w:val="000000"/>
                <w:szCs w:val="22"/>
              </w:rPr>
              <w:t>Actors</w:t>
            </w:r>
          </w:p>
          <w:p w14:paraId="0A9D5FDF" w14:textId="77777777" w:rsidR="00673483" w:rsidRPr="00C46391" w:rsidRDefault="00673483" w:rsidP="00673483">
            <w:pPr>
              <w:rPr>
                <w:rFonts w:cs="Arial"/>
                <w:color w:val="000000"/>
                <w:szCs w:val="22"/>
              </w:rPr>
            </w:pPr>
          </w:p>
        </w:tc>
        <w:tc>
          <w:tcPr>
            <w:tcW w:w="1560" w:type="dxa"/>
            <w:shd w:val="clear" w:color="auto" w:fill="auto"/>
          </w:tcPr>
          <w:p w14:paraId="5273ABAD" w14:textId="77777777" w:rsidR="00673483" w:rsidRDefault="00673483" w:rsidP="00673483">
            <w:r>
              <w:t>Primary</w:t>
            </w:r>
          </w:p>
        </w:tc>
        <w:tc>
          <w:tcPr>
            <w:tcW w:w="6208" w:type="dxa"/>
            <w:shd w:val="clear" w:color="auto" w:fill="auto"/>
          </w:tcPr>
          <w:p w14:paraId="3A8DF87F" w14:textId="77777777" w:rsidR="00673483" w:rsidRDefault="00673483" w:rsidP="00673483">
            <w:pPr>
              <w:rPr>
                <w:rFonts w:cs="Arial"/>
                <w:color w:val="C0504D" w:themeColor="accent2"/>
                <w:szCs w:val="22"/>
              </w:rPr>
            </w:pPr>
            <w:r w:rsidRPr="00240914">
              <w:t>Front Row User</w:t>
            </w:r>
            <w:r w:rsidRPr="004A20FB">
              <w:rPr>
                <w:rFonts w:cs="Arial"/>
                <w:color w:val="C0504D" w:themeColor="accent2"/>
                <w:szCs w:val="22"/>
              </w:rPr>
              <w:t xml:space="preserve"> </w:t>
            </w:r>
          </w:p>
        </w:tc>
      </w:tr>
      <w:tr w:rsidR="00673483" w:rsidRPr="007C20FA" w14:paraId="114D5255" w14:textId="77777777" w:rsidTr="000A70F7">
        <w:trPr>
          <w:trHeight w:val="255"/>
          <w:jc w:val="center"/>
        </w:trPr>
        <w:tc>
          <w:tcPr>
            <w:tcW w:w="2546" w:type="dxa"/>
            <w:vMerge/>
            <w:shd w:val="clear" w:color="auto" w:fill="D9D9D9" w:themeFill="background1" w:themeFillShade="D9"/>
          </w:tcPr>
          <w:p w14:paraId="7F2AA69D" w14:textId="77777777" w:rsidR="00673483" w:rsidRPr="007C20FA" w:rsidRDefault="00673483" w:rsidP="00673483">
            <w:pPr>
              <w:rPr>
                <w:rFonts w:cs="Arial"/>
                <w:b/>
                <w:bCs/>
                <w:color w:val="000000"/>
                <w:szCs w:val="22"/>
              </w:rPr>
            </w:pPr>
          </w:p>
        </w:tc>
        <w:tc>
          <w:tcPr>
            <w:tcW w:w="1560" w:type="dxa"/>
            <w:shd w:val="clear" w:color="auto" w:fill="auto"/>
          </w:tcPr>
          <w:p w14:paraId="2246DAEF"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349CD15" w14:textId="77777777" w:rsidR="00673483" w:rsidRDefault="00673483" w:rsidP="00673483">
            <w:pPr>
              <w:rPr>
                <w:rFonts w:cs="Arial"/>
                <w:color w:val="000000"/>
                <w:szCs w:val="22"/>
              </w:rPr>
            </w:pPr>
            <w:r w:rsidRPr="00240914">
              <w:rPr>
                <w:rFonts w:cs="Arial"/>
                <w:szCs w:val="22"/>
              </w:rPr>
              <w:t>CA Info Provider</w:t>
            </w:r>
          </w:p>
        </w:tc>
      </w:tr>
      <w:tr w:rsidR="00673483" w:rsidRPr="007C20FA" w14:paraId="493FB9D9" w14:textId="77777777" w:rsidTr="000A70F7">
        <w:trPr>
          <w:trHeight w:val="255"/>
          <w:jc w:val="center"/>
        </w:trPr>
        <w:tc>
          <w:tcPr>
            <w:tcW w:w="2546" w:type="dxa"/>
            <w:vMerge/>
            <w:shd w:val="clear" w:color="auto" w:fill="D9D9D9" w:themeFill="background1" w:themeFillShade="D9"/>
          </w:tcPr>
          <w:p w14:paraId="5E5C4717" w14:textId="77777777" w:rsidR="00673483" w:rsidRPr="007C20FA" w:rsidRDefault="00673483" w:rsidP="00673483">
            <w:pPr>
              <w:rPr>
                <w:rFonts w:cs="Arial"/>
                <w:b/>
                <w:bCs/>
                <w:color w:val="000000"/>
                <w:szCs w:val="22"/>
              </w:rPr>
            </w:pPr>
          </w:p>
        </w:tc>
        <w:tc>
          <w:tcPr>
            <w:tcW w:w="1560" w:type="dxa"/>
            <w:shd w:val="clear" w:color="auto" w:fill="auto"/>
          </w:tcPr>
          <w:p w14:paraId="152030BF"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EFADEBD" w14:textId="77777777" w:rsidR="00673483" w:rsidRDefault="00673483" w:rsidP="00673483">
            <w:pPr>
              <w:rPr>
                <w:rFonts w:cs="Arial"/>
                <w:color w:val="000000"/>
                <w:szCs w:val="22"/>
              </w:rPr>
            </w:pPr>
            <w:r w:rsidRPr="00240914">
              <w:rPr>
                <w:rFonts w:cs="Arial"/>
                <w:szCs w:val="22"/>
              </w:rPr>
              <w:t>HMI</w:t>
            </w:r>
          </w:p>
        </w:tc>
      </w:tr>
      <w:tr w:rsidR="00673483" w:rsidRPr="007C20FA" w14:paraId="266BE0CD" w14:textId="77777777" w:rsidTr="000A70F7">
        <w:trPr>
          <w:trHeight w:val="255"/>
          <w:jc w:val="center"/>
        </w:trPr>
        <w:tc>
          <w:tcPr>
            <w:tcW w:w="2546" w:type="dxa"/>
            <w:vMerge/>
            <w:shd w:val="clear" w:color="auto" w:fill="D9D9D9" w:themeFill="background1" w:themeFillShade="D9"/>
          </w:tcPr>
          <w:p w14:paraId="2CC994B9" w14:textId="77777777" w:rsidR="00673483" w:rsidRPr="007C20FA" w:rsidRDefault="00673483" w:rsidP="00673483">
            <w:pPr>
              <w:rPr>
                <w:rFonts w:cs="Arial"/>
                <w:b/>
                <w:bCs/>
                <w:color w:val="000000"/>
                <w:szCs w:val="22"/>
              </w:rPr>
            </w:pPr>
          </w:p>
        </w:tc>
        <w:tc>
          <w:tcPr>
            <w:tcW w:w="1560" w:type="dxa"/>
            <w:shd w:val="clear" w:color="auto" w:fill="auto"/>
          </w:tcPr>
          <w:p w14:paraId="4C5B3D58"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34D4563" w14:textId="77777777" w:rsidR="00673483" w:rsidRDefault="00673483" w:rsidP="00673483">
            <w:pPr>
              <w:rPr>
                <w:rFonts w:cs="Arial"/>
                <w:color w:val="000000"/>
                <w:szCs w:val="22"/>
              </w:rPr>
            </w:pPr>
            <w:r w:rsidRPr="00240914">
              <w:rPr>
                <w:rFonts w:cs="Arial"/>
                <w:szCs w:val="22"/>
              </w:rPr>
              <w:t>External Communication Device</w:t>
            </w:r>
          </w:p>
        </w:tc>
      </w:tr>
      <w:tr w:rsidR="00673483" w:rsidRPr="007C20FA" w14:paraId="37E6D371" w14:textId="77777777" w:rsidTr="000A70F7">
        <w:trPr>
          <w:trHeight w:val="255"/>
          <w:jc w:val="center"/>
        </w:trPr>
        <w:tc>
          <w:tcPr>
            <w:tcW w:w="2546" w:type="dxa"/>
            <w:vMerge/>
            <w:shd w:val="clear" w:color="auto" w:fill="D9D9D9" w:themeFill="background1" w:themeFillShade="D9"/>
          </w:tcPr>
          <w:p w14:paraId="139BD94A" w14:textId="77777777" w:rsidR="00673483" w:rsidRPr="007C20FA" w:rsidRDefault="00673483" w:rsidP="00673483">
            <w:pPr>
              <w:rPr>
                <w:rFonts w:cs="Arial"/>
                <w:b/>
                <w:bCs/>
                <w:color w:val="000000"/>
                <w:szCs w:val="22"/>
              </w:rPr>
            </w:pPr>
          </w:p>
        </w:tc>
        <w:tc>
          <w:tcPr>
            <w:tcW w:w="1560" w:type="dxa"/>
            <w:shd w:val="clear" w:color="auto" w:fill="auto"/>
          </w:tcPr>
          <w:p w14:paraId="5CEBA3E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6FCB634" w14:textId="77777777" w:rsidR="00673483" w:rsidRDefault="00673483" w:rsidP="00673483">
            <w:pPr>
              <w:rPr>
                <w:rFonts w:cs="Arial"/>
                <w:color w:val="000000"/>
                <w:szCs w:val="22"/>
              </w:rPr>
            </w:pPr>
            <w:r w:rsidRPr="00240914">
              <w:rPr>
                <w:rFonts w:cs="Arial"/>
                <w:szCs w:val="22"/>
              </w:rPr>
              <w:t>Microphone/Speech Processing</w:t>
            </w:r>
          </w:p>
        </w:tc>
      </w:tr>
      <w:tr w:rsidR="00534199" w:rsidRPr="007C20FA" w14:paraId="1F0E21A7" w14:textId="77777777" w:rsidTr="000A70F7">
        <w:trPr>
          <w:trHeight w:val="255"/>
          <w:jc w:val="center"/>
        </w:trPr>
        <w:tc>
          <w:tcPr>
            <w:tcW w:w="2546" w:type="dxa"/>
            <w:shd w:val="clear" w:color="auto" w:fill="D9D9D9" w:themeFill="background1" w:themeFillShade="D9"/>
          </w:tcPr>
          <w:p w14:paraId="2D4A54C4"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17A2BE52" w14:textId="77777777" w:rsidR="00534199" w:rsidRDefault="00534199" w:rsidP="00534199">
            <w:pPr>
              <w:rPr>
                <w:rFonts w:cs="Arial"/>
                <w:color w:val="000000"/>
                <w:szCs w:val="22"/>
              </w:rPr>
            </w:pPr>
          </w:p>
        </w:tc>
        <w:tc>
          <w:tcPr>
            <w:tcW w:w="6208" w:type="dxa"/>
            <w:shd w:val="clear" w:color="auto" w:fill="auto"/>
          </w:tcPr>
          <w:p w14:paraId="596BFE78" w14:textId="77777777" w:rsidR="00534199" w:rsidRDefault="00534199" w:rsidP="00534199">
            <w:pPr>
              <w:rPr>
                <w:rFonts w:cs="Arial"/>
                <w:color w:val="000000"/>
                <w:szCs w:val="22"/>
              </w:rPr>
            </w:pPr>
            <w:r>
              <w:rPr>
                <w:rFonts w:cs="Arial"/>
                <w:color w:val="000000"/>
                <w:szCs w:val="22"/>
              </w:rPr>
              <w:t>My Seat Space</w:t>
            </w:r>
          </w:p>
        </w:tc>
      </w:tr>
      <w:tr w:rsidR="00534199" w:rsidRPr="007C20FA" w14:paraId="5B6830F2" w14:textId="77777777" w:rsidTr="000A70F7">
        <w:trPr>
          <w:trHeight w:val="255"/>
          <w:jc w:val="center"/>
        </w:trPr>
        <w:tc>
          <w:tcPr>
            <w:tcW w:w="2546" w:type="dxa"/>
            <w:shd w:val="clear" w:color="auto" w:fill="D9D9D9" w:themeFill="background1" w:themeFillShade="D9"/>
            <w:hideMark/>
          </w:tcPr>
          <w:p w14:paraId="7C2DD842"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05CE5EF5" w14:textId="77777777" w:rsidR="00534199" w:rsidRPr="007C20FA" w:rsidRDefault="00534199" w:rsidP="00534199">
            <w:pPr>
              <w:rPr>
                <w:rFonts w:cs="Arial"/>
                <w:color w:val="000000"/>
                <w:szCs w:val="22"/>
              </w:rPr>
            </w:pPr>
          </w:p>
        </w:tc>
        <w:tc>
          <w:tcPr>
            <w:tcW w:w="6208" w:type="dxa"/>
            <w:shd w:val="clear" w:color="auto" w:fill="auto"/>
          </w:tcPr>
          <w:p w14:paraId="591D7D99" w14:textId="77777777" w:rsidR="00CF6E20" w:rsidRDefault="00CF6E20"/>
        </w:tc>
      </w:tr>
      <w:tr w:rsidR="00534199" w:rsidRPr="007C20FA" w14:paraId="3DC52E74" w14:textId="77777777" w:rsidTr="000A70F7">
        <w:trPr>
          <w:trHeight w:val="20"/>
          <w:jc w:val="center"/>
        </w:trPr>
        <w:tc>
          <w:tcPr>
            <w:tcW w:w="2546" w:type="dxa"/>
            <w:vMerge w:val="restart"/>
            <w:shd w:val="clear" w:color="auto" w:fill="D9D9D9" w:themeFill="background1" w:themeFillShade="D9"/>
            <w:hideMark/>
          </w:tcPr>
          <w:p w14:paraId="472A9000"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6E332E8"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1524BF22" w14:textId="77777777" w:rsidR="00534199" w:rsidRDefault="00534199" w:rsidP="00534199">
            <w:pPr>
              <w:rPr>
                <w:rFonts w:cs="Arial"/>
                <w:color w:val="000000"/>
                <w:szCs w:val="22"/>
              </w:rPr>
            </w:pPr>
            <w:r>
              <w:rPr>
                <w:rFonts w:cs="Arial"/>
                <w:color w:val="000000"/>
                <w:szCs w:val="22"/>
              </w:rPr>
              <w:t>HMI Enabled</w:t>
            </w:r>
          </w:p>
        </w:tc>
      </w:tr>
      <w:tr w:rsidR="00534199" w:rsidRPr="007C20FA" w14:paraId="6782A0EE" w14:textId="77777777" w:rsidTr="000A70F7">
        <w:trPr>
          <w:trHeight w:val="20"/>
          <w:jc w:val="center"/>
        </w:trPr>
        <w:tc>
          <w:tcPr>
            <w:tcW w:w="2546" w:type="dxa"/>
            <w:vMerge/>
            <w:shd w:val="clear" w:color="auto" w:fill="D9D9D9" w:themeFill="background1" w:themeFillShade="D9"/>
          </w:tcPr>
          <w:p w14:paraId="5093ED55" w14:textId="77777777" w:rsidR="00534199" w:rsidRPr="007C20FA" w:rsidRDefault="00534199" w:rsidP="00534199">
            <w:pPr>
              <w:rPr>
                <w:rFonts w:cs="Arial"/>
                <w:b/>
                <w:bCs/>
                <w:color w:val="000000"/>
                <w:szCs w:val="22"/>
              </w:rPr>
            </w:pPr>
          </w:p>
        </w:tc>
        <w:tc>
          <w:tcPr>
            <w:tcW w:w="1560" w:type="dxa"/>
            <w:shd w:val="clear" w:color="auto" w:fill="auto"/>
          </w:tcPr>
          <w:p w14:paraId="5604C3DF"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0FDB34BB" w14:textId="77777777" w:rsidR="00534199" w:rsidRDefault="00534199" w:rsidP="00534199">
            <w:pPr>
              <w:rPr>
                <w:rFonts w:cs="Arial"/>
                <w:color w:val="000000"/>
                <w:szCs w:val="22"/>
              </w:rPr>
            </w:pPr>
            <w:r>
              <w:rPr>
                <w:rFonts w:cs="Arial"/>
                <w:color w:val="000000"/>
                <w:szCs w:val="22"/>
              </w:rPr>
              <w:t>Vehicle is turned on.</w:t>
            </w:r>
          </w:p>
        </w:tc>
      </w:tr>
      <w:tr w:rsidR="00534199" w:rsidRPr="007C20FA" w14:paraId="20739AC4" w14:textId="77777777" w:rsidTr="000A70F7">
        <w:trPr>
          <w:trHeight w:val="20"/>
          <w:jc w:val="center"/>
        </w:trPr>
        <w:tc>
          <w:tcPr>
            <w:tcW w:w="2546" w:type="dxa"/>
            <w:shd w:val="clear" w:color="auto" w:fill="D9D9D9" w:themeFill="background1" w:themeFillShade="D9"/>
          </w:tcPr>
          <w:p w14:paraId="1964B0BE"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6DD1A2D" w14:textId="77777777" w:rsidR="00534199" w:rsidRDefault="00534199" w:rsidP="00534199">
            <w:pPr>
              <w:rPr>
                <w:rFonts w:cs="Arial"/>
                <w:color w:val="000000"/>
                <w:szCs w:val="22"/>
              </w:rPr>
            </w:pPr>
          </w:p>
        </w:tc>
        <w:tc>
          <w:tcPr>
            <w:tcW w:w="6208" w:type="dxa"/>
            <w:shd w:val="clear" w:color="auto" w:fill="auto"/>
          </w:tcPr>
          <w:p w14:paraId="2B42102F" w14:textId="77777777" w:rsidR="00534199" w:rsidRDefault="00534199" w:rsidP="00534199">
            <w:pPr>
              <w:rPr>
                <w:rFonts w:cs="Arial"/>
                <w:color w:val="000000"/>
                <w:szCs w:val="22"/>
              </w:rPr>
            </w:pPr>
            <w:r>
              <w:rPr>
                <w:rFonts w:cs="Arial"/>
                <w:color w:val="000000"/>
                <w:szCs w:val="22"/>
              </w:rPr>
              <w:t>The feature allows the driver to easily speak with the entire vehicle. When Captain's Announcement is activated, audio mutes/pauses throughout the cabin and the driver's speech is played through the vehicle speakers.</w:t>
            </w:r>
          </w:p>
        </w:tc>
      </w:tr>
      <w:tr w:rsidR="00534199" w:rsidRPr="007C20FA" w14:paraId="258F8C09" w14:textId="77777777" w:rsidTr="000A70F7">
        <w:trPr>
          <w:trHeight w:val="255"/>
          <w:jc w:val="center"/>
        </w:trPr>
        <w:tc>
          <w:tcPr>
            <w:tcW w:w="2546" w:type="dxa"/>
            <w:vMerge w:val="restart"/>
            <w:shd w:val="clear" w:color="auto" w:fill="D9D9D9" w:themeFill="background1" w:themeFillShade="D9"/>
          </w:tcPr>
          <w:p w14:paraId="0E0513D1"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73D5FEC2"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39B3D67" w14:textId="77777777" w:rsidR="00534199" w:rsidRDefault="00534199" w:rsidP="00534199">
            <w:pPr>
              <w:rPr>
                <w:rFonts w:cs="Arial"/>
                <w:color w:val="000000"/>
                <w:szCs w:val="22"/>
              </w:rPr>
            </w:pPr>
            <w:r>
              <w:rPr>
                <w:rFonts w:cs="Arial"/>
                <w:color w:val="000000"/>
                <w:szCs w:val="22"/>
              </w:rPr>
              <w:t xml:space="preserve">Voice recognition is turned off throughout the vehicle. </w:t>
            </w:r>
          </w:p>
        </w:tc>
      </w:tr>
      <w:tr w:rsidR="00534199" w:rsidRPr="007C20FA" w14:paraId="0616DBCC" w14:textId="77777777" w:rsidTr="000A70F7">
        <w:trPr>
          <w:trHeight w:val="255"/>
          <w:jc w:val="center"/>
        </w:trPr>
        <w:tc>
          <w:tcPr>
            <w:tcW w:w="2546" w:type="dxa"/>
            <w:vMerge/>
            <w:shd w:val="clear" w:color="auto" w:fill="D9D9D9" w:themeFill="background1" w:themeFillShade="D9"/>
          </w:tcPr>
          <w:p w14:paraId="0EFBF33D" w14:textId="77777777" w:rsidR="00534199" w:rsidRPr="007C20FA" w:rsidRDefault="00534199" w:rsidP="00534199">
            <w:pPr>
              <w:rPr>
                <w:rFonts w:cs="Arial"/>
                <w:b/>
                <w:bCs/>
                <w:color w:val="000000"/>
                <w:szCs w:val="22"/>
              </w:rPr>
            </w:pPr>
          </w:p>
        </w:tc>
        <w:tc>
          <w:tcPr>
            <w:tcW w:w="1560" w:type="dxa"/>
            <w:shd w:val="clear" w:color="auto" w:fill="auto"/>
          </w:tcPr>
          <w:p w14:paraId="72AF26F3"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44763688" w14:textId="77777777" w:rsidR="00534199" w:rsidRDefault="00534199" w:rsidP="00534199">
            <w:pPr>
              <w:rPr>
                <w:rFonts w:cs="Arial"/>
                <w:color w:val="000000"/>
                <w:szCs w:val="22"/>
              </w:rPr>
            </w:pPr>
            <w:r>
              <w:rPr>
                <w:rFonts w:cs="Arial"/>
                <w:color w:val="000000"/>
                <w:szCs w:val="22"/>
              </w:rPr>
              <w:t xml:space="preserve">Audio is muted/paused throughout the vehicle. </w:t>
            </w:r>
          </w:p>
        </w:tc>
      </w:tr>
      <w:tr w:rsidR="00534199" w:rsidRPr="007C20FA" w14:paraId="5B209ED3" w14:textId="77777777" w:rsidTr="000A70F7">
        <w:trPr>
          <w:trHeight w:val="255"/>
          <w:jc w:val="center"/>
        </w:trPr>
        <w:tc>
          <w:tcPr>
            <w:tcW w:w="2546" w:type="dxa"/>
            <w:vMerge/>
            <w:shd w:val="clear" w:color="auto" w:fill="D9D9D9" w:themeFill="background1" w:themeFillShade="D9"/>
          </w:tcPr>
          <w:p w14:paraId="35FAD32A" w14:textId="77777777" w:rsidR="00534199" w:rsidRPr="007C20FA" w:rsidRDefault="00534199" w:rsidP="00534199">
            <w:pPr>
              <w:rPr>
                <w:rFonts w:cs="Arial"/>
                <w:b/>
                <w:bCs/>
                <w:color w:val="000000"/>
                <w:szCs w:val="22"/>
              </w:rPr>
            </w:pPr>
          </w:p>
        </w:tc>
        <w:tc>
          <w:tcPr>
            <w:tcW w:w="1560" w:type="dxa"/>
            <w:shd w:val="clear" w:color="auto" w:fill="auto"/>
          </w:tcPr>
          <w:p w14:paraId="7283B29E"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416858BA" w14:textId="77777777" w:rsidR="00534199" w:rsidRDefault="00534199" w:rsidP="00534199">
            <w:pPr>
              <w:rPr>
                <w:rFonts w:cs="Arial"/>
                <w:color w:val="000000"/>
                <w:szCs w:val="22"/>
              </w:rPr>
            </w:pPr>
            <w:r>
              <w:rPr>
                <w:rFonts w:cs="Arial"/>
                <w:color w:val="000000"/>
                <w:szCs w:val="22"/>
              </w:rPr>
              <w:t xml:space="preserve">A beep occurs over the cabin speakers, alerting passenger(s) of an incoming captain’s announcement. </w:t>
            </w:r>
          </w:p>
        </w:tc>
      </w:tr>
      <w:tr w:rsidR="00534199" w:rsidRPr="007C20FA" w14:paraId="7B35C0E8" w14:textId="77777777" w:rsidTr="000A70F7">
        <w:trPr>
          <w:trHeight w:val="255"/>
          <w:jc w:val="center"/>
        </w:trPr>
        <w:tc>
          <w:tcPr>
            <w:tcW w:w="2546" w:type="dxa"/>
            <w:vMerge/>
            <w:shd w:val="clear" w:color="auto" w:fill="D9D9D9" w:themeFill="background1" w:themeFillShade="D9"/>
          </w:tcPr>
          <w:p w14:paraId="0D79FAE5" w14:textId="77777777" w:rsidR="00534199" w:rsidRPr="007C20FA" w:rsidRDefault="00534199" w:rsidP="00534199">
            <w:pPr>
              <w:rPr>
                <w:rFonts w:cs="Arial"/>
                <w:b/>
                <w:bCs/>
                <w:color w:val="000000"/>
                <w:szCs w:val="22"/>
              </w:rPr>
            </w:pPr>
          </w:p>
        </w:tc>
        <w:tc>
          <w:tcPr>
            <w:tcW w:w="1560" w:type="dxa"/>
            <w:shd w:val="clear" w:color="auto" w:fill="auto"/>
          </w:tcPr>
          <w:p w14:paraId="1B9AC86F"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1C08085E" w14:textId="77777777" w:rsidR="00534199" w:rsidRDefault="00534199" w:rsidP="00534199">
            <w:pPr>
              <w:rPr>
                <w:rFonts w:cs="Arial"/>
                <w:color w:val="000000"/>
                <w:szCs w:val="22"/>
              </w:rPr>
            </w:pPr>
            <w:r>
              <w:rPr>
                <w:rFonts w:cs="Arial"/>
                <w:color w:val="000000"/>
                <w:szCs w:val="22"/>
              </w:rPr>
              <w:t xml:space="preserve">CA picks up Driver microphone and plays audio through the entire cabin speakers. </w:t>
            </w:r>
          </w:p>
        </w:tc>
      </w:tr>
      <w:tr w:rsidR="00534199" w:rsidRPr="007C20FA" w14:paraId="7A5A2560" w14:textId="77777777" w:rsidTr="000A70F7">
        <w:trPr>
          <w:trHeight w:val="255"/>
          <w:jc w:val="center"/>
        </w:trPr>
        <w:tc>
          <w:tcPr>
            <w:tcW w:w="2546" w:type="dxa"/>
            <w:vMerge/>
            <w:shd w:val="clear" w:color="auto" w:fill="D9D9D9" w:themeFill="background1" w:themeFillShade="D9"/>
          </w:tcPr>
          <w:p w14:paraId="58367E6A" w14:textId="77777777" w:rsidR="00534199" w:rsidRPr="007C20FA" w:rsidRDefault="00534199" w:rsidP="00534199">
            <w:pPr>
              <w:rPr>
                <w:rFonts w:cs="Arial"/>
                <w:b/>
                <w:bCs/>
                <w:color w:val="000000"/>
                <w:szCs w:val="22"/>
              </w:rPr>
            </w:pPr>
          </w:p>
        </w:tc>
        <w:tc>
          <w:tcPr>
            <w:tcW w:w="1560" w:type="dxa"/>
            <w:shd w:val="clear" w:color="auto" w:fill="auto"/>
          </w:tcPr>
          <w:p w14:paraId="3D9C8558"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38B45CD5" w14:textId="77777777" w:rsidR="00534199" w:rsidRDefault="00534199" w:rsidP="00534199">
            <w:pPr>
              <w:rPr>
                <w:rFonts w:cs="Arial"/>
                <w:color w:val="000000"/>
                <w:szCs w:val="22"/>
              </w:rPr>
            </w:pPr>
            <w:r>
              <w:rPr>
                <w:rFonts w:cs="Arial"/>
                <w:color w:val="000000"/>
                <w:szCs w:val="22"/>
              </w:rPr>
              <w:t xml:space="preserve">CA is turned off by Driver/1st Row Passenger. </w:t>
            </w:r>
          </w:p>
        </w:tc>
      </w:tr>
      <w:tr w:rsidR="00534199" w:rsidRPr="007C20FA" w14:paraId="3981F8FD" w14:textId="77777777" w:rsidTr="000A70F7">
        <w:trPr>
          <w:trHeight w:val="255"/>
          <w:jc w:val="center"/>
        </w:trPr>
        <w:tc>
          <w:tcPr>
            <w:tcW w:w="2546" w:type="dxa"/>
            <w:vMerge/>
            <w:shd w:val="clear" w:color="auto" w:fill="D9D9D9" w:themeFill="background1" w:themeFillShade="D9"/>
          </w:tcPr>
          <w:p w14:paraId="6F58D772" w14:textId="77777777" w:rsidR="00534199" w:rsidRPr="007C20FA" w:rsidRDefault="00534199" w:rsidP="00534199">
            <w:pPr>
              <w:rPr>
                <w:rFonts w:cs="Arial"/>
                <w:b/>
                <w:bCs/>
                <w:color w:val="000000"/>
                <w:szCs w:val="22"/>
              </w:rPr>
            </w:pPr>
          </w:p>
        </w:tc>
        <w:tc>
          <w:tcPr>
            <w:tcW w:w="1560" w:type="dxa"/>
            <w:shd w:val="clear" w:color="auto" w:fill="auto"/>
          </w:tcPr>
          <w:p w14:paraId="3E4E2F1E"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587271BB" w14:textId="77777777" w:rsidR="00534199" w:rsidRDefault="00534199" w:rsidP="00534199">
            <w:pPr>
              <w:rPr>
                <w:rFonts w:cs="Arial"/>
                <w:color w:val="000000"/>
                <w:szCs w:val="22"/>
              </w:rPr>
            </w:pPr>
            <w:r>
              <w:rPr>
                <w:rFonts w:cs="Arial"/>
                <w:color w:val="000000"/>
                <w:szCs w:val="22"/>
              </w:rPr>
              <w:t xml:space="preserve">Driver/1st Row Passenger activates CA </w:t>
            </w:r>
          </w:p>
        </w:tc>
      </w:tr>
      <w:tr w:rsidR="00534199" w:rsidRPr="007C20FA" w14:paraId="1DD3677F" w14:textId="77777777" w:rsidTr="000A70F7">
        <w:trPr>
          <w:trHeight w:val="255"/>
          <w:jc w:val="center"/>
        </w:trPr>
        <w:tc>
          <w:tcPr>
            <w:tcW w:w="2546" w:type="dxa"/>
            <w:shd w:val="clear" w:color="auto" w:fill="D9D9D9" w:themeFill="background1" w:themeFillShade="D9"/>
          </w:tcPr>
          <w:p w14:paraId="4A39C485"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25350E84" w14:textId="77777777" w:rsidR="00534199" w:rsidRDefault="00534199" w:rsidP="00534199">
            <w:pPr>
              <w:rPr>
                <w:rFonts w:cs="Arial"/>
                <w:color w:val="000000"/>
                <w:szCs w:val="22"/>
              </w:rPr>
            </w:pPr>
          </w:p>
        </w:tc>
        <w:tc>
          <w:tcPr>
            <w:tcW w:w="6208" w:type="dxa"/>
            <w:shd w:val="clear" w:color="auto" w:fill="auto"/>
          </w:tcPr>
          <w:p w14:paraId="7F7A9C84" w14:textId="77777777" w:rsidR="00534199" w:rsidRDefault="00534199" w:rsidP="00534199">
            <w:pPr>
              <w:rPr>
                <w:rFonts w:cs="Arial"/>
                <w:color w:val="000000"/>
                <w:szCs w:val="22"/>
              </w:rPr>
            </w:pPr>
            <w:r>
              <w:rPr>
                <w:rFonts w:cs="Arial"/>
                <w:color w:val="000000"/>
                <w:szCs w:val="22"/>
              </w:rPr>
              <w:t xml:space="preserve">CA cannot be activated when a phone call is active in the vehicle. </w:t>
            </w:r>
          </w:p>
        </w:tc>
      </w:tr>
      <w:tr w:rsidR="00534199" w:rsidRPr="007C20FA" w14:paraId="0D1CAE68" w14:textId="77777777" w:rsidTr="000A70F7">
        <w:trPr>
          <w:trHeight w:val="255"/>
          <w:jc w:val="center"/>
        </w:trPr>
        <w:tc>
          <w:tcPr>
            <w:tcW w:w="2546" w:type="dxa"/>
            <w:vMerge w:val="restart"/>
            <w:shd w:val="clear" w:color="auto" w:fill="D9D9D9" w:themeFill="background1" w:themeFillShade="D9"/>
          </w:tcPr>
          <w:p w14:paraId="52362A35"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2FE2081"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A31A1E5" w14:textId="77777777" w:rsidR="00534199" w:rsidRDefault="00534199" w:rsidP="00534199">
            <w:pPr>
              <w:rPr>
                <w:rFonts w:cs="Arial"/>
                <w:color w:val="000000"/>
                <w:szCs w:val="22"/>
              </w:rPr>
            </w:pPr>
            <w:r>
              <w:rPr>
                <w:rFonts w:cs="Arial"/>
                <w:color w:val="000000"/>
                <w:szCs w:val="22"/>
              </w:rPr>
              <w:t xml:space="preserve">There is an active phone call in the vehicle. </w:t>
            </w:r>
          </w:p>
        </w:tc>
      </w:tr>
      <w:tr w:rsidR="00534199" w:rsidRPr="007C20FA" w14:paraId="494065D8" w14:textId="77777777" w:rsidTr="000A70F7">
        <w:trPr>
          <w:trHeight w:val="255"/>
          <w:jc w:val="center"/>
        </w:trPr>
        <w:tc>
          <w:tcPr>
            <w:tcW w:w="2546" w:type="dxa"/>
            <w:vMerge/>
            <w:shd w:val="clear" w:color="auto" w:fill="D9D9D9" w:themeFill="background1" w:themeFillShade="D9"/>
          </w:tcPr>
          <w:p w14:paraId="205B7897" w14:textId="77777777" w:rsidR="00534199" w:rsidRDefault="00534199" w:rsidP="00534199">
            <w:pPr>
              <w:rPr>
                <w:rFonts w:cs="Arial"/>
                <w:b/>
                <w:bCs/>
                <w:color w:val="000000"/>
                <w:szCs w:val="22"/>
              </w:rPr>
            </w:pPr>
          </w:p>
        </w:tc>
        <w:tc>
          <w:tcPr>
            <w:tcW w:w="1560" w:type="dxa"/>
            <w:shd w:val="clear" w:color="auto" w:fill="auto"/>
          </w:tcPr>
          <w:p w14:paraId="702E0428"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3062616D" w14:textId="77777777" w:rsidR="00534199" w:rsidRDefault="00534199" w:rsidP="00534199">
            <w:pPr>
              <w:rPr>
                <w:rFonts w:cs="Arial"/>
                <w:color w:val="000000"/>
                <w:szCs w:val="22"/>
              </w:rPr>
            </w:pPr>
            <w:r>
              <w:rPr>
                <w:rFonts w:cs="Arial"/>
                <w:color w:val="000000"/>
                <w:szCs w:val="22"/>
              </w:rPr>
              <w:t xml:space="preserve">User is alerted via SYNC screen that there is an active phone call in the vehicle and CA cannot be activated at this time. </w:t>
            </w:r>
          </w:p>
        </w:tc>
      </w:tr>
      <w:tr w:rsidR="00534199" w:rsidRPr="007C20FA" w14:paraId="5843DDAA" w14:textId="77777777" w:rsidTr="000A70F7">
        <w:trPr>
          <w:trHeight w:val="255"/>
          <w:jc w:val="center"/>
        </w:trPr>
        <w:tc>
          <w:tcPr>
            <w:tcW w:w="2546" w:type="dxa"/>
            <w:vMerge w:val="restart"/>
            <w:shd w:val="clear" w:color="auto" w:fill="D9D9D9" w:themeFill="background1" w:themeFillShade="D9"/>
          </w:tcPr>
          <w:p w14:paraId="468FE1BD"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8D3FA70"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173B47F2" w14:textId="77777777" w:rsidR="00534199" w:rsidRDefault="00534199" w:rsidP="00534199">
            <w:pPr>
              <w:rPr>
                <w:rFonts w:cs="Arial"/>
                <w:color w:val="000000"/>
                <w:szCs w:val="22"/>
              </w:rPr>
            </w:pPr>
            <w:r>
              <w:rPr>
                <w:rFonts w:cs="Arial"/>
                <w:color w:val="000000"/>
                <w:szCs w:val="22"/>
              </w:rPr>
              <w:t>Audio returns to previous state before Captain's Announcement was activated.</w:t>
            </w:r>
          </w:p>
        </w:tc>
      </w:tr>
    </w:tbl>
    <w:p w14:paraId="3E9B98ED" w14:textId="77777777" w:rsidR="009F1DBF" w:rsidRDefault="009F1DBF" w:rsidP="009D2039"/>
    <w:p w14:paraId="72469197" w14:textId="77777777" w:rsidR="00842150" w:rsidRPr="0017445F" w:rsidRDefault="00842150" w:rsidP="00842150">
      <w:pPr>
        <w:pStyle w:val="REUseCase"/>
        <w:shd w:val="clear" w:color="auto" w:fill="F2F2F2" w:themeFill="background1" w:themeFillShade="F2"/>
      </w:pPr>
      <w:r>
        <w:t xml:space="preserve"> UC6_Lock MSS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0C5DB9E" w14:textId="77777777" w:rsidTr="000A70F7">
        <w:trPr>
          <w:trHeight w:val="255"/>
          <w:jc w:val="center"/>
        </w:trPr>
        <w:tc>
          <w:tcPr>
            <w:tcW w:w="2546" w:type="dxa"/>
            <w:vMerge w:val="restart"/>
            <w:shd w:val="clear" w:color="auto" w:fill="D9D9D9" w:themeFill="background1" w:themeFillShade="D9"/>
            <w:hideMark/>
          </w:tcPr>
          <w:p w14:paraId="184C315D" w14:textId="77777777" w:rsidR="00673483" w:rsidRDefault="00673483" w:rsidP="00673483">
            <w:pPr>
              <w:rPr>
                <w:rFonts w:cs="Arial"/>
                <w:b/>
                <w:bCs/>
                <w:color w:val="000000"/>
                <w:szCs w:val="22"/>
              </w:rPr>
            </w:pPr>
            <w:r w:rsidRPr="007C20FA">
              <w:rPr>
                <w:rFonts w:cs="Arial"/>
                <w:b/>
                <w:bCs/>
                <w:color w:val="000000"/>
                <w:szCs w:val="22"/>
              </w:rPr>
              <w:t>Actors</w:t>
            </w:r>
          </w:p>
          <w:p w14:paraId="3E0E78A7" w14:textId="77777777" w:rsidR="00673483" w:rsidRPr="00C46391" w:rsidRDefault="00673483" w:rsidP="00673483">
            <w:pPr>
              <w:rPr>
                <w:rFonts w:cs="Arial"/>
                <w:color w:val="000000"/>
                <w:szCs w:val="22"/>
              </w:rPr>
            </w:pPr>
          </w:p>
        </w:tc>
        <w:tc>
          <w:tcPr>
            <w:tcW w:w="1560" w:type="dxa"/>
            <w:shd w:val="clear" w:color="auto" w:fill="auto"/>
          </w:tcPr>
          <w:p w14:paraId="4C377D87" w14:textId="77777777" w:rsidR="00673483" w:rsidRDefault="00673483" w:rsidP="00673483">
            <w:r>
              <w:t>Primary</w:t>
            </w:r>
          </w:p>
        </w:tc>
        <w:tc>
          <w:tcPr>
            <w:tcW w:w="6208" w:type="dxa"/>
            <w:shd w:val="clear" w:color="auto" w:fill="auto"/>
          </w:tcPr>
          <w:p w14:paraId="07D77C3D"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0769010E" w14:textId="77777777" w:rsidTr="000A70F7">
        <w:trPr>
          <w:trHeight w:val="255"/>
          <w:jc w:val="center"/>
        </w:trPr>
        <w:tc>
          <w:tcPr>
            <w:tcW w:w="2546" w:type="dxa"/>
            <w:vMerge/>
            <w:shd w:val="clear" w:color="auto" w:fill="D9D9D9" w:themeFill="background1" w:themeFillShade="D9"/>
          </w:tcPr>
          <w:p w14:paraId="718723B9" w14:textId="77777777" w:rsidR="00673483" w:rsidRPr="007C20FA" w:rsidRDefault="00673483" w:rsidP="00673483">
            <w:pPr>
              <w:rPr>
                <w:rFonts w:cs="Arial"/>
                <w:b/>
                <w:bCs/>
                <w:color w:val="000000"/>
                <w:szCs w:val="22"/>
              </w:rPr>
            </w:pPr>
          </w:p>
        </w:tc>
        <w:tc>
          <w:tcPr>
            <w:tcW w:w="1560" w:type="dxa"/>
            <w:shd w:val="clear" w:color="auto" w:fill="auto"/>
          </w:tcPr>
          <w:p w14:paraId="68725CA0"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0658600A" w14:textId="77777777" w:rsidR="00673483" w:rsidRDefault="00673483" w:rsidP="00673483">
            <w:pPr>
              <w:rPr>
                <w:rFonts w:cs="Arial"/>
                <w:color w:val="000000"/>
                <w:szCs w:val="22"/>
              </w:rPr>
            </w:pPr>
            <w:r w:rsidRPr="00240914">
              <w:rPr>
                <w:rFonts w:cs="Arial"/>
                <w:szCs w:val="22"/>
              </w:rPr>
              <w:t>HMI</w:t>
            </w:r>
          </w:p>
        </w:tc>
      </w:tr>
      <w:tr w:rsidR="00673483" w:rsidRPr="007C20FA" w14:paraId="47E26CA1" w14:textId="77777777" w:rsidTr="000A70F7">
        <w:trPr>
          <w:trHeight w:val="255"/>
          <w:jc w:val="center"/>
        </w:trPr>
        <w:tc>
          <w:tcPr>
            <w:tcW w:w="2546" w:type="dxa"/>
            <w:vMerge/>
            <w:shd w:val="clear" w:color="auto" w:fill="D9D9D9" w:themeFill="background1" w:themeFillShade="D9"/>
          </w:tcPr>
          <w:p w14:paraId="625A2A02" w14:textId="77777777" w:rsidR="00673483" w:rsidRPr="007C20FA" w:rsidRDefault="00673483" w:rsidP="00673483">
            <w:pPr>
              <w:rPr>
                <w:rFonts w:cs="Arial"/>
                <w:b/>
                <w:bCs/>
                <w:color w:val="000000"/>
                <w:szCs w:val="22"/>
              </w:rPr>
            </w:pPr>
          </w:p>
        </w:tc>
        <w:tc>
          <w:tcPr>
            <w:tcW w:w="1560" w:type="dxa"/>
            <w:shd w:val="clear" w:color="auto" w:fill="auto"/>
          </w:tcPr>
          <w:p w14:paraId="380A8A36"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764FA49" w14:textId="77777777" w:rsidR="00673483" w:rsidRDefault="00673483" w:rsidP="00673483">
            <w:pPr>
              <w:rPr>
                <w:rFonts w:cs="Arial"/>
                <w:color w:val="000000"/>
                <w:szCs w:val="22"/>
              </w:rPr>
            </w:pPr>
            <w:r w:rsidRPr="00240914">
              <w:rPr>
                <w:rFonts w:cs="Arial"/>
                <w:szCs w:val="22"/>
              </w:rPr>
              <w:t>Ultimate Remote Control Info Provider</w:t>
            </w:r>
          </w:p>
        </w:tc>
      </w:tr>
      <w:tr w:rsidR="00534199" w:rsidRPr="007C20FA" w14:paraId="588713C1" w14:textId="77777777" w:rsidTr="000A70F7">
        <w:trPr>
          <w:trHeight w:val="255"/>
          <w:jc w:val="center"/>
        </w:trPr>
        <w:tc>
          <w:tcPr>
            <w:tcW w:w="2546" w:type="dxa"/>
            <w:shd w:val="clear" w:color="auto" w:fill="D9D9D9" w:themeFill="background1" w:themeFillShade="D9"/>
          </w:tcPr>
          <w:p w14:paraId="546E397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39FC0C2" w14:textId="77777777" w:rsidR="00534199" w:rsidRDefault="00534199" w:rsidP="00534199">
            <w:pPr>
              <w:rPr>
                <w:rFonts w:cs="Arial"/>
                <w:color w:val="000000"/>
                <w:szCs w:val="22"/>
              </w:rPr>
            </w:pPr>
          </w:p>
        </w:tc>
        <w:tc>
          <w:tcPr>
            <w:tcW w:w="6208" w:type="dxa"/>
            <w:shd w:val="clear" w:color="auto" w:fill="auto"/>
          </w:tcPr>
          <w:p w14:paraId="42B2983C" w14:textId="77777777" w:rsidR="00534199" w:rsidRDefault="00534199" w:rsidP="00534199">
            <w:pPr>
              <w:rPr>
                <w:rFonts w:cs="Arial"/>
                <w:color w:val="000000"/>
                <w:szCs w:val="22"/>
              </w:rPr>
            </w:pPr>
            <w:r>
              <w:rPr>
                <w:rFonts w:cs="Arial"/>
                <w:color w:val="000000"/>
                <w:szCs w:val="22"/>
              </w:rPr>
              <w:t>My Seat Space</w:t>
            </w:r>
          </w:p>
        </w:tc>
      </w:tr>
      <w:tr w:rsidR="00534199" w:rsidRPr="007C20FA" w14:paraId="3850ED11" w14:textId="77777777" w:rsidTr="000A70F7">
        <w:trPr>
          <w:trHeight w:val="255"/>
          <w:jc w:val="center"/>
        </w:trPr>
        <w:tc>
          <w:tcPr>
            <w:tcW w:w="2546" w:type="dxa"/>
            <w:shd w:val="clear" w:color="auto" w:fill="D9D9D9" w:themeFill="background1" w:themeFillShade="D9"/>
            <w:hideMark/>
          </w:tcPr>
          <w:p w14:paraId="510DCAC6" w14:textId="77777777" w:rsidR="00534199" w:rsidRPr="007C20FA" w:rsidRDefault="00534199" w:rsidP="00534199">
            <w:pPr>
              <w:rPr>
                <w:rFonts w:cs="Arial"/>
                <w:b/>
                <w:bCs/>
                <w:color w:val="000000"/>
                <w:szCs w:val="22"/>
              </w:rPr>
            </w:pPr>
            <w:r w:rsidRPr="007C20FA">
              <w:rPr>
                <w:rFonts w:cs="Arial"/>
                <w:b/>
                <w:bCs/>
                <w:color w:val="000000"/>
                <w:szCs w:val="22"/>
              </w:rPr>
              <w:lastRenderedPageBreak/>
              <w:t>Description</w:t>
            </w:r>
          </w:p>
        </w:tc>
        <w:tc>
          <w:tcPr>
            <w:tcW w:w="1560" w:type="dxa"/>
            <w:shd w:val="clear" w:color="auto" w:fill="auto"/>
          </w:tcPr>
          <w:p w14:paraId="1928EAD8" w14:textId="77777777" w:rsidR="00534199" w:rsidRPr="007C20FA" w:rsidRDefault="00534199" w:rsidP="00534199">
            <w:pPr>
              <w:rPr>
                <w:rFonts w:cs="Arial"/>
                <w:color w:val="000000"/>
                <w:szCs w:val="22"/>
              </w:rPr>
            </w:pPr>
          </w:p>
        </w:tc>
        <w:tc>
          <w:tcPr>
            <w:tcW w:w="6208" w:type="dxa"/>
            <w:shd w:val="clear" w:color="auto" w:fill="auto"/>
          </w:tcPr>
          <w:p w14:paraId="51C61CEF" w14:textId="77777777" w:rsidR="00CF6E20" w:rsidRDefault="00CF6E20"/>
        </w:tc>
      </w:tr>
      <w:tr w:rsidR="00534199" w:rsidRPr="007C20FA" w14:paraId="78CD80D1" w14:textId="77777777" w:rsidTr="000A70F7">
        <w:trPr>
          <w:trHeight w:val="20"/>
          <w:jc w:val="center"/>
        </w:trPr>
        <w:tc>
          <w:tcPr>
            <w:tcW w:w="2546" w:type="dxa"/>
            <w:vMerge w:val="restart"/>
            <w:shd w:val="clear" w:color="auto" w:fill="D9D9D9" w:themeFill="background1" w:themeFillShade="D9"/>
            <w:hideMark/>
          </w:tcPr>
          <w:p w14:paraId="13A382C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02DC47AA"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57B5E98C" w14:textId="77777777" w:rsidR="00534199" w:rsidRDefault="00534199" w:rsidP="00534199">
            <w:pPr>
              <w:rPr>
                <w:rFonts w:cs="Arial"/>
                <w:color w:val="000000"/>
                <w:szCs w:val="22"/>
              </w:rPr>
            </w:pPr>
            <w:r>
              <w:rPr>
                <w:rFonts w:cs="Arial"/>
                <w:color w:val="000000"/>
                <w:szCs w:val="22"/>
              </w:rPr>
              <w:t>HMI Enabled</w:t>
            </w:r>
          </w:p>
        </w:tc>
      </w:tr>
      <w:tr w:rsidR="00534199" w:rsidRPr="007C20FA" w14:paraId="2E22A903" w14:textId="77777777" w:rsidTr="000A70F7">
        <w:trPr>
          <w:trHeight w:val="20"/>
          <w:jc w:val="center"/>
        </w:trPr>
        <w:tc>
          <w:tcPr>
            <w:tcW w:w="2546" w:type="dxa"/>
            <w:shd w:val="clear" w:color="auto" w:fill="D9D9D9" w:themeFill="background1" w:themeFillShade="D9"/>
          </w:tcPr>
          <w:p w14:paraId="7ED3C46A"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1D230554" w14:textId="77777777" w:rsidR="00534199" w:rsidRDefault="00534199" w:rsidP="00534199">
            <w:pPr>
              <w:rPr>
                <w:rFonts w:cs="Arial"/>
                <w:color w:val="000000"/>
                <w:szCs w:val="22"/>
              </w:rPr>
            </w:pPr>
          </w:p>
        </w:tc>
        <w:tc>
          <w:tcPr>
            <w:tcW w:w="6208" w:type="dxa"/>
            <w:shd w:val="clear" w:color="auto" w:fill="auto"/>
          </w:tcPr>
          <w:p w14:paraId="639033DE" w14:textId="77777777" w:rsidR="00534199" w:rsidRDefault="00534199" w:rsidP="00534199">
            <w:pPr>
              <w:rPr>
                <w:rFonts w:cs="Arial"/>
                <w:color w:val="000000"/>
                <w:szCs w:val="22"/>
              </w:rPr>
            </w:pPr>
            <w:r>
              <w:rPr>
                <w:rFonts w:cs="Arial"/>
                <w:color w:val="000000"/>
                <w:szCs w:val="22"/>
              </w:rPr>
              <w:t>MySeatSpace offers multiple options for the driver to lockout features for the passengers. The driver can lock URC features for passengers or force the vehicle into full cabin mode.</w:t>
            </w:r>
          </w:p>
        </w:tc>
      </w:tr>
      <w:tr w:rsidR="00534199" w:rsidRPr="007C20FA" w14:paraId="18DA5619" w14:textId="77777777" w:rsidTr="000A70F7">
        <w:trPr>
          <w:trHeight w:val="255"/>
          <w:jc w:val="center"/>
        </w:trPr>
        <w:tc>
          <w:tcPr>
            <w:tcW w:w="2546" w:type="dxa"/>
            <w:vMerge w:val="restart"/>
            <w:shd w:val="clear" w:color="auto" w:fill="D9D9D9" w:themeFill="background1" w:themeFillShade="D9"/>
          </w:tcPr>
          <w:p w14:paraId="02BA9802"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4B6635E1"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B2DD893" w14:textId="77777777" w:rsidR="00534199" w:rsidRDefault="00534199" w:rsidP="00534199">
            <w:pPr>
              <w:rPr>
                <w:rFonts w:cs="Arial"/>
                <w:color w:val="000000"/>
                <w:szCs w:val="22"/>
              </w:rPr>
            </w:pPr>
            <w:r>
              <w:rPr>
                <w:rFonts w:cs="Arial"/>
                <w:color w:val="000000"/>
                <w:szCs w:val="22"/>
              </w:rPr>
              <w:t xml:space="preserve">Driver wants to lock audio/climate/seat position control features from passengers. </w:t>
            </w:r>
          </w:p>
        </w:tc>
      </w:tr>
      <w:tr w:rsidR="00534199" w:rsidRPr="007C20FA" w14:paraId="44DBC6D1" w14:textId="77777777" w:rsidTr="000A70F7">
        <w:trPr>
          <w:trHeight w:val="255"/>
          <w:jc w:val="center"/>
        </w:trPr>
        <w:tc>
          <w:tcPr>
            <w:tcW w:w="2546" w:type="dxa"/>
            <w:vMerge/>
            <w:shd w:val="clear" w:color="auto" w:fill="D9D9D9" w:themeFill="background1" w:themeFillShade="D9"/>
          </w:tcPr>
          <w:p w14:paraId="0B25B6A1" w14:textId="77777777" w:rsidR="00534199" w:rsidRPr="007C20FA" w:rsidRDefault="00534199" w:rsidP="00534199">
            <w:pPr>
              <w:rPr>
                <w:rFonts w:cs="Arial"/>
                <w:b/>
                <w:bCs/>
                <w:color w:val="000000"/>
                <w:szCs w:val="22"/>
              </w:rPr>
            </w:pPr>
          </w:p>
        </w:tc>
        <w:tc>
          <w:tcPr>
            <w:tcW w:w="1560" w:type="dxa"/>
            <w:shd w:val="clear" w:color="auto" w:fill="auto"/>
          </w:tcPr>
          <w:p w14:paraId="40DC052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53BE414B" w14:textId="77777777" w:rsidR="00534199" w:rsidRDefault="00534199" w:rsidP="00534199">
            <w:pPr>
              <w:rPr>
                <w:rFonts w:cs="Arial"/>
                <w:color w:val="000000"/>
                <w:szCs w:val="22"/>
              </w:rPr>
            </w:pPr>
            <w:r>
              <w:rPr>
                <w:rFonts w:cs="Arial"/>
                <w:color w:val="000000"/>
                <w:szCs w:val="22"/>
              </w:rPr>
              <w:t xml:space="preserve">Turns off URC control from the rear seat controls lockout menu in SYNC. </w:t>
            </w:r>
          </w:p>
        </w:tc>
      </w:tr>
      <w:tr w:rsidR="00534199" w:rsidRPr="007C20FA" w14:paraId="53F980E8" w14:textId="77777777" w:rsidTr="000A70F7">
        <w:trPr>
          <w:trHeight w:val="255"/>
          <w:jc w:val="center"/>
        </w:trPr>
        <w:tc>
          <w:tcPr>
            <w:tcW w:w="2546" w:type="dxa"/>
            <w:shd w:val="clear" w:color="auto" w:fill="D9D9D9" w:themeFill="background1" w:themeFillShade="D9"/>
          </w:tcPr>
          <w:p w14:paraId="3E672155"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157698D1" w14:textId="77777777" w:rsidR="00534199" w:rsidRDefault="00534199" w:rsidP="00534199">
            <w:pPr>
              <w:rPr>
                <w:rFonts w:cs="Arial"/>
                <w:color w:val="000000"/>
                <w:szCs w:val="22"/>
              </w:rPr>
            </w:pPr>
          </w:p>
        </w:tc>
        <w:tc>
          <w:tcPr>
            <w:tcW w:w="6208" w:type="dxa"/>
            <w:shd w:val="clear" w:color="auto" w:fill="auto"/>
          </w:tcPr>
          <w:p w14:paraId="01D142BA" w14:textId="77777777" w:rsidR="00534199" w:rsidRDefault="00534199" w:rsidP="00534199">
            <w:pPr>
              <w:rPr>
                <w:rFonts w:cs="Arial"/>
                <w:color w:val="000000"/>
                <w:szCs w:val="22"/>
              </w:rPr>
            </w:pPr>
            <w:r>
              <w:rPr>
                <w:rFonts w:cs="Arial"/>
                <w:color w:val="000000"/>
                <w:szCs w:val="22"/>
              </w:rPr>
              <w:t>A1 Driver turns Global MySeatSpace button off via the MySeatSpace SYNC screen. Continuation from M1.</w:t>
            </w:r>
          </w:p>
        </w:tc>
      </w:tr>
      <w:tr w:rsidR="00534199" w:rsidRPr="007C20FA" w14:paraId="6AF8FC26" w14:textId="77777777" w:rsidTr="000A70F7">
        <w:trPr>
          <w:trHeight w:val="255"/>
          <w:jc w:val="center"/>
        </w:trPr>
        <w:tc>
          <w:tcPr>
            <w:tcW w:w="2546" w:type="dxa"/>
            <w:vMerge w:val="restart"/>
            <w:shd w:val="clear" w:color="auto" w:fill="D9D9D9" w:themeFill="background1" w:themeFillShade="D9"/>
          </w:tcPr>
          <w:p w14:paraId="25D32BFC"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314B3C0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2E4A1449" w14:textId="77777777" w:rsidR="00534199" w:rsidRDefault="00534199" w:rsidP="00534199">
            <w:pPr>
              <w:rPr>
                <w:rFonts w:cs="Arial"/>
                <w:color w:val="000000"/>
                <w:szCs w:val="22"/>
              </w:rPr>
            </w:pPr>
            <w:r>
              <w:rPr>
                <w:rFonts w:cs="Arial"/>
                <w:color w:val="000000"/>
                <w:szCs w:val="22"/>
              </w:rPr>
              <w:t>A1.1 Driver turns Global MySeatSpace button off via the MySeatSpace SYNC screen.</w:t>
            </w:r>
          </w:p>
        </w:tc>
      </w:tr>
      <w:tr w:rsidR="00534199" w:rsidRPr="007C20FA" w14:paraId="678CE6E7" w14:textId="77777777" w:rsidTr="000A70F7">
        <w:trPr>
          <w:trHeight w:val="255"/>
          <w:jc w:val="center"/>
        </w:trPr>
        <w:tc>
          <w:tcPr>
            <w:tcW w:w="2546" w:type="dxa"/>
            <w:vMerge/>
            <w:shd w:val="clear" w:color="auto" w:fill="D9D9D9" w:themeFill="background1" w:themeFillShade="D9"/>
          </w:tcPr>
          <w:p w14:paraId="6CEE3084" w14:textId="77777777" w:rsidR="00534199" w:rsidRDefault="00534199" w:rsidP="00534199">
            <w:pPr>
              <w:rPr>
                <w:rFonts w:cs="Arial"/>
                <w:b/>
                <w:bCs/>
                <w:color w:val="000000"/>
                <w:szCs w:val="22"/>
              </w:rPr>
            </w:pPr>
          </w:p>
        </w:tc>
        <w:tc>
          <w:tcPr>
            <w:tcW w:w="1560" w:type="dxa"/>
            <w:shd w:val="clear" w:color="auto" w:fill="auto"/>
          </w:tcPr>
          <w:p w14:paraId="08C83BC1"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04A92213" w14:textId="77777777" w:rsidR="00534199" w:rsidRDefault="00534199" w:rsidP="00534199">
            <w:pPr>
              <w:rPr>
                <w:rFonts w:cs="Arial"/>
                <w:color w:val="000000"/>
                <w:szCs w:val="22"/>
              </w:rPr>
            </w:pPr>
            <w:r>
              <w:rPr>
                <w:rFonts w:cs="Arial"/>
                <w:color w:val="000000"/>
                <w:szCs w:val="22"/>
              </w:rPr>
              <w:t>A1.2 Zone mode is disabled within the vehicle. In Car Communication and other URC controls are still available for passengers.</w:t>
            </w:r>
          </w:p>
        </w:tc>
      </w:tr>
      <w:tr w:rsidR="00534199" w:rsidRPr="007C20FA" w14:paraId="1E134E8D" w14:textId="77777777" w:rsidTr="000A70F7">
        <w:trPr>
          <w:trHeight w:val="255"/>
          <w:jc w:val="center"/>
        </w:trPr>
        <w:tc>
          <w:tcPr>
            <w:tcW w:w="2546" w:type="dxa"/>
            <w:vMerge/>
            <w:shd w:val="clear" w:color="auto" w:fill="D9D9D9" w:themeFill="background1" w:themeFillShade="D9"/>
          </w:tcPr>
          <w:p w14:paraId="23830802" w14:textId="77777777" w:rsidR="00534199" w:rsidRDefault="00534199" w:rsidP="00534199">
            <w:pPr>
              <w:rPr>
                <w:rFonts w:cs="Arial"/>
                <w:b/>
                <w:bCs/>
                <w:color w:val="000000"/>
                <w:szCs w:val="22"/>
              </w:rPr>
            </w:pPr>
          </w:p>
        </w:tc>
        <w:tc>
          <w:tcPr>
            <w:tcW w:w="1560" w:type="dxa"/>
            <w:shd w:val="clear" w:color="auto" w:fill="auto"/>
          </w:tcPr>
          <w:p w14:paraId="74D6F144"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74F2B4E9" w14:textId="77777777" w:rsidR="00534199" w:rsidRDefault="00534199" w:rsidP="00534199">
            <w:pPr>
              <w:rPr>
                <w:rFonts w:cs="Arial"/>
                <w:color w:val="000000"/>
                <w:szCs w:val="22"/>
              </w:rPr>
            </w:pPr>
            <w:r>
              <w:rPr>
                <w:rFonts w:cs="Arial"/>
                <w:color w:val="000000"/>
                <w:szCs w:val="22"/>
              </w:rPr>
              <w:t>A1.3 URC actions related to audio control such as sharing music to a specific zone, selecting music for a specific zone, or taking a phone call are greyed out via URC HMI.</w:t>
            </w:r>
          </w:p>
        </w:tc>
      </w:tr>
      <w:tr w:rsidR="00534199" w:rsidRPr="007C20FA" w14:paraId="7B39EF95" w14:textId="77777777" w:rsidTr="000A70F7">
        <w:trPr>
          <w:trHeight w:val="255"/>
          <w:jc w:val="center"/>
        </w:trPr>
        <w:tc>
          <w:tcPr>
            <w:tcW w:w="2546" w:type="dxa"/>
            <w:shd w:val="clear" w:color="auto" w:fill="D9D9D9" w:themeFill="background1" w:themeFillShade="D9"/>
          </w:tcPr>
          <w:p w14:paraId="65B92D18"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0C03E290" w14:textId="77777777" w:rsidR="00534199" w:rsidRDefault="00534199" w:rsidP="00534199">
            <w:pPr>
              <w:rPr>
                <w:rFonts w:cs="Arial"/>
                <w:color w:val="000000"/>
                <w:szCs w:val="22"/>
              </w:rPr>
            </w:pPr>
          </w:p>
        </w:tc>
        <w:tc>
          <w:tcPr>
            <w:tcW w:w="6208" w:type="dxa"/>
            <w:shd w:val="clear" w:color="auto" w:fill="auto"/>
          </w:tcPr>
          <w:p w14:paraId="0C1776EC" w14:textId="77777777" w:rsidR="00534199" w:rsidRDefault="00534199" w:rsidP="00534199">
            <w:pPr>
              <w:rPr>
                <w:rFonts w:cs="Arial"/>
                <w:color w:val="000000"/>
                <w:szCs w:val="22"/>
              </w:rPr>
            </w:pPr>
            <w:r>
              <w:rPr>
                <w:rFonts w:cs="Arial"/>
                <w:color w:val="000000"/>
                <w:szCs w:val="22"/>
              </w:rPr>
              <w:t>Driver turns off audio control from the rear seat controls lockout menu in SYNC. Continuation from M1.</w:t>
            </w:r>
          </w:p>
        </w:tc>
      </w:tr>
      <w:tr w:rsidR="00534199" w:rsidRPr="007C20FA" w14:paraId="2B0CD264" w14:textId="77777777" w:rsidTr="000A70F7">
        <w:trPr>
          <w:trHeight w:val="255"/>
          <w:jc w:val="center"/>
        </w:trPr>
        <w:tc>
          <w:tcPr>
            <w:tcW w:w="2546" w:type="dxa"/>
            <w:vMerge w:val="restart"/>
            <w:shd w:val="clear" w:color="auto" w:fill="D9D9D9" w:themeFill="background1" w:themeFillShade="D9"/>
          </w:tcPr>
          <w:p w14:paraId="78A91BA4"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0A964DCE"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333889D" w14:textId="77777777" w:rsidR="00534199" w:rsidRDefault="00534199" w:rsidP="00534199">
            <w:pPr>
              <w:rPr>
                <w:rFonts w:cs="Arial"/>
                <w:color w:val="000000"/>
                <w:szCs w:val="22"/>
              </w:rPr>
            </w:pPr>
            <w:r>
              <w:rPr>
                <w:rFonts w:cs="Arial"/>
                <w:color w:val="000000"/>
                <w:szCs w:val="22"/>
              </w:rPr>
              <w:t>E1 Driver turns off audio control from rear seat controls lockout menu in SYNC.</w:t>
            </w:r>
          </w:p>
        </w:tc>
      </w:tr>
      <w:tr w:rsidR="00534199" w:rsidRPr="007C20FA" w14:paraId="40614570" w14:textId="77777777" w:rsidTr="000A70F7">
        <w:trPr>
          <w:trHeight w:val="255"/>
          <w:jc w:val="center"/>
        </w:trPr>
        <w:tc>
          <w:tcPr>
            <w:tcW w:w="2546" w:type="dxa"/>
            <w:vMerge/>
            <w:shd w:val="clear" w:color="auto" w:fill="D9D9D9" w:themeFill="background1" w:themeFillShade="D9"/>
          </w:tcPr>
          <w:p w14:paraId="25F01AA0" w14:textId="77777777" w:rsidR="00534199" w:rsidRDefault="00534199" w:rsidP="00534199">
            <w:pPr>
              <w:rPr>
                <w:rFonts w:cs="Arial"/>
                <w:b/>
                <w:bCs/>
                <w:color w:val="000000"/>
                <w:szCs w:val="22"/>
              </w:rPr>
            </w:pPr>
          </w:p>
        </w:tc>
        <w:tc>
          <w:tcPr>
            <w:tcW w:w="1560" w:type="dxa"/>
            <w:shd w:val="clear" w:color="auto" w:fill="auto"/>
          </w:tcPr>
          <w:p w14:paraId="073A2CD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5DD7F1BA" w14:textId="77777777" w:rsidR="00534199" w:rsidRDefault="00534199" w:rsidP="00534199">
            <w:pPr>
              <w:rPr>
                <w:rFonts w:cs="Arial"/>
                <w:color w:val="000000"/>
                <w:szCs w:val="22"/>
              </w:rPr>
            </w:pPr>
            <w:r>
              <w:rPr>
                <w:rFonts w:cs="Arial"/>
                <w:color w:val="000000"/>
                <w:szCs w:val="22"/>
              </w:rPr>
              <w:t>E2 Passengers lose audio control via URC. Still have access to In Car Communication and all other URC controls. Results in exception flow E1.</w:t>
            </w:r>
          </w:p>
        </w:tc>
      </w:tr>
      <w:tr w:rsidR="00534199" w:rsidRPr="007C20FA" w14:paraId="5688199F" w14:textId="77777777" w:rsidTr="000A70F7">
        <w:trPr>
          <w:trHeight w:val="255"/>
          <w:jc w:val="center"/>
        </w:trPr>
        <w:tc>
          <w:tcPr>
            <w:tcW w:w="2546" w:type="dxa"/>
            <w:vMerge/>
            <w:shd w:val="clear" w:color="auto" w:fill="D9D9D9" w:themeFill="background1" w:themeFillShade="D9"/>
          </w:tcPr>
          <w:p w14:paraId="6EB19D7F" w14:textId="77777777" w:rsidR="00534199" w:rsidRDefault="00534199" w:rsidP="00534199">
            <w:pPr>
              <w:rPr>
                <w:rFonts w:cs="Arial"/>
                <w:b/>
                <w:bCs/>
                <w:color w:val="000000"/>
                <w:szCs w:val="22"/>
              </w:rPr>
            </w:pPr>
          </w:p>
        </w:tc>
        <w:tc>
          <w:tcPr>
            <w:tcW w:w="1560" w:type="dxa"/>
            <w:shd w:val="clear" w:color="auto" w:fill="auto"/>
          </w:tcPr>
          <w:p w14:paraId="2EF3F9BD"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60C09103" w14:textId="77777777" w:rsidR="00534199" w:rsidRDefault="00534199" w:rsidP="00534199">
            <w:pPr>
              <w:rPr>
                <w:rFonts w:cs="Arial"/>
                <w:color w:val="000000"/>
                <w:szCs w:val="22"/>
              </w:rPr>
            </w:pPr>
            <w:r>
              <w:rPr>
                <w:rFonts w:cs="Arial"/>
                <w:color w:val="000000"/>
                <w:szCs w:val="22"/>
              </w:rPr>
              <w:t>E3 URC actions related to audio control such as sharing music, selecting music, or taking a phone call are greyed out via URC HMI.</w:t>
            </w:r>
          </w:p>
        </w:tc>
      </w:tr>
      <w:tr w:rsidR="00534199" w:rsidRPr="007C20FA" w14:paraId="7369F929" w14:textId="77777777" w:rsidTr="000A70F7">
        <w:trPr>
          <w:trHeight w:val="255"/>
          <w:jc w:val="center"/>
        </w:trPr>
        <w:tc>
          <w:tcPr>
            <w:tcW w:w="2546" w:type="dxa"/>
            <w:vMerge w:val="restart"/>
            <w:shd w:val="clear" w:color="auto" w:fill="D9D9D9" w:themeFill="background1" w:themeFillShade="D9"/>
          </w:tcPr>
          <w:p w14:paraId="3E4BDA6E"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7F07767D"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C599304" w14:textId="77777777" w:rsidR="00534199" w:rsidRDefault="00534199" w:rsidP="00534199">
            <w:pPr>
              <w:rPr>
                <w:rFonts w:cs="Arial"/>
                <w:color w:val="000000"/>
                <w:szCs w:val="22"/>
              </w:rPr>
            </w:pPr>
            <w:r>
              <w:rPr>
                <w:rFonts w:cs="Arial"/>
                <w:color w:val="000000"/>
                <w:szCs w:val="22"/>
              </w:rPr>
              <w:t>All passenger options within URC are made unavailable.</w:t>
            </w:r>
          </w:p>
        </w:tc>
      </w:tr>
    </w:tbl>
    <w:p w14:paraId="43888BA3" w14:textId="77777777" w:rsidR="009F1DBF" w:rsidRDefault="009F1DBF" w:rsidP="009D2039"/>
    <w:p w14:paraId="6861BBDD" w14:textId="77777777" w:rsidR="00842150" w:rsidRPr="0017445F" w:rsidRDefault="00842150" w:rsidP="00842150">
      <w:pPr>
        <w:pStyle w:val="REUseCase"/>
        <w:shd w:val="clear" w:color="auto" w:fill="F2F2F2" w:themeFill="background1" w:themeFillShade="F2"/>
      </w:pPr>
      <w:r>
        <w:t xml:space="preserve"> UC2_Make a Phone Call</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02830CB2" w14:textId="77777777" w:rsidTr="000A70F7">
        <w:trPr>
          <w:trHeight w:val="255"/>
          <w:jc w:val="center"/>
        </w:trPr>
        <w:tc>
          <w:tcPr>
            <w:tcW w:w="2546" w:type="dxa"/>
            <w:vMerge w:val="restart"/>
            <w:shd w:val="clear" w:color="auto" w:fill="D9D9D9" w:themeFill="background1" w:themeFillShade="D9"/>
            <w:hideMark/>
          </w:tcPr>
          <w:p w14:paraId="0870EA5A" w14:textId="77777777" w:rsidR="00673483" w:rsidRDefault="00673483" w:rsidP="00673483">
            <w:pPr>
              <w:rPr>
                <w:rFonts w:cs="Arial"/>
                <w:b/>
                <w:bCs/>
                <w:color w:val="000000"/>
                <w:szCs w:val="22"/>
              </w:rPr>
            </w:pPr>
            <w:r w:rsidRPr="007C20FA">
              <w:rPr>
                <w:rFonts w:cs="Arial"/>
                <w:b/>
                <w:bCs/>
                <w:color w:val="000000"/>
                <w:szCs w:val="22"/>
              </w:rPr>
              <w:t>Actors</w:t>
            </w:r>
          </w:p>
          <w:p w14:paraId="6EDB22BC" w14:textId="77777777" w:rsidR="00673483" w:rsidRPr="00C46391" w:rsidRDefault="00673483" w:rsidP="00673483">
            <w:pPr>
              <w:rPr>
                <w:rFonts w:cs="Arial"/>
                <w:color w:val="000000"/>
                <w:szCs w:val="22"/>
              </w:rPr>
            </w:pPr>
          </w:p>
        </w:tc>
        <w:tc>
          <w:tcPr>
            <w:tcW w:w="1560" w:type="dxa"/>
            <w:shd w:val="clear" w:color="auto" w:fill="auto"/>
          </w:tcPr>
          <w:p w14:paraId="67D06E4C" w14:textId="77777777" w:rsidR="00673483" w:rsidRDefault="00673483" w:rsidP="00673483">
            <w:r>
              <w:t>Primary</w:t>
            </w:r>
          </w:p>
        </w:tc>
        <w:tc>
          <w:tcPr>
            <w:tcW w:w="6208" w:type="dxa"/>
            <w:shd w:val="clear" w:color="auto" w:fill="auto"/>
          </w:tcPr>
          <w:p w14:paraId="422437F2"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553F1119" w14:textId="77777777" w:rsidTr="000A70F7">
        <w:trPr>
          <w:trHeight w:val="255"/>
          <w:jc w:val="center"/>
        </w:trPr>
        <w:tc>
          <w:tcPr>
            <w:tcW w:w="2546" w:type="dxa"/>
            <w:vMerge/>
            <w:shd w:val="clear" w:color="auto" w:fill="D9D9D9" w:themeFill="background1" w:themeFillShade="D9"/>
          </w:tcPr>
          <w:p w14:paraId="788AAA9A" w14:textId="77777777" w:rsidR="00673483" w:rsidRPr="007C20FA" w:rsidRDefault="00673483" w:rsidP="00673483">
            <w:pPr>
              <w:rPr>
                <w:rFonts w:cs="Arial"/>
                <w:b/>
                <w:bCs/>
                <w:color w:val="000000"/>
                <w:szCs w:val="22"/>
              </w:rPr>
            </w:pPr>
          </w:p>
        </w:tc>
        <w:tc>
          <w:tcPr>
            <w:tcW w:w="1560" w:type="dxa"/>
            <w:shd w:val="clear" w:color="auto" w:fill="auto"/>
          </w:tcPr>
          <w:p w14:paraId="7ABFE103"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2E2825CE" w14:textId="77777777" w:rsidR="00673483" w:rsidRDefault="00673483" w:rsidP="00673483">
            <w:pPr>
              <w:rPr>
                <w:rFonts w:cs="Arial"/>
                <w:color w:val="000000"/>
                <w:szCs w:val="22"/>
              </w:rPr>
            </w:pPr>
            <w:r w:rsidRPr="00240914">
              <w:rPr>
                <w:rFonts w:cs="Arial"/>
                <w:szCs w:val="22"/>
              </w:rPr>
              <w:t>Audio System Provider</w:t>
            </w:r>
          </w:p>
        </w:tc>
      </w:tr>
      <w:tr w:rsidR="00673483" w:rsidRPr="007C20FA" w14:paraId="68B8DEC6" w14:textId="77777777" w:rsidTr="000A70F7">
        <w:trPr>
          <w:trHeight w:val="255"/>
          <w:jc w:val="center"/>
        </w:trPr>
        <w:tc>
          <w:tcPr>
            <w:tcW w:w="2546" w:type="dxa"/>
            <w:vMerge/>
            <w:shd w:val="clear" w:color="auto" w:fill="D9D9D9" w:themeFill="background1" w:themeFillShade="D9"/>
          </w:tcPr>
          <w:p w14:paraId="6F7FCDF0" w14:textId="77777777" w:rsidR="00673483" w:rsidRPr="007C20FA" w:rsidRDefault="00673483" w:rsidP="00673483">
            <w:pPr>
              <w:rPr>
                <w:rFonts w:cs="Arial"/>
                <w:b/>
                <w:bCs/>
                <w:color w:val="000000"/>
                <w:szCs w:val="22"/>
              </w:rPr>
            </w:pPr>
          </w:p>
        </w:tc>
        <w:tc>
          <w:tcPr>
            <w:tcW w:w="1560" w:type="dxa"/>
            <w:shd w:val="clear" w:color="auto" w:fill="auto"/>
          </w:tcPr>
          <w:p w14:paraId="150C5292"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4C8718D" w14:textId="77777777" w:rsidR="00673483" w:rsidRDefault="00673483" w:rsidP="00673483">
            <w:pPr>
              <w:rPr>
                <w:rFonts w:cs="Arial"/>
                <w:color w:val="000000"/>
                <w:szCs w:val="22"/>
              </w:rPr>
            </w:pPr>
            <w:r w:rsidRPr="00240914">
              <w:rPr>
                <w:rFonts w:cs="Arial"/>
                <w:szCs w:val="22"/>
              </w:rPr>
              <w:t>Ultimate Remote Control Info Provider</w:t>
            </w:r>
          </w:p>
        </w:tc>
      </w:tr>
      <w:tr w:rsidR="00673483" w:rsidRPr="007C20FA" w14:paraId="5772C771" w14:textId="77777777" w:rsidTr="000A70F7">
        <w:trPr>
          <w:trHeight w:val="255"/>
          <w:jc w:val="center"/>
        </w:trPr>
        <w:tc>
          <w:tcPr>
            <w:tcW w:w="2546" w:type="dxa"/>
            <w:vMerge/>
            <w:shd w:val="clear" w:color="auto" w:fill="D9D9D9" w:themeFill="background1" w:themeFillShade="D9"/>
          </w:tcPr>
          <w:p w14:paraId="174746BF" w14:textId="77777777" w:rsidR="00673483" w:rsidRPr="007C20FA" w:rsidRDefault="00673483" w:rsidP="00673483">
            <w:pPr>
              <w:rPr>
                <w:rFonts w:cs="Arial"/>
                <w:b/>
                <w:bCs/>
                <w:color w:val="000000"/>
                <w:szCs w:val="22"/>
              </w:rPr>
            </w:pPr>
          </w:p>
        </w:tc>
        <w:tc>
          <w:tcPr>
            <w:tcW w:w="1560" w:type="dxa"/>
            <w:shd w:val="clear" w:color="auto" w:fill="auto"/>
          </w:tcPr>
          <w:p w14:paraId="2471C7AF"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C064430" w14:textId="77777777" w:rsidR="00673483" w:rsidRDefault="00673483" w:rsidP="00673483">
            <w:pPr>
              <w:rPr>
                <w:rFonts w:cs="Arial"/>
                <w:color w:val="000000"/>
                <w:szCs w:val="22"/>
              </w:rPr>
            </w:pPr>
            <w:r w:rsidRPr="00240914">
              <w:rPr>
                <w:rFonts w:cs="Arial"/>
                <w:szCs w:val="22"/>
              </w:rPr>
              <w:t>HMI</w:t>
            </w:r>
          </w:p>
        </w:tc>
      </w:tr>
      <w:tr w:rsidR="00673483" w:rsidRPr="007C20FA" w14:paraId="36D3BBE2" w14:textId="77777777" w:rsidTr="000A70F7">
        <w:trPr>
          <w:trHeight w:val="255"/>
          <w:jc w:val="center"/>
        </w:trPr>
        <w:tc>
          <w:tcPr>
            <w:tcW w:w="2546" w:type="dxa"/>
            <w:vMerge/>
            <w:shd w:val="clear" w:color="auto" w:fill="D9D9D9" w:themeFill="background1" w:themeFillShade="D9"/>
          </w:tcPr>
          <w:p w14:paraId="695A2A5E" w14:textId="77777777" w:rsidR="00673483" w:rsidRPr="007C20FA" w:rsidRDefault="00673483" w:rsidP="00673483">
            <w:pPr>
              <w:rPr>
                <w:rFonts w:cs="Arial"/>
                <w:b/>
                <w:bCs/>
                <w:color w:val="000000"/>
                <w:szCs w:val="22"/>
              </w:rPr>
            </w:pPr>
          </w:p>
        </w:tc>
        <w:tc>
          <w:tcPr>
            <w:tcW w:w="1560" w:type="dxa"/>
            <w:shd w:val="clear" w:color="auto" w:fill="auto"/>
          </w:tcPr>
          <w:p w14:paraId="43183CB4"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3DD9617" w14:textId="77777777" w:rsidR="00673483" w:rsidRDefault="00673483" w:rsidP="00673483">
            <w:pPr>
              <w:rPr>
                <w:rFonts w:cs="Arial"/>
                <w:color w:val="000000"/>
                <w:szCs w:val="22"/>
              </w:rPr>
            </w:pPr>
            <w:r w:rsidRPr="00240914">
              <w:rPr>
                <w:rFonts w:cs="Arial"/>
                <w:szCs w:val="22"/>
              </w:rPr>
              <w:t>Microphone/Speech Processing</w:t>
            </w:r>
          </w:p>
        </w:tc>
      </w:tr>
      <w:tr w:rsidR="00673483" w:rsidRPr="007C20FA" w14:paraId="36DB8FC8" w14:textId="77777777" w:rsidTr="000A70F7">
        <w:trPr>
          <w:trHeight w:val="255"/>
          <w:jc w:val="center"/>
        </w:trPr>
        <w:tc>
          <w:tcPr>
            <w:tcW w:w="2546" w:type="dxa"/>
            <w:vMerge/>
            <w:shd w:val="clear" w:color="auto" w:fill="D9D9D9" w:themeFill="background1" w:themeFillShade="D9"/>
          </w:tcPr>
          <w:p w14:paraId="73DBAA89" w14:textId="77777777" w:rsidR="00673483" w:rsidRPr="007C20FA" w:rsidRDefault="00673483" w:rsidP="00673483">
            <w:pPr>
              <w:rPr>
                <w:rFonts w:cs="Arial"/>
                <w:b/>
                <w:bCs/>
                <w:color w:val="000000"/>
                <w:szCs w:val="22"/>
              </w:rPr>
            </w:pPr>
          </w:p>
        </w:tc>
        <w:tc>
          <w:tcPr>
            <w:tcW w:w="1560" w:type="dxa"/>
            <w:shd w:val="clear" w:color="auto" w:fill="auto"/>
          </w:tcPr>
          <w:p w14:paraId="4D2A3704"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78D67FF" w14:textId="77777777" w:rsidR="00673483" w:rsidRDefault="00673483" w:rsidP="00673483">
            <w:pPr>
              <w:rPr>
                <w:rFonts w:cs="Arial"/>
                <w:color w:val="000000"/>
                <w:szCs w:val="22"/>
              </w:rPr>
            </w:pPr>
            <w:r w:rsidRPr="00240914">
              <w:rPr>
                <w:rFonts w:cs="Arial"/>
                <w:szCs w:val="22"/>
              </w:rPr>
              <w:t>Seat Speaker Sys Provider</w:t>
            </w:r>
          </w:p>
        </w:tc>
      </w:tr>
      <w:tr w:rsidR="00673483" w:rsidRPr="007C20FA" w14:paraId="58B6304C" w14:textId="77777777" w:rsidTr="000A70F7">
        <w:trPr>
          <w:trHeight w:val="255"/>
          <w:jc w:val="center"/>
        </w:trPr>
        <w:tc>
          <w:tcPr>
            <w:tcW w:w="2546" w:type="dxa"/>
            <w:vMerge/>
            <w:shd w:val="clear" w:color="auto" w:fill="D9D9D9" w:themeFill="background1" w:themeFillShade="D9"/>
          </w:tcPr>
          <w:p w14:paraId="2027C5F2" w14:textId="77777777" w:rsidR="00673483" w:rsidRPr="007C20FA" w:rsidRDefault="00673483" w:rsidP="00673483">
            <w:pPr>
              <w:rPr>
                <w:rFonts w:cs="Arial"/>
                <w:b/>
                <w:bCs/>
                <w:color w:val="000000"/>
                <w:szCs w:val="22"/>
              </w:rPr>
            </w:pPr>
          </w:p>
        </w:tc>
        <w:tc>
          <w:tcPr>
            <w:tcW w:w="1560" w:type="dxa"/>
            <w:shd w:val="clear" w:color="auto" w:fill="auto"/>
          </w:tcPr>
          <w:p w14:paraId="30E1AA09"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C44DBEE" w14:textId="77777777" w:rsidR="00673483" w:rsidRDefault="00673483" w:rsidP="00673483">
            <w:pPr>
              <w:rPr>
                <w:rFonts w:cs="Arial"/>
                <w:color w:val="000000"/>
                <w:szCs w:val="22"/>
              </w:rPr>
            </w:pPr>
            <w:r w:rsidRPr="00240914">
              <w:rPr>
                <w:rFonts w:cs="Arial"/>
                <w:szCs w:val="22"/>
              </w:rPr>
              <w:t>External Communication Device</w:t>
            </w:r>
          </w:p>
        </w:tc>
      </w:tr>
      <w:tr w:rsidR="00534199" w:rsidRPr="007C20FA" w14:paraId="1C039F5D" w14:textId="77777777" w:rsidTr="000A70F7">
        <w:trPr>
          <w:trHeight w:val="255"/>
          <w:jc w:val="center"/>
        </w:trPr>
        <w:tc>
          <w:tcPr>
            <w:tcW w:w="2546" w:type="dxa"/>
            <w:shd w:val="clear" w:color="auto" w:fill="D9D9D9" w:themeFill="background1" w:themeFillShade="D9"/>
          </w:tcPr>
          <w:p w14:paraId="6067B098"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04EEA105" w14:textId="77777777" w:rsidR="00534199" w:rsidRDefault="00534199" w:rsidP="00534199">
            <w:pPr>
              <w:rPr>
                <w:rFonts w:cs="Arial"/>
                <w:color w:val="000000"/>
                <w:szCs w:val="22"/>
              </w:rPr>
            </w:pPr>
          </w:p>
        </w:tc>
        <w:tc>
          <w:tcPr>
            <w:tcW w:w="6208" w:type="dxa"/>
            <w:shd w:val="clear" w:color="auto" w:fill="auto"/>
          </w:tcPr>
          <w:p w14:paraId="51A40293" w14:textId="77777777" w:rsidR="00534199" w:rsidRDefault="00534199" w:rsidP="00534199">
            <w:pPr>
              <w:rPr>
                <w:rFonts w:cs="Arial"/>
                <w:color w:val="000000"/>
                <w:szCs w:val="22"/>
              </w:rPr>
            </w:pPr>
            <w:r>
              <w:rPr>
                <w:rFonts w:cs="Arial"/>
                <w:color w:val="000000"/>
                <w:szCs w:val="22"/>
              </w:rPr>
              <w:t>My Seat Space</w:t>
            </w:r>
          </w:p>
        </w:tc>
      </w:tr>
      <w:tr w:rsidR="00534199" w:rsidRPr="007C20FA" w14:paraId="360A439C" w14:textId="77777777" w:rsidTr="000A70F7">
        <w:trPr>
          <w:trHeight w:val="255"/>
          <w:jc w:val="center"/>
        </w:trPr>
        <w:tc>
          <w:tcPr>
            <w:tcW w:w="2546" w:type="dxa"/>
            <w:shd w:val="clear" w:color="auto" w:fill="D9D9D9" w:themeFill="background1" w:themeFillShade="D9"/>
            <w:hideMark/>
          </w:tcPr>
          <w:p w14:paraId="52058415"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8A8F68A" w14:textId="77777777" w:rsidR="00534199" w:rsidRPr="007C20FA" w:rsidRDefault="00534199" w:rsidP="00534199">
            <w:pPr>
              <w:rPr>
                <w:rFonts w:cs="Arial"/>
                <w:color w:val="000000"/>
                <w:szCs w:val="22"/>
              </w:rPr>
            </w:pPr>
          </w:p>
        </w:tc>
        <w:tc>
          <w:tcPr>
            <w:tcW w:w="6208" w:type="dxa"/>
            <w:shd w:val="clear" w:color="auto" w:fill="auto"/>
          </w:tcPr>
          <w:p w14:paraId="4506EEF7" w14:textId="77777777" w:rsidR="00CF6E20" w:rsidRDefault="00CF6E20"/>
        </w:tc>
      </w:tr>
      <w:tr w:rsidR="00534199" w:rsidRPr="007C20FA" w14:paraId="4DCF154C" w14:textId="77777777" w:rsidTr="000A70F7">
        <w:trPr>
          <w:trHeight w:val="20"/>
          <w:jc w:val="center"/>
        </w:trPr>
        <w:tc>
          <w:tcPr>
            <w:tcW w:w="2546" w:type="dxa"/>
            <w:vMerge w:val="restart"/>
            <w:shd w:val="clear" w:color="auto" w:fill="D9D9D9" w:themeFill="background1" w:themeFillShade="D9"/>
            <w:hideMark/>
          </w:tcPr>
          <w:p w14:paraId="42D09542"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6FAD9CB"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0823243" w14:textId="77777777" w:rsidR="00534199" w:rsidRDefault="00534199" w:rsidP="00534199">
            <w:pPr>
              <w:rPr>
                <w:rFonts w:cs="Arial"/>
                <w:color w:val="000000"/>
                <w:szCs w:val="22"/>
              </w:rPr>
            </w:pPr>
            <w:r>
              <w:rPr>
                <w:rFonts w:cs="Arial"/>
                <w:color w:val="000000"/>
                <w:szCs w:val="22"/>
              </w:rPr>
              <w:t>HMI Enabled</w:t>
            </w:r>
          </w:p>
        </w:tc>
      </w:tr>
      <w:tr w:rsidR="00534199" w:rsidRPr="007C20FA" w14:paraId="1E1BF0B7" w14:textId="77777777" w:rsidTr="000A70F7">
        <w:trPr>
          <w:trHeight w:val="20"/>
          <w:jc w:val="center"/>
        </w:trPr>
        <w:tc>
          <w:tcPr>
            <w:tcW w:w="2546" w:type="dxa"/>
            <w:vMerge/>
            <w:shd w:val="clear" w:color="auto" w:fill="D9D9D9" w:themeFill="background1" w:themeFillShade="D9"/>
          </w:tcPr>
          <w:p w14:paraId="1C70E040" w14:textId="77777777" w:rsidR="00534199" w:rsidRPr="007C20FA" w:rsidRDefault="00534199" w:rsidP="00534199">
            <w:pPr>
              <w:rPr>
                <w:rFonts w:cs="Arial"/>
                <w:b/>
                <w:bCs/>
                <w:color w:val="000000"/>
                <w:szCs w:val="22"/>
              </w:rPr>
            </w:pPr>
          </w:p>
        </w:tc>
        <w:tc>
          <w:tcPr>
            <w:tcW w:w="1560" w:type="dxa"/>
            <w:shd w:val="clear" w:color="auto" w:fill="auto"/>
          </w:tcPr>
          <w:p w14:paraId="3157B059"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0C15098C" w14:textId="77777777" w:rsidR="00534199" w:rsidRDefault="00534199" w:rsidP="00534199">
            <w:pPr>
              <w:rPr>
                <w:rFonts w:cs="Arial"/>
                <w:color w:val="000000"/>
                <w:szCs w:val="22"/>
              </w:rPr>
            </w:pPr>
            <w:r>
              <w:rPr>
                <w:rFonts w:cs="Arial"/>
                <w:color w:val="000000"/>
                <w:szCs w:val="22"/>
              </w:rPr>
              <w:t>MSS Global Feature is turned on.</w:t>
            </w:r>
          </w:p>
        </w:tc>
      </w:tr>
      <w:tr w:rsidR="00534199" w:rsidRPr="007C20FA" w14:paraId="31D01FFF" w14:textId="77777777" w:rsidTr="000A70F7">
        <w:trPr>
          <w:trHeight w:val="20"/>
          <w:jc w:val="center"/>
        </w:trPr>
        <w:tc>
          <w:tcPr>
            <w:tcW w:w="2546" w:type="dxa"/>
            <w:vMerge/>
            <w:shd w:val="clear" w:color="auto" w:fill="D9D9D9" w:themeFill="background1" w:themeFillShade="D9"/>
          </w:tcPr>
          <w:p w14:paraId="30EE6071" w14:textId="77777777" w:rsidR="00534199" w:rsidRPr="007C20FA" w:rsidRDefault="00534199" w:rsidP="00534199">
            <w:pPr>
              <w:rPr>
                <w:rFonts w:cs="Arial"/>
                <w:b/>
                <w:bCs/>
                <w:color w:val="000000"/>
                <w:szCs w:val="22"/>
              </w:rPr>
            </w:pPr>
          </w:p>
        </w:tc>
        <w:tc>
          <w:tcPr>
            <w:tcW w:w="1560" w:type="dxa"/>
            <w:shd w:val="clear" w:color="auto" w:fill="auto"/>
          </w:tcPr>
          <w:p w14:paraId="43F69F39"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6747352E" w14:textId="77777777" w:rsidR="00534199" w:rsidRDefault="00534199" w:rsidP="00534199">
            <w:pPr>
              <w:rPr>
                <w:rFonts w:cs="Arial"/>
                <w:color w:val="000000"/>
                <w:szCs w:val="22"/>
              </w:rPr>
            </w:pPr>
            <w:r>
              <w:rPr>
                <w:rFonts w:cs="Arial"/>
                <w:color w:val="000000"/>
                <w:szCs w:val="22"/>
              </w:rPr>
              <w:t>URC functionality is not locked out.</w:t>
            </w:r>
          </w:p>
        </w:tc>
      </w:tr>
      <w:tr w:rsidR="00534199" w:rsidRPr="007C20FA" w14:paraId="2121F2AA" w14:textId="77777777" w:rsidTr="000A70F7">
        <w:trPr>
          <w:trHeight w:val="20"/>
          <w:jc w:val="center"/>
        </w:trPr>
        <w:tc>
          <w:tcPr>
            <w:tcW w:w="2546" w:type="dxa"/>
            <w:vMerge/>
            <w:shd w:val="clear" w:color="auto" w:fill="D9D9D9" w:themeFill="background1" w:themeFillShade="D9"/>
          </w:tcPr>
          <w:p w14:paraId="18683DE6" w14:textId="77777777" w:rsidR="00534199" w:rsidRPr="007C20FA" w:rsidRDefault="00534199" w:rsidP="00534199">
            <w:pPr>
              <w:rPr>
                <w:rFonts w:cs="Arial"/>
                <w:b/>
                <w:bCs/>
                <w:color w:val="000000"/>
                <w:szCs w:val="22"/>
              </w:rPr>
            </w:pPr>
          </w:p>
        </w:tc>
        <w:tc>
          <w:tcPr>
            <w:tcW w:w="1560" w:type="dxa"/>
            <w:shd w:val="clear" w:color="auto" w:fill="auto"/>
          </w:tcPr>
          <w:p w14:paraId="721B663C" w14:textId="77777777" w:rsidR="00534199" w:rsidRDefault="00534199" w:rsidP="00534199">
            <w:pPr>
              <w:rPr>
                <w:rFonts w:cs="Arial"/>
                <w:color w:val="000000"/>
                <w:szCs w:val="22"/>
              </w:rPr>
            </w:pPr>
            <w:r>
              <w:rPr>
                <w:rFonts w:cs="Arial"/>
                <w:color w:val="000000"/>
                <w:szCs w:val="22"/>
              </w:rPr>
              <w:t>PreC4</w:t>
            </w:r>
          </w:p>
        </w:tc>
        <w:tc>
          <w:tcPr>
            <w:tcW w:w="6208" w:type="dxa"/>
            <w:shd w:val="clear" w:color="auto" w:fill="auto"/>
          </w:tcPr>
          <w:p w14:paraId="202E0927" w14:textId="77777777" w:rsidR="00534199" w:rsidRDefault="00534199" w:rsidP="00534199">
            <w:pPr>
              <w:rPr>
                <w:rFonts w:cs="Arial"/>
                <w:color w:val="000000"/>
                <w:szCs w:val="22"/>
              </w:rPr>
            </w:pPr>
            <w:r>
              <w:rPr>
                <w:rFonts w:cs="Arial"/>
                <w:color w:val="000000"/>
                <w:szCs w:val="22"/>
              </w:rPr>
              <w:t>User phones are connected to the vehicle through URC.</w:t>
            </w:r>
          </w:p>
        </w:tc>
      </w:tr>
      <w:tr w:rsidR="00534199" w:rsidRPr="007C20FA" w14:paraId="683FF9ED" w14:textId="77777777" w:rsidTr="000A70F7">
        <w:trPr>
          <w:trHeight w:val="20"/>
          <w:jc w:val="center"/>
        </w:trPr>
        <w:tc>
          <w:tcPr>
            <w:tcW w:w="2546" w:type="dxa"/>
            <w:shd w:val="clear" w:color="auto" w:fill="D9D9D9" w:themeFill="background1" w:themeFillShade="D9"/>
          </w:tcPr>
          <w:p w14:paraId="2E6720E7"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565F9C9" w14:textId="77777777" w:rsidR="00534199" w:rsidRDefault="00534199" w:rsidP="00534199">
            <w:pPr>
              <w:rPr>
                <w:rFonts w:cs="Arial"/>
                <w:color w:val="000000"/>
                <w:szCs w:val="22"/>
              </w:rPr>
            </w:pPr>
          </w:p>
        </w:tc>
        <w:tc>
          <w:tcPr>
            <w:tcW w:w="6208" w:type="dxa"/>
            <w:shd w:val="clear" w:color="auto" w:fill="auto"/>
          </w:tcPr>
          <w:p w14:paraId="742C72E0" w14:textId="77777777" w:rsidR="00534199" w:rsidRDefault="00534199" w:rsidP="00534199">
            <w:pPr>
              <w:rPr>
                <w:rFonts w:cs="Arial"/>
                <w:color w:val="000000"/>
                <w:szCs w:val="22"/>
              </w:rPr>
            </w:pPr>
            <w:r>
              <w:rPr>
                <w:rFonts w:cs="Arial"/>
                <w:color w:val="000000"/>
                <w:szCs w:val="22"/>
              </w:rPr>
              <w:t>MSS allows users to take phone calls directly through their seat speakers. A user will be able to accept their call, speak into the microphone dedicated to their seat, and listen to their phonecall through their dedicated seat speakers.</w:t>
            </w:r>
          </w:p>
        </w:tc>
      </w:tr>
      <w:tr w:rsidR="00534199" w:rsidRPr="007C20FA" w14:paraId="08C30C9D" w14:textId="77777777" w:rsidTr="000A70F7">
        <w:trPr>
          <w:trHeight w:val="255"/>
          <w:jc w:val="center"/>
        </w:trPr>
        <w:tc>
          <w:tcPr>
            <w:tcW w:w="2546" w:type="dxa"/>
            <w:vMerge w:val="restart"/>
            <w:shd w:val="clear" w:color="auto" w:fill="D9D9D9" w:themeFill="background1" w:themeFillShade="D9"/>
          </w:tcPr>
          <w:p w14:paraId="7963F15B"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A2F1E5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4CAC4AEC" w14:textId="77777777" w:rsidR="00534199" w:rsidRDefault="00534199" w:rsidP="00534199">
            <w:pPr>
              <w:rPr>
                <w:rFonts w:cs="Arial"/>
                <w:color w:val="000000"/>
                <w:szCs w:val="22"/>
              </w:rPr>
            </w:pPr>
            <w:r>
              <w:rPr>
                <w:rFonts w:cs="Arial"/>
                <w:color w:val="000000"/>
                <w:szCs w:val="22"/>
              </w:rPr>
              <w:t>Audio is playing throughout the vehicle.</w:t>
            </w:r>
          </w:p>
        </w:tc>
      </w:tr>
      <w:tr w:rsidR="00534199" w:rsidRPr="007C20FA" w14:paraId="1014C9E0" w14:textId="77777777" w:rsidTr="000A70F7">
        <w:trPr>
          <w:trHeight w:val="255"/>
          <w:jc w:val="center"/>
        </w:trPr>
        <w:tc>
          <w:tcPr>
            <w:tcW w:w="2546" w:type="dxa"/>
            <w:vMerge/>
            <w:shd w:val="clear" w:color="auto" w:fill="D9D9D9" w:themeFill="background1" w:themeFillShade="D9"/>
          </w:tcPr>
          <w:p w14:paraId="3DC7A473" w14:textId="77777777" w:rsidR="00534199" w:rsidRPr="007C20FA" w:rsidRDefault="00534199" w:rsidP="00534199">
            <w:pPr>
              <w:rPr>
                <w:rFonts w:cs="Arial"/>
                <w:b/>
                <w:bCs/>
                <w:color w:val="000000"/>
                <w:szCs w:val="22"/>
              </w:rPr>
            </w:pPr>
          </w:p>
        </w:tc>
        <w:tc>
          <w:tcPr>
            <w:tcW w:w="1560" w:type="dxa"/>
            <w:shd w:val="clear" w:color="auto" w:fill="auto"/>
          </w:tcPr>
          <w:p w14:paraId="2EFC993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2B8E6065" w14:textId="77777777" w:rsidR="00534199" w:rsidRDefault="00534199" w:rsidP="00534199">
            <w:pPr>
              <w:rPr>
                <w:rFonts w:cs="Arial"/>
                <w:color w:val="000000"/>
                <w:szCs w:val="22"/>
              </w:rPr>
            </w:pPr>
            <w:r>
              <w:rPr>
                <w:rFonts w:cs="Arial"/>
                <w:color w:val="000000"/>
                <w:szCs w:val="22"/>
              </w:rPr>
              <w:t>Driver receives a phone call.</w:t>
            </w:r>
          </w:p>
        </w:tc>
      </w:tr>
      <w:tr w:rsidR="00534199" w:rsidRPr="007C20FA" w14:paraId="48A596D9" w14:textId="77777777" w:rsidTr="000A70F7">
        <w:trPr>
          <w:trHeight w:val="255"/>
          <w:jc w:val="center"/>
        </w:trPr>
        <w:tc>
          <w:tcPr>
            <w:tcW w:w="2546" w:type="dxa"/>
            <w:vMerge/>
            <w:shd w:val="clear" w:color="auto" w:fill="D9D9D9" w:themeFill="background1" w:themeFillShade="D9"/>
          </w:tcPr>
          <w:p w14:paraId="08915F49" w14:textId="77777777" w:rsidR="00534199" w:rsidRPr="007C20FA" w:rsidRDefault="00534199" w:rsidP="00534199">
            <w:pPr>
              <w:rPr>
                <w:rFonts w:cs="Arial"/>
                <w:b/>
                <w:bCs/>
                <w:color w:val="000000"/>
                <w:szCs w:val="22"/>
              </w:rPr>
            </w:pPr>
          </w:p>
        </w:tc>
        <w:tc>
          <w:tcPr>
            <w:tcW w:w="1560" w:type="dxa"/>
            <w:shd w:val="clear" w:color="auto" w:fill="auto"/>
          </w:tcPr>
          <w:p w14:paraId="4C011CE1"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61BDC7C4" w14:textId="77777777" w:rsidR="00534199" w:rsidRDefault="00534199" w:rsidP="00534199">
            <w:pPr>
              <w:rPr>
                <w:rFonts w:cs="Arial"/>
                <w:color w:val="000000"/>
                <w:szCs w:val="22"/>
              </w:rPr>
            </w:pPr>
            <w:r>
              <w:rPr>
                <w:rFonts w:cs="Arial"/>
                <w:color w:val="000000"/>
                <w:szCs w:val="22"/>
              </w:rPr>
              <w:t>Driver takes phone call.</w:t>
            </w:r>
          </w:p>
        </w:tc>
      </w:tr>
      <w:tr w:rsidR="00534199" w:rsidRPr="007C20FA" w14:paraId="1628B260" w14:textId="77777777" w:rsidTr="000A70F7">
        <w:trPr>
          <w:trHeight w:val="255"/>
          <w:jc w:val="center"/>
        </w:trPr>
        <w:tc>
          <w:tcPr>
            <w:tcW w:w="2546" w:type="dxa"/>
            <w:vMerge/>
            <w:shd w:val="clear" w:color="auto" w:fill="D9D9D9" w:themeFill="background1" w:themeFillShade="D9"/>
          </w:tcPr>
          <w:p w14:paraId="1398EB36" w14:textId="77777777" w:rsidR="00534199" w:rsidRPr="007C20FA" w:rsidRDefault="00534199" w:rsidP="00534199">
            <w:pPr>
              <w:rPr>
                <w:rFonts w:cs="Arial"/>
                <w:b/>
                <w:bCs/>
                <w:color w:val="000000"/>
                <w:szCs w:val="22"/>
              </w:rPr>
            </w:pPr>
          </w:p>
        </w:tc>
        <w:tc>
          <w:tcPr>
            <w:tcW w:w="1560" w:type="dxa"/>
            <w:shd w:val="clear" w:color="auto" w:fill="auto"/>
          </w:tcPr>
          <w:p w14:paraId="6C842B11"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25750AB6" w14:textId="77777777" w:rsidR="00534199" w:rsidRDefault="00534199" w:rsidP="00534199">
            <w:pPr>
              <w:rPr>
                <w:rFonts w:cs="Arial"/>
                <w:color w:val="000000"/>
                <w:szCs w:val="22"/>
              </w:rPr>
            </w:pPr>
            <w:r>
              <w:rPr>
                <w:rFonts w:cs="Arial"/>
                <w:color w:val="000000"/>
                <w:szCs w:val="22"/>
              </w:rPr>
              <w:t>Audio pauses/mutes throughout the cabin.</w:t>
            </w:r>
          </w:p>
        </w:tc>
      </w:tr>
      <w:tr w:rsidR="00534199" w:rsidRPr="007C20FA" w14:paraId="6C153DF7" w14:textId="77777777" w:rsidTr="000A70F7">
        <w:trPr>
          <w:trHeight w:val="255"/>
          <w:jc w:val="center"/>
        </w:trPr>
        <w:tc>
          <w:tcPr>
            <w:tcW w:w="2546" w:type="dxa"/>
            <w:vMerge/>
            <w:shd w:val="clear" w:color="auto" w:fill="D9D9D9" w:themeFill="background1" w:themeFillShade="D9"/>
          </w:tcPr>
          <w:p w14:paraId="324FC094" w14:textId="77777777" w:rsidR="00534199" w:rsidRPr="007C20FA" w:rsidRDefault="00534199" w:rsidP="00534199">
            <w:pPr>
              <w:rPr>
                <w:rFonts w:cs="Arial"/>
                <w:b/>
                <w:bCs/>
                <w:color w:val="000000"/>
                <w:szCs w:val="22"/>
              </w:rPr>
            </w:pPr>
          </w:p>
        </w:tc>
        <w:tc>
          <w:tcPr>
            <w:tcW w:w="1560" w:type="dxa"/>
            <w:shd w:val="clear" w:color="auto" w:fill="auto"/>
          </w:tcPr>
          <w:p w14:paraId="389BADFB"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476E4336" w14:textId="77777777" w:rsidR="00534199" w:rsidRDefault="00534199" w:rsidP="00534199">
            <w:pPr>
              <w:rPr>
                <w:rFonts w:cs="Arial"/>
                <w:color w:val="000000"/>
                <w:szCs w:val="22"/>
              </w:rPr>
            </w:pPr>
            <w:r>
              <w:rPr>
                <w:rFonts w:cs="Arial"/>
                <w:color w:val="000000"/>
                <w:szCs w:val="22"/>
              </w:rPr>
              <w:t>Driver chooses to send current driver SYNC source to other passengers (at the same time)</w:t>
            </w:r>
          </w:p>
        </w:tc>
      </w:tr>
      <w:tr w:rsidR="00534199" w:rsidRPr="007C20FA" w14:paraId="6B92957D" w14:textId="77777777" w:rsidTr="000A70F7">
        <w:trPr>
          <w:trHeight w:val="255"/>
          <w:jc w:val="center"/>
        </w:trPr>
        <w:tc>
          <w:tcPr>
            <w:tcW w:w="2546" w:type="dxa"/>
            <w:vMerge/>
            <w:shd w:val="clear" w:color="auto" w:fill="D9D9D9" w:themeFill="background1" w:themeFillShade="D9"/>
          </w:tcPr>
          <w:p w14:paraId="05F71449" w14:textId="77777777" w:rsidR="00534199" w:rsidRPr="007C20FA" w:rsidRDefault="00534199" w:rsidP="00534199">
            <w:pPr>
              <w:rPr>
                <w:rFonts w:cs="Arial"/>
                <w:b/>
                <w:bCs/>
                <w:color w:val="000000"/>
                <w:szCs w:val="22"/>
              </w:rPr>
            </w:pPr>
          </w:p>
        </w:tc>
        <w:tc>
          <w:tcPr>
            <w:tcW w:w="1560" w:type="dxa"/>
            <w:shd w:val="clear" w:color="auto" w:fill="auto"/>
          </w:tcPr>
          <w:p w14:paraId="72D1E931"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79EBF13C" w14:textId="77777777" w:rsidR="00534199" w:rsidRDefault="00534199" w:rsidP="00534199">
            <w:pPr>
              <w:rPr>
                <w:rFonts w:cs="Arial"/>
                <w:color w:val="000000"/>
                <w:szCs w:val="22"/>
              </w:rPr>
            </w:pPr>
            <w:r>
              <w:rPr>
                <w:rFonts w:cs="Arial"/>
                <w:color w:val="000000"/>
                <w:szCs w:val="22"/>
              </w:rPr>
              <w:t>Vehicle enters zone mode. Driver listens to the phone call, passengers listening to driver selected audio source.</w:t>
            </w:r>
          </w:p>
        </w:tc>
      </w:tr>
      <w:tr w:rsidR="00534199" w:rsidRPr="007C20FA" w14:paraId="5A702B52" w14:textId="77777777" w:rsidTr="000A70F7">
        <w:trPr>
          <w:trHeight w:val="255"/>
          <w:jc w:val="center"/>
        </w:trPr>
        <w:tc>
          <w:tcPr>
            <w:tcW w:w="2546" w:type="dxa"/>
            <w:vMerge/>
            <w:shd w:val="clear" w:color="auto" w:fill="D9D9D9" w:themeFill="background1" w:themeFillShade="D9"/>
          </w:tcPr>
          <w:p w14:paraId="717DBEA3" w14:textId="77777777" w:rsidR="00534199" w:rsidRPr="007C20FA" w:rsidRDefault="00534199" w:rsidP="00534199">
            <w:pPr>
              <w:rPr>
                <w:rFonts w:cs="Arial"/>
                <w:b/>
                <w:bCs/>
                <w:color w:val="000000"/>
                <w:szCs w:val="22"/>
              </w:rPr>
            </w:pPr>
          </w:p>
        </w:tc>
        <w:tc>
          <w:tcPr>
            <w:tcW w:w="1560" w:type="dxa"/>
            <w:shd w:val="clear" w:color="auto" w:fill="auto"/>
          </w:tcPr>
          <w:p w14:paraId="00077884" w14:textId="77777777" w:rsidR="00534199" w:rsidRDefault="00534199" w:rsidP="00534199">
            <w:pPr>
              <w:rPr>
                <w:rFonts w:cs="Arial"/>
                <w:color w:val="000000"/>
                <w:szCs w:val="22"/>
              </w:rPr>
            </w:pPr>
            <w:r>
              <w:rPr>
                <w:rFonts w:cs="Arial"/>
                <w:color w:val="000000"/>
                <w:szCs w:val="22"/>
              </w:rPr>
              <w:t>M7</w:t>
            </w:r>
          </w:p>
        </w:tc>
        <w:tc>
          <w:tcPr>
            <w:tcW w:w="6208" w:type="dxa"/>
            <w:shd w:val="clear" w:color="auto" w:fill="auto"/>
          </w:tcPr>
          <w:p w14:paraId="39A718D3" w14:textId="77777777" w:rsidR="00534199" w:rsidRDefault="00534199" w:rsidP="00534199">
            <w:pPr>
              <w:rPr>
                <w:rFonts w:cs="Arial"/>
                <w:color w:val="000000"/>
                <w:szCs w:val="22"/>
              </w:rPr>
            </w:pPr>
            <w:r>
              <w:rPr>
                <w:rFonts w:cs="Arial"/>
                <w:color w:val="000000"/>
                <w:szCs w:val="22"/>
              </w:rPr>
              <w:t>Driver phone call ends.</w:t>
            </w:r>
          </w:p>
        </w:tc>
      </w:tr>
      <w:tr w:rsidR="00534199" w:rsidRPr="007C20FA" w14:paraId="47159002" w14:textId="77777777" w:rsidTr="000A70F7">
        <w:trPr>
          <w:trHeight w:val="255"/>
          <w:jc w:val="center"/>
        </w:trPr>
        <w:tc>
          <w:tcPr>
            <w:tcW w:w="2546" w:type="dxa"/>
            <w:shd w:val="clear" w:color="auto" w:fill="D9D9D9" w:themeFill="background1" w:themeFillShade="D9"/>
          </w:tcPr>
          <w:p w14:paraId="1C3ADA02"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18CA43D0" w14:textId="77777777" w:rsidR="00534199" w:rsidRDefault="00534199" w:rsidP="00534199">
            <w:pPr>
              <w:rPr>
                <w:rFonts w:cs="Arial"/>
                <w:color w:val="000000"/>
                <w:szCs w:val="22"/>
              </w:rPr>
            </w:pPr>
          </w:p>
        </w:tc>
        <w:tc>
          <w:tcPr>
            <w:tcW w:w="6208" w:type="dxa"/>
            <w:shd w:val="clear" w:color="auto" w:fill="auto"/>
          </w:tcPr>
          <w:p w14:paraId="2298482C" w14:textId="77777777" w:rsidR="00534199" w:rsidRDefault="00534199" w:rsidP="00534199">
            <w:pPr>
              <w:rPr>
                <w:rFonts w:cs="Arial"/>
                <w:color w:val="000000"/>
                <w:szCs w:val="22"/>
              </w:rPr>
            </w:pPr>
            <w:r>
              <w:rPr>
                <w:rFonts w:cs="Arial"/>
                <w:color w:val="000000"/>
                <w:szCs w:val="22"/>
              </w:rPr>
              <w:t>A1: The driver decides to do nothing after taking the phone call. Continuation from M4</w:t>
            </w:r>
          </w:p>
        </w:tc>
      </w:tr>
      <w:tr w:rsidR="00534199" w:rsidRPr="007C20FA" w14:paraId="616C939F" w14:textId="77777777" w:rsidTr="000A70F7">
        <w:trPr>
          <w:trHeight w:val="255"/>
          <w:jc w:val="center"/>
        </w:trPr>
        <w:tc>
          <w:tcPr>
            <w:tcW w:w="2546" w:type="dxa"/>
            <w:shd w:val="clear" w:color="auto" w:fill="D9D9D9" w:themeFill="background1" w:themeFillShade="D9"/>
          </w:tcPr>
          <w:p w14:paraId="21427645"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0DBFEADE" w14:textId="77777777" w:rsidR="00534199" w:rsidRDefault="00534199" w:rsidP="00534199">
            <w:pPr>
              <w:rPr>
                <w:rFonts w:cs="Arial"/>
                <w:color w:val="000000"/>
                <w:szCs w:val="22"/>
              </w:rPr>
            </w:pPr>
          </w:p>
        </w:tc>
        <w:tc>
          <w:tcPr>
            <w:tcW w:w="6208" w:type="dxa"/>
            <w:shd w:val="clear" w:color="auto" w:fill="auto"/>
          </w:tcPr>
          <w:p w14:paraId="16A20A29" w14:textId="77777777" w:rsidR="00534199" w:rsidRDefault="00534199" w:rsidP="00534199">
            <w:pPr>
              <w:rPr>
                <w:rFonts w:cs="Arial"/>
                <w:color w:val="000000"/>
                <w:szCs w:val="22"/>
              </w:rPr>
            </w:pPr>
            <w:r>
              <w:rPr>
                <w:rFonts w:cs="Arial"/>
                <w:color w:val="000000"/>
                <w:szCs w:val="22"/>
              </w:rPr>
              <w:t>A2: Driver takes the phone call while the vehicle is already in zone mode. Continuation from M2.</w:t>
            </w:r>
          </w:p>
        </w:tc>
      </w:tr>
      <w:tr w:rsidR="00534199" w:rsidRPr="007C20FA" w14:paraId="6C3BF29B" w14:textId="77777777" w:rsidTr="000A70F7">
        <w:trPr>
          <w:trHeight w:val="255"/>
          <w:jc w:val="center"/>
        </w:trPr>
        <w:tc>
          <w:tcPr>
            <w:tcW w:w="2546" w:type="dxa"/>
            <w:shd w:val="clear" w:color="auto" w:fill="D9D9D9" w:themeFill="background1" w:themeFillShade="D9"/>
          </w:tcPr>
          <w:p w14:paraId="1D68149A"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3CEB299E" w14:textId="77777777" w:rsidR="00534199" w:rsidRDefault="00534199" w:rsidP="00534199">
            <w:pPr>
              <w:rPr>
                <w:rFonts w:cs="Arial"/>
                <w:color w:val="000000"/>
                <w:szCs w:val="22"/>
              </w:rPr>
            </w:pPr>
          </w:p>
        </w:tc>
        <w:tc>
          <w:tcPr>
            <w:tcW w:w="6208" w:type="dxa"/>
            <w:shd w:val="clear" w:color="auto" w:fill="auto"/>
          </w:tcPr>
          <w:p w14:paraId="24A86BCA" w14:textId="77777777" w:rsidR="00534199" w:rsidRDefault="00534199" w:rsidP="00534199">
            <w:pPr>
              <w:rPr>
                <w:rFonts w:cs="Arial"/>
                <w:color w:val="000000"/>
                <w:szCs w:val="22"/>
              </w:rPr>
            </w:pPr>
            <w:r>
              <w:rPr>
                <w:rFonts w:cs="Arial"/>
                <w:color w:val="000000"/>
                <w:szCs w:val="22"/>
              </w:rPr>
              <w:t>A3: Passenger receives a phone call while sharing audio in zone mode. Continuation from M1.</w:t>
            </w:r>
          </w:p>
        </w:tc>
      </w:tr>
      <w:tr w:rsidR="00534199" w:rsidRPr="007C20FA" w14:paraId="471BCDEE" w14:textId="77777777" w:rsidTr="000A70F7">
        <w:trPr>
          <w:trHeight w:val="255"/>
          <w:jc w:val="center"/>
        </w:trPr>
        <w:tc>
          <w:tcPr>
            <w:tcW w:w="2546" w:type="dxa"/>
            <w:shd w:val="clear" w:color="auto" w:fill="D9D9D9" w:themeFill="background1" w:themeFillShade="D9"/>
          </w:tcPr>
          <w:p w14:paraId="52D7166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20841FA7" w14:textId="77777777" w:rsidR="00534199" w:rsidRDefault="00534199" w:rsidP="00534199">
            <w:pPr>
              <w:rPr>
                <w:rFonts w:cs="Arial"/>
                <w:color w:val="000000"/>
                <w:szCs w:val="22"/>
              </w:rPr>
            </w:pPr>
          </w:p>
        </w:tc>
        <w:tc>
          <w:tcPr>
            <w:tcW w:w="6208" w:type="dxa"/>
            <w:shd w:val="clear" w:color="auto" w:fill="auto"/>
          </w:tcPr>
          <w:p w14:paraId="07BF0B29" w14:textId="77777777" w:rsidR="00534199" w:rsidRDefault="00534199" w:rsidP="00534199">
            <w:pPr>
              <w:rPr>
                <w:rFonts w:cs="Arial"/>
                <w:color w:val="000000"/>
                <w:szCs w:val="22"/>
              </w:rPr>
            </w:pPr>
            <w:r>
              <w:rPr>
                <w:rFonts w:cs="Arial"/>
                <w:color w:val="000000"/>
                <w:szCs w:val="22"/>
              </w:rPr>
              <w:t>A4: Passenger receives a phone call while not sharing audio (zone/cabin mode). Continuation from M1.</w:t>
            </w:r>
          </w:p>
        </w:tc>
      </w:tr>
      <w:tr w:rsidR="00534199" w:rsidRPr="007C20FA" w14:paraId="21EC5BEA" w14:textId="77777777" w:rsidTr="000A70F7">
        <w:trPr>
          <w:trHeight w:val="255"/>
          <w:jc w:val="center"/>
        </w:trPr>
        <w:tc>
          <w:tcPr>
            <w:tcW w:w="2546" w:type="dxa"/>
            <w:shd w:val="clear" w:color="auto" w:fill="D9D9D9" w:themeFill="background1" w:themeFillShade="D9"/>
          </w:tcPr>
          <w:p w14:paraId="10B7F97B"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7CEAAB3D" w14:textId="77777777" w:rsidR="00534199" w:rsidRDefault="00534199" w:rsidP="00534199">
            <w:pPr>
              <w:rPr>
                <w:rFonts w:cs="Arial"/>
                <w:color w:val="000000"/>
                <w:szCs w:val="22"/>
              </w:rPr>
            </w:pPr>
          </w:p>
        </w:tc>
        <w:tc>
          <w:tcPr>
            <w:tcW w:w="6208" w:type="dxa"/>
            <w:shd w:val="clear" w:color="auto" w:fill="auto"/>
          </w:tcPr>
          <w:p w14:paraId="51B82EE8" w14:textId="77777777" w:rsidR="00534199" w:rsidRDefault="00534199" w:rsidP="00534199">
            <w:pPr>
              <w:rPr>
                <w:rFonts w:cs="Arial"/>
                <w:color w:val="000000"/>
                <w:szCs w:val="22"/>
              </w:rPr>
            </w:pPr>
            <w:r>
              <w:rPr>
                <w:rFonts w:cs="Arial"/>
                <w:color w:val="000000"/>
                <w:szCs w:val="22"/>
              </w:rPr>
              <w:t>A5: The vehicle is in Zone Mode. First row passenger receives a phone call and takes a phone call. Driver then receives and takes a phone call. Continuation from M1.</w:t>
            </w:r>
          </w:p>
        </w:tc>
      </w:tr>
      <w:tr w:rsidR="00534199" w:rsidRPr="007C20FA" w14:paraId="14D4F363" w14:textId="77777777" w:rsidTr="000A70F7">
        <w:trPr>
          <w:trHeight w:val="255"/>
          <w:jc w:val="center"/>
        </w:trPr>
        <w:tc>
          <w:tcPr>
            <w:tcW w:w="2546" w:type="dxa"/>
            <w:shd w:val="clear" w:color="auto" w:fill="D9D9D9" w:themeFill="background1" w:themeFillShade="D9"/>
          </w:tcPr>
          <w:p w14:paraId="038EED7D"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1D3980D8" w14:textId="77777777" w:rsidR="00534199" w:rsidRDefault="00534199" w:rsidP="00534199">
            <w:pPr>
              <w:rPr>
                <w:rFonts w:cs="Arial"/>
                <w:color w:val="000000"/>
                <w:szCs w:val="22"/>
              </w:rPr>
            </w:pPr>
          </w:p>
        </w:tc>
        <w:tc>
          <w:tcPr>
            <w:tcW w:w="6208" w:type="dxa"/>
            <w:shd w:val="clear" w:color="auto" w:fill="auto"/>
          </w:tcPr>
          <w:p w14:paraId="4210AD4B" w14:textId="77777777" w:rsidR="00534199" w:rsidRDefault="00534199" w:rsidP="00534199">
            <w:pPr>
              <w:rPr>
                <w:rFonts w:cs="Arial"/>
                <w:color w:val="000000"/>
                <w:szCs w:val="22"/>
              </w:rPr>
            </w:pPr>
            <w:r>
              <w:rPr>
                <w:rFonts w:cs="Arial"/>
                <w:color w:val="000000"/>
                <w:szCs w:val="22"/>
              </w:rPr>
              <w:t>A6: The vehicle is in Zone Mode. First row passenger receives a phone call and takes a phone call. Driver then receives and denies a phone call. Continuation from M1.</w:t>
            </w:r>
          </w:p>
        </w:tc>
      </w:tr>
      <w:tr w:rsidR="00534199" w:rsidRPr="007C20FA" w14:paraId="102A2EE6" w14:textId="77777777" w:rsidTr="000A70F7">
        <w:trPr>
          <w:trHeight w:val="255"/>
          <w:jc w:val="center"/>
        </w:trPr>
        <w:tc>
          <w:tcPr>
            <w:tcW w:w="2546" w:type="dxa"/>
            <w:shd w:val="clear" w:color="auto" w:fill="D9D9D9" w:themeFill="background1" w:themeFillShade="D9"/>
          </w:tcPr>
          <w:p w14:paraId="4889C7F9"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8C97F56" w14:textId="77777777" w:rsidR="00534199" w:rsidRDefault="00534199" w:rsidP="00534199">
            <w:pPr>
              <w:rPr>
                <w:rFonts w:cs="Arial"/>
                <w:color w:val="000000"/>
                <w:szCs w:val="22"/>
              </w:rPr>
            </w:pPr>
          </w:p>
        </w:tc>
        <w:tc>
          <w:tcPr>
            <w:tcW w:w="6208" w:type="dxa"/>
            <w:shd w:val="clear" w:color="auto" w:fill="auto"/>
          </w:tcPr>
          <w:p w14:paraId="1526E4F4" w14:textId="77777777" w:rsidR="00534199" w:rsidRDefault="00534199" w:rsidP="00534199">
            <w:pPr>
              <w:rPr>
                <w:rFonts w:cs="Arial"/>
                <w:color w:val="000000"/>
                <w:szCs w:val="22"/>
              </w:rPr>
            </w:pPr>
            <w:r>
              <w:rPr>
                <w:rFonts w:cs="Arial"/>
                <w:color w:val="000000"/>
                <w:szCs w:val="22"/>
              </w:rPr>
              <w:t>A7: The vehicle is in Zone Mode. Rear zone passenger receives and takes a phone call. Another rear zone passenger receives a phone call. Continuation from M1.</w:t>
            </w:r>
          </w:p>
        </w:tc>
      </w:tr>
      <w:tr w:rsidR="00534199" w:rsidRPr="007C20FA" w14:paraId="0425D15E" w14:textId="77777777" w:rsidTr="000A70F7">
        <w:trPr>
          <w:trHeight w:val="255"/>
          <w:jc w:val="center"/>
        </w:trPr>
        <w:tc>
          <w:tcPr>
            <w:tcW w:w="2546" w:type="dxa"/>
            <w:shd w:val="clear" w:color="auto" w:fill="D9D9D9" w:themeFill="background1" w:themeFillShade="D9"/>
          </w:tcPr>
          <w:p w14:paraId="3D55E141"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22AF6131" w14:textId="77777777" w:rsidR="00534199" w:rsidRDefault="00534199" w:rsidP="00534199">
            <w:pPr>
              <w:rPr>
                <w:rFonts w:cs="Arial"/>
                <w:color w:val="000000"/>
                <w:szCs w:val="22"/>
              </w:rPr>
            </w:pPr>
          </w:p>
        </w:tc>
        <w:tc>
          <w:tcPr>
            <w:tcW w:w="6208" w:type="dxa"/>
            <w:shd w:val="clear" w:color="auto" w:fill="auto"/>
          </w:tcPr>
          <w:p w14:paraId="3D3061D4" w14:textId="77777777" w:rsidR="00534199" w:rsidRDefault="00534199" w:rsidP="00534199">
            <w:pPr>
              <w:rPr>
                <w:rFonts w:cs="Arial"/>
                <w:color w:val="000000"/>
                <w:szCs w:val="22"/>
              </w:rPr>
            </w:pPr>
            <w:r>
              <w:rPr>
                <w:rFonts w:cs="Arial"/>
                <w:color w:val="000000"/>
                <w:szCs w:val="22"/>
              </w:rPr>
              <w:t>A8: A user takes a phone call in zone mode. The system takes too long to play the phone call in the seat speakers (X seconds), pushes the phone call to the phone.</w:t>
            </w:r>
          </w:p>
        </w:tc>
      </w:tr>
      <w:tr w:rsidR="00534199" w:rsidRPr="007C20FA" w14:paraId="0F9C21D6" w14:textId="77777777" w:rsidTr="000A70F7">
        <w:trPr>
          <w:trHeight w:val="255"/>
          <w:jc w:val="center"/>
        </w:trPr>
        <w:tc>
          <w:tcPr>
            <w:tcW w:w="2546" w:type="dxa"/>
            <w:vMerge w:val="restart"/>
            <w:shd w:val="clear" w:color="auto" w:fill="D9D9D9" w:themeFill="background1" w:themeFillShade="D9"/>
          </w:tcPr>
          <w:p w14:paraId="39DDC456"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BC1F222"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2A72C27E" w14:textId="77777777" w:rsidR="00534199" w:rsidRDefault="00534199" w:rsidP="00534199">
            <w:pPr>
              <w:rPr>
                <w:rFonts w:cs="Arial"/>
                <w:color w:val="000000"/>
                <w:szCs w:val="22"/>
              </w:rPr>
            </w:pPr>
            <w:r>
              <w:rPr>
                <w:rFonts w:cs="Arial"/>
                <w:color w:val="000000"/>
                <w:szCs w:val="22"/>
              </w:rPr>
              <w:t>A1.1 Driver does nothing, driver phone call plays over cabin.</w:t>
            </w:r>
          </w:p>
        </w:tc>
      </w:tr>
      <w:tr w:rsidR="00534199" w:rsidRPr="007C20FA" w14:paraId="1CB30555" w14:textId="77777777" w:rsidTr="000A70F7">
        <w:trPr>
          <w:trHeight w:val="255"/>
          <w:jc w:val="center"/>
        </w:trPr>
        <w:tc>
          <w:tcPr>
            <w:tcW w:w="2546" w:type="dxa"/>
            <w:vMerge/>
            <w:shd w:val="clear" w:color="auto" w:fill="D9D9D9" w:themeFill="background1" w:themeFillShade="D9"/>
          </w:tcPr>
          <w:p w14:paraId="73CABBD9" w14:textId="77777777" w:rsidR="00534199" w:rsidRDefault="00534199" w:rsidP="00534199">
            <w:pPr>
              <w:rPr>
                <w:rFonts w:cs="Arial"/>
                <w:b/>
                <w:bCs/>
                <w:color w:val="000000"/>
                <w:szCs w:val="22"/>
              </w:rPr>
            </w:pPr>
          </w:p>
        </w:tc>
        <w:tc>
          <w:tcPr>
            <w:tcW w:w="1560" w:type="dxa"/>
            <w:shd w:val="clear" w:color="auto" w:fill="auto"/>
          </w:tcPr>
          <w:p w14:paraId="43955B02"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53D13A36" w14:textId="77777777" w:rsidR="00534199" w:rsidRDefault="00534199" w:rsidP="00534199">
            <w:pPr>
              <w:rPr>
                <w:rFonts w:cs="Arial"/>
                <w:color w:val="000000"/>
                <w:szCs w:val="22"/>
              </w:rPr>
            </w:pPr>
            <w:r>
              <w:rPr>
                <w:rFonts w:cs="Arial"/>
                <w:color w:val="000000"/>
                <w:szCs w:val="22"/>
              </w:rPr>
              <w:t>A1.2 Driver phone call ends.</w:t>
            </w:r>
          </w:p>
        </w:tc>
      </w:tr>
      <w:tr w:rsidR="00534199" w:rsidRPr="007C20FA" w14:paraId="5BB33C71" w14:textId="77777777" w:rsidTr="000A70F7">
        <w:trPr>
          <w:trHeight w:val="255"/>
          <w:jc w:val="center"/>
        </w:trPr>
        <w:tc>
          <w:tcPr>
            <w:tcW w:w="2546" w:type="dxa"/>
            <w:vMerge/>
            <w:shd w:val="clear" w:color="auto" w:fill="D9D9D9" w:themeFill="background1" w:themeFillShade="D9"/>
          </w:tcPr>
          <w:p w14:paraId="1AE04DF2" w14:textId="77777777" w:rsidR="00534199" w:rsidRDefault="00534199" w:rsidP="00534199">
            <w:pPr>
              <w:rPr>
                <w:rFonts w:cs="Arial"/>
                <w:b/>
                <w:bCs/>
                <w:color w:val="000000"/>
                <w:szCs w:val="22"/>
              </w:rPr>
            </w:pPr>
          </w:p>
        </w:tc>
        <w:tc>
          <w:tcPr>
            <w:tcW w:w="1560" w:type="dxa"/>
            <w:shd w:val="clear" w:color="auto" w:fill="auto"/>
          </w:tcPr>
          <w:p w14:paraId="2A1AFC01"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684289F4" w14:textId="77777777" w:rsidR="00534199" w:rsidRDefault="00534199" w:rsidP="00534199">
            <w:pPr>
              <w:rPr>
                <w:rFonts w:cs="Arial"/>
                <w:color w:val="000000"/>
                <w:szCs w:val="22"/>
              </w:rPr>
            </w:pPr>
            <w:r>
              <w:rPr>
                <w:rFonts w:cs="Arial"/>
                <w:color w:val="000000"/>
                <w:szCs w:val="22"/>
              </w:rPr>
              <w:t>A2.1 Vehicle is in zone mode. Driver takes the phone call.</w:t>
            </w:r>
          </w:p>
        </w:tc>
      </w:tr>
      <w:tr w:rsidR="00534199" w:rsidRPr="007C20FA" w14:paraId="454A1A07" w14:textId="77777777" w:rsidTr="000A70F7">
        <w:trPr>
          <w:trHeight w:val="255"/>
          <w:jc w:val="center"/>
        </w:trPr>
        <w:tc>
          <w:tcPr>
            <w:tcW w:w="2546" w:type="dxa"/>
            <w:vMerge/>
            <w:shd w:val="clear" w:color="auto" w:fill="D9D9D9" w:themeFill="background1" w:themeFillShade="D9"/>
          </w:tcPr>
          <w:p w14:paraId="06229CFC" w14:textId="77777777" w:rsidR="00534199" w:rsidRDefault="00534199" w:rsidP="00534199">
            <w:pPr>
              <w:rPr>
                <w:rFonts w:cs="Arial"/>
                <w:b/>
                <w:bCs/>
                <w:color w:val="000000"/>
                <w:szCs w:val="22"/>
              </w:rPr>
            </w:pPr>
          </w:p>
        </w:tc>
        <w:tc>
          <w:tcPr>
            <w:tcW w:w="1560" w:type="dxa"/>
            <w:shd w:val="clear" w:color="auto" w:fill="auto"/>
          </w:tcPr>
          <w:p w14:paraId="78ED3288"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3EB87415" w14:textId="77777777" w:rsidR="00534199" w:rsidRDefault="00534199" w:rsidP="00534199">
            <w:pPr>
              <w:rPr>
                <w:rFonts w:cs="Arial"/>
                <w:color w:val="000000"/>
                <w:szCs w:val="22"/>
              </w:rPr>
            </w:pPr>
            <w:r>
              <w:rPr>
                <w:rFonts w:cs="Arial"/>
                <w:color w:val="000000"/>
                <w:szCs w:val="22"/>
              </w:rPr>
              <w:t>A2.2 Audio is muted for the driver, and anyone listening to driver media. Phone call only plays through driver headrest speakers.</w:t>
            </w:r>
          </w:p>
        </w:tc>
      </w:tr>
      <w:tr w:rsidR="00534199" w:rsidRPr="007C20FA" w14:paraId="2DF68B2D" w14:textId="77777777" w:rsidTr="000A70F7">
        <w:trPr>
          <w:trHeight w:val="255"/>
          <w:jc w:val="center"/>
        </w:trPr>
        <w:tc>
          <w:tcPr>
            <w:tcW w:w="2546" w:type="dxa"/>
            <w:vMerge/>
            <w:shd w:val="clear" w:color="auto" w:fill="D9D9D9" w:themeFill="background1" w:themeFillShade="D9"/>
          </w:tcPr>
          <w:p w14:paraId="46D55490" w14:textId="77777777" w:rsidR="00534199" w:rsidRDefault="00534199" w:rsidP="00534199">
            <w:pPr>
              <w:rPr>
                <w:rFonts w:cs="Arial"/>
                <w:b/>
                <w:bCs/>
                <w:color w:val="000000"/>
                <w:szCs w:val="22"/>
              </w:rPr>
            </w:pPr>
          </w:p>
        </w:tc>
        <w:tc>
          <w:tcPr>
            <w:tcW w:w="1560" w:type="dxa"/>
            <w:shd w:val="clear" w:color="auto" w:fill="auto"/>
          </w:tcPr>
          <w:p w14:paraId="0119DFE0" w14:textId="77777777" w:rsidR="00534199" w:rsidRDefault="00534199" w:rsidP="00534199">
            <w:pPr>
              <w:rPr>
                <w:rFonts w:cs="Arial"/>
                <w:color w:val="000000"/>
                <w:szCs w:val="22"/>
              </w:rPr>
            </w:pPr>
            <w:r>
              <w:rPr>
                <w:rFonts w:cs="Arial"/>
                <w:color w:val="000000"/>
                <w:szCs w:val="22"/>
              </w:rPr>
              <w:t>A5</w:t>
            </w:r>
          </w:p>
        </w:tc>
        <w:tc>
          <w:tcPr>
            <w:tcW w:w="6208" w:type="dxa"/>
            <w:shd w:val="clear" w:color="auto" w:fill="auto"/>
          </w:tcPr>
          <w:p w14:paraId="58AE3365" w14:textId="77777777" w:rsidR="00534199" w:rsidRDefault="00534199" w:rsidP="00534199">
            <w:pPr>
              <w:rPr>
                <w:rFonts w:cs="Arial"/>
                <w:color w:val="000000"/>
                <w:szCs w:val="22"/>
              </w:rPr>
            </w:pPr>
            <w:r>
              <w:rPr>
                <w:rFonts w:cs="Arial"/>
                <w:color w:val="000000"/>
                <w:szCs w:val="22"/>
              </w:rPr>
              <w:t>A2.3 Driver phone call ends.</w:t>
            </w:r>
          </w:p>
        </w:tc>
      </w:tr>
      <w:tr w:rsidR="00534199" w:rsidRPr="007C20FA" w14:paraId="67332763" w14:textId="77777777" w:rsidTr="000A70F7">
        <w:trPr>
          <w:trHeight w:val="255"/>
          <w:jc w:val="center"/>
        </w:trPr>
        <w:tc>
          <w:tcPr>
            <w:tcW w:w="2546" w:type="dxa"/>
            <w:vMerge/>
            <w:shd w:val="clear" w:color="auto" w:fill="D9D9D9" w:themeFill="background1" w:themeFillShade="D9"/>
          </w:tcPr>
          <w:p w14:paraId="66460859" w14:textId="77777777" w:rsidR="00534199" w:rsidRDefault="00534199" w:rsidP="00534199">
            <w:pPr>
              <w:rPr>
                <w:rFonts w:cs="Arial"/>
                <w:b/>
                <w:bCs/>
                <w:color w:val="000000"/>
                <w:szCs w:val="22"/>
              </w:rPr>
            </w:pPr>
          </w:p>
        </w:tc>
        <w:tc>
          <w:tcPr>
            <w:tcW w:w="1560" w:type="dxa"/>
            <w:shd w:val="clear" w:color="auto" w:fill="auto"/>
          </w:tcPr>
          <w:p w14:paraId="27BB37B8" w14:textId="77777777" w:rsidR="00534199" w:rsidRDefault="00534199" w:rsidP="00534199">
            <w:pPr>
              <w:rPr>
                <w:rFonts w:cs="Arial"/>
                <w:color w:val="000000"/>
                <w:szCs w:val="22"/>
              </w:rPr>
            </w:pPr>
            <w:r>
              <w:rPr>
                <w:rFonts w:cs="Arial"/>
                <w:color w:val="000000"/>
                <w:szCs w:val="22"/>
              </w:rPr>
              <w:t>A6</w:t>
            </w:r>
          </w:p>
        </w:tc>
        <w:tc>
          <w:tcPr>
            <w:tcW w:w="6208" w:type="dxa"/>
            <w:shd w:val="clear" w:color="auto" w:fill="auto"/>
          </w:tcPr>
          <w:p w14:paraId="54554B36" w14:textId="77777777" w:rsidR="00534199" w:rsidRDefault="00534199" w:rsidP="00534199">
            <w:pPr>
              <w:rPr>
                <w:rFonts w:cs="Arial"/>
                <w:color w:val="000000"/>
                <w:szCs w:val="22"/>
              </w:rPr>
            </w:pPr>
            <w:r>
              <w:rPr>
                <w:rFonts w:cs="Arial"/>
                <w:color w:val="000000"/>
                <w:szCs w:val="22"/>
              </w:rPr>
              <w:t>A3.1 Passenger is sharing audio to their current zone. Passenger receives a phone call.</w:t>
            </w:r>
          </w:p>
        </w:tc>
      </w:tr>
      <w:tr w:rsidR="00534199" w:rsidRPr="007C20FA" w14:paraId="18B825A6" w14:textId="77777777" w:rsidTr="000A70F7">
        <w:trPr>
          <w:trHeight w:val="255"/>
          <w:jc w:val="center"/>
        </w:trPr>
        <w:tc>
          <w:tcPr>
            <w:tcW w:w="2546" w:type="dxa"/>
            <w:vMerge/>
            <w:shd w:val="clear" w:color="auto" w:fill="D9D9D9" w:themeFill="background1" w:themeFillShade="D9"/>
          </w:tcPr>
          <w:p w14:paraId="307AF9D3" w14:textId="77777777" w:rsidR="00534199" w:rsidRDefault="00534199" w:rsidP="00534199">
            <w:pPr>
              <w:rPr>
                <w:rFonts w:cs="Arial"/>
                <w:b/>
                <w:bCs/>
                <w:color w:val="000000"/>
                <w:szCs w:val="22"/>
              </w:rPr>
            </w:pPr>
          </w:p>
        </w:tc>
        <w:tc>
          <w:tcPr>
            <w:tcW w:w="1560" w:type="dxa"/>
            <w:shd w:val="clear" w:color="auto" w:fill="auto"/>
          </w:tcPr>
          <w:p w14:paraId="78CEECF7" w14:textId="77777777" w:rsidR="00534199" w:rsidRDefault="00534199" w:rsidP="00534199">
            <w:pPr>
              <w:rPr>
                <w:rFonts w:cs="Arial"/>
                <w:color w:val="000000"/>
                <w:szCs w:val="22"/>
              </w:rPr>
            </w:pPr>
            <w:r>
              <w:rPr>
                <w:rFonts w:cs="Arial"/>
                <w:color w:val="000000"/>
                <w:szCs w:val="22"/>
              </w:rPr>
              <w:t>A7</w:t>
            </w:r>
          </w:p>
        </w:tc>
        <w:tc>
          <w:tcPr>
            <w:tcW w:w="6208" w:type="dxa"/>
            <w:shd w:val="clear" w:color="auto" w:fill="auto"/>
          </w:tcPr>
          <w:p w14:paraId="3565AD5A" w14:textId="77777777" w:rsidR="00534199" w:rsidRDefault="00534199" w:rsidP="00534199">
            <w:pPr>
              <w:rPr>
                <w:rFonts w:cs="Arial"/>
                <w:color w:val="000000"/>
                <w:szCs w:val="22"/>
              </w:rPr>
            </w:pPr>
            <w:r>
              <w:rPr>
                <w:rFonts w:cs="Arial"/>
                <w:color w:val="000000"/>
                <w:szCs w:val="22"/>
              </w:rPr>
              <w:t>A3.2 Passenger takes the phone call. Audio stops playing for the rest of the zone. Passenger receives the phone call through the headrest speaker.</w:t>
            </w:r>
          </w:p>
        </w:tc>
      </w:tr>
      <w:tr w:rsidR="00534199" w:rsidRPr="007C20FA" w14:paraId="0C870FB7" w14:textId="77777777" w:rsidTr="000A70F7">
        <w:trPr>
          <w:trHeight w:val="255"/>
          <w:jc w:val="center"/>
        </w:trPr>
        <w:tc>
          <w:tcPr>
            <w:tcW w:w="2546" w:type="dxa"/>
            <w:vMerge/>
            <w:shd w:val="clear" w:color="auto" w:fill="D9D9D9" w:themeFill="background1" w:themeFillShade="D9"/>
          </w:tcPr>
          <w:p w14:paraId="6B88FD83" w14:textId="77777777" w:rsidR="00534199" w:rsidRDefault="00534199" w:rsidP="00534199">
            <w:pPr>
              <w:rPr>
                <w:rFonts w:cs="Arial"/>
                <w:b/>
                <w:bCs/>
                <w:color w:val="000000"/>
                <w:szCs w:val="22"/>
              </w:rPr>
            </w:pPr>
          </w:p>
        </w:tc>
        <w:tc>
          <w:tcPr>
            <w:tcW w:w="1560" w:type="dxa"/>
            <w:shd w:val="clear" w:color="auto" w:fill="auto"/>
          </w:tcPr>
          <w:p w14:paraId="01726AE0" w14:textId="77777777" w:rsidR="00534199" w:rsidRDefault="00534199" w:rsidP="00534199">
            <w:pPr>
              <w:rPr>
                <w:rFonts w:cs="Arial"/>
                <w:color w:val="000000"/>
                <w:szCs w:val="22"/>
              </w:rPr>
            </w:pPr>
            <w:r>
              <w:rPr>
                <w:rFonts w:cs="Arial"/>
                <w:color w:val="000000"/>
                <w:szCs w:val="22"/>
              </w:rPr>
              <w:t>A8</w:t>
            </w:r>
          </w:p>
        </w:tc>
        <w:tc>
          <w:tcPr>
            <w:tcW w:w="6208" w:type="dxa"/>
            <w:shd w:val="clear" w:color="auto" w:fill="auto"/>
          </w:tcPr>
          <w:p w14:paraId="1D7AD697" w14:textId="77777777" w:rsidR="00534199" w:rsidRDefault="00534199" w:rsidP="00534199">
            <w:pPr>
              <w:rPr>
                <w:rFonts w:cs="Arial"/>
                <w:color w:val="000000"/>
                <w:szCs w:val="22"/>
              </w:rPr>
            </w:pPr>
            <w:r>
              <w:rPr>
                <w:rFonts w:cs="Arial"/>
                <w:color w:val="000000"/>
                <w:szCs w:val="22"/>
              </w:rPr>
              <w:t>A3.3 Driver/Passengers do nothing. Passenger phone call ends.</w:t>
            </w:r>
          </w:p>
        </w:tc>
      </w:tr>
      <w:tr w:rsidR="00534199" w:rsidRPr="007C20FA" w14:paraId="725F1E4D" w14:textId="77777777" w:rsidTr="000A70F7">
        <w:trPr>
          <w:trHeight w:val="255"/>
          <w:jc w:val="center"/>
        </w:trPr>
        <w:tc>
          <w:tcPr>
            <w:tcW w:w="2546" w:type="dxa"/>
            <w:vMerge/>
            <w:shd w:val="clear" w:color="auto" w:fill="D9D9D9" w:themeFill="background1" w:themeFillShade="D9"/>
          </w:tcPr>
          <w:p w14:paraId="34728894" w14:textId="77777777" w:rsidR="00534199" w:rsidRDefault="00534199" w:rsidP="00534199">
            <w:pPr>
              <w:rPr>
                <w:rFonts w:cs="Arial"/>
                <w:b/>
                <w:bCs/>
                <w:color w:val="000000"/>
                <w:szCs w:val="22"/>
              </w:rPr>
            </w:pPr>
          </w:p>
        </w:tc>
        <w:tc>
          <w:tcPr>
            <w:tcW w:w="1560" w:type="dxa"/>
            <w:shd w:val="clear" w:color="auto" w:fill="auto"/>
          </w:tcPr>
          <w:p w14:paraId="28EE7497" w14:textId="77777777" w:rsidR="00534199" w:rsidRDefault="00534199" w:rsidP="00534199">
            <w:pPr>
              <w:rPr>
                <w:rFonts w:cs="Arial"/>
                <w:color w:val="000000"/>
                <w:szCs w:val="22"/>
              </w:rPr>
            </w:pPr>
            <w:r>
              <w:rPr>
                <w:rFonts w:cs="Arial"/>
                <w:color w:val="000000"/>
                <w:szCs w:val="22"/>
              </w:rPr>
              <w:t>A9</w:t>
            </w:r>
          </w:p>
        </w:tc>
        <w:tc>
          <w:tcPr>
            <w:tcW w:w="6208" w:type="dxa"/>
            <w:shd w:val="clear" w:color="auto" w:fill="auto"/>
          </w:tcPr>
          <w:p w14:paraId="5EFB8661" w14:textId="77777777" w:rsidR="00534199" w:rsidRDefault="00534199" w:rsidP="00534199">
            <w:pPr>
              <w:rPr>
                <w:rFonts w:cs="Arial"/>
                <w:color w:val="000000"/>
                <w:szCs w:val="22"/>
              </w:rPr>
            </w:pPr>
            <w:r>
              <w:rPr>
                <w:rFonts w:cs="Arial"/>
                <w:color w:val="000000"/>
                <w:szCs w:val="22"/>
              </w:rPr>
              <w:t>A4.1 Passenger receives a phone call and is not the user sharing audio.</w:t>
            </w:r>
          </w:p>
        </w:tc>
      </w:tr>
      <w:tr w:rsidR="00534199" w:rsidRPr="007C20FA" w14:paraId="1C8EA0B4" w14:textId="77777777" w:rsidTr="000A70F7">
        <w:trPr>
          <w:trHeight w:val="255"/>
          <w:jc w:val="center"/>
        </w:trPr>
        <w:tc>
          <w:tcPr>
            <w:tcW w:w="2546" w:type="dxa"/>
            <w:vMerge/>
            <w:shd w:val="clear" w:color="auto" w:fill="D9D9D9" w:themeFill="background1" w:themeFillShade="D9"/>
          </w:tcPr>
          <w:p w14:paraId="461A5713" w14:textId="77777777" w:rsidR="00534199" w:rsidRDefault="00534199" w:rsidP="00534199">
            <w:pPr>
              <w:rPr>
                <w:rFonts w:cs="Arial"/>
                <w:b/>
                <w:bCs/>
                <w:color w:val="000000"/>
                <w:szCs w:val="22"/>
              </w:rPr>
            </w:pPr>
          </w:p>
        </w:tc>
        <w:tc>
          <w:tcPr>
            <w:tcW w:w="1560" w:type="dxa"/>
            <w:shd w:val="clear" w:color="auto" w:fill="auto"/>
          </w:tcPr>
          <w:p w14:paraId="7B8B4B57" w14:textId="77777777" w:rsidR="00534199" w:rsidRDefault="00534199" w:rsidP="00534199">
            <w:pPr>
              <w:rPr>
                <w:rFonts w:cs="Arial"/>
                <w:color w:val="000000"/>
                <w:szCs w:val="22"/>
              </w:rPr>
            </w:pPr>
            <w:r>
              <w:rPr>
                <w:rFonts w:cs="Arial"/>
                <w:color w:val="000000"/>
                <w:szCs w:val="22"/>
              </w:rPr>
              <w:t>A10</w:t>
            </w:r>
          </w:p>
        </w:tc>
        <w:tc>
          <w:tcPr>
            <w:tcW w:w="6208" w:type="dxa"/>
            <w:shd w:val="clear" w:color="auto" w:fill="auto"/>
          </w:tcPr>
          <w:p w14:paraId="29D647D6" w14:textId="77777777" w:rsidR="00534199" w:rsidRDefault="00534199" w:rsidP="00534199">
            <w:pPr>
              <w:rPr>
                <w:rFonts w:cs="Arial"/>
                <w:color w:val="000000"/>
                <w:szCs w:val="22"/>
              </w:rPr>
            </w:pPr>
            <w:r>
              <w:rPr>
                <w:rFonts w:cs="Arial"/>
                <w:color w:val="000000"/>
                <w:szCs w:val="22"/>
              </w:rPr>
              <w:t>A4.2 Passenger takes the phone call. If the vehicle is in zone mode and the passenger is in Seat 3 or 4, Seat 5 or 6 is muted respectively.</w:t>
            </w:r>
          </w:p>
        </w:tc>
      </w:tr>
      <w:tr w:rsidR="00534199" w:rsidRPr="007C20FA" w14:paraId="61F7A998" w14:textId="77777777" w:rsidTr="000A70F7">
        <w:trPr>
          <w:trHeight w:val="255"/>
          <w:jc w:val="center"/>
        </w:trPr>
        <w:tc>
          <w:tcPr>
            <w:tcW w:w="2546" w:type="dxa"/>
            <w:vMerge/>
            <w:shd w:val="clear" w:color="auto" w:fill="D9D9D9" w:themeFill="background1" w:themeFillShade="D9"/>
          </w:tcPr>
          <w:p w14:paraId="26B7E991" w14:textId="77777777" w:rsidR="00534199" w:rsidRDefault="00534199" w:rsidP="00534199">
            <w:pPr>
              <w:rPr>
                <w:rFonts w:cs="Arial"/>
                <w:b/>
                <w:bCs/>
                <w:color w:val="000000"/>
                <w:szCs w:val="22"/>
              </w:rPr>
            </w:pPr>
          </w:p>
        </w:tc>
        <w:tc>
          <w:tcPr>
            <w:tcW w:w="1560" w:type="dxa"/>
            <w:shd w:val="clear" w:color="auto" w:fill="auto"/>
          </w:tcPr>
          <w:p w14:paraId="788820C9" w14:textId="77777777" w:rsidR="00534199" w:rsidRDefault="00534199" w:rsidP="00534199">
            <w:pPr>
              <w:rPr>
                <w:rFonts w:cs="Arial"/>
                <w:color w:val="000000"/>
                <w:szCs w:val="22"/>
              </w:rPr>
            </w:pPr>
            <w:r>
              <w:rPr>
                <w:rFonts w:cs="Arial"/>
                <w:color w:val="000000"/>
                <w:szCs w:val="22"/>
              </w:rPr>
              <w:t>A11</w:t>
            </w:r>
          </w:p>
        </w:tc>
        <w:tc>
          <w:tcPr>
            <w:tcW w:w="6208" w:type="dxa"/>
            <w:shd w:val="clear" w:color="auto" w:fill="auto"/>
          </w:tcPr>
          <w:p w14:paraId="195EB94E" w14:textId="77777777" w:rsidR="00534199" w:rsidRDefault="00534199" w:rsidP="00534199">
            <w:pPr>
              <w:rPr>
                <w:rFonts w:cs="Arial"/>
                <w:color w:val="000000"/>
                <w:szCs w:val="22"/>
              </w:rPr>
            </w:pPr>
            <w:r>
              <w:rPr>
                <w:rFonts w:cs="Arial"/>
                <w:color w:val="000000"/>
                <w:szCs w:val="22"/>
              </w:rPr>
              <w:t>A4.3 If in Cabin Mode, the phone call is pushed to the phone. If in Zone mode, the phone call audio is pushed to the passenger zone speakers</w:t>
            </w:r>
          </w:p>
        </w:tc>
      </w:tr>
      <w:tr w:rsidR="00534199" w:rsidRPr="007C20FA" w14:paraId="08B3130A" w14:textId="77777777" w:rsidTr="000A70F7">
        <w:trPr>
          <w:trHeight w:val="255"/>
          <w:jc w:val="center"/>
        </w:trPr>
        <w:tc>
          <w:tcPr>
            <w:tcW w:w="2546" w:type="dxa"/>
            <w:vMerge/>
            <w:shd w:val="clear" w:color="auto" w:fill="D9D9D9" w:themeFill="background1" w:themeFillShade="D9"/>
          </w:tcPr>
          <w:p w14:paraId="75321843" w14:textId="77777777" w:rsidR="00534199" w:rsidRDefault="00534199" w:rsidP="00534199">
            <w:pPr>
              <w:rPr>
                <w:rFonts w:cs="Arial"/>
                <w:b/>
                <w:bCs/>
                <w:color w:val="000000"/>
                <w:szCs w:val="22"/>
              </w:rPr>
            </w:pPr>
          </w:p>
        </w:tc>
        <w:tc>
          <w:tcPr>
            <w:tcW w:w="1560" w:type="dxa"/>
            <w:shd w:val="clear" w:color="auto" w:fill="auto"/>
          </w:tcPr>
          <w:p w14:paraId="1DD9BFB3" w14:textId="77777777" w:rsidR="00534199" w:rsidRDefault="00534199" w:rsidP="00534199">
            <w:pPr>
              <w:rPr>
                <w:rFonts w:cs="Arial"/>
                <w:color w:val="000000"/>
                <w:szCs w:val="22"/>
              </w:rPr>
            </w:pPr>
            <w:r>
              <w:rPr>
                <w:rFonts w:cs="Arial"/>
                <w:color w:val="000000"/>
                <w:szCs w:val="22"/>
              </w:rPr>
              <w:t>A12</w:t>
            </w:r>
          </w:p>
        </w:tc>
        <w:tc>
          <w:tcPr>
            <w:tcW w:w="6208" w:type="dxa"/>
            <w:shd w:val="clear" w:color="auto" w:fill="auto"/>
          </w:tcPr>
          <w:p w14:paraId="459BE528" w14:textId="77777777" w:rsidR="00534199" w:rsidRDefault="00534199" w:rsidP="00534199">
            <w:pPr>
              <w:rPr>
                <w:rFonts w:cs="Arial"/>
                <w:color w:val="000000"/>
                <w:szCs w:val="22"/>
              </w:rPr>
            </w:pPr>
            <w:r>
              <w:rPr>
                <w:rFonts w:cs="Arial"/>
                <w:color w:val="000000"/>
                <w:szCs w:val="22"/>
              </w:rPr>
              <w:t>A4.4 Phone call ends.</w:t>
            </w:r>
          </w:p>
        </w:tc>
      </w:tr>
      <w:tr w:rsidR="00534199" w:rsidRPr="007C20FA" w14:paraId="5DB0B4DB" w14:textId="77777777" w:rsidTr="000A70F7">
        <w:trPr>
          <w:trHeight w:val="255"/>
          <w:jc w:val="center"/>
        </w:trPr>
        <w:tc>
          <w:tcPr>
            <w:tcW w:w="2546" w:type="dxa"/>
            <w:vMerge/>
            <w:shd w:val="clear" w:color="auto" w:fill="D9D9D9" w:themeFill="background1" w:themeFillShade="D9"/>
          </w:tcPr>
          <w:p w14:paraId="58EE2280" w14:textId="77777777" w:rsidR="00534199" w:rsidRDefault="00534199" w:rsidP="00534199">
            <w:pPr>
              <w:rPr>
                <w:rFonts w:cs="Arial"/>
                <w:b/>
                <w:bCs/>
                <w:color w:val="000000"/>
                <w:szCs w:val="22"/>
              </w:rPr>
            </w:pPr>
          </w:p>
        </w:tc>
        <w:tc>
          <w:tcPr>
            <w:tcW w:w="1560" w:type="dxa"/>
            <w:shd w:val="clear" w:color="auto" w:fill="auto"/>
          </w:tcPr>
          <w:p w14:paraId="42AE675C" w14:textId="77777777" w:rsidR="00534199" w:rsidRDefault="00534199" w:rsidP="00534199">
            <w:pPr>
              <w:rPr>
                <w:rFonts w:cs="Arial"/>
                <w:color w:val="000000"/>
                <w:szCs w:val="22"/>
              </w:rPr>
            </w:pPr>
            <w:r>
              <w:rPr>
                <w:rFonts w:cs="Arial"/>
                <w:color w:val="000000"/>
                <w:szCs w:val="22"/>
              </w:rPr>
              <w:t>A13</w:t>
            </w:r>
          </w:p>
        </w:tc>
        <w:tc>
          <w:tcPr>
            <w:tcW w:w="6208" w:type="dxa"/>
            <w:shd w:val="clear" w:color="auto" w:fill="auto"/>
          </w:tcPr>
          <w:p w14:paraId="37C00C9D" w14:textId="77777777" w:rsidR="00534199" w:rsidRDefault="00534199" w:rsidP="00534199">
            <w:pPr>
              <w:rPr>
                <w:rFonts w:cs="Arial"/>
                <w:color w:val="000000"/>
                <w:szCs w:val="22"/>
              </w:rPr>
            </w:pPr>
            <w:r>
              <w:rPr>
                <w:rFonts w:cs="Arial"/>
                <w:color w:val="000000"/>
                <w:szCs w:val="22"/>
              </w:rPr>
              <w:t>A5.1 First Row Passenger receives/takes a phone call.</w:t>
            </w:r>
          </w:p>
        </w:tc>
      </w:tr>
      <w:tr w:rsidR="00534199" w:rsidRPr="007C20FA" w14:paraId="00629D18" w14:textId="77777777" w:rsidTr="000A70F7">
        <w:trPr>
          <w:trHeight w:val="255"/>
          <w:jc w:val="center"/>
        </w:trPr>
        <w:tc>
          <w:tcPr>
            <w:tcW w:w="2546" w:type="dxa"/>
            <w:vMerge/>
            <w:shd w:val="clear" w:color="auto" w:fill="D9D9D9" w:themeFill="background1" w:themeFillShade="D9"/>
          </w:tcPr>
          <w:p w14:paraId="5F171CE2" w14:textId="77777777" w:rsidR="00534199" w:rsidRDefault="00534199" w:rsidP="00534199">
            <w:pPr>
              <w:rPr>
                <w:rFonts w:cs="Arial"/>
                <w:b/>
                <w:bCs/>
                <w:color w:val="000000"/>
                <w:szCs w:val="22"/>
              </w:rPr>
            </w:pPr>
          </w:p>
        </w:tc>
        <w:tc>
          <w:tcPr>
            <w:tcW w:w="1560" w:type="dxa"/>
            <w:shd w:val="clear" w:color="auto" w:fill="auto"/>
          </w:tcPr>
          <w:p w14:paraId="14BBF673" w14:textId="77777777" w:rsidR="00534199" w:rsidRDefault="00534199" w:rsidP="00534199">
            <w:pPr>
              <w:rPr>
                <w:rFonts w:cs="Arial"/>
                <w:color w:val="000000"/>
                <w:szCs w:val="22"/>
              </w:rPr>
            </w:pPr>
            <w:r>
              <w:rPr>
                <w:rFonts w:cs="Arial"/>
                <w:color w:val="000000"/>
                <w:szCs w:val="22"/>
              </w:rPr>
              <w:t>A14</w:t>
            </w:r>
          </w:p>
        </w:tc>
        <w:tc>
          <w:tcPr>
            <w:tcW w:w="6208" w:type="dxa"/>
            <w:shd w:val="clear" w:color="auto" w:fill="auto"/>
          </w:tcPr>
          <w:p w14:paraId="09EA6648" w14:textId="77777777" w:rsidR="00534199" w:rsidRDefault="00534199" w:rsidP="00534199">
            <w:pPr>
              <w:rPr>
                <w:rFonts w:cs="Arial"/>
                <w:color w:val="000000"/>
                <w:szCs w:val="22"/>
              </w:rPr>
            </w:pPr>
            <w:r>
              <w:rPr>
                <w:rFonts w:cs="Arial"/>
                <w:color w:val="000000"/>
                <w:szCs w:val="22"/>
              </w:rPr>
              <w:t>A5.2 The driver receives a phone call.</w:t>
            </w:r>
          </w:p>
        </w:tc>
      </w:tr>
      <w:tr w:rsidR="00534199" w:rsidRPr="007C20FA" w14:paraId="16C2681B" w14:textId="77777777" w:rsidTr="000A70F7">
        <w:trPr>
          <w:trHeight w:val="255"/>
          <w:jc w:val="center"/>
        </w:trPr>
        <w:tc>
          <w:tcPr>
            <w:tcW w:w="2546" w:type="dxa"/>
            <w:vMerge/>
            <w:shd w:val="clear" w:color="auto" w:fill="D9D9D9" w:themeFill="background1" w:themeFillShade="D9"/>
          </w:tcPr>
          <w:p w14:paraId="62315964" w14:textId="77777777" w:rsidR="00534199" w:rsidRDefault="00534199" w:rsidP="00534199">
            <w:pPr>
              <w:rPr>
                <w:rFonts w:cs="Arial"/>
                <w:b/>
                <w:bCs/>
                <w:color w:val="000000"/>
                <w:szCs w:val="22"/>
              </w:rPr>
            </w:pPr>
          </w:p>
        </w:tc>
        <w:tc>
          <w:tcPr>
            <w:tcW w:w="1560" w:type="dxa"/>
            <w:shd w:val="clear" w:color="auto" w:fill="auto"/>
          </w:tcPr>
          <w:p w14:paraId="1A3F2999" w14:textId="77777777" w:rsidR="00534199" w:rsidRDefault="00534199" w:rsidP="00534199">
            <w:pPr>
              <w:rPr>
                <w:rFonts w:cs="Arial"/>
                <w:color w:val="000000"/>
                <w:szCs w:val="22"/>
              </w:rPr>
            </w:pPr>
            <w:r>
              <w:rPr>
                <w:rFonts w:cs="Arial"/>
                <w:color w:val="000000"/>
                <w:szCs w:val="22"/>
              </w:rPr>
              <w:t>A15</w:t>
            </w:r>
          </w:p>
        </w:tc>
        <w:tc>
          <w:tcPr>
            <w:tcW w:w="6208" w:type="dxa"/>
            <w:shd w:val="clear" w:color="auto" w:fill="auto"/>
          </w:tcPr>
          <w:p w14:paraId="042B9366" w14:textId="77777777" w:rsidR="00534199" w:rsidRDefault="00534199" w:rsidP="00534199">
            <w:pPr>
              <w:rPr>
                <w:rFonts w:cs="Arial"/>
                <w:color w:val="000000"/>
                <w:szCs w:val="22"/>
              </w:rPr>
            </w:pPr>
            <w:r>
              <w:rPr>
                <w:rFonts w:cs="Arial"/>
                <w:color w:val="000000"/>
                <w:szCs w:val="22"/>
              </w:rPr>
              <w:t>A5.3 Driver takes the phone call, it will play over the driver's headrest speakers. This will force the phone call of the first row passenger to the phone only.</w:t>
            </w:r>
          </w:p>
        </w:tc>
      </w:tr>
      <w:tr w:rsidR="00534199" w:rsidRPr="007C20FA" w14:paraId="74669A3C" w14:textId="77777777" w:rsidTr="000A70F7">
        <w:trPr>
          <w:trHeight w:val="255"/>
          <w:jc w:val="center"/>
        </w:trPr>
        <w:tc>
          <w:tcPr>
            <w:tcW w:w="2546" w:type="dxa"/>
            <w:vMerge/>
            <w:shd w:val="clear" w:color="auto" w:fill="D9D9D9" w:themeFill="background1" w:themeFillShade="D9"/>
          </w:tcPr>
          <w:p w14:paraId="3B208231" w14:textId="77777777" w:rsidR="00534199" w:rsidRDefault="00534199" w:rsidP="00534199">
            <w:pPr>
              <w:rPr>
                <w:rFonts w:cs="Arial"/>
                <w:b/>
                <w:bCs/>
                <w:color w:val="000000"/>
                <w:szCs w:val="22"/>
              </w:rPr>
            </w:pPr>
          </w:p>
        </w:tc>
        <w:tc>
          <w:tcPr>
            <w:tcW w:w="1560" w:type="dxa"/>
            <w:shd w:val="clear" w:color="auto" w:fill="auto"/>
          </w:tcPr>
          <w:p w14:paraId="692F55FC" w14:textId="77777777" w:rsidR="00534199" w:rsidRDefault="00534199" w:rsidP="00534199">
            <w:pPr>
              <w:rPr>
                <w:rFonts w:cs="Arial"/>
                <w:color w:val="000000"/>
                <w:szCs w:val="22"/>
              </w:rPr>
            </w:pPr>
            <w:r>
              <w:rPr>
                <w:rFonts w:cs="Arial"/>
                <w:color w:val="000000"/>
                <w:szCs w:val="22"/>
              </w:rPr>
              <w:t>A16</w:t>
            </w:r>
          </w:p>
        </w:tc>
        <w:tc>
          <w:tcPr>
            <w:tcW w:w="6208" w:type="dxa"/>
            <w:shd w:val="clear" w:color="auto" w:fill="auto"/>
          </w:tcPr>
          <w:p w14:paraId="580289A0" w14:textId="77777777" w:rsidR="00534199" w:rsidRDefault="00534199" w:rsidP="00534199">
            <w:pPr>
              <w:rPr>
                <w:rFonts w:cs="Arial"/>
                <w:color w:val="000000"/>
                <w:szCs w:val="22"/>
              </w:rPr>
            </w:pPr>
            <w:r>
              <w:rPr>
                <w:rFonts w:cs="Arial"/>
                <w:color w:val="000000"/>
                <w:szCs w:val="22"/>
              </w:rPr>
              <w:t>A5.4 Driver phone call ends. If the first row passenger phone call is still active, the phone call remains playing over the phone only.</w:t>
            </w:r>
          </w:p>
        </w:tc>
      </w:tr>
      <w:tr w:rsidR="00534199" w:rsidRPr="007C20FA" w14:paraId="10F74884" w14:textId="77777777" w:rsidTr="000A70F7">
        <w:trPr>
          <w:trHeight w:val="255"/>
          <w:jc w:val="center"/>
        </w:trPr>
        <w:tc>
          <w:tcPr>
            <w:tcW w:w="2546" w:type="dxa"/>
            <w:vMerge/>
            <w:shd w:val="clear" w:color="auto" w:fill="D9D9D9" w:themeFill="background1" w:themeFillShade="D9"/>
          </w:tcPr>
          <w:p w14:paraId="1F37EB35" w14:textId="77777777" w:rsidR="00534199" w:rsidRDefault="00534199" w:rsidP="00534199">
            <w:pPr>
              <w:rPr>
                <w:rFonts w:cs="Arial"/>
                <w:b/>
                <w:bCs/>
                <w:color w:val="000000"/>
                <w:szCs w:val="22"/>
              </w:rPr>
            </w:pPr>
          </w:p>
        </w:tc>
        <w:tc>
          <w:tcPr>
            <w:tcW w:w="1560" w:type="dxa"/>
            <w:shd w:val="clear" w:color="auto" w:fill="auto"/>
          </w:tcPr>
          <w:p w14:paraId="3F470A06" w14:textId="77777777" w:rsidR="00534199" w:rsidRDefault="00534199" w:rsidP="00534199">
            <w:pPr>
              <w:rPr>
                <w:rFonts w:cs="Arial"/>
                <w:color w:val="000000"/>
                <w:szCs w:val="22"/>
              </w:rPr>
            </w:pPr>
            <w:r>
              <w:rPr>
                <w:rFonts w:cs="Arial"/>
                <w:color w:val="000000"/>
                <w:szCs w:val="22"/>
              </w:rPr>
              <w:t>A17</w:t>
            </w:r>
          </w:p>
        </w:tc>
        <w:tc>
          <w:tcPr>
            <w:tcW w:w="6208" w:type="dxa"/>
            <w:shd w:val="clear" w:color="auto" w:fill="auto"/>
          </w:tcPr>
          <w:p w14:paraId="235863BE" w14:textId="77777777" w:rsidR="00534199" w:rsidRDefault="00534199" w:rsidP="00534199">
            <w:pPr>
              <w:rPr>
                <w:rFonts w:cs="Arial"/>
                <w:color w:val="000000"/>
                <w:szCs w:val="22"/>
              </w:rPr>
            </w:pPr>
            <w:r>
              <w:rPr>
                <w:rFonts w:cs="Arial"/>
                <w:color w:val="000000"/>
                <w:szCs w:val="22"/>
              </w:rPr>
              <w:t>A6.1 First Row Passenger receives/takes a phone call.</w:t>
            </w:r>
          </w:p>
        </w:tc>
      </w:tr>
      <w:tr w:rsidR="00534199" w:rsidRPr="007C20FA" w14:paraId="63C3425A" w14:textId="77777777" w:rsidTr="000A70F7">
        <w:trPr>
          <w:trHeight w:val="255"/>
          <w:jc w:val="center"/>
        </w:trPr>
        <w:tc>
          <w:tcPr>
            <w:tcW w:w="2546" w:type="dxa"/>
            <w:vMerge/>
            <w:shd w:val="clear" w:color="auto" w:fill="D9D9D9" w:themeFill="background1" w:themeFillShade="D9"/>
          </w:tcPr>
          <w:p w14:paraId="79A5B748" w14:textId="77777777" w:rsidR="00534199" w:rsidRDefault="00534199" w:rsidP="00534199">
            <w:pPr>
              <w:rPr>
                <w:rFonts w:cs="Arial"/>
                <w:b/>
                <w:bCs/>
                <w:color w:val="000000"/>
                <w:szCs w:val="22"/>
              </w:rPr>
            </w:pPr>
          </w:p>
        </w:tc>
        <w:tc>
          <w:tcPr>
            <w:tcW w:w="1560" w:type="dxa"/>
            <w:shd w:val="clear" w:color="auto" w:fill="auto"/>
          </w:tcPr>
          <w:p w14:paraId="6575425C" w14:textId="77777777" w:rsidR="00534199" w:rsidRDefault="00534199" w:rsidP="00534199">
            <w:pPr>
              <w:rPr>
                <w:rFonts w:cs="Arial"/>
                <w:color w:val="000000"/>
                <w:szCs w:val="22"/>
              </w:rPr>
            </w:pPr>
            <w:r>
              <w:rPr>
                <w:rFonts w:cs="Arial"/>
                <w:color w:val="000000"/>
                <w:szCs w:val="22"/>
              </w:rPr>
              <w:t>A18</w:t>
            </w:r>
          </w:p>
        </w:tc>
        <w:tc>
          <w:tcPr>
            <w:tcW w:w="6208" w:type="dxa"/>
            <w:shd w:val="clear" w:color="auto" w:fill="auto"/>
          </w:tcPr>
          <w:p w14:paraId="5E7FB157" w14:textId="77777777" w:rsidR="00534199" w:rsidRDefault="00534199" w:rsidP="00534199">
            <w:pPr>
              <w:rPr>
                <w:rFonts w:cs="Arial"/>
                <w:color w:val="000000"/>
                <w:szCs w:val="22"/>
              </w:rPr>
            </w:pPr>
            <w:r>
              <w:rPr>
                <w:rFonts w:cs="Arial"/>
                <w:color w:val="000000"/>
                <w:szCs w:val="22"/>
              </w:rPr>
              <w:t>A6.2 The driver receives a phone call.</w:t>
            </w:r>
          </w:p>
        </w:tc>
      </w:tr>
      <w:tr w:rsidR="00534199" w:rsidRPr="007C20FA" w14:paraId="4295CAF5" w14:textId="77777777" w:rsidTr="000A70F7">
        <w:trPr>
          <w:trHeight w:val="255"/>
          <w:jc w:val="center"/>
        </w:trPr>
        <w:tc>
          <w:tcPr>
            <w:tcW w:w="2546" w:type="dxa"/>
            <w:vMerge/>
            <w:shd w:val="clear" w:color="auto" w:fill="D9D9D9" w:themeFill="background1" w:themeFillShade="D9"/>
          </w:tcPr>
          <w:p w14:paraId="54D5582D" w14:textId="77777777" w:rsidR="00534199" w:rsidRDefault="00534199" w:rsidP="00534199">
            <w:pPr>
              <w:rPr>
                <w:rFonts w:cs="Arial"/>
                <w:b/>
                <w:bCs/>
                <w:color w:val="000000"/>
                <w:szCs w:val="22"/>
              </w:rPr>
            </w:pPr>
          </w:p>
        </w:tc>
        <w:tc>
          <w:tcPr>
            <w:tcW w:w="1560" w:type="dxa"/>
            <w:shd w:val="clear" w:color="auto" w:fill="auto"/>
          </w:tcPr>
          <w:p w14:paraId="17A49C41" w14:textId="77777777" w:rsidR="00534199" w:rsidRDefault="00534199" w:rsidP="00534199">
            <w:pPr>
              <w:rPr>
                <w:rFonts w:cs="Arial"/>
                <w:color w:val="000000"/>
                <w:szCs w:val="22"/>
              </w:rPr>
            </w:pPr>
            <w:r>
              <w:rPr>
                <w:rFonts w:cs="Arial"/>
                <w:color w:val="000000"/>
                <w:szCs w:val="22"/>
              </w:rPr>
              <w:t>A19</w:t>
            </w:r>
          </w:p>
        </w:tc>
        <w:tc>
          <w:tcPr>
            <w:tcW w:w="6208" w:type="dxa"/>
            <w:shd w:val="clear" w:color="auto" w:fill="auto"/>
          </w:tcPr>
          <w:p w14:paraId="210B1E4A" w14:textId="77777777" w:rsidR="00534199" w:rsidRDefault="00534199" w:rsidP="00534199">
            <w:pPr>
              <w:rPr>
                <w:rFonts w:cs="Arial"/>
                <w:color w:val="000000"/>
                <w:szCs w:val="22"/>
              </w:rPr>
            </w:pPr>
            <w:r>
              <w:rPr>
                <w:rFonts w:cs="Arial"/>
                <w:color w:val="000000"/>
                <w:szCs w:val="22"/>
              </w:rPr>
              <w:t>A6.3 Driver denies the phone call. First Row Passenger phone call continues unchanged.</w:t>
            </w:r>
          </w:p>
        </w:tc>
      </w:tr>
      <w:tr w:rsidR="00534199" w:rsidRPr="007C20FA" w14:paraId="4108F5E0" w14:textId="77777777" w:rsidTr="000A70F7">
        <w:trPr>
          <w:trHeight w:val="255"/>
          <w:jc w:val="center"/>
        </w:trPr>
        <w:tc>
          <w:tcPr>
            <w:tcW w:w="2546" w:type="dxa"/>
            <w:vMerge/>
            <w:shd w:val="clear" w:color="auto" w:fill="D9D9D9" w:themeFill="background1" w:themeFillShade="D9"/>
          </w:tcPr>
          <w:p w14:paraId="0797FD30" w14:textId="77777777" w:rsidR="00534199" w:rsidRDefault="00534199" w:rsidP="00534199">
            <w:pPr>
              <w:rPr>
                <w:rFonts w:cs="Arial"/>
                <w:b/>
                <w:bCs/>
                <w:color w:val="000000"/>
                <w:szCs w:val="22"/>
              </w:rPr>
            </w:pPr>
          </w:p>
        </w:tc>
        <w:tc>
          <w:tcPr>
            <w:tcW w:w="1560" w:type="dxa"/>
            <w:shd w:val="clear" w:color="auto" w:fill="auto"/>
          </w:tcPr>
          <w:p w14:paraId="6CD8C84B" w14:textId="77777777" w:rsidR="00534199" w:rsidRDefault="00534199" w:rsidP="00534199">
            <w:pPr>
              <w:rPr>
                <w:rFonts w:cs="Arial"/>
                <w:color w:val="000000"/>
                <w:szCs w:val="22"/>
              </w:rPr>
            </w:pPr>
            <w:r>
              <w:rPr>
                <w:rFonts w:cs="Arial"/>
                <w:color w:val="000000"/>
                <w:szCs w:val="22"/>
              </w:rPr>
              <w:t>A20</w:t>
            </w:r>
          </w:p>
        </w:tc>
        <w:tc>
          <w:tcPr>
            <w:tcW w:w="6208" w:type="dxa"/>
            <w:shd w:val="clear" w:color="auto" w:fill="auto"/>
          </w:tcPr>
          <w:p w14:paraId="5388C561" w14:textId="77777777" w:rsidR="00534199" w:rsidRDefault="00534199" w:rsidP="00534199">
            <w:pPr>
              <w:rPr>
                <w:rFonts w:cs="Arial"/>
                <w:color w:val="000000"/>
                <w:szCs w:val="22"/>
              </w:rPr>
            </w:pPr>
            <w:r>
              <w:rPr>
                <w:rFonts w:cs="Arial"/>
                <w:color w:val="000000"/>
                <w:szCs w:val="22"/>
              </w:rPr>
              <w:t>A6.4 First row passenger phone call ends.</w:t>
            </w:r>
          </w:p>
        </w:tc>
      </w:tr>
      <w:tr w:rsidR="00534199" w:rsidRPr="007C20FA" w14:paraId="5E6BCFE1" w14:textId="77777777" w:rsidTr="000A70F7">
        <w:trPr>
          <w:trHeight w:val="255"/>
          <w:jc w:val="center"/>
        </w:trPr>
        <w:tc>
          <w:tcPr>
            <w:tcW w:w="2546" w:type="dxa"/>
            <w:vMerge/>
            <w:shd w:val="clear" w:color="auto" w:fill="D9D9D9" w:themeFill="background1" w:themeFillShade="D9"/>
          </w:tcPr>
          <w:p w14:paraId="0FCD71D6" w14:textId="77777777" w:rsidR="00534199" w:rsidRDefault="00534199" w:rsidP="00534199">
            <w:pPr>
              <w:rPr>
                <w:rFonts w:cs="Arial"/>
                <w:b/>
                <w:bCs/>
                <w:color w:val="000000"/>
                <w:szCs w:val="22"/>
              </w:rPr>
            </w:pPr>
          </w:p>
        </w:tc>
        <w:tc>
          <w:tcPr>
            <w:tcW w:w="1560" w:type="dxa"/>
            <w:shd w:val="clear" w:color="auto" w:fill="auto"/>
          </w:tcPr>
          <w:p w14:paraId="5794E1F4" w14:textId="77777777" w:rsidR="00534199" w:rsidRDefault="00534199" w:rsidP="00534199">
            <w:pPr>
              <w:rPr>
                <w:rFonts w:cs="Arial"/>
                <w:color w:val="000000"/>
                <w:szCs w:val="22"/>
              </w:rPr>
            </w:pPr>
            <w:r>
              <w:rPr>
                <w:rFonts w:cs="Arial"/>
                <w:color w:val="000000"/>
                <w:szCs w:val="22"/>
              </w:rPr>
              <w:t>A21</w:t>
            </w:r>
          </w:p>
        </w:tc>
        <w:tc>
          <w:tcPr>
            <w:tcW w:w="6208" w:type="dxa"/>
            <w:shd w:val="clear" w:color="auto" w:fill="auto"/>
          </w:tcPr>
          <w:p w14:paraId="05AD24DC" w14:textId="77777777" w:rsidR="00534199" w:rsidRDefault="00534199" w:rsidP="00534199">
            <w:pPr>
              <w:rPr>
                <w:rFonts w:cs="Arial"/>
                <w:color w:val="000000"/>
                <w:szCs w:val="22"/>
              </w:rPr>
            </w:pPr>
            <w:r>
              <w:rPr>
                <w:rFonts w:cs="Arial"/>
                <w:color w:val="000000"/>
                <w:szCs w:val="22"/>
              </w:rPr>
              <w:t>A7.1 Rear zone passenger receives/takes a phone call.</w:t>
            </w:r>
          </w:p>
        </w:tc>
      </w:tr>
      <w:tr w:rsidR="00534199" w:rsidRPr="007C20FA" w14:paraId="7246B026" w14:textId="77777777" w:rsidTr="000A70F7">
        <w:trPr>
          <w:trHeight w:val="255"/>
          <w:jc w:val="center"/>
        </w:trPr>
        <w:tc>
          <w:tcPr>
            <w:tcW w:w="2546" w:type="dxa"/>
            <w:vMerge/>
            <w:shd w:val="clear" w:color="auto" w:fill="D9D9D9" w:themeFill="background1" w:themeFillShade="D9"/>
          </w:tcPr>
          <w:p w14:paraId="6912E146" w14:textId="77777777" w:rsidR="00534199" w:rsidRDefault="00534199" w:rsidP="00534199">
            <w:pPr>
              <w:rPr>
                <w:rFonts w:cs="Arial"/>
                <w:b/>
                <w:bCs/>
                <w:color w:val="000000"/>
                <w:szCs w:val="22"/>
              </w:rPr>
            </w:pPr>
          </w:p>
        </w:tc>
        <w:tc>
          <w:tcPr>
            <w:tcW w:w="1560" w:type="dxa"/>
            <w:shd w:val="clear" w:color="auto" w:fill="auto"/>
          </w:tcPr>
          <w:p w14:paraId="145921E9" w14:textId="77777777" w:rsidR="00534199" w:rsidRDefault="00534199" w:rsidP="00534199">
            <w:pPr>
              <w:rPr>
                <w:rFonts w:cs="Arial"/>
                <w:color w:val="000000"/>
                <w:szCs w:val="22"/>
              </w:rPr>
            </w:pPr>
            <w:r>
              <w:rPr>
                <w:rFonts w:cs="Arial"/>
                <w:color w:val="000000"/>
                <w:szCs w:val="22"/>
              </w:rPr>
              <w:t>A22</w:t>
            </w:r>
          </w:p>
        </w:tc>
        <w:tc>
          <w:tcPr>
            <w:tcW w:w="6208" w:type="dxa"/>
            <w:shd w:val="clear" w:color="auto" w:fill="auto"/>
          </w:tcPr>
          <w:p w14:paraId="3A769534" w14:textId="77777777" w:rsidR="00534199" w:rsidRDefault="00534199" w:rsidP="00534199">
            <w:pPr>
              <w:rPr>
                <w:rFonts w:cs="Arial"/>
                <w:color w:val="000000"/>
                <w:szCs w:val="22"/>
              </w:rPr>
            </w:pPr>
            <w:r>
              <w:rPr>
                <w:rFonts w:cs="Arial"/>
                <w:color w:val="000000"/>
                <w:szCs w:val="22"/>
              </w:rPr>
              <w:t>A7.2 Another rear zone passenger receives a phone call.</w:t>
            </w:r>
          </w:p>
        </w:tc>
      </w:tr>
      <w:tr w:rsidR="00534199" w:rsidRPr="007C20FA" w14:paraId="6A248306" w14:textId="77777777" w:rsidTr="000A70F7">
        <w:trPr>
          <w:trHeight w:val="255"/>
          <w:jc w:val="center"/>
        </w:trPr>
        <w:tc>
          <w:tcPr>
            <w:tcW w:w="2546" w:type="dxa"/>
            <w:vMerge/>
            <w:shd w:val="clear" w:color="auto" w:fill="D9D9D9" w:themeFill="background1" w:themeFillShade="D9"/>
          </w:tcPr>
          <w:p w14:paraId="1CE08DDB" w14:textId="77777777" w:rsidR="00534199" w:rsidRDefault="00534199" w:rsidP="00534199">
            <w:pPr>
              <w:rPr>
                <w:rFonts w:cs="Arial"/>
                <w:b/>
                <w:bCs/>
                <w:color w:val="000000"/>
                <w:szCs w:val="22"/>
              </w:rPr>
            </w:pPr>
          </w:p>
        </w:tc>
        <w:tc>
          <w:tcPr>
            <w:tcW w:w="1560" w:type="dxa"/>
            <w:shd w:val="clear" w:color="auto" w:fill="auto"/>
          </w:tcPr>
          <w:p w14:paraId="6DAEBB56" w14:textId="77777777" w:rsidR="00534199" w:rsidRDefault="00534199" w:rsidP="00534199">
            <w:pPr>
              <w:rPr>
                <w:rFonts w:cs="Arial"/>
                <w:color w:val="000000"/>
                <w:szCs w:val="22"/>
              </w:rPr>
            </w:pPr>
            <w:r>
              <w:rPr>
                <w:rFonts w:cs="Arial"/>
                <w:color w:val="000000"/>
                <w:szCs w:val="22"/>
              </w:rPr>
              <w:t>A23</w:t>
            </w:r>
          </w:p>
        </w:tc>
        <w:tc>
          <w:tcPr>
            <w:tcW w:w="6208" w:type="dxa"/>
            <w:shd w:val="clear" w:color="auto" w:fill="auto"/>
          </w:tcPr>
          <w:p w14:paraId="6355B598" w14:textId="77777777" w:rsidR="00534199" w:rsidRDefault="00534199" w:rsidP="00534199">
            <w:pPr>
              <w:rPr>
                <w:rFonts w:cs="Arial"/>
                <w:color w:val="000000"/>
                <w:szCs w:val="22"/>
              </w:rPr>
            </w:pPr>
            <w:r>
              <w:rPr>
                <w:rFonts w:cs="Arial"/>
                <w:color w:val="000000"/>
                <w:szCs w:val="22"/>
              </w:rPr>
              <w:t>A7.3 The second rear zone passenger is alerted that the phone call will be pushed to their phone and that there is another active phone call in session already.</w:t>
            </w:r>
          </w:p>
        </w:tc>
      </w:tr>
      <w:tr w:rsidR="00534199" w:rsidRPr="007C20FA" w14:paraId="014E904E" w14:textId="77777777" w:rsidTr="000A70F7">
        <w:trPr>
          <w:trHeight w:val="255"/>
          <w:jc w:val="center"/>
        </w:trPr>
        <w:tc>
          <w:tcPr>
            <w:tcW w:w="2546" w:type="dxa"/>
            <w:vMerge/>
            <w:shd w:val="clear" w:color="auto" w:fill="D9D9D9" w:themeFill="background1" w:themeFillShade="D9"/>
          </w:tcPr>
          <w:p w14:paraId="15C37238" w14:textId="77777777" w:rsidR="00534199" w:rsidRDefault="00534199" w:rsidP="00534199">
            <w:pPr>
              <w:rPr>
                <w:rFonts w:cs="Arial"/>
                <w:b/>
                <w:bCs/>
                <w:color w:val="000000"/>
                <w:szCs w:val="22"/>
              </w:rPr>
            </w:pPr>
          </w:p>
        </w:tc>
        <w:tc>
          <w:tcPr>
            <w:tcW w:w="1560" w:type="dxa"/>
            <w:shd w:val="clear" w:color="auto" w:fill="auto"/>
          </w:tcPr>
          <w:p w14:paraId="06019D8C" w14:textId="77777777" w:rsidR="00534199" w:rsidRDefault="00534199" w:rsidP="00534199">
            <w:pPr>
              <w:rPr>
                <w:rFonts w:cs="Arial"/>
                <w:color w:val="000000"/>
                <w:szCs w:val="22"/>
              </w:rPr>
            </w:pPr>
            <w:r>
              <w:rPr>
                <w:rFonts w:cs="Arial"/>
                <w:color w:val="000000"/>
                <w:szCs w:val="22"/>
              </w:rPr>
              <w:t>A24</w:t>
            </w:r>
          </w:p>
        </w:tc>
        <w:tc>
          <w:tcPr>
            <w:tcW w:w="6208" w:type="dxa"/>
            <w:shd w:val="clear" w:color="auto" w:fill="auto"/>
          </w:tcPr>
          <w:p w14:paraId="0705B71D" w14:textId="77777777" w:rsidR="00534199" w:rsidRDefault="00534199" w:rsidP="00534199">
            <w:pPr>
              <w:rPr>
                <w:rFonts w:cs="Arial"/>
                <w:color w:val="000000"/>
                <w:szCs w:val="22"/>
              </w:rPr>
            </w:pPr>
            <w:r>
              <w:rPr>
                <w:rFonts w:cs="Arial"/>
                <w:color w:val="000000"/>
                <w:szCs w:val="22"/>
              </w:rPr>
              <w:t>A7.4 Both phone call ends, another phone call can now be taken in the rear zone. No active secondary phone calls will switch to headrest speakers, only new phone calls after the first call ends.</w:t>
            </w:r>
          </w:p>
        </w:tc>
      </w:tr>
      <w:tr w:rsidR="00534199" w:rsidRPr="007C20FA" w14:paraId="2B42DB1E" w14:textId="77777777" w:rsidTr="000A70F7">
        <w:trPr>
          <w:trHeight w:val="255"/>
          <w:jc w:val="center"/>
        </w:trPr>
        <w:tc>
          <w:tcPr>
            <w:tcW w:w="2546" w:type="dxa"/>
            <w:vMerge/>
            <w:shd w:val="clear" w:color="auto" w:fill="D9D9D9" w:themeFill="background1" w:themeFillShade="D9"/>
          </w:tcPr>
          <w:p w14:paraId="3E02BFBA" w14:textId="77777777" w:rsidR="00534199" w:rsidRDefault="00534199" w:rsidP="00534199">
            <w:pPr>
              <w:rPr>
                <w:rFonts w:cs="Arial"/>
                <w:b/>
                <w:bCs/>
                <w:color w:val="000000"/>
                <w:szCs w:val="22"/>
              </w:rPr>
            </w:pPr>
          </w:p>
        </w:tc>
        <w:tc>
          <w:tcPr>
            <w:tcW w:w="1560" w:type="dxa"/>
            <w:shd w:val="clear" w:color="auto" w:fill="auto"/>
          </w:tcPr>
          <w:p w14:paraId="0A820FAD" w14:textId="77777777" w:rsidR="00534199" w:rsidRDefault="00534199" w:rsidP="00534199">
            <w:pPr>
              <w:rPr>
                <w:rFonts w:cs="Arial"/>
                <w:color w:val="000000"/>
                <w:szCs w:val="22"/>
              </w:rPr>
            </w:pPr>
            <w:r>
              <w:rPr>
                <w:rFonts w:cs="Arial"/>
                <w:color w:val="000000"/>
                <w:szCs w:val="22"/>
              </w:rPr>
              <w:t>A25</w:t>
            </w:r>
          </w:p>
        </w:tc>
        <w:tc>
          <w:tcPr>
            <w:tcW w:w="6208" w:type="dxa"/>
            <w:shd w:val="clear" w:color="auto" w:fill="auto"/>
          </w:tcPr>
          <w:p w14:paraId="3AA01B44" w14:textId="77777777" w:rsidR="00534199" w:rsidRDefault="00534199" w:rsidP="00534199">
            <w:pPr>
              <w:rPr>
                <w:rFonts w:cs="Arial"/>
                <w:color w:val="000000"/>
                <w:szCs w:val="22"/>
              </w:rPr>
            </w:pPr>
            <w:r>
              <w:rPr>
                <w:rFonts w:cs="Arial"/>
                <w:color w:val="000000"/>
                <w:szCs w:val="22"/>
              </w:rPr>
              <w:t>A8.1 A user receives/takes a phone call.</w:t>
            </w:r>
          </w:p>
        </w:tc>
      </w:tr>
      <w:tr w:rsidR="00534199" w:rsidRPr="007C20FA" w14:paraId="618080ED" w14:textId="77777777" w:rsidTr="000A70F7">
        <w:trPr>
          <w:trHeight w:val="255"/>
          <w:jc w:val="center"/>
        </w:trPr>
        <w:tc>
          <w:tcPr>
            <w:tcW w:w="2546" w:type="dxa"/>
            <w:vMerge/>
            <w:shd w:val="clear" w:color="auto" w:fill="D9D9D9" w:themeFill="background1" w:themeFillShade="D9"/>
          </w:tcPr>
          <w:p w14:paraId="3EDCD874" w14:textId="77777777" w:rsidR="00534199" w:rsidRDefault="00534199" w:rsidP="00534199">
            <w:pPr>
              <w:rPr>
                <w:rFonts w:cs="Arial"/>
                <w:b/>
                <w:bCs/>
                <w:color w:val="000000"/>
                <w:szCs w:val="22"/>
              </w:rPr>
            </w:pPr>
          </w:p>
        </w:tc>
        <w:tc>
          <w:tcPr>
            <w:tcW w:w="1560" w:type="dxa"/>
            <w:shd w:val="clear" w:color="auto" w:fill="auto"/>
          </w:tcPr>
          <w:p w14:paraId="3968A9B7" w14:textId="77777777" w:rsidR="00534199" w:rsidRDefault="00534199" w:rsidP="00534199">
            <w:pPr>
              <w:rPr>
                <w:rFonts w:cs="Arial"/>
                <w:color w:val="000000"/>
                <w:szCs w:val="22"/>
              </w:rPr>
            </w:pPr>
            <w:r>
              <w:rPr>
                <w:rFonts w:cs="Arial"/>
                <w:color w:val="000000"/>
                <w:szCs w:val="22"/>
              </w:rPr>
              <w:t>A26</w:t>
            </w:r>
          </w:p>
        </w:tc>
        <w:tc>
          <w:tcPr>
            <w:tcW w:w="6208" w:type="dxa"/>
            <w:shd w:val="clear" w:color="auto" w:fill="auto"/>
          </w:tcPr>
          <w:p w14:paraId="7F43A792" w14:textId="77777777" w:rsidR="00534199" w:rsidRDefault="00534199" w:rsidP="00534199">
            <w:pPr>
              <w:rPr>
                <w:rFonts w:cs="Arial"/>
                <w:color w:val="000000"/>
                <w:szCs w:val="22"/>
              </w:rPr>
            </w:pPr>
            <w:r>
              <w:rPr>
                <w:rFonts w:cs="Arial"/>
                <w:color w:val="000000"/>
                <w:szCs w:val="22"/>
              </w:rPr>
              <w:t>A8.2 X seconds pass and the user phone call is not playing through the user's seat speakers.</w:t>
            </w:r>
          </w:p>
        </w:tc>
      </w:tr>
      <w:tr w:rsidR="00534199" w:rsidRPr="007C20FA" w14:paraId="0094B69A" w14:textId="77777777" w:rsidTr="000A70F7">
        <w:trPr>
          <w:trHeight w:val="255"/>
          <w:jc w:val="center"/>
        </w:trPr>
        <w:tc>
          <w:tcPr>
            <w:tcW w:w="2546" w:type="dxa"/>
            <w:vMerge/>
            <w:shd w:val="clear" w:color="auto" w:fill="D9D9D9" w:themeFill="background1" w:themeFillShade="D9"/>
          </w:tcPr>
          <w:p w14:paraId="19DEEBBA" w14:textId="77777777" w:rsidR="00534199" w:rsidRDefault="00534199" w:rsidP="00534199">
            <w:pPr>
              <w:rPr>
                <w:rFonts w:cs="Arial"/>
                <w:b/>
                <w:bCs/>
                <w:color w:val="000000"/>
                <w:szCs w:val="22"/>
              </w:rPr>
            </w:pPr>
          </w:p>
        </w:tc>
        <w:tc>
          <w:tcPr>
            <w:tcW w:w="1560" w:type="dxa"/>
            <w:shd w:val="clear" w:color="auto" w:fill="auto"/>
          </w:tcPr>
          <w:p w14:paraId="1805FA11" w14:textId="77777777" w:rsidR="00534199" w:rsidRDefault="00534199" w:rsidP="00534199">
            <w:pPr>
              <w:rPr>
                <w:rFonts w:cs="Arial"/>
                <w:color w:val="000000"/>
                <w:szCs w:val="22"/>
              </w:rPr>
            </w:pPr>
            <w:r>
              <w:rPr>
                <w:rFonts w:cs="Arial"/>
                <w:color w:val="000000"/>
                <w:szCs w:val="22"/>
              </w:rPr>
              <w:t>A27</w:t>
            </w:r>
          </w:p>
        </w:tc>
        <w:tc>
          <w:tcPr>
            <w:tcW w:w="6208" w:type="dxa"/>
            <w:shd w:val="clear" w:color="auto" w:fill="auto"/>
          </w:tcPr>
          <w:p w14:paraId="38571A32" w14:textId="77777777" w:rsidR="00534199" w:rsidRDefault="00534199" w:rsidP="00534199">
            <w:pPr>
              <w:rPr>
                <w:rFonts w:cs="Arial"/>
                <w:color w:val="000000"/>
                <w:szCs w:val="22"/>
              </w:rPr>
            </w:pPr>
            <w:r>
              <w:rPr>
                <w:rFonts w:cs="Arial"/>
                <w:color w:val="000000"/>
                <w:szCs w:val="22"/>
              </w:rPr>
              <w:t>A8.3 The system pushes the phone call directly to the phone after passing the wait threshold.</w:t>
            </w:r>
          </w:p>
        </w:tc>
      </w:tr>
      <w:tr w:rsidR="00534199" w:rsidRPr="007C20FA" w14:paraId="1CB18829" w14:textId="77777777" w:rsidTr="000A70F7">
        <w:trPr>
          <w:trHeight w:val="255"/>
          <w:jc w:val="center"/>
        </w:trPr>
        <w:tc>
          <w:tcPr>
            <w:tcW w:w="2546" w:type="dxa"/>
            <w:shd w:val="clear" w:color="auto" w:fill="D9D9D9" w:themeFill="background1" w:themeFillShade="D9"/>
          </w:tcPr>
          <w:p w14:paraId="642DDB87"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4E4BC2FA" w14:textId="77777777" w:rsidR="00534199" w:rsidRDefault="00534199" w:rsidP="00534199">
            <w:pPr>
              <w:rPr>
                <w:rFonts w:cs="Arial"/>
                <w:color w:val="000000"/>
                <w:szCs w:val="22"/>
              </w:rPr>
            </w:pPr>
          </w:p>
        </w:tc>
        <w:tc>
          <w:tcPr>
            <w:tcW w:w="6208" w:type="dxa"/>
            <w:shd w:val="clear" w:color="auto" w:fill="auto"/>
          </w:tcPr>
          <w:p w14:paraId="4B83DC91" w14:textId="77777777" w:rsidR="00534199" w:rsidRDefault="00534199" w:rsidP="00534199">
            <w:pPr>
              <w:rPr>
                <w:rFonts w:cs="Arial"/>
                <w:color w:val="000000"/>
                <w:szCs w:val="22"/>
              </w:rPr>
            </w:pPr>
            <w:r>
              <w:rPr>
                <w:rFonts w:cs="Arial"/>
                <w:color w:val="000000"/>
                <w:szCs w:val="22"/>
              </w:rPr>
              <w:t>E1. The driver sends a different SYNC source to any zone passengers. Continuation from M4</w:t>
            </w:r>
          </w:p>
        </w:tc>
      </w:tr>
      <w:tr w:rsidR="00534199" w:rsidRPr="007C20FA" w14:paraId="4E89261A" w14:textId="77777777" w:rsidTr="000A70F7">
        <w:trPr>
          <w:trHeight w:val="255"/>
          <w:jc w:val="center"/>
        </w:trPr>
        <w:tc>
          <w:tcPr>
            <w:tcW w:w="2546" w:type="dxa"/>
            <w:shd w:val="clear" w:color="auto" w:fill="D9D9D9" w:themeFill="background1" w:themeFillShade="D9"/>
          </w:tcPr>
          <w:p w14:paraId="61C14C6F"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4F9E195D" w14:textId="77777777" w:rsidR="00534199" w:rsidRDefault="00534199" w:rsidP="00534199">
            <w:pPr>
              <w:rPr>
                <w:rFonts w:cs="Arial"/>
                <w:color w:val="000000"/>
                <w:szCs w:val="22"/>
              </w:rPr>
            </w:pPr>
          </w:p>
        </w:tc>
        <w:tc>
          <w:tcPr>
            <w:tcW w:w="6208" w:type="dxa"/>
            <w:shd w:val="clear" w:color="auto" w:fill="auto"/>
          </w:tcPr>
          <w:p w14:paraId="7F3FD2DB" w14:textId="77777777" w:rsidR="00534199" w:rsidRDefault="00534199" w:rsidP="00534199">
            <w:pPr>
              <w:rPr>
                <w:rFonts w:cs="Arial"/>
                <w:color w:val="000000"/>
                <w:szCs w:val="22"/>
              </w:rPr>
            </w:pPr>
            <w:r>
              <w:rPr>
                <w:rFonts w:cs="Arial"/>
                <w:color w:val="000000"/>
                <w:szCs w:val="22"/>
              </w:rPr>
              <w:t>E2. Passenger(s) select their own audio source for the their zone. Continuation from M4</w:t>
            </w:r>
          </w:p>
        </w:tc>
      </w:tr>
      <w:tr w:rsidR="00534199" w:rsidRPr="007C20FA" w14:paraId="204FD706" w14:textId="77777777" w:rsidTr="000A70F7">
        <w:trPr>
          <w:trHeight w:val="255"/>
          <w:jc w:val="center"/>
        </w:trPr>
        <w:tc>
          <w:tcPr>
            <w:tcW w:w="2546" w:type="dxa"/>
            <w:shd w:val="clear" w:color="auto" w:fill="D9D9D9" w:themeFill="background1" w:themeFillShade="D9"/>
          </w:tcPr>
          <w:p w14:paraId="7E8787BC"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306F44C3" w14:textId="77777777" w:rsidR="00534199" w:rsidRDefault="00534199" w:rsidP="00534199">
            <w:pPr>
              <w:rPr>
                <w:rFonts w:cs="Arial"/>
                <w:color w:val="000000"/>
                <w:szCs w:val="22"/>
              </w:rPr>
            </w:pPr>
          </w:p>
        </w:tc>
        <w:tc>
          <w:tcPr>
            <w:tcW w:w="6208" w:type="dxa"/>
            <w:shd w:val="clear" w:color="auto" w:fill="auto"/>
          </w:tcPr>
          <w:p w14:paraId="37ADC448" w14:textId="77777777" w:rsidR="00534199" w:rsidRDefault="00534199" w:rsidP="00534199">
            <w:pPr>
              <w:rPr>
                <w:rFonts w:cs="Arial"/>
                <w:color w:val="000000"/>
                <w:szCs w:val="22"/>
              </w:rPr>
            </w:pPr>
            <w:r>
              <w:rPr>
                <w:rFonts w:cs="Arial"/>
                <w:color w:val="000000"/>
                <w:szCs w:val="22"/>
              </w:rPr>
              <w:t>E3. Passenger receives a phone call while sharing audio in zone mode. Continuation from M1.</w:t>
            </w:r>
          </w:p>
        </w:tc>
      </w:tr>
      <w:tr w:rsidR="00534199" w:rsidRPr="007C20FA" w14:paraId="32A04F16" w14:textId="77777777" w:rsidTr="000A70F7">
        <w:trPr>
          <w:trHeight w:val="255"/>
          <w:jc w:val="center"/>
        </w:trPr>
        <w:tc>
          <w:tcPr>
            <w:tcW w:w="2546" w:type="dxa"/>
            <w:vMerge w:val="restart"/>
            <w:shd w:val="clear" w:color="auto" w:fill="D9D9D9" w:themeFill="background1" w:themeFillShade="D9"/>
          </w:tcPr>
          <w:p w14:paraId="31F8C4FE"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2FAA0683"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28C898F2" w14:textId="77777777" w:rsidR="00534199" w:rsidRDefault="00534199" w:rsidP="00534199">
            <w:pPr>
              <w:rPr>
                <w:rFonts w:cs="Arial"/>
                <w:color w:val="000000"/>
                <w:szCs w:val="22"/>
              </w:rPr>
            </w:pPr>
            <w:r>
              <w:rPr>
                <w:rFonts w:cs="Arial"/>
                <w:color w:val="000000"/>
                <w:szCs w:val="22"/>
              </w:rPr>
              <w:t>E1.1 The driver selects a different SYNC audio source to any passenger zone.</w:t>
            </w:r>
          </w:p>
        </w:tc>
      </w:tr>
      <w:tr w:rsidR="00534199" w:rsidRPr="007C20FA" w14:paraId="5A70186C" w14:textId="77777777" w:rsidTr="000A70F7">
        <w:trPr>
          <w:trHeight w:val="255"/>
          <w:jc w:val="center"/>
        </w:trPr>
        <w:tc>
          <w:tcPr>
            <w:tcW w:w="2546" w:type="dxa"/>
            <w:vMerge/>
            <w:shd w:val="clear" w:color="auto" w:fill="D9D9D9" w:themeFill="background1" w:themeFillShade="D9"/>
          </w:tcPr>
          <w:p w14:paraId="4B06CA4B" w14:textId="77777777" w:rsidR="00534199" w:rsidRDefault="00534199" w:rsidP="00534199">
            <w:pPr>
              <w:rPr>
                <w:rFonts w:cs="Arial"/>
                <w:b/>
                <w:bCs/>
                <w:color w:val="000000"/>
                <w:szCs w:val="22"/>
              </w:rPr>
            </w:pPr>
          </w:p>
        </w:tc>
        <w:tc>
          <w:tcPr>
            <w:tcW w:w="1560" w:type="dxa"/>
            <w:shd w:val="clear" w:color="auto" w:fill="auto"/>
          </w:tcPr>
          <w:p w14:paraId="5E8B8E23"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2AD8CE53" w14:textId="77777777" w:rsidR="00534199" w:rsidRDefault="00534199" w:rsidP="00534199">
            <w:pPr>
              <w:rPr>
                <w:rFonts w:cs="Arial"/>
                <w:color w:val="000000"/>
                <w:szCs w:val="22"/>
              </w:rPr>
            </w:pPr>
            <w:r>
              <w:rPr>
                <w:rFonts w:cs="Arial"/>
                <w:color w:val="000000"/>
                <w:szCs w:val="22"/>
              </w:rPr>
              <w:t>E1.2 Vehicle enters zone mode. Driver listens to phone call, driver selected zone listens to driver selected audio source</w:t>
            </w:r>
          </w:p>
        </w:tc>
      </w:tr>
      <w:tr w:rsidR="00534199" w:rsidRPr="007C20FA" w14:paraId="4408A6DF" w14:textId="77777777" w:rsidTr="000A70F7">
        <w:trPr>
          <w:trHeight w:val="255"/>
          <w:jc w:val="center"/>
        </w:trPr>
        <w:tc>
          <w:tcPr>
            <w:tcW w:w="2546" w:type="dxa"/>
            <w:vMerge/>
            <w:shd w:val="clear" w:color="auto" w:fill="D9D9D9" w:themeFill="background1" w:themeFillShade="D9"/>
          </w:tcPr>
          <w:p w14:paraId="1965D203" w14:textId="77777777" w:rsidR="00534199" w:rsidRDefault="00534199" w:rsidP="00534199">
            <w:pPr>
              <w:rPr>
                <w:rFonts w:cs="Arial"/>
                <w:b/>
                <w:bCs/>
                <w:color w:val="000000"/>
                <w:szCs w:val="22"/>
              </w:rPr>
            </w:pPr>
          </w:p>
        </w:tc>
        <w:tc>
          <w:tcPr>
            <w:tcW w:w="1560" w:type="dxa"/>
            <w:shd w:val="clear" w:color="auto" w:fill="auto"/>
          </w:tcPr>
          <w:p w14:paraId="72366A58"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2C9AA715" w14:textId="77777777" w:rsidR="00534199" w:rsidRDefault="00534199" w:rsidP="00534199">
            <w:pPr>
              <w:rPr>
                <w:rFonts w:cs="Arial"/>
                <w:color w:val="000000"/>
                <w:szCs w:val="22"/>
              </w:rPr>
            </w:pPr>
            <w:r>
              <w:rPr>
                <w:rFonts w:cs="Arial"/>
                <w:color w:val="000000"/>
                <w:szCs w:val="22"/>
              </w:rPr>
              <w:t>E1.3 Driver phone call ends.</w:t>
            </w:r>
          </w:p>
        </w:tc>
      </w:tr>
      <w:tr w:rsidR="00534199" w:rsidRPr="007C20FA" w14:paraId="34D560F5" w14:textId="77777777" w:rsidTr="000A70F7">
        <w:trPr>
          <w:trHeight w:val="255"/>
          <w:jc w:val="center"/>
        </w:trPr>
        <w:tc>
          <w:tcPr>
            <w:tcW w:w="2546" w:type="dxa"/>
            <w:vMerge/>
            <w:shd w:val="clear" w:color="auto" w:fill="D9D9D9" w:themeFill="background1" w:themeFillShade="D9"/>
          </w:tcPr>
          <w:p w14:paraId="1AF6957A" w14:textId="77777777" w:rsidR="00534199" w:rsidRDefault="00534199" w:rsidP="00534199">
            <w:pPr>
              <w:rPr>
                <w:rFonts w:cs="Arial"/>
                <w:b/>
                <w:bCs/>
                <w:color w:val="000000"/>
                <w:szCs w:val="22"/>
              </w:rPr>
            </w:pPr>
          </w:p>
        </w:tc>
        <w:tc>
          <w:tcPr>
            <w:tcW w:w="1560" w:type="dxa"/>
            <w:shd w:val="clear" w:color="auto" w:fill="auto"/>
          </w:tcPr>
          <w:p w14:paraId="00D12258" w14:textId="77777777" w:rsidR="00534199" w:rsidRDefault="00534199" w:rsidP="00534199">
            <w:pPr>
              <w:rPr>
                <w:rFonts w:cs="Arial"/>
                <w:color w:val="000000"/>
                <w:szCs w:val="22"/>
              </w:rPr>
            </w:pPr>
            <w:r>
              <w:rPr>
                <w:rFonts w:cs="Arial"/>
                <w:color w:val="000000"/>
                <w:szCs w:val="22"/>
              </w:rPr>
              <w:t>E4</w:t>
            </w:r>
          </w:p>
        </w:tc>
        <w:tc>
          <w:tcPr>
            <w:tcW w:w="6208" w:type="dxa"/>
            <w:shd w:val="clear" w:color="auto" w:fill="auto"/>
          </w:tcPr>
          <w:p w14:paraId="721F4635" w14:textId="77777777" w:rsidR="00534199" w:rsidRDefault="00534199" w:rsidP="00534199">
            <w:pPr>
              <w:rPr>
                <w:rFonts w:cs="Arial"/>
                <w:color w:val="000000"/>
                <w:szCs w:val="22"/>
              </w:rPr>
            </w:pPr>
            <w:r>
              <w:rPr>
                <w:rFonts w:cs="Arial"/>
                <w:color w:val="000000"/>
                <w:szCs w:val="22"/>
              </w:rPr>
              <w:t>E1.4 Audio remains in zone mode as media sharing has changed from prior to the phone call.</w:t>
            </w:r>
          </w:p>
        </w:tc>
      </w:tr>
      <w:tr w:rsidR="00534199" w:rsidRPr="007C20FA" w14:paraId="40D4B31A" w14:textId="77777777" w:rsidTr="000A70F7">
        <w:trPr>
          <w:trHeight w:val="255"/>
          <w:jc w:val="center"/>
        </w:trPr>
        <w:tc>
          <w:tcPr>
            <w:tcW w:w="2546" w:type="dxa"/>
            <w:vMerge/>
            <w:shd w:val="clear" w:color="auto" w:fill="D9D9D9" w:themeFill="background1" w:themeFillShade="D9"/>
          </w:tcPr>
          <w:p w14:paraId="78F56633" w14:textId="77777777" w:rsidR="00534199" w:rsidRDefault="00534199" w:rsidP="00534199">
            <w:pPr>
              <w:rPr>
                <w:rFonts w:cs="Arial"/>
                <w:b/>
                <w:bCs/>
                <w:color w:val="000000"/>
                <w:szCs w:val="22"/>
              </w:rPr>
            </w:pPr>
          </w:p>
        </w:tc>
        <w:tc>
          <w:tcPr>
            <w:tcW w:w="1560" w:type="dxa"/>
            <w:shd w:val="clear" w:color="auto" w:fill="auto"/>
          </w:tcPr>
          <w:p w14:paraId="795EB280" w14:textId="77777777" w:rsidR="00534199" w:rsidRDefault="00534199" w:rsidP="00534199">
            <w:pPr>
              <w:rPr>
                <w:rFonts w:cs="Arial"/>
                <w:color w:val="000000"/>
                <w:szCs w:val="22"/>
              </w:rPr>
            </w:pPr>
            <w:r>
              <w:rPr>
                <w:rFonts w:cs="Arial"/>
                <w:color w:val="000000"/>
                <w:szCs w:val="22"/>
              </w:rPr>
              <w:t>E5</w:t>
            </w:r>
          </w:p>
        </w:tc>
        <w:tc>
          <w:tcPr>
            <w:tcW w:w="6208" w:type="dxa"/>
            <w:shd w:val="clear" w:color="auto" w:fill="auto"/>
          </w:tcPr>
          <w:p w14:paraId="40F2E1FE" w14:textId="77777777" w:rsidR="00534199" w:rsidRDefault="00534199" w:rsidP="00534199">
            <w:pPr>
              <w:rPr>
                <w:rFonts w:cs="Arial"/>
                <w:color w:val="000000"/>
                <w:szCs w:val="22"/>
              </w:rPr>
            </w:pPr>
            <w:r>
              <w:rPr>
                <w:rFonts w:cs="Arial"/>
                <w:color w:val="000000"/>
                <w:szCs w:val="22"/>
              </w:rPr>
              <w:t>E2.1 Passengers select audio source for the rear zone via URC</w:t>
            </w:r>
          </w:p>
        </w:tc>
      </w:tr>
      <w:tr w:rsidR="00534199" w:rsidRPr="007C20FA" w14:paraId="6BD40369" w14:textId="77777777" w:rsidTr="000A70F7">
        <w:trPr>
          <w:trHeight w:val="255"/>
          <w:jc w:val="center"/>
        </w:trPr>
        <w:tc>
          <w:tcPr>
            <w:tcW w:w="2546" w:type="dxa"/>
            <w:vMerge/>
            <w:shd w:val="clear" w:color="auto" w:fill="D9D9D9" w:themeFill="background1" w:themeFillShade="D9"/>
          </w:tcPr>
          <w:p w14:paraId="3AE7C084" w14:textId="77777777" w:rsidR="00534199" w:rsidRDefault="00534199" w:rsidP="00534199">
            <w:pPr>
              <w:rPr>
                <w:rFonts w:cs="Arial"/>
                <w:b/>
                <w:bCs/>
                <w:color w:val="000000"/>
                <w:szCs w:val="22"/>
              </w:rPr>
            </w:pPr>
          </w:p>
        </w:tc>
        <w:tc>
          <w:tcPr>
            <w:tcW w:w="1560" w:type="dxa"/>
            <w:shd w:val="clear" w:color="auto" w:fill="auto"/>
          </w:tcPr>
          <w:p w14:paraId="67D15A26" w14:textId="77777777" w:rsidR="00534199" w:rsidRDefault="00534199" w:rsidP="00534199">
            <w:pPr>
              <w:rPr>
                <w:rFonts w:cs="Arial"/>
                <w:color w:val="000000"/>
                <w:szCs w:val="22"/>
              </w:rPr>
            </w:pPr>
            <w:r>
              <w:rPr>
                <w:rFonts w:cs="Arial"/>
                <w:color w:val="000000"/>
                <w:szCs w:val="22"/>
              </w:rPr>
              <w:t>E6</w:t>
            </w:r>
          </w:p>
        </w:tc>
        <w:tc>
          <w:tcPr>
            <w:tcW w:w="6208" w:type="dxa"/>
            <w:shd w:val="clear" w:color="auto" w:fill="auto"/>
          </w:tcPr>
          <w:p w14:paraId="657C479B" w14:textId="77777777" w:rsidR="00534199" w:rsidRDefault="00534199" w:rsidP="00534199">
            <w:pPr>
              <w:rPr>
                <w:rFonts w:cs="Arial"/>
                <w:color w:val="000000"/>
                <w:szCs w:val="22"/>
              </w:rPr>
            </w:pPr>
            <w:r>
              <w:rPr>
                <w:rFonts w:cs="Arial"/>
                <w:color w:val="000000"/>
                <w:szCs w:val="22"/>
              </w:rPr>
              <w:t>E2.2 Vehicle enters zone mode. Driver listens to phone call, passenger listen to passenger selected audio source.</w:t>
            </w:r>
          </w:p>
        </w:tc>
      </w:tr>
      <w:tr w:rsidR="00534199" w:rsidRPr="007C20FA" w14:paraId="5379C918" w14:textId="77777777" w:rsidTr="000A70F7">
        <w:trPr>
          <w:trHeight w:val="255"/>
          <w:jc w:val="center"/>
        </w:trPr>
        <w:tc>
          <w:tcPr>
            <w:tcW w:w="2546" w:type="dxa"/>
            <w:vMerge/>
            <w:shd w:val="clear" w:color="auto" w:fill="D9D9D9" w:themeFill="background1" w:themeFillShade="D9"/>
          </w:tcPr>
          <w:p w14:paraId="3F93C7E2" w14:textId="77777777" w:rsidR="00534199" w:rsidRDefault="00534199" w:rsidP="00534199">
            <w:pPr>
              <w:rPr>
                <w:rFonts w:cs="Arial"/>
                <w:b/>
                <w:bCs/>
                <w:color w:val="000000"/>
                <w:szCs w:val="22"/>
              </w:rPr>
            </w:pPr>
          </w:p>
        </w:tc>
        <w:tc>
          <w:tcPr>
            <w:tcW w:w="1560" w:type="dxa"/>
            <w:shd w:val="clear" w:color="auto" w:fill="auto"/>
          </w:tcPr>
          <w:p w14:paraId="236802F1" w14:textId="77777777" w:rsidR="00534199" w:rsidRDefault="00534199" w:rsidP="00534199">
            <w:pPr>
              <w:rPr>
                <w:rFonts w:cs="Arial"/>
                <w:color w:val="000000"/>
                <w:szCs w:val="22"/>
              </w:rPr>
            </w:pPr>
            <w:r>
              <w:rPr>
                <w:rFonts w:cs="Arial"/>
                <w:color w:val="000000"/>
                <w:szCs w:val="22"/>
              </w:rPr>
              <w:t>E7</w:t>
            </w:r>
          </w:p>
        </w:tc>
        <w:tc>
          <w:tcPr>
            <w:tcW w:w="6208" w:type="dxa"/>
            <w:shd w:val="clear" w:color="auto" w:fill="auto"/>
          </w:tcPr>
          <w:p w14:paraId="6845A938" w14:textId="77777777" w:rsidR="00534199" w:rsidRDefault="00534199" w:rsidP="00534199">
            <w:pPr>
              <w:rPr>
                <w:rFonts w:cs="Arial"/>
                <w:color w:val="000000"/>
                <w:szCs w:val="22"/>
              </w:rPr>
            </w:pPr>
            <w:r>
              <w:rPr>
                <w:rFonts w:cs="Arial"/>
                <w:color w:val="000000"/>
                <w:szCs w:val="22"/>
              </w:rPr>
              <w:t>E2.3 Driver phone call ends.</w:t>
            </w:r>
          </w:p>
        </w:tc>
      </w:tr>
      <w:tr w:rsidR="00534199" w:rsidRPr="007C20FA" w14:paraId="369438C9" w14:textId="77777777" w:rsidTr="000A70F7">
        <w:trPr>
          <w:trHeight w:val="255"/>
          <w:jc w:val="center"/>
        </w:trPr>
        <w:tc>
          <w:tcPr>
            <w:tcW w:w="2546" w:type="dxa"/>
            <w:vMerge/>
            <w:shd w:val="clear" w:color="auto" w:fill="D9D9D9" w:themeFill="background1" w:themeFillShade="D9"/>
          </w:tcPr>
          <w:p w14:paraId="02249250" w14:textId="77777777" w:rsidR="00534199" w:rsidRDefault="00534199" w:rsidP="00534199">
            <w:pPr>
              <w:rPr>
                <w:rFonts w:cs="Arial"/>
                <w:b/>
                <w:bCs/>
                <w:color w:val="000000"/>
                <w:szCs w:val="22"/>
              </w:rPr>
            </w:pPr>
          </w:p>
        </w:tc>
        <w:tc>
          <w:tcPr>
            <w:tcW w:w="1560" w:type="dxa"/>
            <w:shd w:val="clear" w:color="auto" w:fill="auto"/>
          </w:tcPr>
          <w:p w14:paraId="500DAC73" w14:textId="77777777" w:rsidR="00534199" w:rsidRDefault="00534199" w:rsidP="00534199">
            <w:pPr>
              <w:rPr>
                <w:rFonts w:cs="Arial"/>
                <w:color w:val="000000"/>
                <w:szCs w:val="22"/>
              </w:rPr>
            </w:pPr>
            <w:r>
              <w:rPr>
                <w:rFonts w:cs="Arial"/>
                <w:color w:val="000000"/>
                <w:szCs w:val="22"/>
              </w:rPr>
              <w:t>E8</w:t>
            </w:r>
          </w:p>
        </w:tc>
        <w:tc>
          <w:tcPr>
            <w:tcW w:w="6208" w:type="dxa"/>
            <w:shd w:val="clear" w:color="auto" w:fill="auto"/>
          </w:tcPr>
          <w:p w14:paraId="379DAA1F" w14:textId="77777777" w:rsidR="00534199" w:rsidRDefault="00534199" w:rsidP="00534199">
            <w:pPr>
              <w:rPr>
                <w:rFonts w:cs="Arial"/>
                <w:color w:val="000000"/>
                <w:szCs w:val="22"/>
              </w:rPr>
            </w:pPr>
            <w:r>
              <w:rPr>
                <w:rFonts w:cs="Arial"/>
                <w:color w:val="000000"/>
                <w:szCs w:val="22"/>
              </w:rPr>
              <w:t>E2.4 Audio remains in zone mode as media sharing has changed from prior to the phone call.</w:t>
            </w:r>
          </w:p>
        </w:tc>
      </w:tr>
      <w:tr w:rsidR="00534199" w:rsidRPr="007C20FA" w14:paraId="161748B6" w14:textId="77777777" w:rsidTr="000A70F7">
        <w:trPr>
          <w:trHeight w:val="255"/>
          <w:jc w:val="center"/>
        </w:trPr>
        <w:tc>
          <w:tcPr>
            <w:tcW w:w="2546" w:type="dxa"/>
            <w:vMerge/>
            <w:shd w:val="clear" w:color="auto" w:fill="D9D9D9" w:themeFill="background1" w:themeFillShade="D9"/>
          </w:tcPr>
          <w:p w14:paraId="6F534278" w14:textId="77777777" w:rsidR="00534199" w:rsidRDefault="00534199" w:rsidP="00534199">
            <w:pPr>
              <w:rPr>
                <w:rFonts w:cs="Arial"/>
                <w:b/>
                <w:bCs/>
                <w:color w:val="000000"/>
                <w:szCs w:val="22"/>
              </w:rPr>
            </w:pPr>
          </w:p>
        </w:tc>
        <w:tc>
          <w:tcPr>
            <w:tcW w:w="1560" w:type="dxa"/>
            <w:shd w:val="clear" w:color="auto" w:fill="auto"/>
          </w:tcPr>
          <w:p w14:paraId="6829F26C" w14:textId="77777777" w:rsidR="00534199" w:rsidRDefault="00534199" w:rsidP="00534199">
            <w:pPr>
              <w:rPr>
                <w:rFonts w:cs="Arial"/>
                <w:color w:val="000000"/>
                <w:szCs w:val="22"/>
              </w:rPr>
            </w:pPr>
            <w:r>
              <w:rPr>
                <w:rFonts w:cs="Arial"/>
                <w:color w:val="000000"/>
                <w:szCs w:val="22"/>
              </w:rPr>
              <w:t>E9</w:t>
            </w:r>
          </w:p>
        </w:tc>
        <w:tc>
          <w:tcPr>
            <w:tcW w:w="6208" w:type="dxa"/>
            <w:shd w:val="clear" w:color="auto" w:fill="auto"/>
          </w:tcPr>
          <w:p w14:paraId="2C460AC1" w14:textId="77777777" w:rsidR="00534199" w:rsidRDefault="00534199" w:rsidP="00534199">
            <w:pPr>
              <w:rPr>
                <w:rFonts w:cs="Arial"/>
                <w:color w:val="000000"/>
                <w:szCs w:val="22"/>
              </w:rPr>
            </w:pPr>
            <w:r>
              <w:rPr>
                <w:rFonts w:cs="Arial"/>
                <w:color w:val="000000"/>
                <w:szCs w:val="22"/>
              </w:rPr>
              <w:t>E3.1 Passenger is sharing audio to their current zone. Passenger receives a phone call.</w:t>
            </w:r>
          </w:p>
        </w:tc>
      </w:tr>
      <w:tr w:rsidR="00534199" w:rsidRPr="007C20FA" w14:paraId="20C48808" w14:textId="77777777" w:rsidTr="000A70F7">
        <w:trPr>
          <w:trHeight w:val="255"/>
          <w:jc w:val="center"/>
        </w:trPr>
        <w:tc>
          <w:tcPr>
            <w:tcW w:w="2546" w:type="dxa"/>
            <w:vMerge/>
            <w:shd w:val="clear" w:color="auto" w:fill="D9D9D9" w:themeFill="background1" w:themeFillShade="D9"/>
          </w:tcPr>
          <w:p w14:paraId="164D233F" w14:textId="77777777" w:rsidR="00534199" w:rsidRDefault="00534199" w:rsidP="00534199">
            <w:pPr>
              <w:rPr>
                <w:rFonts w:cs="Arial"/>
                <w:b/>
                <w:bCs/>
                <w:color w:val="000000"/>
                <w:szCs w:val="22"/>
              </w:rPr>
            </w:pPr>
          </w:p>
        </w:tc>
        <w:tc>
          <w:tcPr>
            <w:tcW w:w="1560" w:type="dxa"/>
            <w:shd w:val="clear" w:color="auto" w:fill="auto"/>
          </w:tcPr>
          <w:p w14:paraId="284DD30C" w14:textId="77777777" w:rsidR="00534199" w:rsidRDefault="00534199" w:rsidP="00534199">
            <w:pPr>
              <w:rPr>
                <w:rFonts w:cs="Arial"/>
                <w:color w:val="000000"/>
                <w:szCs w:val="22"/>
              </w:rPr>
            </w:pPr>
            <w:r>
              <w:rPr>
                <w:rFonts w:cs="Arial"/>
                <w:color w:val="000000"/>
                <w:szCs w:val="22"/>
              </w:rPr>
              <w:t>E10</w:t>
            </w:r>
          </w:p>
        </w:tc>
        <w:tc>
          <w:tcPr>
            <w:tcW w:w="6208" w:type="dxa"/>
            <w:shd w:val="clear" w:color="auto" w:fill="auto"/>
          </w:tcPr>
          <w:p w14:paraId="4CA63ED0" w14:textId="77777777" w:rsidR="00534199" w:rsidRDefault="00534199" w:rsidP="00534199">
            <w:pPr>
              <w:rPr>
                <w:rFonts w:cs="Arial"/>
                <w:color w:val="000000"/>
                <w:szCs w:val="22"/>
              </w:rPr>
            </w:pPr>
            <w:r>
              <w:rPr>
                <w:rFonts w:cs="Arial"/>
                <w:color w:val="000000"/>
                <w:szCs w:val="22"/>
              </w:rPr>
              <w:t>E3.2 Passenger takes the phone call. Audio stops playing for the rest of the zone. Passenger receives the phone call through the headrest speaker.</w:t>
            </w:r>
          </w:p>
        </w:tc>
      </w:tr>
      <w:tr w:rsidR="00534199" w:rsidRPr="007C20FA" w14:paraId="12FAB330" w14:textId="77777777" w:rsidTr="000A70F7">
        <w:trPr>
          <w:trHeight w:val="255"/>
          <w:jc w:val="center"/>
        </w:trPr>
        <w:tc>
          <w:tcPr>
            <w:tcW w:w="2546" w:type="dxa"/>
            <w:vMerge/>
            <w:shd w:val="clear" w:color="auto" w:fill="D9D9D9" w:themeFill="background1" w:themeFillShade="D9"/>
          </w:tcPr>
          <w:p w14:paraId="2EA365E9" w14:textId="77777777" w:rsidR="00534199" w:rsidRDefault="00534199" w:rsidP="00534199">
            <w:pPr>
              <w:rPr>
                <w:rFonts w:cs="Arial"/>
                <w:b/>
                <w:bCs/>
                <w:color w:val="000000"/>
                <w:szCs w:val="22"/>
              </w:rPr>
            </w:pPr>
          </w:p>
        </w:tc>
        <w:tc>
          <w:tcPr>
            <w:tcW w:w="1560" w:type="dxa"/>
            <w:shd w:val="clear" w:color="auto" w:fill="auto"/>
          </w:tcPr>
          <w:p w14:paraId="4D896EAA" w14:textId="77777777" w:rsidR="00534199" w:rsidRDefault="00534199" w:rsidP="00534199">
            <w:pPr>
              <w:rPr>
                <w:rFonts w:cs="Arial"/>
                <w:color w:val="000000"/>
                <w:szCs w:val="22"/>
              </w:rPr>
            </w:pPr>
            <w:r>
              <w:rPr>
                <w:rFonts w:cs="Arial"/>
                <w:color w:val="000000"/>
                <w:szCs w:val="22"/>
              </w:rPr>
              <w:t>E11</w:t>
            </w:r>
          </w:p>
        </w:tc>
        <w:tc>
          <w:tcPr>
            <w:tcW w:w="6208" w:type="dxa"/>
            <w:shd w:val="clear" w:color="auto" w:fill="auto"/>
          </w:tcPr>
          <w:p w14:paraId="2C67537D" w14:textId="77777777" w:rsidR="00534199" w:rsidRDefault="00534199" w:rsidP="00534199">
            <w:pPr>
              <w:rPr>
                <w:rFonts w:cs="Arial"/>
                <w:color w:val="000000"/>
                <w:szCs w:val="22"/>
              </w:rPr>
            </w:pPr>
            <w:r>
              <w:rPr>
                <w:rFonts w:cs="Arial"/>
                <w:color w:val="000000"/>
                <w:szCs w:val="22"/>
              </w:rPr>
              <w:t>E3.3 Driver/Passengers select a new audio source. Passenger phone call ends.</w:t>
            </w:r>
          </w:p>
        </w:tc>
      </w:tr>
      <w:tr w:rsidR="00534199" w:rsidRPr="007C20FA" w14:paraId="06BFF361" w14:textId="77777777" w:rsidTr="000A70F7">
        <w:trPr>
          <w:trHeight w:val="255"/>
          <w:jc w:val="center"/>
        </w:trPr>
        <w:tc>
          <w:tcPr>
            <w:tcW w:w="2546" w:type="dxa"/>
            <w:vMerge/>
            <w:shd w:val="clear" w:color="auto" w:fill="D9D9D9" w:themeFill="background1" w:themeFillShade="D9"/>
          </w:tcPr>
          <w:p w14:paraId="36B8E492" w14:textId="77777777" w:rsidR="00534199" w:rsidRDefault="00534199" w:rsidP="00534199">
            <w:pPr>
              <w:rPr>
                <w:rFonts w:cs="Arial"/>
                <w:b/>
                <w:bCs/>
                <w:color w:val="000000"/>
                <w:szCs w:val="22"/>
              </w:rPr>
            </w:pPr>
          </w:p>
        </w:tc>
        <w:tc>
          <w:tcPr>
            <w:tcW w:w="1560" w:type="dxa"/>
            <w:shd w:val="clear" w:color="auto" w:fill="auto"/>
          </w:tcPr>
          <w:p w14:paraId="6E258E5A" w14:textId="77777777" w:rsidR="00534199" w:rsidRDefault="00534199" w:rsidP="00534199">
            <w:pPr>
              <w:rPr>
                <w:rFonts w:cs="Arial"/>
                <w:color w:val="000000"/>
                <w:szCs w:val="22"/>
              </w:rPr>
            </w:pPr>
            <w:r>
              <w:rPr>
                <w:rFonts w:cs="Arial"/>
                <w:color w:val="000000"/>
                <w:szCs w:val="22"/>
              </w:rPr>
              <w:t>E12</w:t>
            </w:r>
          </w:p>
        </w:tc>
        <w:tc>
          <w:tcPr>
            <w:tcW w:w="6208" w:type="dxa"/>
            <w:shd w:val="clear" w:color="auto" w:fill="auto"/>
          </w:tcPr>
          <w:p w14:paraId="31D30051" w14:textId="77777777" w:rsidR="00534199" w:rsidRDefault="00534199" w:rsidP="00534199">
            <w:pPr>
              <w:rPr>
                <w:rFonts w:cs="Arial"/>
                <w:color w:val="000000"/>
                <w:szCs w:val="22"/>
              </w:rPr>
            </w:pPr>
            <w:r>
              <w:rPr>
                <w:rFonts w:cs="Arial"/>
                <w:color w:val="000000"/>
                <w:szCs w:val="22"/>
              </w:rPr>
              <w:t>E3.4 Audio remains in zone mode as media sharing has changed from prior to the phone call.</w:t>
            </w:r>
          </w:p>
        </w:tc>
      </w:tr>
      <w:tr w:rsidR="00534199" w:rsidRPr="007C20FA" w14:paraId="21896282" w14:textId="77777777" w:rsidTr="000A70F7">
        <w:trPr>
          <w:trHeight w:val="255"/>
          <w:jc w:val="center"/>
        </w:trPr>
        <w:tc>
          <w:tcPr>
            <w:tcW w:w="2546" w:type="dxa"/>
            <w:vMerge w:val="restart"/>
            <w:shd w:val="clear" w:color="auto" w:fill="D9D9D9" w:themeFill="background1" w:themeFillShade="D9"/>
          </w:tcPr>
          <w:p w14:paraId="0CE87C73"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4DFB01B2"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317CF32A" w14:textId="77777777" w:rsidR="00534199" w:rsidRDefault="00534199" w:rsidP="00534199">
            <w:pPr>
              <w:rPr>
                <w:rFonts w:cs="Arial"/>
                <w:color w:val="000000"/>
                <w:szCs w:val="22"/>
              </w:rPr>
            </w:pPr>
            <w:r>
              <w:rPr>
                <w:rFonts w:cs="Arial"/>
                <w:color w:val="000000"/>
                <w:szCs w:val="22"/>
              </w:rPr>
              <w:t>Audio returns to original state, in terms of audio mode and audio that was playing prior to the phone call.</w:t>
            </w:r>
          </w:p>
        </w:tc>
      </w:tr>
    </w:tbl>
    <w:p w14:paraId="2E94DD4F" w14:textId="77777777" w:rsidR="009F1DBF" w:rsidRDefault="009F1DBF" w:rsidP="009D2039"/>
    <w:p w14:paraId="1FFAEF80" w14:textId="77777777" w:rsidR="00842150" w:rsidRPr="0017445F" w:rsidRDefault="00842150" w:rsidP="00842150">
      <w:pPr>
        <w:pStyle w:val="REUseCase"/>
        <w:shd w:val="clear" w:color="auto" w:fill="F2F2F2" w:themeFill="background1" w:themeFillShade="F2"/>
      </w:pPr>
      <w:r>
        <w:t xml:space="preserve"> UC3_Share Audio</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681B656" w14:textId="77777777" w:rsidTr="000A70F7">
        <w:trPr>
          <w:trHeight w:val="255"/>
          <w:jc w:val="center"/>
        </w:trPr>
        <w:tc>
          <w:tcPr>
            <w:tcW w:w="2546" w:type="dxa"/>
            <w:vMerge w:val="restart"/>
            <w:shd w:val="clear" w:color="auto" w:fill="D9D9D9" w:themeFill="background1" w:themeFillShade="D9"/>
            <w:hideMark/>
          </w:tcPr>
          <w:p w14:paraId="78C2C622" w14:textId="77777777" w:rsidR="00673483" w:rsidRDefault="00673483" w:rsidP="00673483">
            <w:pPr>
              <w:rPr>
                <w:rFonts w:cs="Arial"/>
                <w:b/>
                <w:bCs/>
                <w:color w:val="000000"/>
                <w:szCs w:val="22"/>
              </w:rPr>
            </w:pPr>
            <w:r w:rsidRPr="007C20FA">
              <w:rPr>
                <w:rFonts w:cs="Arial"/>
                <w:b/>
                <w:bCs/>
                <w:color w:val="000000"/>
                <w:szCs w:val="22"/>
              </w:rPr>
              <w:t>Actors</w:t>
            </w:r>
          </w:p>
          <w:p w14:paraId="6337EEE0" w14:textId="77777777" w:rsidR="00673483" w:rsidRPr="00C46391" w:rsidRDefault="00673483" w:rsidP="00673483">
            <w:pPr>
              <w:rPr>
                <w:rFonts w:cs="Arial"/>
                <w:color w:val="000000"/>
                <w:szCs w:val="22"/>
              </w:rPr>
            </w:pPr>
          </w:p>
        </w:tc>
        <w:tc>
          <w:tcPr>
            <w:tcW w:w="1560" w:type="dxa"/>
            <w:shd w:val="clear" w:color="auto" w:fill="auto"/>
          </w:tcPr>
          <w:p w14:paraId="73D3F032" w14:textId="77777777" w:rsidR="00673483" w:rsidRDefault="00673483" w:rsidP="00673483">
            <w:r>
              <w:t>Primary</w:t>
            </w:r>
          </w:p>
        </w:tc>
        <w:tc>
          <w:tcPr>
            <w:tcW w:w="6208" w:type="dxa"/>
            <w:shd w:val="clear" w:color="auto" w:fill="auto"/>
          </w:tcPr>
          <w:p w14:paraId="24B2B2CA" w14:textId="77777777" w:rsidR="00673483" w:rsidRDefault="00673483" w:rsidP="00673483">
            <w:pPr>
              <w:rPr>
                <w:rFonts w:cs="Arial"/>
                <w:color w:val="C0504D" w:themeColor="accent2"/>
                <w:szCs w:val="22"/>
              </w:rPr>
            </w:pPr>
            <w:r w:rsidRPr="00240914">
              <w:t>Rear Zone Passengers</w:t>
            </w:r>
            <w:r w:rsidRPr="004A20FB">
              <w:rPr>
                <w:rFonts w:cs="Arial"/>
                <w:color w:val="C0504D" w:themeColor="accent2"/>
                <w:szCs w:val="22"/>
              </w:rPr>
              <w:t xml:space="preserve"> </w:t>
            </w:r>
          </w:p>
        </w:tc>
      </w:tr>
      <w:tr w:rsidR="00673483" w:rsidRPr="007C20FA" w14:paraId="0A185808" w14:textId="77777777" w:rsidTr="000A70F7">
        <w:trPr>
          <w:trHeight w:val="255"/>
          <w:jc w:val="center"/>
        </w:trPr>
        <w:tc>
          <w:tcPr>
            <w:tcW w:w="2546" w:type="dxa"/>
            <w:vMerge/>
            <w:shd w:val="clear" w:color="auto" w:fill="D9D9D9" w:themeFill="background1" w:themeFillShade="D9"/>
          </w:tcPr>
          <w:p w14:paraId="693D01F8" w14:textId="77777777" w:rsidR="00673483" w:rsidRPr="007C20FA" w:rsidRDefault="00673483" w:rsidP="00673483">
            <w:pPr>
              <w:rPr>
                <w:rFonts w:cs="Arial"/>
                <w:b/>
                <w:bCs/>
                <w:color w:val="000000"/>
                <w:szCs w:val="22"/>
              </w:rPr>
            </w:pPr>
          </w:p>
        </w:tc>
        <w:tc>
          <w:tcPr>
            <w:tcW w:w="1560" w:type="dxa"/>
            <w:shd w:val="clear" w:color="auto" w:fill="auto"/>
          </w:tcPr>
          <w:p w14:paraId="64816354"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2CC7E5B" w14:textId="77777777" w:rsidR="00673483" w:rsidRDefault="00673483" w:rsidP="00673483">
            <w:pPr>
              <w:rPr>
                <w:rFonts w:cs="Arial"/>
                <w:color w:val="000000"/>
                <w:szCs w:val="22"/>
              </w:rPr>
            </w:pPr>
            <w:r w:rsidRPr="00240914">
              <w:rPr>
                <w:rFonts w:cs="Arial"/>
                <w:szCs w:val="22"/>
              </w:rPr>
              <w:t>HMI</w:t>
            </w:r>
          </w:p>
        </w:tc>
      </w:tr>
      <w:tr w:rsidR="00673483" w:rsidRPr="007C20FA" w14:paraId="4DFAB487" w14:textId="77777777" w:rsidTr="000A70F7">
        <w:trPr>
          <w:trHeight w:val="255"/>
          <w:jc w:val="center"/>
        </w:trPr>
        <w:tc>
          <w:tcPr>
            <w:tcW w:w="2546" w:type="dxa"/>
            <w:vMerge/>
            <w:shd w:val="clear" w:color="auto" w:fill="D9D9D9" w:themeFill="background1" w:themeFillShade="D9"/>
          </w:tcPr>
          <w:p w14:paraId="62F5DEC1" w14:textId="77777777" w:rsidR="00673483" w:rsidRPr="007C20FA" w:rsidRDefault="00673483" w:rsidP="00673483">
            <w:pPr>
              <w:rPr>
                <w:rFonts w:cs="Arial"/>
                <w:b/>
                <w:bCs/>
                <w:color w:val="000000"/>
                <w:szCs w:val="22"/>
              </w:rPr>
            </w:pPr>
          </w:p>
        </w:tc>
        <w:tc>
          <w:tcPr>
            <w:tcW w:w="1560" w:type="dxa"/>
            <w:shd w:val="clear" w:color="auto" w:fill="auto"/>
          </w:tcPr>
          <w:p w14:paraId="0D6F86A1"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A8C9347" w14:textId="77777777" w:rsidR="00673483" w:rsidRDefault="00673483" w:rsidP="00673483">
            <w:pPr>
              <w:rPr>
                <w:rFonts w:cs="Arial"/>
                <w:color w:val="000000"/>
                <w:szCs w:val="22"/>
              </w:rPr>
            </w:pPr>
            <w:r w:rsidRPr="00240914">
              <w:rPr>
                <w:rFonts w:cs="Arial"/>
                <w:szCs w:val="22"/>
              </w:rPr>
              <w:t>Ultimate Remote Control Info Provider</w:t>
            </w:r>
          </w:p>
        </w:tc>
      </w:tr>
      <w:tr w:rsidR="00534199" w:rsidRPr="007C20FA" w14:paraId="320A0A36" w14:textId="77777777" w:rsidTr="000A70F7">
        <w:trPr>
          <w:trHeight w:val="255"/>
          <w:jc w:val="center"/>
        </w:trPr>
        <w:tc>
          <w:tcPr>
            <w:tcW w:w="2546" w:type="dxa"/>
            <w:shd w:val="clear" w:color="auto" w:fill="D9D9D9" w:themeFill="background1" w:themeFillShade="D9"/>
          </w:tcPr>
          <w:p w14:paraId="25EC7F8D"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7CE61C43" w14:textId="77777777" w:rsidR="00534199" w:rsidRDefault="00534199" w:rsidP="00534199">
            <w:pPr>
              <w:rPr>
                <w:rFonts w:cs="Arial"/>
                <w:color w:val="000000"/>
                <w:szCs w:val="22"/>
              </w:rPr>
            </w:pPr>
          </w:p>
        </w:tc>
        <w:tc>
          <w:tcPr>
            <w:tcW w:w="6208" w:type="dxa"/>
            <w:shd w:val="clear" w:color="auto" w:fill="auto"/>
          </w:tcPr>
          <w:p w14:paraId="22D72097" w14:textId="77777777" w:rsidR="00534199" w:rsidRDefault="00534199" w:rsidP="00534199">
            <w:pPr>
              <w:rPr>
                <w:rFonts w:cs="Arial"/>
                <w:color w:val="000000"/>
                <w:szCs w:val="22"/>
              </w:rPr>
            </w:pPr>
            <w:r>
              <w:rPr>
                <w:rFonts w:cs="Arial"/>
                <w:color w:val="000000"/>
                <w:szCs w:val="22"/>
              </w:rPr>
              <w:t>My Seat Space</w:t>
            </w:r>
          </w:p>
        </w:tc>
      </w:tr>
      <w:tr w:rsidR="00534199" w:rsidRPr="007C20FA" w14:paraId="3858A2D7" w14:textId="77777777" w:rsidTr="000A70F7">
        <w:trPr>
          <w:trHeight w:val="255"/>
          <w:jc w:val="center"/>
        </w:trPr>
        <w:tc>
          <w:tcPr>
            <w:tcW w:w="2546" w:type="dxa"/>
            <w:shd w:val="clear" w:color="auto" w:fill="D9D9D9" w:themeFill="background1" w:themeFillShade="D9"/>
            <w:hideMark/>
          </w:tcPr>
          <w:p w14:paraId="46368CCA"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5C3ECB0" w14:textId="77777777" w:rsidR="00534199" w:rsidRPr="007C20FA" w:rsidRDefault="00534199" w:rsidP="00534199">
            <w:pPr>
              <w:rPr>
                <w:rFonts w:cs="Arial"/>
                <w:color w:val="000000"/>
                <w:szCs w:val="22"/>
              </w:rPr>
            </w:pPr>
          </w:p>
        </w:tc>
        <w:tc>
          <w:tcPr>
            <w:tcW w:w="6208" w:type="dxa"/>
            <w:shd w:val="clear" w:color="auto" w:fill="auto"/>
          </w:tcPr>
          <w:p w14:paraId="385BE478" w14:textId="77777777" w:rsidR="00CF6E20" w:rsidRDefault="00CF6E20"/>
        </w:tc>
      </w:tr>
      <w:tr w:rsidR="00534199" w:rsidRPr="007C20FA" w14:paraId="52F842D9" w14:textId="77777777" w:rsidTr="000A70F7">
        <w:trPr>
          <w:trHeight w:val="20"/>
          <w:jc w:val="center"/>
        </w:trPr>
        <w:tc>
          <w:tcPr>
            <w:tcW w:w="2546" w:type="dxa"/>
            <w:vMerge w:val="restart"/>
            <w:shd w:val="clear" w:color="auto" w:fill="D9D9D9" w:themeFill="background1" w:themeFillShade="D9"/>
            <w:hideMark/>
          </w:tcPr>
          <w:p w14:paraId="3B6BE461"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52521A6"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6C88B0EC" w14:textId="77777777" w:rsidR="00534199" w:rsidRDefault="00534199" w:rsidP="00534199">
            <w:pPr>
              <w:rPr>
                <w:rFonts w:cs="Arial"/>
                <w:color w:val="000000"/>
                <w:szCs w:val="22"/>
              </w:rPr>
            </w:pPr>
            <w:r>
              <w:rPr>
                <w:rFonts w:cs="Arial"/>
                <w:color w:val="000000"/>
                <w:szCs w:val="22"/>
              </w:rPr>
              <w:t>HMI Enabled</w:t>
            </w:r>
          </w:p>
        </w:tc>
      </w:tr>
      <w:tr w:rsidR="00534199" w:rsidRPr="007C20FA" w14:paraId="28B74D3A" w14:textId="77777777" w:rsidTr="000A70F7">
        <w:trPr>
          <w:trHeight w:val="20"/>
          <w:jc w:val="center"/>
        </w:trPr>
        <w:tc>
          <w:tcPr>
            <w:tcW w:w="2546" w:type="dxa"/>
            <w:vMerge/>
            <w:shd w:val="clear" w:color="auto" w:fill="D9D9D9" w:themeFill="background1" w:themeFillShade="D9"/>
          </w:tcPr>
          <w:p w14:paraId="19295514" w14:textId="77777777" w:rsidR="00534199" w:rsidRPr="007C20FA" w:rsidRDefault="00534199" w:rsidP="00534199">
            <w:pPr>
              <w:rPr>
                <w:rFonts w:cs="Arial"/>
                <w:b/>
                <w:bCs/>
                <w:color w:val="000000"/>
                <w:szCs w:val="22"/>
              </w:rPr>
            </w:pPr>
          </w:p>
        </w:tc>
        <w:tc>
          <w:tcPr>
            <w:tcW w:w="1560" w:type="dxa"/>
            <w:shd w:val="clear" w:color="auto" w:fill="auto"/>
          </w:tcPr>
          <w:p w14:paraId="61B1965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74E24D2A" w14:textId="77777777" w:rsidR="00534199" w:rsidRDefault="00534199" w:rsidP="00534199">
            <w:pPr>
              <w:rPr>
                <w:rFonts w:cs="Arial"/>
                <w:color w:val="000000"/>
                <w:szCs w:val="22"/>
              </w:rPr>
            </w:pPr>
            <w:r>
              <w:rPr>
                <w:rFonts w:cs="Arial"/>
                <w:color w:val="000000"/>
                <w:szCs w:val="22"/>
              </w:rPr>
              <w:t>MySeatSpace Global Functionality is turned on</w:t>
            </w:r>
          </w:p>
        </w:tc>
      </w:tr>
      <w:tr w:rsidR="00534199" w:rsidRPr="007C20FA" w14:paraId="7BC11B34" w14:textId="77777777" w:rsidTr="000A70F7">
        <w:trPr>
          <w:trHeight w:val="20"/>
          <w:jc w:val="center"/>
        </w:trPr>
        <w:tc>
          <w:tcPr>
            <w:tcW w:w="2546" w:type="dxa"/>
            <w:vMerge/>
            <w:shd w:val="clear" w:color="auto" w:fill="D9D9D9" w:themeFill="background1" w:themeFillShade="D9"/>
          </w:tcPr>
          <w:p w14:paraId="1B1A8569" w14:textId="77777777" w:rsidR="00534199" w:rsidRPr="007C20FA" w:rsidRDefault="00534199" w:rsidP="00534199">
            <w:pPr>
              <w:rPr>
                <w:rFonts w:cs="Arial"/>
                <w:b/>
                <w:bCs/>
                <w:color w:val="000000"/>
                <w:szCs w:val="22"/>
              </w:rPr>
            </w:pPr>
          </w:p>
        </w:tc>
        <w:tc>
          <w:tcPr>
            <w:tcW w:w="1560" w:type="dxa"/>
            <w:shd w:val="clear" w:color="auto" w:fill="auto"/>
          </w:tcPr>
          <w:p w14:paraId="637CD0BA"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466069A1" w14:textId="77777777" w:rsidR="00534199" w:rsidRDefault="00534199" w:rsidP="00534199">
            <w:pPr>
              <w:rPr>
                <w:rFonts w:cs="Arial"/>
                <w:color w:val="000000"/>
                <w:szCs w:val="22"/>
              </w:rPr>
            </w:pPr>
            <w:r>
              <w:rPr>
                <w:rFonts w:cs="Arial"/>
                <w:color w:val="000000"/>
                <w:szCs w:val="22"/>
              </w:rPr>
              <w:t>No lockouts are activated for audio or URC feature</w:t>
            </w:r>
          </w:p>
        </w:tc>
      </w:tr>
      <w:tr w:rsidR="00534199" w:rsidRPr="007C20FA" w14:paraId="52D1D2DF" w14:textId="77777777" w:rsidTr="000A70F7">
        <w:trPr>
          <w:trHeight w:val="20"/>
          <w:jc w:val="center"/>
        </w:trPr>
        <w:tc>
          <w:tcPr>
            <w:tcW w:w="2546" w:type="dxa"/>
            <w:vMerge/>
            <w:shd w:val="clear" w:color="auto" w:fill="D9D9D9" w:themeFill="background1" w:themeFillShade="D9"/>
          </w:tcPr>
          <w:p w14:paraId="3A3D924D" w14:textId="77777777" w:rsidR="00534199" w:rsidRPr="007C20FA" w:rsidRDefault="00534199" w:rsidP="00534199">
            <w:pPr>
              <w:rPr>
                <w:rFonts w:cs="Arial"/>
                <w:b/>
                <w:bCs/>
                <w:color w:val="000000"/>
                <w:szCs w:val="22"/>
              </w:rPr>
            </w:pPr>
          </w:p>
        </w:tc>
        <w:tc>
          <w:tcPr>
            <w:tcW w:w="1560" w:type="dxa"/>
            <w:shd w:val="clear" w:color="auto" w:fill="auto"/>
          </w:tcPr>
          <w:p w14:paraId="672269EA" w14:textId="77777777" w:rsidR="00534199" w:rsidRDefault="00534199" w:rsidP="00534199">
            <w:pPr>
              <w:rPr>
                <w:rFonts w:cs="Arial"/>
                <w:color w:val="000000"/>
                <w:szCs w:val="22"/>
              </w:rPr>
            </w:pPr>
            <w:r>
              <w:rPr>
                <w:rFonts w:cs="Arial"/>
                <w:color w:val="000000"/>
                <w:szCs w:val="22"/>
              </w:rPr>
              <w:t>PreC4</w:t>
            </w:r>
          </w:p>
        </w:tc>
        <w:tc>
          <w:tcPr>
            <w:tcW w:w="6208" w:type="dxa"/>
            <w:shd w:val="clear" w:color="auto" w:fill="auto"/>
          </w:tcPr>
          <w:p w14:paraId="2E461CF6" w14:textId="77777777" w:rsidR="00534199" w:rsidRDefault="00534199" w:rsidP="00534199">
            <w:pPr>
              <w:rPr>
                <w:rFonts w:cs="Arial"/>
                <w:color w:val="000000"/>
                <w:szCs w:val="22"/>
              </w:rPr>
            </w:pPr>
            <w:r>
              <w:rPr>
                <w:rFonts w:cs="Arial"/>
                <w:color w:val="000000"/>
                <w:szCs w:val="22"/>
              </w:rPr>
              <w:t>User phones are connected to the vehicle through URC.</w:t>
            </w:r>
          </w:p>
        </w:tc>
      </w:tr>
      <w:tr w:rsidR="00534199" w:rsidRPr="007C20FA" w14:paraId="0441B9AE" w14:textId="77777777" w:rsidTr="000A70F7">
        <w:trPr>
          <w:trHeight w:val="20"/>
          <w:jc w:val="center"/>
        </w:trPr>
        <w:tc>
          <w:tcPr>
            <w:tcW w:w="2546" w:type="dxa"/>
            <w:shd w:val="clear" w:color="auto" w:fill="D9D9D9" w:themeFill="background1" w:themeFillShade="D9"/>
          </w:tcPr>
          <w:p w14:paraId="5693961E" w14:textId="77777777" w:rsidR="00534199" w:rsidRDefault="00534199" w:rsidP="00534199">
            <w:pPr>
              <w:rPr>
                <w:rFonts w:cs="Arial"/>
                <w:b/>
                <w:bCs/>
                <w:color w:val="000000"/>
                <w:szCs w:val="22"/>
              </w:rPr>
            </w:pPr>
            <w:r>
              <w:rPr>
                <w:rFonts w:cs="Arial"/>
                <w:b/>
                <w:bCs/>
                <w:color w:val="000000"/>
                <w:szCs w:val="22"/>
              </w:rPr>
              <w:lastRenderedPageBreak/>
              <w:t>Main Flow Description</w:t>
            </w:r>
          </w:p>
        </w:tc>
        <w:tc>
          <w:tcPr>
            <w:tcW w:w="1560" w:type="dxa"/>
            <w:shd w:val="clear" w:color="auto" w:fill="auto"/>
          </w:tcPr>
          <w:p w14:paraId="76F2E652" w14:textId="77777777" w:rsidR="00534199" w:rsidRDefault="00534199" w:rsidP="00534199">
            <w:pPr>
              <w:rPr>
                <w:rFonts w:cs="Arial"/>
                <w:color w:val="000000"/>
                <w:szCs w:val="22"/>
              </w:rPr>
            </w:pPr>
          </w:p>
        </w:tc>
        <w:tc>
          <w:tcPr>
            <w:tcW w:w="6208" w:type="dxa"/>
            <w:shd w:val="clear" w:color="auto" w:fill="auto"/>
          </w:tcPr>
          <w:p w14:paraId="5F7AC76E" w14:textId="77777777" w:rsidR="00534199" w:rsidRDefault="00534199" w:rsidP="00534199">
            <w:pPr>
              <w:rPr>
                <w:rFonts w:cs="Arial"/>
                <w:color w:val="000000"/>
                <w:szCs w:val="22"/>
              </w:rPr>
            </w:pPr>
            <w:r>
              <w:rPr>
                <w:rFonts w:cs="Arial"/>
                <w:color w:val="000000"/>
                <w:szCs w:val="22"/>
              </w:rPr>
              <w:t>MySeatSpace allows users to share audio to specific zones or to the entire vehicle. Passengers can share media from their phones via the URC application while the driver and first row passenger can share audio via the SYNC screen.</w:t>
            </w:r>
          </w:p>
        </w:tc>
      </w:tr>
      <w:tr w:rsidR="00534199" w:rsidRPr="007C20FA" w14:paraId="52525F91" w14:textId="77777777" w:rsidTr="000A70F7">
        <w:trPr>
          <w:trHeight w:val="255"/>
          <w:jc w:val="center"/>
        </w:trPr>
        <w:tc>
          <w:tcPr>
            <w:tcW w:w="2546" w:type="dxa"/>
            <w:vMerge w:val="restart"/>
            <w:shd w:val="clear" w:color="auto" w:fill="D9D9D9" w:themeFill="background1" w:themeFillShade="D9"/>
          </w:tcPr>
          <w:p w14:paraId="687CFF35"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E577A89"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D048AED" w14:textId="77777777" w:rsidR="00534199" w:rsidRDefault="00534199" w:rsidP="00534199">
            <w:pPr>
              <w:rPr>
                <w:rFonts w:cs="Arial"/>
                <w:color w:val="000000"/>
                <w:szCs w:val="22"/>
              </w:rPr>
            </w:pPr>
            <w:r>
              <w:rPr>
                <w:rFonts w:cs="Arial"/>
                <w:color w:val="000000"/>
                <w:szCs w:val="22"/>
              </w:rPr>
              <w:t>Passenger selects to play audio for their zone via URC.</w:t>
            </w:r>
          </w:p>
        </w:tc>
      </w:tr>
      <w:tr w:rsidR="00534199" w:rsidRPr="007C20FA" w14:paraId="4DBCE23B" w14:textId="77777777" w:rsidTr="000A70F7">
        <w:trPr>
          <w:trHeight w:val="255"/>
          <w:jc w:val="center"/>
        </w:trPr>
        <w:tc>
          <w:tcPr>
            <w:tcW w:w="2546" w:type="dxa"/>
            <w:vMerge/>
            <w:shd w:val="clear" w:color="auto" w:fill="D9D9D9" w:themeFill="background1" w:themeFillShade="D9"/>
          </w:tcPr>
          <w:p w14:paraId="3D2923BB" w14:textId="77777777" w:rsidR="00534199" w:rsidRPr="007C20FA" w:rsidRDefault="00534199" w:rsidP="00534199">
            <w:pPr>
              <w:rPr>
                <w:rFonts w:cs="Arial"/>
                <w:b/>
                <w:bCs/>
                <w:color w:val="000000"/>
                <w:szCs w:val="22"/>
              </w:rPr>
            </w:pPr>
          </w:p>
        </w:tc>
        <w:tc>
          <w:tcPr>
            <w:tcW w:w="1560" w:type="dxa"/>
            <w:shd w:val="clear" w:color="auto" w:fill="auto"/>
          </w:tcPr>
          <w:p w14:paraId="6E4C7F8B"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07C5E3B2" w14:textId="77777777" w:rsidR="00534199" w:rsidRDefault="00534199" w:rsidP="00534199">
            <w:pPr>
              <w:rPr>
                <w:rFonts w:cs="Arial"/>
                <w:color w:val="000000"/>
                <w:szCs w:val="22"/>
              </w:rPr>
            </w:pPr>
            <w:r>
              <w:rPr>
                <w:rFonts w:cs="Arial"/>
                <w:color w:val="000000"/>
                <w:szCs w:val="22"/>
              </w:rPr>
              <w:t>In Cabin Mode, the driver receives and accepts the audio share to switch to zone mode. In zone mode, the audio does not need approval.</w:t>
            </w:r>
          </w:p>
        </w:tc>
      </w:tr>
      <w:tr w:rsidR="00534199" w:rsidRPr="007C20FA" w14:paraId="3D8BF1B3" w14:textId="77777777" w:rsidTr="000A70F7">
        <w:trPr>
          <w:trHeight w:val="255"/>
          <w:jc w:val="center"/>
        </w:trPr>
        <w:tc>
          <w:tcPr>
            <w:tcW w:w="2546" w:type="dxa"/>
            <w:vMerge/>
            <w:shd w:val="clear" w:color="auto" w:fill="D9D9D9" w:themeFill="background1" w:themeFillShade="D9"/>
          </w:tcPr>
          <w:p w14:paraId="623FBE9C" w14:textId="77777777" w:rsidR="00534199" w:rsidRPr="007C20FA" w:rsidRDefault="00534199" w:rsidP="00534199">
            <w:pPr>
              <w:rPr>
                <w:rFonts w:cs="Arial"/>
                <w:b/>
                <w:bCs/>
                <w:color w:val="000000"/>
                <w:szCs w:val="22"/>
              </w:rPr>
            </w:pPr>
          </w:p>
        </w:tc>
        <w:tc>
          <w:tcPr>
            <w:tcW w:w="1560" w:type="dxa"/>
            <w:shd w:val="clear" w:color="auto" w:fill="auto"/>
          </w:tcPr>
          <w:p w14:paraId="428043F5"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4DBBED50" w14:textId="77777777" w:rsidR="00534199" w:rsidRDefault="00534199" w:rsidP="00534199">
            <w:pPr>
              <w:rPr>
                <w:rFonts w:cs="Arial"/>
                <w:color w:val="000000"/>
                <w:szCs w:val="22"/>
              </w:rPr>
            </w:pPr>
            <w:r>
              <w:rPr>
                <w:rFonts w:cs="Arial"/>
                <w:color w:val="000000"/>
                <w:szCs w:val="22"/>
              </w:rPr>
              <w:t>All other zones will continue to listen to the previous audio played for their zone/cabin.</w:t>
            </w:r>
          </w:p>
        </w:tc>
      </w:tr>
      <w:tr w:rsidR="00534199" w:rsidRPr="007C20FA" w14:paraId="648D4C24" w14:textId="77777777" w:rsidTr="000A70F7">
        <w:trPr>
          <w:trHeight w:val="255"/>
          <w:jc w:val="center"/>
        </w:trPr>
        <w:tc>
          <w:tcPr>
            <w:tcW w:w="2546" w:type="dxa"/>
            <w:shd w:val="clear" w:color="auto" w:fill="D9D9D9" w:themeFill="background1" w:themeFillShade="D9"/>
          </w:tcPr>
          <w:p w14:paraId="3CC43F7D"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4FC4619F" w14:textId="77777777" w:rsidR="00534199" w:rsidRDefault="00534199" w:rsidP="00534199">
            <w:pPr>
              <w:rPr>
                <w:rFonts w:cs="Arial"/>
                <w:color w:val="000000"/>
                <w:szCs w:val="22"/>
              </w:rPr>
            </w:pPr>
          </w:p>
        </w:tc>
        <w:tc>
          <w:tcPr>
            <w:tcW w:w="6208" w:type="dxa"/>
            <w:shd w:val="clear" w:color="auto" w:fill="auto"/>
          </w:tcPr>
          <w:p w14:paraId="3BE1E7FB" w14:textId="77777777" w:rsidR="00534199" w:rsidRDefault="00534199" w:rsidP="00534199">
            <w:pPr>
              <w:rPr>
                <w:rFonts w:cs="Arial"/>
                <w:color w:val="000000"/>
                <w:szCs w:val="22"/>
              </w:rPr>
            </w:pPr>
            <w:r>
              <w:rPr>
                <w:rFonts w:cs="Arial"/>
                <w:color w:val="000000"/>
                <w:szCs w:val="22"/>
              </w:rPr>
              <w:t>A3 Any user requests to share audio with the entire vehicle via URC/SYNC screen.</w:t>
            </w:r>
          </w:p>
        </w:tc>
      </w:tr>
      <w:tr w:rsidR="00534199" w:rsidRPr="007C20FA" w14:paraId="5E7C17D9" w14:textId="77777777" w:rsidTr="000A70F7">
        <w:trPr>
          <w:trHeight w:val="255"/>
          <w:jc w:val="center"/>
        </w:trPr>
        <w:tc>
          <w:tcPr>
            <w:tcW w:w="2546" w:type="dxa"/>
            <w:shd w:val="clear" w:color="auto" w:fill="D9D9D9" w:themeFill="background1" w:themeFillShade="D9"/>
          </w:tcPr>
          <w:p w14:paraId="1BAEF79E"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225E2983" w14:textId="77777777" w:rsidR="00534199" w:rsidRDefault="00534199" w:rsidP="00534199">
            <w:pPr>
              <w:rPr>
                <w:rFonts w:cs="Arial"/>
                <w:color w:val="000000"/>
                <w:szCs w:val="22"/>
              </w:rPr>
            </w:pPr>
          </w:p>
        </w:tc>
        <w:tc>
          <w:tcPr>
            <w:tcW w:w="6208" w:type="dxa"/>
            <w:shd w:val="clear" w:color="auto" w:fill="auto"/>
          </w:tcPr>
          <w:p w14:paraId="116B5A83" w14:textId="77777777" w:rsidR="00534199" w:rsidRDefault="00534199" w:rsidP="00534199">
            <w:pPr>
              <w:rPr>
                <w:rFonts w:cs="Arial"/>
                <w:color w:val="000000"/>
                <w:szCs w:val="22"/>
              </w:rPr>
            </w:pPr>
            <w:r>
              <w:rPr>
                <w:rFonts w:cs="Arial"/>
                <w:color w:val="000000"/>
                <w:szCs w:val="22"/>
              </w:rPr>
              <w:t>A4 The driver activates the "2 Zone Audio Share" after users have shared audio for a four zone configuration. Both Seat 3 and Seat 4 (2nd row left and 2nd row right) passengers are sharing media via URC. Both the driver and front row passenger have separate media sources as well.</w:t>
            </w:r>
          </w:p>
        </w:tc>
      </w:tr>
      <w:tr w:rsidR="00534199" w:rsidRPr="007C20FA" w14:paraId="79CA5D3B" w14:textId="77777777" w:rsidTr="000A70F7">
        <w:trPr>
          <w:trHeight w:val="255"/>
          <w:jc w:val="center"/>
        </w:trPr>
        <w:tc>
          <w:tcPr>
            <w:tcW w:w="2546" w:type="dxa"/>
            <w:shd w:val="clear" w:color="auto" w:fill="D9D9D9" w:themeFill="background1" w:themeFillShade="D9"/>
          </w:tcPr>
          <w:p w14:paraId="59ABCBE1"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2EB94DBB" w14:textId="77777777" w:rsidR="00534199" w:rsidRDefault="00534199" w:rsidP="00534199">
            <w:pPr>
              <w:rPr>
                <w:rFonts w:cs="Arial"/>
                <w:color w:val="000000"/>
                <w:szCs w:val="22"/>
              </w:rPr>
            </w:pPr>
          </w:p>
        </w:tc>
        <w:tc>
          <w:tcPr>
            <w:tcW w:w="6208" w:type="dxa"/>
            <w:shd w:val="clear" w:color="auto" w:fill="auto"/>
          </w:tcPr>
          <w:p w14:paraId="15E7D45B" w14:textId="77777777" w:rsidR="00534199" w:rsidRDefault="00534199" w:rsidP="00534199">
            <w:pPr>
              <w:rPr>
                <w:rFonts w:cs="Arial"/>
                <w:color w:val="000000"/>
                <w:szCs w:val="22"/>
              </w:rPr>
            </w:pPr>
            <w:r>
              <w:rPr>
                <w:rFonts w:cs="Arial"/>
                <w:color w:val="000000"/>
                <w:szCs w:val="22"/>
              </w:rPr>
              <w:t>A1 The passenger chooses to share a media source with another zone.</w:t>
            </w:r>
          </w:p>
        </w:tc>
      </w:tr>
      <w:tr w:rsidR="00534199" w:rsidRPr="007C20FA" w14:paraId="31C0749D" w14:textId="77777777" w:rsidTr="000A70F7">
        <w:trPr>
          <w:trHeight w:val="255"/>
          <w:jc w:val="center"/>
        </w:trPr>
        <w:tc>
          <w:tcPr>
            <w:tcW w:w="2546" w:type="dxa"/>
            <w:shd w:val="clear" w:color="auto" w:fill="D9D9D9" w:themeFill="background1" w:themeFillShade="D9"/>
          </w:tcPr>
          <w:p w14:paraId="636786C9"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15AAABA8" w14:textId="77777777" w:rsidR="00534199" w:rsidRDefault="00534199" w:rsidP="00534199">
            <w:pPr>
              <w:rPr>
                <w:rFonts w:cs="Arial"/>
                <w:color w:val="000000"/>
                <w:szCs w:val="22"/>
              </w:rPr>
            </w:pPr>
          </w:p>
        </w:tc>
        <w:tc>
          <w:tcPr>
            <w:tcW w:w="6208" w:type="dxa"/>
            <w:shd w:val="clear" w:color="auto" w:fill="auto"/>
          </w:tcPr>
          <w:p w14:paraId="4F880F51" w14:textId="77777777" w:rsidR="00534199" w:rsidRDefault="00534199" w:rsidP="00534199">
            <w:pPr>
              <w:rPr>
                <w:rFonts w:cs="Arial"/>
                <w:color w:val="000000"/>
                <w:szCs w:val="22"/>
              </w:rPr>
            </w:pPr>
            <w:r>
              <w:rPr>
                <w:rFonts w:cs="Arial"/>
                <w:color w:val="000000"/>
                <w:szCs w:val="22"/>
              </w:rPr>
              <w:t>A2 Driver/ 1st Row Passenger selects audio for the front zone and a separate audio source for another zone via SYNC screen. (2nd and 3rd row passengers are unable to select SYNC sources via URC application. Only front row can choose this for them.)</w:t>
            </w:r>
          </w:p>
        </w:tc>
      </w:tr>
      <w:tr w:rsidR="00534199" w:rsidRPr="007C20FA" w14:paraId="368C1D9E" w14:textId="77777777" w:rsidTr="000A70F7">
        <w:trPr>
          <w:trHeight w:val="255"/>
          <w:jc w:val="center"/>
        </w:trPr>
        <w:tc>
          <w:tcPr>
            <w:tcW w:w="2546" w:type="dxa"/>
            <w:vMerge w:val="restart"/>
            <w:shd w:val="clear" w:color="auto" w:fill="D9D9D9" w:themeFill="background1" w:themeFillShade="D9"/>
          </w:tcPr>
          <w:p w14:paraId="3F466AE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B7EE3ED"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1DFAB8B1" w14:textId="77777777" w:rsidR="00534199" w:rsidRDefault="00534199" w:rsidP="00534199">
            <w:pPr>
              <w:rPr>
                <w:rFonts w:cs="Arial"/>
                <w:color w:val="000000"/>
                <w:szCs w:val="22"/>
              </w:rPr>
            </w:pPr>
            <w:r>
              <w:rPr>
                <w:rFonts w:cs="Arial"/>
                <w:color w:val="000000"/>
                <w:szCs w:val="22"/>
              </w:rPr>
              <w:t>A1.1</w:t>
            </w:r>
            <w:r>
              <w:rPr>
                <w:rFonts w:cs="Arial"/>
                <w:color w:val="000000"/>
                <w:szCs w:val="22"/>
              </w:rPr>
              <w:tab/>
              <w:t>Passenger requests to share audio with specified zone via the URC app.</w:t>
            </w:r>
          </w:p>
        </w:tc>
      </w:tr>
      <w:tr w:rsidR="00534199" w:rsidRPr="007C20FA" w14:paraId="5F7ACF76" w14:textId="77777777" w:rsidTr="000A70F7">
        <w:trPr>
          <w:trHeight w:val="255"/>
          <w:jc w:val="center"/>
        </w:trPr>
        <w:tc>
          <w:tcPr>
            <w:tcW w:w="2546" w:type="dxa"/>
            <w:vMerge/>
            <w:shd w:val="clear" w:color="auto" w:fill="D9D9D9" w:themeFill="background1" w:themeFillShade="D9"/>
          </w:tcPr>
          <w:p w14:paraId="3858FC88" w14:textId="77777777" w:rsidR="00534199" w:rsidRDefault="00534199" w:rsidP="00534199">
            <w:pPr>
              <w:rPr>
                <w:rFonts w:cs="Arial"/>
                <w:b/>
                <w:bCs/>
                <w:color w:val="000000"/>
                <w:szCs w:val="22"/>
              </w:rPr>
            </w:pPr>
          </w:p>
        </w:tc>
        <w:tc>
          <w:tcPr>
            <w:tcW w:w="1560" w:type="dxa"/>
            <w:shd w:val="clear" w:color="auto" w:fill="auto"/>
          </w:tcPr>
          <w:p w14:paraId="48DCC7D8"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58EB8C86" w14:textId="77777777" w:rsidR="00534199" w:rsidRDefault="00534199" w:rsidP="00534199">
            <w:pPr>
              <w:rPr>
                <w:rFonts w:cs="Arial"/>
                <w:color w:val="000000"/>
                <w:szCs w:val="22"/>
              </w:rPr>
            </w:pPr>
            <w:r>
              <w:rPr>
                <w:rFonts w:cs="Arial"/>
                <w:color w:val="000000"/>
                <w:szCs w:val="22"/>
              </w:rPr>
              <w:t>A1.2</w:t>
            </w:r>
            <w:r>
              <w:rPr>
                <w:rFonts w:cs="Arial"/>
                <w:color w:val="000000"/>
                <w:szCs w:val="22"/>
              </w:rPr>
              <w:tab/>
              <w:t>The zone and driver accepts share request if this vehicle is in Cabin Mode. Only the zone accepts if the vehicle is in zone mode.</w:t>
            </w:r>
          </w:p>
        </w:tc>
      </w:tr>
      <w:tr w:rsidR="00534199" w:rsidRPr="007C20FA" w14:paraId="3BA6AEA2" w14:textId="77777777" w:rsidTr="000A70F7">
        <w:trPr>
          <w:trHeight w:val="255"/>
          <w:jc w:val="center"/>
        </w:trPr>
        <w:tc>
          <w:tcPr>
            <w:tcW w:w="2546" w:type="dxa"/>
            <w:vMerge/>
            <w:shd w:val="clear" w:color="auto" w:fill="D9D9D9" w:themeFill="background1" w:themeFillShade="D9"/>
          </w:tcPr>
          <w:p w14:paraId="0575D975" w14:textId="77777777" w:rsidR="00534199" w:rsidRDefault="00534199" w:rsidP="00534199">
            <w:pPr>
              <w:rPr>
                <w:rFonts w:cs="Arial"/>
                <w:b/>
                <w:bCs/>
                <w:color w:val="000000"/>
                <w:szCs w:val="22"/>
              </w:rPr>
            </w:pPr>
          </w:p>
        </w:tc>
        <w:tc>
          <w:tcPr>
            <w:tcW w:w="1560" w:type="dxa"/>
            <w:shd w:val="clear" w:color="auto" w:fill="auto"/>
          </w:tcPr>
          <w:p w14:paraId="15240D16"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2316C595" w14:textId="77777777" w:rsidR="00534199" w:rsidRDefault="00534199" w:rsidP="00534199">
            <w:pPr>
              <w:rPr>
                <w:rFonts w:cs="Arial"/>
                <w:color w:val="000000"/>
                <w:szCs w:val="22"/>
              </w:rPr>
            </w:pPr>
            <w:r>
              <w:rPr>
                <w:rFonts w:cs="Arial"/>
                <w:color w:val="000000"/>
                <w:szCs w:val="22"/>
              </w:rPr>
              <w:t>A1.3</w:t>
            </w:r>
            <w:r>
              <w:rPr>
                <w:rFonts w:cs="Arial"/>
                <w:color w:val="000000"/>
                <w:szCs w:val="22"/>
              </w:rPr>
              <w:tab/>
              <w:t>If vehicle is in cabin mode, vehicle switches to zone mode. If not, vehicle stays in zone mode.</w:t>
            </w:r>
          </w:p>
        </w:tc>
      </w:tr>
      <w:tr w:rsidR="00534199" w:rsidRPr="007C20FA" w14:paraId="605498B9" w14:textId="77777777" w:rsidTr="000A70F7">
        <w:trPr>
          <w:trHeight w:val="255"/>
          <w:jc w:val="center"/>
        </w:trPr>
        <w:tc>
          <w:tcPr>
            <w:tcW w:w="2546" w:type="dxa"/>
            <w:vMerge/>
            <w:shd w:val="clear" w:color="auto" w:fill="D9D9D9" w:themeFill="background1" w:themeFillShade="D9"/>
          </w:tcPr>
          <w:p w14:paraId="04865DF6" w14:textId="77777777" w:rsidR="00534199" w:rsidRDefault="00534199" w:rsidP="00534199">
            <w:pPr>
              <w:rPr>
                <w:rFonts w:cs="Arial"/>
                <w:b/>
                <w:bCs/>
                <w:color w:val="000000"/>
                <w:szCs w:val="22"/>
              </w:rPr>
            </w:pPr>
          </w:p>
        </w:tc>
        <w:tc>
          <w:tcPr>
            <w:tcW w:w="1560" w:type="dxa"/>
            <w:shd w:val="clear" w:color="auto" w:fill="auto"/>
          </w:tcPr>
          <w:p w14:paraId="31CF696E"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7D0C6A3D" w14:textId="77777777" w:rsidR="00534199" w:rsidRDefault="00534199" w:rsidP="00534199">
            <w:pPr>
              <w:rPr>
                <w:rFonts w:cs="Arial"/>
                <w:color w:val="000000"/>
                <w:szCs w:val="22"/>
              </w:rPr>
            </w:pPr>
            <w:r>
              <w:rPr>
                <w:rFonts w:cs="Arial"/>
                <w:color w:val="000000"/>
                <w:szCs w:val="22"/>
              </w:rPr>
              <w:t>A2.1</w:t>
            </w:r>
            <w:r>
              <w:rPr>
                <w:rFonts w:cs="Arial"/>
                <w:color w:val="000000"/>
                <w:szCs w:val="22"/>
              </w:rPr>
              <w:tab/>
              <w:t>2nd/3rd row passenger verbally requests to listen to SYNC source in the rear zone.</w:t>
            </w:r>
          </w:p>
        </w:tc>
      </w:tr>
      <w:tr w:rsidR="00534199" w:rsidRPr="007C20FA" w14:paraId="5372BEAB" w14:textId="77777777" w:rsidTr="000A70F7">
        <w:trPr>
          <w:trHeight w:val="255"/>
          <w:jc w:val="center"/>
        </w:trPr>
        <w:tc>
          <w:tcPr>
            <w:tcW w:w="2546" w:type="dxa"/>
            <w:vMerge/>
            <w:shd w:val="clear" w:color="auto" w:fill="D9D9D9" w:themeFill="background1" w:themeFillShade="D9"/>
          </w:tcPr>
          <w:p w14:paraId="2873E712" w14:textId="77777777" w:rsidR="00534199" w:rsidRDefault="00534199" w:rsidP="00534199">
            <w:pPr>
              <w:rPr>
                <w:rFonts w:cs="Arial"/>
                <w:b/>
                <w:bCs/>
                <w:color w:val="000000"/>
                <w:szCs w:val="22"/>
              </w:rPr>
            </w:pPr>
          </w:p>
        </w:tc>
        <w:tc>
          <w:tcPr>
            <w:tcW w:w="1560" w:type="dxa"/>
            <w:shd w:val="clear" w:color="auto" w:fill="auto"/>
          </w:tcPr>
          <w:p w14:paraId="01746CAB" w14:textId="77777777" w:rsidR="00534199" w:rsidRDefault="00534199" w:rsidP="00534199">
            <w:pPr>
              <w:rPr>
                <w:rFonts w:cs="Arial"/>
                <w:color w:val="000000"/>
                <w:szCs w:val="22"/>
              </w:rPr>
            </w:pPr>
            <w:r>
              <w:rPr>
                <w:rFonts w:cs="Arial"/>
                <w:color w:val="000000"/>
                <w:szCs w:val="22"/>
              </w:rPr>
              <w:t>A5</w:t>
            </w:r>
          </w:p>
        </w:tc>
        <w:tc>
          <w:tcPr>
            <w:tcW w:w="6208" w:type="dxa"/>
            <w:shd w:val="clear" w:color="auto" w:fill="auto"/>
          </w:tcPr>
          <w:p w14:paraId="6A798867" w14:textId="77777777" w:rsidR="00534199" w:rsidRDefault="00534199" w:rsidP="00534199">
            <w:pPr>
              <w:rPr>
                <w:rFonts w:cs="Arial"/>
                <w:color w:val="000000"/>
                <w:szCs w:val="22"/>
              </w:rPr>
            </w:pPr>
            <w:r>
              <w:rPr>
                <w:rFonts w:cs="Arial"/>
                <w:color w:val="000000"/>
                <w:szCs w:val="22"/>
              </w:rPr>
              <w:t>A2.2</w:t>
            </w:r>
            <w:r>
              <w:rPr>
                <w:rFonts w:cs="Arial"/>
                <w:color w:val="000000"/>
                <w:szCs w:val="22"/>
              </w:rPr>
              <w:tab/>
              <w:t>Driver/1st Row Passenger selects an audio source for the front zone and a separate audio source for the rear zone via the SYNC screen.</w:t>
            </w:r>
          </w:p>
        </w:tc>
      </w:tr>
      <w:tr w:rsidR="00534199" w:rsidRPr="007C20FA" w14:paraId="7A9DF986" w14:textId="77777777" w:rsidTr="000A70F7">
        <w:trPr>
          <w:trHeight w:val="255"/>
          <w:jc w:val="center"/>
        </w:trPr>
        <w:tc>
          <w:tcPr>
            <w:tcW w:w="2546" w:type="dxa"/>
            <w:vMerge/>
            <w:shd w:val="clear" w:color="auto" w:fill="D9D9D9" w:themeFill="background1" w:themeFillShade="D9"/>
          </w:tcPr>
          <w:p w14:paraId="740996F6" w14:textId="77777777" w:rsidR="00534199" w:rsidRDefault="00534199" w:rsidP="00534199">
            <w:pPr>
              <w:rPr>
                <w:rFonts w:cs="Arial"/>
                <w:b/>
                <w:bCs/>
                <w:color w:val="000000"/>
                <w:szCs w:val="22"/>
              </w:rPr>
            </w:pPr>
          </w:p>
        </w:tc>
        <w:tc>
          <w:tcPr>
            <w:tcW w:w="1560" w:type="dxa"/>
            <w:shd w:val="clear" w:color="auto" w:fill="auto"/>
          </w:tcPr>
          <w:p w14:paraId="2EF14A56" w14:textId="77777777" w:rsidR="00534199" w:rsidRDefault="00534199" w:rsidP="00534199">
            <w:pPr>
              <w:rPr>
                <w:rFonts w:cs="Arial"/>
                <w:color w:val="000000"/>
                <w:szCs w:val="22"/>
              </w:rPr>
            </w:pPr>
            <w:r>
              <w:rPr>
                <w:rFonts w:cs="Arial"/>
                <w:color w:val="000000"/>
                <w:szCs w:val="22"/>
              </w:rPr>
              <w:t>A6</w:t>
            </w:r>
          </w:p>
        </w:tc>
        <w:tc>
          <w:tcPr>
            <w:tcW w:w="6208" w:type="dxa"/>
            <w:shd w:val="clear" w:color="auto" w:fill="auto"/>
          </w:tcPr>
          <w:p w14:paraId="79BD9F87" w14:textId="77777777" w:rsidR="00534199" w:rsidRDefault="00534199" w:rsidP="00534199">
            <w:pPr>
              <w:rPr>
                <w:rFonts w:cs="Arial"/>
                <w:color w:val="000000"/>
                <w:szCs w:val="22"/>
              </w:rPr>
            </w:pPr>
            <w:r>
              <w:rPr>
                <w:rFonts w:cs="Arial"/>
                <w:color w:val="000000"/>
                <w:szCs w:val="22"/>
              </w:rPr>
              <w:t>A2.3</w:t>
            </w:r>
            <w:r>
              <w:rPr>
                <w:rFonts w:cs="Arial"/>
                <w:color w:val="000000"/>
                <w:szCs w:val="22"/>
              </w:rPr>
              <w:tab/>
              <w:t>If vehicle is in cabin mode, vehicle switches to zone mode. If not, vehicle stays in zone mode.</w:t>
            </w:r>
          </w:p>
        </w:tc>
      </w:tr>
      <w:tr w:rsidR="00534199" w:rsidRPr="007C20FA" w14:paraId="68ADA2C6" w14:textId="77777777" w:rsidTr="000A70F7">
        <w:trPr>
          <w:trHeight w:val="255"/>
          <w:jc w:val="center"/>
        </w:trPr>
        <w:tc>
          <w:tcPr>
            <w:tcW w:w="2546" w:type="dxa"/>
            <w:vMerge/>
            <w:shd w:val="clear" w:color="auto" w:fill="D9D9D9" w:themeFill="background1" w:themeFillShade="D9"/>
          </w:tcPr>
          <w:p w14:paraId="197A70B5" w14:textId="77777777" w:rsidR="00534199" w:rsidRDefault="00534199" w:rsidP="00534199">
            <w:pPr>
              <w:rPr>
                <w:rFonts w:cs="Arial"/>
                <w:b/>
                <w:bCs/>
                <w:color w:val="000000"/>
                <w:szCs w:val="22"/>
              </w:rPr>
            </w:pPr>
          </w:p>
        </w:tc>
        <w:tc>
          <w:tcPr>
            <w:tcW w:w="1560" w:type="dxa"/>
            <w:shd w:val="clear" w:color="auto" w:fill="auto"/>
          </w:tcPr>
          <w:p w14:paraId="0942A04E" w14:textId="77777777" w:rsidR="00534199" w:rsidRDefault="00534199" w:rsidP="00534199">
            <w:pPr>
              <w:rPr>
                <w:rFonts w:cs="Arial"/>
                <w:color w:val="000000"/>
                <w:szCs w:val="22"/>
              </w:rPr>
            </w:pPr>
            <w:r>
              <w:rPr>
                <w:rFonts w:cs="Arial"/>
                <w:color w:val="000000"/>
                <w:szCs w:val="22"/>
              </w:rPr>
              <w:t>A7</w:t>
            </w:r>
          </w:p>
        </w:tc>
        <w:tc>
          <w:tcPr>
            <w:tcW w:w="6208" w:type="dxa"/>
            <w:shd w:val="clear" w:color="auto" w:fill="auto"/>
          </w:tcPr>
          <w:p w14:paraId="5C0C8DED" w14:textId="77777777" w:rsidR="00534199" w:rsidRDefault="00534199" w:rsidP="00534199">
            <w:pPr>
              <w:rPr>
                <w:rFonts w:cs="Arial"/>
                <w:color w:val="000000"/>
                <w:szCs w:val="22"/>
              </w:rPr>
            </w:pPr>
            <w:r>
              <w:rPr>
                <w:rFonts w:cs="Arial"/>
                <w:color w:val="000000"/>
                <w:szCs w:val="22"/>
              </w:rPr>
              <w:t>A3.1</w:t>
            </w:r>
            <w:r>
              <w:rPr>
                <w:rFonts w:cs="Arial"/>
                <w:color w:val="000000"/>
                <w:szCs w:val="22"/>
              </w:rPr>
              <w:tab/>
              <w:t>Any user requests to share audio with the entire vehicle via URC/SYNC screen.</w:t>
            </w:r>
          </w:p>
        </w:tc>
      </w:tr>
      <w:tr w:rsidR="00534199" w:rsidRPr="007C20FA" w14:paraId="5B0C04EF" w14:textId="77777777" w:rsidTr="000A70F7">
        <w:trPr>
          <w:trHeight w:val="255"/>
          <w:jc w:val="center"/>
        </w:trPr>
        <w:tc>
          <w:tcPr>
            <w:tcW w:w="2546" w:type="dxa"/>
            <w:vMerge/>
            <w:shd w:val="clear" w:color="auto" w:fill="D9D9D9" w:themeFill="background1" w:themeFillShade="D9"/>
          </w:tcPr>
          <w:p w14:paraId="684A726C" w14:textId="77777777" w:rsidR="00534199" w:rsidRDefault="00534199" w:rsidP="00534199">
            <w:pPr>
              <w:rPr>
                <w:rFonts w:cs="Arial"/>
                <w:b/>
                <w:bCs/>
                <w:color w:val="000000"/>
                <w:szCs w:val="22"/>
              </w:rPr>
            </w:pPr>
          </w:p>
        </w:tc>
        <w:tc>
          <w:tcPr>
            <w:tcW w:w="1560" w:type="dxa"/>
            <w:shd w:val="clear" w:color="auto" w:fill="auto"/>
          </w:tcPr>
          <w:p w14:paraId="0B149A0A" w14:textId="77777777" w:rsidR="00534199" w:rsidRDefault="00534199" w:rsidP="00534199">
            <w:pPr>
              <w:rPr>
                <w:rFonts w:cs="Arial"/>
                <w:color w:val="000000"/>
                <w:szCs w:val="22"/>
              </w:rPr>
            </w:pPr>
            <w:r>
              <w:rPr>
                <w:rFonts w:cs="Arial"/>
                <w:color w:val="000000"/>
                <w:szCs w:val="22"/>
              </w:rPr>
              <w:t>A8</w:t>
            </w:r>
          </w:p>
        </w:tc>
        <w:tc>
          <w:tcPr>
            <w:tcW w:w="6208" w:type="dxa"/>
            <w:shd w:val="clear" w:color="auto" w:fill="auto"/>
          </w:tcPr>
          <w:p w14:paraId="30662E53" w14:textId="77777777" w:rsidR="00534199" w:rsidRDefault="00534199" w:rsidP="00534199">
            <w:pPr>
              <w:rPr>
                <w:rFonts w:cs="Arial"/>
                <w:color w:val="000000"/>
                <w:szCs w:val="22"/>
              </w:rPr>
            </w:pPr>
            <w:r>
              <w:rPr>
                <w:rFonts w:cs="Arial"/>
                <w:color w:val="000000"/>
                <w:szCs w:val="22"/>
              </w:rPr>
              <w:t>A3.2</w:t>
            </w:r>
            <w:r>
              <w:rPr>
                <w:rFonts w:cs="Arial"/>
                <w:color w:val="000000"/>
                <w:szCs w:val="22"/>
              </w:rPr>
              <w:tab/>
              <w:t>Driver accepts the share request if it is a passenger request.</w:t>
            </w:r>
          </w:p>
        </w:tc>
      </w:tr>
      <w:tr w:rsidR="00534199" w:rsidRPr="007C20FA" w14:paraId="4D59E54A" w14:textId="77777777" w:rsidTr="000A70F7">
        <w:trPr>
          <w:trHeight w:val="255"/>
          <w:jc w:val="center"/>
        </w:trPr>
        <w:tc>
          <w:tcPr>
            <w:tcW w:w="2546" w:type="dxa"/>
            <w:vMerge/>
            <w:shd w:val="clear" w:color="auto" w:fill="D9D9D9" w:themeFill="background1" w:themeFillShade="D9"/>
          </w:tcPr>
          <w:p w14:paraId="77263C68" w14:textId="77777777" w:rsidR="00534199" w:rsidRDefault="00534199" w:rsidP="00534199">
            <w:pPr>
              <w:rPr>
                <w:rFonts w:cs="Arial"/>
                <w:b/>
                <w:bCs/>
                <w:color w:val="000000"/>
                <w:szCs w:val="22"/>
              </w:rPr>
            </w:pPr>
          </w:p>
        </w:tc>
        <w:tc>
          <w:tcPr>
            <w:tcW w:w="1560" w:type="dxa"/>
            <w:shd w:val="clear" w:color="auto" w:fill="auto"/>
          </w:tcPr>
          <w:p w14:paraId="10E85E17" w14:textId="77777777" w:rsidR="00534199" w:rsidRDefault="00534199" w:rsidP="00534199">
            <w:pPr>
              <w:rPr>
                <w:rFonts w:cs="Arial"/>
                <w:color w:val="000000"/>
                <w:szCs w:val="22"/>
              </w:rPr>
            </w:pPr>
            <w:r>
              <w:rPr>
                <w:rFonts w:cs="Arial"/>
                <w:color w:val="000000"/>
                <w:szCs w:val="22"/>
              </w:rPr>
              <w:t>A9</w:t>
            </w:r>
          </w:p>
        </w:tc>
        <w:tc>
          <w:tcPr>
            <w:tcW w:w="6208" w:type="dxa"/>
            <w:shd w:val="clear" w:color="auto" w:fill="auto"/>
          </w:tcPr>
          <w:p w14:paraId="3D6E5905" w14:textId="77777777" w:rsidR="00534199" w:rsidRDefault="00534199" w:rsidP="00534199">
            <w:pPr>
              <w:rPr>
                <w:rFonts w:cs="Arial"/>
                <w:color w:val="000000"/>
                <w:szCs w:val="22"/>
              </w:rPr>
            </w:pPr>
            <w:r>
              <w:rPr>
                <w:rFonts w:cs="Arial"/>
                <w:color w:val="000000"/>
                <w:szCs w:val="22"/>
              </w:rPr>
              <w:t>A3.3</w:t>
            </w:r>
            <w:r>
              <w:rPr>
                <w:rFonts w:cs="Arial"/>
                <w:color w:val="000000"/>
                <w:szCs w:val="22"/>
              </w:rPr>
              <w:tab/>
              <w:t>If vehicle is in zone mode, vehicle switches to full cabin mode. If not, vehicle stays in full cabin mode.</w:t>
            </w:r>
          </w:p>
        </w:tc>
      </w:tr>
      <w:tr w:rsidR="00534199" w:rsidRPr="007C20FA" w14:paraId="223C94CF" w14:textId="77777777" w:rsidTr="000A70F7">
        <w:trPr>
          <w:trHeight w:val="255"/>
          <w:jc w:val="center"/>
        </w:trPr>
        <w:tc>
          <w:tcPr>
            <w:tcW w:w="2546" w:type="dxa"/>
            <w:vMerge/>
            <w:shd w:val="clear" w:color="auto" w:fill="D9D9D9" w:themeFill="background1" w:themeFillShade="D9"/>
          </w:tcPr>
          <w:p w14:paraId="0CBE24DF" w14:textId="77777777" w:rsidR="00534199" w:rsidRDefault="00534199" w:rsidP="00534199">
            <w:pPr>
              <w:rPr>
                <w:rFonts w:cs="Arial"/>
                <w:b/>
                <w:bCs/>
                <w:color w:val="000000"/>
                <w:szCs w:val="22"/>
              </w:rPr>
            </w:pPr>
          </w:p>
        </w:tc>
        <w:tc>
          <w:tcPr>
            <w:tcW w:w="1560" w:type="dxa"/>
            <w:shd w:val="clear" w:color="auto" w:fill="auto"/>
          </w:tcPr>
          <w:p w14:paraId="75994272" w14:textId="77777777" w:rsidR="00534199" w:rsidRDefault="00534199" w:rsidP="00534199">
            <w:pPr>
              <w:rPr>
                <w:rFonts w:cs="Arial"/>
                <w:color w:val="000000"/>
                <w:szCs w:val="22"/>
              </w:rPr>
            </w:pPr>
            <w:r>
              <w:rPr>
                <w:rFonts w:cs="Arial"/>
                <w:color w:val="000000"/>
                <w:szCs w:val="22"/>
              </w:rPr>
              <w:t>A10</w:t>
            </w:r>
          </w:p>
        </w:tc>
        <w:tc>
          <w:tcPr>
            <w:tcW w:w="6208" w:type="dxa"/>
            <w:shd w:val="clear" w:color="auto" w:fill="auto"/>
          </w:tcPr>
          <w:p w14:paraId="1396FB8A" w14:textId="77777777" w:rsidR="00534199" w:rsidRDefault="00534199" w:rsidP="00534199">
            <w:pPr>
              <w:rPr>
                <w:rFonts w:cs="Arial"/>
                <w:color w:val="000000"/>
                <w:szCs w:val="22"/>
              </w:rPr>
            </w:pPr>
            <w:r>
              <w:rPr>
                <w:rFonts w:cs="Arial"/>
                <w:color w:val="000000"/>
                <w:szCs w:val="22"/>
              </w:rPr>
              <w:t>A4.1</w:t>
            </w:r>
            <w:r>
              <w:rPr>
                <w:rFonts w:cs="Arial"/>
                <w:color w:val="000000"/>
                <w:szCs w:val="22"/>
              </w:rPr>
              <w:tab/>
              <w:t>Passenger requests to share audio to a user/zone without URC.</w:t>
            </w:r>
          </w:p>
        </w:tc>
      </w:tr>
      <w:tr w:rsidR="00534199" w:rsidRPr="007C20FA" w14:paraId="66A43EB8" w14:textId="77777777" w:rsidTr="000A70F7">
        <w:trPr>
          <w:trHeight w:val="255"/>
          <w:jc w:val="center"/>
        </w:trPr>
        <w:tc>
          <w:tcPr>
            <w:tcW w:w="2546" w:type="dxa"/>
            <w:vMerge/>
            <w:shd w:val="clear" w:color="auto" w:fill="D9D9D9" w:themeFill="background1" w:themeFillShade="D9"/>
          </w:tcPr>
          <w:p w14:paraId="09257B1B" w14:textId="77777777" w:rsidR="00534199" w:rsidRDefault="00534199" w:rsidP="00534199">
            <w:pPr>
              <w:rPr>
                <w:rFonts w:cs="Arial"/>
                <w:b/>
                <w:bCs/>
                <w:color w:val="000000"/>
                <w:szCs w:val="22"/>
              </w:rPr>
            </w:pPr>
          </w:p>
        </w:tc>
        <w:tc>
          <w:tcPr>
            <w:tcW w:w="1560" w:type="dxa"/>
            <w:shd w:val="clear" w:color="auto" w:fill="auto"/>
          </w:tcPr>
          <w:p w14:paraId="7DF06D3B" w14:textId="77777777" w:rsidR="00534199" w:rsidRDefault="00534199" w:rsidP="00534199">
            <w:pPr>
              <w:rPr>
                <w:rFonts w:cs="Arial"/>
                <w:color w:val="000000"/>
                <w:szCs w:val="22"/>
              </w:rPr>
            </w:pPr>
            <w:r>
              <w:rPr>
                <w:rFonts w:cs="Arial"/>
                <w:color w:val="000000"/>
                <w:szCs w:val="22"/>
              </w:rPr>
              <w:t>A11</w:t>
            </w:r>
          </w:p>
        </w:tc>
        <w:tc>
          <w:tcPr>
            <w:tcW w:w="6208" w:type="dxa"/>
            <w:shd w:val="clear" w:color="auto" w:fill="auto"/>
          </w:tcPr>
          <w:p w14:paraId="0B9B7A01" w14:textId="77777777" w:rsidR="00534199" w:rsidRDefault="00534199" w:rsidP="00534199">
            <w:pPr>
              <w:rPr>
                <w:rFonts w:cs="Arial"/>
                <w:color w:val="000000"/>
                <w:szCs w:val="22"/>
              </w:rPr>
            </w:pPr>
            <w:r>
              <w:rPr>
                <w:rFonts w:cs="Arial"/>
                <w:color w:val="000000"/>
                <w:szCs w:val="22"/>
              </w:rPr>
              <w:t>A4.2</w:t>
            </w:r>
            <w:r>
              <w:rPr>
                <w:rFonts w:cs="Arial"/>
                <w:color w:val="000000"/>
                <w:szCs w:val="22"/>
              </w:rPr>
              <w:tab/>
              <w:t>MSS auto-accepts the share request.</w:t>
            </w:r>
          </w:p>
        </w:tc>
      </w:tr>
      <w:tr w:rsidR="00534199" w:rsidRPr="007C20FA" w14:paraId="0EB39B37" w14:textId="77777777" w:rsidTr="000A70F7">
        <w:trPr>
          <w:trHeight w:val="255"/>
          <w:jc w:val="center"/>
        </w:trPr>
        <w:tc>
          <w:tcPr>
            <w:tcW w:w="2546" w:type="dxa"/>
            <w:shd w:val="clear" w:color="auto" w:fill="D9D9D9" w:themeFill="background1" w:themeFillShade="D9"/>
          </w:tcPr>
          <w:p w14:paraId="46070830"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16D1F022" w14:textId="77777777" w:rsidR="00534199" w:rsidRDefault="00534199" w:rsidP="00534199">
            <w:pPr>
              <w:rPr>
                <w:rFonts w:cs="Arial"/>
                <w:color w:val="000000"/>
                <w:szCs w:val="22"/>
              </w:rPr>
            </w:pPr>
          </w:p>
        </w:tc>
        <w:tc>
          <w:tcPr>
            <w:tcW w:w="6208" w:type="dxa"/>
            <w:shd w:val="clear" w:color="auto" w:fill="auto"/>
          </w:tcPr>
          <w:p w14:paraId="0EF601E6" w14:textId="77777777" w:rsidR="00534199" w:rsidRDefault="00534199" w:rsidP="00534199">
            <w:pPr>
              <w:rPr>
                <w:rFonts w:cs="Arial"/>
                <w:color w:val="000000"/>
                <w:szCs w:val="22"/>
              </w:rPr>
            </w:pPr>
            <w:r>
              <w:rPr>
                <w:rFonts w:cs="Arial"/>
                <w:color w:val="000000"/>
                <w:szCs w:val="22"/>
              </w:rPr>
              <w:t>E1</w:t>
            </w:r>
            <w:r>
              <w:rPr>
                <w:rFonts w:cs="Arial"/>
                <w:color w:val="000000"/>
                <w:szCs w:val="22"/>
              </w:rPr>
              <w:tab/>
              <w:t>User denies a share request. Continuation from M1.</w:t>
            </w:r>
          </w:p>
        </w:tc>
      </w:tr>
      <w:tr w:rsidR="00534199" w:rsidRPr="007C20FA" w14:paraId="4278F3B1" w14:textId="77777777" w:rsidTr="000A70F7">
        <w:trPr>
          <w:trHeight w:val="255"/>
          <w:jc w:val="center"/>
        </w:trPr>
        <w:tc>
          <w:tcPr>
            <w:tcW w:w="2546" w:type="dxa"/>
            <w:shd w:val="clear" w:color="auto" w:fill="D9D9D9" w:themeFill="background1" w:themeFillShade="D9"/>
          </w:tcPr>
          <w:p w14:paraId="1B564B79"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589A272A" w14:textId="77777777" w:rsidR="00534199" w:rsidRDefault="00534199" w:rsidP="00534199">
            <w:pPr>
              <w:rPr>
                <w:rFonts w:cs="Arial"/>
                <w:color w:val="000000"/>
                <w:szCs w:val="22"/>
              </w:rPr>
            </w:pPr>
          </w:p>
        </w:tc>
        <w:tc>
          <w:tcPr>
            <w:tcW w:w="6208" w:type="dxa"/>
            <w:shd w:val="clear" w:color="auto" w:fill="auto"/>
          </w:tcPr>
          <w:p w14:paraId="2CDD57AB" w14:textId="77777777" w:rsidR="00534199" w:rsidRDefault="00534199" w:rsidP="00534199">
            <w:pPr>
              <w:rPr>
                <w:rFonts w:cs="Arial"/>
                <w:color w:val="000000"/>
                <w:szCs w:val="22"/>
              </w:rPr>
            </w:pPr>
            <w:r>
              <w:rPr>
                <w:rFonts w:cs="Arial"/>
                <w:color w:val="000000"/>
                <w:szCs w:val="22"/>
              </w:rPr>
              <w:t>E2</w:t>
            </w:r>
            <w:r>
              <w:rPr>
                <w:rFonts w:cs="Arial"/>
                <w:color w:val="000000"/>
                <w:szCs w:val="22"/>
              </w:rPr>
              <w:tab/>
              <w:t>The driver activates the "2 Zone Audio Share" after users have shared audio for a four zone configuration. Both Seat 3 and Seat 4 (2nd row left and 2nd row right) passengers are sharing media via URC. Both the driver and front row passenger have separate media sources as well.</w:t>
            </w:r>
          </w:p>
        </w:tc>
      </w:tr>
      <w:tr w:rsidR="00534199" w:rsidRPr="007C20FA" w14:paraId="4767DDB3" w14:textId="77777777" w:rsidTr="000A70F7">
        <w:trPr>
          <w:trHeight w:val="255"/>
          <w:jc w:val="center"/>
        </w:trPr>
        <w:tc>
          <w:tcPr>
            <w:tcW w:w="2546" w:type="dxa"/>
            <w:shd w:val="clear" w:color="auto" w:fill="D9D9D9" w:themeFill="background1" w:themeFillShade="D9"/>
          </w:tcPr>
          <w:p w14:paraId="3529AC76"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1AC9F892" w14:textId="77777777" w:rsidR="00534199" w:rsidRDefault="00534199" w:rsidP="00534199">
            <w:pPr>
              <w:rPr>
                <w:rFonts w:cs="Arial"/>
                <w:color w:val="000000"/>
                <w:szCs w:val="22"/>
              </w:rPr>
            </w:pPr>
          </w:p>
        </w:tc>
        <w:tc>
          <w:tcPr>
            <w:tcW w:w="6208" w:type="dxa"/>
            <w:shd w:val="clear" w:color="auto" w:fill="auto"/>
          </w:tcPr>
          <w:p w14:paraId="5151BA60" w14:textId="77777777" w:rsidR="00534199" w:rsidRDefault="00534199" w:rsidP="00534199">
            <w:pPr>
              <w:rPr>
                <w:rFonts w:cs="Arial"/>
                <w:color w:val="000000"/>
                <w:szCs w:val="22"/>
              </w:rPr>
            </w:pPr>
            <w:r>
              <w:rPr>
                <w:rFonts w:cs="Arial"/>
                <w:color w:val="000000"/>
                <w:szCs w:val="22"/>
              </w:rPr>
              <w:t>E3</w:t>
            </w:r>
            <w:r>
              <w:rPr>
                <w:rFonts w:cs="Arial"/>
                <w:color w:val="000000"/>
                <w:szCs w:val="22"/>
              </w:rPr>
              <w:tab/>
              <w:t xml:space="preserve">The driver activates the "2 Zone Audio Share" after users have shared audio for a four zone configuration. Only one user is sharing media via URC in the second row (does not include a zone listening to a SYNC source such as AM/FM), and only one user is </w:t>
            </w:r>
            <w:r>
              <w:rPr>
                <w:rFonts w:cs="Arial"/>
                <w:color w:val="000000"/>
                <w:szCs w:val="22"/>
              </w:rPr>
              <w:lastRenderedPageBreak/>
              <w:t>sharing media in the front row (does include a zone listening to a SYNC source.)</w:t>
            </w:r>
          </w:p>
        </w:tc>
      </w:tr>
      <w:tr w:rsidR="00534199" w:rsidRPr="007C20FA" w14:paraId="384AD4D8" w14:textId="77777777" w:rsidTr="000A70F7">
        <w:trPr>
          <w:trHeight w:val="255"/>
          <w:jc w:val="center"/>
        </w:trPr>
        <w:tc>
          <w:tcPr>
            <w:tcW w:w="2546" w:type="dxa"/>
            <w:shd w:val="clear" w:color="auto" w:fill="D9D9D9" w:themeFill="background1" w:themeFillShade="D9"/>
          </w:tcPr>
          <w:p w14:paraId="76B0FA49" w14:textId="77777777" w:rsidR="00534199" w:rsidRDefault="00534199" w:rsidP="00534199">
            <w:pPr>
              <w:rPr>
                <w:rFonts w:cs="Arial"/>
                <w:b/>
                <w:bCs/>
                <w:color w:val="000000"/>
                <w:szCs w:val="22"/>
              </w:rPr>
            </w:pPr>
            <w:r>
              <w:rPr>
                <w:rFonts w:cs="Arial"/>
                <w:b/>
                <w:bCs/>
                <w:color w:val="000000"/>
                <w:szCs w:val="22"/>
              </w:rPr>
              <w:lastRenderedPageBreak/>
              <w:t>Exceptional Flow Description</w:t>
            </w:r>
          </w:p>
        </w:tc>
        <w:tc>
          <w:tcPr>
            <w:tcW w:w="1560" w:type="dxa"/>
            <w:shd w:val="clear" w:color="auto" w:fill="auto"/>
          </w:tcPr>
          <w:p w14:paraId="7E7EAFB0" w14:textId="77777777" w:rsidR="00534199" w:rsidRDefault="00534199" w:rsidP="00534199">
            <w:pPr>
              <w:rPr>
                <w:rFonts w:cs="Arial"/>
                <w:color w:val="000000"/>
                <w:szCs w:val="22"/>
              </w:rPr>
            </w:pPr>
          </w:p>
        </w:tc>
        <w:tc>
          <w:tcPr>
            <w:tcW w:w="6208" w:type="dxa"/>
            <w:shd w:val="clear" w:color="auto" w:fill="auto"/>
          </w:tcPr>
          <w:p w14:paraId="5D26E5CD" w14:textId="77777777" w:rsidR="00534199" w:rsidRDefault="00534199" w:rsidP="00534199">
            <w:pPr>
              <w:rPr>
                <w:rFonts w:cs="Arial"/>
                <w:color w:val="000000"/>
                <w:szCs w:val="22"/>
              </w:rPr>
            </w:pPr>
            <w:r>
              <w:rPr>
                <w:rFonts w:cs="Arial"/>
                <w:color w:val="000000"/>
                <w:szCs w:val="22"/>
              </w:rPr>
              <w:t>E4</w:t>
            </w:r>
            <w:r>
              <w:rPr>
                <w:rFonts w:cs="Arial"/>
                <w:color w:val="000000"/>
                <w:szCs w:val="22"/>
              </w:rPr>
              <w:tab/>
              <w:t>The driver activates the "2 Zone Audio Share" after users have shared audio for a four zone configuration. Both rear zones (Zone 3 and Zone 4) are playing separate SYNC sources such as AM/FM.</w:t>
            </w:r>
          </w:p>
        </w:tc>
      </w:tr>
      <w:tr w:rsidR="00534199" w:rsidRPr="007C20FA" w14:paraId="4AF7CF5B" w14:textId="77777777" w:rsidTr="000A70F7">
        <w:trPr>
          <w:trHeight w:val="255"/>
          <w:jc w:val="center"/>
        </w:trPr>
        <w:tc>
          <w:tcPr>
            <w:tcW w:w="2546" w:type="dxa"/>
            <w:shd w:val="clear" w:color="auto" w:fill="D9D9D9" w:themeFill="background1" w:themeFillShade="D9"/>
          </w:tcPr>
          <w:p w14:paraId="29D44779"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4FC6C11A" w14:textId="77777777" w:rsidR="00534199" w:rsidRDefault="00534199" w:rsidP="00534199">
            <w:pPr>
              <w:rPr>
                <w:rFonts w:cs="Arial"/>
                <w:color w:val="000000"/>
                <w:szCs w:val="22"/>
              </w:rPr>
            </w:pPr>
          </w:p>
        </w:tc>
        <w:tc>
          <w:tcPr>
            <w:tcW w:w="6208" w:type="dxa"/>
            <w:shd w:val="clear" w:color="auto" w:fill="auto"/>
          </w:tcPr>
          <w:p w14:paraId="16EADB9D" w14:textId="77777777" w:rsidR="00534199" w:rsidRDefault="00534199" w:rsidP="00534199">
            <w:pPr>
              <w:rPr>
                <w:rFonts w:cs="Arial"/>
                <w:color w:val="000000"/>
                <w:szCs w:val="22"/>
              </w:rPr>
            </w:pPr>
            <w:r>
              <w:rPr>
                <w:rFonts w:cs="Arial"/>
                <w:color w:val="000000"/>
                <w:szCs w:val="22"/>
              </w:rPr>
              <w:t>E5                 The driver selects "Stop Sharing" for a zone listening to a SYNC source.</w:t>
            </w:r>
          </w:p>
        </w:tc>
      </w:tr>
      <w:tr w:rsidR="00534199" w:rsidRPr="007C20FA" w14:paraId="4595266E" w14:textId="77777777" w:rsidTr="000A70F7">
        <w:trPr>
          <w:trHeight w:val="255"/>
          <w:jc w:val="center"/>
        </w:trPr>
        <w:tc>
          <w:tcPr>
            <w:tcW w:w="2546" w:type="dxa"/>
            <w:shd w:val="clear" w:color="auto" w:fill="D9D9D9" w:themeFill="background1" w:themeFillShade="D9"/>
          </w:tcPr>
          <w:p w14:paraId="1FDAAE2D"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2358BF34" w14:textId="77777777" w:rsidR="00534199" w:rsidRDefault="00534199" w:rsidP="00534199">
            <w:pPr>
              <w:rPr>
                <w:rFonts w:cs="Arial"/>
                <w:color w:val="000000"/>
                <w:szCs w:val="22"/>
              </w:rPr>
            </w:pPr>
          </w:p>
        </w:tc>
        <w:tc>
          <w:tcPr>
            <w:tcW w:w="6208" w:type="dxa"/>
            <w:shd w:val="clear" w:color="auto" w:fill="auto"/>
          </w:tcPr>
          <w:p w14:paraId="1EABF2FA" w14:textId="77777777" w:rsidR="00534199" w:rsidRDefault="00534199" w:rsidP="00534199">
            <w:pPr>
              <w:rPr>
                <w:rFonts w:cs="Arial"/>
                <w:color w:val="000000"/>
                <w:szCs w:val="22"/>
              </w:rPr>
            </w:pPr>
            <w:r>
              <w:rPr>
                <w:rFonts w:cs="Arial"/>
                <w:color w:val="000000"/>
                <w:szCs w:val="22"/>
              </w:rPr>
              <w:t>E6                 A passenger presses "Stop Sharing" via URC.</w:t>
            </w:r>
          </w:p>
        </w:tc>
      </w:tr>
      <w:tr w:rsidR="00534199" w:rsidRPr="007C20FA" w14:paraId="7DC00C0A" w14:textId="77777777" w:rsidTr="000A70F7">
        <w:trPr>
          <w:trHeight w:val="255"/>
          <w:jc w:val="center"/>
        </w:trPr>
        <w:tc>
          <w:tcPr>
            <w:tcW w:w="2546" w:type="dxa"/>
            <w:shd w:val="clear" w:color="auto" w:fill="D9D9D9" w:themeFill="background1" w:themeFillShade="D9"/>
          </w:tcPr>
          <w:p w14:paraId="05F019FD"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721B216" w14:textId="77777777" w:rsidR="00534199" w:rsidRDefault="00534199" w:rsidP="00534199">
            <w:pPr>
              <w:rPr>
                <w:rFonts w:cs="Arial"/>
                <w:color w:val="000000"/>
                <w:szCs w:val="22"/>
              </w:rPr>
            </w:pPr>
          </w:p>
        </w:tc>
        <w:tc>
          <w:tcPr>
            <w:tcW w:w="6208" w:type="dxa"/>
            <w:shd w:val="clear" w:color="auto" w:fill="auto"/>
          </w:tcPr>
          <w:p w14:paraId="12B9D228" w14:textId="77777777" w:rsidR="00534199" w:rsidRDefault="00534199" w:rsidP="00534199">
            <w:pPr>
              <w:rPr>
                <w:rFonts w:cs="Arial"/>
                <w:color w:val="000000"/>
                <w:szCs w:val="22"/>
              </w:rPr>
            </w:pPr>
            <w:r>
              <w:rPr>
                <w:rFonts w:cs="Arial"/>
                <w:color w:val="000000"/>
                <w:szCs w:val="22"/>
              </w:rPr>
              <w:t>E7                 A passenger presses "Stop Being Shared To" via URC.</w:t>
            </w:r>
          </w:p>
        </w:tc>
      </w:tr>
      <w:tr w:rsidR="00534199" w:rsidRPr="007C20FA" w14:paraId="4429E34C" w14:textId="77777777" w:rsidTr="000A70F7">
        <w:trPr>
          <w:trHeight w:val="255"/>
          <w:jc w:val="center"/>
        </w:trPr>
        <w:tc>
          <w:tcPr>
            <w:tcW w:w="2546" w:type="dxa"/>
            <w:vMerge w:val="restart"/>
            <w:shd w:val="clear" w:color="auto" w:fill="D9D9D9" w:themeFill="background1" w:themeFillShade="D9"/>
          </w:tcPr>
          <w:p w14:paraId="4B9ACEB9"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0CF9690D"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573FC308" w14:textId="77777777" w:rsidR="00534199" w:rsidRDefault="00534199" w:rsidP="00534199">
            <w:pPr>
              <w:rPr>
                <w:rFonts w:cs="Arial"/>
                <w:color w:val="000000"/>
                <w:szCs w:val="22"/>
              </w:rPr>
            </w:pPr>
            <w:r>
              <w:rPr>
                <w:rFonts w:cs="Arial"/>
                <w:color w:val="000000"/>
                <w:szCs w:val="22"/>
              </w:rPr>
              <w:t>E1.1</w:t>
            </w:r>
            <w:r>
              <w:rPr>
                <w:rFonts w:cs="Arial"/>
                <w:color w:val="000000"/>
                <w:szCs w:val="22"/>
              </w:rPr>
              <w:tab/>
              <w:t>Passenger requests to share audio. (Either to entire cabin or to specified zone.)</w:t>
            </w:r>
          </w:p>
        </w:tc>
      </w:tr>
      <w:tr w:rsidR="00534199" w:rsidRPr="007C20FA" w14:paraId="38C40A6B" w14:textId="77777777" w:rsidTr="000A70F7">
        <w:trPr>
          <w:trHeight w:val="255"/>
          <w:jc w:val="center"/>
        </w:trPr>
        <w:tc>
          <w:tcPr>
            <w:tcW w:w="2546" w:type="dxa"/>
            <w:vMerge/>
            <w:shd w:val="clear" w:color="auto" w:fill="D9D9D9" w:themeFill="background1" w:themeFillShade="D9"/>
          </w:tcPr>
          <w:p w14:paraId="1601A8D6" w14:textId="77777777" w:rsidR="00534199" w:rsidRDefault="00534199" w:rsidP="00534199">
            <w:pPr>
              <w:rPr>
                <w:rFonts w:cs="Arial"/>
                <w:b/>
                <w:bCs/>
                <w:color w:val="000000"/>
                <w:szCs w:val="22"/>
              </w:rPr>
            </w:pPr>
          </w:p>
        </w:tc>
        <w:tc>
          <w:tcPr>
            <w:tcW w:w="1560" w:type="dxa"/>
            <w:shd w:val="clear" w:color="auto" w:fill="auto"/>
          </w:tcPr>
          <w:p w14:paraId="58B6E57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7B8F051C" w14:textId="77777777" w:rsidR="00534199" w:rsidRDefault="00534199" w:rsidP="00534199">
            <w:pPr>
              <w:rPr>
                <w:rFonts w:cs="Arial"/>
                <w:color w:val="000000"/>
                <w:szCs w:val="22"/>
              </w:rPr>
            </w:pPr>
            <w:r>
              <w:rPr>
                <w:rFonts w:cs="Arial"/>
                <w:color w:val="000000"/>
                <w:szCs w:val="22"/>
              </w:rPr>
              <w:t>E1.2</w:t>
            </w:r>
            <w:r>
              <w:rPr>
                <w:rFonts w:cs="Arial"/>
                <w:color w:val="000000"/>
                <w:szCs w:val="22"/>
              </w:rPr>
              <w:tab/>
              <w:t>User denies the request.</w:t>
            </w:r>
          </w:p>
        </w:tc>
      </w:tr>
      <w:tr w:rsidR="00534199" w:rsidRPr="007C20FA" w14:paraId="641214F6" w14:textId="77777777" w:rsidTr="000A70F7">
        <w:trPr>
          <w:trHeight w:val="255"/>
          <w:jc w:val="center"/>
        </w:trPr>
        <w:tc>
          <w:tcPr>
            <w:tcW w:w="2546" w:type="dxa"/>
            <w:vMerge/>
            <w:shd w:val="clear" w:color="auto" w:fill="D9D9D9" w:themeFill="background1" w:themeFillShade="D9"/>
          </w:tcPr>
          <w:p w14:paraId="53D07F77" w14:textId="77777777" w:rsidR="00534199" w:rsidRDefault="00534199" w:rsidP="00534199">
            <w:pPr>
              <w:rPr>
                <w:rFonts w:cs="Arial"/>
                <w:b/>
                <w:bCs/>
                <w:color w:val="000000"/>
                <w:szCs w:val="22"/>
              </w:rPr>
            </w:pPr>
          </w:p>
        </w:tc>
        <w:tc>
          <w:tcPr>
            <w:tcW w:w="1560" w:type="dxa"/>
            <w:shd w:val="clear" w:color="auto" w:fill="auto"/>
          </w:tcPr>
          <w:p w14:paraId="00B6D4D9"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0110296E" w14:textId="77777777" w:rsidR="00534199" w:rsidRDefault="00534199" w:rsidP="00534199">
            <w:pPr>
              <w:rPr>
                <w:rFonts w:cs="Arial"/>
                <w:color w:val="000000"/>
                <w:szCs w:val="22"/>
              </w:rPr>
            </w:pPr>
            <w:r>
              <w:rPr>
                <w:rFonts w:cs="Arial"/>
                <w:color w:val="000000"/>
                <w:szCs w:val="22"/>
              </w:rPr>
              <w:t>E1.3</w:t>
            </w:r>
            <w:r>
              <w:rPr>
                <w:rFonts w:cs="Arial"/>
                <w:color w:val="000000"/>
                <w:szCs w:val="22"/>
              </w:rPr>
              <w:tab/>
              <w:t>If the user denies a share request, the vehicle stays in the same audio mode and the current audio that is playing throughout the cabin/zone continues to play unchanged.</w:t>
            </w:r>
          </w:p>
        </w:tc>
      </w:tr>
      <w:tr w:rsidR="00534199" w:rsidRPr="007C20FA" w14:paraId="40AA415B" w14:textId="77777777" w:rsidTr="000A70F7">
        <w:trPr>
          <w:trHeight w:val="255"/>
          <w:jc w:val="center"/>
        </w:trPr>
        <w:tc>
          <w:tcPr>
            <w:tcW w:w="2546" w:type="dxa"/>
            <w:vMerge/>
            <w:shd w:val="clear" w:color="auto" w:fill="D9D9D9" w:themeFill="background1" w:themeFillShade="D9"/>
          </w:tcPr>
          <w:p w14:paraId="24BB08F5" w14:textId="77777777" w:rsidR="00534199" w:rsidRDefault="00534199" w:rsidP="00534199">
            <w:pPr>
              <w:rPr>
                <w:rFonts w:cs="Arial"/>
                <w:b/>
                <w:bCs/>
                <w:color w:val="000000"/>
                <w:szCs w:val="22"/>
              </w:rPr>
            </w:pPr>
          </w:p>
        </w:tc>
        <w:tc>
          <w:tcPr>
            <w:tcW w:w="1560" w:type="dxa"/>
            <w:shd w:val="clear" w:color="auto" w:fill="auto"/>
          </w:tcPr>
          <w:p w14:paraId="3653533B" w14:textId="77777777" w:rsidR="00534199" w:rsidRDefault="00534199" w:rsidP="00534199">
            <w:pPr>
              <w:rPr>
                <w:rFonts w:cs="Arial"/>
                <w:color w:val="000000"/>
                <w:szCs w:val="22"/>
              </w:rPr>
            </w:pPr>
            <w:r>
              <w:rPr>
                <w:rFonts w:cs="Arial"/>
                <w:color w:val="000000"/>
                <w:szCs w:val="22"/>
              </w:rPr>
              <w:t>E4</w:t>
            </w:r>
          </w:p>
        </w:tc>
        <w:tc>
          <w:tcPr>
            <w:tcW w:w="6208" w:type="dxa"/>
            <w:shd w:val="clear" w:color="auto" w:fill="auto"/>
          </w:tcPr>
          <w:p w14:paraId="35ACC910" w14:textId="77777777" w:rsidR="00534199" w:rsidRDefault="00534199" w:rsidP="00534199">
            <w:pPr>
              <w:rPr>
                <w:rFonts w:cs="Arial"/>
                <w:color w:val="000000"/>
                <w:szCs w:val="22"/>
              </w:rPr>
            </w:pPr>
            <w:r>
              <w:rPr>
                <w:rFonts w:cs="Arial"/>
                <w:color w:val="000000"/>
                <w:szCs w:val="22"/>
              </w:rPr>
              <w:t>E2.1</w:t>
            </w:r>
            <w:r>
              <w:rPr>
                <w:rFonts w:cs="Arial"/>
                <w:color w:val="000000"/>
                <w:szCs w:val="22"/>
              </w:rPr>
              <w:tab/>
              <w:t>Driver activates 2 Zone Audio Share.</w:t>
            </w:r>
          </w:p>
        </w:tc>
      </w:tr>
      <w:tr w:rsidR="00534199" w:rsidRPr="007C20FA" w14:paraId="59B087CD" w14:textId="77777777" w:rsidTr="000A70F7">
        <w:trPr>
          <w:trHeight w:val="255"/>
          <w:jc w:val="center"/>
        </w:trPr>
        <w:tc>
          <w:tcPr>
            <w:tcW w:w="2546" w:type="dxa"/>
            <w:vMerge/>
            <w:shd w:val="clear" w:color="auto" w:fill="D9D9D9" w:themeFill="background1" w:themeFillShade="D9"/>
          </w:tcPr>
          <w:p w14:paraId="5E9A1207" w14:textId="77777777" w:rsidR="00534199" w:rsidRDefault="00534199" w:rsidP="00534199">
            <w:pPr>
              <w:rPr>
                <w:rFonts w:cs="Arial"/>
                <w:b/>
                <w:bCs/>
                <w:color w:val="000000"/>
                <w:szCs w:val="22"/>
              </w:rPr>
            </w:pPr>
          </w:p>
        </w:tc>
        <w:tc>
          <w:tcPr>
            <w:tcW w:w="1560" w:type="dxa"/>
            <w:shd w:val="clear" w:color="auto" w:fill="auto"/>
          </w:tcPr>
          <w:p w14:paraId="57B28BCE" w14:textId="77777777" w:rsidR="00534199" w:rsidRDefault="00534199" w:rsidP="00534199">
            <w:pPr>
              <w:rPr>
                <w:rFonts w:cs="Arial"/>
                <w:color w:val="000000"/>
                <w:szCs w:val="22"/>
              </w:rPr>
            </w:pPr>
            <w:r>
              <w:rPr>
                <w:rFonts w:cs="Arial"/>
                <w:color w:val="000000"/>
                <w:szCs w:val="22"/>
              </w:rPr>
              <w:t>E5</w:t>
            </w:r>
          </w:p>
        </w:tc>
        <w:tc>
          <w:tcPr>
            <w:tcW w:w="6208" w:type="dxa"/>
            <w:shd w:val="clear" w:color="auto" w:fill="auto"/>
          </w:tcPr>
          <w:p w14:paraId="77AA41F0" w14:textId="77777777" w:rsidR="00534199" w:rsidRDefault="00534199" w:rsidP="00534199">
            <w:pPr>
              <w:rPr>
                <w:rFonts w:cs="Arial"/>
                <w:color w:val="000000"/>
                <w:szCs w:val="22"/>
              </w:rPr>
            </w:pPr>
            <w:r>
              <w:rPr>
                <w:rFonts w:cs="Arial"/>
                <w:color w:val="000000"/>
                <w:szCs w:val="22"/>
              </w:rPr>
              <w:t>E2.2</w:t>
            </w:r>
            <w:r>
              <w:rPr>
                <w:rFonts w:cs="Arial"/>
                <w:color w:val="000000"/>
                <w:szCs w:val="22"/>
              </w:rPr>
              <w:tab/>
              <w:t>Rear zone audio will default to the Seat 3 media being shared prior to the Driver request.</w:t>
            </w:r>
          </w:p>
        </w:tc>
      </w:tr>
      <w:tr w:rsidR="00534199" w:rsidRPr="007C20FA" w14:paraId="2D70AAA0" w14:textId="77777777" w:rsidTr="000A70F7">
        <w:trPr>
          <w:trHeight w:val="255"/>
          <w:jc w:val="center"/>
        </w:trPr>
        <w:tc>
          <w:tcPr>
            <w:tcW w:w="2546" w:type="dxa"/>
            <w:vMerge/>
            <w:shd w:val="clear" w:color="auto" w:fill="D9D9D9" w:themeFill="background1" w:themeFillShade="D9"/>
          </w:tcPr>
          <w:p w14:paraId="6456A7CD" w14:textId="77777777" w:rsidR="00534199" w:rsidRDefault="00534199" w:rsidP="00534199">
            <w:pPr>
              <w:rPr>
                <w:rFonts w:cs="Arial"/>
                <w:b/>
                <w:bCs/>
                <w:color w:val="000000"/>
                <w:szCs w:val="22"/>
              </w:rPr>
            </w:pPr>
          </w:p>
        </w:tc>
        <w:tc>
          <w:tcPr>
            <w:tcW w:w="1560" w:type="dxa"/>
            <w:shd w:val="clear" w:color="auto" w:fill="auto"/>
          </w:tcPr>
          <w:p w14:paraId="6B7045A0" w14:textId="77777777" w:rsidR="00534199" w:rsidRDefault="00534199" w:rsidP="00534199">
            <w:pPr>
              <w:rPr>
                <w:rFonts w:cs="Arial"/>
                <w:color w:val="000000"/>
                <w:szCs w:val="22"/>
              </w:rPr>
            </w:pPr>
            <w:r>
              <w:rPr>
                <w:rFonts w:cs="Arial"/>
                <w:color w:val="000000"/>
                <w:szCs w:val="22"/>
              </w:rPr>
              <w:t>E6</w:t>
            </w:r>
          </w:p>
        </w:tc>
        <w:tc>
          <w:tcPr>
            <w:tcW w:w="6208" w:type="dxa"/>
            <w:shd w:val="clear" w:color="auto" w:fill="auto"/>
          </w:tcPr>
          <w:p w14:paraId="4D2C0961" w14:textId="77777777" w:rsidR="00534199" w:rsidRDefault="00534199" w:rsidP="00534199">
            <w:pPr>
              <w:rPr>
                <w:rFonts w:cs="Arial"/>
                <w:color w:val="000000"/>
                <w:szCs w:val="22"/>
              </w:rPr>
            </w:pPr>
            <w:r>
              <w:rPr>
                <w:rFonts w:cs="Arial"/>
                <w:color w:val="000000"/>
                <w:szCs w:val="22"/>
              </w:rPr>
              <w:t>E2.3</w:t>
            </w:r>
            <w:r>
              <w:rPr>
                <w:rFonts w:cs="Arial"/>
                <w:color w:val="000000"/>
                <w:szCs w:val="22"/>
              </w:rPr>
              <w:tab/>
              <w:t>If there are two media sources playing in the front row, the entire first row will now play the Driver media source.</w:t>
            </w:r>
          </w:p>
        </w:tc>
      </w:tr>
      <w:tr w:rsidR="00534199" w:rsidRPr="007C20FA" w14:paraId="5ACA2D92" w14:textId="77777777" w:rsidTr="000A70F7">
        <w:trPr>
          <w:trHeight w:val="255"/>
          <w:jc w:val="center"/>
        </w:trPr>
        <w:tc>
          <w:tcPr>
            <w:tcW w:w="2546" w:type="dxa"/>
            <w:vMerge/>
            <w:shd w:val="clear" w:color="auto" w:fill="D9D9D9" w:themeFill="background1" w:themeFillShade="D9"/>
          </w:tcPr>
          <w:p w14:paraId="564E948A" w14:textId="77777777" w:rsidR="00534199" w:rsidRDefault="00534199" w:rsidP="00534199">
            <w:pPr>
              <w:rPr>
                <w:rFonts w:cs="Arial"/>
                <w:b/>
                <w:bCs/>
                <w:color w:val="000000"/>
                <w:szCs w:val="22"/>
              </w:rPr>
            </w:pPr>
          </w:p>
        </w:tc>
        <w:tc>
          <w:tcPr>
            <w:tcW w:w="1560" w:type="dxa"/>
            <w:shd w:val="clear" w:color="auto" w:fill="auto"/>
          </w:tcPr>
          <w:p w14:paraId="1FA558DD" w14:textId="77777777" w:rsidR="00534199" w:rsidRDefault="00534199" w:rsidP="00534199">
            <w:pPr>
              <w:rPr>
                <w:rFonts w:cs="Arial"/>
                <w:color w:val="000000"/>
                <w:szCs w:val="22"/>
              </w:rPr>
            </w:pPr>
            <w:r>
              <w:rPr>
                <w:rFonts w:cs="Arial"/>
                <w:color w:val="000000"/>
                <w:szCs w:val="22"/>
              </w:rPr>
              <w:t>E7</w:t>
            </w:r>
          </w:p>
        </w:tc>
        <w:tc>
          <w:tcPr>
            <w:tcW w:w="6208" w:type="dxa"/>
            <w:shd w:val="clear" w:color="auto" w:fill="auto"/>
          </w:tcPr>
          <w:p w14:paraId="254ECAE3" w14:textId="77777777" w:rsidR="00534199" w:rsidRDefault="00534199" w:rsidP="00534199">
            <w:pPr>
              <w:rPr>
                <w:rFonts w:cs="Arial"/>
                <w:color w:val="000000"/>
                <w:szCs w:val="22"/>
              </w:rPr>
            </w:pPr>
            <w:r>
              <w:rPr>
                <w:rFonts w:cs="Arial"/>
                <w:color w:val="000000"/>
                <w:szCs w:val="22"/>
              </w:rPr>
              <w:t>E2.4</w:t>
            </w:r>
            <w:r>
              <w:rPr>
                <w:rFonts w:cs="Arial"/>
                <w:color w:val="000000"/>
                <w:szCs w:val="22"/>
              </w:rPr>
              <w:tab/>
              <w:t>URC sharing seat configuration changes/locks into 2 zone configuration for passengers.</w:t>
            </w:r>
          </w:p>
        </w:tc>
      </w:tr>
      <w:tr w:rsidR="00534199" w:rsidRPr="007C20FA" w14:paraId="26FFDE21" w14:textId="77777777" w:rsidTr="000A70F7">
        <w:trPr>
          <w:trHeight w:val="255"/>
          <w:jc w:val="center"/>
        </w:trPr>
        <w:tc>
          <w:tcPr>
            <w:tcW w:w="2546" w:type="dxa"/>
            <w:vMerge/>
            <w:shd w:val="clear" w:color="auto" w:fill="D9D9D9" w:themeFill="background1" w:themeFillShade="D9"/>
          </w:tcPr>
          <w:p w14:paraId="19432258" w14:textId="77777777" w:rsidR="00534199" w:rsidRDefault="00534199" w:rsidP="00534199">
            <w:pPr>
              <w:rPr>
                <w:rFonts w:cs="Arial"/>
                <w:b/>
                <w:bCs/>
                <w:color w:val="000000"/>
                <w:szCs w:val="22"/>
              </w:rPr>
            </w:pPr>
          </w:p>
        </w:tc>
        <w:tc>
          <w:tcPr>
            <w:tcW w:w="1560" w:type="dxa"/>
            <w:shd w:val="clear" w:color="auto" w:fill="auto"/>
          </w:tcPr>
          <w:p w14:paraId="3F893773" w14:textId="77777777" w:rsidR="00534199" w:rsidRDefault="00534199" w:rsidP="00534199">
            <w:pPr>
              <w:rPr>
                <w:rFonts w:cs="Arial"/>
                <w:color w:val="000000"/>
                <w:szCs w:val="22"/>
              </w:rPr>
            </w:pPr>
            <w:r>
              <w:rPr>
                <w:rFonts w:cs="Arial"/>
                <w:color w:val="000000"/>
                <w:szCs w:val="22"/>
              </w:rPr>
              <w:t>E8</w:t>
            </w:r>
          </w:p>
        </w:tc>
        <w:tc>
          <w:tcPr>
            <w:tcW w:w="6208" w:type="dxa"/>
            <w:shd w:val="clear" w:color="auto" w:fill="auto"/>
          </w:tcPr>
          <w:p w14:paraId="0E211A6F" w14:textId="77777777" w:rsidR="00534199" w:rsidRDefault="00534199" w:rsidP="00534199">
            <w:pPr>
              <w:rPr>
                <w:rFonts w:cs="Arial"/>
                <w:color w:val="000000"/>
                <w:szCs w:val="22"/>
              </w:rPr>
            </w:pPr>
            <w:r>
              <w:rPr>
                <w:rFonts w:cs="Arial"/>
                <w:color w:val="000000"/>
                <w:szCs w:val="22"/>
              </w:rPr>
              <w:t>E3.1</w:t>
            </w:r>
            <w:r>
              <w:rPr>
                <w:rFonts w:cs="Arial"/>
                <w:color w:val="000000"/>
                <w:szCs w:val="22"/>
              </w:rPr>
              <w:tab/>
              <w:t>Driver activates 2 Zone Audio Share.</w:t>
            </w:r>
          </w:p>
        </w:tc>
      </w:tr>
      <w:tr w:rsidR="00534199" w:rsidRPr="007C20FA" w14:paraId="2FE49C06" w14:textId="77777777" w:rsidTr="000A70F7">
        <w:trPr>
          <w:trHeight w:val="255"/>
          <w:jc w:val="center"/>
        </w:trPr>
        <w:tc>
          <w:tcPr>
            <w:tcW w:w="2546" w:type="dxa"/>
            <w:vMerge/>
            <w:shd w:val="clear" w:color="auto" w:fill="D9D9D9" w:themeFill="background1" w:themeFillShade="D9"/>
          </w:tcPr>
          <w:p w14:paraId="40F96E9B" w14:textId="77777777" w:rsidR="00534199" w:rsidRDefault="00534199" w:rsidP="00534199">
            <w:pPr>
              <w:rPr>
                <w:rFonts w:cs="Arial"/>
                <w:b/>
                <w:bCs/>
                <w:color w:val="000000"/>
                <w:szCs w:val="22"/>
              </w:rPr>
            </w:pPr>
          </w:p>
        </w:tc>
        <w:tc>
          <w:tcPr>
            <w:tcW w:w="1560" w:type="dxa"/>
            <w:shd w:val="clear" w:color="auto" w:fill="auto"/>
          </w:tcPr>
          <w:p w14:paraId="3C150940" w14:textId="77777777" w:rsidR="00534199" w:rsidRDefault="00534199" w:rsidP="00534199">
            <w:pPr>
              <w:rPr>
                <w:rFonts w:cs="Arial"/>
                <w:color w:val="000000"/>
                <w:szCs w:val="22"/>
              </w:rPr>
            </w:pPr>
            <w:r>
              <w:rPr>
                <w:rFonts w:cs="Arial"/>
                <w:color w:val="000000"/>
                <w:szCs w:val="22"/>
              </w:rPr>
              <w:t>E9</w:t>
            </w:r>
          </w:p>
        </w:tc>
        <w:tc>
          <w:tcPr>
            <w:tcW w:w="6208" w:type="dxa"/>
            <w:shd w:val="clear" w:color="auto" w:fill="auto"/>
          </w:tcPr>
          <w:p w14:paraId="0E10A708" w14:textId="77777777" w:rsidR="00534199" w:rsidRDefault="00534199" w:rsidP="00534199">
            <w:pPr>
              <w:rPr>
                <w:rFonts w:cs="Arial"/>
                <w:color w:val="000000"/>
                <w:szCs w:val="22"/>
              </w:rPr>
            </w:pPr>
            <w:r>
              <w:rPr>
                <w:rFonts w:cs="Arial"/>
                <w:color w:val="000000"/>
                <w:szCs w:val="22"/>
              </w:rPr>
              <w:t>E3.2</w:t>
            </w:r>
            <w:r>
              <w:rPr>
                <w:rFonts w:cs="Arial"/>
                <w:color w:val="000000"/>
                <w:szCs w:val="22"/>
              </w:rPr>
              <w:tab/>
              <w:t>Rear zone audio defaults to 2nd Row passenger sharing via URC.</w:t>
            </w:r>
          </w:p>
        </w:tc>
      </w:tr>
      <w:tr w:rsidR="00534199" w:rsidRPr="007C20FA" w14:paraId="6AE7C3F9" w14:textId="77777777" w:rsidTr="000A70F7">
        <w:trPr>
          <w:trHeight w:val="255"/>
          <w:jc w:val="center"/>
        </w:trPr>
        <w:tc>
          <w:tcPr>
            <w:tcW w:w="2546" w:type="dxa"/>
            <w:vMerge/>
            <w:shd w:val="clear" w:color="auto" w:fill="D9D9D9" w:themeFill="background1" w:themeFillShade="D9"/>
          </w:tcPr>
          <w:p w14:paraId="70425BE8" w14:textId="77777777" w:rsidR="00534199" w:rsidRDefault="00534199" w:rsidP="00534199">
            <w:pPr>
              <w:rPr>
                <w:rFonts w:cs="Arial"/>
                <w:b/>
                <w:bCs/>
                <w:color w:val="000000"/>
                <w:szCs w:val="22"/>
              </w:rPr>
            </w:pPr>
          </w:p>
        </w:tc>
        <w:tc>
          <w:tcPr>
            <w:tcW w:w="1560" w:type="dxa"/>
            <w:shd w:val="clear" w:color="auto" w:fill="auto"/>
          </w:tcPr>
          <w:p w14:paraId="3CCCC94B" w14:textId="77777777" w:rsidR="00534199" w:rsidRDefault="00534199" w:rsidP="00534199">
            <w:pPr>
              <w:rPr>
                <w:rFonts w:cs="Arial"/>
                <w:color w:val="000000"/>
                <w:szCs w:val="22"/>
              </w:rPr>
            </w:pPr>
            <w:r>
              <w:rPr>
                <w:rFonts w:cs="Arial"/>
                <w:color w:val="000000"/>
                <w:szCs w:val="22"/>
              </w:rPr>
              <w:t>E10</w:t>
            </w:r>
          </w:p>
        </w:tc>
        <w:tc>
          <w:tcPr>
            <w:tcW w:w="6208" w:type="dxa"/>
            <w:shd w:val="clear" w:color="auto" w:fill="auto"/>
          </w:tcPr>
          <w:p w14:paraId="17531F63" w14:textId="77777777" w:rsidR="00534199" w:rsidRDefault="00534199" w:rsidP="00534199">
            <w:pPr>
              <w:rPr>
                <w:rFonts w:cs="Arial"/>
                <w:color w:val="000000"/>
                <w:szCs w:val="22"/>
              </w:rPr>
            </w:pPr>
            <w:r>
              <w:rPr>
                <w:rFonts w:cs="Arial"/>
                <w:color w:val="000000"/>
                <w:szCs w:val="22"/>
              </w:rPr>
              <w:t>E3.3</w:t>
            </w:r>
            <w:r>
              <w:rPr>
                <w:rFonts w:cs="Arial"/>
                <w:color w:val="000000"/>
                <w:szCs w:val="22"/>
              </w:rPr>
              <w:tab/>
              <w:t>Front zone audio defaults to the only source playing from the front row prior to activation.</w:t>
            </w:r>
          </w:p>
        </w:tc>
      </w:tr>
      <w:tr w:rsidR="00534199" w:rsidRPr="007C20FA" w14:paraId="0ABB0726" w14:textId="77777777" w:rsidTr="000A70F7">
        <w:trPr>
          <w:trHeight w:val="255"/>
          <w:jc w:val="center"/>
        </w:trPr>
        <w:tc>
          <w:tcPr>
            <w:tcW w:w="2546" w:type="dxa"/>
            <w:vMerge/>
            <w:shd w:val="clear" w:color="auto" w:fill="D9D9D9" w:themeFill="background1" w:themeFillShade="D9"/>
          </w:tcPr>
          <w:p w14:paraId="58560B56" w14:textId="77777777" w:rsidR="00534199" w:rsidRDefault="00534199" w:rsidP="00534199">
            <w:pPr>
              <w:rPr>
                <w:rFonts w:cs="Arial"/>
                <w:b/>
                <w:bCs/>
                <w:color w:val="000000"/>
                <w:szCs w:val="22"/>
              </w:rPr>
            </w:pPr>
          </w:p>
        </w:tc>
        <w:tc>
          <w:tcPr>
            <w:tcW w:w="1560" w:type="dxa"/>
            <w:shd w:val="clear" w:color="auto" w:fill="auto"/>
          </w:tcPr>
          <w:p w14:paraId="77FDC106" w14:textId="77777777" w:rsidR="00534199" w:rsidRDefault="00534199" w:rsidP="00534199">
            <w:pPr>
              <w:rPr>
                <w:rFonts w:cs="Arial"/>
                <w:color w:val="000000"/>
                <w:szCs w:val="22"/>
              </w:rPr>
            </w:pPr>
            <w:r>
              <w:rPr>
                <w:rFonts w:cs="Arial"/>
                <w:color w:val="000000"/>
                <w:szCs w:val="22"/>
              </w:rPr>
              <w:t>E11</w:t>
            </w:r>
          </w:p>
        </w:tc>
        <w:tc>
          <w:tcPr>
            <w:tcW w:w="6208" w:type="dxa"/>
            <w:shd w:val="clear" w:color="auto" w:fill="auto"/>
          </w:tcPr>
          <w:p w14:paraId="5CE2FAC4" w14:textId="77777777" w:rsidR="00534199" w:rsidRDefault="00534199" w:rsidP="00534199">
            <w:pPr>
              <w:rPr>
                <w:rFonts w:cs="Arial"/>
                <w:color w:val="000000"/>
                <w:szCs w:val="22"/>
              </w:rPr>
            </w:pPr>
            <w:r>
              <w:rPr>
                <w:rFonts w:cs="Arial"/>
                <w:color w:val="000000"/>
                <w:szCs w:val="22"/>
              </w:rPr>
              <w:t>E3.4</w:t>
            </w:r>
            <w:r>
              <w:rPr>
                <w:rFonts w:cs="Arial"/>
                <w:color w:val="000000"/>
                <w:szCs w:val="22"/>
              </w:rPr>
              <w:tab/>
              <w:t>URC sharing seat configuration changes/locks into 2 zone configuration for passengers.</w:t>
            </w:r>
          </w:p>
        </w:tc>
      </w:tr>
      <w:tr w:rsidR="00534199" w:rsidRPr="007C20FA" w14:paraId="3AAE007E" w14:textId="77777777" w:rsidTr="000A70F7">
        <w:trPr>
          <w:trHeight w:val="255"/>
          <w:jc w:val="center"/>
        </w:trPr>
        <w:tc>
          <w:tcPr>
            <w:tcW w:w="2546" w:type="dxa"/>
            <w:vMerge/>
            <w:shd w:val="clear" w:color="auto" w:fill="D9D9D9" w:themeFill="background1" w:themeFillShade="D9"/>
          </w:tcPr>
          <w:p w14:paraId="440DFD65" w14:textId="77777777" w:rsidR="00534199" w:rsidRDefault="00534199" w:rsidP="00534199">
            <w:pPr>
              <w:rPr>
                <w:rFonts w:cs="Arial"/>
                <w:b/>
                <w:bCs/>
                <w:color w:val="000000"/>
                <w:szCs w:val="22"/>
              </w:rPr>
            </w:pPr>
          </w:p>
        </w:tc>
        <w:tc>
          <w:tcPr>
            <w:tcW w:w="1560" w:type="dxa"/>
            <w:shd w:val="clear" w:color="auto" w:fill="auto"/>
          </w:tcPr>
          <w:p w14:paraId="67BED532" w14:textId="77777777" w:rsidR="00534199" w:rsidRDefault="00534199" w:rsidP="00534199">
            <w:pPr>
              <w:rPr>
                <w:rFonts w:cs="Arial"/>
                <w:color w:val="000000"/>
                <w:szCs w:val="22"/>
              </w:rPr>
            </w:pPr>
            <w:r>
              <w:rPr>
                <w:rFonts w:cs="Arial"/>
                <w:color w:val="000000"/>
                <w:szCs w:val="22"/>
              </w:rPr>
              <w:t>E12</w:t>
            </w:r>
          </w:p>
        </w:tc>
        <w:tc>
          <w:tcPr>
            <w:tcW w:w="6208" w:type="dxa"/>
            <w:shd w:val="clear" w:color="auto" w:fill="auto"/>
          </w:tcPr>
          <w:p w14:paraId="1F05C046" w14:textId="77777777" w:rsidR="00534199" w:rsidRDefault="00534199" w:rsidP="00534199">
            <w:pPr>
              <w:rPr>
                <w:rFonts w:cs="Arial"/>
                <w:color w:val="000000"/>
                <w:szCs w:val="22"/>
              </w:rPr>
            </w:pPr>
            <w:r>
              <w:rPr>
                <w:rFonts w:cs="Arial"/>
                <w:color w:val="000000"/>
                <w:szCs w:val="22"/>
              </w:rPr>
              <w:t>E4.1</w:t>
            </w:r>
            <w:r>
              <w:rPr>
                <w:rFonts w:cs="Arial"/>
                <w:color w:val="000000"/>
                <w:szCs w:val="22"/>
              </w:rPr>
              <w:tab/>
              <w:t>Driver activates 2 Zone Audio Share.</w:t>
            </w:r>
          </w:p>
        </w:tc>
      </w:tr>
      <w:tr w:rsidR="00534199" w:rsidRPr="007C20FA" w14:paraId="37F250DB" w14:textId="77777777" w:rsidTr="000A70F7">
        <w:trPr>
          <w:trHeight w:val="255"/>
          <w:jc w:val="center"/>
        </w:trPr>
        <w:tc>
          <w:tcPr>
            <w:tcW w:w="2546" w:type="dxa"/>
            <w:vMerge/>
            <w:shd w:val="clear" w:color="auto" w:fill="D9D9D9" w:themeFill="background1" w:themeFillShade="D9"/>
          </w:tcPr>
          <w:p w14:paraId="4055AB0E" w14:textId="77777777" w:rsidR="00534199" w:rsidRDefault="00534199" w:rsidP="00534199">
            <w:pPr>
              <w:rPr>
                <w:rFonts w:cs="Arial"/>
                <w:b/>
                <w:bCs/>
                <w:color w:val="000000"/>
                <w:szCs w:val="22"/>
              </w:rPr>
            </w:pPr>
          </w:p>
        </w:tc>
        <w:tc>
          <w:tcPr>
            <w:tcW w:w="1560" w:type="dxa"/>
            <w:shd w:val="clear" w:color="auto" w:fill="auto"/>
          </w:tcPr>
          <w:p w14:paraId="3190044A" w14:textId="77777777" w:rsidR="00534199" w:rsidRDefault="00534199" w:rsidP="00534199">
            <w:pPr>
              <w:rPr>
                <w:rFonts w:cs="Arial"/>
                <w:color w:val="000000"/>
                <w:szCs w:val="22"/>
              </w:rPr>
            </w:pPr>
            <w:r>
              <w:rPr>
                <w:rFonts w:cs="Arial"/>
                <w:color w:val="000000"/>
                <w:szCs w:val="22"/>
              </w:rPr>
              <w:t>E13</w:t>
            </w:r>
          </w:p>
        </w:tc>
        <w:tc>
          <w:tcPr>
            <w:tcW w:w="6208" w:type="dxa"/>
            <w:shd w:val="clear" w:color="auto" w:fill="auto"/>
          </w:tcPr>
          <w:p w14:paraId="7D015A4E" w14:textId="77777777" w:rsidR="00534199" w:rsidRDefault="00534199" w:rsidP="00534199">
            <w:pPr>
              <w:rPr>
                <w:rFonts w:cs="Arial"/>
                <w:color w:val="000000"/>
                <w:szCs w:val="22"/>
              </w:rPr>
            </w:pPr>
            <w:r>
              <w:rPr>
                <w:rFonts w:cs="Arial"/>
                <w:color w:val="000000"/>
                <w:szCs w:val="22"/>
              </w:rPr>
              <w:t>E4.2</w:t>
            </w:r>
            <w:r>
              <w:rPr>
                <w:rFonts w:cs="Arial"/>
                <w:color w:val="000000"/>
                <w:szCs w:val="22"/>
              </w:rPr>
              <w:tab/>
              <w:t>Rear zone audio defaults to Seat 3/Zone 3 media.</w:t>
            </w:r>
          </w:p>
        </w:tc>
      </w:tr>
      <w:tr w:rsidR="00534199" w:rsidRPr="007C20FA" w14:paraId="40220C7B" w14:textId="77777777" w:rsidTr="000A70F7">
        <w:trPr>
          <w:trHeight w:val="255"/>
          <w:jc w:val="center"/>
        </w:trPr>
        <w:tc>
          <w:tcPr>
            <w:tcW w:w="2546" w:type="dxa"/>
            <w:vMerge/>
            <w:shd w:val="clear" w:color="auto" w:fill="D9D9D9" w:themeFill="background1" w:themeFillShade="D9"/>
          </w:tcPr>
          <w:p w14:paraId="6614B866" w14:textId="77777777" w:rsidR="00534199" w:rsidRDefault="00534199" w:rsidP="00534199">
            <w:pPr>
              <w:rPr>
                <w:rFonts w:cs="Arial"/>
                <w:b/>
                <w:bCs/>
                <w:color w:val="000000"/>
                <w:szCs w:val="22"/>
              </w:rPr>
            </w:pPr>
          </w:p>
        </w:tc>
        <w:tc>
          <w:tcPr>
            <w:tcW w:w="1560" w:type="dxa"/>
            <w:shd w:val="clear" w:color="auto" w:fill="auto"/>
          </w:tcPr>
          <w:p w14:paraId="43F30EE6" w14:textId="77777777" w:rsidR="00534199" w:rsidRDefault="00534199" w:rsidP="00534199">
            <w:pPr>
              <w:rPr>
                <w:rFonts w:cs="Arial"/>
                <w:color w:val="000000"/>
                <w:szCs w:val="22"/>
              </w:rPr>
            </w:pPr>
            <w:r>
              <w:rPr>
                <w:rFonts w:cs="Arial"/>
                <w:color w:val="000000"/>
                <w:szCs w:val="22"/>
              </w:rPr>
              <w:t>E14</w:t>
            </w:r>
          </w:p>
        </w:tc>
        <w:tc>
          <w:tcPr>
            <w:tcW w:w="6208" w:type="dxa"/>
            <w:shd w:val="clear" w:color="auto" w:fill="auto"/>
          </w:tcPr>
          <w:p w14:paraId="5E8F7255" w14:textId="77777777" w:rsidR="00534199" w:rsidRDefault="00534199" w:rsidP="00534199">
            <w:pPr>
              <w:rPr>
                <w:rFonts w:cs="Arial"/>
                <w:color w:val="000000"/>
                <w:szCs w:val="22"/>
              </w:rPr>
            </w:pPr>
            <w:r>
              <w:rPr>
                <w:rFonts w:cs="Arial"/>
                <w:color w:val="000000"/>
                <w:szCs w:val="22"/>
              </w:rPr>
              <w:t>E4.3</w:t>
            </w:r>
            <w:r>
              <w:rPr>
                <w:rFonts w:cs="Arial"/>
                <w:color w:val="000000"/>
                <w:szCs w:val="22"/>
              </w:rPr>
              <w:tab/>
              <w:t>URC sharing seat configuration changes/locks into 2 zone configuration for passengers.</w:t>
            </w:r>
          </w:p>
        </w:tc>
      </w:tr>
      <w:tr w:rsidR="00534199" w:rsidRPr="007C20FA" w14:paraId="6E0AC196" w14:textId="77777777" w:rsidTr="000A70F7">
        <w:trPr>
          <w:trHeight w:val="255"/>
          <w:jc w:val="center"/>
        </w:trPr>
        <w:tc>
          <w:tcPr>
            <w:tcW w:w="2546" w:type="dxa"/>
            <w:vMerge/>
            <w:shd w:val="clear" w:color="auto" w:fill="D9D9D9" w:themeFill="background1" w:themeFillShade="D9"/>
          </w:tcPr>
          <w:p w14:paraId="7545B035" w14:textId="77777777" w:rsidR="00534199" w:rsidRDefault="00534199" w:rsidP="00534199">
            <w:pPr>
              <w:rPr>
                <w:rFonts w:cs="Arial"/>
                <w:b/>
                <w:bCs/>
                <w:color w:val="000000"/>
                <w:szCs w:val="22"/>
              </w:rPr>
            </w:pPr>
          </w:p>
        </w:tc>
        <w:tc>
          <w:tcPr>
            <w:tcW w:w="1560" w:type="dxa"/>
            <w:shd w:val="clear" w:color="auto" w:fill="auto"/>
          </w:tcPr>
          <w:p w14:paraId="0D85E62E" w14:textId="77777777" w:rsidR="00534199" w:rsidRDefault="00534199" w:rsidP="00534199">
            <w:pPr>
              <w:rPr>
                <w:rFonts w:cs="Arial"/>
                <w:color w:val="000000"/>
                <w:szCs w:val="22"/>
              </w:rPr>
            </w:pPr>
            <w:r>
              <w:rPr>
                <w:rFonts w:cs="Arial"/>
                <w:color w:val="000000"/>
                <w:szCs w:val="22"/>
              </w:rPr>
              <w:t>E15</w:t>
            </w:r>
          </w:p>
        </w:tc>
        <w:tc>
          <w:tcPr>
            <w:tcW w:w="6208" w:type="dxa"/>
            <w:shd w:val="clear" w:color="auto" w:fill="auto"/>
          </w:tcPr>
          <w:p w14:paraId="64DC2F2D" w14:textId="77777777" w:rsidR="00534199" w:rsidRDefault="00534199" w:rsidP="00534199">
            <w:pPr>
              <w:rPr>
                <w:rFonts w:cs="Arial"/>
                <w:color w:val="000000"/>
                <w:szCs w:val="22"/>
              </w:rPr>
            </w:pPr>
            <w:r>
              <w:rPr>
                <w:rFonts w:cs="Arial"/>
                <w:color w:val="000000"/>
                <w:szCs w:val="22"/>
              </w:rPr>
              <w:t>E5.1Driver selects a zone listening to a SYNC source.</w:t>
            </w:r>
          </w:p>
        </w:tc>
      </w:tr>
      <w:tr w:rsidR="00534199" w:rsidRPr="007C20FA" w14:paraId="6C0C561A" w14:textId="77777777" w:rsidTr="000A70F7">
        <w:trPr>
          <w:trHeight w:val="255"/>
          <w:jc w:val="center"/>
        </w:trPr>
        <w:tc>
          <w:tcPr>
            <w:tcW w:w="2546" w:type="dxa"/>
            <w:vMerge/>
            <w:shd w:val="clear" w:color="auto" w:fill="D9D9D9" w:themeFill="background1" w:themeFillShade="D9"/>
          </w:tcPr>
          <w:p w14:paraId="2DB19B71" w14:textId="77777777" w:rsidR="00534199" w:rsidRDefault="00534199" w:rsidP="00534199">
            <w:pPr>
              <w:rPr>
                <w:rFonts w:cs="Arial"/>
                <w:b/>
                <w:bCs/>
                <w:color w:val="000000"/>
                <w:szCs w:val="22"/>
              </w:rPr>
            </w:pPr>
          </w:p>
        </w:tc>
        <w:tc>
          <w:tcPr>
            <w:tcW w:w="1560" w:type="dxa"/>
            <w:shd w:val="clear" w:color="auto" w:fill="auto"/>
          </w:tcPr>
          <w:p w14:paraId="11A512F3" w14:textId="77777777" w:rsidR="00534199" w:rsidRDefault="00534199" w:rsidP="00534199">
            <w:pPr>
              <w:rPr>
                <w:rFonts w:cs="Arial"/>
                <w:color w:val="000000"/>
                <w:szCs w:val="22"/>
              </w:rPr>
            </w:pPr>
            <w:r>
              <w:rPr>
                <w:rFonts w:cs="Arial"/>
                <w:color w:val="000000"/>
                <w:szCs w:val="22"/>
              </w:rPr>
              <w:t>E16</w:t>
            </w:r>
          </w:p>
        </w:tc>
        <w:tc>
          <w:tcPr>
            <w:tcW w:w="6208" w:type="dxa"/>
            <w:shd w:val="clear" w:color="auto" w:fill="auto"/>
          </w:tcPr>
          <w:p w14:paraId="04D4A00A" w14:textId="77777777" w:rsidR="00534199" w:rsidRDefault="00534199" w:rsidP="00534199">
            <w:pPr>
              <w:rPr>
                <w:rFonts w:cs="Arial"/>
                <w:color w:val="000000"/>
                <w:szCs w:val="22"/>
              </w:rPr>
            </w:pPr>
            <w:r>
              <w:rPr>
                <w:rFonts w:cs="Arial"/>
                <w:color w:val="000000"/>
                <w:szCs w:val="22"/>
              </w:rPr>
              <w:t>E5.2Driver presses "Stop Sharing" button.</w:t>
            </w:r>
          </w:p>
        </w:tc>
      </w:tr>
      <w:tr w:rsidR="00534199" w:rsidRPr="007C20FA" w14:paraId="4302E719" w14:textId="77777777" w:rsidTr="000A70F7">
        <w:trPr>
          <w:trHeight w:val="255"/>
          <w:jc w:val="center"/>
        </w:trPr>
        <w:tc>
          <w:tcPr>
            <w:tcW w:w="2546" w:type="dxa"/>
            <w:vMerge/>
            <w:shd w:val="clear" w:color="auto" w:fill="D9D9D9" w:themeFill="background1" w:themeFillShade="D9"/>
          </w:tcPr>
          <w:p w14:paraId="305025AC" w14:textId="77777777" w:rsidR="00534199" w:rsidRDefault="00534199" w:rsidP="00534199">
            <w:pPr>
              <w:rPr>
                <w:rFonts w:cs="Arial"/>
                <w:b/>
                <w:bCs/>
                <w:color w:val="000000"/>
                <w:szCs w:val="22"/>
              </w:rPr>
            </w:pPr>
          </w:p>
        </w:tc>
        <w:tc>
          <w:tcPr>
            <w:tcW w:w="1560" w:type="dxa"/>
            <w:shd w:val="clear" w:color="auto" w:fill="auto"/>
          </w:tcPr>
          <w:p w14:paraId="0DC205A3" w14:textId="77777777" w:rsidR="00534199" w:rsidRDefault="00534199" w:rsidP="00534199">
            <w:pPr>
              <w:rPr>
                <w:rFonts w:cs="Arial"/>
                <w:color w:val="000000"/>
                <w:szCs w:val="22"/>
              </w:rPr>
            </w:pPr>
            <w:r>
              <w:rPr>
                <w:rFonts w:cs="Arial"/>
                <w:color w:val="000000"/>
                <w:szCs w:val="22"/>
              </w:rPr>
              <w:t>E17</w:t>
            </w:r>
          </w:p>
        </w:tc>
        <w:tc>
          <w:tcPr>
            <w:tcW w:w="6208" w:type="dxa"/>
            <w:shd w:val="clear" w:color="auto" w:fill="auto"/>
          </w:tcPr>
          <w:p w14:paraId="675F02FF" w14:textId="77777777" w:rsidR="00534199" w:rsidRDefault="00534199" w:rsidP="00534199">
            <w:pPr>
              <w:rPr>
                <w:rFonts w:cs="Arial"/>
                <w:color w:val="000000"/>
                <w:szCs w:val="22"/>
              </w:rPr>
            </w:pPr>
            <w:r>
              <w:rPr>
                <w:rFonts w:cs="Arial"/>
                <w:color w:val="000000"/>
                <w:szCs w:val="22"/>
              </w:rPr>
              <w:t>E5.3The selected zone stops receiving media and goes silent.</w:t>
            </w:r>
          </w:p>
        </w:tc>
      </w:tr>
      <w:tr w:rsidR="00534199" w:rsidRPr="007C20FA" w14:paraId="55541142" w14:textId="77777777" w:rsidTr="000A70F7">
        <w:trPr>
          <w:trHeight w:val="255"/>
          <w:jc w:val="center"/>
        </w:trPr>
        <w:tc>
          <w:tcPr>
            <w:tcW w:w="2546" w:type="dxa"/>
            <w:vMerge/>
            <w:shd w:val="clear" w:color="auto" w:fill="D9D9D9" w:themeFill="background1" w:themeFillShade="D9"/>
          </w:tcPr>
          <w:p w14:paraId="61688A97" w14:textId="77777777" w:rsidR="00534199" w:rsidRDefault="00534199" w:rsidP="00534199">
            <w:pPr>
              <w:rPr>
                <w:rFonts w:cs="Arial"/>
                <w:b/>
                <w:bCs/>
                <w:color w:val="000000"/>
                <w:szCs w:val="22"/>
              </w:rPr>
            </w:pPr>
          </w:p>
        </w:tc>
        <w:tc>
          <w:tcPr>
            <w:tcW w:w="1560" w:type="dxa"/>
            <w:shd w:val="clear" w:color="auto" w:fill="auto"/>
          </w:tcPr>
          <w:p w14:paraId="02999AE6" w14:textId="77777777" w:rsidR="00534199" w:rsidRDefault="00534199" w:rsidP="00534199">
            <w:pPr>
              <w:rPr>
                <w:rFonts w:cs="Arial"/>
                <w:color w:val="000000"/>
                <w:szCs w:val="22"/>
              </w:rPr>
            </w:pPr>
            <w:r>
              <w:rPr>
                <w:rFonts w:cs="Arial"/>
                <w:color w:val="000000"/>
                <w:szCs w:val="22"/>
              </w:rPr>
              <w:t>E18</w:t>
            </w:r>
          </w:p>
        </w:tc>
        <w:tc>
          <w:tcPr>
            <w:tcW w:w="6208" w:type="dxa"/>
            <w:shd w:val="clear" w:color="auto" w:fill="auto"/>
          </w:tcPr>
          <w:p w14:paraId="59D82D70" w14:textId="77777777" w:rsidR="00534199" w:rsidRDefault="00534199" w:rsidP="00534199">
            <w:pPr>
              <w:rPr>
                <w:rFonts w:cs="Arial"/>
                <w:color w:val="000000"/>
                <w:szCs w:val="22"/>
              </w:rPr>
            </w:pPr>
            <w:r>
              <w:rPr>
                <w:rFonts w:cs="Arial"/>
                <w:color w:val="000000"/>
                <w:szCs w:val="22"/>
              </w:rPr>
              <w:t>E6.1A passenger presses "Stop Sharing" via URC.</w:t>
            </w:r>
          </w:p>
        </w:tc>
      </w:tr>
      <w:tr w:rsidR="00534199" w:rsidRPr="007C20FA" w14:paraId="6730202B" w14:textId="77777777" w:rsidTr="000A70F7">
        <w:trPr>
          <w:trHeight w:val="255"/>
          <w:jc w:val="center"/>
        </w:trPr>
        <w:tc>
          <w:tcPr>
            <w:tcW w:w="2546" w:type="dxa"/>
            <w:vMerge/>
            <w:shd w:val="clear" w:color="auto" w:fill="D9D9D9" w:themeFill="background1" w:themeFillShade="D9"/>
          </w:tcPr>
          <w:p w14:paraId="1526ED37" w14:textId="77777777" w:rsidR="00534199" w:rsidRDefault="00534199" w:rsidP="00534199">
            <w:pPr>
              <w:rPr>
                <w:rFonts w:cs="Arial"/>
                <w:b/>
                <w:bCs/>
                <w:color w:val="000000"/>
                <w:szCs w:val="22"/>
              </w:rPr>
            </w:pPr>
          </w:p>
        </w:tc>
        <w:tc>
          <w:tcPr>
            <w:tcW w:w="1560" w:type="dxa"/>
            <w:shd w:val="clear" w:color="auto" w:fill="auto"/>
          </w:tcPr>
          <w:p w14:paraId="11672176" w14:textId="77777777" w:rsidR="00534199" w:rsidRDefault="00534199" w:rsidP="00534199">
            <w:pPr>
              <w:rPr>
                <w:rFonts w:cs="Arial"/>
                <w:color w:val="000000"/>
                <w:szCs w:val="22"/>
              </w:rPr>
            </w:pPr>
            <w:r>
              <w:rPr>
                <w:rFonts w:cs="Arial"/>
                <w:color w:val="000000"/>
                <w:szCs w:val="22"/>
              </w:rPr>
              <w:t>E19</w:t>
            </w:r>
          </w:p>
        </w:tc>
        <w:tc>
          <w:tcPr>
            <w:tcW w:w="6208" w:type="dxa"/>
            <w:shd w:val="clear" w:color="auto" w:fill="auto"/>
          </w:tcPr>
          <w:p w14:paraId="3C7B7479" w14:textId="77777777" w:rsidR="00534199" w:rsidRDefault="00534199" w:rsidP="00534199">
            <w:pPr>
              <w:rPr>
                <w:rFonts w:cs="Arial"/>
                <w:color w:val="000000"/>
                <w:szCs w:val="22"/>
              </w:rPr>
            </w:pPr>
            <w:r>
              <w:rPr>
                <w:rFonts w:cs="Arial"/>
                <w:color w:val="000000"/>
                <w:szCs w:val="22"/>
              </w:rPr>
              <w:t>E6.2Any zone listening to the shared passenger media will go silent and stop receiving media.</w:t>
            </w:r>
          </w:p>
        </w:tc>
      </w:tr>
      <w:tr w:rsidR="00534199" w:rsidRPr="007C20FA" w14:paraId="5C0D8D17" w14:textId="77777777" w:rsidTr="000A70F7">
        <w:trPr>
          <w:trHeight w:val="255"/>
          <w:jc w:val="center"/>
        </w:trPr>
        <w:tc>
          <w:tcPr>
            <w:tcW w:w="2546" w:type="dxa"/>
            <w:vMerge/>
            <w:shd w:val="clear" w:color="auto" w:fill="D9D9D9" w:themeFill="background1" w:themeFillShade="D9"/>
          </w:tcPr>
          <w:p w14:paraId="3C4F0623" w14:textId="77777777" w:rsidR="00534199" w:rsidRDefault="00534199" w:rsidP="00534199">
            <w:pPr>
              <w:rPr>
                <w:rFonts w:cs="Arial"/>
                <w:b/>
                <w:bCs/>
                <w:color w:val="000000"/>
                <w:szCs w:val="22"/>
              </w:rPr>
            </w:pPr>
          </w:p>
        </w:tc>
        <w:tc>
          <w:tcPr>
            <w:tcW w:w="1560" w:type="dxa"/>
            <w:shd w:val="clear" w:color="auto" w:fill="auto"/>
          </w:tcPr>
          <w:p w14:paraId="3EAB3180" w14:textId="77777777" w:rsidR="00534199" w:rsidRDefault="00534199" w:rsidP="00534199">
            <w:pPr>
              <w:rPr>
                <w:rFonts w:cs="Arial"/>
                <w:color w:val="000000"/>
                <w:szCs w:val="22"/>
              </w:rPr>
            </w:pPr>
            <w:r>
              <w:rPr>
                <w:rFonts w:cs="Arial"/>
                <w:color w:val="000000"/>
                <w:szCs w:val="22"/>
              </w:rPr>
              <w:t>E20</w:t>
            </w:r>
          </w:p>
        </w:tc>
        <w:tc>
          <w:tcPr>
            <w:tcW w:w="6208" w:type="dxa"/>
            <w:shd w:val="clear" w:color="auto" w:fill="auto"/>
          </w:tcPr>
          <w:p w14:paraId="4896CB99" w14:textId="77777777" w:rsidR="00534199" w:rsidRDefault="00534199" w:rsidP="00534199">
            <w:pPr>
              <w:rPr>
                <w:rFonts w:cs="Arial"/>
                <w:color w:val="000000"/>
                <w:szCs w:val="22"/>
              </w:rPr>
            </w:pPr>
            <w:r>
              <w:rPr>
                <w:rFonts w:cs="Arial"/>
                <w:color w:val="000000"/>
                <w:szCs w:val="22"/>
              </w:rPr>
              <w:t>E7.1A passenger presses "Stop Being Shared To" via URC.</w:t>
            </w:r>
          </w:p>
        </w:tc>
      </w:tr>
      <w:tr w:rsidR="00534199" w:rsidRPr="007C20FA" w14:paraId="29DF60B6" w14:textId="77777777" w:rsidTr="000A70F7">
        <w:trPr>
          <w:trHeight w:val="255"/>
          <w:jc w:val="center"/>
        </w:trPr>
        <w:tc>
          <w:tcPr>
            <w:tcW w:w="2546" w:type="dxa"/>
            <w:vMerge/>
            <w:shd w:val="clear" w:color="auto" w:fill="D9D9D9" w:themeFill="background1" w:themeFillShade="D9"/>
          </w:tcPr>
          <w:p w14:paraId="0EEA8366" w14:textId="77777777" w:rsidR="00534199" w:rsidRDefault="00534199" w:rsidP="00534199">
            <w:pPr>
              <w:rPr>
                <w:rFonts w:cs="Arial"/>
                <w:b/>
                <w:bCs/>
                <w:color w:val="000000"/>
                <w:szCs w:val="22"/>
              </w:rPr>
            </w:pPr>
          </w:p>
        </w:tc>
        <w:tc>
          <w:tcPr>
            <w:tcW w:w="1560" w:type="dxa"/>
            <w:shd w:val="clear" w:color="auto" w:fill="auto"/>
          </w:tcPr>
          <w:p w14:paraId="55BFA3F0" w14:textId="77777777" w:rsidR="00534199" w:rsidRDefault="00534199" w:rsidP="00534199">
            <w:pPr>
              <w:rPr>
                <w:rFonts w:cs="Arial"/>
                <w:color w:val="000000"/>
                <w:szCs w:val="22"/>
              </w:rPr>
            </w:pPr>
            <w:r>
              <w:rPr>
                <w:rFonts w:cs="Arial"/>
                <w:color w:val="000000"/>
                <w:szCs w:val="22"/>
              </w:rPr>
              <w:t>E21</w:t>
            </w:r>
          </w:p>
        </w:tc>
        <w:tc>
          <w:tcPr>
            <w:tcW w:w="6208" w:type="dxa"/>
            <w:shd w:val="clear" w:color="auto" w:fill="auto"/>
          </w:tcPr>
          <w:p w14:paraId="34011DC2" w14:textId="77777777" w:rsidR="00534199" w:rsidRDefault="00534199" w:rsidP="00534199">
            <w:pPr>
              <w:rPr>
                <w:rFonts w:cs="Arial"/>
                <w:color w:val="000000"/>
                <w:szCs w:val="22"/>
              </w:rPr>
            </w:pPr>
            <w:r>
              <w:rPr>
                <w:rFonts w:cs="Arial"/>
                <w:color w:val="000000"/>
                <w:szCs w:val="22"/>
              </w:rPr>
              <w:t>E7.2Any media playing for the passenger's zone will stop sharing and the zone will go silent</w:t>
            </w:r>
          </w:p>
        </w:tc>
      </w:tr>
      <w:tr w:rsidR="00534199" w:rsidRPr="007C20FA" w14:paraId="03D51219" w14:textId="77777777" w:rsidTr="000A70F7">
        <w:trPr>
          <w:trHeight w:val="255"/>
          <w:jc w:val="center"/>
        </w:trPr>
        <w:tc>
          <w:tcPr>
            <w:tcW w:w="2546" w:type="dxa"/>
            <w:vMerge w:val="restart"/>
            <w:shd w:val="clear" w:color="auto" w:fill="D9D9D9" w:themeFill="background1" w:themeFillShade="D9"/>
          </w:tcPr>
          <w:p w14:paraId="798DF9A9"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6AFB68A"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DFAA693" w14:textId="77777777" w:rsidR="00534199" w:rsidRDefault="00534199" w:rsidP="00534199">
            <w:pPr>
              <w:rPr>
                <w:rFonts w:cs="Arial"/>
                <w:color w:val="000000"/>
                <w:szCs w:val="22"/>
              </w:rPr>
            </w:pPr>
            <w:r>
              <w:rPr>
                <w:rFonts w:cs="Arial"/>
                <w:color w:val="000000"/>
                <w:szCs w:val="22"/>
              </w:rPr>
              <w:t xml:space="preserve">A beep occurs over the cabin/zone speakers, alerting driver/passenger(s) of the audio change. Shared audio starts to play in specified seats or the entire cabin. </w:t>
            </w:r>
          </w:p>
        </w:tc>
      </w:tr>
    </w:tbl>
    <w:p w14:paraId="20240181" w14:textId="77777777" w:rsidR="009F1DBF" w:rsidRDefault="009F1DBF" w:rsidP="009D2039"/>
    <w:p w14:paraId="205A8316" w14:textId="77777777" w:rsidR="00842150" w:rsidRPr="0017445F" w:rsidRDefault="00842150" w:rsidP="00842150">
      <w:pPr>
        <w:pStyle w:val="REUseCase"/>
        <w:shd w:val="clear" w:color="auto" w:fill="F2F2F2" w:themeFill="background1" w:themeFillShade="F2"/>
      </w:pPr>
      <w:r>
        <w:t xml:space="preserve"> UC4_Manage In-Car Communication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22F6C67" w14:textId="77777777" w:rsidTr="000A70F7">
        <w:trPr>
          <w:trHeight w:val="255"/>
          <w:jc w:val="center"/>
        </w:trPr>
        <w:tc>
          <w:tcPr>
            <w:tcW w:w="2546" w:type="dxa"/>
            <w:vMerge w:val="restart"/>
            <w:shd w:val="clear" w:color="auto" w:fill="D9D9D9" w:themeFill="background1" w:themeFillShade="D9"/>
            <w:hideMark/>
          </w:tcPr>
          <w:p w14:paraId="4B63B8EF" w14:textId="77777777" w:rsidR="00673483" w:rsidRDefault="00673483" w:rsidP="00673483">
            <w:pPr>
              <w:rPr>
                <w:rFonts w:cs="Arial"/>
                <w:b/>
                <w:bCs/>
                <w:color w:val="000000"/>
                <w:szCs w:val="22"/>
              </w:rPr>
            </w:pPr>
            <w:r w:rsidRPr="007C20FA">
              <w:rPr>
                <w:rFonts w:cs="Arial"/>
                <w:b/>
                <w:bCs/>
                <w:color w:val="000000"/>
                <w:szCs w:val="22"/>
              </w:rPr>
              <w:t>Actors</w:t>
            </w:r>
          </w:p>
          <w:p w14:paraId="4BBA8FC6" w14:textId="77777777" w:rsidR="00673483" w:rsidRPr="00C46391" w:rsidRDefault="00673483" w:rsidP="00673483">
            <w:pPr>
              <w:rPr>
                <w:rFonts w:cs="Arial"/>
                <w:color w:val="000000"/>
                <w:szCs w:val="22"/>
              </w:rPr>
            </w:pPr>
          </w:p>
        </w:tc>
        <w:tc>
          <w:tcPr>
            <w:tcW w:w="1560" w:type="dxa"/>
            <w:shd w:val="clear" w:color="auto" w:fill="auto"/>
          </w:tcPr>
          <w:p w14:paraId="4F2A8ECC" w14:textId="77777777" w:rsidR="00673483" w:rsidRDefault="00673483" w:rsidP="00673483">
            <w:r>
              <w:t>Primary</w:t>
            </w:r>
          </w:p>
        </w:tc>
        <w:tc>
          <w:tcPr>
            <w:tcW w:w="6208" w:type="dxa"/>
            <w:shd w:val="clear" w:color="auto" w:fill="auto"/>
          </w:tcPr>
          <w:p w14:paraId="2EB50938" w14:textId="77777777" w:rsidR="00673483" w:rsidRDefault="00673483" w:rsidP="00673483">
            <w:pPr>
              <w:rPr>
                <w:rFonts w:cs="Arial"/>
                <w:color w:val="C0504D" w:themeColor="accent2"/>
                <w:szCs w:val="22"/>
              </w:rPr>
            </w:pPr>
            <w:r w:rsidRPr="00240914">
              <w:t>ICC's Allowed User</w:t>
            </w:r>
            <w:r w:rsidRPr="004A20FB">
              <w:rPr>
                <w:rFonts w:cs="Arial"/>
                <w:color w:val="C0504D" w:themeColor="accent2"/>
                <w:szCs w:val="22"/>
              </w:rPr>
              <w:t xml:space="preserve"> </w:t>
            </w:r>
          </w:p>
        </w:tc>
      </w:tr>
      <w:tr w:rsidR="00673483" w:rsidRPr="007C20FA" w14:paraId="59D364AD" w14:textId="77777777" w:rsidTr="000A70F7">
        <w:trPr>
          <w:trHeight w:val="255"/>
          <w:jc w:val="center"/>
        </w:trPr>
        <w:tc>
          <w:tcPr>
            <w:tcW w:w="2546" w:type="dxa"/>
            <w:vMerge/>
            <w:shd w:val="clear" w:color="auto" w:fill="D9D9D9" w:themeFill="background1" w:themeFillShade="D9"/>
          </w:tcPr>
          <w:p w14:paraId="205E9B10" w14:textId="77777777" w:rsidR="00673483" w:rsidRPr="007C20FA" w:rsidRDefault="00673483" w:rsidP="00673483">
            <w:pPr>
              <w:rPr>
                <w:rFonts w:cs="Arial"/>
                <w:b/>
                <w:bCs/>
                <w:color w:val="000000"/>
                <w:szCs w:val="22"/>
              </w:rPr>
            </w:pPr>
          </w:p>
        </w:tc>
        <w:tc>
          <w:tcPr>
            <w:tcW w:w="1560" w:type="dxa"/>
            <w:shd w:val="clear" w:color="auto" w:fill="auto"/>
          </w:tcPr>
          <w:p w14:paraId="686F812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8BB059F" w14:textId="77777777" w:rsidR="00673483" w:rsidRDefault="00673483" w:rsidP="00673483">
            <w:pPr>
              <w:rPr>
                <w:rFonts w:cs="Arial"/>
                <w:color w:val="000000"/>
                <w:szCs w:val="22"/>
              </w:rPr>
            </w:pPr>
            <w:r w:rsidRPr="00240914">
              <w:rPr>
                <w:rFonts w:cs="Arial"/>
                <w:szCs w:val="22"/>
              </w:rPr>
              <w:t>Audio System Provider</w:t>
            </w:r>
          </w:p>
        </w:tc>
      </w:tr>
      <w:tr w:rsidR="00673483" w:rsidRPr="007C20FA" w14:paraId="28CB8AE7" w14:textId="77777777" w:rsidTr="000A70F7">
        <w:trPr>
          <w:trHeight w:val="255"/>
          <w:jc w:val="center"/>
        </w:trPr>
        <w:tc>
          <w:tcPr>
            <w:tcW w:w="2546" w:type="dxa"/>
            <w:vMerge/>
            <w:shd w:val="clear" w:color="auto" w:fill="D9D9D9" w:themeFill="background1" w:themeFillShade="D9"/>
          </w:tcPr>
          <w:p w14:paraId="1DCA185E" w14:textId="77777777" w:rsidR="00673483" w:rsidRPr="007C20FA" w:rsidRDefault="00673483" w:rsidP="00673483">
            <w:pPr>
              <w:rPr>
                <w:rFonts w:cs="Arial"/>
                <w:b/>
                <w:bCs/>
                <w:color w:val="000000"/>
                <w:szCs w:val="22"/>
              </w:rPr>
            </w:pPr>
          </w:p>
        </w:tc>
        <w:tc>
          <w:tcPr>
            <w:tcW w:w="1560" w:type="dxa"/>
            <w:shd w:val="clear" w:color="auto" w:fill="auto"/>
          </w:tcPr>
          <w:p w14:paraId="6D15879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E009E73" w14:textId="77777777" w:rsidR="00673483" w:rsidRDefault="00673483" w:rsidP="00673483">
            <w:pPr>
              <w:rPr>
                <w:rFonts w:cs="Arial"/>
                <w:color w:val="000000"/>
                <w:szCs w:val="22"/>
              </w:rPr>
            </w:pPr>
            <w:r w:rsidRPr="00240914">
              <w:rPr>
                <w:rFonts w:cs="Arial"/>
                <w:szCs w:val="22"/>
              </w:rPr>
              <w:t>Seat Speaker Sys Provider</w:t>
            </w:r>
          </w:p>
        </w:tc>
      </w:tr>
      <w:tr w:rsidR="00673483" w:rsidRPr="007C20FA" w14:paraId="2B68BC2B" w14:textId="77777777" w:rsidTr="000A70F7">
        <w:trPr>
          <w:trHeight w:val="255"/>
          <w:jc w:val="center"/>
        </w:trPr>
        <w:tc>
          <w:tcPr>
            <w:tcW w:w="2546" w:type="dxa"/>
            <w:vMerge/>
            <w:shd w:val="clear" w:color="auto" w:fill="D9D9D9" w:themeFill="background1" w:themeFillShade="D9"/>
          </w:tcPr>
          <w:p w14:paraId="239C93C4" w14:textId="77777777" w:rsidR="00673483" w:rsidRPr="007C20FA" w:rsidRDefault="00673483" w:rsidP="00673483">
            <w:pPr>
              <w:rPr>
                <w:rFonts w:cs="Arial"/>
                <w:b/>
                <w:bCs/>
                <w:color w:val="000000"/>
                <w:szCs w:val="22"/>
              </w:rPr>
            </w:pPr>
          </w:p>
        </w:tc>
        <w:tc>
          <w:tcPr>
            <w:tcW w:w="1560" w:type="dxa"/>
            <w:shd w:val="clear" w:color="auto" w:fill="auto"/>
          </w:tcPr>
          <w:p w14:paraId="48DD837F"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50A68F0" w14:textId="77777777" w:rsidR="00673483" w:rsidRDefault="00673483" w:rsidP="00673483">
            <w:pPr>
              <w:rPr>
                <w:rFonts w:cs="Arial"/>
                <w:color w:val="000000"/>
                <w:szCs w:val="22"/>
              </w:rPr>
            </w:pPr>
            <w:r w:rsidRPr="00240914">
              <w:rPr>
                <w:rFonts w:cs="Arial"/>
                <w:szCs w:val="22"/>
              </w:rPr>
              <w:t>Microphone/Speech Processing</w:t>
            </w:r>
          </w:p>
        </w:tc>
      </w:tr>
      <w:tr w:rsidR="00673483" w:rsidRPr="007C20FA" w14:paraId="175B5E4A" w14:textId="77777777" w:rsidTr="000A70F7">
        <w:trPr>
          <w:trHeight w:val="255"/>
          <w:jc w:val="center"/>
        </w:trPr>
        <w:tc>
          <w:tcPr>
            <w:tcW w:w="2546" w:type="dxa"/>
            <w:vMerge/>
            <w:shd w:val="clear" w:color="auto" w:fill="D9D9D9" w:themeFill="background1" w:themeFillShade="D9"/>
          </w:tcPr>
          <w:p w14:paraId="6C07968F" w14:textId="77777777" w:rsidR="00673483" w:rsidRPr="007C20FA" w:rsidRDefault="00673483" w:rsidP="00673483">
            <w:pPr>
              <w:rPr>
                <w:rFonts w:cs="Arial"/>
                <w:b/>
                <w:bCs/>
                <w:color w:val="000000"/>
                <w:szCs w:val="22"/>
              </w:rPr>
            </w:pPr>
          </w:p>
        </w:tc>
        <w:tc>
          <w:tcPr>
            <w:tcW w:w="1560" w:type="dxa"/>
            <w:shd w:val="clear" w:color="auto" w:fill="auto"/>
          </w:tcPr>
          <w:p w14:paraId="7A27DD16"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6599FFB" w14:textId="77777777" w:rsidR="00673483" w:rsidRDefault="00673483" w:rsidP="00673483">
            <w:pPr>
              <w:rPr>
                <w:rFonts w:cs="Arial"/>
                <w:color w:val="000000"/>
                <w:szCs w:val="22"/>
              </w:rPr>
            </w:pPr>
            <w:r w:rsidRPr="00240914">
              <w:rPr>
                <w:rFonts w:cs="Arial"/>
                <w:szCs w:val="22"/>
              </w:rPr>
              <w:t>Ultimate Remote Control Info Provider</w:t>
            </w:r>
          </w:p>
        </w:tc>
      </w:tr>
      <w:tr w:rsidR="00673483" w:rsidRPr="007C20FA" w14:paraId="41FE4631" w14:textId="77777777" w:rsidTr="000A70F7">
        <w:trPr>
          <w:trHeight w:val="255"/>
          <w:jc w:val="center"/>
        </w:trPr>
        <w:tc>
          <w:tcPr>
            <w:tcW w:w="2546" w:type="dxa"/>
            <w:vMerge/>
            <w:shd w:val="clear" w:color="auto" w:fill="D9D9D9" w:themeFill="background1" w:themeFillShade="D9"/>
          </w:tcPr>
          <w:p w14:paraId="273D0B42" w14:textId="77777777" w:rsidR="00673483" w:rsidRPr="007C20FA" w:rsidRDefault="00673483" w:rsidP="00673483">
            <w:pPr>
              <w:rPr>
                <w:rFonts w:cs="Arial"/>
                <w:b/>
                <w:bCs/>
                <w:color w:val="000000"/>
                <w:szCs w:val="22"/>
              </w:rPr>
            </w:pPr>
          </w:p>
        </w:tc>
        <w:tc>
          <w:tcPr>
            <w:tcW w:w="1560" w:type="dxa"/>
            <w:shd w:val="clear" w:color="auto" w:fill="auto"/>
          </w:tcPr>
          <w:p w14:paraId="6BE5BCAA"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783AFDB" w14:textId="77777777" w:rsidR="00673483" w:rsidRDefault="00673483" w:rsidP="00673483">
            <w:pPr>
              <w:rPr>
                <w:rFonts w:cs="Arial"/>
                <w:color w:val="000000"/>
                <w:szCs w:val="22"/>
              </w:rPr>
            </w:pPr>
            <w:r w:rsidRPr="00240914">
              <w:rPr>
                <w:rFonts w:cs="Arial"/>
                <w:szCs w:val="22"/>
              </w:rPr>
              <w:t>HMI</w:t>
            </w:r>
          </w:p>
        </w:tc>
      </w:tr>
      <w:tr w:rsidR="00534199" w:rsidRPr="007C20FA" w14:paraId="0D17C85A" w14:textId="77777777" w:rsidTr="000A70F7">
        <w:trPr>
          <w:trHeight w:val="255"/>
          <w:jc w:val="center"/>
        </w:trPr>
        <w:tc>
          <w:tcPr>
            <w:tcW w:w="2546" w:type="dxa"/>
            <w:shd w:val="clear" w:color="auto" w:fill="D9D9D9" w:themeFill="background1" w:themeFillShade="D9"/>
          </w:tcPr>
          <w:p w14:paraId="52D79347"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3339DD97" w14:textId="77777777" w:rsidR="00534199" w:rsidRDefault="00534199" w:rsidP="00534199">
            <w:pPr>
              <w:rPr>
                <w:rFonts w:cs="Arial"/>
                <w:color w:val="000000"/>
                <w:szCs w:val="22"/>
              </w:rPr>
            </w:pPr>
          </w:p>
        </w:tc>
        <w:tc>
          <w:tcPr>
            <w:tcW w:w="6208" w:type="dxa"/>
            <w:shd w:val="clear" w:color="auto" w:fill="auto"/>
          </w:tcPr>
          <w:p w14:paraId="4DF6B8AE" w14:textId="77777777" w:rsidR="00534199" w:rsidRDefault="00534199" w:rsidP="00534199">
            <w:pPr>
              <w:rPr>
                <w:rFonts w:cs="Arial"/>
                <w:color w:val="000000"/>
                <w:szCs w:val="22"/>
              </w:rPr>
            </w:pPr>
            <w:r>
              <w:rPr>
                <w:rFonts w:cs="Arial"/>
                <w:color w:val="000000"/>
                <w:szCs w:val="22"/>
              </w:rPr>
              <w:t>My Seat Space</w:t>
            </w:r>
          </w:p>
        </w:tc>
      </w:tr>
      <w:tr w:rsidR="00534199" w:rsidRPr="007C20FA" w14:paraId="64C96D8C" w14:textId="77777777" w:rsidTr="000A70F7">
        <w:trPr>
          <w:trHeight w:val="255"/>
          <w:jc w:val="center"/>
        </w:trPr>
        <w:tc>
          <w:tcPr>
            <w:tcW w:w="2546" w:type="dxa"/>
            <w:shd w:val="clear" w:color="auto" w:fill="D9D9D9" w:themeFill="background1" w:themeFillShade="D9"/>
            <w:hideMark/>
          </w:tcPr>
          <w:p w14:paraId="646DCFB4"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63C61045" w14:textId="77777777" w:rsidR="00534199" w:rsidRPr="007C20FA" w:rsidRDefault="00534199" w:rsidP="00534199">
            <w:pPr>
              <w:rPr>
                <w:rFonts w:cs="Arial"/>
                <w:color w:val="000000"/>
                <w:szCs w:val="22"/>
              </w:rPr>
            </w:pPr>
          </w:p>
        </w:tc>
        <w:tc>
          <w:tcPr>
            <w:tcW w:w="6208" w:type="dxa"/>
            <w:shd w:val="clear" w:color="auto" w:fill="auto"/>
          </w:tcPr>
          <w:p w14:paraId="406B05C7" w14:textId="77777777" w:rsidR="00CF6E20" w:rsidRDefault="00CF6E20"/>
        </w:tc>
      </w:tr>
      <w:tr w:rsidR="00534199" w:rsidRPr="007C20FA" w14:paraId="7CBD28B3" w14:textId="77777777" w:rsidTr="000A70F7">
        <w:trPr>
          <w:trHeight w:val="20"/>
          <w:jc w:val="center"/>
        </w:trPr>
        <w:tc>
          <w:tcPr>
            <w:tcW w:w="2546" w:type="dxa"/>
            <w:vMerge w:val="restart"/>
            <w:shd w:val="clear" w:color="auto" w:fill="D9D9D9" w:themeFill="background1" w:themeFillShade="D9"/>
            <w:hideMark/>
          </w:tcPr>
          <w:p w14:paraId="1E7C6DED"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691DD50"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44E41317" w14:textId="77777777" w:rsidR="00534199" w:rsidRDefault="00534199" w:rsidP="00534199">
            <w:pPr>
              <w:rPr>
                <w:rFonts w:cs="Arial"/>
                <w:color w:val="000000"/>
                <w:szCs w:val="22"/>
              </w:rPr>
            </w:pPr>
            <w:r>
              <w:rPr>
                <w:rFonts w:cs="Arial"/>
                <w:color w:val="000000"/>
                <w:szCs w:val="22"/>
              </w:rPr>
              <w:t>HMI Enabled</w:t>
            </w:r>
          </w:p>
        </w:tc>
      </w:tr>
      <w:tr w:rsidR="00534199" w:rsidRPr="007C20FA" w14:paraId="023E2484" w14:textId="77777777" w:rsidTr="000A70F7">
        <w:trPr>
          <w:trHeight w:val="20"/>
          <w:jc w:val="center"/>
        </w:trPr>
        <w:tc>
          <w:tcPr>
            <w:tcW w:w="2546" w:type="dxa"/>
            <w:vMerge/>
            <w:shd w:val="clear" w:color="auto" w:fill="D9D9D9" w:themeFill="background1" w:themeFillShade="D9"/>
          </w:tcPr>
          <w:p w14:paraId="7FCF68F0" w14:textId="77777777" w:rsidR="00534199" w:rsidRPr="007C20FA" w:rsidRDefault="00534199" w:rsidP="00534199">
            <w:pPr>
              <w:rPr>
                <w:rFonts w:cs="Arial"/>
                <w:b/>
                <w:bCs/>
                <w:color w:val="000000"/>
                <w:szCs w:val="22"/>
              </w:rPr>
            </w:pPr>
          </w:p>
        </w:tc>
        <w:tc>
          <w:tcPr>
            <w:tcW w:w="1560" w:type="dxa"/>
            <w:shd w:val="clear" w:color="auto" w:fill="auto"/>
          </w:tcPr>
          <w:p w14:paraId="52F9C096"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25E2F01" w14:textId="77777777" w:rsidR="00534199" w:rsidRDefault="00534199" w:rsidP="00534199">
            <w:pPr>
              <w:rPr>
                <w:rFonts w:cs="Arial"/>
                <w:color w:val="000000"/>
                <w:szCs w:val="22"/>
              </w:rPr>
            </w:pPr>
            <w:r>
              <w:rPr>
                <w:rFonts w:cs="Arial"/>
                <w:color w:val="000000"/>
                <w:szCs w:val="22"/>
              </w:rPr>
              <w:t>User phones are connected to the vehicle through URC.</w:t>
            </w:r>
          </w:p>
        </w:tc>
      </w:tr>
      <w:tr w:rsidR="00534199" w:rsidRPr="007C20FA" w14:paraId="4DD0B6AF" w14:textId="77777777" w:rsidTr="000A70F7">
        <w:trPr>
          <w:trHeight w:val="20"/>
          <w:jc w:val="center"/>
        </w:trPr>
        <w:tc>
          <w:tcPr>
            <w:tcW w:w="2546" w:type="dxa"/>
            <w:shd w:val="clear" w:color="auto" w:fill="D9D9D9" w:themeFill="background1" w:themeFillShade="D9"/>
          </w:tcPr>
          <w:p w14:paraId="250B85B1"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6149173" w14:textId="77777777" w:rsidR="00534199" w:rsidRDefault="00534199" w:rsidP="00534199">
            <w:pPr>
              <w:rPr>
                <w:rFonts w:cs="Arial"/>
                <w:color w:val="000000"/>
                <w:szCs w:val="22"/>
              </w:rPr>
            </w:pPr>
          </w:p>
        </w:tc>
        <w:tc>
          <w:tcPr>
            <w:tcW w:w="6208" w:type="dxa"/>
            <w:shd w:val="clear" w:color="auto" w:fill="auto"/>
          </w:tcPr>
          <w:p w14:paraId="1E1CB176" w14:textId="77777777" w:rsidR="00534199" w:rsidRDefault="00534199" w:rsidP="00534199">
            <w:pPr>
              <w:rPr>
                <w:rFonts w:cs="Arial"/>
                <w:color w:val="000000"/>
                <w:szCs w:val="22"/>
              </w:rPr>
            </w:pPr>
            <w:r>
              <w:rPr>
                <w:rFonts w:cs="Arial"/>
                <w:color w:val="000000"/>
                <w:szCs w:val="22"/>
              </w:rPr>
              <w:t>The feature allows ease of communication between the front row and the third row. When In-Car Communication is activate, speech picked up by the first and third row, and played for the other row via the headrest speakers. This will play concurrently with media to simulate a conversation while listening to music. ICC is planned to be on passively at all times to enhance communciation, rather than a toggle on/off for specific messages. There is the capability to turn off ICC for all users.</w:t>
            </w:r>
          </w:p>
        </w:tc>
      </w:tr>
      <w:tr w:rsidR="00534199" w:rsidRPr="007C20FA" w14:paraId="7ED24FB3" w14:textId="77777777" w:rsidTr="000A70F7">
        <w:trPr>
          <w:trHeight w:val="255"/>
          <w:jc w:val="center"/>
        </w:trPr>
        <w:tc>
          <w:tcPr>
            <w:tcW w:w="2546" w:type="dxa"/>
            <w:vMerge w:val="restart"/>
            <w:shd w:val="clear" w:color="auto" w:fill="D9D9D9" w:themeFill="background1" w:themeFillShade="D9"/>
          </w:tcPr>
          <w:p w14:paraId="5AFD47F7"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41BEBA41"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4CFC1C31" w14:textId="77777777" w:rsidR="00534199" w:rsidRDefault="00534199" w:rsidP="00534199">
            <w:pPr>
              <w:rPr>
                <w:rFonts w:cs="Arial"/>
                <w:color w:val="000000"/>
                <w:szCs w:val="22"/>
              </w:rPr>
            </w:pPr>
            <w:r>
              <w:rPr>
                <w:rFonts w:cs="Arial"/>
                <w:color w:val="000000"/>
                <w:szCs w:val="22"/>
              </w:rPr>
              <w:t>Driver/First Row Passenger/Third Row Passenger activates ICC through URC app or SYNC screen. </w:t>
            </w:r>
          </w:p>
        </w:tc>
      </w:tr>
      <w:tr w:rsidR="00534199" w:rsidRPr="007C20FA" w14:paraId="636342F4" w14:textId="77777777" w:rsidTr="000A70F7">
        <w:trPr>
          <w:trHeight w:val="255"/>
          <w:jc w:val="center"/>
        </w:trPr>
        <w:tc>
          <w:tcPr>
            <w:tcW w:w="2546" w:type="dxa"/>
            <w:vMerge/>
            <w:shd w:val="clear" w:color="auto" w:fill="D9D9D9" w:themeFill="background1" w:themeFillShade="D9"/>
          </w:tcPr>
          <w:p w14:paraId="6548864D" w14:textId="77777777" w:rsidR="00534199" w:rsidRPr="007C20FA" w:rsidRDefault="00534199" w:rsidP="00534199">
            <w:pPr>
              <w:rPr>
                <w:rFonts w:cs="Arial"/>
                <w:b/>
                <w:bCs/>
                <w:color w:val="000000"/>
                <w:szCs w:val="22"/>
              </w:rPr>
            </w:pPr>
          </w:p>
        </w:tc>
        <w:tc>
          <w:tcPr>
            <w:tcW w:w="1560" w:type="dxa"/>
            <w:shd w:val="clear" w:color="auto" w:fill="auto"/>
          </w:tcPr>
          <w:p w14:paraId="2A5536FA"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222AEA17" w14:textId="77777777" w:rsidR="00534199" w:rsidRDefault="00534199" w:rsidP="00534199">
            <w:pPr>
              <w:rPr>
                <w:rFonts w:cs="Arial"/>
                <w:color w:val="000000"/>
                <w:szCs w:val="22"/>
              </w:rPr>
            </w:pPr>
            <w:r>
              <w:rPr>
                <w:rFonts w:cs="Arial"/>
                <w:color w:val="000000"/>
                <w:szCs w:val="22"/>
              </w:rPr>
              <w:t>Voice recognition is turned off throughout the vehicle. </w:t>
            </w:r>
          </w:p>
        </w:tc>
      </w:tr>
      <w:tr w:rsidR="00534199" w:rsidRPr="007C20FA" w14:paraId="65E1F20A" w14:textId="77777777" w:rsidTr="000A70F7">
        <w:trPr>
          <w:trHeight w:val="255"/>
          <w:jc w:val="center"/>
        </w:trPr>
        <w:tc>
          <w:tcPr>
            <w:tcW w:w="2546" w:type="dxa"/>
            <w:vMerge/>
            <w:shd w:val="clear" w:color="auto" w:fill="D9D9D9" w:themeFill="background1" w:themeFillShade="D9"/>
          </w:tcPr>
          <w:p w14:paraId="720C793B" w14:textId="77777777" w:rsidR="00534199" w:rsidRPr="007C20FA" w:rsidRDefault="00534199" w:rsidP="00534199">
            <w:pPr>
              <w:rPr>
                <w:rFonts w:cs="Arial"/>
                <w:b/>
                <w:bCs/>
                <w:color w:val="000000"/>
                <w:szCs w:val="22"/>
              </w:rPr>
            </w:pPr>
          </w:p>
        </w:tc>
        <w:tc>
          <w:tcPr>
            <w:tcW w:w="1560" w:type="dxa"/>
            <w:shd w:val="clear" w:color="auto" w:fill="auto"/>
          </w:tcPr>
          <w:p w14:paraId="6393D088"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38B3D43D" w14:textId="77777777" w:rsidR="00534199" w:rsidRDefault="00534199" w:rsidP="00534199">
            <w:pPr>
              <w:rPr>
                <w:rFonts w:cs="Arial"/>
                <w:color w:val="000000"/>
                <w:szCs w:val="22"/>
              </w:rPr>
            </w:pPr>
            <w:r>
              <w:rPr>
                <w:rFonts w:cs="Arial"/>
                <w:color w:val="000000"/>
                <w:szCs w:val="22"/>
              </w:rPr>
              <w:t>MSS picks up speech from first and third rows, play ICC audio through headrest speakers in the first and third rows.</w:t>
            </w:r>
          </w:p>
        </w:tc>
      </w:tr>
      <w:tr w:rsidR="00534199" w:rsidRPr="007C20FA" w14:paraId="78D2BF2C" w14:textId="77777777" w:rsidTr="000A70F7">
        <w:trPr>
          <w:trHeight w:val="255"/>
          <w:jc w:val="center"/>
        </w:trPr>
        <w:tc>
          <w:tcPr>
            <w:tcW w:w="2546" w:type="dxa"/>
            <w:vMerge/>
            <w:shd w:val="clear" w:color="auto" w:fill="D9D9D9" w:themeFill="background1" w:themeFillShade="D9"/>
          </w:tcPr>
          <w:p w14:paraId="280F4738" w14:textId="77777777" w:rsidR="00534199" w:rsidRPr="007C20FA" w:rsidRDefault="00534199" w:rsidP="00534199">
            <w:pPr>
              <w:rPr>
                <w:rFonts w:cs="Arial"/>
                <w:b/>
                <w:bCs/>
                <w:color w:val="000000"/>
                <w:szCs w:val="22"/>
              </w:rPr>
            </w:pPr>
          </w:p>
        </w:tc>
        <w:tc>
          <w:tcPr>
            <w:tcW w:w="1560" w:type="dxa"/>
            <w:shd w:val="clear" w:color="auto" w:fill="auto"/>
          </w:tcPr>
          <w:p w14:paraId="6D2C0429"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4CA88A69" w14:textId="77777777" w:rsidR="00534199" w:rsidRDefault="00534199" w:rsidP="00534199">
            <w:pPr>
              <w:rPr>
                <w:rFonts w:cs="Arial"/>
                <w:color w:val="000000"/>
                <w:szCs w:val="22"/>
              </w:rPr>
            </w:pPr>
            <w:r>
              <w:rPr>
                <w:rFonts w:cs="Arial"/>
                <w:color w:val="000000"/>
                <w:szCs w:val="22"/>
              </w:rPr>
              <w:t>Media plays concurrently with ICC audio.</w:t>
            </w:r>
          </w:p>
        </w:tc>
      </w:tr>
      <w:tr w:rsidR="00534199" w:rsidRPr="007C20FA" w14:paraId="02C07EA4" w14:textId="77777777" w:rsidTr="000A70F7">
        <w:trPr>
          <w:trHeight w:val="255"/>
          <w:jc w:val="center"/>
        </w:trPr>
        <w:tc>
          <w:tcPr>
            <w:tcW w:w="2546" w:type="dxa"/>
            <w:shd w:val="clear" w:color="auto" w:fill="D9D9D9" w:themeFill="background1" w:themeFillShade="D9"/>
          </w:tcPr>
          <w:p w14:paraId="47FD03CE"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5087C363" w14:textId="77777777" w:rsidR="00534199" w:rsidRDefault="00534199" w:rsidP="00534199">
            <w:pPr>
              <w:rPr>
                <w:rFonts w:cs="Arial"/>
                <w:color w:val="000000"/>
                <w:szCs w:val="22"/>
              </w:rPr>
            </w:pPr>
          </w:p>
        </w:tc>
        <w:tc>
          <w:tcPr>
            <w:tcW w:w="6208" w:type="dxa"/>
            <w:shd w:val="clear" w:color="auto" w:fill="auto"/>
          </w:tcPr>
          <w:p w14:paraId="035F86BC" w14:textId="77777777" w:rsidR="00534199" w:rsidRDefault="00534199" w:rsidP="00534199">
            <w:pPr>
              <w:rPr>
                <w:rFonts w:cs="Arial"/>
                <w:color w:val="000000"/>
                <w:szCs w:val="22"/>
              </w:rPr>
            </w:pPr>
            <w:r>
              <w:rPr>
                <w:rFonts w:cs="Arial"/>
                <w:color w:val="000000"/>
                <w:szCs w:val="22"/>
              </w:rPr>
              <w:t>A1. ICC is active within the vehicle. A phone call occurs which would deactivate ICC until the phone call is completed. Continuation from M1</w:t>
            </w:r>
          </w:p>
        </w:tc>
      </w:tr>
      <w:tr w:rsidR="00534199" w:rsidRPr="007C20FA" w14:paraId="4CDB3F1B" w14:textId="77777777" w:rsidTr="000A70F7">
        <w:trPr>
          <w:trHeight w:val="255"/>
          <w:jc w:val="center"/>
        </w:trPr>
        <w:tc>
          <w:tcPr>
            <w:tcW w:w="2546" w:type="dxa"/>
            <w:shd w:val="clear" w:color="auto" w:fill="D9D9D9" w:themeFill="background1" w:themeFillShade="D9"/>
          </w:tcPr>
          <w:p w14:paraId="2DC710BA"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48D97D6C" w14:textId="77777777" w:rsidR="00534199" w:rsidRDefault="00534199" w:rsidP="00534199">
            <w:pPr>
              <w:rPr>
                <w:rFonts w:cs="Arial"/>
                <w:color w:val="000000"/>
                <w:szCs w:val="22"/>
              </w:rPr>
            </w:pPr>
          </w:p>
        </w:tc>
        <w:tc>
          <w:tcPr>
            <w:tcW w:w="6208" w:type="dxa"/>
            <w:shd w:val="clear" w:color="auto" w:fill="auto"/>
          </w:tcPr>
          <w:p w14:paraId="5AAD7E83" w14:textId="77777777" w:rsidR="00534199" w:rsidRDefault="00534199" w:rsidP="00534199">
            <w:pPr>
              <w:rPr>
                <w:rFonts w:cs="Arial"/>
                <w:color w:val="000000"/>
                <w:szCs w:val="22"/>
              </w:rPr>
            </w:pPr>
            <w:r>
              <w:rPr>
                <w:rFonts w:cs="Arial"/>
                <w:color w:val="000000"/>
                <w:szCs w:val="22"/>
              </w:rPr>
              <w:t>A2. ICC is active within the vehicle. A voice recognition session is started, disabling ICC for the duration of the voice recognition session. Continuation from M1.</w:t>
            </w:r>
          </w:p>
        </w:tc>
      </w:tr>
      <w:tr w:rsidR="00534199" w:rsidRPr="007C20FA" w14:paraId="7DEDE70F" w14:textId="77777777" w:rsidTr="000A70F7">
        <w:trPr>
          <w:trHeight w:val="255"/>
          <w:jc w:val="center"/>
        </w:trPr>
        <w:tc>
          <w:tcPr>
            <w:tcW w:w="2546" w:type="dxa"/>
            <w:vMerge w:val="restart"/>
            <w:shd w:val="clear" w:color="auto" w:fill="D9D9D9" w:themeFill="background1" w:themeFillShade="D9"/>
          </w:tcPr>
          <w:p w14:paraId="1210CEA5"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29D44FA2"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50FFBC76" w14:textId="77777777" w:rsidR="00534199" w:rsidRDefault="00534199" w:rsidP="00534199">
            <w:pPr>
              <w:rPr>
                <w:rFonts w:cs="Arial"/>
                <w:color w:val="000000"/>
                <w:szCs w:val="22"/>
              </w:rPr>
            </w:pPr>
            <w:r>
              <w:rPr>
                <w:rFonts w:cs="Arial"/>
                <w:color w:val="000000"/>
                <w:szCs w:val="22"/>
              </w:rPr>
              <w:t>A1.1 Any user takes a phone call through SYNC/URC within the vehicle.</w:t>
            </w:r>
          </w:p>
        </w:tc>
      </w:tr>
      <w:tr w:rsidR="00534199" w:rsidRPr="007C20FA" w14:paraId="4F6850C3" w14:textId="77777777" w:rsidTr="000A70F7">
        <w:trPr>
          <w:trHeight w:val="255"/>
          <w:jc w:val="center"/>
        </w:trPr>
        <w:tc>
          <w:tcPr>
            <w:tcW w:w="2546" w:type="dxa"/>
            <w:vMerge/>
            <w:shd w:val="clear" w:color="auto" w:fill="D9D9D9" w:themeFill="background1" w:themeFillShade="D9"/>
          </w:tcPr>
          <w:p w14:paraId="2AC635BE" w14:textId="77777777" w:rsidR="00534199" w:rsidRDefault="00534199" w:rsidP="00534199">
            <w:pPr>
              <w:rPr>
                <w:rFonts w:cs="Arial"/>
                <w:b/>
                <w:bCs/>
                <w:color w:val="000000"/>
                <w:szCs w:val="22"/>
              </w:rPr>
            </w:pPr>
          </w:p>
        </w:tc>
        <w:tc>
          <w:tcPr>
            <w:tcW w:w="1560" w:type="dxa"/>
            <w:shd w:val="clear" w:color="auto" w:fill="auto"/>
          </w:tcPr>
          <w:p w14:paraId="11088747"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0F3A6CB0" w14:textId="77777777" w:rsidR="00534199" w:rsidRDefault="00534199" w:rsidP="00534199">
            <w:pPr>
              <w:rPr>
                <w:rFonts w:cs="Arial"/>
                <w:color w:val="000000"/>
                <w:szCs w:val="22"/>
              </w:rPr>
            </w:pPr>
            <w:r>
              <w:rPr>
                <w:rFonts w:cs="Arial"/>
                <w:color w:val="000000"/>
                <w:szCs w:val="22"/>
              </w:rPr>
              <w:t>A1.2 ICC is disabled for the duration of the phone call.</w:t>
            </w:r>
          </w:p>
        </w:tc>
      </w:tr>
      <w:tr w:rsidR="00534199" w:rsidRPr="007C20FA" w14:paraId="7602CEBF" w14:textId="77777777" w:rsidTr="000A70F7">
        <w:trPr>
          <w:trHeight w:val="255"/>
          <w:jc w:val="center"/>
        </w:trPr>
        <w:tc>
          <w:tcPr>
            <w:tcW w:w="2546" w:type="dxa"/>
            <w:vMerge/>
            <w:shd w:val="clear" w:color="auto" w:fill="D9D9D9" w:themeFill="background1" w:themeFillShade="D9"/>
          </w:tcPr>
          <w:p w14:paraId="6FEF24D9" w14:textId="77777777" w:rsidR="00534199" w:rsidRDefault="00534199" w:rsidP="00534199">
            <w:pPr>
              <w:rPr>
                <w:rFonts w:cs="Arial"/>
                <w:b/>
                <w:bCs/>
                <w:color w:val="000000"/>
                <w:szCs w:val="22"/>
              </w:rPr>
            </w:pPr>
          </w:p>
        </w:tc>
        <w:tc>
          <w:tcPr>
            <w:tcW w:w="1560" w:type="dxa"/>
            <w:shd w:val="clear" w:color="auto" w:fill="auto"/>
          </w:tcPr>
          <w:p w14:paraId="44659B22"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08FD3C66" w14:textId="77777777" w:rsidR="00534199" w:rsidRDefault="00534199" w:rsidP="00534199">
            <w:pPr>
              <w:rPr>
                <w:rFonts w:cs="Arial"/>
                <w:color w:val="000000"/>
                <w:szCs w:val="22"/>
              </w:rPr>
            </w:pPr>
            <w:r>
              <w:rPr>
                <w:rFonts w:cs="Arial"/>
                <w:color w:val="000000"/>
                <w:szCs w:val="22"/>
              </w:rPr>
              <w:t>A1.3 Phone call ends, ICC is enabled again. Continue to PostC1.</w:t>
            </w:r>
          </w:p>
        </w:tc>
      </w:tr>
      <w:tr w:rsidR="00534199" w:rsidRPr="007C20FA" w14:paraId="40B4FB3F" w14:textId="77777777" w:rsidTr="000A70F7">
        <w:trPr>
          <w:trHeight w:val="255"/>
          <w:jc w:val="center"/>
        </w:trPr>
        <w:tc>
          <w:tcPr>
            <w:tcW w:w="2546" w:type="dxa"/>
            <w:vMerge/>
            <w:shd w:val="clear" w:color="auto" w:fill="D9D9D9" w:themeFill="background1" w:themeFillShade="D9"/>
          </w:tcPr>
          <w:p w14:paraId="64C27058" w14:textId="77777777" w:rsidR="00534199" w:rsidRDefault="00534199" w:rsidP="00534199">
            <w:pPr>
              <w:rPr>
                <w:rFonts w:cs="Arial"/>
                <w:b/>
                <w:bCs/>
                <w:color w:val="000000"/>
                <w:szCs w:val="22"/>
              </w:rPr>
            </w:pPr>
          </w:p>
        </w:tc>
        <w:tc>
          <w:tcPr>
            <w:tcW w:w="1560" w:type="dxa"/>
            <w:shd w:val="clear" w:color="auto" w:fill="auto"/>
          </w:tcPr>
          <w:p w14:paraId="125CBCA8"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0ABE46F6" w14:textId="77777777" w:rsidR="00534199" w:rsidRDefault="00534199" w:rsidP="00534199">
            <w:pPr>
              <w:rPr>
                <w:rFonts w:cs="Arial"/>
                <w:color w:val="000000"/>
                <w:szCs w:val="22"/>
              </w:rPr>
            </w:pPr>
            <w:r>
              <w:rPr>
                <w:rFonts w:cs="Arial"/>
                <w:color w:val="000000"/>
                <w:szCs w:val="22"/>
              </w:rPr>
              <w:t>A2.1 Driver/First Row passenger activates voice recognition session.</w:t>
            </w:r>
          </w:p>
        </w:tc>
      </w:tr>
      <w:tr w:rsidR="00534199" w:rsidRPr="007C20FA" w14:paraId="0F7BC347" w14:textId="77777777" w:rsidTr="000A70F7">
        <w:trPr>
          <w:trHeight w:val="255"/>
          <w:jc w:val="center"/>
        </w:trPr>
        <w:tc>
          <w:tcPr>
            <w:tcW w:w="2546" w:type="dxa"/>
            <w:vMerge/>
            <w:shd w:val="clear" w:color="auto" w:fill="D9D9D9" w:themeFill="background1" w:themeFillShade="D9"/>
          </w:tcPr>
          <w:p w14:paraId="7A177C58" w14:textId="77777777" w:rsidR="00534199" w:rsidRDefault="00534199" w:rsidP="00534199">
            <w:pPr>
              <w:rPr>
                <w:rFonts w:cs="Arial"/>
                <w:b/>
                <w:bCs/>
                <w:color w:val="000000"/>
                <w:szCs w:val="22"/>
              </w:rPr>
            </w:pPr>
          </w:p>
        </w:tc>
        <w:tc>
          <w:tcPr>
            <w:tcW w:w="1560" w:type="dxa"/>
            <w:shd w:val="clear" w:color="auto" w:fill="auto"/>
          </w:tcPr>
          <w:p w14:paraId="720A41B7" w14:textId="77777777" w:rsidR="00534199" w:rsidRDefault="00534199" w:rsidP="00534199">
            <w:pPr>
              <w:rPr>
                <w:rFonts w:cs="Arial"/>
                <w:color w:val="000000"/>
                <w:szCs w:val="22"/>
              </w:rPr>
            </w:pPr>
            <w:r>
              <w:rPr>
                <w:rFonts w:cs="Arial"/>
                <w:color w:val="000000"/>
                <w:szCs w:val="22"/>
              </w:rPr>
              <w:t>A5</w:t>
            </w:r>
          </w:p>
        </w:tc>
        <w:tc>
          <w:tcPr>
            <w:tcW w:w="6208" w:type="dxa"/>
            <w:shd w:val="clear" w:color="auto" w:fill="auto"/>
          </w:tcPr>
          <w:p w14:paraId="0E87EC2A" w14:textId="77777777" w:rsidR="00534199" w:rsidRDefault="00534199" w:rsidP="00534199">
            <w:pPr>
              <w:rPr>
                <w:rFonts w:cs="Arial"/>
                <w:color w:val="000000"/>
                <w:szCs w:val="22"/>
              </w:rPr>
            </w:pPr>
            <w:r>
              <w:rPr>
                <w:rFonts w:cs="Arial"/>
                <w:color w:val="000000"/>
                <w:szCs w:val="22"/>
              </w:rPr>
              <w:t>A2.2 ICC is disabled for the duration of the VR session.</w:t>
            </w:r>
          </w:p>
        </w:tc>
      </w:tr>
      <w:tr w:rsidR="00534199" w:rsidRPr="007C20FA" w14:paraId="55994E66" w14:textId="77777777" w:rsidTr="000A70F7">
        <w:trPr>
          <w:trHeight w:val="255"/>
          <w:jc w:val="center"/>
        </w:trPr>
        <w:tc>
          <w:tcPr>
            <w:tcW w:w="2546" w:type="dxa"/>
            <w:vMerge/>
            <w:shd w:val="clear" w:color="auto" w:fill="D9D9D9" w:themeFill="background1" w:themeFillShade="D9"/>
          </w:tcPr>
          <w:p w14:paraId="19FF413A" w14:textId="77777777" w:rsidR="00534199" w:rsidRDefault="00534199" w:rsidP="00534199">
            <w:pPr>
              <w:rPr>
                <w:rFonts w:cs="Arial"/>
                <w:b/>
                <w:bCs/>
                <w:color w:val="000000"/>
                <w:szCs w:val="22"/>
              </w:rPr>
            </w:pPr>
          </w:p>
        </w:tc>
        <w:tc>
          <w:tcPr>
            <w:tcW w:w="1560" w:type="dxa"/>
            <w:shd w:val="clear" w:color="auto" w:fill="auto"/>
          </w:tcPr>
          <w:p w14:paraId="70761E04" w14:textId="77777777" w:rsidR="00534199" w:rsidRDefault="00534199" w:rsidP="00534199">
            <w:pPr>
              <w:rPr>
                <w:rFonts w:cs="Arial"/>
                <w:color w:val="000000"/>
                <w:szCs w:val="22"/>
              </w:rPr>
            </w:pPr>
            <w:r>
              <w:rPr>
                <w:rFonts w:cs="Arial"/>
                <w:color w:val="000000"/>
                <w:szCs w:val="22"/>
              </w:rPr>
              <w:t>A6</w:t>
            </w:r>
          </w:p>
        </w:tc>
        <w:tc>
          <w:tcPr>
            <w:tcW w:w="6208" w:type="dxa"/>
            <w:shd w:val="clear" w:color="auto" w:fill="auto"/>
          </w:tcPr>
          <w:p w14:paraId="7E6A7862" w14:textId="77777777" w:rsidR="00534199" w:rsidRDefault="00534199" w:rsidP="00534199">
            <w:pPr>
              <w:rPr>
                <w:rFonts w:cs="Arial"/>
                <w:color w:val="000000"/>
                <w:szCs w:val="22"/>
              </w:rPr>
            </w:pPr>
            <w:r>
              <w:rPr>
                <w:rFonts w:cs="Arial"/>
                <w:color w:val="000000"/>
                <w:szCs w:val="22"/>
              </w:rPr>
              <w:t>A2.3 Voice recognition session ends, ICC is enabled again. Continue to PostC1.</w:t>
            </w:r>
          </w:p>
        </w:tc>
      </w:tr>
      <w:tr w:rsidR="00534199" w:rsidRPr="007C20FA" w14:paraId="29B7E84C" w14:textId="77777777" w:rsidTr="000A70F7">
        <w:trPr>
          <w:trHeight w:val="255"/>
          <w:jc w:val="center"/>
        </w:trPr>
        <w:tc>
          <w:tcPr>
            <w:tcW w:w="2546" w:type="dxa"/>
            <w:shd w:val="clear" w:color="auto" w:fill="D9D9D9" w:themeFill="background1" w:themeFillShade="D9"/>
          </w:tcPr>
          <w:p w14:paraId="7561703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361A49DE" w14:textId="77777777" w:rsidR="00534199" w:rsidRDefault="00534199" w:rsidP="00534199">
            <w:pPr>
              <w:rPr>
                <w:rFonts w:cs="Arial"/>
                <w:color w:val="000000"/>
                <w:szCs w:val="22"/>
              </w:rPr>
            </w:pPr>
          </w:p>
        </w:tc>
        <w:tc>
          <w:tcPr>
            <w:tcW w:w="6208" w:type="dxa"/>
            <w:shd w:val="clear" w:color="auto" w:fill="auto"/>
          </w:tcPr>
          <w:p w14:paraId="29908E82" w14:textId="77777777" w:rsidR="00534199" w:rsidRDefault="00534199" w:rsidP="00534199">
            <w:pPr>
              <w:rPr>
                <w:rFonts w:cs="Arial"/>
                <w:color w:val="000000"/>
                <w:szCs w:val="22"/>
              </w:rPr>
            </w:pPr>
            <w:r>
              <w:rPr>
                <w:rFonts w:cs="Arial"/>
                <w:color w:val="000000"/>
                <w:szCs w:val="22"/>
              </w:rPr>
              <w:t>Users turn off ICC. Continuation from M4.</w:t>
            </w:r>
          </w:p>
        </w:tc>
      </w:tr>
      <w:tr w:rsidR="00534199" w:rsidRPr="007C20FA" w14:paraId="3C6FEDED" w14:textId="77777777" w:rsidTr="000A70F7">
        <w:trPr>
          <w:trHeight w:val="255"/>
          <w:jc w:val="center"/>
        </w:trPr>
        <w:tc>
          <w:tcPr>
            <w:tcW w:w="2546" w:type="dxa"/>
            <w:vMerge w:val="restart"/>
            <w:shd w:val="clear" w:color="auto" w:fill="D9D9D9" w:themeFill="background1" w:themeFillShade="D9"/>
          </w:tcPr>
          <w:p w14:paraId="0F5761A3"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26495C45"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6765836D" w14:textId="77777777" w:rsidR="00534199" w:rsidRDefault="00534199" w:rsidP="00534199">
            <w:pPr>
              <w:rPr>
                <w:rFonts w:cs="Arial"/>
                <w:color w:val="000000"/>
                <w:szCs w:val="22"/>
              </w:rPr>
            </w:pPr>
            <w:r>
              <w:rPr>
                <w:rFonts w:cs="Arial"/>
                <w:color w:val="000000"/>
                <w:szCs w:val="22"/>
              </w:rPr>
              <w:t>Any user in the vehicle turns off ICC.</w:t>
            </w:r>
          </w:p>
        </w:tc>
      </w:tr>
      <w:tr w:rsidR="00534199" w:rsidRPr="007C20FA" w14:paraId="1B87BB99" w14:textId="77777777" w:rsidTr="000A70F7">
        <w:trPr>
          <w:trHeight w:val="255"/>
          <w:jc w:val="center"/>
        </w:trPr>
        <w:tc>
          <w:tcPr>
            <w:tcW w:w="2546" w:type="dxa"/>
            <w:vMerge/>
            <w:shd w:val="clear" w:color="auto" w:fill="D9D9D9" w:themeFill="background1" w:themeFillShade="D9"/>
          </w:tcPr>
          <w:p w14:paraId="2D076435" w14:textId="77777777" w:rsidR="00534199" w:rsidRDefault="00534199" w:rsidP="00534199">
            <w:pPr>
              <w:rPr>
                <w:rFonts w:cs="Arial"/>
                <w:b/>
                <w:bCs/>
                <w:color w:val="000000"/>
                <w:szCs w:val="22"/>
              </w:rPr>
            </w:pPr>
          </w:p>
        </w:tc>
        <w:tc>
          <w:tcPr>
            <w:tcW w:w="1560" w:type="dxa"/>
            <w:shd w:val="clear" w:color="auto" w:fill="auto"/>
          </w:tcPr>
          <w:p w14:paraId="0F9C0732"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6FCCB6A5" w14:textId="77777777" w:rsidR="00534199" w:rsidRDefault="00534199" w:rsidP="00534199">
            <w:pPr>
              <w:rPr>
                <w:rFonts w:cs="Arial"/>
                <w:color w:val="000000"/>
                <w:szCs w:val="22"/>
              </w:rPr>
            </w:pPr>
            <w:r>
              <w:rPr>
                <w:rFonts w:cs="Arial"/>
                <w:color w:val="000000"/>
                <w:szCs w:val="22"/>
              </w:rPr>
              <w:t>ICC audio no longer plays over headrest speakers.</w:t>
            </w:r>
          </w:p>
        </w:tc>
      </w:tr>
      <w:tr w:rsidR="00534199" w:rsidRPr="007C20FA" w14:paraId="7A8AC0B8" w14:textId="77777777" w:rsidTr="000A70F7">
        <w:trPr>
          <w:trHeight w:val="255"/>
          <w:jc w:val="center"/>
        </w:trPr>
        <w:tc>
          <w:tcPr>
            <w:tcW w:w="2546" w:type="dxa"/>
            <w:vMerge w:val="restart"/>
            <w:shd w:val="clear" w:color="auto" w:fill="D9D9D9" w:themeFill="background1" w:themeFillShade="D9"/>
          </w:tcPr>
          <w:p w14:paraId="4134A689"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E5BA53"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729D2D9" w14:textId="77777777" w:rsidR="00534199" w:rsidRDefault="00534199" w:rsidP="00534199">
            <w:pPr>
              <w:rPr>
                <w:rFonts w:cs="Arial"/>
                <w:color w:val="000000"/>
                <w:szCs w:val="22"/>
              </w:rPr>
            </w:pPr>
            <w:r>
              <w:rPr>
                <w:rFonts w:cs="Arial"/>
                <w:color w:val="000000"/>
                <w:szCs w:val="22"/>
              </w:rPr>
              <w:t>ICC status is saved between different drive sessions. As this is a passive feature, users are anticipated to leave ICC on at all times. ICC would continue to play concurrently with media. ICC still plays if DND is active for a zone.</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bookmarkStart w:id="91" w:name="_Toc12531068"/>
      <w:r>
        <w:br w:type="page"/>
      </w:r>
    </w:p>
    <w:p w14:paraId="6ADF1B8F" w14:textId="77777777" w:rsidR="00BF3DF8" w:rsidRDefault="00BF3DF8" w:rsidP="00E4313B">
      <w:pPr>
        <w:pStyle w:val="Heading2"/>
        <w:sectPr w:rsidR="00BF3DF8" w:rsidSect="00DB513B">
          <w:headerReference w:type="default" r:id="rId25"/>
          <w:footerReference w:type="default" r:id="rId26"/>
          <w:pgSz w:w="11907" w:h="16840" w:code="9"/>
          <w:pgMar w:top="1440" w:right="862" w:bottom="1440" w:left="862" w:header="567" w:footer="737" w:gutter="0"/>
          <w:cols w:space="720"/>
        </w:sectPr>
      </w:pPr>
    </w:p>
    <w:p w14:paraId="254E02FC" w14:textId="7E306934" w:rsidR="00E4313B" w:rsidRDefault="00E4313B" w:rsidP="00E4313B">
      <w:pPr>
        <w:pStyle w:val="Heading2"/>
      </w:pPr>
      <w:r>
        <w:lastRenderedPageBreak/>
        <w:t xml:space="preserve">Driving </w:t>
      </w:r>
      <w:r w:rsidR="00F5085D">
        <w:t>and Operati</w:t>
      </w:r>
      <w:r w:rsidR="00EF6AAD">
        <w:t>on</w:t>
      </w:r>
      <w:r w:rsidR="00F5085D">
        <w:t xml:space="preserve"> </w:t>
      </w:r>
      <w:r>
        <w:t>Scenarios</w:t>
      </w:r>
      <w:bookmarkEnd w:id="91"/>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Additional Driving Scenario 1</w:t>
      </w:r>
    </w:p>
    <w:p w14:paraId="0C61D80B" w14:textId="77777777" w:rsidR="009D2039" w:rsidRDefault="009D2039" w:rsidP="009D2039">
      <w:r>
        <w:t>Description of the scenario in the Documentation field on the Feature Scenario Diagram.</w:t>
      </w:r>
    </w:p>
    <w:p w14:paraId="36FECE10" w14:textId="77777777" w:rsidR="009D2039" w:rsidRDefault="009D2039" w:rsidP="009D2039">
      <w:pPr>
        <w:overflowPunct/>
        <w:autoSpaceDE/>
        <w:autoSpaceDN/>
        <w:adjustRightInd/>
        <w:spacing w:after="100" w:afterAutospacing="1"/>
        <w:jc w:val="center"/>
        <w:textAlignment w:val="auto"/>
        <w:rPr>
          <w:rFonts w:cs="Arial"/>
          <w:noProof/>
        </w:rPr>
      </w:pPr>
      <w:r>
        <w:rPr>
          <w:noProof/>
        </w:rPr>
        <w:drawing>
          <wp:inline distT="0" distB="0" distL="0" distR="0" wp14:anchorId="6C34A7D9" wp14:editId="3B181FB3">
            <wp:extent cx="4743450" cy="1143000"/>
            <wp:effectExtent l="0" t="0" r="0" b="0"/>
            <wp:docPr id="14" name="Picture -1563923906.jpg" descr="-1563923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63923906.jpg"/>
                    <pic:cNvPicPr/>
                  </pic:nvPicPr>
                  <pic:blipFill>
                    <a:blip r:embed="rId27" cstate="print"/>
                    <a:stretch>
                      <a:fillRect/>
                    </a:stretch>
                  </pic:blipFill>
                  <pic:spPr>
                    <a:xfrm>
                      <a:off x="0" y="0"/>
                      <a:ext cx="4743450" cy="1143000"/>
                    </a:xfrm>
                    <a:prstGeom prst="rect">
                      <a:avLst/>
                    </a:prstGeom>
                  </pic:spPr>
                </pic:pic>
              </a:graphicData>
            </a:graphic>
          </wp:inline>
        </w:drawing>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2784F736" wp14:editId="330C9CA6">
            <wp:extent cx="4438650" cy="2724150"/>
            <wp:effectExtent l="0" t="0" r="0" b="0"/>
            <wp:docPr id="16" name="Picture 476472573.jpg" descr="476472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76472573.jpg"/>
                    <pic:cNvPicPr/>
                  </pic:nvPicPr>
                  <pic:blipFill>
                    <a:blip r:embed="rId28" cstate="print"/>
                    <a:stretch>
                      <a:fillRect/>
                    </a:stretch>
                  </pic:blipFill>
                  <pic:spPr>
                    <a:xfrm>
                      <a:off x="0" y="0"/>
                      <a:ext cx="4438650" cy="2724150"/>
                    </a:xfrm>
                    <a:prstGeom prst="rect">
                      <a:avLst/>
                    </a:prstGeom>
                  </pic:spPr>
                </pic:pic>
              </a:graphicData>
            </a:graphic>
          </wp:inline>
        </w:drawing>
      </w:r>
    </w:p>
    <w:p w14:paraId="4006A169" w14:textId="77777777" w:rsidR="003258EE" w:rsidRDefault="003258EE" w:rsidP="003258EE">
      <w:pPr>
        <w:pStyle w:val="REScenario"/>
        <w:shd w:val="clear" w:color="auto" w:fill="F2F2F2" w:themeFill="background1" w:themeFillShade="F2"/>
      </w:pPr>
      <w:r>
        <w:t>UC1_Change Sound Mode</w:t>
      </w:r>
    </w:p>
    <w:p w14:paraId="596B09FE" w14:textId="77777777" w:rsidR="003258EE" w:rsidRDefault="003258EE" w:rsidP="003258EE">
      <w:pPr>
        <w:pStyle w:val="REScenario"/>
        <w:shd w:val="clear" w:color="auto" w:fill="F2F2F2" w:themeFill="background1" w:themeFillShade="F2"/>
      </w:pPr>
    </w:p>
    <w:p w14:paraId="7A6B2EB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05E25178" wp14:editId="565C0ECE">
            <wp:extent cx="8864600" cy="3226082"/>
            <wp:effectExtent l="0" t="0" r="0" b="0"/>
            <wp:docPr id="18" name="Picture -925463159.jpg" descr="-925463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5463159.jpg"/>
                    <pic:cNvPicPr/>
                  </pic:nvPicPr>
                  <pic:blipFill>
                    <a:blip r:embed="rId29" cstate="print"/>
                    <a:stretch>
                      <a:fillRect/>
                    </a:stretch>
                  </pic:blipFill>
                  <pic:spPr>
                    <a:xfrm>
                      <a:off x="0" y="0"/>
                      <a:ext cx="8864600" cy="3226082"/>
                    </a:xfrm>
                    <a:prstGeom prst="rect">
                      <a:avLst/>
                    </a:prstGeom>
                  </pic:spPr>
                </pic:pic>
              </a:graphicData>
            </a:graphic>
          </wp:inline>
        </w:drawing>
      </w:r>
    </w:p>
    <w:p w14:paraId="7CECDDDA" w14:textId="77777777" w:rsidR="003258EE" w:rsidRDefault="003258EE" w:rsidP="003258EE">
      <w:pPr>
        <w:pStyle w:val="REScenario"/>
        <w:shd w:val="clear" w:color="auto" w:fill="F2F2F2" w:themeFill="background1" w:themeFillShade="F2"/>
      </w:pPr>
      <w:r>
        <w:t>UC2_Make a Phone Call</w:t>
      </w:r>
    </w:p>
    <w:p w14:paraId="2607E244"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24B0E71B" wp14:editId="319EAA5C">
            <wp:extent cx="8864600" cy="4673794"/>
            <wp:effectExtent l="0" t="0" r="0" b="0"/>
            <wp:docPr id="20" name="Picture -473961720.jpg" descr="-47396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73961720.jpg"/>
                    <pic:cNvPicPr/>
                  </pic:nvPicPr>
                  <pic:blipFill>
                    <a:blip r:embed="rId30" cstate="print"/>
                    <a:stretch>
                      <a:fillRect/>
                    </a:stretch>
                  </pic:blipFill>
                  <pic:spPr>
                    <a:xfrm>
                      <a:off x="0" y="0"/>
                      <a:ext cx="8864600" cy="4673794"/>
                    </a:xfrm>
                    <a:prstGeom prst="rect">
                      <a:avLst/>
                    </a:prstGeom>
                  </pic:spPr>
                </pic:pic>
              </a:graphicData>
            </a:graphic>
          </wp:inline>
        </w:drawing>
      </w:r>
    </w:p>
    <w:p w14:paraId="17801E1A" w14:textId="77777777" w:rsidR="003258EE" w:rsidRDefault="003258EE" w:rsidP="003258EE">
      <w:pPr>
        <w:pStyle w:val="REScenario"/>
        <w:shd w:val="clear" w:color="auto" w:fill="F2F2F2" w:themeFill="background1" w:themeFillShade="F2"/>
      </w:pPr>
      <w:r>
        <w:t>UC3_Share Audio</w:t>
      </w:r>
    </w:p>
    <w:p w14:paraId="290F854B"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2EFA6410" wp14:editId="56DD8F14">
            <wp:extent cx="8864600" cy="4851669"/>
            <wp:effectExtent l="0" t="0" r="0" b="0"/>
            <wp:docPr id="22" name="Picture -2065040097.jpg" descr="-206504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65040097.jpg"/>
                    <pic:cNvPicPr/>
                  </pic:nvPicPr>
                  <pic:blipFill>
                    <a:blip r:embed="rId31" cstate="print"/>
                    <a:stretch>
                      <a:fillRect/>
                    </a:stretch>
                  </pic:blipFill>
                  <pic:spPr>
                    <a:xfrm>
                      <a:off x="0" y="0"/>
                      <a:ext cx="8864600" cy="4851669"/>
                    </a:xfrm>
                    <a:prstGeom prst="rect">
                      <a:avLst/>
                    </a:prstGeom>
                  </pic:spPr>
                </pic:pic>
              </a:graphicData>
            </a:graphic>
          </wp:inline>
        </w:drawing>
      </w:r>
    </w:p>
    <w:p w14:paraId="53794A6A" w14:textId="77777777" w:rsidR="003258EE" w:rsidRDefault="003258EE" w:rsidP="003258EE">
      <w:pPr>
        <w:pStyle w:val="REScenario"/>
        <w:shd w:val="clear" w:color="auto" w:fill="F2F2F2" w:themeFill="background1" w:themeFillShade="F2"/>
      </w:pPr>
      <w:r>
        <w:t>UC4_Use In-Car Communication</w:t>
      </w:r>
    </w:p>
    <w:p w14:paraId="6F2898E0"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0CC6E73B" wp14:editId="45A18AAA">
            <wp:extent cx="8864600" cy="6304066"/>
            <wp:effectExtent l="0" t="0" r="0" b="0"/>
            <wp:docPr id="24" name="Picture 932220749.jpg" descr="93222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32220749.jpg"/>
                    <pic:cNvPicPr/>
                  </pic:nvPicPr>
                  <pic:blipFill>
                    <a:blip r:embed="rId32" cstate="print"/>
                    <a:stretch>
                      <a:fillRect/>
                    </a:stretch>
                  </pic:blipFill>
                  <pic:spPr>
                    <a:xfrm>
                      <a:off x="0" y="0"/>
                      <a:ext cx="8864600" cy="6304066"/>
                    </a:xfrm>
                    <a:prstGeom prst="rect">
                      <a:avLst/>
                    </a:prstGeom>
                  </pic:spPr>
                </pic:pic>
              </a:graphicData>
            </a:graphic>
          </wp:inline>
        </w:drawing>
      </w:r>
    </w:p>
    <w:p w14:paraId="037DB773" w14:textId="77777777" w:rsidR="003258EE" w:rsidRDefault="003258EE" w:rsidP="003258EE">
      <w:pPr>
        <w:pStyle w:val="REScenario"/>
        <w:shd w:val="clear" w:color="auto" w:fill="F2F2F2" w:themeFill="background1" w:themeFillShade="F2"/>
      </w:pPr>
      <w:r>
        <w:lastRenderedPageBreak/>
        <w:t>UC5_Make a Captain's Announcement</w:t>
      </w:r>
    </w:p>
    <w:p w14:paraId="08F363D0"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151797E" wp14:editId="0DAEB988">
            <wp:extent cx="7436565" cy="6466205"/>
            <wp:effectExtent l="0" t="0" r="0" b="0"/>
            <wp:docPr id="26" name="Picture -27189584.jpg" descr="-27189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189584.jpg"/>
                    <pic:cNvPicPr/>
                  </pic:nvPicPr>
                  <pic:blipFill>
                    <a:blip r:embed="rId33" cstate="print"/>
                    <a:stretch>
                      <a:fillRect/>
                    </a:stretch>
                  </pic:blipFill>
                  <pic:spPr>
                    <a:xfrm>
                      <a:off x="0" y="0"/>
                      <a:ext cx="7436565" cy="6466205"/>
                    </a:xfrm>
                    <a:prstGeom prst="rect">
                      <a:avLst/>
                    </a:prstGeom>
                  </pic:spPr>
                </pic:pic>
              </a:graphicData>
            </a:graphic>
          </wp:inline>
        </w:drawing>
      </w:r>
    </w:p>
    <w:p w14:paraId="7C48DC67" w14:textId="77777777" w:rsidR="003258EE" w:rsidRDefault="003258EE" w:rsidP="003258EE">
      <w:pPr>
        <w:pStyle w:val="REScenario"/>
        <w:shd w:val="clear" w:color="auto" w:fill="F2F2F2" w:themeFill="background1" w:themeFillShade="F2"/>
      </w:pPr>
      <w:r>
        <w:lastRenderedPageBreak/>
        <w:t>UC6_Lock MSS</w:t>
      </w:r>
    </w:p>
    <w:p w14:paraId="123C6451"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03105952" wp14:editId="253F5A22">
            <wp:extent cx="8864600" cy="3561724"/>
            <wp:effectExtent l="0" t="0" r="0" b="0"/>
            <wp:docPr id="28" name="Picture -712886785.jpg" descr="-712886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12886785.jpg"/>
                    <pic:cNvPicPr/>
                  </pic:nvPicPr>
                  <pic:blipFill>
                    <a:blip r:embed="rId34" cstate="print"/>
                    <a:stretch>
                      <a:fillRect/>
                    </a:stretch>
                  </pic:blipFill>
                  <pic:spPr>
                    <a:xfrm>
                      <a:off x="0" y="0"/>
                      <a:ext cx="8864600" cy="3561724"/>
                    </a:xfrm>
                    <a:prstGeom prst="rect">
                      <a:avLst/>
                    </a:prstGeom>
                  </pic:spPr>
                </pic:pic>
              </a:graphicData>
            </a:graphic>
          </wp:inline>
        </w:drawing>
      </w:r>
    </w:p>
    <w:p w14:paraId="31E12582" w14:textId="77777777" w:rsidR="003258EE" w:rsidRDefault="003258EE" w:rsidP="003258EE">
      <w:pPr>
        <w:pStyle w:val="REScenario"/>
        <w:shd w:val="clear" w:color="auto" w:fill="F2F2F2" w:themeFill="background1" w:themeFillShade="F2"/>
      </w:pPr>
      <w:r>
        <w:t>UC7_ Mange Do Not Disturb</w:t>
      </w:r>
    </w:p>
    <w:p w14:paraId="2568BAE7"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0A719ECD" wp14:editId="43E5DDCA">
            <wp:extent cx="5797532" cy="6466205"/>
            <wp:effectExtent l="0" t="0" r="0" b="0"/>
            <wp:docPr id="30" name="Picture 438785591.jpg" descr="438785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38785591.jpg"/>
                    <pic:cNvPicPr/>
                  </pic:nvPicPr>
                  <pic:blipFill>
                    <a:blip r:embed="rId35" cstate="print"/>
                    <a:stretch>
                      <a:fillRect/>
                    </a:stretch>
                  </pic:blipFill>
                  <pic:spPr>
                    <a:xfrm>
                      <a:off x="0" y="0"/>
                      <a:ext cx="5797532" cy="6466205"/>
                    </a:xfrm>
                    <a:prstGeom prst="rect">
                      <a:avLst/>
                    </a:prstGeom>
                  </pic:spPr>
                </pic:pic>
              </a:graphicData>
            </a:graphic>
          </wp:inline>
        </w:drawing>
      </w:r>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92" w:name="_Toc12531069"/>
      <w:r>
        <w:lastRenderedPageBreak/>
        <w:t>Decision Tables</w:t>
      </w:r>
      <w:bookmarkEnd w:id="92"/>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79"/>
      <w:bookmarkEnd w:id="80"/>
      <w:bookmarkEnd w:id="81"/>
    </w:p>
    <w:p w14:paraId="3E872CFE" w14:textId="77777777" w:rsidR="0027671B" w:rsidRDefault="00D808DC" w:rsidP="0027671B">
      <w:pPr>
        <w:pStyle w:val="Heading1"/>
      </w:pPr>
      <w:bookmarkStart w:id="93" w:name="_Toc12531070"/>
      <w:bookmarkStart w:id="94" w:name="_Toc397081459"/>
      <w:bookmarkStart w:id="95" w:name="_Ref357774543"/>
      <w:bookmarkStart w:id="96" w:name="_Ref300051457"/>
      <w:r>
        <w:lastRenderedPageBreak/>
        <w:t>Feature Requirements</w:t>
      </w:r>
      <w:bookmarkEnd w:id="93"/>
      <w:bookmarkEnd w:id="94"/>
      <w:bookmarkEnd w:id="95"/>
      <w:bookmarkEnd w:id="96"/>
    </w:p>
    <w:p w14:paraId="33B3941C" w14:textId="18466643" w:rsidR="0027671B" w:rsidRDefault="0027671B" w:rsidP="00094F0D">
      <w:pPr>
        <w:pStyle w:val="Heading2"/>
      </w:pPr>
      <w:bookmarkStart w:id="97" w:name="_Toc12531071"/>
      <w:bookmarkStart w:id="98" w:name="_Toc397081466"/>
      <w:r w:rsidRPr="007C20FA">
        <w:t>Functional Requirements</w:t>
      </w:r>
      <w:bookmarkEnd w:id="97"/>
      <w:bookmarkEnd w:id="98"/>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99" w:name="_fbdac70e8113279e68e9174b6390870c"/>
      <w:bookmarkEnd w:id="99"/>
      <w:r>
        <w:t xml:space="preserve"> Phone Calls 1.2</w:t>
      </w:r>
    </w:p>
    <w:p w14:paraId="2384C72A" w14:textId="77777777" w:rsidR="00E11189" w:rsidRDefault="00E11189" w:rsidP="00E11189">
      <w:pPr>
        <w:rPr>
          <w:rFonts w:cs="Arial"/>
        </w:rPr>
      </w:pPr>
      <w:r>
        <w:rPr>
          <w:rFonts w:cs="Arial"/>
        </w:rPr>
        <w:t>When there is a second phone call incoming in the rear zone (second/third row), MSS shall push the second phone call to the user's phone.</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there is an active phone call in the rear zone, the next phone call can only play through the phone.</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6FF1E" w14:textId="77777777" w:rsidR="00CF6E20" w:rsidRDefault="00CF6E20"/>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5FB82" w14:textId="77777777" w:rsidR="00CF6E20" w:rsidRDefault="00CF6E20"/>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EB3B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17FAC" w14:textId="77777777" w:rsidR="00CF6E20" w:rsidRDefault="00CF6E20"/>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BBD8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03C2C9" w14:textId="77777777" w:rsidR="00CF6E20" w:rsidRDefault="00CF6E20"/>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545676"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5C49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51236B"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69D4630B" w14:textId="77777777" w:rsidR="00E11189" w:rsidRPr="0017445F" w:rsidRDefault="00E11189" w:rsidP="00E11189">
      <w:pPr>
        <w:pStyle w:val="RERequirement"/>
        <w:shd w:val="clear" w:color="auto" w:fill="F2F2F2" w:themeFill="background1" w:themeFillShade="F2"/>
      </w:pPr>
      <w:bookmarkStart w:id="100" w:name="_d5c3b9c6bfcf980cb49c48a026869e18"/>
      <w:bookmarkEnd w:id="100"/>
      <w:r>
        <w:t xml:space="preserve"> Row to Row Communication 1.8</w:t>
      </w:r>
    </w:p>
    <w:p w14:paraId="13E89D0D" w14:textId="77777777" w:rsidR="00E11189" w:rsidRDefault="00E11189" w:rsidP="00E11189">
      <w:pPr>
        <w:rPr>
          <w:rFonts w:cs="Arial"/>
        </w:rPr>
      </w:pPr>
      <w:r>
        <w:rPr>
          <w:rFonts w:cs="Arial"/>
        </w:rPr>
        <w:t>MSS shall only play In-Car Communication speech audio for the other row. (1st Row speech plays for the 3rd Row, 3rd Row speech plays for the 1st Row.)</w:t>
      </w:r>
    </w:p>
    <w:p w14:paraId="5DDDBF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F8853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06CD2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69951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1A7B9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46B6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First row speech will play for the third row, while third row speech will play for the first row.</w:t>
            </w:r>
          </w:p>
        </w:tc>
      </w:tr>
      <w:tr w:rsidR="00B3499B" w:rsidRPr="00B3499B" w14:paraId="3EC885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E875B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9DE0D" w14:textId="77777777" w:rsidR="00CF6E20" w:rsidRDefault="00CF6E20"/>
        </w:tc>
      </w:tr>
      <w:tr w:rsidR="00B3499B" w:rsidRPr="00B3499B" w14:paraId="1566EB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42F6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B0C61" w14:textId="77777777" w:rsidR="00CF6E20" w:rsidRDefault="00CF6E20"/>
        </w:tc>
      </w:tr>
      <w:tr w:rsidR="00B3499B" w:rsidRPr="00B3499B" w14:paraId="4A4686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5C74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9A0B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B85F3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2A3BD8" w14:textId="77777777" w:rsidR="00CF6E20" w:rsidRDefault="00CF6E20"/>
        </w:tc>
      </w:tr>
      <w:tr w:rsidR="00B3499B" w:rsidRPr="00B3499B" w14:paraId="38F8D2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10CC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4957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061E1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BE275D" w14:textId="77777777" w:rsidR="00CF6E20" w:rsidRDefault="00CF6E20"/>
        </w:tc>
      </w:tr>
      <w:tr w:rsidR="00B3499B" w:rsidRPr="00B3499B" w14:paraId="771F803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74A6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AD5E07"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D16D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34B2A"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47888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4CE5F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02E96B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876487" w14:textId="77777777" w:rsidR="00B3499B" w:rsidRPr="00B3499B" w:rsidRDefault="0051236B"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2843B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BAB7E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58332E" w14:textId="77777777" w:rsidR="006D5A3A" w:rsidRDefault="006D5A3A" w:rsidP="009A277F"/>
    <w:p w14:paraId="30B069F7" w14:textId="77777777" w:rsidR="00E11189" w:rsidRPr="0017445F" w:rsidRDefault="00E11189" w:rsidP="00E11189">
      <w:pPr>
        <w:pStyle w:val="RERequirement"/>
        <w:shd w:val="clear" w:color="auto" w:fill="F2F2F2" w:themeFill="background1" w:themeFillShade="F2"/>
      </w:pPr>
      <w:bookmarkStart w:id="101" w:name="_65744b407dd5448f6eca0533453406f5"/>
      <w:bookmarkEnd w:id="101"/>
      <w:r>
        <w:t xml:space="preserve"> Phone Calls 1.13</w:t>
      </w:r>
    </w:p>
    <w:p w14:paraId="7ADE051D" w14:textId="77777777" w:rsidR="00E11189" w:rsidRDefault="00E11189" w:rsidP="00E11189">
      <w:pPr>
        <w:rPr>
          <w:rFonts w:cs="Arial"/>
        </w:rPr>
      </w:pPr>
      <w:r>
        <w:rPr>
          <w:rFonts w:cs="Arial"/>
        </w:rPr>
        <w:t>If the front row passenger has an active phone call and the driver takes/receives a phone call, MSS shall push the front row passenger phone call to the phone.</w:t>
      </w:r>
    </w:p>
    <w:p w14:paraId="3277285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FDFF5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26BC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4336D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39C07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9870FE" w14:textId="77777777" w:rsidR="00CF6E20" w:rsidRDefault="00CF6E20"/>
        </w:tc>
      </w:tr>
      <w:tr w:rsidR="00B3499B" w:rsidRPr="00B3499B" w14:paraId="4D036E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668C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E175F" w14:textId="77777777" w:rsidR="00CF6E20" w:rsidRDefault="00CF6E20"/>
        </w:tc>
      </w:tr>
      <w:tr w:rsidR="00B3499B" w:rsidRPr="00B3499B" w14:paraId="1F2949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4C0E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8A353E" w14:textId="77777777" w:rsidR="00CF6E20" w:rsidRDefault="00CF6E20"/>
        </w:tc>
      </w:tr>
      <w:tr w:rsidR="00B3499B" w:rsidRPr="00B3499B" w14:paraId="7B8E24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AE25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8C05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87F36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91343F" w14:textId="77777777" w:rsidR="00CF6E20" w:rsidRDefault="00CF6E20"/>
        </w:tc>
      </w:tr>
      <w:tr w:rsidR="00B3499B" w:rsidRPr="00B3499B" w14:paraId="36FEE4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C78D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44DE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3E99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8FB426" w14:textId="77777777" w:rsidR="00CF6E20" w:rsidRDefault="00CF6E20"/>
        </w:tc>
      </w:tr>
      <w:tr w:rsidR="00B3499B" w:rsidRPr="00B3499B" w14:paraId="0F53503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A522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7E10EF"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5C835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80E6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BE59A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82C88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6EC945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39F74D" w14:textId="77777777" w:rsidR="00B3499B" w:rsidRPr="00B3499B" w:rsidRDefault="0051236B"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D0EED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68360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0293A2" w14:textId="77777777" w:rsidR="006D5A3A" w:rsidRDefault="006D5A3A" w:rsidP="009A277F"/>
    <w:p w14:paraId="26E68E23" w14:textId="77777777" w:rsidR="00E11189" w:rsidRPr="0017445F" w:rsidRDefault="00E11189" w:rsidP="00E11189">
      <w:pPr>
        <w:pStyle w:val="RERequirement"/>
        <w:shd w:val="clear" w:color="auto" w:fill="F2F2F2" w:themeFill="background1" w:themeFillShade="F2"/>
      </w:pPr>
      <w:bookmarkStart w:id="102" w:name="_897399595f6570128c5e0263a106dff1"/>
      <w:bookmarkEnd w:id="102"/>
      <w:r>
        <w:t xml:space="preserve"> Row to Row Communication 1.1</w:t>
      </w:r>
    </w:p>
    <w:p w14:paraId="75E797D9" w14:textId="77777777" w:rsidR="00E11189" w:rsidRDefault="00E11189" w:rsidP="00E11189">
      <w:pPr>
        <w:rPr>
          <w:rFonts w:cs="Arial"/>
        </w:rPr>
      </w:pPr>
      <w:r>
        <w:rPr>
          <w:rFonts w:cs="Arial"/>
        </w:rPr>
        <w:t>MSS shall allow users to activate and deactivate In-Car Communication via Ultimate Remote Control</w:t>
      </w:r>
    </w:p>
    <w:p w14:paraId="50B9567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3CC86C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61B9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AAAB0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5C73D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D5B5C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Passengers need a button to activate/deactivate ICC.</w:t>
            </w:r>
          </w:p>
        </w:tc>
      </w:tr>
      <w:tr w:rsidR="00B3499B" w:rsidRPr="00B3499B" w14:paraId="43320E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4088A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7CDE2" w14:textId="77777777" w:rsidR="00CF6E20" w:rsidRDefault="00CF6E20"/>
        </w:tc>
      </w:tr>
      <w:tr w:rsidR="00B3499B" w:rsidRPr="00B3499B" w14:paraId="3B0639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AC5D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41B41" w14:textId="77777777" w:rsidR="00CF6E20" w:rsidRDefault="00CF6E20"/>
        </w:tc>
      </w:tr>
      <w:tr w:rsidR="00B3499B" w:rsidRPr="00B3499B" w14:paraId="2C90A4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40EE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C1B1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49231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D41759" w14:textId="77777777" w:rsidR="00CF6E20" w:rsidRDefault="00CF6E20"/>
        </w:tc>
      </w:tr>
      <w:tr w:rsidR="00B3499B" w:rsidRPr="00B3499B" w14:paraId="6DE7E1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23DB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6A21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F656C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6BF020" w14:textId="77777777" w:rsidR="00CF6E20" w:rsidRDefault="00CF6E20"/>
        </w:tc>
      </w:tr>
      <w:tr w:rsidR="00B3499B" w:rsidRPr="00B3499B" w14:paraId="4D569DE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992D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126E90"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84FE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EE0C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514C0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DE119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D874B8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F4C060" w14:textId="77777777" w:rsidR="00B3499B" w:rsidRPr="00B3499B" w:rsidRDefault="0051236B"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84D65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200C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69BB5B" w14:textId="77777777" w:rsidR="006D5A3A" w:rsidRDefault="006D5A3A" w:rsidP="009A277F"/>
    <w:p w14:paraId="2545842D" w14:textId="77777777" w:rsidR="00E11189" w:rsidRPr="0017445F" w:rsidRDefault="00E11189" w:rsidP="00E11189">
      <w:pPr>
        <w:pStyle w:val="RERequirement"/>
        <w:shd w:val="clear" w:color="auto" w:fill="F2F2F2" w:themeFill="background1" w:themeFillShade="F2"/>
      </w:pPr>
      <w:bookmarkStart w:id="103" w:name="_95e2a538afeb45ca6649b21b93d1570a"/>
      <w:bookmarkEnd w:id="103"/>
      <w:r>
        <w:t xml:space="preserve"> Do Not Disturb 1.10</w:t>
      </w:r>
    </w:p>
    <w:p w14:paraId="76EC7E52" w14:textId="77777777" w:rsidR="00E11189" w:rsidRDefault="00E11189" w:rsidP="00E11189">
      <w:pPr>
        <w:rPr>
          <w:rFonts w:cs="Arial"/>
        </w:rPr>
      </w:pPr>
      <w:r>
        <w:rPr>
          <w:rFonts w:cs="Arial"/>
        </w:rPr>
        <w:t>If a user activates Do Not Disturb when media is being shared to their zone, media will stop being share to their zone and the zone will go silent until the user plays media for their zone. (Does not include driver forcing the "2 Zone Locked Configuration")</w:t>
      </w:r>
    </w:p>
    <w:p w14:paraId="69B7170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FBE62E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FB88D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465B3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E4D88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2F3F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a passenger activates DND, active media to the passenger should stop playing.</w:t>
            </w:r>
          </w:p>
        </w:tc>
      </w:tr>
      <w:tr w:rsidR="00B3499B" w:rsidRPr="00B3499B" w14:paraId="6E2431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ACC97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A1E2B" w14:textId="77777777" w:rsidR="00CF6E20" w:rsidRDefault="00CF6E20"/>
        </w:tc>
      </w:tr>
      <w:tr w:rsidR="00B3499B" w:rsidRPr="00B3499B" w14:paraId="029CE1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ECE0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3D91D" w14:textId="77777777" w:rsidR="00CF6E20" w:rsidRDefault="00CF6E20"/>
        </w:tc>
      </w:tr>
      <w:tr w:rsidR="00B3499B" w:rsidRPr="00B3499B" w14:paraId="541C98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3803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AA65E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14D21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CCC7E0" w14:textId="77777777" w:rsidR="00CF6E20" w:rsidRDefault="00CF6E20"/>
        </w:tc>
      </w:tr>
      <w:tr w:rsidR="00B3499B" w:rsidRPr="00B3499B" w14:paraId="7193B9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3A1A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CF10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6D12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30069" w14:textId="77777777" w:rsidR="00CF6E20" w:rsidRDefault="00CF6E20"/>
        </w:tc>
      </w:tr>
      <w:tr w:rsidR="00B3499B" w:rsidRPr="00B3499B" w14:paraId="38B615D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A794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4A7813"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D32F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9F5B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E362B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4ED10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95C880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70D590" w14:textId="77777777" w:rsidR="00B3499B" w:rsidRPr="00B3499B" w:rsidRDefault="0051236B"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BDC3D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ED0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DA70BE" w14:textId="77777777" w:rsidR="006D5A3A" w:rsidRDefault="006D5A3A" w:rsidP="009A277F"/>
    <w:p w14:paraId="502415D2" w14:textId="77777777" w:rsidR="00E11189" w:rsidRPr="0017445F" w:rsidRDefault="00E11189" w:rsidP="00E11189">
      <w:pPr>
        <w:pStyle w:val="RERequirement"/>
        <w:shd w:val="clear" w:color="auto" w:fill="F2F2F2" w:themeFill="background1" w:themeFillShade="F2"/>
      </w:pPr>
      <w:bookmarkStart w:id="104" w:name="_0172a1d43f06dcde1ecdc87d38ba6c19"/>
      <w:bookmarkEnd w:id="104"/>
      <w:r>
        <w:t xml:space="preserve"> Zone Transition 1.3</w:t>
      </w:r>
    </w:p>
    <w:p w14:paraId="1365E93E" w14:textId="77777777" w:rsidR="00E11189" w:rsidRDefault="00E11189" w:rsidP="00E11189">
      <w:pPr>
        <w:rPr>
          <w:rFonts w:cs="Arial"/>
        </w:rPr>
      </w:pPr>
      <w:r>
        <w:rPr>
          <w:rFonts w:cs="Arial"/>
        </w:rPr>
        <w:t>When the vehicle switches between zone/cabin mode, MSS shall activate a beep to alert driver/passenger(s).</w:t>
      </w:r>
    </w:p>
    <w:p w14:paraId="47B19BB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9F6687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B0353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BC482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1306E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DC6E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the vehicle is turned back on, the system will start in cabin mode</w:t>
            </w:r>
          </w:p>
        </w:tc>
      </w:tr>
      <w:tr w:rsidR="00B3499B" w:rsidRPr="00B3499B" w14:paraId="445D9E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BF245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1E6BD" w14:textId="77777777" w:rsidR="00CF6E20" w:rsidRDefault="00CF6E20"/>
        </w:tc>
      </w:tr>
      <w:tr w:rsidR="00B3499B" w:rsidRPr="00B3499B" w14:paraId="5F8295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6C1C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4439C" w14:textId="77777777" w:rsidR="00CF6E20" w:rsidRDefault="00CF6E20"/>
        </w:tc>
      </w:tr>
      <w:tr w:rsidR="00B3499B" w:rsidRPr="00B3499B" w14:paraId="534EB9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AD796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76FF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E05E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A56634" w14:textId="77777777" w:rsidR="00CF6E20" w:rsidRDefault="00CF6E20"/>
        </w:tc>
      </w:tr>
      <w:tr w:rsidR="00B3499B" w:rsidRPr="00B3499B" w14:paraId="21B9BF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8763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C571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5631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A77ED6" w14:textId="77777777" w:rsidR="00CF6E20" w:rsidRDefault="00CF6E20"/>
        </w:tc>
      </w:tr>
      <w:tr w:rsidR="00B3499B" w:rsidRPr="00B3499B" w14:paraId="142ABDF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37A1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6FFCFB"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8F23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1EBD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40B31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22CD4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7932F8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C5AA05" w14:textId="77777777" w:rsidR="00B3499B" w:rsidRPr="00B3499B" w:rsidRDefault="0051236B"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184D6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5D766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93CC34" w14:textId="77777777" w:rsidR="006D5A3A" w:rsidRDefault="006D5A3A" w:rsidP="009A277F"/>
    <w:p w14:paraId="050D9F2A" w14:textId="77777777" w:rsidR="00E11189" w:rsidRPr="0017445F" w:rsidRDefault="00E11189" w:rsidP="00E11189">
      <w:pPr>
        <w:pStyle w:val="RERequirement"/>
        <w:shd w:val="clear" w:color="auto" w:fill="F2F2F2" w:themeFill="background1" w:themeFillShade="F2"/>
      </w:pPr>
      <w:bookmarkStart w:id="105" w:name="_6fc3926e131450d869cd6f2016428c2c"/>
      <w:bookmarkEnd w:id="105"/>
      <w:r>
        <w:t xml:space="preserve"> Traffic Announcements 1</w:t>
      </w:r>
    </w:p>
    <w:p w14:paraId="769FD18A" w14:textId="77777777" w:rsidR="00E11189" w:rsidRDefault="00E11189" w:rsidP="00E11189">
      <w:pPr>
        <w:rPr>
          <w:rFonts w:cs="Arial"/>
        </w:rPr>
      </w:pPr>
      <w:r>
        <w:rPr>
          <w:rFonts w:cs="Arial"/>
        </w:rPr>
        <w:t>Traffic Announcments shall play for the driver and any passengers listening to driver audio.</w:t>
      </w:r>
    </w:p>
    <w:p w14:paraId="6C369FA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83DF0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8BC7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1893B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EE9C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C3F6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TA audio will play for the driver and any one listening to the driver audio source.</w:t>
            </w:r>
          </w:p>
        </w:tc>
      </w:tr>
      <w:tr w:rsidR="00B3499B" w:rsidRPr="00B3499B" w14:paraId="45898E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6B6E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2A610" w14:textId="77777777" w:rsidR="00CF6E20" w:rsidRDefault="00CF6E20"/>
        </w:tc>
      </w:tr>
      <w:tr w:rsidR="00B3499B" w:rsidRPr="00B3499B" w14:paraId="53A4A6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7602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06DE5" w14:textId="77777777" w:rsidR="00CF6E20" w:rsidRDefault="00CF6E20"/>
        </w:tc>
      </w:tr>
      <w:tr w:rsidR="00B3499B" w:rsidRPr="00B3499B" w14:paraId="5AA7F3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D4B2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8A3E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94D0A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145FB1" w14:textId="77777777" w:rsidR="00CF6E20" w:rsidRDefault="00CF6E20"/>
        </w:tc>
      </w:tr>
      <w:tr w:rsidR="00B3499B" w:rsidRPr="00B3499B" w14:paraId="53041C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FD10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434BD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C2586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C5DEE0" w14:textId="77777777" w:rsidR="00CF6E20" w:rsidRDefault="00CF6E20"/>
        </w:tc>
      </w:tr>
      <w:tr w:rsidR="00B3499B" w:rsidRPr="00B3499B" w14:paraId="5044E26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4694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06B7A9"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0881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1AEF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117CE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F0FDC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DF47B0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ADA5D6" w14:textId="77777777" w:rsidR="00B3499B" w:rsidRPr="00B3499B" w:rsidRDefault="0051236B"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BFF39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F08A4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20F48B" w14:textId="77777777" w:rsidR="006D5A3A" w:rsidRDefault="006D5A3A" w:rsidP="009A277F"/>
    <w:p w14:paraId="16523E08" w14:textId="77777777" w:rsidR="00E11189" w:rsidRPr="0017445F" w:rsidRDefault="00E11189" w:rsidP="00E11189">
      <w:pPr>
        <w:pStyle w:val="RERequirement"/>
        <w:shd w:val="clear" w:color="auto" w:fill="F2F2F2" w:themeFill="background1" w:themeFillShade="F2"/>
      </w:pPr>
      <w:bookmarkStart w:id="106" w:name="_b97958586fc21df5db3760a7b1953003"/>
      <w:bookmarkEnd w:id="106"/>
      <w:r>
        <w:t xml:space="preserve"> MSS Lockout 1</w:t>
      </w:r>
    </w:p>
    <w:p w14:paraId="6C2281F5" w14:textId="77777777" w:rsidR="00E11189" w:rsidRDefault="00E11189" w:rsidP="00E11189">
      <w:pPr>
        <w:rPr>
          <w:rFonts w:cs="Arial"/>
        </w:rPr>
      </w:pPr>
      <w:r>
        <w:rPr>
          <w:rFonts w:cs="Arial"/>
        </w:rPr>
        <w:t>MSS shall allow the driver to lock passengers out of audio sharing controls.</w:t>
      </w:r>
    </w:p>
    <w:p w14:paraId="02E0980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2BE3A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35207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B7D5F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C96DD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7816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can lock passengers from sharing audio.</w:t>
            </w:r>
          </w:p>
        </w:tc>
      </w:tr>
      <w:tr w:rsidR="00B3499B" w:rsidRPr="00B3499B" w14:paraId="262173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BB52E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8DE35" w14:textId="77777777" w:rsidR="00CF6E20" w:rsidRDefault="00CF6E20"/>
        </w:tc>
      </w:tr>
      <w:tr w:rsidR="00B3499B" w:rsidRPr="00B3499B" w14:paraId="6503A6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A13E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A3BC3" w14:textId="77777777" w:rsidR="00CF6E20" w:rsidRDefault="00CF6E20"/>
        </w:tc>
      </w:tr>
      <w:tr w:rsidR="00B3499B" w:rsidRPr="00B3499B" w14:paraId="724438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9025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B369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E941A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886981" w14:textId="77777777" w:rsidR="00CF6E20" w:rsidRDefault="00CF6E20"/>
        </w:tc>
      </w:tr>
      <w:tr w:rsidR="00B3499B" w:rsidRPr="00B3499B" w14:paraId="019F21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35A12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39927"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C7340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24AA1F" w14:textId="77777777" w:rsidR="00CF6E20" w:rsidRDefault="00CF6E20"/>
        </w:tc>
      </w:tr>
      <w:tr w:rsidR="00B3499B" w:rsidRPr="00B3499B" w14:paraId="1B12D3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5EB5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E23CFA"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A15F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A7C9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CA024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C6F0D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9E31F1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5556F0" w14:textId="77777777" w:rsidR="00B3499B" w:rsidRPr="00B3499B" w:rsidRDefault="0051236B"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F516B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7663E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2D439F" w14:textId="77777777" w:rsidR="006D5A3A" w:rsidRDefault="006D5A3A" w:rsidP="009A277F"/>
    <w:p w14:paraId="68880B6B" w14:textId="77777777" w:rsidR="00E11189" w:rsidRPr="0017445F" w:rsidRDefault="00E11189" w:rsidP="00E11189">
      <w:pPr>
        <w:pStyle w:val="RERequirement"/>
        <w:shd w:val="clear" w:color="auto" w:fill="F2F2F2" w:themeFill="background1" w:themeFillShade="F2"/>
      </w:pPr>
      <w:bookmarkStart w:id="107" w:name="_327fe20bf1e0e8eaa12e623303c63e58"/>
      <w:bookmarkEnd w:id="107"/>
      <w:r>
        <w:t xml:space="preserve"> Phone Calls 1.7</w:t>
      </w:r>
    </w:p>
    <w:p w14:paraId="462AEDD9" w14:textId="77777777" w:rsidR="00E11189" w:rsidRDefault="00E11189" w:rsidP="00E11189">
      <w:pPr>
        <w:rPr>
          <w:rFonts w:cs="Arial"/>
        </w:rPr>
      </w:pPr>
      <w:r>
        <w:rPr>
          <w:rFonts w:cs="Arial"/>
        </w:rPr>
        <w:t>If a passenger takes a phone call in Cabin Mode, MSS shall push the phone call to the handrest.</w:t>
      </w:r>
    </w:p>
    <w:p w14:paraId="77F37FD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CA6951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7C250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B3499B" w:rsidRPr="00B3499B" w14:paraId="0F62DC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1F7E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1533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 vehicle is in Cabin Mode, passenger phone calls will play through their phone.</w:t>
            </w:r>
          </w:p>
        </w:tc>
      </w:tr>
      <w:tr w:rsidR="00B3499B" w:rsidRPr="00B3499B" w14:paraId="17DD0F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B001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05FEE" w14:textId="77777777" w:rsidR="00CF6E20" w:rsidRDefault="00CF6E20"/>
        </w:tc>
      </w:tr>
      <w:tr w:rsidR="00B3499B" w:rsidRPr="00B3499B" w14:paraId="16F18F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877C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7B2C2" w14:textId="77777777" w:rsidR="00CF6E20" w:rsidRDefault="00CF6E20"/>
        </w:tc>
      </w:tr>
      <w:tr w:rsidR="00B3499B" w:rsidRPr="00B3499B" w14:paraId="3CB58E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7FEF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E518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AA08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DD37E1" w14:textId="77777777" w:rsidR="00CF6E20" w:rsidRDefault="00CF6E20"/>
        </w:tc>
      </w:tr>
      <w:tr w:rsidR="00B3499B" w:rsidRPr="00B3499B" w14:paraId="280FB8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C77F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25C1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950FF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925691" w14:textId="77777777" w:rsidR="00CF6E20" w:rsidRDefault="00CF6E20"/>
        </w:tc>
      </w:tr>
      <w:tr w:rsidR="00B3499B" w:rsidRPr="00B3499B" w14:paraId="13E48AA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0C7C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9C66F8"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271DE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B3BAC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12432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A82D7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0ED3B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A784B4" w14:textId="77777777" w:rsidR="00B3499B" w:rsidRPr="00B3499B" w:rsidRDefault="0051236B"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9AC00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C6008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DC244A" w14:textId="77777777" w:rsidR="006D5A3A" w:rsidRDefault="006D5A3A" w:rsidP="009A277F"/>
    <w:p w14:paraId="6768EF71" w14:textId="77777777" w:rsidR="00E11189" w:rsidRPr="0017445F" w:rsidRDefault="00E11189" w:rsidP="00E11189">
      <w:pPr>
        <w:pStyle w:val="RERequirement"/>
        <w:shd w:val="clear" w:color="auto" w:fill="F2F2F2" w:themeFill="background1" w:themeFillShade="F2"/>
      </w:pPr>
      <w:bookmarkStart w:id="108" w:name="_9407f4ded10290bcb20a4919c01e9305"/>
      <w:bookmarkEnd w:id="108"/>
      <w:r>
        <w:t xml:space="preserve"> Captain's Announcement 1.2</w:t>
      </w:r>
    </w:p>
    <w:p w14:paraId="3FB6A39C" w14:textId="77777777" w:rsidR="00E11189" w:rsidRDefault="00E11189" w:rsidP="00E11189">
      <w:pPr>
        <w:rPr>
          <w:rFonts w:cs="Arial"/>
        </w:rPr>
      </w:pPr>
      <w:r>
        <w:rPr>
          <w:rFonts w:cs="Arial"/>
        </w:rPr>
        <w:t>MSS shall activate a beep to alert passenger(s) when CA is activated.</w:t>
      </w:r>
    </w:p>
    <w:p w14:paraId="5CAF5E2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F28ABF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CE1A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61ED1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8F6D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2A27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Captain's Announcement is activated, a beep will occur.</w:t>
            </w:r>
          </w:p>
        </w:tc>
      </w:tr>
      <w:tr w:rsidR="00B3499B" w:rsidRPr="00B3499B" w14:paraId="0615F7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54E63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FA411" w14:textId="77777777" w:rsidR="00CF6E20" w:rsidRDefault="00CF6E20"/>
        </w:tc>
      </w:tr>
      <w:tr w:rsidR="00B3499B" w:rsidRPr="00B3499B" w14:paraId="019527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D1E0E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CCF2F" w14:textId="77777777" w:rsidR="00CF6E20" w:rsidRDefault="00CF6E20"/>
        </w:tc>
      </w:tr>
      <w:tr w:rsidR="00B3499B" w:rsidRPr="00B3499B" w14:paraId="606479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4A25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4A64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1C638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227161" w14:textId="77777777" w:rsidR="00CF6E20" w:rsidRDefault="00CF6E20"/>
        </w:tc>
      </w:tr>
      <w:tr w:rsidR="00B3499B" w:rsidRPr="00B3499B" w14:paraId="782D12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3D0C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D04EA"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2355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750426" w14:textId="77777777" w:rsidR="00CF6E20" w:rsidRDefault="00CF6E20"/>
        </w:tc>
      </w:tr>
      <w:tr w:rsidR="00B3499B" w:rsidRPr="00B3499B" w14:paraId="7F1F5A6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380D8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6AFA96"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1C158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3798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09BF1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535D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DEA38E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DD52A7" w14:textId="77777777" w:rsidR="00B3499B" w:rsidRPr="00B3499B" w:rsidRDefault="0051236B"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B8B41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E1FE6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9583DB" w14:textId="77777777" w:rsidR="006D5A3A" w:rsidRDefault="006D5A3A" w:rsidP="009A277F"/>
    <w:p w14:paraId="0BF03A4F" w14:textId="77777777" w:rsidR="00E11189" w:rsidRPr="0017445F" w:rsidRDefault="00E11189" w:rsidP="00E11189">
      <w:pPr>
        <w:pStyle w:val="RERequirement"/>
        <w:shd w:val="clear" w:color="auto" w:fill="F2F2F2" w:themeFill="background1" w:themeFillShade="F2"/>
      </w:pPr>
      <w:bookmarkStart w:id="109" w:name="_c8fdd9a9406ba81cb0643ed871216ec4"/>
      <w:bookmarkEnd w:id="109"/>
      <w:r>
        <w:t xml:space="preserve"> Shared Media 1.1</w:t>
      </w:r>
    </w:p>
    <w:p w14:paraId="19F9A2B2" w14:textId="77777777" w:rsidR="00E11189" w:rsidRDefault="00E11189" w:rsidP="00E11189">
      <w:pPr>
        <w:rPr>
          <w:rFonts w:cs="Arial"/>
        </w:rPr>
      </w:pPr>
      <w:r>
        <w:rPr>
          <w:rFonts w:cs="Arial"/>
        </w:rPr>
        <w:t>MSS shall allow users listening to content from another sound zone to exit that audio stream.</w:t>
      </w:r>
    </w:p>
    <w:p w14:paraId="18E350C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16B21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9E61B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78626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BC1B8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9538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Passenger can stop listening to music that is shared to them.</w:t>
            </w:r>
          </w:p>
        </w:tc>
      </w:tr>
      <w:tr w:rsidR="00B3499B" w:rsidRPr="00B3499B" w14:paraId="1E1BCC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FA46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30D22" w14:textId="77777777" w:rsidR="00CF6E20" w:rsidRDefault="00CF6E20"/>
        </w:tc>
      </w:tr>
      <w:tr w:rsidR="00B3499B" w:rsidRPr="00B3499B" w14:paraId="146A14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E4FD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F94F75" w14:textId="77777777" w:rsidR="00CF6E20" w:rsidRDefault="00CF6E20"/>
        </w:tc>
      </w:tr>
      <w:tr w:rsidR="00B3499B" w:rsidRPr="00B3499B" w14:paraId="57DCF1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C445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5E66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9453A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5B33BF" w14:textId="77777777" w:rsidR="00CF6E20" w:rsidRDefault="00CF6E20"/>
        </w:tc>
      </w:tr>
      <w:tr w:rsidR="00B3499B" w:rsidRPr="00B3499B" w14:paraId="050D0E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0DBD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6E4DA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A4C5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359E77" w14:textId="77777777" w:rsidR="00CF6E20" w:rsidRDefault="00CF6E20"/>
        </w:tc>
      </w:tr>
      <w:tr w:rsidR="00B3499B" w:rsidRPr="00B3499B" w14:paraId="626E654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F8FF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420D15"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CB41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6ECC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05FD7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D86A2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84BF79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2FB386" w14:textId="77777777" w:rsidR="00B3499B" w:rsidRPr="00B3499B" w:rsidRDefault="0051236B"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07030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0B29B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675F32" w14:textId="77777777" w:rsidR="006D5A3A" w:rsidRDefault="006D5A3A" w:rsidP="009A277F"/>
    <w:p w14:paraId="59BBBFDC" w14:textId="77777777" w:rsidR="00E11189" w:rsidRPr="0017445F" w:rsidRDefault="00E11189" w:rsidP="00E11189">
      <w:pPr>
        <w:pStyle w:val="RERequirement"/>
        <w:shd w:val="clear" w:color="auto" w:fill="F2F2F2" w:themeFill="background1" w:themeFillShade="F2"/>
      </w:pPr>
      <w:bookmarkStart w:id="110" w:name="_42c70828be996e1c0d363b684bc50337"/>
      <w:bookmarkEnd w:id="110"/>
      <w:r>
        <w:t xml:space="preserve"> MyKey 1</w:t>
      </w:r>
    </w:p>
    <w:p w14:paraId="12BC3DE8" w14:textId="77777777" w:rsidR="00E11189" w:rsidRDefault="00E11189" w:rsidP="00E11189">
      <w:pPr>
        <w:rPr>
          <w:rFonts w:cs="Arial"/>
        </w:rPr>
      </w:pPr>
      <w:r>
        <w:rPr>
          <w:rFonts w:cs="Arial"/>
        </w:rPr>
        <w:t>When MyKey is turned on, MSS shall remove functionality to limit driver distraction.</w:t>
      </w:r>
    </w:p>
    <w:p w14:paraId="5A9F9EB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29D42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9967A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04812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C79E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DE43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MyKey is active, functionality will be limited to limit driver distraction.</w:t>
            </w:r>
          </w:p>
        </w:tc>
      </w:tr>
      <w:tr w:rsidR="00B3499B" w:rsidRPr="00B3499B" w14:paraId="725929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780E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94E9A" w14:textId="77777777" w:rsidR="00CF6E20" w:rsidRDefault="00CF6E20"/>
        </w:tc>
      </w:tr>
      <w:tr w:rsidR="00B3499B" w:rsidRPr="00B3499B" w14:paraId="0A04AE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0B57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EBD66" w14:textId="77777777" w:rsidR="00CF6E20" w:rsidRDefault="00CF6E20"/>
        </w:tc>
      </w:tr>
      <w:tr w:rsidR="00B3499B" w:rsidRPr="00B3499B" w14:paraId="60CB39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0B42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CCD3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9403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00A51E" w14:textId="77777777" w:rsidR="00CF6E20" w:rsidRDefault="00CF6E20"/>
        </w:tc>
      </w:tr>
      <w:tr w:rsidR="00B3499B" w:rsidRPr="00B3499B" w14:paraId="265D75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6058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ECF1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8C082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22066E" w14:textId="77777777" w:rsidR="00CF6E20" w:rsidRDefault="00CF6E20"/>
        </w:tc>
      </w:tr>
      <w:tr w:rsidR="00B3499B" w:rsidRPr="00B3499B" w14:paraId="34E7352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87A3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26230B"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1B2F4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F12E7A"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90D1F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D2D94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CC4C7E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EE7BB9" w14:textId="77777777" w:rsidR="00B3499B" w:rsidRPr="00B3499B" w:rsidRDefault="0051236B"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0D334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75518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360DC3" w14:textId="77777777" w:rsidR="006D5A3A" w:rsidRDefault="006D5A3A" w:rsidP="009A277F"/>
    <w:p w14:paraId="68BABCB1" w14:textId="77777777" w:rsidR="00E11189" w:rsidRPr="0017445F" w:rsidRDefault="00E11189" w:rsidP="00E11189">
      <w:pPr>
        <w:pStyle w:val="RERequirement"/>
        <w:shd w:val="clear" w:color="auto" w:fill="F2F2F2" w:themeFill="background1" w:themeFillShade="F2"/>
      </w:pPr>
      <w:bookmarkStart w:id="111" w:name="_244e60b580b1ba0e00cf4b39960dc0ec"/>
      <w:bookmarkEnd w:id="111"/>
      <w:r>
        <w:t xml:space="preserve"> MSS Lockout 1.2</w:t>
      </w:r>
    </w:p>
    <w:p w14:paraId="5EE5BDBF" w14:textId="77777777" w:rsidR="00E11189" w:rsidRDefault="00E11189" w:rsidP="00E11189">
      <w:pPr>
        <w:rPr>
          <w:rFonts w:cs="Arial"/>
        </w:rPr>
      </w:pPr>
      <w:r>
        <w:rPr>
          <w:rFonts w:cs="Arial"/>
        </w:rPr>
        <w:t>When the global MSS button is turned off, MSS shall disable the ability for users to share audio or take phonecalls through the vehicle.</w:t>
      </w:r>
    </w:p>
    <w:p w14:paraId="2EAD345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7DF57F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E7D7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6DE7C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3E07C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E2D5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can lock the ability to play audio in individual seats.</w:t>
            </w:r>
          </w:p>
        </w:tc>
      </w:tr>
      <w:tr w:rsidR="00B3499B" w:rsidRPr="00B3499B" w14:paraId="51C975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A254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5598D" w14:textId="77777777" w:rsidR="00CF6E20" w:rsidRDefault="00CF6E20"/>
        </w:tc>
      </w:tr>
      <w:tr w:rsidR="00B3499B" w:rsidRPr="00B3499B" w14:paraId="65F53C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BFC61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065FC" w14:textId="77777777" w:rsidR="00CF6E20" w:rsidRDefault="00CF6E20"/>
        </w:tc>
      </w:tr>
      <w:tr w:rsidR="00B3499B" w:rsidRPr="00B3499B" w14:paraId="717181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1B1CA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7E9D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42EAD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3939F7" w14:textId="77777777" w:rsidR="00CF6E20" w:rsidRDefault="00CF6E20"/>
        </w:tc>
      </w:tr>
      <w:tr w:rsidR="00B3499B" w:rsidRPr="00B3499B" w14:paraId="1A9949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72FAD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E0B0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B091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281ACF" w14:textId="77777777" w:rsidR="00CF6E20" w:rsidRDefault="00CF6E20"/>
        </w:tc>
      </w:tr>
      <w:tr w:rsidR="00B3499B" w:rsidRPr="00B3499B" w14:paraId="792D68F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9BCBC2"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E48B19"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90BB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2FF7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1024F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8024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D9A8E8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20A485" w14:textId="77777777" w:rsidR="00B3499B" w:rsidRPr="00B3499B" w:rsidRDefault="0051236B"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54659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CA6BE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59C1ED" w14:textId="77777777" w:rsidR="006D5A3A" w:rsidRDefault="006D5A3A" w:rsidP="009A277F"/>
    <w:p w14:paraId="2771A3D9" w14:textId="77777777" w:rsidR="00E11189" w:rsidRPr="0017445F" w:rsidRDefault="00E11189" w:rsidP="00E11189">
      <w:pPr>
        <w:pStyle w:val="RERequirement"/>
        <w:shd w:val="clear" w:color="auto" w:fill="F2F2F2" w:themeFill="background1" w:themeFillShade="F2"/>
      </w:pPr>
      <w:bookmarkStart w:id="112" w:name="_ed028d755989731cc1ae21d787d015b5"/>
      <w:bookmarkEnd w:id="112"/>
      <w:r>
        <w:t xml:space="preserve"> Phone Calls 1.8</w:t>
      </w:r>
    </w:p>
    <w:p w14:paraId="4DA79452" w14:textId="77777777" w:rsidR="00E11189" w:rsidRDefault="00E11189" w:rsidP="00E11189">
      <w:pPr>
        <w:rPr>
          <w:rFonts w:cs="Arial"/>
        </w:rPr>
      </w:pPr>
      <w:r>
        <w:rPr>
          <w:rFonts w:cs="Arial"/>
        </w:rPr>
        <w:t>If a passenger takes a phone call in Cabin Mode, MSS shall keep the phone call in privacy mode if the vehicle switches to Zone Mode mid-call.</w:t>
      </w:r>
    </w:p>
    <w:p w14:paraId="30F1FB7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8C7E44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499AE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5B5C3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E8F7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3210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Active phone calls will continue to play through the phone, even when the vehicle switches to Zone Mode.</w:t>
            </w:r>
          </w:p>
        </w:tc>
      </w:tr>
      <w:tr w:rsidR="00B3499B" w:rsidRPr="00B3499B" w14:paraId="166100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0BC9C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492D70" w14:textId="77777777" w:rsidR="00CF6E20" w:rsidRDefault="00CF6E20"/>
        </w:tc>
      </w:tr>
      <w:tr w:rsidR="00B3499B" w:rsidRPr="00B3499B" w14:paraId="0F1DEB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1B2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9D570" w14:textId="77777777" w:rsidR="00CF6E20" w:rsidRDefault="00CF6E20"/>
        </w:tc>
      </w:tr>
      <w:tr w:rsidR="00B3499B" w:rsidRPr="00B3499B" w14:paraId="18DEE6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E2E0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7BA9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4F52E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2D6740" w14:textId="77777777" w:rsidR="00CF6E20" w:rsidRDefault="00CF6E20"/>
        </w:tc>
      </w:tr>
      <w:tr w:rsidR="00B3499B" w:rsidRPr="00B3499B" w14:paraId="1A7E08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09DF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FA1E7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70C65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55656" w14:textId="77777777" w:rsidR="00CF6E20" w:rsidRDefault="00CF6E20"/>
        </w:tc>
      </w:tr>
      <w:tr w:rsidR="00B3499B" w:rsidRPr="00B3499B" w14:paraId="0F30174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1B8F1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4D858D"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9598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D3C4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E69B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9E62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CF9617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F9CAD8" w14:textId="77777777" w:rsidR="00B3499B" w:rsidRPr="00B3499B" w:rsidRDefault="0051236B"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E7A85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31222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1C8D10" w14:textId="77777777" w:rsidR="006D5A3A" w:rsidRDefault="006D5A3A" w:rsidP="009A277F"/>
    <w:p w14:paraId="305C6433" w14:textId="77777777" w:rsidR="00E11189" w:rsidRPr="0017445F" w:rsidRDefault="00E11189" w:rsidP="00E11189">
      <w:pPr>
        <w:pStyle w:val="RERequirement"/>
        <w:shd w:val="clear" w:color="auto" w:fill="F2F2F2" w:themeFill="background1" w:themeFillShade="F2"/>
      </w:pPr>
      <w:bookmarkStart w:id="113" w:name="_9f0f547e35b9bd33526a32e09ee7f419"/>
      <w:bookmarkEnd w:id="113"/>
      <w:r>
        <w:t xml:space="preserve"> Do Not Disturb 1.3</w:t>
      </w:r>
    </w:p>
    <w:p w14:paraId="637CB3A5" w14:textId="77777777" w:rsidR="00E11189" w:rsidRDefault="00E11189" w:rsidP="00E11189">
      <w:pPr>
        <w:rPr>
          <w:rFonts w:cs="Arial"/>
        </w:rPr>
      </w:pPr>
      <w:r>
        <w:rPr>
          <w:rFonts w:cs="Arial"/>
        </w:rPr>
        <w:t>When Do Not Disturb is active for a zone, MSS shall still play alerts and chimes audio direct to the zone.</w:t>
      </w:r>
    </w:p>
    <w:p w14:paraId="4204A6D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38544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1878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18A34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06F22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4966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Alerts and Chimes will still play when a user activates DND.</w:t>
            </w:r>
          </w:p>
        </w:tc>
      </w:tr>
      <w:tr w:rsidR="00B3499B" w:rsidRPr="00B3499B" w14:paraId="2F7D61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FD7EA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0586E" w14:textId="77777777" w:rsidR="00CF6E20" w:rsidRDefault="00CF6E20"/>
        </w:tc>
      </w:tr>
      <w:tr w:rsidR="00B3499B" w:rsidRPr="00B3499B" w14:paraId="4E5DEE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1840D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D98DB" w14:textId="77777777" w:rsidR="00CF6E20" w:rsidRDefault="00CF6E20"/>
        </w:tc>
      </w:tr>
      <w:tr w:rsidR="00B3499B" w:rsidRPr="00B3499B" w14:paraId="2DB910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92FE9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D9DC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DABA9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58195" w14:textId="77777777" w:rsidR="00CF6E20" w:rsidRDefault="00CF6E20"/>
        </w:tc>
      </w:tr>
      <w:tr w:rsidR="00B3499B" w:rsidRPr="00B3499B" w14:paraId="383ED6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E341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0476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1FB1A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EF23D7" w14:textId="77777777" w:rsidR="00CF6E20" w:rsidRDefault="00CF6E20"/>
        </w:tc>
      </w:tr>
      <w:tr w:rsidR="00B3499B" w:rsidRPr="00B3499B" w14:paraId="0072614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0A5D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A7F8A2"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A478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6D65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AAA33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43A73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9584BE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0A2C58" w14:textId="77777777" w:rsidR="00B3499B" w:rsidRPr="00B3499B" w:rsidRDefault="0051236B"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4001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953D2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658A80" w14:textId="77777777" w:rsidR="006D5A3A" w:rsidRDefault="006D5A3A" w:rsidP="009A277F"/>
    <w:p w14:paraId="017F54AD" w14:textId="77777777" w:rsidR="00E11189" w:rsidRPr="0017445F" w:rsidRDefault="00E11189" w:rsidP="00E11189">
      <w:pPr>
        <w:pStyle w:val="RERequirement"/>
        <w:shd w:val="clear" w:color="auto" w:fill="F2F2F2" w:themeFill="background1" w:themeFillShade="F2"/>
      </w:pPr>
      <w:bookmarkStart w:id="114" w:name="_ad5700042cc8d6dda75a2cd1b074ff3d"/>
      <w:bookmarkEnd w:id="114"/>
      <w:r>
        <w:t xml:space="preserve"> Phone Calls 1</w:t>
      </w:r>
    </w:p>
    <w:p w14:paraId="0CE03436" w14:textId="77777777" w:rsidR="00E11189" w:rsidRDefault="00E11189" w:rsidP="00E11189">
      <w:pPr>
        <w:rPr>
          <w:rFonts w:cs="Arial"/>
        </w:rPr>
      </w:pPr>
      <w:r>
        <w:rPr>
          <w:rFonts w:cs="Arial"/>
        </w:rPr>
        <w:t>MSS shall allow each sound zone to receive its own phone call.</w:t>
      </w:r>
    </w:p>
    <w:p w14:paraId="103FBA6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43705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F155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C1C7D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3A33F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7791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Users should be able to play a phone call from their seat speakers.</w:t>
            </w:r>
          </w:p>
        </w:tc>
      </w:tr>
      <w:tr w:rsidR="00B3499B" w:rsidRPr="00B3499B" w14:paraId="6E10FF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FB3F2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29528" w14:textId="77777777" w:rsidR="00CF6E20" w:rsidRDefault="00CF6E20"/>
        </w:tc>
      </w:tr>
      <w:tr w:rsidR="00B3499B" w:rsidRPr="00B3499B" w14:paraId="3A9851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8D93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2551E" w14:textId="77777777" w:rsidR="00CF6E20" w:rsidRDefault="00CF6E20"/>
        </w:tc>
      </w:tr>
      <w:tr w:rsidR="00B3499B" w:rsidRPr="00B3499B" w14:paraId="7CE5DB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8C4F9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505F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235C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E644AF" w14:textId="77777777" w:rsidR="00CF6E20" w:rsidRDefault="00CF6E20"/>
        </w:tc>
      </w:tr>
      <w:tr w:rsidR="00B3499B" w:rsidRPr="00B3499B" w14:paraId="13BCF1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22BD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C8F24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0394D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0D58A" w14:textId="77777777" w:rsidR="00CF6E20" w:rsidRDefault="00CF6E20"/>
        </w:tc>
      </w:tr>
      <w:tr w:rsidR="00B3499B" w:rsidRPr="00B3499B" w14:paraId="1ACD11A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7BBC0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E96375"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99769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6644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21DC3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09534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90BF6D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2B105B" w14:textId="77777777" w:rsidR="00B3499B" w:rsidRPr="00B3499B" w:rsidRDefault="0051236B"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1F40F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0CD9C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099BD9" w14:textId="77777777" w:rsidR="006D5A3A" w:rsidRDefault="006D5A3A" w:rsidP="009A277F"/>
    <w:p w14:paraId="3AACDCCD" w14:textId="77777777" w:rsidR="00E11189" w:rsidRPr="0017445F" w:rsidRDefault="00E11189" w:rsidP="00E11189">
      <w:pPr>
        <w:pStyle w:val="RERequirement"/>
        <w:shd w:val="clear" w:color="auto" w:fill="F2F2F2" w:themeFill="background1" w:themeFillShade="F2"/>
      </w:pPr>
      <w:bookmarkStart w:id="115" w:name="_0ce8bdefaa1a91c8effea8ff561c77a2"/>
      <w:bookmarkEnd w:id="115"/>
      <w:r>
        <w:t xml:space="preserve"> Zone Transition 1.2</w:t>
      </w:r>
    </w:p>
    <w:p w14:paraId="149F7FD0" w14:textId="77777777" w:rsidR="00E11189" w:rsidRDefault="00E11189" w:rsidP="00E11189">
      <w:pPr>
        <w:rPr>
          <w:rFonts w:cs="Arial"/>
        </w:rPr>
      </w:pPr>
      <w:r>
        <w:rPr>
          <w:rFonts w:cs="Arial"/>
        </w:rPr>
        <w:t>When cabin mode is activated, MSS shall push audio to the cabin speakers.</w:t>
      </w:r>
    </w:p>
    <w:p w14:paraId="45F7122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DF773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00F8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33941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D716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3DF4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Audio will play throughout the entire vehicle</w:t>
            </w:r>
          </w:p>
        </w:tc>
      </w:tr>
      <w:tr w:rsidR="00B3499B" w:rsidRPr="00B3499B" w14:paraId="403B52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80265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AF8E5" w14:textId="77777777" w:rsidR="00CF6E20" w:rsidRDefault="00CF6E20"/>
        </w:tc>
      </w:tr>
      <w:tr w:rsidR="00B3499B" w:rsidRPr="00B3499B" w14:paraId="1F935E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D40C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9FF49" w14:textId="77777777" w:rsidR="00CF6E20" w:rsidRDefault="00CF6E20"/>
        </w:tc>
      </w:tr>
      <w:tr w:rsidR="00B3499B" w:rsidRPr="00B3499B" w14:paraId="1E7779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98D2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A175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7D772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504518" w14:textId="77777777" w:rsidR="00CF6E20" w:rsidRDefault="00CF6E20"/>
        </w:tc>
      </w:tr>
      <w:tr w:rsidR="00B3499B" w:rsidRPr="00B3499B" w14:paraId="09B573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72287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7563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04496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8126AD" w14:textId="77777777" w:rsidR="00CF6E20" w:rsidRDefault="00CF6E20"/>
        </w:tc>
      </w:tr>
      <w:tr w:rsidR="00B3499B" w:rsidRPr="00B3499B" w14:paraId="1385B5A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B4F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FC8226"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9F7F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BC5C7"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EF62D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AEF1F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AEC05A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967321" w14:textId="77777777" w:rsidR="00B3499B" w:rsidRPr="00B3499B" w:rsidRDefault="0051236B"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CB79F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124BA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A0B66C" w14:textId="77777777" w:rsidR="006D5A3A" w:rsidRDefault="006D5A3A" w:rsidP="009A277F"/>
    <w:p w14:paraId="6F832B44" w14:textId="77777777" w:rsidR="00E11189" w:rsidRPr="0017445F" w:rsidRDefault="00E11189" w:rsidP="00E11189">
      <w:pPr>
        <w:pStyle w:val="RERequirement"/>
        <w:shd w:val="clear" w:color="auto" w:fill="F2F2F2" w:themeFill="background1" w:themeFillShade="F2"/>
      </w:pPr>
      <w:bookmarkStart w:id="116" w:name="_ccec8362b3c139f041b5632cf9acaf33"/>
      <w:bookmarkEnd w:id="116"/>
      <w:r>
        <w:t xml:space="preserve"> MSS Lockout 1.3</w:t>
      </w:r>
    </w:p>
    <w:p w14:paraId="161FCE56" w14:textId="77777777" w:rsidR="00E11189" w:rsidRDefault="00E11189" w:rsidP="00E11189">
      <w:pPr>
        <w:rPr>
          <w:rFonts w:cs="Arial"/>
        </w:rPr>
      </w:pPr>
      <w:r>
        <w:rPr>
          <w:rFonts w:cs="Arial"/>
        </w:rPr>
        <w:lastRenderedPageBreak/>
        <w:t>When the global MSS button is turned off, MSS shall grey out options within URC for sharing audio and taking phone calls.</w:t>
      </w:r>
    </w:p>
    <w:p w14:paraId="5D3B6BD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BBCAA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A4221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97B98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5A58C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0C007E" w14:textId="77777777" w:rsidR="00CF6E20" w:rsidRDefault="00CF6E20"/>
        </w:tc>
      </w:tr>
      <w:tr w:rsidR="00B3499B" w:rsidRPr="00B3499B" w14:paraId="23C29E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5245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0C56D" w14:textId="77777777" w:rsidR="00CF6E20" w:rsidRDefault="00CF6E20"/>
        </w:tc>
      </w:tr>
      <w:tr w:rsidR="00B3499B" w:rsidRPr="00B3499B" w14:paraId="38E4E2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4A14D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D5E3B" w14:textId="77777777" w:rsidR="00CF6E20" w:rsidRDefault="00CF6E20"/>
        </w:tc>
      </w:tr>
      <w:tr w:rsidR="00B3499B" w:rsidRPr="00B3499B" w14:paraId="7934D1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7173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2A4D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0BDD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400CB9" w14:textId="77777777" w:rsidR="00CF6E20" w:rsidRDefault="00CF6E20"/>
        </w:tc>
      </w:tr>
      <w:tr w:rsidR="00B3499B" w:rsidRPr="00B3499B" w14:paraId="134285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884A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50EF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ED25E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D2E908" w14:textId="77777777" w:rsidR="00CF6E20" w:rsidRDefault="00CF6E20"/>
        </w:tc>
      </w:tr>
      <w:tr w:rsidR="00B3499B" w:rsidRPr="00B3499B" w14:paraId="0755336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9E15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175DA8"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0D88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0E0A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28614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28DA8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F670B2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A2E57D" w14:textId="77777777" w:rsidR="00B3499B" w:rsidRPr="00B3499B" w:rsidRDefault="0051236B"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4AE72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923E2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22A3DD" w14:textId="77777777" w:rsidR="006D5A3A" w:rsidRDefault="006D5A3A" w:rsidP="009A277F"/>
    <w:p w14:paraId="1EF552F1" w14:textId="77777777" w:rsidR="00E11189" w:rsidRPr="0017445F" w:rsidRDefault="00E11189" w:rsidP="00E11189">
      <w:pPr>
        <w:pStyle w:val="RERequirement"/>
        <w:shd w:val="clear" w:color="auto" w:fill="F2F2F2" w:themeFill="background1" w:themeFillShade="F2"/>
      </w:pPr>
      <w:bookmarkStart w:id="117" w:name="_86108efd0b8378b16015d81e745c6f43"/>
      <w:bookmarkEnd w:id="117"/>
      <w:r>
        <w:t xml:space="preserve"> MSS Audio 1.4</w:t>
      </w:r>
    </w:p>
    <w:p w14:paraId="447BB28E" w14:textId="77777777" w:rsidR="00E11189" w:rsidRDefault="00E11189" w:rsidP="00E11189">
      <w:pPr>
        <w:rPr>
          <w:rFonts w:cs="Arial"/>
        </w:rPr>
      </w:pPr>
      <w:r>
        <w:rPr>
          <w:rFonts w:cs="Arial"/>
        </w:rPr>
        <w:t>MSS shall match audio levels for Seat 3 and Seat 5, and match audio levels for Seat 4 and Seat 6.</w:t>
      </w:r>
    </w:p>
    <w:p w14:paraId="587DC49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141A6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EC520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C7E60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45DA6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96ED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Seat 3 and Seat 5 will have the same audio level. Seat 4 and Seat 6 will have the same audio level.</w:t>
            </w:r>
          </w:p>
        </w:tc>
      </w:tr>
      <w:tr w:rsidR="00B3499B" w:rsidRPr="00B3499B" w14:paraId="01568C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388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76ABC" w14:textId="77777777" w:rsidR="00CF6E20" w:rsidRDefault="00CF6E20"/>
        </w:tc>
      </w:tr>
      <w:tr w:rsidR="00B3499B" w:rsidRPr="00B3499B" w14:paraId="0F5C73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830E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84505" w14:textId="77777777" w:rsidR="00CF6E20" w:rsidRDefault="00CF6E20"/>
        </w:tc>
      </w:tr>
      <w:tr w:rsidR="00B3499B" w:rsidRPr="00B3499B" w14:paraId="28F9AB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DDFA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90E0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6C545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ECB573" w14:textId="77777777" w:rsidR="00CF6E20" w:rsidRDefault="00CF6E20"/>
        </w:tc>
      </w:tr>
      <w:tr w:rsidR="00B3499B" w:rsidRPr="00B3499B" w14:paraId="5D9123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3879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473E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3F67E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818327" w14:textId="77777777" w:rsidR="00CF6E20" w:rsidRDefault="00CF6E20"/>
        </w:tc>
      </w:tr>
      <w:tr w:rsidR="00B3499B" w:rsidRPr="00B3499B" w14:paraId="7A037E5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FF04B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6476AA"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9023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7DDF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1C084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757B2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7A0A01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126EEC" w14:textId="77777777" w:rsidR="00B3499B" w:rsidRPr="00B3499B" w:rsidRDefault="0051236B"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36513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D7749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2B81E0" w14:textId="77777777" w:rsidR="006D5A3A" w:rsidRDefault="006D5A3A" w:rsidP="009A277F"/>
    <w:p w14:paraId="68226CA1" w14:textId="77777777" w:rsidR="00E11189" w:rsidRPr="0017445F" w:rsidRDefault="00E11189" w:rsidP="00E11189">
      <w:pPr>
        <w:pStyle w:val="RERequirement"/>
        <w:shd w:val="clear" w:color="auto" w:fill="F2F2F2" w:themeFill="background1" w:themeFillShade="F2"/>
      </w:pPr>
      <w:bookmarkStart w:id="118" w:name="_45df08f0c7ae6619b7f331363c180a48"/>
      <w:bookmarkEnd w:id="118"/>
      <w:r>
        <w:t xml:space="preserve"> MSS Audio 1</w:t>
      </w:r>
    </w:p>
    <w:p w14:paraId="0BAE38CE" w14:textId="77777777" w:rsidR="00E11189" w:rsidRDefault="00E11189" w:rsidP="00E11189">
      <w:pPr>
        <w:rPr>
          <w:rFonts w:cs="Arial"/>
        </w:rPr>
      </w:pPr>
      <w:r>
        <w:rPr>
          <w:rFonts w:cs="Arial"/>
        </w:rPr>
        <w:t>MSS shall support individual sound zones for each seat.</w:t>
      </w:r>
    </w:p>
    <w:p w14:paraId="35C5E1E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1841E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78DF3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34B5B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A638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090A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Users can play different media in different seats.</w:t>
            </w:r>
          </w:p>
        </w:tc>
      </w:tr>
      <w:tr w:rsidR="00B3499B" w:rsidRPr="00B3499B" w14:paraId="3DAE67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06B8A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E5D878" w14:textId="77777777" w:rsidR="00CF6E20" w:rsidRDefault="00CF6E20"/>
        </w:tc>
      </w:tr>
      <w:tr w:rsidR="00B3499B" w:rsidRPr="00B3499B" w14:paraId="3C99CD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89FD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9A7DE" w14:textId="77777777" w:rsidR="00CF6E20" w:rsidRDefault="00CF6E20"/>
        </w:tc>
      </w:tr>
      <w:tr w:rsidR="00B3499B" w:rsidRPr="00B3499B" w14:paraId="4B84B0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ECB1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25F1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B7BE1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0366A0" w14:textId="77777777" w:rsidR="00CF6E20" w:rsidRDefault="00CF6E20"/>
        </w:tc>
      </w:tr>
      <w:tr w:rsidR="00B3499B" w:rsidRPr="00B3499B" w14:paraId="3A29C9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187E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6E91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D8876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CF1373" w14:textId="77777777" w:rsidR="00CF6E20" w:rsidRDefault="00CF6E20"/>
        </w:tc>
      </w:tr>
      <w:tr w:rsidR="00B3499B" w:rsidRPr="00B3499B" w14:paraId="56542C2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A630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254548"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DF90E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5EAA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C78CC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70FA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75A4D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2F8FEA" w14:textId="77777777" w:rsidR="00B3499B" w:rsidRPr="00B3499B" w:rsidRDefault="0051236B"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B0EE7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B9C2D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420FBE" w14:textId="77777777" w:rsidR="006D5A3A" w:rsidRDefault="006D5A3A" w:rsidP="009A277F"/>
    <w:p w14:paraId="0562D00E" w14:textId="77777777" w:rsidR="00E11189" w:rsidRPr="0017445F" w:rsidRDefault="00E11189" w:rsidP="00E11189">
      <w:pPr>
        <w:pStyle w:val="RERequirement"/>
        <w:shd w:val="clear" w:color="auto" w:fill="F2F2F2" w:themeFill="background1" w:themeFillShade="F2"/>
      </w:pPr>
      <w:bookmarkStart w:id="119" w:name="_7e82c146beb577247ae20534db0923ab"/>
      <w:bookmarkEnd w:id="119"/>
      <w:r>
        <w:t xml:space="preserve"> MSS Audio 1.3</w:t>
      </w:r>
    </w:p>
    <w:p w14:paraId="3AD46F5F" w14:textId="77777777" w:rsidR="00E11189" w:rsidRDefault="00E11189" w:rsidP="00E11189">
      <w:pPr>
        <w:rPr>
          <w:rFonts w:cs="Arial"/>
        </w:rPr>
      </w:pPr>
      <w:r>
        <w:rPr>
          <w:rFonts w:cs="Arial"/>
        </w:rPr>
        <w:t>When a seat is muted, In-Car Communication, Captain's Announcement, and Phone Calls are not muted.</w:t>
      </w:r>
    </w:p>
    <w:p w14:paraId="02C1518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262D5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15C7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85E75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A510E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85782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ICC, CA, and Phone Call audio still plays if a seat is muted.</w:t>
            </w:r>
          </w:p>
        </w:tc>
      </w:tr>
      <w:tr w:rsidR="00B3499B" w:rsidRPr="00B3499B" w14:paraId="7018BE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EEF2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A1087" w14:textId="77777777" w:rsidR="00CF6E20" w:rsidRDefault="00CF6E20"/>
        </w:tc>
      </w:tr>
      <w:tr w:rsidR="00B3499B" w:rsidRPr="00B3499B" w14:paraId="226F0C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4A5D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BBE44" w14:textId="77777777" w:rsidR="00CF6E20" w:rsidRDefault="00CF6E20"/>
        </w:tc>
      </w:tr>
      <w:tr w:rsidR="00B3499B" w:rsidRPr="00B3499B" w14:paraId="31AAFA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6ABE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6E7C6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A7B5C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4F014" w14:textId="77777777" w:rsidR="00CF6E20" w:rsidRDefault="00CF6E20"/>
        </w:tc>
      </w:tr>
      <w:tr w:rsidR="00B3499B" w:rsidRPr="00B3499B" w14:paraId="42D78E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6FB0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A0ADA"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3EFA9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20C2A2" w14:textId="77777777" w:rsidR="00CF6E20" w:rsidRDefault="00CF6E20"/>
        </w:tc>
      </w:tr>
      <w:tr w:rsidR="00B3499B" w:rsidRPr="00B3499B" w14:paraId="7120162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D3E8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A4EA3B"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AB8D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10C8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5A98B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A29AF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6EBE05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FEABE2" w14:textId="77777777" w:rsidR="00B3499B" w:rsidRPr="00B3499B" w:rsidRDefault="0051236B"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14F58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1B78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0AF313" w14:textId="77777777" w:rsidR="006D5A3A" w:rsidRDefault="006D5A3A" w:rsidP="009A277F"/>
    <w:p w14:paraId="291C0EF3" w14:textId="77777777" w:rsidR="00E11189" w:rsidRPr="0017445F" w:rsidRDefault="00E11189" w:rsidP="00E11189">
      <w:pPr>
        <w:pStyle w:val="RERequirement"/>
        <w:shd w:val="clear" w:color="auto" w:fill="F2F2F2" w:themeFill="background1" w:themeFillShade="F2"/>
      </w:pPr>
      <w:bookmarkStart w:id="120" w:name="_f22b579efe6f41ff9da6da1776856722"/>
      <w:bookmarkEnd w:id="120"/>
      <w:r>
        <w:t xml:space="preserve"> Zone Transition 1.5</w:t>
      </w:r>
    </w:p>
    <w:p w14:paraId="34763B3F" w14:textId="77777777" w:rsidR="00E11189" w:rsidRDefault="00E11189" w:rsidP="00E11189">
      <w:pPr>
        <w:rPr>
          <w:rFonts w:cs="Arial"/>
        </w:rPr>
      </w:pPr>
      <w:r>
        <w:rPr>
          <w:rFonts w:cs="Arial"/>
        </w:rPr>
        <w:t>When there is an active phone call within the vehicle, the vehicle cannot switch from zone mode to cabin mode.</w:t>
      </w:r>
    </w:p>
    <w:p w14:paraId="36CBB7D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CD5AA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59097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8CAF5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1B572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BBD53" w14:textId="77777777" w:rsidR="00CF6E20" w:rsidRDefault="00CF6E20"/>
        </w:tc>
      </w:tr>
      <w:tr w:rsidR="00B3499B" w:rsidRPr="00B3499B" w14:paraId="7F7711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3A878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EEC97" w14:textId="77777777" w:rsidR="00CF6E20" w:rsidRDefault="00CF6E20"/>
        </w:tc>
      </w:tr>
      <w:tr w:rsidR="00B3499B" w:rsidRPr="00B3499B" w14:paraId="7BCD88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57C9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A550D" w14:textId="77777777" w:rsidR="00CF6E20" w:rsidRDefault="00CF6E20"/>
        </w:tc>
      </w:tr>
      <w:tr w:rsidR="00B3499B" w:rsidRPr="00B3499B" w14:paraId="721349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DDF85"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4BB9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BCAA1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D68E05" w14:textId="77777777" w:rsidR="00CF6E20" w:rsidRDefault="00CF6E20"/>
        </w:tc>
      </w:tr>
      <w:tr w:rsidR="00B3499B" w:rsidRPr="00B3499B" w14:paraId="0FD1E2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C459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370C9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EA1EE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01992" w14:textId="77777777" w:rsidR="00CF6E20" w:rsidRDefault="00CF6E20"/>
        </w:tc>
      </w:tr>
      <w:tr w:rsidR="00B3499B" w:rsidRPr="00B3499B" w14:paraId="01CEBDA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7FBB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7F87E0"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8C564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77BC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B33BE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0F08B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E9D6B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4EBA0F" w14:textId="77777777" w:rsidR="00B3499B" w:rsidRPr="00B3499B" w:rsidRDefault="0051236B"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44BE1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3D9E2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DE6D43" w14:textId="77777777" w:rsidR="006D5A3A" w:rsidRDefault="006D5A3A" w:rsidP="009A277F"/>
    <w:p w14:paraId="7D12942E" w14:textId="77777777" w:rsidR="00E11189" w:rsidRPr="0017445F" w:rsidRDefault="00E11189" w:rsidP="00E11189">
      <w:pPr>
        <w:pStyle w:val="RERequirement"/>
        <w:shd w:val="clear" w:color="auto" w:fill="F2F2F2" w:themeFill="background1" w:themeFillShade="F2"/>
      </w:pPr>
      <w:bookmarkStart w:id="121" w:name="_6e8d265f01495c7c048979db86a87e35"/>
      <w:bookmarkEnd w:id="121"/>
      <w:r>
        <w:t xml:space="preserve"> Traffic Announcements 1.3</w:t>
      </w:r>
    </w:p>
    <w:p w14:paraId="4CCB97D4" w14:textId="77777777" w:rsidR="00E11189" w:rsidRDefault="00E11189" w:rsidP="00E11189">
      <w:pPr>
        <w:rPr>
          <w:rFonts w:cs="Arial"/>
        </w:rPr>
      </w:pPr>
      <w:r>
        <w:rPr>
          <w:rFonts w:cs="Arial"/>
        </w:rPr>
        <w:t>If a passenger is listening to driver media, traffic announcements shall play at the same audio level as media volume.</w:t>
      </w:r>
    </w:p>
    <w:p w14:paraId="398C883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4B53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37F6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871C6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DBDBC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C6E5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TA audio volume level will not change for passengers</w:t>
            </w:r>
          </w:p>
        </w:tc>
      </w:tr>
      <w:tr w:rsidR="00B3499B" w:rsidRPr="00B3499B" w14:paraId="4E0388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E3FC4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2729B" w14:textId="77777777" w:rsidR="00CF6E20" w:rsidRDefault="00CF6E20"/>
        </w:tc>
      </w:tr>
      <w:tr w:rsidR="00B3499B" w:rsidRPr="00B3499B" w14:paraId="18A8FD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237E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6E7D8" w14:textId="77777777" w:rsidR="00CF6E20" w:rsidRDefault="00CF6E20"/>
        </w:tc>
      </w:tr>
      <w:tr w:rsidR="00B3499B" w:rsidRPr="00B3499B" w14:paraId="1FA941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4DFC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99B5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99F2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1BF595" w14:textId="77777777" w:rsidR="00CF6E20" w:rsidRDefault="00CF6E20"/>
        </w:tc>
      </w:tr>
      <w:tr w:rsidR="00B3499B" w:rsidRPr="00B3499B" w14:paraId="2AB51E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1B1D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FB09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36488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893B50" w14:textId="77777777" w:rsidR="00CF6E20" w:rsidRDefault="00CF6E20"/>
        </w:tc>
      </w:tr>
      <w:tr w:rsidR="00B3499B" w:rsidRPr="00B3499B" w14:paraId="58D4A7C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5F849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6F67C2"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C467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7D8A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1FA36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CDC39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A9760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3490A5" w14:textId="77777777" w:rsidR="00B3499B" w:rsidRPr="00B3499B" w:rsidRDefault="0051236B"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9DFB9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CA584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20F8E2" w14:textId="77777777" w:rsidR="006D5A3A" w:rsidRDefault="006D5A3A" w:rsidP="009A277F"/>
    <w:p w14:paraId="0BF89487" w14:textId="77777777" w:rsidR="00E11189" w:rsidRPr="0017445F" w:rsidRDefault="00E11189" w:rsidP="00E11189">
      <w:pPr>
        <w:pStyle w:val="RERequirement"/>
        <w:shd w:val="clear" w:color="auto" w:fill="F2F2F2" w:themeFill="background1" w:themeFillShade="F2"/>
      </w:pPr>
      <w:bookmarkStart w:id="122" w:name="_82f6fcd3b9f9405a03f526a462a35a82"/>
      <w:bookmarkEnd w:id="122"/>
      <w:r>
        <w:t xml:space="preserve"> Phone Calls 1.3</w:t>
      </w:r>
    </w:p>
    <w:p w14:paraId="5A66B447" w14:textId="77777777" w:rsidR="00E11189" w:rsidRDefault="00E11189" w:rsidP="00E11189">
      <w:pPr>
        <w:rPr>
          <w:rFonts w:cs="Arial"/>
        </w:rPr>
      </w:pPr>
      <w:r>
        <w:rPr>
          <w:rFonts w:cs="Arial"/>
        </w:rPr>
        <w:t>When no other user is sharing media within the vehicle and the driver is taking a phone call, media shall pause/mute throughout the vehicle.</w:t>
      </w:r>
    </w:p>
    <w:p w14:paraId="311EE2D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9ECED5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F0D37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925FE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59370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027D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the driver has a phone call in cabin mode, media will stop playing throughout the vehicle.</w:t>
            </w:r>
          </w:p>
        </w:tc>
      </w:tr>
      <w:tr w:rsidR="00B3499B" w:rsidRPr="00B3499B" w14:paraId="75F7B8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A0B38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147C77" w14:textId="77777777" w:rsidR="00CF6E20" w:rsidRDefault="00CF6E20"/>
        </w:tc>
      </w:tr>
      <w:tr w:rsidR="00B3499B" w:rsidRPr="00B3499B" w14:paraId="32192A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D786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02C89" w14:textId="77777777" w:rsidR="00CF6E20" w:rsidRDefault="00CF6E20"/>
        </w:tc>
      </w:tr>
      <w:tr w:rsidR="00B3499B" w:rsidRPr="00B3499B" w14:paraId="039913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3736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F88D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60959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5694D9" w14:textId="77777777" w:rsidR="00CF6E20" w:rsidRDefault="00CF6E20"/>
        </w:tc>
      </w:tr>
      <w:tr w:rsidR="00B3499B" w:rsidRPr="00B3499B" w14:paraId="4902BE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B2D3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14EC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B7CE9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7CFD01" w14:textId="77777777" w:rsidR="00CF6E20" w:rsidRDefault="00CF6E20"/>
        </w:tc>
      </w:tr>
      <w:tr w:rsidR="00B3499B" w:rsidRPr="00B3499B" w14:paraId="3AE4ABC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40A8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F3C05E"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7B74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E220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CA2F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E5972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20FFF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9FC23E" w14:textId="77777777" w:rsidR="00B3499B" w:rsidRPr="00B3499B" w:rsidRDefault="0051236B"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EBBE8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F84FF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096267" w14:textId="77777777" w:rsidR="006D5A3A" w:rsidRDefault="006D5A3A" w:rsidP="009A277F"/>
    <w:p w14:paraId="1310ECED" w14:textId="77777777" w:rsidR="00E11189" w:rsidRPr="0017445F" w:rsidRDefault="00E11189" w:rsidP="00E11189">
      <w:pPr>
        <w:pStyle w:val="RERequirement"/>
        <w:shd w:val="clear" w:color="auto" w:fill="F2F2F2" w:themeFill="background1" w:themeFillShade="F2"/>
      </w:pPr>
      <w:bookmarkStart w:id="123" w:name="_e3da2cdbda4353dbb3149a4682fff0df"/>
      <w:bookmarkEnd w:id="123"/>
      <w:r>
        <w:t xml:space="preserve"> Row to Row Communication 1</w:t>
      </w:r>
    </w:p>
    <w:p w14:paraId="0B5DFBF8" w14:textId="77777777" w:rsidR="00E11189" w:rsidRDefault="00E11189" w:rsidP="00E11189">
      <w:pPr>
        <w:rPr>
          <w:rFonts w:cs="Arial"/>
        </w:rPr>
      </w:pPr>
      <w:r>
        <w:rPr>
          <w:rFonts w:cs="Arial"/>
        </w:rPr>
        <w:t>MSS shall allow users in the front and rear of the vehicle to be able to communicate back and forth effortlessly without raising their voice or changing their seating position.</w:t>
      </w:r>
    </w:p>
    <w:p w14:paraId="2F98119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CD9EC2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7A6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65A52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6880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DAD9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First and third row users will be able to talk to eachother effortlessly without having to yell.</w:t>
            </w:r>
          </w:p>
        </w:tc>
      </w:tr>
      <w:tr w:rsidR="00B3499B" w:rsidRPr="00B3499B" w14:paraId="029E6A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2B2CE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76519" w14:textId="77777777" w:rsidR="00CF6E20" w:rsidRDefault="00CF6E20"/>
        </w:tc>
      </w:tr>
      <w:tr w:rsidR="00B3499B" w:rsidRPr="00B3499B" w14:paraId="16C826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BFC1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30B5F" w14:textId="77777777" w:rsidR="00CF6E20" w:rsidRDefault="00CF6E20"/>
        </w:tc>
      </w:tr>
      <w:tr w:rsidR="00B3499B" w:rsidRPr="00B3499B" w14:paraId="04EBAA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A31C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37B8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35B4C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59AAC" w14:textId="77777777" w:rsidR="00CF6E20" w:rsidRDefault="00CF6E20"/>
        </w:tc>
      </w:tr>
      <w:tr w:rsidR="00B3499B" w:rsidRPr="00B3499B" w14:paraId="3BF7F0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8217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9430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8E1B9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C66AB2" w14:textId="77777777" w:rsidR="00CF6E20" w:rsidRDefault="00CF6E20"/>
        </w:tc>
      </w:tr>
      <w:tr w:rsidR="00B3499B" w:rsidRPr="00B3499B" w14:paraId="65D0931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337E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151A26"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98ED3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D1F0F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4EE5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097B6A" w14:textId="77777777" w:rsidR="00CF6E20" w:rsidRDefault="00CF6E20"/>
        </w:tc>
      </w:tr>
      <w:tr w:rsidR="00B3499B" w:rsidRPr="00B3499B" w14:paraId="084136C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A7F270" w14:textId="77777777" w:rsidR="00B3499B" w:rsidRPr="00B3499B" w:rsidRDefault="0051236B"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0C69A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3F44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DFA3D2" w14:textId="77777777" w:rsidR="006D5A3A" w:rsidRDefault="006D5A3A" w:rsidP="009A277F"/>
    <w:p w14:paraId="469C9138" w14:textId="77777777" w:rsidR="00E11189" w:rsidRPr="0017445F" w:rsidRDefault="00E11189" w:rsidP="00E11189">
      <w:pPr>
        <w:pStyle w:val="RERequirement"/>
        <w:shd w:val="clear" w:color="auto" w:fill="F2F2F2" w:themeFill="background1" w:themeFillShade="F2"/>
      </w:pPr>
      <w:bookmarkStart w:id="124" w:name="_1654f97e4d77154a0596a48d785dd218"/>
      <w:bookmarkEnd w:id="124"/>
      <w:r>
        <w:t xml:space="preserve"> Captain's Announcement 1.1</w:t>
      </w:r>
    </w:p>
    <w:p w14:paraId="7F7BFAB0" w14:textId="77777777" w:rsidR="00E11189" w:rsidRDefault="00E11189" w:rsidP="00E11189">
      <w:pPr>
        <w:rPr>
          <w:rFonts w:cs="Arial"/>
        </w:rPr>
      </w:pPr>
      <w:r>
        <w:rPr>
          <w:rFonts w:cs="Arial"/>
        </w:rPr>
        <w:t>When a captain’s announcement is made, MSS shall mute all media throughout the vehicle.</w:t>
      </w:r>
    </w:p>
    <w:p w14:paraId="524D40F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CA455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C2873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DD667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D3C85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99D5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Captain's Announcement is activated, music will mute throughout the vehicle.</w:t>
            </w:r>
          </w:p>
        </w:tc>
      </w:tr>
      <w:tr w:rsidR="00B3499B" w:rsidRPr="00B3499B" w14:paraId="405315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410F4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2E54A" w14:textId="77777777" w:rsidR="00CF6E20" w:rsidRDefault="00CF6E20"/>
        </w:tc>
      </w:tr>
      <w:tr w:rsidR="00B3499B" w:rsidRPr="00B3499B" w14:paraId="7BD33C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E3C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7AB4B" w14:textId="77777777" w:rsidR="00CF6E20" w:rsidRDefault="00CF6E20"/>
        </w:tc>
      </w:tr>
      <w:tr w:rsidR="00B3499B" w:rsidRPr="00B3499B" w14:paraId="2B010D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030C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D011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C08AE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9CAF62" w14:textId="77777777" w:rsidR="00CF6E20" w:rsidRDefault="00CF6E20"/>
        </w:tc>
      </w:tr>
      <w:tr w:rsidR="00B3499B" w:rsidRPr="00B3499B" w14:paraId="15C90B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9861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193C0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20AA1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2919A0" w14:textId="77777777" w:rsidR="00CF6E20" w:rsidRDefault="00CF6E20"/>
        </w:tc>
      </w:tr>
      <w:tr w:rsidR="00B3499B" w:rsidRPr="00B3499B" w14:paraId="1191761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DC812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53BC7E"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2E2E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7631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20C1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4864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E07D8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6B3D46" w14:textId="77777777" w:rsidR="00B3499B" w:rsidRPr="00B3499B" w:rsidRDefault="0051236B"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1A6AC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7EAD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3B9AA1" w14:textId="77777777" w:rsidR="006D5A3A" w:rsidRDefault="006D5A3A" w:rsidP="009A277F"/>
    <w:p w14:paraId="43A7C105" w14:textId="77777777" w:rsidR="00E11189" w:rsidRPr="0017445F" w:rsidRDefault="00E11189" w:rsidP="00E11189">
      <w:pPr>
        <w:pStyle w:val="RERequirement"/>
        <w:shd w:val="clear" w:color="auto" w:fill="F2F2F2" w:themeFill="background1" w:themeFillShade="F2"/>
      </w:pPr>
      <w:bookmarkStart w:id="125" w:name="_3628995265b2ed4f5d9579a5ebc10cd3"/>
      <w:bookmarkEnd w:id="125"/>
      <w:r>
        <w:t xml:space="preserve"> Do Not Disturb 1.2</w:t>
      </w:r>
    </w:p>
    <w:p w14:paraId="15A4AEF1" w14:textId="77777777" w:rsidR="00E11189" w:rsidRDefault="00E11189" w:rsidP="00E11189">
      <w:pPr>
        <w:rPr>
          <w:rFonts w:cs="Arial"/>
        </w:rPr>
      </w:pPr>
      <w:r>
        <w:rPr>
          <w:rFonts w:cs="Arial"/>
        </w:rPr>
        <w:t>When Do Not Disturb is active for a zone, MSS shall still play In-Car Communication audio for the zone.</w:t>
      </w:r>
    </w:p>
    <w:p w14:paraId="69D8210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4CC46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77DC5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FE24B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188D1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9C97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ICC audio will still play when a user activates DND.</w:t>
            </w:r>
          </w:p>
        </w:tc>
      </w:tr>
      <w:tr w:rsidR="00B3499B" w:rsidRPr="00B3499B" w14:paraId="0375FD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4DD9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62E2C" w14:textId="77777777" w:rsidR="00CF6E20" w:rsidRDefault="00CF6E20"/>
        </w:tc>
      </w:tr>
      <w:tr w:rsidR="00B3499B" w:rsidRPr="00B3499B" w14:paraId="296128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8D644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C4E36" w14:textId="77777777" w:rsidR="00CF6E20" w:rsidRDefault="00CF6E20"/>
        </w:tc>
      </w:tr>
      <w:tr w:rsidR="00B3499B" w:rsidRPr="00B3499B" w14:paraId="05A772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63AD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C601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A004B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E29628" w14:textId="77777777" w:rsidR="00CF6E20" w:rsidRDefault="00CF6E20"/>
        </w:tc>
      </w:tr>
      <w:tr w:rsidR="00B3499B" w:rsidRPr="00B3499B" w14:paraId="2BAD1F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DFC7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B221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38BE4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87A6B" w14:textId="77777777" w:rsidR="00CF6E20" w:rsidRDefault="00CF6E20"/>
        </w:tc>
      </w:tr>
      <w:tr w:rsidR="00B3499B" w:rsidRPr="00B3499B" w14:paraId="70A8107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BA08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69EBD5"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8F1D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3A0E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315E5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FC286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E0C2D7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8BFBCB" w14:textId="77777777" w:rsidR="00B3499B" w:rsidRPr="00B3499B" w:rsidRDefault="0051236B"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4789D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80CB8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391601" w14:textId="77777777" w:rsidR="006D5A3A" w:rsidRDefault="006D5A3A" w:rsidP="009A277F"/>
    <w:p w14:paraId="7D0E143A" w14:textId="77777777" w:rsidR="00E11189" w:rsidRPr="0017445F" w:rsidRDefault="00E11189" w:rsidP="00E11189">
      <w:pPr>
        <w:pStyle w:val="RERequirement"/>
        <w:shd w:val="clear" w:color="auto" w:fill="F2F2F2" w:themeFill="background1" w:themeFillShade="F2"/>
      </w:pPr>
      <w:bookmarkStart w:id="126" w:name="_d2095caf6c30854a7d94b805f83f4c79"/>
      <w:bookmarkEnd w:id="126"/>
      <w:r>
        <w:t xml:space="preserve"> Phone Calls 1.11</w:t>
      </w:r>
    </w:p>
    <w:p w14:paraId="202AFC8B" w14:textId="77777777" w:rsidR="00E11189" w:rsidRDefault="00E11189" w:rsidP="00E11189">
      <w:pPr>
        <w:rPr>
          <w:rFonts w:cs="Arial"/>
        </w:rPr>
      </w:pPr>
      <w:r>
        <w:rPr>
          <w:rFonts w:cs="Arial"/>
        </w:rPr>
        <w:t>If the front row passenger has an active phone call and the driver takes/receives a phone call, MSS shall push the front row passenger phone call to the phone.</w:t>
      </w:r>
    </w:p>
    <w:p w14:paraId="2C27238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73F19A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8BEE3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DCF14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751B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6A89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 driver takes a phone call while the front passenger has a phone call, the front passenger phone call will be pushed to the phone for the ideal customer experience.</w:t>
            </w:r>
          </w:p>
        </w:tc>
      </w:tr>
      <w:tr w:rsidR="00B3499B" w:rsidRPr="00B3499B" w14:paraId="57F024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63BBE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2BFF5B" w14:textId="77777777" w:rsidR="00CF6E20" w:rsidRDefault="00CF6E20"/>
        </w:tc>
      </w:tr>
      <w:tr w:rsidR="00B3499B" w:rsidRPr="00B3499B" w14:paraId="092347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9A41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87593" w14:textId="77777777" w:rsidR="00CF6E20" w:rsidRDefault="00CF6E20"/>
        </w:tc>
      </w:tr>
      <w:tr w:rsidR="00B3499B" w:rsidRPr="00B3499B" w14:paraId="46CB71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8E3B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4DC0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CA4F7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56536D" w14:textId="77777777" w:rsidR="00CF6E20" w:rsidRDefault="00CF6E20"/>
        </w:tc>
      </w:tr>
      <w:tr w:rsidR="00B3499B" w:rsidRPr="00B3499B" w14:paraId="6F5E9C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7D57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545A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5D97B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9334D6" w14:textId="77777777" w:rsidR="00CF6E20" w:rsidRDefault="00CF6E20"/>
        </w:tc>
      </w:tr>
      <w:tr w:rsidR="00B3499B" w:rsidRPr="00B3499B" w14:paraId="2FF47F5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7303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C1EBEC"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4A82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4D8A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6981A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A083F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1F0318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C50A4F" w14:textId="77777777" w:rsidR="00B3499B" w:rsidRPr="00B3499B" w:rsidRDefault="0051236B"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29684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91E44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A88319" w14:textId="77777777" w:rsidR="006D5A3A" w:rsidRDefault="006D5A3A" w:rsidP="009A277F"/>
    <w:p w14:paraId="29BA3086" w14:textId="77777777" w:rsidR="00E11189" w:rsidRPr="0017445F" w:rsidRDefault="00E11189" w:rsidP="00E11189">
      <w:pPr>
        <w:pStyle w:val="RERequirement"/>
        <w:shd w:val="clear" w:color="auto" w:fill="F2F2F2" w:themeFill="background1" w:themeFillShade="F2"/>
      </w:pPr>
      <w:bookmarkStart w:id="127" w:name="_a6065b4dd5b9a09f2bfcef0541bfa74c"/>
      <w:bookmarkEnd w:id="127"/>
      <w:r>
        <w:t xml:space="preserve"> Phone Calls 1.5</w:t>
      </w:r>
    </w:p>
    <w:p w14:paraId="66E4415F" w14:textId="77777777" w:rsidR="00E11189" w:rsidRDefault="00E11189" w:rsidP="00E11189">
      <w:pPr>
        <w:rPr>
          <w:rFonts w:cs="Arial"/>
        </w:rPr>
      </w:pPr>
      <w:r>
        <w:rPr>
          <w:rFonts w:cs="Arial"/>
        </w:rPr>
        <w:t>MSS shall prioritize phone calls over Captain's Announcement and In-Car Communication</w:t>
      </w:r>
    </w:p>
    <w:p w14:paraId="5DACB84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3241D5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270CD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57D57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85B9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3778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Phone calls will disable CA and ICC.</w:t>
            </w:r>
          </w:p>
        </w:tc>
      </w:tr>
      <w:tr w:rsidR="00B3499B" w:rsidRPr="00B3499B" w14:paraId="1A850E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88161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4A89B" w14:textId="77777777" w:rsidR="00CF6E20" w:rsidRDefault="00CF6E20"/>
        </w:tc>
      </w:tr>
      <w:tr w:rsidR="00B3499B" w:rsidRPr="00B3499B" w14:paraId="0C5304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8E65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A7E0F" w14:textId="77777777" w:rsidR="00CF6E20" w:rsidRDefault="00CF6E20"/>
        </w:tc>
      </w:tr>
      <w:tr w:rsidR="00B3499B" w:rsidRPr="00B3499B" w14:paraId="7D1D7D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EAB7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5899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5D368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00F756" w14:textId="77777777" w:rsidR="00CF6E20" w:rsidRDefault="00CF6E20"/>
        </w:tc>
      </w:tr>
      <w:tr w:rsidR="00B3499B" w:rsidRPr="00B3499B" w14:paraId="1ABB68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385F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81EA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5C4A6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A0110F" w14:textId="77777777" w:rsidR="00CF6E20" w:rsidRDefault="00CF6E20"/>
        </w:tc>
      </w:tr>
      <w:tr w:rsidR="00B3499B" w:rsidRPr="00B3499B" w14:paraId="468BBEF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1DC5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BF81C6"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2664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B0B2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67FB6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24CAF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DF0020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2939DB" w14:textId="77777777" w:rsidR="00B3499B" w:rsidRPr="00B3499B" w:rsidRDefault="0051236B"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D6EA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AA223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8BBE02" w14:textId="77777777" w:rsidR="006D5A3A" w:rsidRDefault="006D5A3A" w:rsidP="009A277F"/>
    <w:p w14:paraId="6B053448" w14:textId="77777777" w:rsidR="00E11189" w:rsidRPr="0017445F" w:rsidRDefault="00E11189" w:rsidP="00E11189">
      <w:pPr>
        <w:pStyle w:val="RERequirement"/>
        <w:shd w:val="clear" w:color="auto" w:fill="F2F2F2" w:themeFill="background1" w:themeFillShade="F2"/>
      </w:pPr>
      <w:bookmarkStart w:id="128" w:name="_7ac13685d502cac6b6d67626bf9dbc1d"/>
      <w:bookmarkEnd w:id="128"/>
      <w:r>
        <w:t xml:space="preserve"> MSS Audio 1.5</w:t>
      </w:r>
    </w:p>
    <w:p w14:paraId="41B39B2D" w14:textId="77777777" w:rsidR="00E11189" w:rsidRDefault="00E11189" w:rsidP="00E11189">
      <w:pPr>
        <w:rPr>
          <w:rFonts w:cs="Arial"/>
        </w:rPr>
      </w:pPr>
      <w:r>
        <w:rPr>
          <w:rFonts w:cs="Arial"/>
        </w:rPr>
        <w:t>If Seat 3 is muted, MSS shall mute Seat 5. If Seat 4 is muted, MSS shall mute Seat 6.</w:t>
      </w:r>
    </w:p>
    <w:p w14:paraId="2254F24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6B1B96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F5AF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D7BEA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19D8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5DF8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Seat 5 must be muted if Seat 3 is muted. Seat 6 must be muted if Seat 4 is muted. Technical limitation.</w:t>
            </w:r>
          </w:p>
        </w:tc>
      </w:tr>
      <w:tr w:rsidR="00B3499B" w:rsidRPr="00B3499B" w14:paraId="6DE583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E3B2C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EECF7" w14:textId="77777777" w:rsidR="00CF6E20" w:rsidRDefault="00CF6E20"/>
        </w:tc>
      </w:tr>
      <w:tr w:rsidR="00B3499B" w:rsidRPr="00B3499B" w14:paraId="03F38F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9ED7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82295" w14:textId="77777777" w:rsidR="00CF6E20" w:rsidRDefault="00CF6E20"/>
        </w:tc>
      </w:tr>
      <w:tr w:rsidR="00B3499B" w:rsidRPr="00B3499B" w14:paraId="02F8EC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798E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2A8E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6292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151CA6" w14:textId="77777777" w:rsidR="00CF6E20" w:rsidRDefault="00CF6E20"/>
        </w:tc>
      </w:tr>
      <w:tr w:rsidR="00B3499B" w:rsidRPr="00B3499B" w14:paraId="49BDA7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91FF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D238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F8AAC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BBE7F0" w14:textId="77777777" w:rsidR="00CF6E20" w:rsidRDefault="00CF6E20"/>
        </w:tc>
      </w:tr>
      <w:tr w:rsidR="00B3499B" w:rsidRPr="00B3499B" w14:paraId="555F07E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D54D6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06D71D"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7289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CCD0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3314F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B6EAE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8EAF1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BEC3D1" w14:textId="77777777" w:rsidR="00B3499B" w:rsidRPr="00B3499B" w:rsidRDefault="0051236B"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6B0AC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897D0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DEEF20" w14:textId="77777777" w:rsidR="006D5A3A" w:rsidRDefault="006D5A3A" w:rsidP="009A277F"/>
    <w:p w14:paraId="2B887133" w14:textId="77777777" w:rsidR="00E11189" w:rsidRPr="0017445F" w:rsidRDefault="00E11189" w:rsidP="00E11189">
      <w:pPr>
        <w:pStyle w:val="RERequirement"/>
        <w:shd w:val="clear" w:color="auto" w:fill="F2F2F2" w:themeFill="background1" w:themeFillShade="F2"/>
      </w:pPr>
      <w:bookmarkStart w:id="129" w:name="_7148b77c16d0657897703eb74a535c6d"/>
      <w:bookmarkEnd w:id="129"/>
      <w:r>
        <w:t xml:space="preserve"> Traffic Announcements 1.1</w:t>
      </w:r>
    </w:p>
    <w:p w14:paraId="2C6B6B73" w14:textId="77777777" w:rsidR="00E11189" w:rsidRDefault="00E11189" w:rsidP="00E11189">
      <w:pPr>
        <w:rPr>
          <w:rFonts w:cs="Arial"/>
        </w:rPr>
      </w:pPr>
      <w:r>
        <w:rPr>
          <w:rFonts w:cs="Arial"/>
        </w:rPr>
        <w:t>MSS shall duck/pause audio when a traffic announcment occurs.</w:t>
      </w:r>
    </w:p>
    <w:p w14:paraId="3005DDE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2A4EE1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F2A4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B3499B" w:rsidRPr="00B3499B" w14:paraId="3F6B2D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4D856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36CA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Media audio levels will drop when a Traffic Announcement plays.</w:t>
            </w:r>
          </w:p>
        </w:tc>
      </w:tr>
      <w:tr w:rsidR="00B3499B" w:rsidRPr="00B3499B" w14:paraId="41D776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B9999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468E8D" w14:textId="77777777" w:rsidR="00CF6E20" w:rsidRDefault="00CF6E20"/>
        </w:tc>
      </w:tr>
      <w:tr w:rsidR="00B3499B" w:rsidRPr="00B3499B" w14:paraId="42C808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5928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3015C" w14:textId="77777777" w:rsidR="00CF6E20" w:rsidRDefault="00CF6E20"/>
        </w:tc>
      </w:tr>
      <w:tr w:rsidR="00B3499B" w:rsidRPr="00B3499B" w14:paraId="294535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3C46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26E6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2F84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AB957" w14:textId="77777777" w:rsidR="00CF6E20" w:rsidRDefault="00CF6E20"/>
        </w:tc>
      </w:tr>
      <w:tr w:rsidR="00B3499B" w:rsidRPr="00B3499B" w14:paraId="42FA99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2E6C7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3ED6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B6FF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93A9E" w14:textId="77777777" w:rsidR="00CF6E20" w:rsidRDefault="00CF6E20"/>
        </w:tc>
      </w:tr>
      <w:tr w:rsidR="00B3499B" w:rsidRPr="00B3499B" w14:paraId="1148926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58AD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3BE6C4"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0E1C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2F48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5A9E7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E8F3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7E8B02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259BCA" w14:textId="77777777" w:rsidR="00B3499B" w:rsidRPr="00B3499B" w:rsidRDefault="0051236B"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D65F7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190B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BB32C5" w14:textId="77777777" w:rsidR="006D5A3A" w:rsidRDefault="006D5A3A" w:rsidP="009A277F"/>
    <w:p w14:paraId="0C977E9F" w14:textId="77777777" w:rsidR="00E11189" w:rsidRPr="0017445F" w:rsidRDefault="00E11189" w:rsidP="00E11189">
      <w:pPr>
        <w:pStyle w:val="RERequirement"/>
        <w:shd w:val="clear" w:color="auto" w:fill="F2F2F2" w:themeFill="background1" w:themeFillShade="F2"/>
      </w:pPr>
      <w:bookmarkStart w:id="130" w:name="_3024480657540453b6b51706a653f689"/>
      <w:bookmarkEnd w:id="130"/>
      <w:r>
        <w:t xml:space="preserve"> Do Not Disturb 1.9</w:t>
      </w:r>
    </w:p>
    <w:p w14:paraId="2AE13F14" w14:textId="77777777" w:rsidR="00E11189" w:rsidRDefault="00E11189" w:rsidP="00E11189">
      <w:pPr>
        <w:rPr>
          <w:rFonts w:cs="Arial"/>
        </w:rPr>
      </w:pPr>
      <w:r>
        <w:rPr>
          <w:rFonts w:cs="Arial"/>
        </w:rPr>
        <w:t>If the vehicle is in a "2 Zone Locked Configuration", users cannot activate Do Not Disturb.</w:t>
      </w:r>
    </w:p>
    <w:p w14:paraId="1E3DA74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DB2F7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70D6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8F446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B8E7C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9FDD2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Passengers cannot activate DND if the "2 Zone Audio Share" is active.</w:t>
            </w:r>
          </w:p>
        </w:tc>
      </w:tr>
      <w:tr w:rsidR="00B3499B" w:rsidRPr="00B3499B" w14:paraId="3F164D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2EABF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72800" w14:textId="77777777" w:rsidR="00CF6E20" w:rsidRDefault="00CF6E20"/>
        </w:tc>
      </w:tr>
      <w:tr w:rsidR="00B3499B" w:rsidRPr="00B3499B" w14:paraId="4BC586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C29B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86B34" w14:textId="77777777" w:rsidR="00CF6E20" w:rsidRDefault="00CF6E20"/>
        </w:tc>
      </w:tr>
      <w:tr w:rsidR="00B3499B" w:rsidRPr="00B3499B" w14:paraId="587337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48A9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5DC4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519C8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EF2BE2" w14:textId="77777777" w:rsidR="00CF6E20" w:rsidRDefault="00CF6E20"/>
        </w:tc>
      </w:tr>
      <w:tr w:rsidR="00B3499B" w:rsidRPr="00B3499B" w14:paraId="0B083A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5842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CF19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4C102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13B4B4" w14:textId="77777777" w:rsidR="00CF6E20" w:rsidRDefault="00CF6E20"/>
        </w:tc>
      </w:tr>
      <w:tr w:rsidR="00B3499B" w:rsidRPr="00B3499B" w14:paraId="2308A9A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2BE0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00EA10"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0214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9AD3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66B33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6A44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6042DC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607908" w14:textId="77777777" w:rsidR="00B3499B" w:rsidRPr="00B3499B" w:rsidRDefault="0051236B"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0FDED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E44A5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5D7DD8" w14:textId="77777777" w:rsidR="006D5A3A" w:rsidRDefault="006D5A3A" w:rsidP="009A277F"/>
    <w:p w14:paraId="62B18AAD" w14:textId="77777777" w:rsidR="00E11189" w:rsidRPr="0017445F" w:rsidRDefault="00E11189" w:rsidP="00E11189">
      <w:pPr>
        <w:pStyle w:val="RERequirement"/>
        <w:shd w:val="clear" w:color="auto" w:fill="F2F2F2" w:themeFill="background1" w:themeFillShade="F2"/>
      </w:pPr>
      <w:bookmarkStart w:id="131" w:name="_b9e0eb80a03c35c1512c37cddebd947b"/>
      <w:bookmarkEnd w:id="131"/>
      <w:r>
        <w:t xml:space="preserve"> Do Not Disturb</w:t>
      </w:r>
    </w:p>
    <w:p w14:paraId="50220C6D" w14:textId="77777777" w:rsidR="00E11189" w:rsidRDefault="00E11189" w:rsidP="00E11189">
      <w:pPr>
        <w:rPr>
          <w:rFonts w:cs="Arial"/>
        </w:rPr>
      </w:pPr>
      <w:r>
        <w:rPr>
          <w:rFonts w:cs="Arial"/>
        </w:rPr>
        <w:t>MSS shall allow a user to lock out in-car communication and media share requests in their sound zone.</w:t>
      </w:r>
    </w:p>
    <w:p w14:paraId="45439BE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2E1B7C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C17CE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54BCB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53616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C4A5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Passengers can lock out other users from sharing media to them.</w:t>
            </w:r>
          </w:p>
        </w:tc>
      </w:tr>
      <w:tr w:rsidR="00B3499B" w:rsidRPr="00B3499B" w14:paraId="783DC1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BEA80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13290" w14:textId="77777777" w:rsidR="00CF6E20" w:rsidRDefault="00CF6E20"/>
        </w:tc>
      </w:tr>
      <w:tr w:rsidR="00B3499B" w:rsidRPr="00B3499B" w14:paraId="2A40CC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387A5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98C1C" w14:textId="77777777" w:rsidR="00CF6E20" w:rsidRDefault="00CF6E20"/>
        </w:tc>
      </w:tr>
      <w:tr w:rsidR="00B3499B" w:rsidRPr="00B3499B" w14:paraId="07DEC6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FBC5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9B67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79D10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55565A" w14:textId="77777777" w:rsidR="00CF6E20" w:rsidRDefault="00CF6E20"/>
        </w:tc>
      </w:tr>
      <w:tr w:rsidR="00B3499B" w:rsidRPr="00B3499B" w14:paraId="297C75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9C7A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1CD8B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B29AC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E99EC2" w14:textId="77777777" w:rsidR="00CF6E20" w:rsidRDefault="00CF6E20"/>
        </w:tc>
      </w:tr>
      <w:tr w:rsidR="00B3499B" w:rsidRPr="00B3499B" w14:paraId="4788198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4832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48C89D"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4E72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4C53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FC1F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06CB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E86684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48107B" w14:textId="77777777" w:rsidR="00B3499B" w:rsidRPr="00B3499B" w:rsidRDefault="0051236B"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AD209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C9106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5B3C1E" w14:textId="77777777" w:rsidR="006D5A3A" w:rsidRDefault="006D5A3A" w:rsidP="009A277F"/>
    <w:p w14:paraId="081E19F4" w14:textId="77777777" w:rsidR="00E11189" w:rsidRPr="0017445F" w:rsidRDefault="00E11189" w:rsidP="00E11189">
      <w:pPr>
        <w:pStyle w:val="RERequirement"/>
        <w:shd w:val="clear" w:color="auto" w:fill="F2F2F2" w:themeFill="background1" w:themeFillShade="F2"/>
      </w:pPr>
      <w:bookmarkStart w:id="132" w:name="_309842fbabc835cb4f8a5ed9118e841e"/>
      <w:bookmarkEnd w:id="132"/>
      <w:r>
        <w:t xml:space="preserve"> Row to Row Communication 1.4</w:t>
      </w:r>
    </w:p>
    <w:p w14:paraId="05D64AF5" w14:textId="77777777" w:rsidR="00E11189" w:rsidRDefault="00E11189" w:rsidP="00E11189">
      <w:pPr>
        <w:rPr>
          <w:rFonts w:cs="Arial"/>
        </w:rPr>
      </w:pPr>
      <w:r>
        <w:rPr>
          <w:rFonts w:cs="Arial"/>
        </w:rPr>
        <w:t>MSS shall make Voice Recognition inactive when In-Car Communication is activated</w:t>
      </w:r>
    </w:p>
    <w:p w14:paraId="09065E0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5F32D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517E1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C6E3E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2F21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3187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Voice recognition will be turned off when ICC is activated.</w:t>
            </w:r>
          </w:p>
        </w:tc>
      </w:tr>
      <w:tr w:rsidR="00B3499B" w:rsidRPr="00B3499B" w14:paraId="2C35B2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7314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27881" w14:textId="77777777" w:rsidR="00CF6E20" w:rsidRDefault="00CF6E20"/>
        </w:tc>
      </w:tr>
      <w:tr w:rsidR="00B3499B" w:rsidRPr="00B3499B" w14:paraId="78EEC6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25BB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59982" w14:textId="77777777" w:rsidR="00CF6E20" w:rsidRDefault="00CF6E20"/>
        </w:tc>
      </w:tr>
      <w:tr w:rsidR="00B3499B" w:rsidRPr="00B3499B" w14:paraId="6C6AC3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C7CC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B0EC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53666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B488B" w14:textId="77777777" w:rsidR="00CF6E20" w:rsidRDefault="00CF6E20"/>
        </w:tc>
      </w:tr>
      <w:tr w:rsidR="00B3499B" w:rsidRPr="00B3499B" w14:paraId="7EF3F4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A611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BC29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84F1C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3C0762" w14:textId="77777777" w:rsidR="00CF6E20" w:rsidRDefault="00CF6E20"/>
        </w:tc>
      </w:tr>
      <w:tr w:rsidR="00B3499B" w:rsidRPr="00B3499B" w14:paraId="4604735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6DB2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12E2B4"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FE46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9915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8A901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6FDD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569D26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C911AB" w14:textId="77777777" w:rsidR="00B3499B" w:rsidRPr="00B3499B" w:rsidRDefault="0051236B"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B790C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3A235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B8F275" w14:textId="77777777" w:rsidR="006D5A3A" w:rsidRDefault="006D5A3A" w:rsidP="009A277F"/>
    <w:p w14:paraId="0D3A7243" w14:textId="77777777" w:rsidR="00E11189" w:rsidRPr="0017445F" w:rsidRDefault="00E11189" w:rsidP="00E11189">
      <w:pPr>
        <w:pStyle w:val="RERequirement"/>
        <w:shd w:val="clear" w:color="auto" w:fill="F2F2F2" w:themeFill="background1" w:themeFillShade="F2"/>
      </w:pPr>
      <w:bookmarkStart w:id="133" w:name="_43c05d1622d98ea775f4095ac05ed866"/>
      <w:bookmarkEnd w:id="133"/>
      <w:r>
        <w:t xml:space="preserve"> Navigation Prompts 1</w:t>
      </w:r>
    </w:p>
    <w:p w14:paraId="163E1C48" w14:textId="77777777" w:rsidR="00E11189" w:rsidRDefault="00E11189" w:rsidP="00E11189">
      <w:pPr>
        <w:rPr>
          <w:rFonts w:cs="Arial"/>
        </w:rPr>
      </w:pPr>
      <w:r>
        <w:rPr>
          <w:rFonts w:cs="Arial"/>
        </w:rPr>
        <w:t>MSS shall send navigation prompts and alerts to only the driver’s seat zone.</w:t>
      </w:r>
    </w:p>
    <w:p w14:paraId="67CFA28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DA0B7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9A69D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95B03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F6588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AE0DF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Navigation prompts will only play for the driver.</w:t>
            </w:r>
          </w:p>
        </w:tc>
      </w:tr>
      <w:tr w:rsidR="00B3499B" w:rsidRPr="00B3499B" w14:paraId="023EB3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AB544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D3A34" w14:textId="77777777" w:rsidR="00CF6E20" w:rsidRDefault="00CF6E20"/>
        </w:tc>
      </w:tr>
      <w:tr w:rsidR="00B3499B" w:rsidRPr="00B3499B" w14:paraId="42F614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7BA8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0B5CDC" w14:textId="77777777" w:rsidR="00CF6E20" w:rsidRDefault="00CF6E20"/>
        </w:tc>
      </w:tr>
      <w:tr w:rsidR="00B3499B" w:rsidRPr="00B3499B" w14:paraId="10CB02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F3AA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9821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0178F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8A5AD3" w14:textId="77777777" w:rsidR="00CF6E20" w:rsidRDefault="00CF6E20"/>
        </w:tc>
      </w:tr>
      <w:tr w:rsidR="00B3499B" w:rsidRPr="00B3499B" w14:paraId="3919E0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9BB4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32A9DA"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ACAD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3562BE" w14:textId="77777777" w:rsidR="00CF6E20" w:rsidRDefault="00CF6E20"/>
        </w:tc>
      </w:tr>
      <w:tr w:rsidR="00B3499B" w:rsidRPr="00B3499B" w14:paraId="307EAD6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3816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49058B"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66824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FF2D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5272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2B203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C9F42F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CE10D9" w14:textId="77777777" w:rsidR="00B3499B" w:rsidRPr="00B3499B" w:rsidRDefault="0051236B"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69078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53D1A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D9FB1E" w14:textId="77777777" w:rsidR="006D5A3A" w:rsidRDefault="006D5A3A" w:rsidP="009A277F"/>
    <w:p w14:paraId="59837681" w14:textId="77777777" w:rsidR="00E11189" w:rsidRPr="0017445F" w:rsidRDefault="00E11189" w:rsidP="00E11189">
      <w:pPr>
        <w:pStyle w:val="RERequirement"/>
        <w:shd w:val="clear" w:color="auto" w:fill="F2F2F2" w:themeFill="background1" w:themeFillShade="F2"/>
      </w:pPr>
      <w:bookmarkStart w:id="134" w:name="_4593312c2d6642a98895cac8ef6a273b"/>
      <w:bookmarkEnd w:id="134"/>
      <w:r>
        <w:t xml:space="preserve"> Phone Calls 1.1</w:t>
      </w:r>
    </w:p>
    <w:p w14:paraId="23660D14" w14:textId="77777777" w:rsidR="00E11189" w:rsidRDefault="00E11189" w:rsidP="00E11189">
      <w:pPr>
        <w:rPr>
          <w:rFonts w:cs="Arial"/>
        </w:rPr>
      </w:pPr>
      <w:r>
        <w:rPr>
          <w:rFonts w:cs="Arial"/>
        </w:rPr>
        <w:t>If the front row passenger receives a phone call while the driver has an active phone call, MSS shall push the first row passenger's phone call to the handset.</w:t>
      </w:r>
    </w:p>
    <w:p w14:paraId="1D10866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F1AC2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017BA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C0846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54E8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1362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 driver is in a phone call, the front passenger can only play their phone call through their phone.</w:t>
            </w:r>
          </w:p>
        </w:tc>
      </w:tr>
      <w:tr w:rsidR="00B3499B" w:rsidRPr="00B3499B" w14:paraId="688746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8924C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551EB0" w14:textId="77777777" w:rsidR="00CF6E20" w:rsidRDefault="00CF6E20"/>
        </w:tc>
      </w:tr>
      <w:tr w:rsidR="00B3499B" w:rsidRPr="00B3499B" w14:paraId="2CF88C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4839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8EC28" w14:textId="77777777" w:rsidR="00CF6E20" w:rsidRDefault="00CF6E20"/>
        </w:tc>
      </w:tr>
      <w:tr w:rsidR="00B3499B" w:rsidRPr="00B3499B" w14:paraId="681455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4A06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2AAE7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4E32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3B1EAB" w14:textId="77777777" w:rsidR="00CF6E20" w:rsidRDefault="00CF6E20"/>
        </w:tc>
      </w:tr>
      <w:tr w:rsidR="00B3499B" w:rsidRPr="00B3499B" w14:paraId="4952E7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17248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E15CA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AC7E9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801283" w14:textId="77777777" w:rsidR="00CF6E20" w:rsidRDefault="00CF6E20"/>
        </w:tc>
      </w:tr>
      <w:tr w:rsidR="00B3499B" w:rsidRPr="00B3499B" w14:paraId="4B4C6DB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7919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B90D52"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0D6D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F881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95CAB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8E332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F053F3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1A5242" w14:textId="77777777" w:rsidR="00B3499B" w:rsidRPr="00B3499B" w:rsidRDefault="0051236B"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D2981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20F28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5826AF" w14:textId="77777777" w:rsidR="006D5A3A" w:rsidRDefault="006D5A3A" w:rsidP="009A277F"/>
    <w:p w14:paraId="1BD0D667" w14:textId="77777777" w:rsidR="00E11189" w:rsidRPr="0017445F" w:rsidRDefault="00E11189" w:rsidP="00E11189">
      <w:pPr>
        <w:pStyle w:val="RERequirement"/>
        <w:shd w:val="clear" w:color="auto" w:fill="F2F2F2" w:themeFill="background1" w:themeFillShade="F2"/>
      </w:pPr>
      <w:bookmarkStart w:id="135" w:name="_47c3fee646b1287d9a622ada38575797"/>
      <w:bookmarkEnd w:id="135"/>
      <w:r>
        <w:t xml:space="preserve"> Do Not Disturb 1.1</w:t>
      </w:r>
    </w:p>
    <w:p w14:paraId="35BDE431" w14:textId="77777777" w:rsidR="00E11189" w:rsidRDefault="00E11189" w:rsidP="00E11189">
      <w:pPr>
        <w:rPr>
          <w:rFonts w:cs="Arial"/>
        </w:rPr>
      </w:pPr>
      <w:r>
        <w:rPr>
          <w:rFonts w:cs="Arial"/>
        </w:rPr>
        <w:t>When Do Not Disturb is active for a zone, MSS shall still play Captain's Annoucement audio for the zone.</w:t>
      </w:r>
    </w:p>
    <w:p w14:paraId="50E7FD2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7250F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E864D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CA215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A10E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6D4E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Captain's Announcement will still play when a user activates DND.</w:t>
            </w:r>
          </w:p>
        </w:tc>
      </w:tr>
      <w:tr w:rsidR="00B3499B" w:rsidRPr="00B3499B" w14:paraId="27747D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C03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AF70E" w14:textId="77777777" w:rsidR="00CF6E20" w:rsidRDefault="00CF6E20"/>
        </w:tc>
      </w:tr>
      <w:tr w:rsidR="00B3499B" w:rsidRPr="00B3499B" w14:paraId="6A66B6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322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3497B" w14:textId="77777777" w:rsidR="00CF6E20" w:rsidRDefault="00CF6E20"/>
        </w:tc>
      </w:tr>
      <w:tr w:rsidR="00B3499B" w:rsidRPr="00B3499B" w14:paraId="6FBF8D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2073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A89C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D3E91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A0ED62" w14:textId="77777777" w:rsidR="00CF6E20" w:rsidRDefault="00CF6E20"/>
        </w:tc>
      </w:tr>
      <w:tr w:rsidR="00B3499B" w:rsidRPr="00B3499B" w14:paraId="663E5F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CFF3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6DF6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E656A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6260B" w14:textId="77777777" w:rsidR="00CF6E20" w:rsidRDefault="00CF6E20"/>
        </w:tc>
      </w:tr>
      <w:tr w:rsidR="00B3499B" w:rsidRPr="00B3499B" w14:paraId="303838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BDD8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9D83C4"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4D13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C1C9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21B0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24E37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AD89F8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E917F8" w14:textId="77777777" w:rsidR="00B3499B" w:rsidRPr="00B3499B" w:rsidRDefault="0051236B"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49881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F5E17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6BCD97" w14:textId="77777777" w:rsidR="006D5A3A" w:rsidRDefault="006D5A3A" w:rsidP="009A277F"/>
    <w:p w14:paraId="59BAD665" w14:textId="77777777" w:rsidR="00E11189" w:rsidRPr="0017445F" w:rsidRDefault="00E11189" w:rsidP="00E11189">
      <w:pPr>
        <w:pStyle w:val="RERequirement"/>
        <w:shd w:val="clear" w:color="auto" w:fill="F2F2F2" w:themeFill="background1" w:themeFillShade="F2"/>
      </w:pPr>
      <w:bookmarkStart w:id="136" w:name="_a2dc0c99cbbe3c87ad8cde335415fb81"/>
      <w:bookmarkEnd w:id="136"/>
      <w:r>
        <w:t xml:space="preserve"> Zone Transition 1.4</w:t>
      </w:r>
    </w:p>
    <w:p w14:paraId="6FBFD7E6" w14:textId="77777777" w:rsidR="00E11189" w:rsidRDefault="00E11189" w:rsidP="00E11189">
      <w:pPr>
        <w:rPr>
          <w:rFonts w:cs="Arial"/>
        </w:rPr>
      </w:pPr>
      <w:r>
        <w:rPr>
          <w:rFonts w:cs="Arial"/>
        </w:rPr>
        <w:t>When HMI status is reset (on/off), MSS shall default to cabin mode.</w:t>
      </w:r>
    </w:p>
    <w:p w14:paraId="2DCA926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99EAF7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5E8EF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ACD8A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BEEC2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698B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a user is connected to the vehicle and is in a phone call, the vehicle cannot enter cabin mode.</w:t>
            </w:r>
          </w:p>
        </w:tc>
      </w:tr>
      <w:tr w:rsidR="00B3499B" w:rsidRPr="00B3499B" w14:paraId="4CA674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E2C2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F8538" w14:textId="77777777" w:rsidR="00CF6E20" w:rsidRDefault="00CF6E20"/>
        </w:tc>
      </w:tr>
      <w:tr w:rsidR="00B3499B" w:rsidRPr="00B3499B" w14:paraId="1D80D7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63D8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33E7B" w14:textId="77777777" w:rsidR="00CF6E20" w:rsidRDefault="00CF6E20"/>
        </w:tc>
      </w:tr>
      <w:tr w:rsidR="00B3499B" w:rsidRPr="00B3499B" w14:paraId="737BB4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14C7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E82A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67D2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9C4E7B" w14:textId="77777777" w:rsidR="00CF6E20" w:rsidRDefault="00CF6E20"/>
        </w:tc>
      </w:tr>
      <w:tr w:rsidR="00B3499B" w:rsidRPr="00B3499B" w14:paraId="68035F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A665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C48DF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861FE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82DA73" w14:textId="77777777" w:rsidR="00CF6E20" w:rsidRDefault="00CF6E20"/>
        </w:tc>
      </w:tr>
      <w:tr w:rsidR="00B3499B" w:rsidRPr="00B3499B" w14:paraId="34A6A73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7160F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A0F728"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6B22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DE02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6E265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C1CB7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E1883F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699170" w14:textId="77777777" w:rsidR="00B3499B" w:rsidRPr="00B3499B" w:rsidRDefault="0051236B"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FD793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EF7E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8ADBDD" w14:textId="77777777" w:rsidR="006D5A3A" w:rsidRDefault="006D5A3A" w:rsidP="009A277F"/>
    <w:p w14:paraId="63219E46" w14:textId="77777777" w:rsidR="00E11189" w:rsidRPr="0017445F" w:rsidRDefault="00E11189" w:rsidP="00E11189">
      <w:pPr>
        <w:pStyle w:val="RERequirement"/>
        <w:shd w:val="clear" w:color="auto" w:fill="F2F2F2" w:themeFill="background1" w:themeFillShade="F2"/>
      </w:pPr>
      <w:bookmarkStart w:id="137" w:name="_f7acabb8565a2332d456839526bceca8"/>
      <w:bookmarkEnd w:id="137"/>
      <w:r>
        <w:t xml:space="preserve"> Phone Calls 1.4</w:t>
      </w:r>
    </w:p>
    <w:p w14:paraId="1BC1E056" w14:textId="77777777" w:rsidR="00E11189" w:rsidRDefault="00E11189" w:rsidP="00E11189">
      <w:pPr>
        <w:rPr>
          <w:rFonts w:cs="Arial"/>
        </w:rPr>
      </w:pPr>
      <w:r>
        <w:rPr>
          <w:rFonts w:cs="Arial"/>
        </w:rPr>
        <w:t>When someone sharing audio receives/takes a phone call, MSS shall pause audio for all other users in that zone.</w:t>
      </w:r>
    </w:p>
    <w:p w14:paraId="77C8153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3574E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2AD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19B3A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D32F9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593F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someone is sharing media and takes a phone call, the media will stop playing for the duration of the phone call.</w:t>
            </w:r>
          </w:p>
        </w:tc>
      </w:tr>
      <w:tr w:rsidR="00B3499B" w:rsidRPr="00B3499B" w14:paraId="38F26C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DDD9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BCC1F" w14:textId="77777777" w:rsidR="00CF6E20" w:rsidRDefault="00CF6E20"/>
        </w:tc>
      </w:tr>
      <w:tr w:rsidR="00B3499B" w:rsidRPr="00B3499B" w14:paraId="1AE396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A55C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9B9A5" w14:textId="77777777" w:rsidR="00CF6E20" w:rsidRDefault="00CF6E20"/>
        </w:tc>
      </w:tr>
      <w:tr w:rsidR="00B3499B" w:rsidRPr="00B3499B" w14:paraId="63FD4C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629A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7A5B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1CEEA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FBD3E7" w14:textId="77777777" w:rsidR="00CF6E20" w:rsidRDefault="00CF6E20"/>
        </w:tc>
      </w:tr>
      <w:tr w:rsidR="00B3499B" w:rsidRPr="00B3499B" w14:paraId="74A3A5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57B9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34A9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914A9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E649A2" w14:textId="77777777" w:rsidR="00CF6E20" w:rsidRDefault="00CF6E20"/>
        </w:tc>
      </w:tr>
      <w:tr w:rsidR="00B3499B" w:rsidRPr="00B3499B" w14:paraId="554D825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14A0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8102DF"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57FE2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EE407"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3EDF0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FEB40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1EFE75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8EA2AB" w14:textId="77777777" w:rsidR="00B3499B" w:rsidRPr="00B3499B" w:rsidRDefault="0051236B"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034A2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4046F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8B04D8" w14:textId="77777777" w:rsidR="006D5A3A" w:rsidRDefault="006D5A3A" w:rsidP="009A277F"/>
    <w:p w14:paraId="2F459F32" w14:textId="77777777" w:rsidR="00E11189" w:rsidRPr="0017445F" w:rsidRDefault="00E11189" w:rsidP="00E11189">
      <w:pPr>
        <w:pStyle w:val="RERequirement"/>
        <w:shd w:val="clear" w:color="auto" w:fill="F2F2F2" w:themeFill="background1" w:themeFillShade="F2"/>
      </w:pPr>
      <w:bookmarkStart w:id="138" w:name="_a11a74c41e0c59f791cbd796110ebf55"/>
      <w:bookmarkEnd w:id="138"/>
      <w:r>
        <w:t xml:space="preserve"> MyKey 1.1</w:t>
      </w:r>
    </w:p>
    <w:p w14:paraId="1CF91B01" w14:textId="77777777" w:rsidR="00E11189" w:rsidRDefault="00E11189" w:rsidP="00E11189">
      <w:pPr>
        <w:rPr>
          <w:rFonts w:cs="Arial"/>
        </w:rPr>
      </w:pPr>
      <w:r>
        <w:rPr>
          <w:rFonts w:cs="Arial"/>
        </w:rPr>
        <w:t>When MyKey is turned on, MSS shall disable the ability to transition into zone mode.</w:t>
      </w:r>
    </w:p>
    <w:p w14:paraId="1B8DC70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F68A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197DA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B3499B" w:rsidRPr="00B3499B" w14:paraId="399C7B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30C18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CB0E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MyKey is active, zone mode is unavailable.</w:t>
            </w:r>
          </w:p>
        </w:tc>
      </w:tr>
      <w:tr w:rsidR="00B3499B" w:rsidRPr="00B3499B" w14:paraId="652CBC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A733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36BD6" w14:textId="77777777" w:rsidR="00CF6E20" w:rsidRDefault="00CF6E20"/>
        </w:tc>
      </w:tr>
      <w:tr w:rsidR="00B3499B" w:rsidRPr="00B3499B" w14:paraId="5A6202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AFFF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B434F" w14:textId="77777777" w:rsidR="00CF6E20" w:rsidRDefault="00CF6E20"/>
        </w:tc>
      </w:tr>
      <w:tr w:rsidR="00B3499B" w:rsidRPr="00B3499B" w14:paraId="6DFCF8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A61B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3F49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DBEEF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6C7CCF" w14:textId="77777777" w:rsidR="00CF6E20" w:rsidRDefault="00CF6E20"/>
        </w:tc>
      </w:tr>
      <w:tr w:rsidR="00B3499B" w:rsidRPr="00B3499B" w14:paraId="309C76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CD8C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4C1D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CA7B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A5505" w14:textId="77777777" w:rsidR="00CF6E20" w:rsidRDefault="00CF6E20"/>
        </w:tc>
      </w:tr>
      <w:tr w:rsidR="00B3499B" w:rsidRPr="00B3499B" w14:paraId="1D44E97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0B85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5C7B3B"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0651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226D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784A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DBD9F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E04B36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BD37D2" w14:textId="77777777" w:rsidR="00B3499B" w:rsidRPr="00B3499B" w:rsidRDefault="0051236B"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1358F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48E84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626F2B" w14:textId="77777777" w:rsidR="006D5A3A" w:rsidRDefault="006D5A3A" w:rsidP="009A277F"/>
    <w:p w14:paraId="5C4FCA24" w14:textId="77777777" w:rsidR="00E11189" w:rsidRPr="0017445F" w:rsidRDefault="00E11189" w:rsidP="00E11189">
      <w:pPr>
        <w:pStyle w:val="RERequirement"/>
        <w:shd w:val="clear" w:color="auto" w:fill="F2F2F2" w:themeFill="background1" w:themeFillShade="F2"/>
      </w:pPr>
      <w:bookmarkStart w:id="139" w:name="_4cf3feb155850a2ef07021ed507af40f"/>
      <w:bookmarkEnd w:id="139"/>
      <w:r>
        <w:t xml:space="preserve"> Traffic Announcements 1.2</w:t>
      </w:r>
    </w:p>
    <w:p w14:paraId="7C0ABB4A" w14:textId="77777777" w:rsidR="00E11189" w:rsidRDefault="00E11189" w:rsidP="00E11189">
      <w:pPr>
        <w:rPr>
          <w:rFonts w:cs="Arial"/>
        </w:rPr>
      </w:pPr>
      <w:r>
        <w:rPr>
          <w:rFonts w:cs="Arial"/>
        </w:rPr>
        <w:t>MSS shall play traffic announcements at an increased audio level for the driver.</w:t>
      </w:r>
    </w:p>
    <w:p w14:paraId="42BFFB8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EBEFF4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20FE0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37C94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55313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4E220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TA audio needs to play at a higher volume level for the driver.</w:t>
            </w:r>
          </w:p>
        </w:tc>
      </w:tr>
      <w:tr w:rsidR="00B3499B" w:rsidRPr="00B3499B" w14:paraId="608BF0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2306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8B95D" w14:textId="77777777" w:rsidR="00CF6E20" w:rsidRDefault="00CF6E20"/>
        </w:tc>
      </w:tr>
      <w:tr w:rsidR="00B3499B" w:rsidRPr="00B3499B" w14:paraId="0CF79E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9A89F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C3EF3" w14:textId="77777777" w:rsidR="00CF6E20" w:rsidRDefault="00CF6E20"/>
        </w:tc>
      </w:tr>
      <w:tr w:rsidR="00B3499B" w:rsidRPr="00B3499B" w14:paraId="6F7D90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9FD1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E236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F1296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CDCEA7" w14:textId="77777777" w:rsidR="00CF6E20" w:rsidRDefault="00CF6E20"/>
        </w:tc>
      </w:tr>
      <w:tr w:rsidR="00B3499B" w:rsidRPr="00B3499B" w14:paraId="26B3B7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3CC3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DF03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D6059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A22D61" w14:textId="77777777" w:rsidR="00CF6E20" w:rsidRDefault="00CF6E20"/>
        </w:tc>
      </w:tr>
      <w:tr w:rsidR="00B3499B" w:rsidRPr="00B3499B" w14:paraId="053E266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F444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0C68D0"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DAC6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CF2F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2DDD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5DD7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242FD7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530C4A" w14:textId="77777777" w:rsidR="00B3499B" w:rsidRPr="00B3499B" w:rsidRDefault="0051236B"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0B3D6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40C14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0159DA" w14:textId="77777777" w:rsidR="006D5A3A" w:rsidRDefault="006D5A3A" w:rsidP="009A277F"/>
    <w:p w14:paraId="61E0C175" w14:textId="77777777" w:rsidR="00E11189" w:rsidRPr="0017445F" w:rsidRDefault="00E11189" w:rsidP="00E11189">
      <w:pPr>
        <w:pStyle w:val="RERequirement"/>
        <w:shd w:val="clear" w:color="auto" w:fill="F2F2F2" w:themeFill="background1" w:themeFillShade="F2"/>
      </w:pPr>
      <w:bookmarkStart w:id="140" w:name="_38f290457c1774c314a4ea7cc51223b0"/>
      <w:bookmarkEnd w:id="140"/>
      <w:r>
        <w:t xml:space="preserve"> MSS Audio 1.1</w:t>
      </w:r>
    </w:p>
    <w:p w14:paraId="066A875D" w14:textId="77777777" w:rsidR="00E11189" w:rsidRDefault="00E11189" w:rsidP="00E11189">
      <w:pPr>
        <w:rPr>
          <w:rFonts w:cs="Arial"/>
        </w:rPr>
      </w:pPr>
      <w:r>
        <w:rPr>
          <w:rFonts w:cs="Arial"/>
        </w:rPr>
        <w:t>MSS shall provide a means for a user to control their audio (volume, play/pause, etc).</w:t>
      </w:r>
    </w:p>
    <w:p w14:paraId="3FD7B6C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2BFE0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8CC34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E1548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BCB20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6707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Users can adjust their seat volume with the URC application.</w:t>
            </w:r>
          </w:p>
        </w:tc>
      </w:tr>
      <w:tr w:rsidR="00B3499B" w:rsidRPr="00B3499B" w14:paraId="1B6139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860E6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32722" w14:textId="77777777" w:rsidR="00CF6E20" w:rsidRDefault="00CF6E20"/>
        </w:tc>
      </w:tr>
      <w:tr w:rsidR="00B3499B" w:rsidRPr="00B3499B" w14:paraId="6638EC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841A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BDFE4" w14:textId="77777777" w:rsidR="00CF6E20" w:rsidRDefault="00CF6E20"/>
        </w:tc>
      </w:tr>
      <w:tr w:rsidR="00B3499B" w:rsidRPr="00B3499B" w14:paraId="700374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62C6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1995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85AF5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A3C683" w14:textId="77777777" w:rsidR="00CF6E20" w:rsidRDefault="00CF6E20"/>
        </w:tc>
      </w:tr>
      <w:tr w:rsidR="00B3499B" w:rsidRPr="00B3499B" w14:paraId="2C05B2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55EF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969C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B995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5575E" w14:textId="77777777" w:rsidR="00CF6E20" w:rsidRDefault="00CF6E20"/>
        </w:tc>
      </w:tr>
      <w:tr w:rsidR="00B3499B" w:rsidRPr="00B3499B" w14:paraId="7FF142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8B7A3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DBF78F"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4D45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2A13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306B4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8FDBD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B063EB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9DD804" w14:textId="77777777" w:rsidR="00B3499B" w:rsidRPr="00B3499B" w:rsidRDefault="0051236B"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750E5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B4B16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A1CAC6" w14:textId="77777777" w:rsidR="006D5A3A" w:rsidRDefault="006D5A3A" w:rsidP="009A277F"/>
    <w:p w14:paraId="7EED0057" w14:textId="77777777" w:rsidR="00E11189" w:rsidRPr="0017445F" w:rsidRDefault="00E11189" w:rsidP="00E11189">
      <w:pPr>
        <w:pStyle w:val="RERequirement"/>
        <w:shd w:val="clear" w:color="auto" w:fill="F2F2F2" w:themeFill="background1" w:themeFillShade="F2"/>
      </w:pPr>
      <w:bookmarkStart w:id="141" w:name="_e87d387e9cbeb763ee72e9ace7b9617d"/>
      <w:bookmarkEnd w:id="141"/>
      <w:r>
        <w:t xml:space="preserve"> Captain's Announcement 1.5</w:t>
      </w:r>
    </w:p>
    <w:p w14:paraId="653317D1" w14:textId="77777777" w:rsidR="00E11189" w:rsidRDefault="00E11189" w:rsidP="00E11189">
      <w:pPr>
        <w:rPr>
          <w:rFonts w:cs="Arial"/>
        </w:rPr>
      </w:pPr>
      <w:r>
        <w:rPr>
          <w:rFonts w:cs="Arial"/>
        </w:rPr>
        <w:t>If a phone call is active in the vehicle, MSS shall prompt the user that Captain's Announcement is not available when they attempt to activate Captain's Announcement.</w:t>
      </w:r>
    </w:p>
    <w:p w14:paraId="7425A3D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EBE8E7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B2CB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1DFB0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6D4BD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36FAB" w14:textId="77777777" w:rsidR="00CF6E20" w:rsidRDefault="00CF6E20"/>
        </w:tc>
      </w:tr>
      <w:tr w:rsidR="00B3499B" w:rsidRPr="00B3499B" w14:paraId="1C73AF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855C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95377" w14:textId="77777777" w:rsidR="00CF6E20" w:rsidRDefault="00CF6E20"/>
        </w:tc>
      </w:tr>
      <w:tr w:rsidR="00B3499B" w:rsidRPr="00B3499B" w14:paraId="0D4B71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2C4B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04F34" w14:textId="77777777" w:rsidR="00CF6E20" w:rsidRDefault="00CF6E20"/>
        </w:tc>
      </w:tr>
      <w:tr w:rsidR="00B3499B" w:rsidRPr="00B3499B" w14:paraId="3F4311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6E5B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805C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C1C09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7187C" w14:textId="77777777" w:rsidR="00CF6E20" w:rsidRDefault="00CF6E20"/>
        </w:tc>
      </w:tr>
      <w:tr w:rsidR="00B3499B" w:rsidRPr="00B3499B" w14:paraId="719E78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4748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6057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3BFA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01EAED" w14:textId="77777777" w:rsidR="00CF6E20" w:rsidRDefault="00CF6E20"/>
        </w:tc>
      </w:tr>
      <w:tr w:rsidR="00B3499B" w:rsidRPr="00B3499B" w14:paraId="20BBA06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0E24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A6210C"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EC65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BD08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C55A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0E32B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51E6EA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051257" w14:textId="77777777" w:rsidR="00B3499B" w:rsidRPr="00B3499B" w:rsidRDefault="0051236B"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9D70A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F81A8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88E78B" w14:textId="77777777" w:rsidR="006D5A3A" w:rsidRDefault="006D5A3A" w:rsidP="009A277F"/>
    <w:p w14:paraId="7E27B3A2" w14:textId="77777777" w:rsidR="00E11189" w:rsidRPr="0017445F" w:rsidRDefault="00E11189" w:rsidP="00E11189">
      <w:pPr>
        <w:pStyle w:val="RERequirement"/>
        <w:shd w:val="clear" w:color="auto" w:fill="F2F2F2" w:themeFill="background1" w:themeFillShade="F2"/>
      </w:pPr>
      <w:bookmarkStart w:id="142" w:name="_5a8d3110984b05b6b058ce2dd429f424"/>
      <w:bookmarkEnd w:id="142"/>
      <w:r>
        <w:t xml:space="preserve"> Shared Media 1.4</w:t>
      </w:r>
    </w:p>
    <w:p w14:paraId="54233CAB" w14:textId="77777777" w:rsidR="00E11189" w:rsidRDefault="00E11189" w:rsidP="00E11189">
      <w:pPr>
        <w:rPr>
          <w:rFonts w:cs="Arial"/>
        </w:rPr>
      </w:pPr>
      <w:r>
        <w:rPr>
          <w:rFonts w:cs="Arial"/>
        </w:rPr>
        <w:t>MSS shall continue shared audio once a phone call completes, as long as there was no audio change by other users to the zone that the original audio was being shared to during the phone call.</w:t>
      </w:r>
    </w:p>
    <w:p w14:paraId="66DB5ED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806CB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2151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58F26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D7CCB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5B50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Once a user ends a phone call, their music will continue to play</w:t>
            </w:r>
          </w:p>
        </w:tc>
      </w:tr>
      <w:tr w:rsidR="00B3499B" w:rsidRPr="00B3499B" w14:paraId="55F959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BF08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D8170F" w14:textId="77777777" w:rsidR="00CF6E20" w:rsidRDefault="00CF6E20"/>
        </w:tc>
      </w:tr>
      <w:tr w:rsidR="00B3499B" w:rsidRPr="00B3499B" w14:paraId="076247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8BBA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2ECC6" w14:textId="77777777" w:rsidR="00CF6E20" w:rsidRDefault="00CF6E20"/>
        </w:tc>
      </w:tr>
      <w:tr w:rsidR="00B3499B" w:rsidRPr="00B3499B" w14:paraId="39AE98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3CAC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7D39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9C4B4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FFAD78" w14:textId="77777777" w:rsidR="00CF6E20" w:rsidRDefault="00CF6E20"/>
        </w:tc>
      </w:tr>
      <w:tr w:rsidR="00B3499B" w:rsidRPr="00B3499B" w14:paraId="24410E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F4FC2"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3ACF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4EE0A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0C9871" w14:textId="77777777" w:rsidR="00CF6E20" w:rsidRDefault="00CF6E20"/>
        </w:tc>
      </w:tr>
      <w:tr w:rsidR="00B3499B" w:rsidRPr="00B3499B" w14:paraId="7EAF710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E8642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585755"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1B464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2CE1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88C46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2CBC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17E3DC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8FB8B7" w14:textId="77777777" w:rsidR="00B3499B" w:rsidRPr="00B3499B" w:rsidRDefault="0051236B"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AE0D8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4A1E6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13B5C9" w14:textId="77777777" w:rsidR="006D5A3A" w:rsidRDefault="006D5A3A" w:rsidP="009A277F"/>
    <w:p w14:paraId="46319AFD" w14:textId="77777777" w:rsidR="00E11189" w:rsidRPr="0017445F" w:rsidRDefault="00E11189" w:rsidP="00E11189">
      <w:pPr>
        <w:pStyle w:val="RERequirement"/>
        <w:shd w:val="clear" w:color="auto" w:fill="F2F2F2" w:themeFill="background1" w:themeFillShade="F2"/>
      </w:pPr>
      <w:bookmarkStart w:id="143" w:name="_4d4ae55b85f12d6d29bc1b83eb74acd3"/>
      <w:bookmarkEnd w:id="143"/>
      <w:r>
        <w:t xml:space="preserve"> MSS Lockout 1.1</w:t>
      </w:r>
    </w:p>
    <w:p w14:paraId="7813B3DF" w14:textId="77777777" w:rsidR="00E11189" w:rsidRDefault="00E11189" w:rsidP="00E11189">
      <w:pPr>
        <w:rPr>
          <w:rFonts w:cs="Arial"/>
        </w:rPr>
      </w:pPr>
      <w:r>
        <w:rPr>
          <w:rFonts w:cs="Arial"/>
        </w:rPr>
        <w:t>When the global MSS button is turned off, MSS shall disable the ability for the vehicle to enter zone mode.</w:t>
      </w:r>
    </w:p>
    <w:p w14:paraId="26E87BA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F5CD32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DCA96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7C5DB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1D521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3FF4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can lock the ability to enter zone mode.</w:t>
            </w:r>
          </w:p>
        </w:tc>
      </w:tr>
      <w:tr w:rsidR="00B3499B" w:rsidRPr="00B3499B" w14:paraId="341968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8875B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93529" w14:textId="77777777" w:rsidR="00CF6E20" w:rsidRDefault="00CF6E20"/>
        </w:tc>
      </w:tr>
      <w:tr w:rsidR="00B3499B" w:rsidRPr="00B3499B" w14:paraId="7F1259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D8F9F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A7976" w14:textId="77777777" w:rsidR="00CF6E20" w:rsidRDefault="00CF6E20"/>
        </w:tc>
      </w:tr>
      <w:tr w:rsidR="00B3499B" w:rsidRPr="00B3499B" w14:paraId="199092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3D8C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F81A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3F167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4E228E" w14:textId="77777777" w:rsidR="00CF6E20" w:rsidRDefault="00CF6E20"/>
        </w:tc>
      </w:tr>
      <w:tr w:rsidR="00B3499B" w:rsidRPr="00B3499B" w14:paraId="067A81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E4E9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8EAE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C7FAF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F433F7" w14:textId="77777777" w:rsidR="00CF6E20" w:rsidRDefault="00CF6E20"/>
        </w:tc>
      </w:tr>
      <w:tr w:rsidR="00B3499B" w:rsidRPr="00B3499B" w14:paraId="6D49F36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B2C5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9FC80A"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9EC5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CB51A"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3C64B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F071C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D0FA6B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0C7A68" w14:textId="77777777" w:rsidR="00B3499B" w:rsidRPr="00B3499B" w:rsidRDefault="0051236B"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C0D18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32270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7A666F" w14:textId="77777777" w:rsidR="006D5A3A" w:rsidRDefault="006D5A3A" w:rsidP="009A277F"/>
    <w:p w14:paraId="6EB88883" w14:textId="77777777" w:rsidR="00E11189" w:rsidRPr="0017445F" w:rsidRDefault="00E11189" w:rsidP="00E11189">
      <w:pPr>
        <w:pStyle w:val="RERequirement"/>
        <w:shd w:val="clear" w:color="auto" w:fill="F2F2F2" w:themeFill="background1" w:themeFillShade="F2"/>
      </w:pPr>
      <w:bookmarkStart w:id="144" w:name="_2cbe994bd937f0b7d44f852950fcbfcb"/>
      <w:bookmarkEnd w:id="144"/>
      <w:r>
        <w:t xml:space="preserve"> MyKey 1.3</w:t>
      </w:r>
    </w:p>
    <w:p w14:paraId="385A01C7" w14:textId="77777777" w:rsidR="00E11189" w:rsidRDefault="00E11189" w:rsidP="00E11189">
      <w:pPr>
        <w:rPr>
          <w:rFonts w:cs="Arial"/>
        </w:rPr>
      </w:pPr>
      <w:r>
        <w:rPr>
          <w:rFonts w:cs="Arial"/>
        </w:rPr>
        <w:t>When MyKey is turned on, MSS shall only allow In-Car Communication to be activated by the front HMI screen.</w:t>
      </w:r>
    </w:p>
    <w:p w14:paraId="7002F04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017F0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C7D9F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3FBFC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72B5B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B0F6E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Only the driver can activate ICC if MyKey is active.</w:t>
            </w:r>
          </w:p>
        </w:tc>
      </w:tr>
      <w:tr w:rsidR="00B3499B" w:rsidRPr="00B3499B" w14:paraId="01F830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19DBF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80EAF" w14:textId="77777777" w:rsidR="00CF6E20" w:rsidRDefault="00CF6E20"/>
        </w:tc>
      </w:tr>
      <w:tr w:rsidR="00B3499B" w:rsidRPr="00B3499B" w14:paraId="1DF5A5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34C8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ADC63" w14:textId="77777777" w:rsidR="00CF6E20" w:rsidRDefault="00CF6E20"/>
        </w:tc>
      </w:tr>
      <w:tr w:rsidR="00B3499B" w:rsidRPr="00B3499B" w14:paraId="5E63BE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CAEB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6BD6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3CF11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F8A1CA" w14:textId="77777777" w:rsidR="00CF6E20" w:rsidRDefault="00CF6E20"/>
        </w:tc>
      </w:tr>
      <w:tr w:rsidR="00B3499B" w:rsidRPr="00B3499B" w14:paraId="490E0A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8EDB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33E9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5630C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993189" w14:textId="77777777" w:rsidR="00CF6E20" w:rsidRDefault="00CF6E20"/>
        </w:tc>
      </w:tr>
      <w:tr w:rsidR="00B3499B" w:rsidRPr="00B3499B" w14:paraId="5F9D06B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6A5E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D76D66"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CE42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8AC6A"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B440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8DEBD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BB3A4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16BCF9" w14:textId="77777777" w:rsidR="00B3499B" w:rsidRPr="00B3499B" w:rsidRDefault="0051236B"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5C676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F70D0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9B892BC" w14:textId="77777777" w:rsidR="006D5A3A" w:rsidRDefault="006D5A3A" w:rsidP="009A277F"/>
    <w:p w14:paraId="28E20C51" w14:textId="77777777" w:rsidR="00E11189" w:rsidRPr="0017445F" w:rsidRDefault="00E11189" w:rsidP="00E11189">
      <w:pPr>
        <w:pStyle w:val="RERequirement"/>
        <w:shd w:val="clear" w:color="auto" w:fill="F2F2F2" w:themeFill="background1" w:themeFillShade="F2"/>
      </w:pPr>
      <w:bookmarkStart w:id="145" w:name="_b7d90d62e0b14feb5a917bbcec551c59"/>
      <w:bookmarkEnd w:id="145"/>
      <w:r>
        <w:t xml:space="preserve"> Captain's Announcement 1.3</w:t>
      </w:r>
    </w:p>
    <w:p w14:paraId="02FF527D" w14:textId="77777777" w:rsidR="00E11189" w:rsidRDefault="00E11189" w:rsidP="00E11189">
      <w:pPr>
        <w:rPr>
          <w:rFonts w:cs="Arial"/>
        </w:rPr>
      </w:pPr>
      <w:r>
        <w:rPr>
          <w:rFonts w:cs="Arial"/>
        </w:rPr>
        <w:t>MSS shall play Captain's Announcement audio in vehicle speakers for the second and third rows only.</w:t>
      </w:r>
    </w:p>
    <w:p w14:paraId="180C331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78D69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10682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14AD0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CCE09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1DE5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Captain's Announcement should not play for the first row, as they are the speaker</w:t>
            </w:r>
          </w:p>
        </w:tc>
      </w:tr>
      <w:tr w:rsidR="00B3499B" w:rsidRPr="00B3499B" w14:paraId="581D45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22EBC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C1FCF" w14:textId="77777777" w:rsidR="00CF6E20" w:rsidRDefault="00CF6E20"/>
        </w:tc>
      </w:tr>
      <w:tr w:rsidR="00B3499B" w:rsidRPr="00B3499B" w14:paraId="458919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98E8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DE3AF9" w14:textId="77777777" w:rsidR="00CF6E20" w:rsidRDefault="00CF6E20"/>
        </w:tc>
      </w:tr>
      <w:tr w:rsidR="00B3499B" w:rsidRPr="00B3499B" w14:paraId="66EA75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99BDC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382B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AA27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88607E" w14:textId="77777777" w:rsidR="00CF6E20" w:rsidRDefault="00CF6E20"/>
        </w:tc>
      </w:tr>
      <w:tr w:rsidR="00B3499B" w:rsidRPr="00B3499B" w14:paraId="54D207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6A9A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7AFE7"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B4264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2C76AF" w14:textId="77777777" w:rsidR="00CF6E20" w:rsidRDefault="00CF6E20"/>
        </w:tc>
      </w:tr>
      <w:tr w:rsidR="00B3499B" w:rsidRPr="00B3499B" w14:paraId="045AE7E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5FBC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79E581"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664D4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F2DE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7FD41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F8A83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57C025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7E73AA" w14:textId="77777777" w:rsidR="00B3499B" w:rsidRPr="00B3499B" w:rsidRDefault="0051236B"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27FAD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CE681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73729E" w14:textId="77777777" w:rsidR="006D5A3A" w:rsidRDefault="006D5A3A" w:rsidP="009A277F"/>
    <w:p w14:paraId="6500E027" w14:textId="77777777" w:rsidR="00E11189" w:rsidRPr="0017445F" w:rsidRDefault="00E11189" w:rsidP="00E11189">
      <w:pPr>
        <w:pStyle w:val="RERequirement"/>
        <w:shd w:val="clear" w:color="auto" w:fill="F2F2F2" w:themeFill="background1" w:themeFillShade="F2"/>
      </w:pPr>
      <w:bookmarkStart w:id="146" w:name="_f4c202a7083e6bd8d200903cb06c9845"/>
      <w:bookmarkEnd w:id="146"/>
      <w:r>
        <w:t xml:space="preserve"> Phone Calls 1.14</w:t>
      </w:r>
    </w:p>
    <w:p w14:paraId="6DA42051" w14:textId="77777777" w:rsidR="00E11189" w:rsidRDefault="00E11189" w:rsidP="00E11189">
      <w:pPr>
        <w:rPr>
          <w:rFonts w:cs="Arial"/>
        </w:rPr>
      </w:pPr>
      <w:r>
        <w:rPr>
          <w:rFonts w:cs="Arial"/>
        </w:rPr>
        <w:t>MSS shall continue to play privacy phone calls through the phone, even if the headrest phone call option becomes available during the phone call.</w:t>
      </w:r>
    </w:p>
    <w:p w14:paraId="4C78AF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0BDC3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F92BA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DA09F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0CE9B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E5431" w14:textId="77777777" w:rsidR="00CF6E20" w:rsidRDefault="00CF6E20"/>
        </w:tc>
      </w:tr>
      <w:tr w:rsidR="00B3499B" w:rsidRPr="00B3499B" w14:paraId="6E2DEB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24C8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ECF27" w14:textId="77777777" w:rsidR="00CF6E20" w:rsidRDefault="00CF6E20"/>
        </w:tc>
      </w:tr>
      <w:tr w:rsidR="00B3499B" w:rsidRPr="00B3499B" w14:paraId="4F9466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1642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BD202" w14:textId="77777777" w:rsidR="00CF6E20" w:rsidRDefault="00CF6E20"/>
        </w:tc>
      </w:tr>
      <w:tr w:rsidR="00B3499B" w:rsidRPr="00B3499B" w14:paraId="58E096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28E3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5E6C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647A7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BA7328" w14:textId="77777777" w:rsidR="00CF6E20" w:rsidRDefault="00CF6E20"/>
        </w:tc>
      </w:tr>
      <w:tr w:rsidR="00B3499B" w:rsidRPr="00B3499B" w14:paraId="42C91E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D411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6F0EA"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B5078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EE29DE" w14:textId="77777777" w:rsidR="00CF6E20" w:rsidRDefault="00CF6E20"/>
        </w:tc>
      </w:tr>
      <w:tr w:rsidR="00B3499B" w:rsidRPr="00B3499B" w14:paraId="2E0C35F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2758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837BA8"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BBE0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64F9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C8120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69271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41125A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7F9542" w14:textId="77777777" w:rsidR="00B3499B" w:rsidRPr="00B3499B" w:rsidRDefault="0051236B"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8DCBD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D28A5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DD9A62" w14:textId="77777777" w:rsidR="006D5A3A" w:rsidRDefault="006D5A3A" w:rsidP="009A277F"/>
    <w:p w14:paraId="407875F9" w14:textId="77777777" w:rsidR="00E11189" w:rsidRPr="0017445F" w:rsidRDefault="00E11189" w:rsidP="00E11189">
      <w:pPr>
        <w:pStyle w:val="RERequirement"/>
        <w:shd w:val="clear" w:color="auto" w:fill="F2F2F2" w:themeFill="background1" w:themeFillShade="F2"/>
      </w:pPr>
      <w:bookmarkStart w:id="147" w:name="_83e6d109e241e28219fc834353a5a74a"/>
      <w:bookmarkEnd w:id="147"/>
      <w:r>
        <w:t xml:space="preserve"> Phone Calls 1.12</w:t>
      </w:r>
    </w:p>
    <w:p w14:paraId="68529929" w14:textId="77777777" w:rsidR="00E11189" w:rsidRDefault="00E11189" w:rsidP="00E11189">
      <w:pPr>
        <w:rPr>
          <w:rFonts w:cs="Arial"/>
        </w:rPr>
      </w:pPr>
      <w:r>
        <w:rPr>
          <w:rFonts w:cs="Arial"/>
        </w:rPr>
        <w:lastRenderedPageBreak/>
        <w:t>MSS shall continue to play privacy phone calls through the phone, even if the headrest phone call option becomes available during the phone call.</w:t>
      </w:r>
    </w:p>
    <w:p w14:paraId="43CAB39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71E230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580E0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BF1DD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322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D1B0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Phone calls will continue to play through the phone, even if the ability to play through seat speakers becomes available.</w:t>
            </w:r>
          </w:p>
        </w:tc>
      </w:tr>
      <w:tr w:rsidR="00B3499B" w:rsidRPr="00B3499B" w14:paraId="7DF437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C3375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E4405" w14:textId="77777777" w:rsidR="00CF6E20" w:rsidRDefault="00CF6E20"/>
        </w:tc>
      </w:tr>
      <w:tr w:rsidR="00B3499B" w:rsidRPr="00B3499B" w14:paraId="4071E4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6DDB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4F1ED" w14:textId="77777777" w:rsidR="00CF6E20" w:rsidRDefault="00CF6E20"/>
        </w:tc>
      </w:tr>
      <w:tr w:rsidR="00B3499B" w:rsidRPr="00B3499B" w14:paraId="22ED72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EF65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4E630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3A703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0CCCC" w14:textId="77777777" w:rsidR="00CF6E20" w:rsidRDefault="00CF6E20"/>
        </w:tc>
      </w:tr>
      <w:tr w:rsidR="00B3499B" w:rsidRPr="00B3499B" w14:paraId="5B0485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F2BF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564F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0E215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22758E" w14:textId="77777777" w:rsidR="00CF6E20" w:rsidRDefault="00CF6E20"/>
        </w:tc>
      </w:tr>
      <w:tr w:rsidR="00B3499B" w:rsidRPr="00B3499B" w14:paraId="1E7D6DC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B12C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5D2156"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4921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48E5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0646B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4F9B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6A77BC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EA167B" w14:textId="77777777" w:rsidR="00B3499B" w:rsidRPr="00B3499B" w:rsidRDefault="0051236B"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6D51B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E3A11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44FA6F" w14:textId="77777777" w:rsidR="006D5A3A" w:rsidRDefault="006D5A3A" w:rsidP="009A277F"/>
    <w:p w14:paraId="2B482614" w14:textId="77777777" w:rsidR="00E11189" w:rsidRPr="0017445F" w:rsidRDefault="00E11189" w:rsidP="00E11189">
      <w:pPr>
        <w:pStyle w:val="RERequirement"/>
        <w:shd w:val="clear" w:color="auto" w:fill="F2F2F2" w:themeFill="background1" w:themeFillShade="F2"/>
      </w:pPr>
      <w:bookmarkStart w:id="148" w:name="_be0b14cb5fb422c84d830a0ba41f1f0c"/>
      <w:bookmarkEnd w:id="148"/>
      <w:r>
        <w:t xml:space="preserve"> Navigation Prompts 1.1</w:t>
      </w:r>
    </w:p>
    <w:p w14:paraId="09E99820" w14:textId="77777777" w:rsidR="00E11189" w:rsidRDefault="00E11189" w:rsidP="00E11189">
      <w:pPr>
        <w:rPr>
          <w:rFonts w:cs="Arial"/>
        </w:rPr>
      </w:pPr>
      <w:r>
        <w:rPr>
          <w:rFonts w:cs="Arial"/>
        </w:rPr>
        <w:t>MSS shall duck audio for the driver when Navigation Prompts play.</w:t>
      </w:r>
    </w:p>
    <w:p w14:paraId="617DB95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5DEB0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C6E3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ADD67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D853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B7DF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Media audio levels will drop when a navigation prompt plays.</w:t>
            </w:r>
          </w:p>
        </w:tc>
      </w:tr>
      <w:tr w:rsidR="00B3499B" w:rsidRPr="00B3499B" w14:paraId="6B1B63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26E5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0C612" w14:textId="77777777" w:rsidR="00CF6E20" w:rsidRDefault="00CF6E20"/>
        </w:tc>
      </w:tr>
      <w:tr w:rsidR="00B3499B" w:rsidRPr="00B3499B" w14:paraId="67F559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BB41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8EB3C" w14:textId="77777777" w:rsidR="00CF6E20" w:rsidRDefault="00CF6E20"/>
        </w:tc>
      </w:tr>
      <w:tr w:rsidR="00B3499B" w:rsidRPr="00B3499B" w14:paraId="696E56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7BFF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C9C5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67344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DBD92" w14:textId="77777777" w:rsidR="00CF6E20" w:rsidRDefault="00CF6E20"/>
        </w:tc>
      </w:tr>
      <w:tr w:rsidR="00B3499B" w:rsidRPr="00B3499B" w14:paraId="58542E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656E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11C9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F173B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F0FE30" w14:textId="77777777" w:rsidR="00CF6E20" w:rsidRDefault="00CF6E20"/>
        </w:tc>
      </w:tr>
      <w:tr w:rsidR="00B3499B" w:rsidRPr="00B3499B" w14:paraId="5F1601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BFE5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A9453F"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D23C1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8B6D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6A560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7420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157DEF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512DAE" w14:textId="77777777" w:rsidR="00B3499B" w:rsidRPr="00B3499B" w:rsidRDefault="0051236B"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5267B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60D8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126CE6" w14:textId="77777777" w:rsidR="006D5A3A" w:rsidRDefault="006D5A3A" w:rsidP="009A277F"/>
    <w:p w14:paraId="14E876FF" w14:textId="77777777" w:rsidR="00E11189" w:rsidRPr="0017445F" w:rsidRDefault="00E11189" w:rsidP="00E11189">
      <w:pPr>
        <w:pStyle w:val="RERequirement"/>
        <w:shd w:val="clear" w:color="auto" w:fill="F2F2F2" w:themeFill="background1" w:themeFillShade="F2"/>
      </w:pPr>
      <w:bookmarkStart w:id="149" w:name="_5c747a85eca3efeb9e25dfcc1dc2ea74"/>
      <w:bookmarkEnd w:id="149"/>
      <w:r>
        <w:t xml:space="preserve"> MSS Audio 1.2</w:t>
      </w:r>
    </w:p>
    <w:p w14:paraId="3529BF89" w14:textId="77777777" w:rsidR="00E11189" w:rsidRDefault="00E11189" w:rsidP="00E11189">
      <w:pPr>
        <w:rPr>
          <w:rFonts w:cs="Arial"/>
        </w:rPr>
      </w:pPr>
      <w:r>
        <w:rPr>
          <w:rFonts w:cs="Arial"/>
        </w:rPr>
        <w:t>Muting shall only affect media streams.</w:t>
      </w:r>
    </w:p>
    <w:p w14:paraId="1DA5B10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99ECF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84B82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CEB66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2405A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A070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Muting a seat will only mute the media playing in the seat.</w:t>
            </w:r>
          </w:p>
        </w:tc>
      </w:tr>
      <w:tr w:rsidR="00B3499B" w:rsidRPr="00B3499B" w14:paraId="70B96F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1DB3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2BA7F" w14:textId="77777777" w:rsidR="00CF6E20" w:rsidRDefault="00CF6E20"/>
        </w:tc>
      </w:tr>
      <w:tr w:rsidR="00B3499B" w:rsidRPr="00B3499B" w14:paraId="061374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04F69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756E40" w14:textId="77777777" w:rsidR="00CF6E20" w:rsidRDefault="00CF6E20"/>
        </w:tc>
      </w:tr>
      <w:tr w:rsidR="00B3499B" w:rsidRPr="00B3499B" w14:paraId="30D2B4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5DB88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D9B8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C4DE5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919375" w14:textId="77777777" w:rsidR="00CF6E20" w:rsidRDefault="00CF6E20"/>
        </w:tc>
      </w:tr>
      <w:tr w:rsidR="00B3499B" w:rsidRPr="00B3499B" w14:paraId="7FECD9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9AA5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B8712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D9725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04E5B3" w14:textId="77777777" w:rsidR="00CF6E20" w:rsidRDefault="00CF6E20"/>
        </w:tc>
      </w:tr>
      <w:tr w:rsidR="00B3499B" w:rsidRPr="00B3499B" w14:paraId="66F5E11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5BE71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BCD4E4"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FF48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41C9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1955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F3B86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96346E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CA216E" w14:textId="77777777" w:rsidR="00B3499B" w:rsidRPr="00B3499B" w:rsidRDefault="0051236B"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71312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77AE3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A4CEDC" w14:textId="77777777" w:rsidR="006D5A3A" w:rsidRDefault="006D5A3A" w:rsidP="009A277F"/>
    <w:p w14:paraId="0DA0A2D2" w14:textId="77777777" w:rsidR="00E11189" w:rsidRPr="0017445F" w:rsidRDefault="00E11189" w:rsidP="00E11189">
      <w:pPr>
        <w:pStyle w:val="RERequirement"/>
        <w:shd w:val="clear" w:color="auto" w:fill="F2F2F2" w:themeFill="background1" w:themeFillShade="F2"/>
      </w:pPr>
      <w:bookmarkStart w:id="150" w:name="_3913734255a80a565ede3c76f193ea50"/>
      <w:bookmarkEnd w:id="150"/>
      <w:r>
        <w:t xml:space="preserve"> Zone Transition 1.1</w:t>
      </w:r>
    </w:p>
    <w:p w14:paraId="6692FE0C" w14:textId="77777777" w:rsidR="00E11189" w:rsidRDefault="00E11189" w:rsidP="00E11189">
      <w:pPr>
        <w:rPr>
          <w:rFonts w:cs="Arial"/>
        </w:rPr>
      </w:pPr>
      <w:r>
        <w:rPr>
          <w:rFonts w:cs="Arial"/>
        </w:rPr>
        <w:t>When zone mode is activated, MSS shall push audio to headrest speakers and zonal cabin speakers for each seat.</w:t>
      </w:r>
    </w:p>
    <w:p w14:paraId="3028EF3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065338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6D2D0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E5888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738B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750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Audio will play in the headrest speakers for different users</w:t>
            </w:r>
          </w:p>
        </w:tc>
      </w:tr>
      <w:tr w:rsidR="00B3499B" w:rsidRPr="00B3499B" w14:paraId="585140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88F6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224F83" w14:textId="77777777" w:rsidR="00CF6E20" w:rsidRDefault="00CF6E20"/>
        </w:tc>
      </w:tr>
      <w:tr w:rsidR="00B3499B" w:rsidRPr="00B3499B" w14:paraId="6E84AE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0E4A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F15CDF" w14:textId="77777777" w:rsidR="00CF6E20" w:rsidRDefault="00CF6E20"/>
        </w:tc>
      </w:tr>
      <w:tr w:rsidR="00B3499B" w:rsidRPr="00B3499B" w14:paraId="7EF14D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FB14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049C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7A590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B6AC00" w14:textId="77777777" w:rsidR="00CF6E20" w:rsidRDefault="00CF6E20"/>
        </w:tc>
      </w:tr>
      <w:tr w:rsidR="00B3499B" w:rsidRPr="00B3499B" w14:paraId="129C9C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6387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1D54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8FAB4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BB71C" w14:textId="77777777" w:rsidR="00CF6E20" w:rsidRDefault="00CF6E20"/>
        </w:tc>
      </w:tr>
      <w:tr w:rsidR="00B3499B" w:rsidRPr="00B3499B" w14:paraId="525314A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3E89D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3BF733"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7021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73C4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7FD15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900D1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1DFF88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4B4632" w14:textId="77777777" w:rsidR="00B3499B" w:rsidRPr="00B3499B" w:rsidRDefault="0051236B"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D0C09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79EF5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4E5306" w14:textId="77777777" w:rsidR="006D5A3A" w:rsidRDefault="006D5A3A" w:rsidP="009A277F"/>
    <w:p w14:paraId="3FD3C9F3" w14:textId="77777777" w:rsidR="00E11189" w:rsidRPr="0017445F" w:rsidRDefault="00E11189" w:rsidP="00E11189">
      <w:pPr>
        <w:pStyle w:val="RERequirement"/>
        <w:shd w:val="clear" w:color="auto" w:fill="F2F2F2" w:themeFill="background1" w:themeFillShade="F2"/>
      </w:pPr>
      <w:bookmarkStart w:id="151" w:name="_880b2d1fb4934f159721fda6a4936b3e"/>
      <w:bookmarkEnd w:id="151"/>
      <w:r>
        <w:t xml:space="preserve"> MyKey 1.2</w:t>
      </w:r>
    </w:p>
    <w:p w14:paraId="3AF745A9" w14:textId="77777777" w:rsidR="00E11189" w:rsidRDefault="00E11189" w:rsidP="00E11189">
      <w:pPr>
        <w:rPr>
          <w:rFonts w:cs="Arial"/>
        </w:rPr>
      </w:pPr>
      <w:r>
        <w:rPr>
          <w:rFonts w:cs="Arial"/>
        </w:rPr>
        <w:t>When MyKey is turned on, maximum audio level shall be reduced by 45%.</w:t>
      </w:r>
    </w:p>
    <w:p w14:paraId="3B383F8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60BE2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9334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240E7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AA65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D4EB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MyKey is active, the maximum volume is reduced.</w:t>
            </w:r>
          </w:p>
        </w:tc>
      </w:tr>
      <w:tr w:rsidR="00B3499B" w:rsidRPr="00B3499B" w14:paraId="36C050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073F2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DF6C2" w14:textId="77777777" w:rsidR="00CF6E20" w:rsidRDefault="00CF6E20"/>
        </w:tc>
      </w:tr>
      <w:tr w:rsidR="00B3499B" w:rsidRPr="00B3499B" w14:paraId="43CB48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14C3D"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6724B" w14:textId="77777777" w:rsidR="00CF6E20" w:rsidRDefault="00CF6E20"/>
        </w:tc>
      </w:tr>
      <w:tr w:rsidR="00B3499B" w:rsidRPr="00B3499B" w14:paraId="388E67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E3CD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0408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080E4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96D9A" w14:textId="77777777" w:rsidR="00CF6E20" w:rsidRDefault="00CF6E20"/>
        </w:tc>
      </w:tr>
      <w:tr w:rsidR="00B3499B" w:rsidRPr="00B3499B" w14:paraId="422294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E550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00B9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BA505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A9E0D1" w14:textId="77777777" w:rsidR="00CF6E20" w:rsidRDefault="00CF6E20"/>
        </w:tc>
      </w:tr>
      <w:tr w:rsidR="00B3499B" w:rsidRPr="00B3499B" w14:paraId="4A7EA26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3410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018F30"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DF1DB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5052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2357D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EDFFE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A18FA5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29E5D8" w14:textId="77777777" w:rsidR="00B3499B" w:rsidRPr="00B3499B" w:rsidRDefault="0051236B" w:rsidP="007C00FA">
            <w:pPr>
              <w:rPr>
                <w:rFonts w:cs="Arial"/>
                <w:bCs/>
                <w:color w:val="808080" w:themeColor="background1" w:themeShade="80"/>
                <w:sz w:val="16"/>
                <w:szCs w:val="14"/>
              </w:rPr>
            </w:pPr>
            <w:hyperlink r:id="rId8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637CC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B72B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48E0C0" w14:textId="77777777" w:rsidR="006D5A3A" w:rsidRDefault="006D5A3A" w:rsidP="009A277F"/>
    <w:p w14:paraId="15E31D57" w14:textId="77777777" w:rsidR="00E11189" w:rsidRPr="0017445F" w:rsidRDefault="00E11189" w:rsidP="00E11189">
      <w:pPr>
        <w:pStyle w:val="RERequirement"/>
        <w:shd w:val="clear" w:color="auto" w:fill="F2F2F2" w:themeFill="background1" w:themeFillShade="F2"/>
      </w:pPr>
      <w:bookmarkStart w:id="152" w:name="_a826ed3dd1259cd0e122724a91f27af9"/>
      <w:bookmarkEnd w:id="152"/>
      <w:r>
        <w:t xml:space="preserve"> Phone Calls 1.6</w:t>
      </w:r>
    </w:p>
    <w:p w14:paraId="44E9422F" w14:textId="77777777" w:rsidR="00E11189" w:rsidRDefault="00E11189" w:rsidP="00E11189">
      <w:pPr>
        <w:rPr>
          <w:rFonts w:cs="Arial"/>
        </w:rPr>
      </w:pPr>
      <w:r>
        <w:rPr>
          <w:rFonts w:cs="Arial"/>
        </w:rPr>
        <w:t>For a passenger to take a phone call through the headrest speakers and seat microphone, the vehicle must already be in Zone Mode.</w:t>
      </w:r>
    </w:p>
    <w:p w14:paraId="439CEC0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14AB77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1792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43DF3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6D39A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9AB5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a passenger wishes to take a phone call through the seat speakers, the vehicle must be in zone mode.</w:t>
            </w:r>
          </w:p>
        </w:tc>
      </w:tr>
      <w:tr w:rsidR="00B3499B" w:rsidRPr="00B3499B" w14:paraId="3E08C8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D845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9D04C" w14:textId="77777777" w:rsidR="00CF6E20" w:rsidRDefault="00CF6E20"/>
        </w:tc>
      </w:tr>
      <w:tr w:rsidR="00B3499B" w:rsidRPr="00B3499B" w14:paraId="431278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82F5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E38B6" w14:textId="77777777" w:rsidR="00CF6E20" w:rsidRDefault="00CF6E20"/>
        </w:tc>
      </w:tr>
      <w:tr w:rsidR="00B3499B" w:rsidRPr="00B3499B" w14:paraId="27DE11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3422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C93E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C3BDD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55E926" w14:textId="77777777" w:rsidR="00CF6E20" w:rsidRDefault="00CF6E20"/>
        </w:tc>
      </w:tr>
      <w:tr w:rsidR="00B3499B" w:rsidRPr="00B3499B" w14:paraId="19F439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9D10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4BA9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66B3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F0F503" w14:textId="77777777" w:rsidR="00CF6E20" w:rsidRDefault="00CF6E20"/>
        </w:tc>
      </w:tr>
      <w:tr w:rsidR="00B3499B" w:rsidRPr="00B3499B" w14:paraId="1D3FEF0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AD89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631CB3"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0D9B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C2CE7"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1345F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705A2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B0A57D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C0A280" w14:textId="77777777" w:rsidR="00B3499B" w:rsidRPr="00B3499B" w:rsidRDefault="0051236B"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26D7A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2AE7C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D7D24E" w14:textId="77777777" w:rsidR="006D5A3A" w:rsidRDefault="006D5A3A" w:rsidP="009A277F"/>
    <w:p w14:paraId="70ABCAF5" w14:textId="77777777" w:rsidR="00E11189" w:rsidRPr="0017445F" w:rsidRDefault="00E11189" w:rsidP="00E11189">
      <w:pPr>
        <w:pStyle w:val="RERequirement"/>
        <w:shd w:val="clear" w:color="auto" w:fill="F2F2F2" w:themeFill="background1" w:themeFillShade="F2"/>
      </w:pPr>
      <w:bookmarkStart w:id="153" w:name="_f8599f81d9f28520d979d403e9a91b87"/>
      <w:bookmarkEnd w:id="153"/>
      <w:r>
        <w:t xml:space="preserve"> Shared Media 1</w:t>
      </w:r>
    </w:p>
    <w:p w14:paraId="099603EE" w14:textId="77777777" w:rsidR="00E11189" w:rsidRDefault="00E11189" w:rsidP="00E11189">
      <w:pPr>
        <w:rPr>
          <w:rFonts w:cs="Arial"/>
        </w:rPr>
      </w:pPr>
      <w:r>
        <w:rPr>
          <w:rFonts w:cs="Arial"/>
        </w:rPr>
        <w:t>MSS shall allow user to share audio content from their external audio device to any other sound zone.</w:t>
      </w:r>
    </w:p>
    <w:p w14:paraId="5B217CB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21991F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ADF6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1E0A5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00996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8D50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Passengers can share media from their phone to other users.</w:t>
            </w:r>
          </w:p>
        </w:tc>
      </w:tr>
      <w:tr w:rsidR="00B3499B" w:rsidRPr="00B3499B" w14:paraId="15ED2A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3883B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31519" w14:textId="77777777" w:rsidR="00CF6E20" w:rsidRDefault="00CF6E20"/>
        </w:tc>
      </w:tr>
      <w:tr w:rsidR="00B3499B" w:rsidRPr="00B3499B" w14:paraId="389293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DFF4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839E9" w14:textId="77777777" w:rsidR="00CF6E20" w:rsidRDefault="00CF6E20"/>
        </w:tc>
      </w:tr>
      <w:tr w:rsidR="00B3499B" w:rsidRPr="00B3499B" w14:paraId="4CAC9B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F8F9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587F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CD502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8941C3" w14:textId="77777777" w:rsidR="00CF6E20" w:rsidRDefault="00CF6E20"/>
        </w:tc>
      </w:tr>
      <w:tr w:rsidR="00B3499B" w:rsidRPr="00B3499B" w14:paraId="170D61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59A0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2BF5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83E47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0A456" w14:textId="77777777" w:rsidR="00CF6E20" w:rsidRDefault="00CF6E20"/>
        </w:tc>
      </w:tr>
      <w:tr w:rsidR="00B3499B" w:rsidRPr="00B3499B" w14:paraId="27A0200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D679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2CB4B9"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DEA2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CEF47"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643C1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28BF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16DDB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F98735" w14:textId="77777777" w:rsidR="00B3499B" w:rsidRPr="00B3499B" w:rsidRDefault="0051236B"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C4CDD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19F69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45B3C4" w14:textId="77777777" w:rsidR="006D5A3A" w:rsidRDefault="006D5A3A" w:rsidP="009A277F"/>
    <w:p w14:paraId="4C0E35B4" w14:textId="77777777" w:rsidR="00E11189" w:rsidRPr="0017445F" w:rsidRDefault="00E11189" w:rsidP="00E11189">
      <w:pPr>
        <w:pStyle w:val="RERequirement"/>
        <w:shd w:val="clear" w:color="auto" w:fill="F2F2F2" w:themeFill="background1" w:themeFillShade="F2"/>
      </w:pPr>
      <w:bookmarkStart w:id="154" w:name="_a1d181edb5ca98df042ddfe887b1a9bb"/>
      <w:bookmarkEnd w:id="154"/>
      <w:r>
        <w:t xml:space="preserve"> Shared Media 1.5</w:t>
      </w:r>
    </w:p>
    <w:p w14:paraId="582F0984" w14:textId="77777777" w:rsidR="00E11189" w:rsidRDefault="00E11189" w:rsidP="00E11189">
      <w:pPr>
        <w:rPr>
          <w:rFonts w:cs="Arial"/>
        </w:rPr>
      </w:pPr>
      <w:r>
        <w:rPr>
          <w:rFonts w:cs="Arial"/>
        </w:rPr>
        <w:t>Only the first and second row users shall have media sharing control.</w:t>
      </w:r>
    </w:p>
    <w:p w14:paraId="1F8CDF9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FE6EBC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6AD7D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D34E5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F42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CA83F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Third row users cannot share media due to technical limitations.</w:t>
            </w:r>
          </w:p>
        </w:tc>
      </w:tr>
      <w:tr w:rsidR="00B3499B" w:rsidRPr="00B3499B" w14:paraId="26271F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5C2D5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41003" w14:textId="77777777" w:rsidR="00CF6E20" w:rsidRDefault="00CF6E20"/>
        </w:tc>
      </w:tr>
      <w:tr w:rsidR="00B3499B" w:rsidRPr="00B3499B" w14:paraId="2108A3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AE33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BB196" w14:textId="77777777" w:rsidR="00CF6E20" w:rsidRDefault="00CF6E20"/>
        </w:tc>
      </w:tr>
      <w:tr w:rsidR="00B3499B" w:rsidRPr="00B3499B" w14:paraId="6B94E2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6A70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273C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E0C15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66AA02" w14:textId="77777777" w:rsidR="00CF6E20" w:rsidRDefault="00CF6E20"/>
        </w:tc>
      </w:tr>
      <w:tr w:rsidR="00B3499B" w:rsidRPr="00B3499B" w14:paraId="03CE50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F1EF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348B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D85DC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9387D2" w14:textId="77777777" w:rsidR="00CF6E20" w:rsidRDefault="00CF6E20"/>
        </w:tc>
      </w:tr>
      <w:tr w:rsidR="00B3499B" w:rsidRPr="00B3499B" w14:paraId="671FE5A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301B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669C9C"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2C43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D7C7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1DCEC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93974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D44258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B9DD22" w14:textId="77777777" w:rsidR="00B3499B" w:rsidRPr="00B3499B" w:rsidRDefault="0051236B"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65344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94245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6198A4" w14:textId="77777777" w:rsidR="006D5A3A" w:rsidRDefault="006D5A3A" w:rsidP="009A277F"/>
    <w:p w14:paraId="0B45D1AA" w14:textId="77777777" w:rsidR="00C703C2" w:rsidRDefault="00C703C2" w:rsidP="00094F0D">
      <w:pPr>
        <w:pStyle w:val="Heading3"/>
      </w:pPr>
      <w:bookmarkStart w:id="155" w:name="_Toc12531072"/>
      <w:r>
        <w:t>Error Handling</w:t>
      </w:r>
      <w:bookmarkEnd w:id="155"/>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156"/>
      <w:r w:rsidRPr="00D63FB5">
        <w:rPr>
          <w:color w:val="7F7F7F" w:themeColor="text1" w:themeTint="80"/>
        </w:rPr>
        <w:t>No Error Handling Requirements specified.</w:t>
      </w:r>
      <w:commentRangeEnd w:id="156"/>
      <w:r w:rsidRPr="00D63FB5">
        <w:rPr>
          <w:rStyle w:val="CommentReference"/>
          <w:rFonts w:ascii="Times New Roman" w:hAnsi="Times New Roman"/>
          <w:color w:val="7F7F7F" w:themeColor="text1" w:themeTint="80"/>
        </w:rPr>
        <w:commentReference w:id="156"/>
      </w:r>
    </w:p>
    <w:p w14:paraId="75812FD2" w14:textId="77777777" w:rsidR="00B44510" w:rsidRDefault="00B44510">
      <w:pPr>
        <w:pStyle w:val="Heading2"/>
      </w:pPr>
      <w:bookmarkStart w:id="157" w:name="_Toc12531073"/>
      <w:r>
        <w:t>Non</w:t>
      </w:r>
      <w:r w:rsidR="003A1067">
        <w:t>-F</w:t>
      </w:r>
      <w:r>
        <w:t>unctional Requirements</w:t>
      </w:r>
      <w:bookmarkEnd w:id="157"/>
    </w:p>
    <w:p w14:paraId="430F9C8C" w14:textId="59DA37FE" w:rsidR="008759BF" w:rsidRDefault="008759BF" w:rsidP="008759BF">
      <w:pPr>
        <w:pStyle w:val="Heading3"/>
      </w:pPr>
      <w:bookmarkStart w:id="158" w:name="_Toc12531075"/>
      <w:r>
        <w:t>Security</w:t>
      </w:r>
      <w:bookmarkEnd w:id="158"/>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59"/>
      <w:r w:rsidRPr="00D63FB5">
        <w:rPr>
          <w:color w:val="7F7F7F" w:themeColor="text1" w:themeTint="80"/>
        </w:rPr>
        <w:t>No Security Requirements specified.</w:t>
      </w:r>
      <w:commentRangeEnd w:id="159"/>
      <w:r w:rsidRPr="00D63FB5">
        <w:rPr>
          <w:rStyle w:val="CommentReference"/>
          <w:rFonts w:ascii="Times New Roman" w:hAnsi="Times New Roman"/>
          <w:color w:val="7F7F7F" w:themeColor="text1" w:themeTint="80"/>
        </w:rPr>
        <w:commentReference w:id="159"/>
      </w:r>
    </w:p>
    <w:p w14:paraId="0B127ED4" w14:textId="6B74AAE8" w:rsidR="00B61E09" w:rsidRDefault="00B61E09" w:rsidP="00B61E09">
      <w:pPr>
        <w:pStyle w:val="Heading3"/>
      </w:pPr>
      <w:bookmarkStart w:id="160" w:name="_Toc12531076"/>
      <w:bookmarkStart w:id="161" w:name="_Toc435447962"/>
      <w:r>
        <w:lastRenderedPageBreak/>
        <w:t>Reliability</w:t>
      </w:r>
      <w:bookmarkEnd w:id="160"/>
      <w:bookmarkEnd w:id="161"/>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62"/>
      <w:r w:rsidRPr="00D63FB5">
        <w:rPr>
          <w:color w:val="7F7F7F" w:themeColor="text1" w:themeTint="80"/>
        </w:rPr>
        <w:t>No Reliability Requirements specified.</w:t>
      </w:r>
      <w:commentRangeEnd w:id="162"/>
      <w:r>
        <w:rPr>
          <w:rStyle w:val="CommentReference"/>
          <w:rFonts w:ascii="Times New Roman" w:hAnsi="Times New Roman"/>
        </w:rPr>
        <w:commentReference w:id="162"/>
      </w:r>
    </w:p>
    <w:p w14:paraId="3725B76B" w14:textId="409A1180" w:rsidR="007A6479" w:rsidRDefault="007A6479" w:rsidP="007A6479">
      <w:pPr>
        <w:pStyle w:val="Heading3"/>
      </w:pPr>
      <w:r>
        <w:t>Performance</w:t>
      </w:r>
    </w:p>
    <w:p w14:paraId="3CFA4788" w14:textId="77777777" w:rsidR="007A6479" w:rsidRDefault="007A6479" w:rsidP="007A6479"/>
    <w:p w14:paraId="04F70F24" w14:textId="5341B8BD" w:rsidR="007A6479" w:rsidRPr="00D63FB5" w:rsidRDefault="007A6479" w:rsidP="007A6479">
      <w:pPr>
        <w:rPr>
          <w:color w:val="7F7F7F" w:themeColor="text1" w:themeTint="80"/>
        </w:rPr>
      </w:pPr>
      <w:commentRangeStart w:id="163"/>
      <w:r w:rsidRPr="00D63FB5">
        <w:rPr>
          <w:color w:val="7F7F7F" w:themeColor="text1" w:themeTint="80"/>
        </w:rPr>
        <w:t xml:space="preserve">No </w:t>
      </w:r>
      <w:r>
        <w:rPr>
          <w:color w:val="7F7F7F" w:themeColor="text1" w:themeTint="80"/>
        </w:rPr>
        <w:t>Performance</w:t>
      </w:r>
      <w:r w:rsidRPr="00D63FB5">
        <w:rPr>
          <w:color w:val="7F7F7F" w:themeColor="text1" w:themeTint="80"/>
        </w:rPr>
        <w:t xml:space="preserve"> Requirements specified.</w:t>
      </w:r>
      <w:commentRangeEnd w:id="163"/>
      <w:r>
        <w:rPr>
          <w:rStyle w:val="CommentReference"/>
          <w:rFonts w:ascii="Times New Roman" w:hAnsi="Times New Roman"/>
        </w:rPr>
        <w:commentReference w:id="163"/>
      </w:r>
    </w:p>
    <w:p w14:paraId="6685D413" w14:textId="77777777" w:rsidR="007A6479" w:rsidRPr="00FE1A48" w:rsidRDefault="007A6479" w:rsidP="009A277F"/>
    <w:p w14:paraId="6CD64E23" w14:textId="77777777" w:rsidR="008759BF" w:rsidRDefault="008759BF" w:rsidP="008759BF">
      <w:pPr>
        <w:pStyle w:val="Heading2"/>
      </w:pPr>
      <w:bookmarkStart w:id="164" w:name="_Toc12531077"/>
      <w:r>
        <w:t>HMI Requirements</w:t>
      </w:r>
      <w:bookmarkEnd w:id="164"/>
    </w:p>
    <w:p w14:paraId="15349C5C" w14:textId="77777777" w:rsidR="007A03E0" w:rsidRDefault="007A03E0" w:rsidP="009A277F"/>
    <w:p w14:paraId="00C2915B" w14:textId="77777777" w:rsidR="00E11189" w:rsidRPr="0017445F" w:rsidRDefault="00E11189" w:rsidP="00E11189">
      <w:pPr>
        <w:pStyle w:val="RERequirement"/>
        <w:shd w:val="clear" w:color="auto" w:fill="F2F2F2" w:themeFill="background1" w:themeFillShade="F2"/>
      </w:pPr>
      <w:bookmarkStart w:id="165" w:name="_6a701673c85065128932c2924e3bb604"/>
      <w:bookmarkEnd w:id="165"/>
      <w:r>
        <w:t xml:space="preserve"> Zone Transition 1</w:t>
      </w:r>
    </w:p>
    <w:p w14:paraId="434F0914" w14:textId="77777777" w:rsidR="00E11189" w:rsidRDefault="00E11189" w:rsidP="00E11189">
      <w:pPr>
        <w:rPr>
          <w:rFonts w:cs="Arial"/>
        </w:rPr>
      </w:pPr>
      <w:r>
        <w:rPr>
          <w:rFonts w:cs="Arial"/>
        </w:rPr>
        <w:t>MSS shall allow the vehicle to switch between Full Cabin Mode and Zone Mode (full cabin audio and zonal cabin speakers).</w:t>
      </w:r>
    </w:p>
    <w:p w14:paraId="4A1C26D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2D507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C1FD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DB6F3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75DB1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41CF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 to be able to change the settings to play different audio streams in different speakers</w:t>
            </w:r>
          </w:p>
        </w:tc>
      </w:tr>
      <w:tr w:rsidR="00B3499B" w:rsidRPr="00B3499B" w14:paraId="7E59BA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A8B7A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9DA54" w14:textId="77777777" w:rsidR="00CF6E20" w:rsidRDefault="00CF6E20"/>
        </w:tc>
      </w:tr>
      <w:tr w:rsidR="00B3499B" w:rsidRPr="00B3499B" w14:paraId="239201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5245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EE19C" w14:textId="77777777" w:rsidR="00CF6E20" w:rsidRDefault="00CF6E20"/>
        </w:tc>
      </w:tr>
      <w:tr w:rsidR="00B3499B" w:rsidRPr="00B3499B" w14:paraId="293995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553CC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A70F7"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9CB48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C6A876" w14:textId="77777777" w:rsidR="00CF6E20" w:rsidRDefault="00CF6E20"/>
        </w:tc>
      </w:tr>
      <w:tr w:rsidR="00B3499B" w:rsidRPr="00B3499B" w14:paraId="591B9E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34B8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9BEC8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EC4E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657A90" w14:textId="77777777" w:rsidR="00CF6E20" w:rsidRDefault="00CF6E20"/>
        </w:tc>
      </w:tr>
      <w:tr w:rsidR="00B3499B" w:rsidRPr="00B3499B" w14:paraId="3945FB7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91446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FAD606"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F1888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EC56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B7187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33761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4C9E94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CBE289" w14:textId="77777777" w:rsidR="00B3499B" w:rsidRPr="00B3499B" w:rsidRDefault="0051236B"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BE7C5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B5A00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5106A7AD" w14:textId="77777777" w:rsidR="00E11189" w:rsidRPr="0017445F" w:rsidRDefault="00E11189" w:rsidP="00E11189">
      <w:pPr>
        <w:pStyle w:val="RERequirement"/>
        <w:shd w:val="clear" w:color="auto" w:fill="F2F2F2" w:themeFill="background1" w:themeFillShade="F2"/>
      </w:pPr>
      <w:bookmarkStart w:id="166" w:name="_1f8ef0d72764fb93297eb8c77b6f5c1c"/>
      <w:bookmarkEnd w:id="166"/>
      <w:r>
        <w:t xml:space="preserve"> Shared Media 1.7</w:t>
      </w:r>
    </w:p>
    <w:p w14:paraId="075B66C0" w14:textId="77777777" w:rsidR="00E11189" w:rsidRDefault="00E11189" w:rsidP="00E11189">
      <w:pPr>
        <w:rPr>
          <w:rFonts w:cs="Arial"/>
        </w:rPr>
      </w:pPr>
      <w:r>
        <w:rPr>
          <w:rFonts w:cs="Arial"/>
        </w:rPr>
        <w:t>For the any passenger media share request to switch the vehicle from cabin mode to zone mode, MSS shall prompt the driver to accept/deny the share request.</w:t>
      </w:r>
    </w:p>
    <w:p w14:paraId="5881917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52366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75C0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B4A3F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F1BA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50C6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Any passenger share requests in cabin mode will prompt the driver to accept/deny.</w:t>
            </w:r>
          </w:p>
        </w:tc>
      </w:tr>
      <w:tr w:rsidR="00B3499B" w:rsidRPr="00B3499B" w14:paraId="6874EB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43C8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27450" w14:textId="77777777" w:rsidR="00CF6E20" w:rsidRDefault="00CF6E20"/>
        </w:tc>
      </w:tr>
      <w:tr w:rsidR="00B3499B" w:rsidRPr="00B3499B" w14:paraId="3045CF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6E9CB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03A34" w14:textId="77777777" w:rsidR="00CF6E20" w:rsidRDefault="00CF6E20"/>
        </w:tc>
      </w:tr>
      <w:tr w:rsidR="00B3499B" w:rsidRPr="00B3499B" w14:paraId="196371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76AF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EBE4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A56C2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32DD5F" w14:textId="77777777" w:rsidR="00CF6E20" w:rsidRDefault="00CF6E20"/>
        </w:tc>
      </w:tr>
      <w:tr w:rsidR="00B3499B" w:rsidRPr="00B3499B" w14:paraId="083944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712B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5E4A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70A86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9BFA1" w14:textId="77777777" w:rsidR="00CF6E20" w:rsidRDefault="00CF6E20"/>
        </w:tc>
      </w:tr>
      <w:tr w:rsidR="00B3499B" w:rsidRPr="00B3499B" w14:paraId="74531E3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85CA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06E811"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1A64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41E8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23525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1BC4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19276D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BB19FE" w14:textId="77777777" w:rsidR="00B3499B" w:rsidRPr="00B3499B" w:rsidRDefault="0051236B"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E1026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26478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E5A82A" w14:textId="77777777" w:rsidR="006D5A3A" w:rsidRDefault="006D5A3A" w:rsidP="009A277F"/>
    <w:p w14:paraId="4771247B" w14:textId="77777777" w:rsidR="00E11189" w:rsidRPr="0017445F" w:rsidRDefault="00E11189" w:rsidP="00E11189">
      <w:pPr>
        <w:pStyle w:val="RERequirement"/>
        <w:shd w:val="clear" w:color="auto" w:fill="F2F2F2" w:themeFill="background1" w:themeFillShade="F2"/>
      </w:pPr>
      <w:bookmarkStart w:id="167" w:name="_9b25fbd22e4b36a6eb083d736b39de6b"/>
      <w:bookmarkEnd w:id="167"/>
      <w:r>
        <w:t xml:space="preserve"> Shared Media 1.6</w:t>
      </w:r>
    </w:p>
    <w:p w14:paraId="5A9158A0" w14:textId="77777777" w:rsidR="00E11189" w:rsidRDefault="00E11189" w:rsidP="00E11189">
      <w:pPr>
        <w:rPr>
          <w:rFonts w:cs="Arial"/>
        </w:rPr>
      </w:pPr>
      <w:r>
        <w:rPr>
          <w:rFonts w:cs="Arial"/>
        </w:rPr>
        <w:t>AM/FM/SDARS/SYNC sources are only selectable by driver/front row passenger. For rear zone passengers, must be chosen for them via the SYNC screen.</w:t>
      </w:r>
    </w:p>
    <w:p w14:paraId="1501D91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A3E6FA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F19DC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C0B05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4F02E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F84E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Vehicle audio sources can only be selected via the front HMI screen.</w:t>
            </w:r>
          </w:p>
        </w:tc>
      </w:tr>
      <w:tr w:rsidR="00B3499B" w:rsidRPr="00B3499B" w14:paraId="041DAE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3899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21C8B6" w14:textId="77777777" w:rsidR="00CF6E20" w:rsidRDefault="00CF6E20"/>
        </w:tc>
      </w:tr>
      <w:tr w:rsidR="00B3499B" w:rsidRPr="00B3499B" w14:paraId="2272F7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C41F4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F00815" w14:textId="77777777" w:rsidR="00CF6E20" w:rsidRDefault="00CF6E20"/>
        </w:tc>
      </w:tr>
      <w:tr w:rsidR="00B3499B" w:rsidRPr="00B3499B" w14:paraId="354101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CB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063A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9BA78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77BAAB" w14:textId="77777777" w:rsidR="00CF6E20" w:rsidRDefault="00CF6E20"/>
        </w:tc>
      </w:tr>
      <w:tr w:rsidR="00B3499B" w:rsidRPr="00B3499B" w14:paraId="2109AA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F37F5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A21A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9AAC3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CE5116" w14:textId="77777777" w:rsidR="00CF6E20" w:rsidRDefault="00CF6E20"/>
        </w:tc>
      </w:tr>
      <w:tr w:rsidR="00B3499B" w:rsidRPr="00B3499B" w14:paraId="51B360C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67E9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C28EE3"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0913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0341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DB1DE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175F6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396377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95CB19" w14:textId="77777777" w:rsidR="00B3499B" w:rsidRPr="00B3499B" w:rsidRDefault="0051236B" w:rsidP="007C00FA">
            <w:pPr>
              <w:rPr>
                <w:rFonts w:cs="Arial"/>
                <w:bCs/>
                <w:color w:val="808080" w:themeColor="background1" w:themeShade="80"/>
                <w:sz w:val="16"/>
                <w:szCs w:val="14"/>
              </w:rPr>
            </w:pPr>
            <w:hyperlink r:id="rId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9D7F7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30861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D9BE46" w14:textId="77777777" w:rsidR="006D5A3A" w:rsidRDefault="006D5A3A" w:rsidP="009A277F"/>
    <w:p w14:paraId="00653D34" w14:textId="77777777" w:rsidR="00E11189" w:rsidRPr="0017445F" w:rsidRDefault="00E11189" w:rsidP="00E11189">
      <w:pPr>
        <w:pStyle w:val="RERequirement"/>
        <w:shd w:val="clear" w:color="auto" w:fill="F2F2F2" w:themeFill="background1" w:themeFillShade="F2"/>
      </w:pPr>
      <w:bookmarkStart w:id="168" w:name="_225ca5f59208f577599d696a7a1fe104"/>
      <w:bookmarkEnd w:id="168"/>
      <w:r>
        <w:t xml:space="preserve"> Shared Media 1.2</w:t>
      </w:r>
    </w:p>
    <w:p w14:paraId="46E9A917" w14:textId="77777777" w:rsidR="00E11189" w:rsidRDefault="00E11189" w:rsidP="00E11189">
      <w:pPr>
        <w:rPr>
          <w:rFonts w:cs="Arial"/>
        </w:rPr>
      </w:pPr>
      <w:r>
        <w:rPr>
          <w:rFonts w:cs="Arial"/>
        </w:rPr>
        <w:t>MSS shall allow driver to accept and listen to shared content.</w:t>
      </w:r>
    </w:p>
    <w:p w14:paraId="0D08AFD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BFC0C4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4EED8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B3499B" w:rsidRPr="00B3499B" w14:paraId="53FB4A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6F88E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518F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needs to receive a prompt to accept music shares.</w:t>
            </w:r>
          </w:p>
        </w:tc>
      </w:tr>
      <w:tr w:rsidR="00B3499B" w:rsidRPr="00B3499B" w14:paraId="40E19C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68752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3B9F4" w14:textId="77777777" w:rsidR="00CF6E20" w:rsidRDefault="00CF6E20"/>
        </w:tc>
      </w:tr>
      <w:tr w:rsidR="00B3499B" w:rsidRPr="00B3499B" w14:paraId="11A1E8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D088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D07D3" w14:textId="77777777" w:rsidR="00CF6E20" w:rsidRDefault="00CF6E20"/>
        </w:tc>
      </w:tr>
      <w:tr w:rsidR="00B3499B" w:rsidRPr="00B3499B" w14:paraId="17431F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70585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FA909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8AFD5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272F01" w14:textId="77777777" w:rsidR="00CF6E20" w:rsidRDefault="00CF6E20"/>
        </w:tc>
      </w:tr>
      <w:tr w:rsidR="00B3499B" w:rsidRPr="00B3499B" w14:paraId="29D0BD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106EE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A333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0B5C1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D78331" w14:textId="77777777" w:rsidR="00CF6E20" w:rsidRDefault="00CF6E20"/>
        </w:tc>
      </w:tr>
      <w:tr w:rsidR="00B3499B" w:rsidRPr="00B3499B" w14:paraId="6F9CE59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6410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29E05E"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157C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1612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58282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0908A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2D992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21FC7F" w14:textId="77777777" w:rsidR="00B3499B" w:rsidRPr="00B3499B" w:rsidRDefault="0051236B" w:rsidP="007C00FA">
            <w:pPr>
              <w:rPr>
                <w:rFonts w:cs="Arial"/>
                <w:bCs/>
                <w:color w:val="808080" w:themeColor="background1" w:themeShade="80"/>
                <w:sz w:val="16"/>
                <w:szCs w:val="14"/>
              </w:rPr>
            </w:pPr>
            <w:hyperlink r:id="rId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0782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6ECFF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59B6F2" w14:textId="77777777" w:rsidR="006D5A3A" w:rsidRDefault="006D5A3A" w:rsidP="009A277F"/>
    <w:p w14:paraId="47CC682F" w14:textId="77777777" w:rsidR="00E11189" w:rsidRPr="0017445F" w:rsidRDefault="00E11189" w:rsidP="00E11189">
      <w:pPr>
        <w:pStyle w:val="RERequirement"/>
        <w:shd w:val="clear" w:color="auto" w:fill="F2F2F2" w:themeFill="background1" w:themeFillShade="F2"/>
      </w:pPr>
      <w:bookmarkStart w:id="169" w:name="_7bce824af59a4723793d1dcd868a60bf"/>
      <w:bookmarkEnd w:id="169"/>
      <w:r>
        <w:t xml:space="preserve"> Row to Row Communication 1.7</w:t>
      </w:r>
    </w:p>
    <w:p w14:paraId="07C5C019" w14:textId="77777777" w:rsidR="00E11189" w:rsidRDefault="00E11189" w:rsidP="00E11189">
      <w:pPr>
        <w:rPr>
          <w:rFonts w:cs="Arial"/>
        </w:rPr>
      </w:pPr>
      <w:r>
        <w:rPr>
          <w:rFonts w:cs="Arial"/>
        </w:rPr>
        <w:t>MSS shall temporarily disable In-Car Communication when a phone call is received and will resume In-Car Communication once the phone call is completed.</w:t>
      </w:r>
    </w:p>
    <w:p w14:paraId="48673D9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54EA01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B1F69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CF132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FFE3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7C9B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ICC will be turned off when a phone call is taken,</w:t>
            </w:r>
          </w:p>
        </w:tc>
      </w:tr>
      <w:tr w:rsidR="00B3499B" w:rsidRPr="00B3499B" w14:paraId="6BA92C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07EE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1BFD5" w14:textId="77777777" w:rsidR="00CF6E20" w:rsidRDefault="00CF6E20"/>
        </w:tc>
      </w:tr>
      <w:tr w:rsidR="00B3499B" w:rsidRPr="00B3499B" w14:paraId="123ADA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5365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22A3B" w14:textId="77777777" w:rsidR="00CF6E20" w:rsidRDefault="00CF6E20"/>
        </w:tc>
      </w:tr>
      <w:tr w:rsidR="00B3499B" w:rsidRPr="00B3499B" w14:paraId="1CBE98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E1E0A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426C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01994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614C72" w14:textId="77777777" w:rsidR="00CF6E20" w:rsidRDefault="00CF6E20"/>
        </w:tc>
      </w:tr>
      <w:tr w:rsidR="00B3499B" w:rsidRPr="00B3499B" w14:paraId="6654E1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0B74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B3807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537FF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60E598" w14:textId="77777777" w:rsidR="00CF6E20" w:rsidRDefault="00CF6E20"/>
        </w:tc>
      </w:tr>
      <w:tr w:rsidR="00B3499B" w:rsidRPr="00B3499B" w14:paraId="55CFA97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2E10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8F4532"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E7AD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B3E4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B02DA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D3A0E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FFBF8A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A5DA68" w14:textId="77777777" w:rsidR="00B3499B" w:rsidRPr="00B3499B" w:rsidRDefault="0051236B" w:rsidP="007C00FA">
            <w:pPr>
              <w:rPr>
                <w:rFonts w:cs="Arial"/>
                <w:bCs/>
                <w:color w:val="808080" w:themeColor="background1" w:themeShade="80"/>
                <w:sz w:val="16"/>
                <w:szCs w:val="14"/>
              </w:rPr>
            </w:pPr>
            <w:hyperlink r:id="rId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B891E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17D9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7FD121" w14:textId="77777777" w:rsidR="006D5A3A" w:rsidRDefault="006D5A3A" w:rsidP="009A277F"/>
    <w:p w14:paraId="12868F05" w14:textId="77777777" w:rsidR="00E11189" w:rsidRPr="0017445F" w:rsidRDefault="00E11189" w:rsidP="00E11189">
      <w:pPr>
        <w:pStyle w:val="RERequirement"/>
        <w:shd w:val="clear" w:color="auto" w:fill="F2F2F2" w:themeFill="background1" w:themeFillShade="F2"/>
      </w:pPr>
      <w:bookmarkStart w:id="170" w:name="_07092425cdd137c1ff1889354a6e349e"/>
      <w:bookmarkEnd w:id="170"/>
      <w:r>
        <w:t xml:space="preserve"> Do Not Disturb 1.7</w:t>
      </w:r>
    </w:p>
    <w:p w14:paraId="4F2976DA" w14:textId="77777777" w:rsidR="00E11189" w:rsidRDefault="00E11189" w:rsidP="00E11189">
      <w:pPr>
        <w:rPr>
          <w:rFonts w:cs="Arial"/>
        </w:rPr>
      </w:pPr>
      <w:r>
        <w:rPr>
          <w:rFonts w:cs="Arial"/>
        </w:rPr>
        <w:t>If Do Not Disturb is active, MSS shall allow the driver to disable zone mode within the vehicle.</w:t>
      </w:r>
    </w:p>
    <w:p w14:paraId="04C1605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6990FE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9A69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3DBD7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02EB7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07EC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can still push the vehicle to cabin mode, even if a passenger has activated DND.</w:t>
            </w:r>
          </w:p>
        </w:tc>
      </w:tr>
      <w:tr w:rsidR="00B3499B" w:rsidRPr="00B3499B" w14:paraId="2F4A54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EEFE9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8C2E9" w14:textId="77777777" w:rsidR="00CF6E20" w:rsidRDefault="00CF6E20"/>
        </w:tc>
      </w:tr>
      <w:tr w:rsidR="00B3499B" w:rsidRPr="00B3499B" w14:paraId="56B0CF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346F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5F04F" w14:textId="77777777" w:rsidR="00CF6E20" w:rsidRDefault="00CF6E20"/>
        </w:tc>
      </w:tr>
      <w:tr w:rsidR="00B3499B" w:rsidRPr="00B3499B" w14:paraId="5786CD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ADDA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E72E7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EF0F7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30CF1F" w14:textId="77777777" w:rsidR="00CF6E20" w:rsidRDefault="00CF6E20"/>
        </w:tc>
      </w:tr>
      <w:tr w:rsidR="00B3499B" w:rsidRPr="00B3499B" w14:paraId="68ED11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1B20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8257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E30FE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E6663C" w14:textId="77777777" w:rsidR="00CF6E20" w:rsidRDefault="00CF6E20"/>
        </w:tc>
      </w:tr>
      <w:tr w:rsidR="00B3499B" w:rsidRPr="00B3499B" w14:paraId="0AA1289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5A4F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85F94E"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A2F4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4A01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D8DE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E8EB8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CA0063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9FBED6" w14:textId="77777777" w:rsidR="00B3499B" w:rsidRPr="00B3499B" w:rsidRDefault="0051236B" w:rsidP="007C00FA">
            <w:pPr>
              <w:rPr>
                <w:rFonts w:cs="Arial"/>
                <w:bCs/>
                <w:color w:val="808080" w:themeColor="background1" w:themeShade="80"/>
                <w:sz w:val="16"/>
                <w:szCs w:val="14"/>
              </w:rPr>
            </w:pPr>
            <w:hyperlink r:id="rId9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69139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21B81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1BAE92" w14:textId="77777777" w:rsidR="006D5A3A" w:rsidRDefault="006D5A3A" w:rsidP="009A277F"/>
    <w:p w14:paraId="0B04E63E" w14:textId="77777777" w:rsidR="00E11189" w:rsidRPr="0017445F" w:rsidRDefault="00E11189" w:rsidP="00E11189">
      <w:pPr>
        <w:pStyle w:val="RERequirement"/>
        <w:shd w:val="clear" w:color="auto" w:fill="F2F2F2" w:themeFill="background1" w:themeFillShade="F2"/>
      </w:pPr>
      <w:bookmarkStart w:id="171" w:name="_dfb63f047aeacfb786616b116108b852"/>
      <w:bookmarkEnd w:id="171"/>
      <w:r>
        <w:t xml:space="preserve"> Captain’s Announcement 1</w:t>
      </w:r>
    </w:p>
    <w:p w14:paraId="56018BC6" w14:textId="77777777" w:rsidR="00E11189" w:rsidRDefault="00E11189" w:rsidP="00E11189">
      <w:pPr>
        <w:rPr>
          <w:rFonts w:cs="Arial"/>
        </w:rPr>
      </w:pPr>
      <w:r>
        <w:rPr>
          <w:rFonts w:cs="Arial"/>
        </w:rPr>
        <w:t>When a captain’s announcement is made, MSS shall duck the volume of any media playing in each sound zone. (Example)</w:t>
      </w:r>
    </w:p>
    <w:p w14:paraId="145C0E1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3B006F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43B3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E7B73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9149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7C84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can easily talk to the entire vehicle without having to raise their voice or turn.</w:t>
            </w:r>
          </w:p>
        </w:tc>
      </w:tr>
      <w:tr w:rsidR="00B3499B" w:rsidRPr="00B3499B" w14:paraId="0CF91F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15A2C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2DEC6" w14:textId="77777777" w:rsidR="00CF6E20" w:rsidRDefault="00CF6E20"/>
        </w:tc>
      </w:tr>
      <w:tr w:rsidR="00B3499B" w:rsidRPr="00B3499B" w14:paraId="480405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857B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8D65A" w14:textId="77777777" w:rsidR="00CF6E20" w:rsidRDefault="00CF6E20"/>
        </w:tc>
      </w:tr>
      <w:tr w:rsidR="00B3499B" w:rsidRPr="00B3499B" w14:paraId="14D859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4A37D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C6FC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7C0E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609245" w14:textId="77777777" w:rsidR="00CF6E20" w:rsidRDefault="00CF6E20"/>
        </w:tc>
      </w:tr>
      <w:tr w:rsidR="00B3499B" w:rsidRPr="00B3499B" w14:paraId="027DE8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FEB27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233A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53BFF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F85912" w14:textId="77777777" w:rsidR="00CF6E20" w:rsidRDefault="00CF6E20"/>
        </w:tc>
      </w:tr>
      <w:tr w:rsidR="00B3499B" w:rsidRPr="00B3499B" w14:paraId="1E091E9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4A4BD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4BE0A1"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55E7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5331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F53CD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2ADA6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729CE9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E6A4A0" w14:textId="77777777" w:rsidR="00B3499B" w:rsidRPr="00B3499B" w:rsidRDefault="0051236B" w:rsidP="007C00FA">
            <w:pPr>
              <w:rPr>
                <w:rFonts w:cs="Arial"/>
                <w:bCs/>
                <w:color w:val="808080" w:themeColor="background1" w:themeShade="80"/>
                <w:sz w:val="16"/>
                <w:szCs w:val="14"/>
              </w:rPr>
            </w:pPr>
            <w:hyperlink r:id="rId9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4679F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C121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E66C17" w14:textId="77777777" w:rsidR="006D5A3A" w:rsidRDefault="006D5A3A" w:rsidP="009A277F"/>
    <w:p w14:paraId="27CD78E9" w14:textId="77777777" w:rsidR="00E11189" w:rsidRPr="0017445F" w:rsidRDefault="00E11189" w:rsidP="00E11189">
      <w:pPr>
        <w:pStyle w:val="RERequirement"/>
        <w:shd w:val="clear" w:color="auto" w:fill="F2F2F2" w:themeFill="background1" w:themeFillShade="F2"/>
      </w:pPr>
      <w:bookmarkStart w:id="172" w:name="_4222a79237ac3ce804cb7a3b695b5385"/>
      <w:bookmarkEnd w:id="172"/>
      <w:r>
        <w:t xml:space="preserve"> Do Not Disturb 1.4</w:t>
      </w:r>
    </w:p>
    <w:p w14:paraId="10A45239" w14:textId="77777777" w:rsidR="00E11189" w:rsidRDefault="00E11189" w:rsidP="00E11189">
      <w:pPr>
        <w:rPr>
          <w:rFonts w:cs="Arial"/>
        </w:rPr>
      </w:pPr>
      <w:r>
        <w:rPr>
          <w:rFonts w:cs="Arial"/>
        </w:rPr>
        <w:t>When Do Not Disturb is activated by a passenger via URC, MSS shall prevent the driver from deactivating Do Not Disturb for this passenger.</w:t>
      </w:r>
    </w:p>
    <w:p w14:paraId="0AF3047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00FE3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E0B3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555FB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26726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ED59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cannot disable another user's DND status.</w:t>
            </w:r>
          </w:p>
        </w:tc>
      </w:tr>
      <w:tr w:rsidR="00B3499B" w:rsidRPr="00B3499B" w14:paraId="26FCB0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927D1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6941B" w14:textId="77777777" w:rsidR="00CF6E20" w:rsidRDefault="00CF6E20"/>
        </w:tc>
      </w:tr>
      <w:tr w:rsidR="00B3499B" w:rsidRPr="00B3499B" w14:paraId="351B2D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C4BD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6E0CE" w14:textId="77777777" w:rsidR="00CF6E20" w:rsidRDefault="00CF6E20"/>
        </w:tc>
      </w:tr>
      <w:tr w:rsidR="00B3499B" w:rsidRPr="00B3499B" w14:paraId="6600B8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4F2F4"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965A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8D06B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486969" w14:textId="77777777" w:rsidR="00CF6E20" w:rsidRDefault="00CF6E20"/>
        </w:tc>
      </w:tr>
      <w:tr w:rsidR="00B3499B" w:rsidRPr="00B3499B" w14:paraId="4B0D3D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06B9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D587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71BA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4BBFE3" w14:textId="77777777" w:rsidR="00CF6E20" w:rsidRDefault="00CF6E20"/>
        </w:tc>
      </w:tr>
      <w:tr w:rsidR="00B3499B" w:rsidRPr="00B3499B" w14:paraId="4A0E27B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C859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9E50B1"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8A77C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2199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3B5DF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9180F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413A7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16DECB" w14:textId="77777777" w:rsidR="00B3499B" w:rsidRPr="00B3499B" w:rsidRDefault="0051236B" w:rsidP="007C00FA">
            <w:pPr>
              <w:rPr>
                <w:rFonts w:cs="Arial"/>
                <w:bCs/>
                <w:color w:val="808080" w:themeColor="background1" w:themeShade="80"/>
                <w:sz w:val="16"/>
                <w:szCs w:val="14"/>
              </w:rPr>
            </w:pPr>
            <w:hyperlink r:id="rId9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6DCB8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25628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6BEED1" w14:textId="77777777" w:rsidR="006D5A3A" w:rsidRDefault="006D5A3A" w:rsidP="009A277F"/>
    <w:p w14:paraId="60B5CC2C" w14:textId="77777777" w:rsidR="00E11189" w:rsidRPr="0017445F" w:rsidRDefault="00E11189" w:rsidP="00E11189">
      <w:pPr>
        <w:pStyle w:val="RERequirement"/>
        <w:shd w:val="clear" w:color="auto" w:fill="F2F2F2" w:themeFill="background1" w:themeFillShade="F2"/>
      </w:pPr>
      <w:bookmarkStart w:id="173" w:name="_af385344bf43f4270cd2ed20cd143737"/>
      <w:bookmarkEnd w:id="173"/>
      <w:r>
        <w:t xml:space="preserve"> Row to Row Communication 1.3</w:t>
      </w:r>
    </w:p>
    <w:p w14:paraId="3966A4C1" w14:textId="77777777" w:rsidR="00E11189" w:rsidRDefault="00E11189" w:rsidP="00E11189">
      <w:pPr>
        <w:rPr>
          <w:rFonts w:cs="Arial"/>
        </w:rPr>
      </w:pPr>
      <w:r>
        <w:rPr>
          <w:rFonts w:cs="Arial"/>
        </w:rPr>
        <w:t>MSS shall maintain In-Car Communication status (on/off) between SYNC screen cycles.</w:t>
      </w:r>
    </w:p>
    <w:p w14:paraId="31CB41C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1BB6C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A6411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B7F01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F6BE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A2EB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ICC status shall be saved between drive sessions.</w:t>
            </w:r>
          </w:p>
        </w:tc>
      </w:tr>
      <w:tr w:rsidR="00B3499B" w:rsidRPr="00B3499B" w14:paraId="677246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5A9F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9AC43" w14:textId="77777777" w:rsidR="00CF6E20" w:rsidRDefault="00CF6E20"/>
        </w:tc>
      </w:tr>
      <w:tr w:rsidR="00B3499B" w:rsidRPr="00B3499B" w14:paraId="2C0656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B234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47EEF" w14:textId="77777777" w:rsidR="00CF6E20" w:rsidRDefault="00CF6E20"/>
        </w:tc>
      </w:tr>
      <w:tr w:rsidR="00B3499B" w:rsidRPr="00B3499B" w14:paraId="7A3295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3693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8170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E9572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C0DEDC" w14:textId="77777777" w:rsidR="00CF6E20" w:rsidRDefault="00CF6E20"/>
        </w:tc>
      </w:tr>
      <w:tr w:rsidR="00B3499B" w:rsidRPr="00B3499B" w14:paraId="084749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1520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52C77"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79B1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A66A43" w14:textId="77777777" w:rsidR="00CF6E20" w:rsidRDefault="00CF6E20"/>
        </w:tc>
      </w:tr>
      <w:tr w:rsidR="00B3499B" w:rsidRPr="00B3499B" w14:paraId="0691175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965F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2A1BEB"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E04B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89A5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966AD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8E063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908849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3A2B39" w14:textId="77777777" w:rsidR="00B3499B" w:rsidRPr="00B3499B" w:rsidRDefault="0051236B" w:rsidP="007C00FA">
            <w:pPr>
              <w:rPr>
                <w:rFonts w:cs="Arial"/>
                <w:bCs/>
                <w:color w:val="808080" w:themeColor="background1" w:themeShade="80"/>
                <w:sz w:val="16"/>
                <w:szCs w:val="14"/>
              </w:rPr>
            </w:pPr>
            <w:hyperlink r:id="rId10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98D46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19D4E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D29DCC" w14:textId="77777777" w:rsidR="006D5A3A" w:rsidRDefault="006D5A3A" w:rsidP="009A277F"/>
    <w:p w14:paraId="28FC5CE6" w14:textId="77777777" w:rsidR="00E11189" w:rsidRPr="0017445F" w:rsidRDefault="00E11189" w:rsidP="00E11189">
      <w:pPr>
        <w:pStyle w:val="RERequirement"/>
        <w:shd w:val="clear" w:color="auto" w:fill="F2F2F2" w:themeFill="background1" w:themeFillShade="F2"/>
      </w:pPr>
      <w:bookmarkStart w:id="174" w:name="_6efc63845f22ab0696686f837f196606"/>
      <w:bookmarkEnd w:id="174"/>
      <w:r>
        <w:t xml:space="preserve"> Row to Row Communication 1.2</w:t>
      </w:r>
    </w:p>
    <w:p w14:paraId="7484A976" w14:textId="77777777" w:rsidR="00E11189" w:rsidRDefault="00E11189" w:rsidP="00E11189">
      <w:pPr>
        <w:rPr>
          <w:rFonts w:cs="Arial"/>
        </w:rPr>
      </w:pPr>
      <w:r>
        <w:rPr>
          <w:rFonts w:cs="Arial"/>
        </w:rPr>
        <w:t>MSS shall allow the first row to activate and deactivate In-Car Communication via the front HMI.</w:t>
      </w:r>
    </w:p>
    <w:p w14:paraId="2065FFC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AF80A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1CB4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494EE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6C90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9F26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needs a button to activate/deactivate ICC.</w:t>
            </w:r>
          </w:p>
        </w:tc>
      </w:tr>
      <w:tr w:rsidR="00B3499B" w:rsidRPr="00B3499B" w14:paraId="4D1750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7C342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952B8" w14:textId="77777777" w:rsidR="00CF6E20" w:rsidRDefault="00CF6E20"/>
        </w:tc>
      </w:tr>
      <w:tr w:rsidR="00B3499B" w:rsidRPr="00B3499B" w14:paraId="326F1A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95CA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3638E" w14:textId="77777777" w:rsidR="00CF6E20" w:rsidRDefault="00CF6E20"/>
        </w:tc>
      </w:tr>
      <w:tr w:rsidR="00B3499B" w:rsidRPr="00B3499B" w14:paraId="7719CA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A9AD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443B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6784B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5A952D" w14:textId="77777777" w:rsidR="00CF6E20" w:rsidRDefault="00CF6E20"/>
        </w:tc>
      </w:tr>
      <w:tr w:rsidR="00B3499B" w:rsidRPr="00B3499B" w14:paraId="6A5E56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A3A3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18F06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CA984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F8F03" w14:textId="77777777" w:rsidR="00CF6E20" w:rsidRDefault="00CF6E20"/>
        </w:tc>
      </w:tr>
      <w:tr w:rsidR="00B3499B" w:rsidRPr="00B3499B" w14:paraId="3D76223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758F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BD7A7C"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10D71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76FDB"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B05B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8140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4AB2F3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0C9776" w14:textId="77777777" w:rsidR="00B3499B" w:rsidRPr="00B3499B" w:rsidRDefault="0051236B" w:rsidP="007C00FA">
            <w:pPr>
              <w:rPr>
                <w:rFonts w:cs="Arial"/>
                <w:bCs/>
                <w:color w:val="808080" w:themeColor="background1" w:themeShade="80"/>
                <w:sz w:val="16"/>
                <w:szCs w:val="14"/>
              </w:rPr>
            </w:pPr>
            <w:hyperlink r:id="rId10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1B7C2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75FE5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3F2220" w14:textId="77777777" w:rsidR="006D5A3A" w:rsidRDefault="006D5A3A" w:rsidP="009A277F"/>
    <w:p w14:paraId="6F0D1AF6" w14:textId="77777777" w:rsidR="00E11189" w:rsidRPr="0017445F" w:rsidRDefault="00E11189" w:rsidP="00E11189">
      <w:pPr>
        <w:pStyle w:val="RERequirement"/>
        <w:shd w:val="clear" w:color="auto" w:fill="F2F2F2" w:themeFill="background1" w:themeFillShade="F2"/>
      </w:pPr>
      <w:bookmarkStart w:id="175" w:name="_caadbca76f0291bfa93c545148365acc"/>
      <w:bookmarkEnd w:id="175"/>
      <w:r>
        <w:t xml:space="preserve"> Do Not Disturb 1.6</w:t>
      </w:r>
    </w:p>
    <w:p w14:paraId="64D03A96" w14:textId="77777777" w:rsidR="00E11189" w:rsidRDefault="00E11189" w:rsidP="00E11189">
      <w:pPr>
        <w:rPr>
          <w:rFonts w:cs="Arial"/>
        </w:rPr>
      </w:pPr>
      <w:r>
        <w:rPr>
          <w:rFonts w:cs="Arial"/>
        </w:rPr>
        <w:t>If Do Not Disturb is active in the vehicle, MSS shall prevent the "2 Zone Audio Share" from being activated.</w:t>
      </w:r>
    </w:p>
    <w:p w14:paraId="23648A0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C8D8A9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EDEF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D5F85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9C3C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880B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any passenger has DND active, the driver cannot activate "2 Zone Audio Share"</w:t>
            </w:r>
          </w:p>
        </w:tc>
      </w:tr>
      <w:tr w:rsidR="00B3499B" w:rsidRPr="00B3499B" w14:paraId="151B6F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873FF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CBEAC" w14:textId="77777777" w:rsidR="00CF6E20" w:rsidRDefault="00CF6E20"/>
        </w:tc>
      </w:tr>
      <w:tr w:rsidR="00B3499B" w:rsidRPr="00B3499B" w14:paraId="79A5E0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1ADB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21E6B" w14:textId="77777777" w:rsidR="00CF6E20" w:rsidRDefault="00CF6E20"/>
        </w:tc>
      </w:tr>
      <w:tr w:rsidR="00B3499B" w:rsidRPr="00B3499B" w14:paraId="42BE6F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FB79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225D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2A62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D52CE" w14:textId="77777777" w:rsidR="00CF6E20" w:rsidRDefault="00CF6E20"/>
        </w:tc>
      </w:tr>
      <w:tr w:rsidR="00B3499B" w:rsidRPr="00B3499B" w14:paraId="680513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819A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BFBB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43BD1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B93A7A" w14:textId="77777777" w:rsidR="00CF6E20" w:rsidRDefault="00CF6E20"/>
        </w:tc>
      </w:tr>
      <w:tr w:rsidR="00B3499B" w:rsidRPr="00B3499B" w14:paraId="2004E59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E137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FDC62D"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A86F2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BE38D0"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965C2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592C4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58DD47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E93329" w14:textId="77777777" w:rsidR="00B3499B" w:rsidRPr="00B3499B" w:rsidRDefault="0051236B" w:rsidP="007C00FA">
            <w:pPr>
              <w:rPr>
                <w:rFonts w:cs="Arial"/>
                <w:bCs/>
                <w:color w:val="808080" w:themeColor="background1" w:themeShade="80"/>
                <w:sz w:val="16"/>
                <w:szCs w:val="14"/>
              </w:rPr>
            </w:pPr>
            <w:hyperlink r:id="rId10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5CB38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5FA01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1DD7D0" w14:textId="77777777" w:rsidR="006D5A3A" w:rsidRDefault="006D5A3A" w:rsidP="009A277F"/>
    <w:p w14:paraId="7CED31EE" w14:textId="77777777" w:rsidR="00E11189" w:rsidRPr="0017445F" w:rsidRDefault="00E11189" w:rsidP="00E11189">
      <w:pPr>
        <w:pStyle w:val="RERequirement"/>
        <w:shd w:val="clear" w:color="auto" w:fill="F2F2F2" w:themeFill="background1" w:themeFillShade="F2"/>
      </w:pPr>
      <w:bookmarkStart w:id="176" w:name="_5e7a703ff5180e4e9217b6b8944832bc"/>
      <w:bookmarkEnd w:id="176"/>
      <w:r>
        <w:t xml:space="preserve"> Shared Media 1.8</w:t>
      </w:r>
    </w:p>
    <w:p w14:paraId="32A182E7" w14:textId="77777777" w:rsidR="00E11189" w:rsidRDefault="00E11189" w:rsidP="00E11189">
      <w:pPr>
        <w:rPr>
          <w:rFonts w:cs="Arial"/>
        </w:rPr>
      </w:pPr>
      <w:r>
        <w:rPr>
          <w:rFonts w:cs="Arial"/>
        </w:rPr>
        <w:t>After the driver has accepted a share request to transition to zone mode, MSS shall approve all future audio share requests for passengers only as long as the vehicle is in zone mode.</w:t>
      </w:r>
    </w:p>
    <w:p w14:paraId="7927B31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ECCA3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EEED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C280A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16E80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0B7C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 vehicle is in zone mode, the driver will only receives prompts for share requests that affect the driver.</w:t>
            </w:r>
          </w:p>
        </w:tc>
      </w:tr>
      <w:tr w:rsidR="00B3499B" w:rsidRPr="00B3499B" w14:paraId="187A85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17ED4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74763" w14:textId="77777777" w:rsidR="00CF6E20" w:rsidRDefault="00CF6E20"/>
        </w:tc>
      </w:tr>
      <w:tr w:rsidR="00B3499B" w:rsidRPr="00B3499B" w14:paraId="34A10E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E302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9CB17" w14:textId="77777777" w:rsidR="00CF6E20" w:rsidRDefault="00CF6E20"/>
        </w:tc>
      </w:tr>
      <w:tr w:rsidR="00B3499B" w:rsidRPr="00B3499B" w14:paraId="51D547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2E94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C0A6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18FC4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93BD63" w14:textId="77777777" w:rsidR="00CF6E20" w:rsidRDefault="00CF6E20"/>
        </w:tc>
      </w:tr>
      <w:tr w:rsidR="00B3499B" w:rsidRPr="00B3499B" w14:paraId="37E7B5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C06C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C923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C1984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FAB468" w14:textId="77777777" w:rsidR="00CF6E20" w:rsidRDefault="00CF6E20"/>
        </w:tc>
      </w:tr>
      <w:tr w:rsidR="00B3499B" w:rsidRPr="00B3499B" w14:paraId="7844694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0802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B1A374"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D8449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C88E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AD18A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6A4F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675EEA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87D428" w14:textId="77777777" w:rsidR="00B3499B" w:rsidRPr="00B3499B" w:rsidRDefault="0051236B" w:rsidP="007C00FA">
            <w:pPr>
              <w:rPr>
                <w:rFonts w:cs="Arial"/>
                <w:bCs/>
                <w:color w:val="808080" w:themeColor="background1" w:themeShade="80"/>
                <w:sz w:val="16"/>
                <w:szCs w:val="14"/>
              </w:rPr>
            </w:pPr>
            <w:hyperlink r:id="rId10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E2FD0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1241D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51C3E6" w14:textId="77777777" w:rsidR="006D5A3A" w:rsidRDefault="006D5A3A" w:rsidP="009A277F"/>
    <w:p w14:paraId="0CD54E16" w14:textId="77777777" w:rsidR="00E11189" w:rsidRPr="0017445F" w:rsidRDefault="00E11189" w:rsidP="00E11189">
      <w:pPr>
        <w:pStyle w:val="RERequirement"/>
        <w:shd w:val="clear" w:color="auto" w:fill="F2F2F2" w:themeFill="background1" w:themeFillShade="F2"/>
      </w:pPr>
      <w:bookmarkStart w:id="177" w:name="_0c7a824dc454b672193670662705a5d0"/>
      <w:bookmarkEnd w:id="177"/>
      <w:r>
        <w:lastRenderedPageBreak/>
        <w:t xml:space="preserve"> Captain's Announcement 1.4</w:t>
      </w:r>
    </w:p>
    <w:p w14:paraId="6E215B4F" w14:textId="77777777" w:rsidR="00E11189" w:rsidRDefault="00E11189" w:rsidP="00E11189">
      <w:pPr>
        <w:rPr>
          <w:rFonts w:cs="Arial"/>
        </w:rPr>
      </w:pPr>
      <w:r>
        <w:rPr>
          <w:rFonts w:cs="Arial"/>
        </w:rPr>
        <w:t>If a phone call is active in the vehicle, MSS shall prompt the user that Captain's Announcement is not available when they attempt to activate Captain's Announcement.</w:t>
      </w:r>
    </w:p>
    <w:p w14:paraId="10B8E42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AC216C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16839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A306D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EFFC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B497C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there is a phone call in the vehicle, Captain's Announcement cannot be activated.</w:t>
            </w:r>
          </w:p>
        </w:tc>
      </w:tr>
      <w:tr w:rsidR="00B3499B" w:rsidRPr="00B3499B" w14:paraId="188B07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D2E85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7A8FE" w14:textId="77777777" w:rsidR="00CF6E20" w:rsidRDefault="00CF6E20"/>
        </w:tc>
      </w:tr>
      <w:tr w:rsidR="00B3499B" w:rsidRPr="00B3499B" w14:paraId="5EE101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76F8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6F6777" w14:textId="77777777" w:rsidR="00CF6E20" w:rsidRDefault="00CF6E20"/>
        </w:tc>
      </w:tr>
      <w:tr w:rsidR="00B3499B" w:rsidRPr="00B3499B" w14:paraId="092F86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8E05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476A6"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8ABE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0872F9" w14:textId="77777777" w:rsidR="00CF6E20" w:rsidRDefault="00CF6E20"/>
        </w:tc>
      </w:tr>
      <w:tr w:rsidR="00B3499B" w:rsidRPr="00B3499B" w14:paraId="195BB0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36D1D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D815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6FAA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F9FC95" w14:textId="77777777" w:rsidR="00CF6E20" w:rsidRDefault="00CF6E20"/>
        </w:tc>
      </w:tr>
      <w:tr w:rsidR="00B3499B" w:rsidRPr="00B3499B" w14:paraId="79BD8B4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E606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E59BD2"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7B4E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41E9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167FC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3148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FF9E37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943339" w14:textId="77777777" w:rsidR="00B3499B" w:rsidRPr="00B3499B" w:rsidRDefault="0051236B" w:rsidP="007C00FA">
            <w:pPr>
              <w:rPr>
                <w:rFonts w:cs="Arial"/>
                <w:bCs/>
                <w:color w:val="808080" w:themeColor="background1" w:themeShade="80"/>
                <w:sz w:val="16"/>
                <w:szCs w:val="14"/>
              </w:rPr>
            </w:pPr>
            <w:hyperlink r:id="rId10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7E003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DB87E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991757" w14:textId="77777777" w:rsidR="006D5A3A" w:rsidRDefault="006D5A3A" w:rsidP="009A277F"/>
    <w:p w14:paraId="2C2131C8" w14:textId="77777777" w:rsidR="00E11189" w:rsidRPr="0017445F" w:rsidRDefault="00E11189" w:rsidP="00E11189">
      <w:pPr>
        <w:pStyle w:val="RERequirement"/>
        <w:shd w:val="clear" w:color="auto" w:fill="F2F2F2" w:themeFill="background1" w:themeFillShade="F2"/>
      </w:pPr>
      <w:bookmarkStart w:id="178" w:name="_4bc3e457767a4bbf7a261dc5fc3c6825"/>
      <w:bookmarkEnd w:id="178"/>
      <w:r>
        <w:t xml:space="preserve"> Shared Media 1.3</w:t>
      </w:r>
    </w:p>
    <w:p w14:paraId="107FA2F2" w14:textId="77777777" w:rsidR="00E11189" w:rsidRDefault="00E11189" w:rsidP="00E11189">
      <w:pPr>
        <w:rPr>
          <w:rFonts w:cs="Arial"/>
        </w:rPr>
      </w:pPr>
      <w:r>
        <w:rPr>
          <w:rFonts w:cs="Arial"/>
        </w:rPr>
        <w:t>MSS shall allow driver to decline a shared content request.</w:t>
      </w:r>
    </w:p>
    <w:p w14:paraId="0B9AD6D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EA9FA6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31918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89652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8515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5E74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needs to be able to deny music shares.</w:t>
            </w:r>
          </w:p>
        </w:tc>
      </w:tr>
      <w:tr w:rsidR="00B3499B" w:rsidRPr="00B3499B" w14:paraId="35565B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F1864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B985FF" w14:textId="77777777" w:rsidR="00CF6E20" w:rsidRDefault="00CF6E20"/>
        </w:tc>
      </w:tr>
      <w:tr w:rsidR="00B3499B" w:rsidRPr="00B3499B" w14:paraId="6805B2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0341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97A4E" w14:textId="77777777" w:rsidR="00CF6E20" w:rsidRDefault="00CF6E20"/>
        </w:tc>
      </w:tr>
      <w:tr w:rsidR="00B3499B" w:rsidRPr="00B3499B" w14:paraId="005C18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AF832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7255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7060F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44757C" w14:textId="77777777" w:rsidR="00CF6E20" w:rsidRDefault="00CF6E20"/>
        </w:tc>
      </w:tr>
      <w:tr w:rsidR="00B3499B" w:rsidRPr="00B3499B" w14:paraId="48469C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923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78E62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248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404FEB" w14:textId="77777777" w:rsidR="00CF6E20" w:rsidRDefault="00CF6E20"/>
        </w:tc>
      </w:tr>
      <w:tr w:rsidR="00B3499B" w:rsidRPr="00B3499B" w14:paraId="4C983A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E3225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A997A9"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BF46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AF9BD"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BB2F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ED3F0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7F9522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186280" w14:textId="77777777" w:rsidR="00B3499B" w:rsidRPr="00B3499B" w:rsidRDefault="0051236B" w:rsidP="007C00FA">
            <w:pPr>
              <w:rPr>
                <w:rFonts w:cs="Arial"/>
                <w:bCs/>
                <w:color w:val="808080" w:themeColor="background1" w:themeShade="80"/>
                <w:sz w:val="16"/>
                <w:szCs w:val="14"/>
              </w:rPr>
            </w:pPr>
            <w:hyperlink r:id="rId10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876CE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6A317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D0FEBB" w14:textId="77777777" w:rsidR="006D5A3A" w:rsidRDefault="006D5A3A" w:rsidP="009A277F"/>
    <w:p w14:paraId="26C902A2" w14:textId="77777777" w:rsidR="00E11189" w:rsidRPr="0017445F" w:rsidRDefault="00E11189" w:rsidP="00E11189">
      <w:pPr>
        <w:pStyle w:val="RERequirement"/>
        <w:shd w:val="clear" w:color="auto" w:fill="F2F2F2" w:themeFill="background1" w:themeFillShade="F2"/>
      </w:pPr>
      <w:bookmarkStart w:id="179" w:name="_ccb411ac012518539be9103250af2039"/>
      <w:bookmarkEnd w:id="179"/>
      <w:r>
        <w:t xml:space="preserve"> Do Not Disturb 1.11</w:t>
      </w:r>
    </w:p>
    <w:p w14:paraId="0876CB43" w14:textId="77777777" w:rsidR="00E11189" w:rsidRDefault="00E11189" w:rsidP="00E11189">
      <w:pPr>
        <w:rPr>
          <w:rFonts w:cs="Arial"/>
        </w:rPr>
      </w:pPr>
      <w:r>
        <w:rPr>
          <w:rFonts w:cs="Arial"/>
        </w:rPr>
        <w:t>If Do Not Disturb is deactivated, MSS shall allow media share requests to the zone again.</w:t>
      </w:r>
    </w:p>
    <w:p w14:paraId="50607B9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453BB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7331A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302CF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10F07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4D66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Users can share media with the passenger once they disable DND.</w:t>
            </w:r>
          </w:p>
        </w:tc>
      </w:tr>
      <w:tr w:rsidR="00B3499B" w:rsidRPr="00B3499B" w14:paraId="11E456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F206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41AC8" w14:textId="77777777" w:rsidR="00CF6E20" w:rsidRDefault="00CF6E20"/>
        </w:tc>
      </w:tr>
      <w:tr w:rsidR="00B3499B" w:rsidRPr="00B3499B" w14:paraId="74E069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80F6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044BE5" w14:textId="77777777" w:rsidR="00CF6E20" w:rsidRDefault="00CF6E20"/>
        </w:tc>
      </w:tr>
      <w:tr w:rsidR="00B3499B" w:rsidRPr="00B3499B" w14:paraId="5D6B93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5071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E0DB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D20CB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3D8D89" w14:textId="77777777" w:rsidR="00CF6E20" w:rsidRDefault="00CF6E20"/>
        </w:tc>
      </w:tr>
      <w:tr w:rsidR="00B3499B" w:rsidRPr="00B3499B" w14:paraId="15733F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A912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F2A2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21C9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AF1987" w14:textId="77777777" w:rsidR="00CF6E20" w:rsidRDefault="00CF6E20"/>
        </w:tc>
      </w:tr>
      <w:tr w:rsidR="00B3499B" w:rsidRPr="00B3499B" w14:paraId="47942EB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A8EA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EE4F10"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C08D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BA7A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EC589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0F49E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391AEB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D0001D" w14:textId="77777777" w:rsidR="00B3499B" w:rsidRPr="00B3499B" w:rsidRDefault="0051236B" w:rsidP="007C00FA">
            <w:pPr>
              <w:rPr>
                <w:rFonts w:cs="Arial"/>
                <w:bCs/>
                <w:color w:val="808080" w:themeColor="background1" w:themeShade="80"/>
                <w:sz w:val="16"/>
                <w:szCs w:val="14"/>
              </w:rPr>
            </w:pPr>
            <w:hyperlink r:id="rId10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A11AC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8CE74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E7879A" w14:textId="77777777" w:rsidR="006D5A3A" w:rsidRDefault="006D5A3A" w:rsidP="009A277F"/>
    <w:p w14:paraId="0B4A0DD8" w14:textId="77777777" w:rsidR="00E11189" w:rsidRPr="0017445F" w:rsidRDefault="00E11189" w:rsidP="00E11189">
      <w:pPr>
        <w:pStyle w:val="RERequirement"/>
        <w:shd w:val="clear" w:color="auto" w:fill="F2F2F2" w:themeFill="background1" w:themeFillShade="F2"/>
      </w:pPr>
      <w:bookmarkStart w:id="180" w:name="_b0cfd9a3c30bdda69c8a00832818b305"/>
      <w:bookmarkEnd w:id="180"/>
      <w:r>
        <w:t xml:space="preserve"> Do Not Disturb 1.5</w:t>
      </w:r>
    </w:p>
    <w:p w14:paraId="3301C45A" w14:textId="77777777" w:rsidR="00E11189" w:rsidRDefault="00E11189" w:rsidP="00E11189">
      <w:pPr>
        <w:rPr>
          <w:rFonts w:cs="Arial"/>
        </w:rPr>
      </w:pPr>
      <w:r>
        <w:rPr>
          <w:rFonts w:cs="Arial"/>
        </w:rPr>
        <w:t>If a zone has no users with URC, MSS shall allow the driver to activate/deactivate Do Not Disturb for this zone.</w:t>
      </w:r>
    </w:p>
    <w:p w14:paraId="65D682F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6FDB07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6B288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47C6C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6853C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38F4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can activate DND for a passenger if they do not have their phone connected to do it themselves.</w:t>
            </w:r>
          </w:p>
        </w:tc>
      </w:tr>
      <w:tr w:rsidR="00B3499B" w:rsidRPr="00B3499B" w14:paraId="22D5D3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53100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9A986A" w14:textId="77777777" w:rsidR="00CF6E20" w:rsidRDefault="00CF6E20"/>
        </w:tc>
      </w:tr>
      <w:tr w:rsidR="00B3499B" w:rsidRPr="00B3499B" w14:paraId="02AD5B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0CA58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815EA" w14:textId="77777777" w:rsidR="00CF6E20" w:rsidRDefault="00CF6E20"/>
        </w:tc>
      </w:tr>
      <w:tr w:rsidR="00B3499B" w:rsidRPr="00B3499B" w14:paraId="5FD5E2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2C70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A2EB7"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0EFDE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2F04C0" w14:textId="77777777" w:rsidR="00CF6E20" w:rsidRDefault="00CF6E20"/>
        </w:tc>
      </w:tr>
      <w:tr w:rsidR="00B3499B" w:rsidRPr="00B3499B" w14:paraId="69515D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70CD7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6F66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A741F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A0F80" w14:textId="77777777" w:rsidR="00CF6E20" w:rsidRDefault="00CF6E20"/>
        </w:tc>
      </w:tr>
      <w:tr w:rsidR="00B3499B" w:rsidRPr="00B3499B" w14:paraId="14BD74C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D7DB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4DFEB2"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0EBA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E0CC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CE4D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1C05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2C729B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3674C0" w14:textId="77777777" w:rsidR="00B3499B" w:rsidRPr="00B3499B" w:rsidRDefault="0051236B" w:rsidP="007C00FA">
            <w:pPr>
              <w:rPr>
                <w:rFonts w:cs="Arial"/>
                <w:bCs/>
                <w:color w:val="808080" w:themeColor="background1" w:themeShade="80"/>
                <w:sz w:val="16"/>
                <w:szCs w:val="14"/>
              </w:rPr>
            </w:pPr>
            <w:hyperlink r:id="rId10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29BDE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66D35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993623" w14:textId="77777777" w:rsidR="006D5A3A" w:rsidRDefault="006D5A3A" w:rsidP="009A277F"/>
    <w:p w14:paraId="09BECDEF" w14:textId="77777777" w:rsidR="00E11189" w:rsidRPr="0017445F" w:rsidRDefault="00E11189" w:rsidP="00E11189">
      <w:pPr>
        <w:pStyle w:val="RERequirement"/>
        <w:shd w:val="clear" w:color="auto" w:fill="F2F2F2" w:themeFill="background1" w:themeFillShade="F2"/>
      </w:pPr>
      <w:bookmarkStart w:id="181" w:name="_ba09f6e0352f7fc7f1b8e3745cf8595e"/>
      <w:bookmarkEnd w:id="181"/>
      <w:r>
        <w:t xml:space="preserve"> Do Not Disturb 1.8</w:t>
      </w:r>
    </w:p>
    <w:p w14:paraId="77EF0EE8" w14:textId="77777777" w:rsidR="00E11189" w:rsidRDefault="00E11189" w:rsidP="00E11189">
      <w:pPr>
        <w:rPr>
          <w:rFonts w:cs="Arial"/>
        </w:rPr>
      </w:pPr>
      <w:r>
        <w:rPr>
          <w:rFonts w:cs="Arial"/>
        </w:rPr>
        <w:t>If Do Not Disturb is active, MSS shall allow the driver to disable URC functionality for passengers.</w:t>
      </w:r>
    </w:p>
    <w:p w14:paraId="291BC64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D43D5A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917BB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7A690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67332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2BC8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can disable URC actions, even if a passenger has activated DND.</w:t>
            </w:r>
          </w:p>
        </w:tc>
      </w:tr>
      <w:tr w:rsidR="00B3499B" w:rsidRPr="00B3499B" w14:paraId="5B191B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FFB78F"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1BC7F" w14:textId="77777777" w:rsidR="00CF6E20" w:rsidRDefault="00CF6E20"/>
        </w:tc>
      </w:tr>
      <w:tr w:rsidR="00B3499B" w:rsidRPr="00B3499B" w14:paraId="4BCCF0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0E0A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78883" w14:textId="77777777" w:rsidR="00CF6E20" w:rsidRDefault="00CF6E20"/>
        </w:tc>
      </w:tr>
      <w:tr w:rsidR="00B3499B" w:rsidRPr="00B3499B" w14:paraId="4A2149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7ADE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620F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CC07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6F4E71" w14:textId="77777777" w:rsidR="00CF6E20" w:rsidRDefault="00CF6E20"/>
        </w:tc>
      </w:tr>
      <w:tr w:rsidR="00B3499B" w:rsidRPr="00B3499B" w14:paraId="77F9B0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8B95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A69A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736CF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27A534" w14:textId="77777777" w:rsidR="00CF6E20" w:rsidRDefault="00CF6E20"/>
        </w:tc>
      </w:tr>
      <w:tr w:rsidR="00B3499B" w:rsidRPr="00B3499B" w14:paraId="143C46C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CCA0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E0147D"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EC8F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179F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E19DE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745DB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BB55BB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73AEC2" w14:textId="77777777" w:rsidR="00B3499B" w:rsidRPr="00B3499B" w:rsidRDefault="0051236B" w:rsidP="007C00FA">
            <w:pPr>
              <w:rPr>
                <w:rFonts w:cs="Arial"/>
                <w:bCs/>
                <w:color w:val="808080" w:themeColor="background1" w:themeShade="80"/>
                <w:sz w:val="16"/>
                <w:szCs w:val="14"/>
              </w:rPr>
            </w:pPr>
            <w:hyperlink r:id="rId10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04355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7F6E4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8BC2B0" w14:textId="77777777" w:rsidR="006D5A3A" w:rsidRDefault="006D5A3A" w:rsidP="009A277F"/>
    <w:p w14:paraId="07B8998E" w14:textId="77777777" w:rsidR="00E11189" w:rsidRPr="0017445F" w:rsidRDefault="00E11189" w:rsidP="00E11189">
      <w:pPr>
        <w:pStyle w:val="RERequirement"/>
        <w:shd w:val="clear" w:color="auto" w:fill="F2F2F2" w:themeFill="background1" w:themeFillShade="F2"/>
      </w:pPr>
      <w:bookmarkStart w:id="182" w:name="_32871595d5d4d4f9f7244336780726a9"/>
      <w:bookmarkEnd w:id="182"/>
      <w:r>
        <w:t xml:space="preserve"> Phone Calls 1.10</w:t>
      </w:r>
    </w:p>
    <w:p w14:paraId="4FE7983A" w14:textId="77777777" w:rsidR="00E11189" w:rsidRDefault="00E11189" w:rsidP="00E11189">
      <w:pPr>
        <w:rPr>
          <w:rFonts w:cs="Arial"/>
        </w:rPr>
      </w:pPr>
      <w:r>
        <w:rPr>
          <w:rFonts w:cs="Arial"/>
        </w:rPr>
        <w:t>When there is an active phone call in Zone Mode, MSS shall prevent the driver from pushing the vehicle into the "2 Zone Configuration"</w:t>
      </w:r>
    </w:p>
    <w:p w14:paraId="02C7D96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EDB20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B8F8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D13E7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D325F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508E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there is a phone call in the vehicle, "2 Zone Audio Share" cannot be activated</w:t>
            </w:r>
          </w:p>
        </w:tc>
      </w:tr>
      <w:tr w:rsidR="00B3499B" w:rsidRPr="00B3499B" w14:paraId="13A178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4BD9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9FCBB" w14:textId="77777777" w:rsidR="00CF6E20" w:rsidRDefault="00CF6E20"/>
        </w:tc>
      </w:tr>
      <w:tr w:rsidR="00B3499B" w:rsidRPr="00B3499B" w14:paraId="24B299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BE67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E614A3" w14:textId="77777777" w:rsidR="00CF6E20" w:rsidRDefault="00CF6E20"/>
        </w:tc>
      </w:tr>
      <w:tr w:rsidR="00B3499B" w:rsidRPr="00B3499B" w14:paraId="1FAB65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9D17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4D44F"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E1C91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B8073" w14:textId="77777777" w:rsidR="00CF6E20" w:rsidRDefault="00CF6E20"/>
        </w:tc>
      </w:tr>
      <w:tr w:rsidR="00B3499B" w:rsidRPr="00B3499B" w14:paraId="7A8A96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3D3C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F23A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385CC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4CB362" w14:textId="77777777" w:rsidR="00CF6E20" w:rsidRDefault="00CF6E20"/>
        </w:tc>
      </w:tr>
      <w:tr w:rsidR="00B3499B" w:rsidRPr="00B3499B" w14:paraId="415ED1D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ABA70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336879"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BB4E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973485"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C693C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21163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29025B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A4067B" w14:textId="77777777" w:rsidR="00B3499B" w:rsidRPr="00B3499B" w:rsidRDefault="0051236B" w:rsidP="007C00FA">
            <w:pPr>
              <w:rPr>
                <w:rFonts w:cs="Arial"/>
                <w:bCs/>
                <w:color w:val="808080" w:themeColor="background1" w:themeShade="80"/>
                <w:sz w:val="16"/>
                <w:szCs w:val="14"/>
              </w:rPr>
            </w:pPr>
            <w:hyperlink r:id="rId10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99886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13C59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02F077" w14:textId="77777777" w:rsidR="006D5A3A" w:rsidRDefault="006D5A3A" w:rsidP="009A277F"/>
    <w:p w14:paraId="7ECFADB0" w14:textId="77777777" w:rsidR="00E11189" w:rsidRPr="0017445F" w:rsidRDefault="00E11189" w:rsidP="00E11189">
      <w:pPr>
        <w:pStyle w:val="RERequirement"/>
        <w:shd w:val="clear" w:color="auto" w:fill="F2F2F2" w:themeFill="background1" w:themeFillShade="F2"/>
      </w:pPr>
      <w:bookmarkStart w:id="183" w:name="_f0d583257619416e1f91d9a8bbf2971a"/>
      <w:bookmarkEnd w:id="183"/>
      <w:r>
        <w:t xml:space="preserve"> Row to Row Communication 1.5</w:t>
      </w:r>
    </w:p>
    <w:p w14:paraId="00473C71" w14:textId="77777777" w:rsidR="00E11189" w:rsidRDefault="00E11189" w:rsidP="00E11189">
      <w:pPr>
        <w:rPr>
          <w:rFonts w:cs="Arial"/>
        </w:rPr>
      </w:pPr>
      <w:r>
        <w:rPr>
          <w:rFonts w:cs="Arial"/>
        </w:rPr>
        <w:t>MSS shall temporarily disable In-Car Communication when Voice Recognition is activated and will resume In-Car Communication once Voice Recognition session is completed.</w:t>
      </w:r>
    </w:p>
    <w:p w14:paraId="47E6662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45BA8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9113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862B7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10ACC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0ED7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ICC will be turned off when Voice Recogniton is activated.</w:t>
            </w:r>
          </w:p>
        </w:tc>
      </w:tr>
      <w:tr w:rsidR="00B3499B" w:rsidRPr="00B3499B" w14:paraId="487906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1E492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A4580" w14:textId="77777777" w:rsidR="00CF6E20" w:rsidRDefault="00CF6E20"/>
        </w:tc>
      </w:tr>
      <w:tr w:rsidR="00B3499B" w:rsidRPr="00B3499B" w14:paraId="17390F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C70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DDAA1" w14:textId="77777777" w:rsidR="00CF6E20" w:rsidRDefault="00CF6E20"/>
        </w:tc>
      </w:tr>
      <w:tr w:rsidR="00B3499B" w:rsidRPr="00B3499B" w14:paraId="283145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0D61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2B508"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17CAF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D2A5D9" w14:textId="77777777" w:rsidR="00CF6E20" w:rsidRDefault="00CF6E20"/>
        </w:tc>
      </w:tr>
      <w:tr w:rsidR="00B3499B" w:rsidRPr="00B3499B" w14:paraId="048070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7DD4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302E3A"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6A4D9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2EC677" w14:textId="77777777" w:rsidR="00CF6E20" w:rsidRDefault="00CF6E20"/>
        </w:tc>
      </w:tr>
      <w:tr w:rsidR="00B3499B" w:rsidRPr="00B3499B" w14:paraId="486A3AB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627A6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FF3948"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553E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0891A"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888F8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F6E2D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8BFF4D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5C2134" w14:textId="77777777" w:rsidR="00B3499B" w:rsidRPr="00B3499B" w:rsidRDefault="0051236B" w:rsidP="007C00FA">
            <w:pPr>
              <w:rPr>
                <w:rFonts w:cs="Arial"/>
                <w:bCs/>
                <w:color w:val="808080" w:themeColor="background1" w:themeShade="80"/>
                <w:sz w:val="16"/>
                <w:szCs w:val="14"/>
              </w:rPr>
            </w:pPr>
            <w:hyperlink r:id="rId11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7298B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5A642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1FE3ED" w14:textId="77777777" w:rsidR="006D5A3A" w:rsidRDefault="006D5A3A" w:rsidP="009A277F"/>
    <w:p w14:paraId="6D77A115" w14:textId="77777777" w:rsidR="00E11189" w:rsidRPr="0017445F" w:rsidRDefault="00E11189" w:rsidP="00E11189">
      <w:pPr>
        <w:pStyle w:val="RERequirement"/>
        <w:shd w:val="clear" w:color="auto" w:fill="F2F2F2" w:themeFill="background1" w:themeFillShade="F2"/>
      </w:pPr>
      <w:bookmarkStart w:id="184" w:name="_d456d61aa44e4d1c180f9b7b68d092e9"/>
      <w:bookmarkEnd w:id="184"/>
      <w:r>
        <w:t xml:space="preserve"> Phone Calls 1.9</w:t>
      </w:r>
    </w:p>
    <w:p w14:paraId="216BA65B" w14:textId="77777777" w:rsidR="00E11189" w:rsidRDefault="00E11189" w:rsidP="00E11189">
      <w:pPr>
        <w:rPr>
          <w:rFonts w:cs="Arial"/>
        </w:rPr>
      </w:pPr>
      <w:r>
        <w:rPr>
          <w:rFonts w:cs="Arial"/>
        </w:rPr>
        <w:t>When there is an active phone call in Zone Mode, MSS shall prevent the driver from pushing the vehicle to Cabin Mode.</w:t>
      </w:r>
    </w:p>
    <w:p w14:paraId="39D9B11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D9C5F1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6CD7B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02E36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81C6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6F76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there is a phone call in the vehicle, Cabin mode cannot be activated.</w:t>
            </w:r>
          </w:p>
        </w:tc>
      </w:tr>
      <w:tr w:rsidR="00B3499B" w:rsidRPr="00B3499B" w14:paraId="710351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DAD3D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E25F7" w14:textId="77777777" w:rsidR="00CF6E20" w:rsidRDefault="00CF6E20"/>
        </w:tc>
      </w:tr>
      <w:tr w:rsidR="00B3499B" w:rsidRPr="00B3499B" w14:paraId="3849BC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743C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0BF5A" w14:textId="77777777" w:rsidR="00CF6E20" w:rsidRDefault="00CF6E20"/>
        </w:tc>
      </w:tr>
      <w:tr w:rsidR="00B3499B" w:rsidRPr="00B3499B" w14:paraId="67F67A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429E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8D89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EADA5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C85875" w14:textId="77777777" w:rsidR="00CF6E20" w:rsidRDefault="00CF6E20"/>
        </w:tc>
      </w:tr>
      <w:tr w:rsidR="00B3499B" w:rsidRPr="00B3499B" w14:paraId="68FB71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8BC1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530D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8EE0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438969" w14:textId="77777777" w:rsidR="00CF6E20" w:rsidRDefault="00CF6E20"/>
        </w:tc>
      </w:tr>
      <w:tr w:rsidR="00B3499B" w:rsidRPr="00B3499B" w14:paraId="6935270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2603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72D396"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2BE9A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F5C12"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6C056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189C6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DACB49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2660C7" w14:textId="77777777" w:rsidR="00B3499B" w:rsidRPr="00B3499B" w:rsidRDefault="0051236B" w:rsidP="007C00FA">
            <w:pPr>
              <w:rPr>
                <w:rFonts w:cs="Arial"/>
                <w:bCs/>
                <w:color w:val="808080" w:themeColor="background1" w:themeShade="80"/>
                <w:sz w:val="16"/>
                <w:szCs w:val="14"/>
              </w:rPr>
            </w:pPr>
            <w:hyperlink r:id="rId11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5B7F1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279C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9904FB" w14:textId="77777777" w:rsidR="006D5A3A" w:rsidRDefault="006D5A3A" w:rsidP="009A277F"/>
    <w:p w14:paraId="3A610267" w14:textId="77777777" w:rsidR="00E11189" w:rsidRPr="0017445F" w:rsidRDefault="00E11189" w:rsidP="00E11189">
      <w:pPr>
        <w:pStyle w:val="RERequirement"/>
        <w:shd w:val="clear" w:color="auto" w:fill="F2F2F2" w:themeFill="background1" w:themeFillShade="F2"/>
      </w:pPr>
      <w:bookmarkStart w:id="185" w:name="_44a4d59383f818f1832cb1537c584706"/>
      <w:bookmarkEnd w:id="185"/>
      <w:r>
        <w:t xml:space="preserve"> Shared Media 1.9</w:t>
      </w:r>
    </w:p>
    <w:p w14:paraId="36A5EE81" w14:textId="77777777" w:rsidR="00E11189" w:rsidRDefault="00E11189" w:rsidP="00E11189">
      <w:pPr>
        <w:rPr>
          <w:rFonts w:cs="Arial"/>
        </w:rPr>
      </w:pPr>
      <w:r>
        <w:rPr>
          <w:rFonts w:cs="Arial"/>
        </w:rPr>
        <w:t>MSS shall prompt the driver for a share request for any requests that changes driver audio.</w:t>
      </w:r>
    </w:p>
    <w:p w14:paraId="16BB907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CA13B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A241F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0850E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37C5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A70C0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will receive a prompt whenever a share request affects driver audio.</w:t>
            </w:r>
          </w:p>
        </w:tc>
      </w:tr>
      <w:tr w:rsidR="00B3499B" w:rsidRPr="00B3499B" w14:paraId="6B5801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9B42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FE66F" w14:textId="77777777" w:rsidR="00CF6E20" w:rsidRDefault="00CF6E20"/>
        </w:tc>
      </w:tr>
      <w:tr w:rsidR="00B3499B" w:rsidRPr="00B3499B" w14:paraId="0E93EB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95A1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26119" w14:textId="77777777" w:rsidR="00CF6E20" w:rsidRDefault="00CF6E20"/>
        </w:tc>
      </w:tr>
      <w:tr w:rsidR="00B3499B" w:rsidRPr="00B3499B" w14:paraId="5607F5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00BF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78DF9"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9E466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FE9E34" w14:textId="77777777" w:rsidR="00CF6E20" w:rsidRDefault="00CF6E20"/>
        </w:tc>
      </w:tr>
      <w:tr w:rsidR="00B3499B" w:rsidRPr="00B3499B" w14:paraId="38BB05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6BA95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B736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97DEC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49A13B" w14:textId="77777777" w:rsidR="00CF6E20" w:rsidRDefault="00CF6E20"/>
        </w:tc>
      </w:tr>
      <w:tr w:rsidR="00B3499B" w:rsidRPr="00B3499B" w14:paraId="22E3F45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F4B74"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8E8B51"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364B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C76FC"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2D709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45694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6476EA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21DF56" w14:textId="77777777" w:rsidR="00B3499B" w:rsidRPr="00B3499B" w:rsidRDefault="0051236B" w:rsidP="007C00FA">
            <w:pPr>
              <w:rPr>
                <w:rFonts w:cs="Arial"/>
                <w:bCs/>
                <w:color w:val="808080" w:themeColor="background1" w:themeShade="80"/>
                <w:sz w:val="16"/>
                <w:szCs w:val="14"/>
              </w:rPr>
            </w:pPr>
            <w:hyperlink r:id="rId11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81BA6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D8412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6D9499" w14:textId="77777777" w:rsidR="006D5A3A" w:rsidRDefault="006D5A3A" w:rsidP="009A277F"/>
    <w:p w14:paraId="1FEAA2CD" w14:textId="77777777" w:rsidR="00E11189" w:rsidRPr="0017445F" w:rsidRDefault="00E11189" w:rsidP="00E11189">
      <w:pPr>
        <w:pStyle w:val="RERequirement"/>
        <w:shd w:val="clear" w:color="auto" w:fill="F2F2F2" w:themeFill="background1" w:themeFillShade="F2"/>
      </w:pPr>
      <w:bookmarkStart w:id="186" w:name="_06f77d0e3f07fd373f6818eeb6634435"/>
      <w:bookmarkEnd w:id="186"/>
      <w:r>
        <w:t xml:space="preserve"> Row to Row Communication 1.9</w:t>
      </w:r>
    </w:p>
    <w:p w14:paraId="077457A3" w14:textId="77777777" w:rsidR="00E11189" w:rsidRDefault="00E11189" w:rsidP="00E11189">
      <w:pPr>
        <w:rPr>
          <w:rFonts w:cs="Arial"/>
        </w:rPr>
      </w:pPr>
      <w:r>
        <w:rPr>
          <w:rFonts w:cs="Arial"/>
        </w:rPr>
        <w:t>If a passenger activates ICC via URC, the driver shall receive a prompt alerting for the activation.</w:t>
      </w:r>
    </w:p>
    <w:p w14:paraId="1552AE6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7BB613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FA7DD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16371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CBA2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ED8E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driver needs to be alerted if a passenger activates ICC</w:t>
            </w:r>
          </w:p>
        </w:tc>
      </w:tr>
      <w:tr w:rsidR="00B3499B" w:rsidRPr="00B3499B" w14:paraId="7CBE44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0351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EA289" w14:textId="77777777" w:rsidR="00CF6E20" w:rsidRDefault="00CF6E20"/>
        </w:tc>
      </w:tr>
      <w:tr w:rsidR="00B3499B" w:rsidRPr="00B3499B" w14:paraId="501927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A91E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C092E" w14:textId="77777777" w:rsidR="00CF6E20" w:rsidRDefault="00CF6E20"/>
        </w:tc>
      </w:tr>
      <w:tr w:rsidR="00B3499B" w:rsidRPr="00B3499B" w14:paraId="1CB488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166B9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9F884"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2F9B3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62A730" w14:textId="77777777" w:rsidR="00CF6E20" w:rsidRDefault="00CF6E20"/>
        </w:tc>
      </w:tr>
      <w:tr w:rsidR="00B3499B" w:rsidRPr="00B3499B" w14:paraId="2FB477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F3A1D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46BE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FB681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5DE0E" w14:textId="77777777" w:rsidR="00CF6E20" w:rsidRDefault="00CF6E20"/>
        </w:tc>
      </w:tr>
      <w:tr w:rsidR="00B3499B" w:rsidRPr="00B3499B" w14:paraId="5A15CB1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56A79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67B2D4"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4559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4753E"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62C13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9C026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47DB1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1D13E4" w14:textId="77777777" w:rsidR="00B3499B" w:rsidRPr="00B3499B" w:rsidRDefault="0051236B" w:rsidP="007C00FA">
            <w:pPr>
              <w:rPr>
                <w:rFonts w:cs="Arial"/>
                <w:bCs/>
                <w:color w:val="808080" w:themeColor="background1" w:themeShade="80"/>
                <w:sz w:val="16"/>
                <w:szCs w:val="14"/>
              </w:rPr>
            </w:pPr>
            <w:hyperlink r:id="rId11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90BFD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1C3C7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AD2752" w14:textId="77777777" w:rsidR="006D5A3A" w:rsidRDefault="006D5A3A" w:rsidP="009A277F"/>
    <w:p w14:paraId="25CA7272" w14:textId="77777777" w:rsidR="00E11189" w:rsidRPr="0017445F" w:rsidRDefault="00E11189" w:rsidP="00E11189">
      <w:pPr>
        <w:pStyle w:val="RERequirement"/>
        <w:shd w:val="clear" w:color="auto" w:fill="F2F2F2" w:themeFill="background1" w:themeFillShade="F2"/>
      </w:pPr>
      <w:bookmarkStart w:id="187" w:name="_961a9cc8c66cbaec151214ef0f443cda"/>
      <w:bookmarkEnd w:id="187"/>
      <w:r>
        <w:t xml:space="preserve"> Row to Row Communication 1.6</w:t>
      </w:r>
    </w:p>
    <w:p w14:paraId="62954A6A" w14:textId="77777777" w:rsidR="00E11189" w:rsidRDefault="00E11189" w:rsidP="00E11189">
      <w:pPr>
        <w:rPr>
          <w:rFonts w:cs="Arial"/>
        </w:rPr>
      </w:pPr>
      <w:r>
        <w:rPr>
          <w:rFonts w:cs="Arial"/>
        </w:rPr>
        <w:t>MSS shall temporarily disable In-Car Communication when Captain's Announcement is activated, and will resume In-Car Communication when Captain's Announcement is completed.</w:t>
      </w:r>
    </w:p>
    <w:p w14:paraId="1454BDE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5FB9B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05B79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DA5FF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4C0B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192B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ICC will be turned off when CA is activated.</w:t>
            </w:r>
          </w:p>
        </w:tc>
      </w:tr>
      <w:tr w:rsidR="00B3499B" w:rsidRPr="00B3499B" w14:paraId="6916EC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3B73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84D36" w14:textId="77777777" w:rsidR="00CF6E20" w:rsidRDefault="00CF6E20"/>
        </w:tc>
      </w:tr>
      <w:tr w:rsidR="00B3499B" w:rsidRPr="00B3499B" w14:paraId="4DC91C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C995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31D54" w14:textId="77777777" w:rsidR="00CF6E20" w:rsidRDefault="00CF6E20"/>
        </w:tc>
      </w:tr>
      <w:tr w:rsidR="00B3499B" w:rsidRPr="00B3499B" w14:paraId="2E315E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14D7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66F01"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D54D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9D00B7" w14:textId="77777777" w:rsidR="00CF6E20" w:rsidRDefault="00CF6E20"/>
        </w:tc>
      </w:tr>
      <w:tr w:rsidR="00B3499B" w:rsidRPr="00B3499B" w14:paraId="74CEC0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FB602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48A2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455F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733BED" w14:textId="77777777" w:rsidR="00CF6E20" w:rsidRDefault="00CF6E20"/>
        </w:tc>
      </w:tr>
      <w:tr w:rsidR="00B3499B" w:rsidRPr="00B3499B" w14:paraId="7D40B83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5FA9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5B27D4" w14:textId="77777777" w:rsidR="00CF6E20" w:rsidRDefault="00CF6E2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3D9F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DAC93" w14:textId="77777777" w:rsidR="00CF6E20" w:rsidRDefault="00CF6E2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F2670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68744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75B416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E88860" w14:textId="77777777" w:rsidR="00B3499B" w:rsidRPr="00B3499B" w:rsidRDefault="0051236B" w:rsidP="007C00FA">
            <w:pPr>
              <w:rPr>
                <w:rFonts w:cs="Arial"/>
                <w:bCs/>
                <w:color w:val="808080" w:themeColor="background1" w:themeShade="80"/>
                <w:sz w:val="16"/>
                <w:szCs w:val="14"/>
              </w:rPr>
            </w:pPr>
            <w:hyperlink r:id="rId11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C495B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B0EC0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E9C2A0" w14:textId="77777777" w:rsidR="006D5A3A" w:rsidRDefault="006D5A3A" w:rsidP="009A277F"/>
    <w:p w14:paraId="5135D075" w14:textId="23EE425D" w:rsidR="001A180F" w:rsidRPr="001A180F" w:rsidRDefault="008759BF" w:rsidP="001A180F">
      <w:pPr>
        <w:pStyle w:val="Heading2"/>
      </w:pPr>
      <w:bookmarkStart w:id="188" w:name="_Toc12531078"/>
      <w:bookmarkStart w:id="189" w:name="_Toc435447963"/>
      <w:r>
        <w:t>Other Requirements</w:t>
      </w:r>
      <w:bookmarkEnd w:id="188"/>
      <w:bookmarkEnd w:id="189"/>
    </w:p>
    <w:p w14:paraId="188B03CE" w14:textId="77777777" w:rsidR="001A180F" w:rsidRDefault="001A180F" w:rsidP="008759BF">
      <w:pPr>
        <w:pStyle w:val="Heading3"/>
      </w:pPr>
      <w:bookmarkStart w:id="190" w:name="_Toc12531079"/>
      <w:bookmarkStart w:id="191" w:name="_Toc435447964"/>
      <w:r>
        <w:t>Design Requirements</w:t>
      </w:r>
      <w:bookmarkEnd w:id="190"/>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92" w:name="_Toc12531080"/>
      <w:r>
        <w:t>Manufacturing Requirements</w:t>
      </w:r>
      <w:bookmarkEnd w:id="191"/>
      <w:bookmarkEnd w:id="192"/>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93"/>
      <w:r w:rsidRPr="00FE1A48">
        <w:rPr>
          <w:color w:val="808080" w:themeColor="background1" w:themeShade="80"/>
        </w:rPr>
        <w:t>No Manufacturing Requirements specified.</w:t>
      </w:r>
      <w:commentRangeEnd w:id="193"/>
      <w:r w:rsidR="00FE1A48">
        <w:rPr>
          <w:rStyle w:val="CommentReference"/>
          <w:rFonts w:ascii="Times New Roman" w:hAnsi="Times New Roman"/>
        </w:rPr>
        <w:commentReference w:id="193"/>
      </w:r>
    </w:p>
    <w:p w14:paraId="14D9D5AD" w14:textId="77777777" w:rsidR="008759BF" w:rsidRDefault="008759BF" w:rsidP="008759BF">
      <w:pPr>
        <w:pStyle w:val="Heading3"/>
      </w:pPr>
      <w:bookmarkStart w:id="194" w:name="_Toc12531081"/>
      <w:bookmarkStart w:id="195" w:name="_Toc435447965"/>
      <w:r>
        <w:t>Service Requirements</w:t>
      </w:r>
      <w:bookmarkEnd w:id="194"/>
      <w:bookmarkEnd w:id="195"/>
    </w:p>
    <w:p w14:paraId="65F9C0F5" w14:textId="77777777" w:rsidR="007A03E0" w:rsidRDefault="007A03E0" w:rsidP="009A277F"/>
    <w:p w14:paraId="65743403" w14:textId="77777777" w:rsidR="009A277F" w:rsidRPr="00D63FB5" w:rsidRDefault="009A277F" w:rsidP="009A277F">
      <w:pPr>
        <w:rPr>
          <w:color w:val="7F7F7F" w:themeColor="text1" w:themeTint="80"/>
        </w:rPr>
      </w:pPr>
      <w:commentRangeStart w:id="196"/>
      <w:r w:rsidRPr="00D63FB5">
        <w:rPr>
          <w:color w:val="7F7F7F" w:themeColor="text1" w:themeTint="80"/>
        </w:rPr>
        <w:t>No Service Requirements specified.</w:t>
      </w:r>
      <w:commentRangeEnd w:id="196"/>
      <w:r>
        <w:rPr>
          <w:rStyle w:val="CommentReference"/>
          <w:rFonts w:ascii="Times New Roman" w:hAnsi="Times New Roman"/>
        </w:rPr>
        <w:commentReference w:id="196"/>
      </w:r>
    </w:p>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97" w:name="_Toc12531082"/>
      <w:bookmarkStart w:id="198" w:name="_Toc435447966"/>
      <w:r>
        <w:t>After Sales Requirements</w:t>
      </w:r>
      <w:bookmarkEnd w:id="197"/>
      <w:bookmarkEnd w:id="198"/>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99"/>
      <w:r w:rsidRPr="00D63FB5">
        <w:rPr>
          <w:color w:val="7F7F7F" w:themeColor="text1" w:themeTint="80"/>
        </w:rPr>
        <w:t>No After Sales Requirements specified.</w:t>
      </w:r>
      <w:commentRangeEnd w:id="199"/>
      <w:r w:rsidRPr="00D63FB5">
        <w:rPr>
          <w:rStyle w:val="CommentReference"/>
          <w:rFonts w:ascii="Times New Roman" w:hAnsi="Times New Roman"/>
          <w:color w:val="7F7F7F" w:themeColor="text1" w:themeTint="80"/>
        </w:rPr>
        <w:commentReference w:id="199"/>
      </w:r>
    </w:p>
    <w:p w14:paraId="434024FE" w14:textId="044B51A8" w:rsidR="008759BF" w:rsidRDefault="008759BF" w:rsidP="008759BF">
      <w:pPr>
        <w:pStyle w:val="Heading3"/>
      </w:pPr>
      <w:bookmarkStart w:id="200" w:name="_Toc12531083"/>
      <w:bookmarkStart w:id="201" w:name="_Toc273425167"/>
      <w:bookmarkStart w:id="202" w:name="_Toc435447967"/>
      <w:r>
        <w:t xml:space="preserve">Process </w:t>
      </w:r>
      <w:r w:rsidR="00D71A31">
        <w:t>R</w:t>
      </w:r>
      <w:r>
        <w:t>equirements</w:t>
      </w:r>
      <w:bookmarkEnd w:id="200"/>
      <w:bookmarkEnd w:id="201"/>
      <w:bookmarkEnd w:id="202"/>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203"/>
      <w:r w:rsidRPr="00D63FB5">
        <w:rPr>
          <w:color w:val="7F7F7F" w:themeColor="text1" w:themeTint="80"/>
        </w:rPr>
        <w:t>No Process Requirements specified.</w:t>
      </w:r>
      <w:commentRangeEnd w:id="203"/>
      <w:r>
        <w:rPr>
          <w:rStyle w:val="CommentReference"/>
          <w:rFonts w:ascii="Times New Roman" w:hAnsi="Times New Roman"/>
        </w:rPr>
        <w:commentReference w:id="203"/>
      </w:r>
    </w:p>
    <w:p w14:paraId="1E71419A" w14:textId="77777777" w:rsidR="00B924AD" w:rsidRDefault="00D808DC" w:rsidP="0059666E">
      <w:pPr>
        <w:pStyle w:val="Heading1"/>
      </w:pPr>
      <w:bookmarkStart w:id="204" w:name="_Ref513649109"/>
      <w:bookmarkStart w:id="205" w:name="_Toc12531085"/>
      <w:bookmarkStart w:id="206" w:name="_Ref513649114"/>
      <w:r>
        <w:lastRenderedPageBreak/>
        <w:t>Functional Safety</w:t>
      </w:r>
      <w:bookmarkEnd w:id="204"/>
      <w:bookmarkEnd w:id="205"/>
      <w:bookmarkEnd w:id="206"/>
    </w:p>
    <w:p w14:paraId="4DA338AD" w14:textId="77777777" w:rsidR="00B924AD" w:rsidRDefault="00B924AD" w:rsidP="0059666E">
      <w:pPr>
        <w:pStyle w:val="Heading2"/>
      </w:pPr>
      <w:bookmarkStart w:id="207" w:name="_Toc12531086"/>
      <w:bookmarkStart w:id="208" w:name="_Toc454970192"/>
      <w:bookmarkStart w:id="209" w:name="_Toc457382175"/>
      <w:r>
        <w:t>System Behaviors for HARA</w:t>
      </w:r>
      <w:bookmarkEnd w:id="207"/>
      <w:bookmarkEnd w:id="208"/>
      <w:bookmarkEnd w:id="209"/>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7423E2">
        <w:trPr>
          <w:trHeight w:val="350"/>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69BC3BF2" w14:textId="77777777" w:rsidR="00CF6E20" w:rsidRDefault="00CF6E20"/>
        </w:tc>
        <w:tc>
          <w:tcPr>
            <w:tcW w:w="3888" w:type="dxa"/>
            <w:vAlign w:val="center"/>
          </w:tcPr>
          <w:p w14:paraId="7A06971F" w14:textId="77777777" w:rsidR="007423E2" w:rsidRDefault="007423E2" w:rsidP="00A8009D">
            <w:r>
              <w:t>Activate Share In Audio Stream</w:t>
            </w:r>
          </w:p>
          <w:p w14:paraId="53CD40F0" w14:textId="79144BB9" w:rsidR="007423E2" w:rsidRPr="00AC15B9" w:rsidRDefault="007423E2" w:rsidP="00A8009D"/>
        </w:tc>
        <w:tc>
          <w:tcPr>
            <w:tcW w:w="3888" w:type="dxa"/>
          </w:tcPr>
          <w:p w14:paraId="7554AAF2" w14:textId="77777777" w:rsidR="00CF6E20" w:rsidRDefault="00CF6E20"/>
        </w:tc>
      </w:tr>
      <w:tr w:rsidR="007423E2" w14:paraId="3C75A341" w14:textId="77777777" w:rsidTr="007423E2">
        <w:trPr>
          <w:trHeight w:val="323"/>
          <w:jc w:val="center"/>
        </w:trPr>
        <w:tc>
          <w:tcPr>
            <w:tcW w:w="2628" w:type="dxa"/>
            <w:vAlign w:val="center"/>
          </w:tcPr>
          <w:p w14:paraId="4C2F05AB" w14:textId="77777777" w:rsidR="00CF6E20" w:rsidRDefault="00CF6E20"/>
        </w:tc>
        <w:tc>
          <w:tcPr>
            <w:tcW w:w="3888" w:type="dxa"/>
            <w:vAlign w:val="center"/>
          </w:tcPr>
          <w:p w14:paraId="42F93F6C" w14:textId="77777777" w:rsidR="007423E2" w:rsidRDefault="007423E2" w:rsidP="00A8009D">
            <w:r>
              <w:t>Deactivate Nagviation Prompts</w:t>
            </w:r>
          </w:p>
          <w:p w14:paraId="6F02E4F4" w14:textId="77777777" w:rsidR="007423E2" w:rsidRPr="00AC15B9" w:rsidRDefault="007423E2" w:rsidP="00A8009D"/>
        </w:tc>
        <w:tc>
          <w:tcPr>
            <w:tcW w:w="3888" w:type="dxa"/>
          </w:tcPr>
          <w:p w14:paraId="5D1652DC" w14:textId="77777777" w:rsidR="00CF6E20" w:rsidRDefault="00CF6E20"/>
        </w:tc>
      </w:tr>
      <w:tr w:rsidR="007423E2" w14:paraId="5E1C7F2D" w14:textId="77777777" w:rsidTr="007423E2">
        <w:trPr>
          <w:trHeight w:val="323"/>
          <w:jc w:val="center"/>
        </w:trPr>
        <w:tc>
          <w:tcPr>
            <w:tcW w:w="2628" w:type="dxa"/>
            <w:vAlign w:val="center"/>
          </w:tcPr>
          <w:p w14:paraId="0804CC95" w14:textId="77777777" w:rsidR="00CF6E20" w:rsidRDefault="00CF6E20"/>
        </w:tc>
        <w:tc>
          <w:tcPr>
            <w:tcW w:w="3888" w:type="dxa"/>
            <w:vAlign w:val="center"/>
          </w:tcPr>
          <w:p w14:paraId="3B292D0C" w14:textId="77777777" w:rsidR="007423E2" w:rsidRDefault="007423E2" w:rsidP="00A8009D">
            <w:r>
              <w:t>Deactivate Do Not Disturb</w:t>
            </w:r>
          </w:p>
          <w:p w14:paraId="35B1F2B0" w14:textId="77777777" w:rsidR="007423E2" w:rsidRPr="00AC15B9" w:rsidRDefault="007423E2" w:rsidP="00A8009D"/>
        </w:tc>
        <w:tc>
          <w:tcPr>
            <w:tcW w:w="3888" w:type="dxa"/>
          </w:tcPr>
          <w:p w14:paraId="06B80ECD" w14:textId="77777777" w:rsidR="00CF6E20" w:rsidRDefault="00CF6E20"/>
        </w:tc>
      </w:tr>
      <w:tr w:rsidR="007423E2" w14:paraId="7C910B94" w14:textId="77777777" w:rsidTr="007423E2">
        <w:trPr>
          <w:trHeight w:val="323"/>
          <w:jc w:val="center"/>
        </w:trPr>
        <w:tc>
          <w:tcPr>
            <w:tcW w:w="2628" w:type="dxa"/>
            <w:vAlign w:val="center"/>
          </w:tcPr>
          <w:p w14:paraId="0647BDBD" w14:textId="77777777" w:rsidR="00CF6E20" w:rsidRDefault="00CF6E20"/>
        </w:tc>
        <w:tc>
          <w:tcPr>
            <w:tcW w:w="3888" w:type="dxa"/>
            <w:vAlign w:val="center"/>
          </w:tcPr>
          <w:p w14:paraId="0946ADB7" w14:textId="77777777" w:rsidR="007423E2" w:rsidRDefault="007423E2" w:rsidP="00A8009D">
            <w:r>
              <w:t>Display MSS Status</w:t>
            </w:r>
          </w:p>
          <w:p w14:paraId="778305D7" w14:textId="77777777" w:rsidR="007423E2" w:rsidRPr="00AC15B9" w:rsidRDefault="007423E2" w:rsidP="00A8009D"/>
        </w:tc>
        <w:tc>
          <w:tcPr>
            <w:tcW w:w="3888" w:type="dxa"/>
          </w:tcPr>
          <w:p w14:paraId="78840A6E" w14:textId="77777777" w:rsidR="00CF6E20" w:rsidRDefault="00CF6E20"/>
        </w:tc>
      </w:tr>
      <w:tr w:rsidR="007423E2" w14:paraId="534410A9" w14:textId="77777777" w:rsidTr="007423E2">
        <w:trPr>
          <w:trHeight w:val="323"/>
          <w:jc w:val="center"/>
        </w:trPr>
        <w:tc>
          <w:tcPr>
            <w:tcW w:w="2628" w:type="dxa"/>
            <w:vAlign w:val="center"/>
          </w:tcPr>
          <w:p w14:paraId="63762313" w14:textId="77777777" w:rsidR="00CF6E20" w:rsidRDefault="00CF6E20"/>
        </w:tc>
        <w:tc>
          <w:tcPr>
            <w:tcW w:w="3888" w:type="dxa"/>
            <w:vAlign w:val="center"/>
          </w:tcPr>
          <w:p w14:paraId="462C88E9" w14:textId="77777777" w:rsidR="007423E2" w:rsidRDefault="007423E2" w:rsidP="00A8009D">
            <w:r>
              <w:t>Activate Make an MSS Phone Call</w:t>
            </w:r>
          </w:p>
          <w:p w14:paraId="358D39E6" w14:textId="77777777" w:rsidR="007423E2" w:rsidRPr="00AC15B9" w:rsidRDefault="007423E2" w:rsidP="00A8009D"/>
        </w:tc>
        <w:tc>
          <w:tcPr>
            <w:tcW w:w="3888" w:type="dxa"/>
          </w:tcPr>
          <w:p w14:paraId="05F2EB93" w14:textId="77777777" w:rsidR="00CF6E20" w:rsidRDefault="00CF6E20"/>
        </w:tc>
      </w:tr>
      <w:tr w:rsidR="007423E2" w14:paraId="41C1D4BF" w14:textId="77777777" w:rsidTr="007423E2">
        <w:trPr>
          <w:trHeight w:val="323"/>
          <w:jc w:val="center"/>
        </w:trPr>
        <w:tc>
          <w:tcPr>
            <w:tcW w:w="2628" w:type="dxa"/>
            <w:vAlign w:val="center"/>
          </w:tcPr>
          <w:p w14:paraId="75400E50" w14:textId="77777777" w:rsidR="00CF6E20" w:rsidRDefault="00CF6E20"/>
        </w:tc>
        <w:tc>
          <w:tcPr>
            <w:tcW w:w="3888" w:type="dxa"/>
            <w:vAlign w:val="center"/>
          </w:tcPr>
          <w:p w14:paraId="35721AFC" w14:textId="77777777" w:rsidR="007423E2" w:rsidRDefault="007423E2" w:rsidP="00A8009D">
            <w:r>
              <w:t>Activate Listen to Own Audio</w:t>
            </w:r>
          </w:p>
          <w:p w14:paraId="7581FC34" w14:textId="77777777" w:rsidR="007423E2" w:rsidRPr="00AC15B9" w:rsidRDefault="007423E2" w:rsidP="00A8009D"/>
        </w:tc>
        <w:tc>
          <w:tcPr>
            <w:tcW w:w="3888" w:type="dxa"/>
          </w:tcPr>
          <w:p w14:paraId="16B53BBF" w14:textId="77777777" w:rsidR="00CF6E20" w:rsidRDefault="00CF6E20"/>
        </w:tc>
      </w:tr>
      <w:tr w:rsidR="007423E2" w14:paraId="2DFA9707" w14:textId="77777777" w:rsidTr="007423E2">
        <w:trPr>
          <w:trHeight w:val="323"/>
          <w:jc w:val="center"/>
        </w:trPr>
        <w:tc>
          <w:tcPr>
            <w:tcW w:w="2628" w:type="dxa"/>
            <w:vAlign w:val="center"/>
          </w:tcPr>
          <w:p w14:paraId="440B6C5E" w14:textId="77777777" w:rsidR="00CF6E20" w:rsidRDefault="00CF6E20"/>
        </w:tc>
        <w:tc>
          <w:tcPr>
            <w:tcW w:w="3888" w:type="dxa"/>
            <w:vAlign w:val="center"/>
          </w:tcPr>
          <w:p w14:paraId="054928D8" w14:textId="77777777" w:rsidR="007423E2" w:rsidRDefault="007423E2" w:rsidP="00A8009D">
            <w:r>
              <w:t>Deactivate Make an MSS Phone Call</w:t>
            </w:r>
          </w:p>
          <w:p w14:paraId="62B0A003" w14:textId="77777777" w:rsidR="007423E2" w:rsidRPr="00AC15B9" w:rsidRDefault="007423E2" w:rsidP="00A8009D"/>
        </w:tc>
        <w:tc>
          <w:tcPr>
            <w:tcW w:w="3888" w:type="dxa"/>
          </w:tcPr>
          <w:p w14:paraId="2CF7801D" w14:textId="77777777" w:rsidR="00CF6E20" w:rsidRDefault="00CF6E20"/>
        </w:tc>
      </w:tr>
      <w:tr w:rsidR="007423E2" w14:paraId="6E9BFF3D" w14:textId="77777777" w:rsidTr="007423E2">
        <w:trPr>
          <w:trHeight w:val="323"/>
          <w:jc w:val="center"/>
        </w:trPr>
        <w:tc>
          <w:tcPr>
            <w:tcW w:w="2628" w:type="dxa"/>
            <w:vAlign w:val="center"/>
          </w:tcPr>
          <w:p w14:paraId="0180ADC1" w14:textId="77777777" w:rsidR="00CF6E20" w:rsidRDefault="00CF6E20"/>
        </w:tc>
        <w:tc>
          <w:tcPr>
            <w:tcW w:w="3888" w:type="dxa"/>
            <w:vAlign w:val="center"/>
          </w:tcPr>
          <w:p w14:paraId="40968028" w14:textId="77777777" w:rsidR="007423E2" w:rsidRDefault="007423E2" w:rsidP="00A8009D">
            <w:r>
              <w:t>Deactivate Share In Audio Stream</w:t>
            </w:r>
          </w:p>
          <w:p w14:paraId="68BF5D77" w14:textId="77777777" w:rsidR="007423E2" w:rsidRPr="00AC15B9" w:rsidRDefault="007423E2" w:rsidP="00A8009D"/>
        </w:tc>
        <w:tc>
          <w:tcPr>
            <w:tcW w:w="3888" w:type="dxa"/>
          </w:tcPr>
          <w:p w14:paraId="107188DB" w14:textId="77777777" w:rsidR="00CF6E20" w:rsidRDefault="00CF6E20"/>
        </w:tc>
      </w:tr>
      <w:tr w:rsidR="007423E2" w14:paraId="558E1E91" w14:textId="77777777" w:rsidTr="007423E2">
        <w:trPr>
          <w:trHeight w:val="323"/>
          <w:jc w:val="center"/>
        </w:trPr>
        <w:tc>
          <w:tcPr>
            <w:tcW w:w="2628" w:type="dxa"/>
            <w:vAlign w:val="center"/>
          </w:tcPr>
          <w:p w14:paraId="719BC483" w14:textId="77777777" w:rsidR="00CF6E20" w:rsidRDefault="00CF6E20"/>
        </w:tc>
        <w:tc>
          <w:tcPr>
            <w:tcW w:w="3888" w:type="dxa"/>
            <w:vAlign w:val="center"/>
          </w:tcPr>
          <w:p w14:paraId="7FCED171" w14:textId="77777777" w:rsidR="007423E2" w:rsidRDefault="007423E2" w:rsidP="00A8009D">
            <w:r>
              <w:t>Activate Do Not Disturb</w:t>
            </w:r>
          </w:p>
          <w:p w14:paraId="3C45E5FF" w14:textId="77777777" w:rsidR="007423E2" w:rsidRPr="00AC15B9" w:rsidRDefault="007423E2" w:rsidP="00A8009D"/>
        </w:tc>
        <w:tc>
          <w:tcPr>
            <w:tcW w:w="3888" w:type="dxa"/>
          </w:tcPr>
          <w:p w14:paraId="60952A8C" w14:textId="77777777" w:rsidR="00CF6E20" w:rsidRDefault="00CF6E20"/>
        </w:tc>
      </w:tr>
      <w:tr w:rsidR="007423E2" w14:paraId="7D2DDDE4" w14:textId="77777777" w:rsidTr="007423E2">
        <w:trPr>
          <w:trHeight w:val="323"/>
          <w:jc w:val="center"/>
        </w:trPr>
        <w:tc>
          <w:tcPr>
            <w:tcW w:w="2628" w:type="dxa"/>
            <w:vAlign w:val="center"/>
          </w:tcPr>
          <w:p w14:paraId="4837751F" w14:textId="77777777" w:rsidR="00CF6E20" w:rsidRDefault="00CF6E20"/>
        </w:tc>
        <w:tc>
          <w:tcPr>
            <w:tcW w:w="3888" w:type="dxa"/>
            <w:vAlign w:val="center"/>
          </w:tcPr>
          <w:p w14:paraId="1294F4F1" w14:textId="77777777" w:rsidR="007423E2" w:rsidRDefault="007423E2" w:rsidP="00A8009D">
            <w:r>
              <w:t>Deactivate In-Car Communication</w:t>
            </w:r>
          </w:p>
          <w:p w14:paraId="77856A62" w14:textId="77777777" w:rsidR="007423E2" w:rsidRPr="00AC15B9" w:rsidRDefault="007423E2" w:rsidP="00A8009D"/>
        </w:tc>
        <w:tc>
          <w:tcPr>
            <w:tcW w:w="3888" w:type="dxa"/>
          </w:tcPr>
          <w:p w14:paraId="544F3194" w14:textId="77777777" w:rsidR="00CF6E20" w:rsidRDefault="00CF6E20"/>
        </w:tc>
      </w:tr>
      <w:tr w:rsidR="007423E2" w14:paraId="5D66A54E" w14:textId="77777777" w:rsidTr="007423E2">
        <w:trPr>
          <w:trHeight w:val="323"/>
          <w:jc w:val="center"/>
        </w:trPr>
        <w:tc>
          <w:tcPr>
            <w:tcW w:w="2628" w:type="dxa"/>
            <w:vAlign w:val="center"/>
          </w:tcPr>
          <w:p w14:paraId="63A67FF1" w14:textId="77777777" w:rsidR="00CF6E20" w:rsidRDefault="00CF6E20"/>
        </w:tc>
        <w:tc>
          <w:tcPr>
            <w:tcW w:w="3888" w:type="dxa"/>
            <w:vAlign w:val="center"/>
          </w:tcPr>
          <w:p w14:paraId="0587342B" w14:textId="77777777" w:rsidR="007423E2" w:rsidRDefault="007423E2" w:rsidP="00A8009D">
            <w:r>
              <w:t>Adjust MSS Volume</w:t>
            </w:r>
          </w:p>
          <w:p w14:paraId="2EE91383" w14:textId="77777777" w:rsidR="007423E2" w:rsidRPr="00AC15B9" w:rsidRDefault="007423E2" w:rsidP="00A8009D"/>
        </w:tc>
        <w:tc>
          <w:tcPr>
            <w:tcW w:w="3888" w:type="dxa"/>
          </w:tcPr>
          <w:p w14:paraId="3E9E63C7" w14:textId="77777777" w:rsidR="00CF6E20" w:rsidRDefault="00CF6E20"/>
        </w:tc>
      </w:tr>
      <w:tr w:rsidR="007423E2" w14:paraId="6BDF87C4" w14:textId="77777777" w:rsidTr="007423E2">
        <w:trPr>
          <w:trHeight w:val="323"/>
          <w:jc w:val="center"/>
        </w:trPr>
        <w:tc>
          <w:tcPr>
            <w:tcW w:w="2628" w:type="dxa"/>
            <w:vAlign w:val="center"/>
          </w:tcPr>
          <w:p w14:paraId="45E07D46" w14:textId="77777777" w:rsidR="00CF6E20" w:rsidRDefault="00CF6E20"/>
        </w:tc>
        <w:tc>
          <w:tcPr>
            <w:tcW w:w="3888" w:type="dxa"/>
            <w:vAlign w:val="center"/>
          </w:tcPr>
          <w:p w14:paraId="5032BB66" w14:textId="77777777" w:rsidR="007423E2" w:rsidRDefault="007423E2" w:rsidP="00A8009D">
            <w:r>
              <w:t>Deactivate Listen to Own Audio</w:t>
            </w:r>
          </w:p>
          <w:p w14:paraId="454C1125" w14:textId="77777777" w:rsidR="007423E2" w:rsidRPr="00AC15B9" w:rsidRDefault="007423E2" w:rsidP="00A8009D"/>
        </w:tc>
        <w:tc>
          <w:tcPr>
            <w:tcW w:w="3888" w:type="dxa"/>
          </w:tcPr>
          <w:p w14:paraId="123A9129" w14:textId="77777777" w:rsidR="00CF6E20" w:rsidRDefault="00CF6E20"/>
        </w:tc>
      </w:tr>
      <w:tr w:rsidR="007423E2" w14:paraId="28759942" w14:textId="77777777" w:rsidTr="007423E2">
        <w:trPr>
          <w:trHeight w:val="323"/>
          <w:jc w:val="center"/>
        </w:trPr>
        <w:tc>
          <w:tcPr>
            <w:tcW w:w="2628" w:type="dxa"/>
            <w:vAlign w:val="center"/>
          </w:tcPr>
          <w:p w14:paraId="79685B0B" w14:textId="77777777" w:rsidR="00CF6E20" w:rsidRDefault="00CF6E20"/>
        </w:tc>
        <w:tc>
          <w:tcPr>
            <w:tcW w:w="3888" w:type="dxa"/>
            <w:vAlign w:val="center"/>
          </w:tcPr>
          <w:p w14:paraId="3379A41E" w14:textId="77777777" w:rsidR="007423E2" w:rsidRDefault="007423E2" w:rsidP="00A8009D">
            <w:r>
              <w:t>Activate Captain's Announcement</w:t>
            </w:r>
          </w:p>
          <w:p w14:paraId="5C99D4C2" w14:textId="77777777" w:rsidR="007423E2" w:rsidRPr="00AC15B9" w:rsidRDefault="007423E2" w:rsidP="00A8009D"/>
        </w:tc>
        <w:tc>
          <w:tcPr>
            <w:tcW w:w="3888" w:type="dxa"/>
          </w:tcPr>
          <w:p w14:paraId="148409B8" w14:textId="77777777" w:rsidR="00CF6E20" w:rsidRDefault="00CF6E20"/>
        </w:tc>
      </w:tr>
      <w:tr w:rsidR="007423E2" w14:paraId="4286C484" w14:textId="77777777" w:rsidTr="007423E2">
        <w:trPr>
          <w:trHeight w:val="323"/>
          <w:jc w:val="center"/>
        </w:trPr>
        <w:tc>
          <w:tcPr>
            <w:tcW w:w="2628" w:type="dxa"/>
            <w:vAlign w:val="center"/>
          </w:tcPr>
          <w:p w14:paraId="42854268" w14:textId="77777777" w:rsidR="00CF6E20" w:rsidRDefault="00CF6E20"/>
        </w:tc>
        <w:tc>
          <w:tcPr>
            <w:tcW w:w="3888" w:type="dxa"/>
            <w:vAlign w:val="center"/>
          </w:tcPr>
          <w:p w14:paraId="0D5169EC" w14:textId="77777777" w:rsidR="007423E2" w:rsidRDefault="007423E2" w:rsidP="00A8009D">
            <w:r>
              <w:t>Activate In-Car Communication</w:t>
            </w:r>
          </w:p>
          <w:p w14:paraId="075949EC" w14:textId="77777777" w:rsidR="007423E2" w:rsidRPr="00AC15B9" w:rsidRDefault="007423E2" w:rsidP="00A8009D"/>
        </w:tc>
        <w:tc>
          <w:tcPr>
            <w:tcW w:w="3888" w:type="dxa"/>
          </w:tcPr>
          <w:p w14:paraId="07758548" w14:textId="77777777" w:rsidR="00CF6E20" w:rsidRDefault="00CF6E20"/>
        </w:tc>
      </w:tr>
      <w:tr w:rsidR="007423E2" w14:paraId="5A16F09C" w14:textId="77777777" w:rsidTr="007423E2">
        <w:trPr>
          <w:trHeight w:val="323"/>
          <w:jc w:val="center"/>
        </w:trPr>
        <w:tc>
          <w:tcPr>
            <w:tcW w:w="2628" w:type="dxa"/>
            <w:vAlign w:val="center"/>
          </w:tcPr>
          <w:p w14:paraId="472DDFFB" w14:textId="77777777" w:rsidR="00CF6E20" w:rsidRDefault="00CF6E20"/>
        </w:tc>
        <w:tc>
          <w:tcPr>
            <w:tcW w:w="3888" w:type="dxa"/>
            <w:vAlign w:val="center"/>
          </w:tcPr>
          <w:p w14:paraId="45F68CD4" w14:textId="77777777" w:rsidR="007423E2" w:rsidRDefault="007423E2" w:rsidP="00A8009D">
            <w:r>
              <w:t>Deactivate Captain's Announcement</w:t>
            </w:r>
          </w:p>
          <w:p w14:paraId="1E858965" w14:textId="77777777" w:rsidR="007423E2" w:rsidRPr="00AC15B9" w:rsidRDefault="007423E2" w:rsidP="00A8009D"/>
        </w:tc>
        <w:tc>
          <w:tcPr>
            <w:tcW w:w="3888" w:type="dxa"/>
          </w:tcPr>
          <w:p w14:paraId="03F49C25" w14:textId="77777777" w:rsidR="00CF6E20" w:rsidRDefault="00CF6E20"/>
        </w:tc>
      </w:tr>
      <w:tr w:rsidR="007423E2" w14:paraId="6E2DE173" w14:textId="77777777" w:rsidTr="007423E2">
        <w:trPr>
          <w:trHeight w:val="323"/>
          <w:jc w:val="center"/>
        </w:trPr>
        <w:tc>
          <w:tcPr>
            <w:tcW w:w="2628" w:type="dxa"/>
            <w:vAlign w:val="center"/>
          </w:tcPr>
          <w:p w14:paraId="3D198137" w14:textId="77777777" w:rsidR="00CF6E20" w:rsidRDefault="00CF6E20"/>
        </w:tc>
        <w:tc>
          <w:tcPr>
            <w:tcW w:w="3888" w:type="dxa"/>
            <w:vAlign w:val="center"/>
          </w:tcPr>
          <w:p w14:paraId="167EEE14" w14:textId="77777777" w:rsidR="007423E2" w:rsidRDefault="007423E2" w:rsidP="00A8009D">
            <w:r>
              <w:t>Activate Nagivation Prompts</w:t>
            </w:r>
          </w:p>
          <w:p w14:paraId="1E80399A" w14:textId="77777777" w:rsidR="007423E2" w:rsidRPr="00AC15B9" w:rsidRDefault="007423E2" w:rsidP="00A8009D"/>
        </w:tc>
        <w:tc>
          <w:tcPr>
            <w:tcW w:w="3888" w:type="dxa"/>
          </w:tcPr>
          <w:p w14:paraId="382E9599" w14:textId="77777777" w:rsidR="00CF6E20" w:rsidRDefault="00CF6E20"/>
        </w:tc>
      </w:tr>
    </w:tbl>
    <w:p w14:paraId="4EA751AE" w14:textId="7B0ECF81" w:rsidR="009A277F" w:rsidRDefault="009A277F" w:rsidP="009A277F">
      <w:pPr>
        <w:pStyle w:val="Caption"/>
      </w:pPr>
      <w:bookmarkStart w:id="210" w:name="_Toc12531125"/>
      <w:bookmarkStart w:id="211" w:name="_Toc529191308"/>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210"/>
      <w:bookmarkEnd w:id="211"/>
    </w:p>
    <w:p w14:paraId="0ECFA891" w14:textId="024FE191" w:rsidR="009A277F" w:rsidRPr="009A277F" w:rsidRDefault="009A277F" w:rsidP="009A277F"/>
    <w:p w14:paraId="75B25187" w14:textId="53ABE429" w:rsidR="00784A0B" w:rsidRPr="00C12D32" w:rsidRDefault="0011065C" w:rsidP="00784A0B">
      <w:pPr>
        <w:pStyle w:val="Heading2"/>
      </w:pPr>
      <w:bookmarkStart w:id="212" w:name="_Ref519952222"/>
      <w:bookmarkStart w:id="213" w:name="_Toc12531087"/>
      <w:bookmarkStart w:id="214" w:name="_Ref519952229"/>
      <w:r>
        <w:rPr>
          <w:rStyle w:val="SubtleEmphasis"/>
          <w:i w:val="0"/>
          <w:color w:val="auto"/>
        </w:rPr>
        <w:t xml:space="preserve">Functional </w:t>
      </w:r>
      <w:r w:rsidR="00784A0B" w:rsidRPr="00C12D32">
        <w:rPr>
          <w:rStyle w:val="SubtleEmphasis"/>
          <w:i w:val="0"/>
          <w:color w:val="auto"/>
        </w:rPr>
        <w:t>Safety Assumptions</w:t>
      </w:r>
      <w:bookmarkEnd w:id="212"/>
      <w:bookmarkEnd w:id="213"/>
      <w:bookmarkEnd w:id="214"/>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A654A1">
        <w:trPr>
          <w:trHeight w:val="521"/>
          <w:jc w:val="center"/>
        </w:trPr>
        <w:tc>
          <w:tcPr>
            <w:tcW w:w="1057" w:type="dxa"/>
            <w:shd w:val="clear" w:color="auto" w:fill="D9D9D9" w:themeFill="background1" w:themeFillShade="D9"/>
          </w:tcPr>
          <w:p w14:paraId="392CB214" w14:textId="77777777" w:rsidR="00996F9B" w:rsidRPr="0070553F" w:rsidRDefault="00996F9B" w:rsidP="00465E01">
            <w:pPr>
              <w:pStyle w:val="Caption"/>
              <w:rPr>
                <w:lang w:val="en-GB"/>
              </w:rPr>
            </w:pPr>
            <w:r w:rsidRPr="0070553F">
              <w:rPr>
                <w:lang w:val="en-GB"/>
              </w:rPr>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rPr>
                <w:lang w:val="en-GB"/>
              </w:rPr>
            </w:pPr>
            <w:r w:rsidRPr="0070553F">
              <w:rPr>
                <w:lang w:val="en-GB"/>
              </w:rPr>
              <w:t>Assumption</w:t>
            </w:r>
          </w:p>
        </w:tc>
      </w:tr>
      <w:tr w:rsidR="00996F9B" w:rsidRPr="0070553F" w14:paraId="68A9EA2E" w14:textId="77777777" w:rsidTr="00A654A1">
        <w:trPr>
          <w:trHeight w:val="247"/>
          <w:jc w:val="center"/>
        </w:trPr>
        <w:tc>
          <w:tcPr>
            <w:tcW w:w="1057" w:type="dxa"/>
            <w:vMerge w:val="restart"/>
            <w:shd w:val="clear" w:color="auto" w:fill="auto"/>
          </w:tcPr>
          <w:p w14:paraId="712EF4EE" w14:textId="77777777" w:rsidR="00CF6E20" w:rsidRDefault="00CF6E20"/>
        </w:tc>
        <w:tc>
          <w:tcPr>
            <w:tcW w:w="2160" w:type="dxa"/>
            <w:shd w:val="clear" w:color="auto" w:fill="E0E0E0"/>
          </w:tcPr>
          <w:p w14:paraId="14721681" w14:textId="77777777" w:rsidR="00996F9B" w:rsidRPr="0070553F" w:rsidRDefault="00996F9B" w:rsidP="00465E01">
            <w:pPr>
              <w:rPr>
                <w:b/>
              </w:rPr>
            </w:pPr>
            <w:r w:rsidRPr="0070553F">
              <w:rPr>
                <w:b/>
                <w:lang w:val="en-GB"/>
              </w:rPr>
              <w:t>Name</w:t>
            </w:r>
          </w:p>
        </w:tc>
        <w:tc>
          <w:tcPr>
            <w:tcW w:w="7018" w:type="dxa"/>
          </w:tcPr>
          <w:p w14:paraId="77D605D0" w14:textId="24085A5B" w:rsidR="00996F9B" w:rsidRPr="0070553F" w:rsidRDefault="00762011" w:rsidP="00762011">
            <w:bookmarkStart w:id="215" w:name="_ad1302b88972d68ad0b4aa985e9247c0"/>
            <w:r w:rsidRPr="00762011">
              <w:t>MSS Headrest Speaker Volume</w:t>
            </w:r>
            <w:bookmarkEnd w:id="215"/>
          </w:p>
        </w:tc>
      </w:tr>
      <w:tr w:rsidR="00996F9B" w:rsidRPr="0070553F" w14:paraId="69CA3367" w14:textId="77777777" w:rsidTr="00A654A1">
        <w:trPr>
          <w:trHeight w:val="247"/>
          <w:jc w:val="center"/>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lang w:val="en-GB"/>
              </w:rPr>
            </w:pPr>
            <w:r w:rsidRPr="0070553F">
              <w:rPr>
                <w:b/>
                <w:lang w:val="en-GB"/>
              </w:rPr>
              <w:t>Description</w:t>
            </w:r>
          </w:p>
        </w:tc>
        <w:tc>
          <w:tcPr>
            <w:tcW w:w="7018" w:type="dxa"/>
          </w:tcPr>
          <w:p w14:paraId="70DD0308" w14:textId="60F1D1A1" w:rsidR="00996F9B" w:rsidRPr="0070553F" w:rsidRDefault="0075003D" w:rsidP="00465E01">
            <w:r>
              <w:t xml:space="preserve">MSS Headrest Speakers have the power and volume capability of personal headphones, which have a very low potential to emit hazardous noise or radiation. </w:t>
            </w:r>
          </w:p>
        </w:tc>
      </w:tr>
      <w:tr w:rsidR="00996F9B" w:rsidRPr="0070553F" w14:paraId="7B6D2AC0" w14:textId="77777777" w:rsidTr="00A654A1">
        <w:trPr>
          <w:trHeight w:val="247"/>
          <w:jc w:val="center"/>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6EC7A0B5" w14:textId="666CA5E3" w:rsidR="00996F9B" w:rsidRPr="0070553F" w:rsidRDefault="0075003D" w:rsidP="00465E01">
            <w:r>
              <w:t>Establish potentail for MSS speakers to create hazard</w:t>
            </w:r>
          </w:p>
        </w:tc>
      </w:tr>
      <w:tr w:rsidR="00996F9B" w:rsidRPr="0070553F" w14:paraId="64D96D55" w14:textId="77777777" w:rsidTr="00A654A1">
        <w:trPr>
          <w:trHeight w:val="247"/>
          <w:jc w:val="center"/>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lang w:val="en-GB"/>
              </w:rPr>
            </w:pPr>
            <w:r w:rsidRPr="0070553F">
              <w:rPr>
                <w:b/>
                <w:lang w:val="en-GB"/>
              </w:rPr>
              <w:t>Category</w:t>
            </w:r>
          </w:p>
        </w:tc>
        <w:tc>
          <w:tcPr>
            <w:tcW w:w="7018" w:type="dxa"/>
          </w:tcPr>
          <w:p w14:paraId="31774DEA" w14:textId="77777777" w:rsidR="00CF6E20" w:rsidRDefault="00CF6E20"/>
        </w:tc>
      </w:tr>
      <w:tr w:rsidR="00996F9B" w:rsidRPr="0070553F" w14:paraId="3C881B9D" w14:textId="77777777" w:rsidTr="00A654A1">
        <w:trPr>
          <w:trHeight w:val="247"/>
          <w:jc w:val="center"/>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48F4E2CC" w14:textId="77777777" w:rsidR="00CF6E20" w:rsidRDefault="00CF6E20"/>
        </w:tc>
      </w:tr>
    </w:tbl>
    <w:p w14:paraId="701E10DB" w14:textId="4ADFDE9F" w:rsidR="00ED34A3" w:rsidRDefault="000C2B87" w:rsidP="00F8140A">
      <w:pPr>
        <w:pStyle w:val="Caption"/>
      </w:pPr>
      <w:bookmarkStart w:id="216" w:name="_Toc12531126"/>
      <w:r w:rsidRPr="0070553F">
        <w:lastRenderedPageBreak/>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14</w:t>
      </w:r>
      <w:r w:rsidRPr="0070553F">
        <w:rPr>
          <w:noProof/>
        </w:rPr>
        <w:fldChar w:fldCharType="end"/>
      </w:r>
      <w:r w:rsidRPr="0070553F">
        <w:t xml:space="preserve">: Functional Safety </w:t>
      </w:r>
      <w:r>
        <w:t>Assumptions</w:t>
      </w:r>
      <w:bookmarkEnd w:id="216"/>
    </w:p>
    <w:p w14:paraId="6F3CE80B" w14:textId="06D1C40A" w:rsidR="003531D5" w:rsidRDefault="00B924AD" w:rsidP="0059666E">
      <w:pPr>
        <w:pStyle w:val="Heading2"/>
      </w:pPr>
      <w:bookmarkStart w:id="217" w:name="_Toc12531088"/>
      <w:bookmarkStart w:id="218" w:name="_Ref528759293"/>
      <w:bookmarkStart w:id="219" w:name="_Ref528759292"/>
      <w:r w:rsidRPr="0070553F">
        <w:t>Safety Goals</w:t>
      </w:r>
      <w:bookmarkEnd w:id="217"/>
      <w:bookmarkEnd w:id="218"/>
      <w:bookmarkEnd w:id="219"/>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75AD8F50" w14:textId="77777777" w:rsidR="00CF6E20" w:rsidRDefault="00CF6E20"/>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220" w:name="_1641fe4be83623d0b1f19f1582ebe70b"/>
            <w:r>
              <w:t>Feature/System must not expose Driver or Passenger to Loud or Harmful Sounds or Noises.</w:t>
            </w:r>
            <w:bookmarkEnd w:id="220"/>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1E5FDCC9" w14:textId="77777777" w:rsidR="00CF6E20" w:rsidRDefault="00CF6E20"/>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5EA5D413" w14:textId="77777777" w:rsidR="00CF6E20" w:rsidRDefault="00CF6E20"/>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1AC5BA91" w14:textId="77777777" w:rsidR="00CF6E20" w:rsidRDefault="00CF6E20"/>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7ABD25C3" w:rsidR="00AB2165" w:rsidRPr="00EA6589" w:rsidRDefault="0051236B" w:rsidP="00EA6589">
            <w:pPr>
              <w:pStyle w:val="ListParagraph"/>
              <w:numPr>
                <w:ilvl w:val="0"/>
                <w:numId w:val="21"/>
              </w:numPr>
              <w:rPr>
                <w:rFonts w:ascii="Arial" w:hAnsi="Arial" w:cs="Arial"/>
              </w:rPr>
            </w:pPr>
            <w:hyperlink w:anchor="_7a241312d16c42a6d7e7e8db25e98e8a" w:history="1">
              <w:r w:rsidR="005E6C0E">
                <w:rPr>
                  <w:rStyle w:val="Hyperlink"/>
                  <w:rFonts w:ascii="Arial" w:hAnsi="Arial" w:cs="Arial"/>
                </w:rPr>
                <w:t xml:space="preserve"> </w:t>
              </w:r>
            </w:hyperlink>
          </w:p>
        </w:tc>
      </w:tr>
    </w:tbl>
    <w:p w14:paraId="1BF58486" w14:textId="2C6BA256" w:rsidR="00B55C52" w:rsidRDefault="00B55C52" w:rsidP="00B55C52">
      <w:pPr>
        <w:pStyle w:val="Caption"/>
      </w:pPr>
      <w:bookmarkStart w:id="221" w:name="_Toc12531127"/>
      <w:bookmarkStart w:id="222"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221"/>
      <w:bookmarkEnd w:id="222"/>
    </w:p>
    <w:p w14:paraId="06FDCF88" w14:textId="0CBFAD91" w:rsidR="003531D5" w:rsidRDefault="003531D5" w:rsidP="003531D5">
      <w:pPr>
        <w:pStyle w:val="Heading2"/>
      </w:pPr>
      <w:bookmarkStart w:id="223" w:name="_Toc12531089"/>
      <w:r w:rsidRPr="0070553F">
        <w:t>Functional Safety Requirements</w:t>
      </w:r>
      <w:bookmarkEnd w:id="223"/>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Feature/System must not expose Driver or Passenger to Loud or Harmful Sounds or Noises.</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Feature/System must not expose Driver or Passenger to Loud or Harmful Sounds or Noises.</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647A5484" wp14:editId="44092664">
            <wp:extent cx="6466204" cy="3964294"/>
            <wp:effectExtent l="0" t="0" r="0" b="0"/>
            <wp:docPr id="32" name="Picture 2067167475.jpg" descr="2067167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67167475.jpg"/>
                    <pic:cNvPicPr/>
                  </pic:nvPicPr>
                  <pic:blipFill>
                    <a:blip r:embed="rId115" cstate="print"/>
                    <a:stretch>
                      <a:fillRect/>
                    </a:stretch>
                  </pic:blipFill>
                  <pic:spPr>
                    <a:xfrm>
                      <a:off x="0" y="0"/>
                      <a:ext cx="6466204" cy="3964294"/>
                    </a:xfrm>
                    <a:prstGeom prst="rect">
                      <a:avLst/>
                    </a:prstGeom>
                  </pic:spPr>
                </pic:pic>
              </a:graphicData>
            </a:graphic>
          </wp:inline>
        </w:drawing>
      </w:r>
    </w:p>
    <w:p w14:paraId="182A1E1D" w14:textId="77777777" w:rsidR="00C03A7F" w:rsidRDefault="005C155F" w:rsidP="00C03A7F">
      <w:pPr>
        <w:pStyle w:val="Caption"/>
      </w:pPr>
      <w:r w:rsidRPr="00F311C5">
        <w:rPr>
          <w:szCs w:val="16"/>
        </w:rPr>
        <w:lastRenderedPageBreak/>
        <w:t xml:space="preserve">Figure 1: </w:t>
      </w:r>
      <w:bookmarkStart w:id="224" w:name="_8e82bf844a65a8c30147a1a33512caa9"/>
      <w:r w:rsidRPr="00F311C5">
        <w:rPr>
          <w:szCs w:val="16"/>
        </w:rPr>
        <w:t>SG #1 Diagram – Feature/System must not expose Driver or Passenger to Loud or Harmful Sounds or Noises.</w:t>
      </w:r>
      <w:bookmarkEnd w:id="224"/>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225" w:name="_Toc503973548"/>
      <w:r w:rsidRPr="00EB2A73">
        <w:t>Warning and Recovery Concept</w:t>
      </w:r>
      <w:bookmarkEnd w:id="225"/>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drawing>
          <wp:inline distT="0" distB="0" distL="0" distR="0" wp14:anchorId="2E12AD62" wp14:editId="1D926763">
            <wp:extent cx="6466205" cy="2256902"/>
            <wp:effectExtent l="0" t="0" r="0" b="0"/>
            <wp:docPr id="34" name="Picture -997024157.jpg" descr="-997024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97024157.jpg"/>
                    <pic:cNvPicPr/>
                  </pic:nvPicPr>
                  <pic:blipFill>
                    <a:blip r:embed="rId116" cstate="print"/>
                    <a:stretch>
                      <a:fillRect/>
                    </a:stretch>
                  </pic:blipFill>
                  <pic:spPr>
                    <a:xfrm>
                      <a:off x="0" y="0"/>
                      <a:ext cx="6466205" cy="2256902"/>
                    </a:xfrm>
                    <a:prstGeom prst="rect">
                      <a:avLst/>
                    </a:prstGeom>
                  </pic:spPr>
                </pic:pic>
              </a:graphicData>
            </a:graphic>
          </wp:inline>
        </w:drawing>
      </w:r>
    </w:p>
    <w:p w14:paraId="665C15F6" w14:textId="26B21649" w:rsidR="005C155F" w:rsidRDefault="005C155F" w:rsidP="005C155F">
      <w:pPr>
        <w:pStyle w:val="Caption"/>
        <w:spacing w:before="0"/>
      </w:pPr>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772E25">
        <w:rPr>
          <w:noProof/>
        </w:rPr>
        <w:t>7</w:t>
      </w:r>
      <w:r w:rsidR="00EC2A51">
        <w:rPr>
          <w:noProof/>
        </w:rPr>
        <w:fldChar w:fldCharType="end"/>
      </w:r>
      <w:r>
        <w:t xml:space="preserve">: </w:t>
      </w:r>
      <w:bookmarkStart w:id="226" w:name="_c7f62e5d6fe071f73278bbfeb7a757f4"/>
      <w:r w:rsidRPr="00D319C2">
        <w:t>W&amp;RC #1 Diagram – Feature/System must not expose Driver or Passenger to Loud or Harmful Sounds or Noises.</w:t>
      </w:r>
      <w:bookmarkEnd w:id="226"/>
    </w:p>
    <w:p w14:paraId="04394C0A" w14:textId="606756E1" w:rsidR="00DE4D02" w:rsidRDefault="001917E0" w:rsidP="001917E0">
      <w:pPr>
        <w:pStyle w:val="Heading3"/>
      </w:pPr>
      <w:bookmarkStart w:id="227" w:name="_Toc12531091"/>
      <w:r w:rsidRPr="001917E0">
        <w:t xml:space="preserve">Derivation of </w:t>
      </w:r>
      <w:r w:rsidR="00202356">
        <w:t xml:space="preserve">Functional Safety </w:t>
      </w:r>
      <w:r w:rsidRPr="001917E0">
        <w:t>Requirements on Assumptions</w:t>
      </w:r>
      <w:bookmarkEnd w:id="227"/>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28"/>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28"/>
      <w:r w:rsidR="00332A4B" w:rsidRPr="00C12D32">
        <w:rPr>
          <w:rStyle w:val="CommentReference"/>
          <w:rFonts w:ascii="Times New Roman" w:hAnsi="Times New Roman"/>
        </w:rPr>
        <w:commentReference w:id="228"/>
      </w:r>
    </w:p>
    <w:p w14:paraId="21039223" w14:textId="2AED0D11" w:rsidR="00421A80" w:rsidRPr="00C12D32" w:rsidRDefault="00202356" w:rsidP="0038117F">
      <w:pPr>
        <w:pStyle w:val="Heading3"/>
      </w:pPr>
      <w:bookmarkStart w:id="229" w:name="_Toc12531092"/>
      <w:r>
        <w:t xml:space="preserve">ASIL </w:t>
      </w:r>
      <w:r w:rsidR="00871AE3">
        <w:t>Decomposition of</w:t>
      </w:r>
      <w:r w:rsidR="00421A80" w:rsidRPr="00C12D32">
        <w:t xml:space="preserve"> Functional Safety Requirements</w:t>
      </w:r>
      <w:bookmarkEnd w:id="229"/>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230"/>
      <w:r>
        <w:rPr>
          <w:color w:val="A6A6A6" w:themeColor="background1" w:themeShade="A6"/>
        </w:rPr>
        <w:t>No Functional Safety Requirements with ASIL Decompositions specified.</w:t>
      </w:r>
      <w:commentRangeEnd w:id="230"/>
      <w:r>
        <w:rPr>
          <w:rStyle w:val="CommentReference"/>
          <w:rFonts w:ascii="Times New Roman" w:eastAsia="Times New Roman" w:hAnsi="Times New Roman" w:cs="Times New Roman"/>
        </w:rPr>
        <w:commentReference w:id="230"/>
      </w:r>
    </w:p>
    <w:p w14:paraId="072A38F5" w14:textId="77777777" w:rsidR="00115B02" w:rsidRPr="00E9446A" w:rsidRDefault="00115B02" w:rsidP="00115B02">
      <w:pPr>
        <w:pStyle w:val="Heading1"/>
        <w:tabs>
          <w:tab w:val="clear" w:pos="432"/>
        </w:tabs>
      </w:pPr>
      <w:bookmarkStart w:id="231" w:name="_Toc12531093"/>
      <w:r w:rsidRPr="00E9446A">
        <w:lastRenderedPageBreak/>
        <w:t>CyberSecurity</w:t>
      </w:r>
    </w:p>
    <w:p w14:paraId="785359CE" w14:textId="77777777" w:rsidR="00115B02" w:rsidRPr="00E9446A" w:rsidRDefault="00115B02" w:rsidP="00115B02">
      <w:pPr>
        <w:pStyle w:val="Heading2"/>
        <w:tabs>
          <w:tab w:val="clear" w:pos="718"/>
        </w:tabs>
        <w:ind w:left="576" w:hanging="576"/>
      </w:pPr>
      <w:r w:rsidRPr="00E9446A">
        <w:t>Security Goals</w:t>
      </w:r>
    </w:p>
    <w:p w14:paraId="113CFA7A" w14:textId="2C2A8BD1" w:rsidR="00115B02" w:rsidRDefault="00115B02" w:rsidP="00115B02">
      <w:pPr>
        <w:rPr>
          <w:lang w:eastAsia="ar-SA"/>
        </w:rPr>
      </w:pPr>
    </w:p>
    <w:p w14:paraId="4296BF02" w14:textId="77777777" w:rsidR="00092389" w:rsidRPr="00770737" w:rsidRDefault="00092389"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51"/>
        <w:gridCol w:w="7784"/>
      </w:tblGrid>
      <w:tr w:rsidR="00115B02" w:rsidRPr="0070553F" w14:paraId="4093CD49" w14:textId="77777777" w:rsidTr="0049372E">
        <w:trPr>
          <w:trHeight w:val="521"/>
        </w:trPr>
        <w:tc>
          <w:tcPr>
            <w:tcW w:w="2451"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7784" w:type="dxa"/>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bl>
    <w:p w14:paraId="6AAD4635" w14:textId="1CD5B68D" w:rsidR="00115B02" w:rsidRDefault="00115B02" w:rsidP="00115B02">
      <w:pPr>
        <w:pStyle w:val="Caption"/>
      </w:pPr>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r>
        <w:rPr>
          <w:lang w:eastAsia="ar-SA"/>
        </w:rPr>
        <w:t>Cybersecurity Requirements</w:t>
      </w:r>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r>
        <w:lastRenderedPageBreak/>
        <w:t>Architecture</w:t>
      </w:r>
      <w:bookmarkEnd w:id="231"/>
    </w:p>
    <w:p w14:paraId="08EA3CD0" w14:textId="3019C636" w:rsidR="00D454CF" w:rsidRDefault="00D454CF" w:rsidP="008E02BA">
      <w:pPr>
        <w:pStyle w:val="Heading2"/>
      </w:pPr>
      <w:bookmarkStart w:id="232" w:name="_Toc12531094"/>
      <w:r w:rsidRPr="007C20FA">
        <w:t xml:space="preserve">Functional </w:t>
      </w:r>
      <w:bookmarkEnd w:id="232"/>
      <w:r w:rsidR="0038117F">
        <w:t>Decomposition</w:t>
      </w:r>
    </w:p>
    <w:p w14:paraId="0BF21BD1" w14:textId="77777777" w:rsidR="009A277F" w:rsidRPr="00215C9F" w:rsidRDefault="009A277F" w:rsidP="008E02BA"/>
    <w:p w14:paraId="185865C2" w14:textId="77777777" w:rsidR="00647B92" w:rsidRDefault="00647B92">
      <w:pPr>
        <w:overflowPunct/>
        <w:autoSpaceDE/>
        <w:autoSpaceDN/>
        <w:adjustRightInd/>
        <w:textAlignment w:val="auto"/>
        <w:rPr>
          <w:rFonts w:cs="Arial"/>
          <w:b/>
          <w:kern w:val="32"/>
          <w:sz w:val="24"/>
          <w:szCs w:val="26"/>
        </w:rPr>
      </w:pPr>
      <w:bookmarkStart w:id="233" w:name="_Toc12531095"/>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r w:rsidRPr="007C20FA">
        <w:lastRenderedPageBreak/>
        <w:t>Functions</w:t>
      </w:r>
      <w:bookmarkEnd w:id="233"/>
    </w:p>
    <w:p w14:paraId="3F9C435A" w14:textId="77777777" w:rsidR="009A277F" w:rsidRPr="00215C9F" w:rsidRDefault="009A277F" w:rsidP="009A277F"/>
    <w:p w14:paraId="164D9E62" w14:textId="5D77F144" w:rsidR="00534E51" w:rsidRDefault="00534E51" w:rsidP="008E02BA">
      <w:pPr>
        <w:pStyle w:val="Heading2"/>
      </w:pPr>
      <w:bookmarkStart w:id="234" w:name="_Toc12531096"/>
      <w:r>
        <w:t>Logical Architecture</w:t>
      </w:r>
      <w:bookmarkEnd w:id="234"/>
    </w:p>
    <w:p w14:paraId="603DC13B" w14:textId="77777777" w:rsidR="00534E51" w:rsidRPr="00F45748" w:rsidRDefault="00534E51" w:rsidP="008E02BA"/>
    <w:p w14:paraId="3C2AD10C" w14:textId="77777777"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14951231" wp14:editId="35E79162">
            <wp:extent cx="6466205" cy="5026528"/>
            <wp:effectExtent l="0" t="0" r="0" b="0"/>
            <wp:docPr id="36" name="Picture 1471064223.jpg" descr="1471064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71064223.jpg"/>
                    <pic:cNvPicPr/>
                  </pic:nvPicPr>
                  <pic:blipFill>
                    <a:blip r:embed="rId117" cstate="print"/>
                    <a:stretch>
                      <a:fillRect/>
                    </a:stretch>
                  </pic:blipFill>
                  <pic:spPr>
                    <a:xfrm>
                      <a:off x="0" y="0"/>
                      <a:ext cx="6466205" cy="5026528"/>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Logical Architecture</w:t>
      </w:r>
    </w:p>
    <w:p w14:paraId="0C96AFBE" w14:textId="77777777" w:rsidR="00ED54B8" w:rsidRDefault="00ED54B8" w:rsidP="00ED54B8">
      <w:pPr>
        <w:pStyle w:val="Heading3"/>
      </w:pPr>
      <w:bookmarkStart w:id="235" w:name="_Toc13671997"/>
      <w:r>
        <w:t>Logical Elements</w:t>
      </w:r>
      <w:bookmarkEnd w:id="235"/>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019C37A8" w14:textId="77777777" w:rsidR="00CF6E20" w:rsidRDefault="00CF6E20"/>
        </w:tc>
        <w:tc>
          <w:tcPr>
            <w:tcW w:w="3610" w:type="dxa"/>
            <w:vAlign w:val="center"/>
          </w:tcPr>
          <w:p w14:paraId="610FD9A2" w14:textId="77777777" w:rsidR="00CF6E20" w:rsidRDefault="00CF6E20"/>
        </w:tc>
        <w:tc>
          <w:tcPr>
            <w:tcW w:w="3320" w:type="dxa"/>
            <w:vAlign w:val="center"/>
          </w:tcPr>
          <w:p w14:paraId="381CFF22" w14:textId="77777777" w:rsidR="00CF6E20" w:rsidRDefault="00CF6E20"/>
        </w:tc>
        <w:tc>
          <w:tcPr>
            <w:tcW w:w="1530" w:type="dxa"/>
            <w:vAlign w:val="center"/>
          </w:tcPr>
          <w:p w14:paraId="4B749424" w14:textId="77777777" w:rsidR="00CF6E20" w:rsidRDefault="00CF6E20"/>
        </w:tc>
      </w:tr>
      <w:tr w:rsidR="00ED54B8" w:rsidRPr="00717330" w14:paraId="633812E0" w14:textId="77777777" w:rsidTr="00A654A1">
        <w:trPr>
          <w:trHeight w:val="252"/>
          <w:jc w:val="center"/>
        </w:trPr>
        <w:tc>
          <w:tcPr>
            <w:tcW w:w="1777" w:type="dxa"/>
            <w:vAlign w:val="center"/>
          </w:tcPr>
          <w:p w14:paraId="599CAB25" w14:textId="3EADD412" w:rsidR="004217CC" w:rsidRDefault="004217CC" w:rsidP="004217CC">
            <w:pPr>
              <w:rPr>
                <w:rFonts w:ascii="Helvetica" w:hAnsi="Helvetica" w:cs="Helvetica"/>
              </w:rPr>
            </w:pPr>
            <w:r>
              <w:rPr>
                <w:rFonts w:ascii="Helvetica" w:hAnsi="Helvetica" w:cs="Helvetica"/>
              </w:rPr>
              <w:t>Amplifier</w:t>
            </w:r>
          </w:p>
        </w:tc>
        <w:tc>
          <w:tcPr>
            <w:tcW w:w="3610" w:type="dxa"/>
            <w:vAlign w:val="center"/>
          </w:tcPr>
          <w:p w14:paraId="3D09C578" w14:textId="77777777" w:rsidR="004217CC" w:rsidRDefault="004217CC" w:rsidP="004217CC">
            <w:pPr>
              <w:rPr>
                <w:rFonts w:cs="Arial"/>
              </w:rPr>
            </w:pPr>
            <w:r>
              <w:rPr>
                <w:rFonts w:cs="Arial"/>
              </w:rPr>
              <w:t>Logical Entity Provider of the Amplifier Status</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System Function</w:t>
            </w:r>
          </w:p>
        </w:tc>
        <w:tc>
          <w:tcPr>
            <w:tcW w:w="1530" w:type="dxa"/>
            <w:vAlign w:val="center"/>
          </w:tcPr>
          <w:p w14:paraId="52640C48" w14:textId="77777777" w:rsidR="00CF6E20" w:rsidRDefault="00CF6E20"/>
        </w:tc>
      </w:tr>
      <w:tr w:rsidR="00ED54B8" w:rsidRPr="00717330" w14:paraId="49757E64" w14:textId="77777777" w:rsidTr="00A654A1">
        <w:trPr>
          <w:trHeight w:val="252"/>
          <w:jc w:val="center"/>
        </w:trPr>
        <w:tc>
          <w:tcPr>
            <w:tcW w:w="1777" w:type="dxa"/>
            <w:vAlign w:val="center"/>
          </w:tcPr>
          <w:p w14:paraId="79390AB7" w14:textId="77777777" w:rsidR="004217CC" w:rsidRDefault="004217CC" w:rsidP="004217CC">
            <w:pPr>
              <w:rPr>
                <w:rFonts w:ascii="Helvetica" w:hAnsi="Helvetica" w:cs="Helvetica"/>
              </w:rPr>
            </w:pPr>
            <w:r>
              <w:rPr>
                <w:rFonts w:ascii="Helvetica" w:hAnsi="Helvetica" w:cs="Helvetica"/>
              </w:rPr>
              <w:t>Headrest/Cabin Speakers</w:t>
            </w:r>
          </w:p>
        </w:tc>
        <w:tc>
          <w:tcPr>
            <w:tcW w:w="3610" w:type="dxa"/>
            <w:vAlign w:val="center"/>
          </w:tcPr>
          <w:p w14:paraId="1C5D0B8A" w14:textId="77777777" w:rsidR="004217CC" w:rsidRDefault="004217CC" w:rsidP="004217CC">
            <w:pPr>
              <w:rPr>
                <w:rFonts w:cs="Arial"/>
              </w:rPr>
            </w:pPr>
            <w:r>
              <w:rPr>
                <w:rFonts w:cs="Arial"/>
              </w:rPr>
              <w:t>MSS logical abstraction of an entity that provides the speaker status</w:t>
            </w:r>
          </w:p>
        </w:tc>
        <w:tc>
          <w:tcPr>
            <w:tcW w:w="3320" w:type="dxa"/>
            <w:vAlign w:val="center"/>
          </w:tcPr>
          <w:p w14:paraId="389066C1" w14:textId="77777777" w:rsidR="00CF6E20" w:rsidRDefault="00CF6E20"/>
        </w:tc>
        <w:tc>
          <w:tcPr>
            <w:tcW w:w="1530" w:type="dxa"/>
            <w:vAlign w:val="center"/>
          </w:tcPr>
          <w:p w14:paraId="16C2C7BE" w14:textId="77777777" w:rsidR="00CF6E20" w:rsidRDefault="00CF6E20"/>
        </w:tc>
      </w:tr>
      <w:tr w:rsidR="00ED54B8" w:rsidRPr="00717330" w14:paraId="609DA1E5" w14:textId="77777777" w:rsidTr="00A654A1">
        <w:trPr>
          <w:trHeight w:val="252"/>
          <w:jc w:val="center"/>
        </w:trPr>
        <w:tc>
          <w:tcPr>
            <w:tcW w:w="1777" w:type="dxa"/>
            <w:vAlign w:val="center"/>
          </w:tcPr>
          <w:p w14:paraId="3B7EAF46" w14:textId="77777777" w:rsidR="004217CC" w:rsidRDefault="004217CC" w:rsidP="004217CC">
            <w:pPr>
              <w:rPr>
                <w:rFonts w:ascii="Helvetica" w:hAnsi="Helvetica" w:cs="Helvetica"/>
              </w:rPr>
            </w:pPr>
            <w:r>
              <w:rPr>
                <w:rFonts w:ascii="Helvetica" w:hAnsi="Helvetica" w:cs="Helvetica"/>
              </w:rPr>
              <w:t>Key</w:t>
            </w:r>
          </w:p>
        </w:tc>
        <w:tc>
          <w:tcPr>
            <w:tcW w:w="3610" w:type="dxa"/>
            <w:vAlign w:val="center"/>
          </w:tcPr>
          <w:p w14:paraId="0616EE52" w14:textId="77777777" w:rsidR="004217CC" w:rsidRDefault="004217CC" w:rsidP="004217CC">
            <w:pPr>
              <w:rPr>
                <w:rFonts w:cs="Arial"/>
              </w:rPr>
            </w:pPr>
            <w:r>
              <w:rPr>
                <w:rFonts w:cs="Arial"/>
              </w:rPr>
              <w:t>Logical Abstraction of a vehicle Key (Passive Key, PaaK, etc)</w:t>
            </w:r>
          </w:p>
        </w:tc>
        <w:tc>
          <w:tcPr>
            <w:tcW w:w="3320" w:type="dxa"/>
            <w:vAlign w:val="center"/>
          </w:tcPr>
          <w:p w14:paraId="38C163C1" w14:textId="77777777" w:rsidR="00CF6E20" w:rsidRDefault="00CF6E20"/>
        </w:tc>
        <w:tc>
          <w:tcPr>
            <w:tcW w:w="1530" w:type="dxa"/>
            <w:vAlign w:val="center"/>
          </w:tcPr>
          <w:p w14:paraId="6E1CC425" w14:textId="77777777" w:rsidR="00CF6E20" w:rsidRDefault="00CF6E20"/>
        </w:tc>
      </w:tr>
      <w:tr w:rsidR="00ED54B8" w:rsidRPr="00717330" w14:paraId="15F579A4" w14:textId="77777777" w:rsidTr="00A654A1">
        <w:trPr>
          <w:trHeight w:val="252"/>
          <w:jc w:val="center"/>
        </w:trPr>
        <w:tc>
          <w:tcPr>
            <w:tcW w:w="1777" w:type="dxa"/>
            <w:vAlign w:val="center"/>
          </w:tcPr>
          <w:p w14:paraId="1A58C21C" w14:textId="77777777" w:rsidR="004217CC" w:rsidRDefault="004217CC" w:rsidP="004217CC">
            <w:pPr>
              <w:rPr>
                <w:rFonts w:ascii="Helvetica" w:hAnsi="Helvetica" w:cs="Helvetica"/>
              </w:rPr>
            </w:pPr>
            <w:r>
              <w:rPr>
                <w:rFonts w:ascii="Helvetica" w:hAnsi="Helvetica" w:cs="Helvetica"/>
              </w:rPr>
              <w:t>Microphone Status Provider</w:t>
            </w:r>
          </w:p>
        </w:tc>
        <w:tc>
          <w:tcPr>
            <w:tcW w:w="3610" w:type="dxa"/>
            <w:vAlign w:val="center"/>
          </w:tcPr>
          <w:p w14:paraId="5A1B5F92" w14:textId="77777777" w:rsidR="004217CC" w:rsidRDefault="004217CC" w:rsidP="004217CC">
            <w:pPr>
              <w:rPr>
                <w:rFonts w:cs="Arial"/>
              </w:rPr>
            </w:pPr>
            <w:r>
              <w:rPr>
                <w:rFonts w:cs="Arial"/>
              </w:rPr>
              <w:t>MSS logical abstraction of an entity that provides the microphone status</w:t>
            </w:r>
          </w:p>
        </w:tc>
        <w:tc>
          <w:tcPr>
            <w:tcW w:w="3320" w:type="dxa"/>
            <w:vAlign w:val="center"/>
          </w:tcPr>
          <w:p w14:paraId="672E551B" w14:textId="77777777" w:rsidR="00CF6E20" w:rsidRDefault="00CF6E20"/>
        </w:tc>
        <w:tc>
          <w:tcPr>
            <w:tcW w:w="1530" w:type="dxa"/>
            <w:vAlign w:val="center"/>
          </w:tcPr>
          <w:p w14:paraId="7783CA51" w14:textId="77777777" w:rsidR="00CF6E20" w:rsidRDefault="00CF6E20"/>
        </w:tc>
      </w:tr>
      <w:tr w:rsidR="00ED54B8" w:rsidRPr="00717330" w14:paraId="3CD45D0A" w14:textId="77777777" w:rsidTr="00A654A1">
        <w:trPr>
          <w:trHeight w:val="252"/>
          <w:jc w:val="center"/>
        </w:trPr>
        <w:tc>
          <w:tcPr>
            <w:tcW w:w="1777" w:type="dxa"/>
            <w:vAlign w:val="center"/>
          </w:tcPr>
          <w:p w14:paraId="054857EE" w14:textId="77777777" w:rsidR="004217CC" w:rsidRDefault="004217CC" w:rsidP="004217CC">
            <w:pPr>
              <w:rPr>
                <w:rFonts w:ascii="Helvetica" w:hAnsi="Helvetica" w:cs="Helvetica"/>
              </w:rPr>
            </w:pPr>
            <w:r>
              <w:rPr>
                <w:rFonts w:ascii="Helvetica" w:hAnsi="Helvetica" w:cs="Helvetica"/>
              </w:rPr>
              <w:lastRenderedPageBreak/>
              <w:t>MSS HMI</w:t>
            </w:r>
          </w:p>
        </w:tc>
        <w:tc>
          <w:tcPr>
            <w:tcW w:w="3610" w:type="dxa"/>
            <w:vAlign w:val="center"/>
          </w:tcPr>
          <w:p w14:paraId="436206A6" w14:textId="77777777" w:rsidR="004217CC" w:rsidRDefault="004217CC" w:rsidP="004217CC">
            <w:pPr>
              <w:rPr>
                <w:rFonts w:cs="Arial"/>
              </w:rPr>
            </w:pPr>
            <w:r>
              <w:rPr>
                <w:rFonts w:cs="Arial"/>
              </w:rPr>
              <w:t>MSS internal logical entity representing the Human -Machine Interface with the feature</w:t>
            </w:r>
          </w:p>
        </w:tc>
        <w:tc>
          <w:tcPr>
            <w:tcW w:w="3320" w:type="dxa"/>
            <w:vAlign w:val="center"/>
          </w:tcPr>
          <w:p w14:paraId="22A5E93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CA Status Change</w:t>
            </w:r>
          </w:p>
          <w:p w14:paraId="51EFE34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DND Status Change</w:t>
            </w:r>
          </w:p>
          <w:p w14:paraId="7AEFED6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ICC Status Change ON/OFF</w:t>
            </w:r>
          </w:p>
          <w:p w14:paraId="61730F2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Audio Share Response</w:t>
            </w:r>
          </w:p>
          <w:p w14:paraId="16197F3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Share</w:t>
            </w:r>
          </w:p>
          <w:p w14:paraId="6B3273B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Source Change</w:t>
            </w:r>
          </w:p>
          <w:p w14:paraId="098D19C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Volume Change</w:t>
            </w:r>
          </w:p>
          <w:p w14:paraId="0523B8D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Sound Mode Change</w:t>
            </w:r>
          </w:p>
          <w:p w14:paraId="46771B7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Zone Lock Out Status Change</w:t>
            </w:r>
          </w:p>
          <w:p w14:paraId="6265C51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CA Status Change</w:t>
            </w:r>
          </w:p>
          <w:p w14:paraId="75474F9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DND Status Change</w:t>
            </w:r>
          </w:p>
          <w:p w14:paraId="4BC5F35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ICC Status Change ON/OFF</w:t>
            </w:r>
          </w:p>
          <w:p w14:paraId="0415C24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Audio Share Response</w:t>
            </w:r>
          </w:p>
          <w:p w14:paraId="51C9E31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Share</w:t>
            </w:r>
          </w:p>
          <w:p w14:paraId="491910D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Source Change</w:t>
            </w:r>
          </w:p>
          <w:p w14:paraId="61A8DAA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Sound Mode Change</w:t>
            </w:r>
          </w:p>
          <w:p w14:paraId="25D8455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Zone Lock Out Status Change</w:t>
            </w:r>
          </w:p>
          <w:p w14:paraId="74E978F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Volume Change</w:t>
            </w:r>
          </w:p>
        </w:tc>
        <w:tc>
          <w:tcPr>
            <w:tcW w:w="1530" w:type="dxa"/>
            <w:vAlign w:val="center"/>
          </w:tcPr>
          <w:p w14:paraId="3BD3864F" w14:textId="77777777" w:rsidR="00CF6E20" w:rsidRDefault="00CF6E20"/>
        </w:tc>
      </w:tr>
      <w:tr w:rsidR="00ED54B8" w:rsidRPr="00717330" w14:paraId="217360A3" w14:textId="77777777" w:rsidTr="00A654A1">
        <w:trPr>
          <w:trHeight w:val="252"/>
          <w:jc w:val="center"/>
        </w:trPr>
        <w:tc>
          <w:tcPr>
            <w:tcW w:w="1777" w:type="dxa"/>
            <w:vAlign w:val="center"/>
          </w:tcPr>
          <w:p w14:paraId="3A022864" w14:textId="77777777" w:rsidR="004217CC" w:rsidRDefault="004217CC" w:rsidP="004217CC">
            <w:pPr>
              <w:rPr>
                <w:rFonts w:ascii="Helvetica" w:hAnsi="Helvetica" w:cs="Helvetica"/>
              </w:rPr>
            </w:pPr>
            <w:r>
              <w:rPr>
                <w:rFonts w:ascii="Helvetica" w:hAnsi="Helvetica" w:cs="Helvetica"/>
              </w:rPr>
              <w:t>MSS Logical Database</w:t>
            </w:r>
          </w:p>
        </w:tc>
        <w:tc>
          <w:tcPr>
            <w:tcW w:w="3610" w:type="dxa"/>
            <w:vAlign w:val="center"/>
          </w:tcPr>
          <w:p w14:paraId="7FD46369" w14:textId="77777777" w:rsidR="004217CC" w:rsidRDefault="004217CC" w:rsidP="004217CC">
            <w:pPr>
              <w:rPr>
                <w:rFonts w:cs="Arial"/>
              </w:rPr>
            </w:pPr>
            <w:r>
              <w:rPr>
                <w:rFonts w:cs="Arial"/>
              </w:rPr>
              <w:t xml:space="preserve">MSS internal database entity </w:t>
            </w:r>
          </w:p>
        </w:tc>
        <w:tc>
          <w:tcPr>
            <w:tcW w:w="3320" w:type="dxa"/>
            <w:vAlign w:val="center"/>
          </w:tcPr>
          <w:p w14:paraId="11F6A03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HMI Status</w:t>
            </w:r>
          </w:p>
          <w:p w14:paraId="3D6E2FF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Update HMI Status</w:t>
            </w:r>
          </w:p>
        </w:tc>
        <w:tc>
          <w:tcPr>
            <w:tcW w:w="1530" w:type="dxa"/>
            <w:vAlign w:val="center"/>
          </w:tcPr>
          <w:p w14:paraId="473398A2" w14:textId="77777777" w:rsidR="00CF6E20" w:rsidRDefault="00CF6E20"/>
        </w:tc>
      </w:tr>
      <w:tr w:rsidR="00ED54B8" w:rsidRPr="00717330" w14:paraId="2C741FC3" w14:textId="77777777" w:rsidTr="00A654A1">
        <w:trPr>
          <w:trHeight w:val="252"/>
          <w:jc w:val="center"/>
        </w:trPr>
        <w:tc>
          <w:tcPr>
            <w:tcW w:w="1777" w:type="dxa"/>
            <w:vAlign w:val="center"/>
          </w:tcPr>
          <w:p w14:paraId="624F0243" w14:textId="77777777" w:rsidR="004217CC" w:rsidRDefault="004217CC" w:rsidP="004217CC">
            <w:pPr>
              <w:rPr>
                <w:rFonts w:ascii="Helvetica" w:hAnsi="Helvetica" w:cs="Helvetica"/>
              </w:rPr>
            </w:pPr>
            <w:r>
              <w:rPr>
                <w:rFonts w:ascii="Helvetica" w:hAnsi="Helvetica" w:cs="Helvetica"/>
              </w:rPr>
              <w:t>MSS Logical Manager</w:t>
            </w:r>
          </w:p>
        </w:tc>
        <w:tc>
          <w:tcPr>
            <w:tcW w:w="3610" w:type="dxa"/>
            <w:vAlign w:val="center"/>
          </w:tcPr>
          <w:p w14:paraId="0C16B543" w14:textId="77777777" w:rsidR="004217CC" w:rsidRDefault="004217CC" w:rsidP="004217CC">
            <w:pPr>
              <w:rPr>
                <w:rFonts w:cs="Arial"/>
              </w:rPr>
            </w:pPr>
            <w:r>
              <w:rPr>
                <w:rFonts w:cs="Arial"/>
              </w:rPr>
              <w:t>MSS logical controller, it receives the request, executes and transmits the result.</w:t>
            </w:r>
          </w:p>
        </w:tc>
        <w:tc>
          <w:tcPr>
            <w:tcW w:w="3320" w:type="dxa"/>
            <w:vAlign w:val="center"/>
          </w:tcPr>
          <w:p w14:paraId="5E34748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Share</w:t>
            </w:r>
          </w:p>
          <w:p w14:paraId="1D681B5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Audio Share Response</w:t>
            </w:r>
          </w:p>
          <w:p w14:paraId="3DECC0F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Route Audio</w:t>
            </w:r>
          </w:p>
          <w:p w14:paraId="3EB311E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 xml:space="preserve"> Play Audio</w:t>
            </w:r>
          </w:p>
          <w:p w14:paraId="76C2ACC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Call</w:t>
            </w:r>
          </w:p>
          <w:p w14:paraId="256B0A5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DND Status Change</w:t>
            </w:r>
          </w:p>
          <w:p w14:paraId="1677659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Source Change</w:t>
            </w:r>
          </w:p>
          <w:p w14:paraId="7D8068F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Volume Change</w:t>
            </w:r>
          </w:p>
          <w:p w14:paraId="42474D7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ICC Status Change ON/OFF</w:t>
            </w:r>
          </w:p>
          <w:p w14:paraId="44733BE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CA Status Change</w:t>
            </w:r>
          </w:p>
          <w:p w14:paraId="13CCC6F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Connect BT Audio</w:t>
            </w:r>
          </w:p>
          <w:p w14:paraId="31F982E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BT Status Change</w:t>
            </w:r>
          </w:p>
          <w:p w14:paraId="4C1F2F2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HMI Status</w:t>
            </w:r>
          </w:p>
          <w:p w14:paraId="6360F29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Update HMI Status</w:t>
            </w:r>
          </w:p>
          <w:p w14:paraId="194660C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Change Volume</w:t>
            </w:r>
          </w:p>
          <w:p w14:paraId="3BFB32F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Sound Mode Change</w:t>
            </w:r>
          </w:p>
          <w:p w14:paraId="2EDF1FE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Zone Lock Out Status Change</w:t>
            </w:r>
          </w:p>
          <w:p w14:paraId="40D873A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Sound Mode Change</w:t>
            </w:r>
          </w:p>
          <w:p w14:paraId="4ADAB6F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Zone Lock Out Status Change</w:t>
            </w:r>
          </w:p>
          <w:p w14:paraId="43AA435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Change Volume</w:t>
            </w:r>
          </w:p>
        </w:tc>
        <w:tc>
          <w:tcPr>
            <w:tcW w:w="1530" w:type="dxa"/>
            <w:vAlign w:val="center"/>
          </w:tcPr>
          <w:p w14:paraId="75E6A5D0" w14:textId="77777777" w:rsidR="00CF6E20" w:rsidRDefault="00CF6E20"/>
        </w:tc>
      </w:tr>
      <w:tr w:rsidR="00ED54B8" w:rsidRPr="00717330" w14:paraId="4E5D85BC" w14:textId="77777777" w:rsidTr="00A654A1">
        <w:trPr>
          <w:trHeight w:val="252"/>
          <w:jc w:val="center"/>
        </w:trPr>
        <w:tc>
          <w:tcPr>
            <w:tcW w:w="1777" w:type="dxa"/>
            <w:vAlign w:val="center"/>
          </w:tcPr>
          <w:p w14:paraId="7DF357C6" w14:textId="77777777" w:rsidR="004217CC" w:rsidRDefault="004217CC" w:rsidP="004217CC">
            <w:pPr>
              <w:rPr>
                <w:rFonts w:ascii="Helvetica" w:hAnsi="Helvetica" w:cs="Helvetica"/>
              </w:rPr>
            </w:pPr>
            <w:r>
              <w:rPr>
                <w:rFonts w:ascii="Helvetica" w:hAnsi="Helvetica" w:cs="Helvetica"/>
              </w:rPr>
              <w:t>My Seat Space</w:t>
            </w:r>
          </w:p>
        </w:tc>
        <w:tc>
          <w:tcPr>
            <w:tcW w:w="3610" w:type="dxa"/>
            <w:vAlign w:val="center"/>
          </w:tcPr>
          <w:p w14:paraId="7B7B4242" w14:textId="77777777" w:rsidR="00CF6E20" w:rsidRDefault="00CF6E20"/>
        </w:tc>
        <w:tc>
          <w:tcPr>
            <w:tcW w:w="3320" w:type="dxa"/>
            <w:vAlign w:val="center"/>
          </w:tcPr>
          <w:p w14:paraId="42A9DD9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System Function</w:t>
            </w:r>
          </w:p>
        </w:tc>
        <w:tc>
          <w:tcPr>
            <w:tcW w:w="1530" w:type="dxa"/>
            <w:vAlign w:val="center"/>
          </w:tcPr>
          <w:p w14:paraId="09A65D7F" w14:textId="77777777" w:rsidR="00CF6E20" w:rsidRDefault="00CF6E20"/>
        </w:tc>
      </w:tr>
      <w:tr w:rsidR="00ED54B8" w:rsidRPr="00717330" w14:paraId="5506F1F3" w14:textId="77777777" w:rsidTr="00A654A1">
        <w:trPr>
          <w:trHeight w:val="252"/>
          <w:jc w:val="center"/>
        </w:trPr>
        <w:tc>
          <w:tcPr>
            <w:tcW w:w="1777" w:type="dxa"/>
            <w:vAlign w:val="center"/>
          </w:tcPr>
          <w:p w14:paraId="74E06AC4" w14:textId="77777777" w:rsidR="004217CC" w:rsidRDefault="004217CC" w:rsidP="004217CC">
            <w:pPr>
              <w:rPr>
                <w:rFonts w:ascii="Helvetica" w:hAnsi="Helvetica" w:cs="Helvetica"/>
              </w:rPr>
            </w:pPr>
            <w:r>
              <w:rPr>
                <w:rFonts w:ascii="Helvetica" w:hAnsi="Helvetica" w:cs="Helvetica"/>
              </w:rPr>
              <w:t>Smartphone/Media Device</w:t>
            </w:r>
          </w:p>
        </w:tc>
        <w:tc>
          <w:tcPr>
            <w:tcW w:w="3610" w:type="dxa"/>
            <w:vAlign w:val="center"/>
          </w:tcPr>
          <w:p w14:paraId="606CC980" w14:textId="77777777" w:rsidR="004217CC" w:rsidRDefault="004217CC" w:rsidP="004217CC">
            <w:pPr>
              <w:rPr>
                <w:rFonts w:cs="Arial"/>
              </w:rPr>
            </w:pPr>
            <w:r>
              <w:rPr>
                <w:rFonts w:cs="Arial"/>
              </w:rPr>
              <w:t>MSS logical abstraction for user's phone/Media device (not associated as PaaK)</w:t>
            </w:r>
          </w:p>
        </w:tc>
        <w:tc>
          <w:tcPr>
            <w:tcW w:w="3320" w:type="dxa"/>
            <w:vAlign w:val="center"/>
          </w:tcPr>
          <w:p w14:paraId="487B2DB5" w14:textId="77777777" w:rsidR="00CF6E20" w:rsidRDefault="00CF6E20"/>
        </w:tc>
        <w:tc>
          <w:tcPr>
            <w:tcW w:w="1530" w:type="dxa"/>
            <w:vAlign w:val="center"/>
          </w:tcPr>
          <w:p w14:paraId="38955C69" w14:textId="77777777" w:rsidR="00CF6E20" w:rsidRDefault="00CF6E20"/>
        </w:tc>
      </w:tr>
      <w:tr w:rsidR="00ED54B8" w:rsidRPr="00717330" w14:paraId="0A1FAD11" w14:textId="77777777" w:rsidTr="00A654A1">
        <w:trPr>
          <w:trHeight w:val="252"/>
          <w:jc w:val="center"/>
        </w:trPr>
        <w:tc>
          <w:tcPr>
            <w:tcW w:w="1777" w:type="dxa"/>
            <w:vAlign w:val="center"/>
          </w:tcPr>
          <w:p w14:paraId="067CCDE6" w14:textId="77777777" w:rsidR="004217CC" w:rsidRDefault="004217CC" w:rsidP="004217CC">
            <w:pPr>
              <w:rPr>
                <w:rFonts w:ascii="Helvetica" w:hAnsi="Helvetica" w:cs="Helvetica"/>
              </w:rPr>
            </w:pPr>
            <w:r>
              <w:rPr>
                <w:rFonts w:ascii="Helvetica" w:hAnsi="Helvetica" w:cs="Helvetica"/>
              </w:rPr>
              <w:t>User Interactions</w:t>
            </w:r>
          </w:p>
        </w:tc>
        <w:tc>
          <w:tcPr>
            <w:tcW w:w="3610" w:type="dxa"/>
            <w:vAlign w:val="center"/>
          </w:tcPr>
          <w:p w14:paraId="7CF3A321" w14:textId="77777777" w:rsidR="004217CC" w:rsidRDefault="004217CC" w:rsidP="004217CC">
            <w:pPr>
              <w:rPr>
                <w:rFonts w:cs="Arial"/>
              </w:rPr>
            </w:pPr>
            <w:r>
              <w:rPr>
                <w:rFonts w:cs="Arial"/>
              </w:rPr>
              <w:t>Logical Abstraction of the several user interactions with the feature</w:t>
            </w:r>
          </w:p>
        </w:tc>
        <w:tc>
          <w:tcPr>
            <w:tcW w:w="3320" w:type="dxa"/>
            <w:vAlign w:val="center"/>
          </w:tcPr>
          <w:p w14:paraId="29C61A22" w14:textId="77777777" w:rsidR="00CF6E20" w:rsidRDefault="00CF6E20"/>
        </w:tc>
        <w:tc>
          <w:tcPr>
            <w:tcW w:w="1530" w:type="dxa"/>
            <w:vAlign w:val="center"/>
          </w:tcPr>
          <w:p w14:paraId="2FE5489E" w14:textId="77777777" w:rsidR="00CF6E20" w:rsidRDefault="00CF6E20"/>
        </w:tc>
      </w:tr>
    </w:tbl>
    <w:p w14:paraId="00AADB91" w14:textId="6C4C641D" w:rsidR="00ED54B8" w:rsidRDefault="00ED54B8" w:rsidP="00ED54B8">
      <w:pPr>
        <w:pStyle w:val="Caption"/>
      </w:pPr>
      <w:bookmarkStart w:id="236" w:name="_Toc13672026"/>
      <w:r w:rsidRPr="00C75AE5">
        <w:lastRenderedPageBreak/>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236"/>
    </w:p>
    <w:p w14:paraId="39635316" w14:textId="77777777" w:rsidR="00534E51" w:rsidRDefault="00534E51" w:rsidP="00791140">
      <w:pPr>
        <w:pStyle w:val="Heading3"/>
      </w:pPr>
      <w:bookmarkStart w:id="237" w:name="_Toc529191280"/>
      <w:bookmarkStart w:id="238" w:name="_Toc12531097"/>
      <w:r>
        <w:t>Logical Interfaces</w:t>
      </w:r>
      <w:bookmarkEnd w:id="237"/>
      <w:bookmarkEnd w:id="238"/>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AudioShareResp_Command</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Audio Share Resp Command (Physical Touch)</w:t>
            </w:r>
          </w:p>
        </w:tc>
        <w:tc>
          <w:tcPr>
            <w:tcW w:w="2431" w:type="dxa"/>
            <w:vAlign w:val="center"/>
          </w:tcPr>
          <w:p w14:paraId="7C3F2C94" w14:textId="77777777" w:rsidR="00CF6E20" w:rsidRDefault="00CF6E20"/>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1E9E2DF1" w14:textId="77777777" w:rsidR="00534E51" w:rsidRDefault="00534E51" w:rsidP="007C1945">
            <w:pPr>
              <w:overflowPunct/>
              <w:autoSpaceDE/>
              <w:autoSpaceDN/>
              <w:adjustRightInd/>
              <w:textAlignment w:val="auto"/>
              <w:rPr>
                <w:rFonts w:cs="Arial"/>
              </w:rPr>
            </w:pPr>
            <w:r>
              <w:rPr>
                <w:rFonts w:cs="Arial"/>
              </w:rPr>
              <w:t>OF1_p1 (User Interactions) To FN2_p1 (MSS HMI)</w:t>
            </w:r>
          </w:p>
        </w:tc>
        <w:tc>
          <w:tcPr>
            <w:tcW w:w="4829" w:type="dxa"/>
            <w:vAlign w:val="center"/>
          </w:tcPr>
          <w:p w14:paraId="355539EA" w14:textId="77777777" w:rsidR="00534E51" w:rsidRDefault="00534E51" w:rsidP="007C1945">
            <w:pPr>
              <w:overflowPunct/>
              <w:autoSpaceDE/>
              <w:autoSpaceDN/>
              <w:adjustRightInd/>
              <w:textAlignment w:val="auto"/>
              <w:rPr>
                <w:rFonts w:cs="Arial"/>
              </w:rPr>
            </w:pPr>
            <w:r>
              <w:rPr>
                <w:rFonts w:cs="Arial"/>
              </w:rPr>
              <w:t>Audio Share Resp Command (Physical Touch)</w:t>
            </w:r>
          </w:p>
        </w:tc>
        <w:tc>
          <w:tcPr>
            <w:tcW w:w="2431" w:type="dxa"/>
            <w:vAlign w:val="center"/>
          </w:tcPr>
          <w:p w14:paraId="219B84CD" w14:textId="77777777" w:rsidR="00CF6E20" w:rsidRDefault="00CF6E20"/>
        </w:tc>
      </w:tr>
      <w:tr w:rsidR="00534E51" w:rsidRPr="00717330" w14:paraId="6A1BF3AC" w14:textId="77777777" w:rsidTr="00A654A1">
        <w:trPr>
          <w:trHeight w:val="252"/>
          <w:jc w:val="center"/>
        </w:trPr>
        <w:tc>
          <w:tcPr>
            <w:tcW w:w="1291" w:type="dxa"/>
            <w:vMerge/>
            <w:vAlign w:val="center"/>
          </w:tcPr>
          <w:p w14:paraId="66426830" w14:textId="77777777" w:rsidR="00534E51" w:rsidRDefault="00534E51" w:rsidP="007C1945">
            <w:pPr>
              <w:rPr>
                <w:rFonts w:cs="Arial"/>
              </w:rPr>
            </w:pPr>
          </w:p>
        </w:tc>
        <w:tc>
          <w:tcPr>
            <w:tcW w:w="1794" w:type="dxa"/>
            <w:vAlign w:val="center"/>
          </w:tcPr>
          <w:p w14:paraId="1CA3F0BA"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5856C9A3" w14:textId="77777777" w:rsidR="00534E51" w:rsidRDefault="00534E51" w:rsidP="007C1945">
            <w:pPr>
              <w:overflowPunct/>
              <w:autoSpaceDE/>
              <w:autoSpaceDN/>
              <w:adjustRightInd/>
              <w:textAlignment w:val="auto"/>
              <w:rPr>
                <w:rFonts w:cs="Arial"/>
              </w:rPr>
            </w:pPr>
            <w:r>
              <w:rPr>
                <w:rFonts w:cs="Arial"/>
              </w:rPr>
              <w:t>Audio Share Resp Command (Physical Touch)</w:t>
            </w:r>
          </w:p>
        </w:tc>
        <w:tc>
          <w:tcPr>
            <w:tcW w:w="2431" w:type="dxa"/>
            <w:vAlign w:val="center"/>
          </w:tcPr>
          <w:p w14:paraId="148269A7" w14:textId="77777777" w:rsidR="00CF6E20" w:rsidRDefault="00CF6E20"/>
        </w:tc>
      </w:tr>
      <w:tr w:rsidR="00534E51" w:rsidRPr="00717330" w14:paraId="1EA8125E" w14:textId="77777777" w:rsidTr="00A654A1">
        <w:trPr>
          <w:trHeight w:val="252"/>
          <w:jc w:val="center"/>
        </w:trPr>
        <w:tc>
          <w:tcPr>
            <w:tcW w:w="1291" w:type="dxa"/>
            <w:vMerge w:val="restart"/>
            <w:vAlign w:val="center"/>
          </w:tcPr>
          <w:p w14:paraId="4D5FFCAD" w14:textId="77777777" w:rsidR="00534E51" w:rsidRDefault="00534E51" w:rsidP="007C1945">
            <w:pPr>
              <w:rPr>
                <w:rFonts w:cs="Arial"/>
              </w:rPr>
            </w:pPr>
            <w:r>
              <w:rPr>
                <w:rFonts w:cs="Arial"/>
              </w:rPr>
              <w:t>AudioShareResp_Req</w:t>
            </w:r>
          </w:p>
        </w:tc>
        <w:tc>
          <w:tcPr>
            <w:tcW w:w="1794" w:type="dxa"/>
            <w:vAlign w:val="center"/>
          </w:tcPr>
          <w:p w14:paraId="766D67F7" w14:textId="77777777" w:rsidR="00534E51" w:rsidRDefault="00534E51" w:rsidP="007C1945">
            <w:pPr>
              <w:overflowPunct/>
              <w:autoSpaceDE/>
              <w:autoSpaceDN/>
              <w:adjustRightInd/>
              <w:textAlignment w:val="auto"/>
              <w:rPr>
                <w:rFonts w:cs="Arial"/>
              </w:rPr>
            </w:pPr>
            <w:r>
              <w:rPr>
                <w:rFonts w:cs="Arial"/>
              </w:rPr>
              <w:t>FN3_p5 (MSS Logical Manager) To OF2_p1 (Smartphone/Media Device)</w:t>
            </w:r>
          </w:p>
        </w:tc>
        <w:tc>
          <w:tcPr>
            <w:tcW w:w="4829" w:type="dxa"/>
            <w:vAlign w:val="center"/>
          </w:tcPr>
          <w:p w14:paraId="5E3A56E1" w14:textId="77777777" w:rsidR="00534E51" w:rsidRDefault="00534E51" w:rsidP="007C1945">
            <w:pPr>
              <w:overflowPunct/>
              <w:autoSpaceDE/>
              <w:autoSpaceDN/>
              <w:adjustRightInd/>
              <w:textAlignment w:val="auto"/>
              <w:rPr>
                <w:rFonts w:cs="Arial"/>
              </w:rPr>
            </w:pPr>
            <w:r>
              <w:rPr>
                <w:rFonts w:cs="Arial"/>
              </w:rPr>
              <w:t xml:space="preserve">Internal Signal for Audio SHare Response </w:t>
            </w:r>
          </w:p>
        </w:tc>
        <w:tc>
          <w:tcPr>
            <w:tcW w:w="2431" w:type="dxa"/>
            <w:vAlign w:val="center"/>
          </w:tcPr>
          <w:p w14:paraId="28B30B60" w14:textId="27B54FEF" w:rsidR="00703172" w:rsidRPr="00036818" w:rsidRDefault="00703172" w:rsidP="00523186">
            <w:r>
              <w:t>Accept</w:t>
            </w:r>
          </w:p>
          <w:p w14:paraId="7F23E228" w14:textId="77777777" w:rsidR="00703172" w:rsidRPr="00036818" w:rsidRDefault="00703172" w:rsidP="00523186">
            <w:r>
              <w:t>Decline</w:t>
            </w:r>
          </w:p>
        </w:tc>
      </w:tr>
      <w:tr w:rsidR="00534E51" w:rsidRPr="00717330" w14:paraId="1AEAEB4B" w14:textId="77777777" w:rsidTr="00A654A1">
        <w:trPr>
          <w:trHeight w:val="252"/>
          <w:jc w:val="center"/>
        </w:trPr>
        <w:tc>
          <w:tcPr>
            <w:tcW w:w="1291" w:type="dxa"/>
            <w:vMerge/>
            <w:vAlign w:val="center"/>
          </w:tcPr>
          <w:p w14:paraId="30D5611D" w14:textId="77777777" w:rsidR="00534E51" w:rsidRDefault="00534E51" w:rsidP="007C1945">
            <w:pPr>
              <w:rPr>
                <w:rFonts w:cs="Arial"/>
              </w:rPr>
            </w:pPr>
          </w:p>
        </w:tc>
        <w:tc>
          <w:tcPr>
            <w:tcW w:w="1794" w:type="dxa"/>
            <w:vAlign w:val="center"/>
          </w:tcPr>
          <w:p w14:paraId="04FB5B86"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39F2C9D2" w14:textId="77777777" w:rsidR="00534E51" w:rsidRDefault="00534E51" w:rsidP="007C1945">
            <w:pPr>
              <w:overflowPunct/>
              <w:autoSpaceDE/>
              <w:autoSpaceDN/>
              <w:adjustRightInd/>
              <w:textAlignment w:val="auto"/>
              <w:rPr>
                <w:rFonts w:cs="Arial"/>
              </w:rPr>
            </w:pPr>
            <w:r>
              <w:rPr>
                <w:rFonts w:cs="Arial"/>
              </w:rPr>
              <w:t xml:space="preserve">Internal Signal for Audio SHare Response </w:t>
            </w:r>
          </w:p>
        </w:tc>
        <w:tc>
          <w:tcPr>
            <w:tcW w:w="2431" w:type="dxa"/>
            <w:vAlign w:val="center"/>
          </w:tcPr>
          <w:p w14:paraId="32354239" w14:textId="77777777" w:rsidR="00703172" w:rsidRPr="00036818" w:rsidRDefault="00703172" w:rsidP="00523186">
            <w:r>
              <w:t>Accept</w:t>
            </w:r>
          </w:p>
          <w:p w14:paraId="403A62BE" w14:textId="77777777" w:rsidR="00703172" w:rsidRPr="00036818" w:rsidRDefault="00703172" w:rsidP="00523186">
            <w:r>
              <w:t>Decline</w:t>
            </w:r>
          </w:p>
        </w:tc>
      </w:tr>
      <w:tr w:rsidR="00534E51" w:rsidRPr="00717330" w14:paraId="10546118" w14:textId="77777777" w:rsidTr="00A654A1">
        <w:trPr>
          <w:trHeight w:val="252"/>
          <w:jc w:val="center"/>
        </w:trPr>
        <w:tc>
          <w:tcPr>
            <w:tcW w:w="1291" w:type="dxa"/>
            <w:vMerge w:val="restart"/>
            <w:vAlign w:val="center"/>
          </w:tcPr>
          <w:p w14:paraId="41514EAC" w14:textId="77777777" w:rsidR="00534E51" w:rsidRDefault="00534E51" w:rsidP="007C1945">
            <w:pPr>
              <w:rPr>
                <w:rFonts w:cs="Arial"/>
              </w:rPr>
            </w:pPr>
            <w:r>
              <w:rPr>
                <w:rFonts w:cs="Arial"/>
              </w:rPr>
              <w:t>Audio_Vol_Level</w:t>
            </w:r>
          </w:p>
        </w:tc>
        <w:tc>
          <w:tcPr>
            <w:tcW w:w="1794" w:type="dxa"/>
            <w:vAlign w:val="center"/>
          </w:tcPr>
          <w:p w14:paraId="6743FFB0"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36B4EFA9" w14:textId="77777777" w:rsidR="00534E51" w:rsidRDefault="00534E51" w:rsidP="007C1945">
            <w:pPr>
              <w:overflowPunct/>
              <w:autoSpaceDE/>
              <w:autoSpaceDN/>
              <w:adjustRightInd/>
              <w:textAlignment w:val="auto"/>
              <w:rPr>
                <w:rFonts w:cs="Arial"/>
              </w:rPr>
            </w:pPr>
            <w:r>
              <w:rPr>
                <w:rFonts w:cs="Arial"/>
              </w:rPr>
              <w:t>Signal for Audio volume in full cabin mode</w:t>
            </w:r>
          </w:p>
        </w:tc>
        <w:tc>
          <w:tcPr>
            <w:tcW w:w="2431" w:type="dxa"/>
            <w:vAlign w:val="center"/>
          </w:tcPr>
          <w:p w14:paraId="565AEF60" w14:textId="77777777" w:rsidR="00703172" w:rsidRPr="00036818" w:rsidRDefault="00703172" w:rsidP="00523186">
            <w:r>
              <w:t>NoVolume</w:t>
            </w:r>
          </w:p>
          <w:p w14:paraId="799E0C90" w14:textId="77777777" w:rsidR="00703172" w:rsidRPr="00036818" w:rsidRDefault="00703172" w:rsidP="00523186">
            <w:r>
              <w:t>Vol_Step1</w:t>
            </w:r>
          </w:p>
          <w:p w14:paraId="3F54F696" w14:textId="77777777" w:rsidR="00703172" w:rsidRPr="00036818" w:rsidRDefault="00703172" w:rsidP="00523186">
            <w:r>
              <w:t>Vol_Step2</w:t>
            </w:r>
          </w:p>
          <w:p w14:paraId="39849F26" w14:textId="77777777" w:rsidR="00703172" w:rsidRPr="00036818" w:rsidRDefault="00703172" w:rsidP="00523186">
            <w:r>
              <w:t>Vol_Step3</w:t>
            </w:r>
          </w:p>
          <w:p w14:paraId="2FDA59A9" w14:textId="77777777" w:rsidR="00703172" w:rsidRPr="00036818" w:rsidRDefault="00703172" w:rsidP="00523186">
            <w:r>
              <w:t>Vol_Step4</w:t>
            </w:r>
          </w:p>
          <w:p w14:paraId="66AE6E9A" w14:textId="77777777" w:rsidR="00703172" w:rsidRPr="00036818" w:rsidRDefault="00703172" w:rsidP="00523186">
            <w:r>
              <w:t>Vol_Step5</w:t>
            </w:r>
          </w:p>
          <w:p w14:paraId="4CD5EB5A" w14:textId="77777777" w:rsidR="00703172" w:rsidRPr="00036818" w:rsidRDefault="00703172" w:rsidP="00523186">
            <w:r>
              <w:t>Vol_Step6</w:t>
            </w:r>
          </w:p>
          <w:p w14:paraId="45B2BAA1" w14:textId="77777777" w:rsidR="00703172" w:rsidRPr="00036818" w:rsidRDefault="00703172" w:rsidP="00523186">
            <w:r>
              <w:t>Vol_Step7</w:t>
            </w:r>
          </w:p>
          <w:p w14:paraId="74AE91A5" w14:textId="77777777" w:rsidR="00703172" w:rsidRPr="00036818" w:rsidRDefault="00703172" w:rsidP="00523186">
            <w:r>
              <w:t>Vol_Step8</w:t>
            </w:r>
          </w:p>
          <w:p w14:paraId="68165B01" w14:textId="77777777" w:rsidR="00703172" w:rsidRPr="00036818" w:rsidRDefault="00703172" w:rsidP="00523186">
            <w:r>
              <w:t>Vol_Step9</w:t>
            </w:r>
          </w:p>
          <w:p w14:paraId="3CAE1D24" w14:textId="77777777" w:rsidR="00703172" w:rsidRPr="00036818" w:rsidRDefault="00703172" w:rsidP="00523186">
            <w:r>
              <w:t>Vol_Step10</w:t>
            </w:r>
          </w:p>
          <w:p w14:paraId="7EA0B781" w14:textId="77777777" w:rsidR="00703172" w:rsidRPr="00036818" w:rsidRDefault="00703172" w:rsidP="00523186">
            <w:r>
              <w:t>Vol_Step11</w:t>
            </w:r>
          </w:p>
          <w:p w14:paraId="76ACD05D" w14:textId="77777777" w:rsidR="00703172" w:rsidRPr="00036818" w:rsidRDefault="00703172" w:rsidP="00523186">
            <w:r>
              <w:t>Vol_Step12</w:t>
            </w:r>
          </w:p>
          <w:p w14:paraId="5EC26D67" w14:textId="77777777" w:rsidR="00703172" w:rsidRPr="00036818" w:rsidRDefault="00703172" w:rsidP="00523186">
            <w:r>
              <w:t>Vol_Step13</w:t>
            </w:r>
          </w:p>
          <w:p w14:paraId="63EBFEBA" w14:textId="77777777" w:rsidR="00703172" w:rsidRPr="00036818" w:rsidRDefault="00703172" w:rsidP="00523186">
            <w:r>
              <w:t>Vol_Step14</w:t>
            </w:r>
          </w:p>
          <w:p w14:paraId="6F981E81" w14:textId="77777777" w:rsidR="00703172" w:rsidRPr="00036818" w:rsidRDefault="00703172" w:rsidP="00523186">
            <w:r>
              <w:t>Vol_Step15</w:t>
            </w:r>
          </w:p>
          <w:p w14:paraId="39D71B26" w14:textId="77777777" w:rsidR="00703172" w:rsidRPr="00036818" w:rsidRDefault="00703172" w:rsidP="00523186">
            <w:r>
              <w:t>Vol_Step16</w:t>
            </w:r>
          </w:p>
          <w:p w14:paraId="0C394405" w14:textId="77777777" w:rsidR="00703172" w:rsidRPr="00036818" w:rsidRDefault="00703172" w:rsidP="00523186">
            <w:r>
              <w:t>Vol_Step17</w:t>
            </w:r>
          </w:p>
          <w:p w14:paraId="0BF324AC" w14:textId="77777777" w:rsidR="00703172" w:rsidRPr="00036818" w:rsidRDefault="00703172" w:rsidP="00523186">
            <w:r>
              <w:t>Vol_Step18</w:t>
            </w:r>
          </w:p>
          <w:p w14:paraId="09D29E73" w14:textId="77777777" w:rsidR="00703172" w:rsidRPr="00036818" w:rsidRDefault="00703172" w:rsidP="00523186">
            <w:r>
              <w:t>Vol_Step19</w:t>
            </w:r>
          </w:p>
          <w:p w14:paraId="70154B96" w14:textId="77777777" w:rsidR="00703172" w:rsidRPr="00036818" w:rsidRDefault="00703172" w:rsidP="00523186">
            <w:r>
              <w:t>Vol_Step20</w:t>
            </w:r>
          </w:p>
          <w:p w14:paraId="7C01A0F7" w14:textId="77777777" w:rsidR="00703172" w:rsidRPr="00036818" w:rsidRDefault="00703172" w:rsidP="00523186">
            <w:r>
              <w:t>Vol_Step21</w:t>
            </w:r>
          </w:p>
          <w:p w14:paraId="65891E16" w14:textId="77777777" w:rsidR="00703172" w:rsidRPr="00036818" w:rsidRDefault="00703172" w:rsidP="00523186">
            <w:r>
              <w:t>Vol_Step22</w:t>
            </w:r>
          </w:p>
          <w:p w14:paraId="585423A8" w14:textId="77777777" w:rsidR="00703172" w:rsidRPr="00036818" w:rsidRDefault="00703172" w:rsidP="00523186">
            <w:r>
              <w:t>Vol_Step23</w:t>
            </w:r>
          </w:p>
          <w:p w14:paraId="2EE8D2ED" w14:textId="77777777" w:rsidR="00703172" w:rsidRPr="00036818" w:rsidRDefault="00703172" w:rsidP="00523186">
            <w:r>
              <w:t>Vol_Step24</w:t>
            </w:r>
          </w:p>
          <w:p w14:paraId="34F0A158" w14:textId="77777777" w:rsidR="00703172" w:rsidRPr="00036818" w:rsidRDefault="00703172" w:rsidP="00523186">
            <w:r>
              <w:t>Vol_Step25</w:t>
            </w:r>
          </w:p>
          <w:p w14:paraId="0E6A7F3E" w14:textId="77777777" w:rsidR="00703172" w:rsidRPr="00036818" w:rsidRDefault="00703172" w:rsidP="00523186">
            <w:r>
              <w:t>Vol_Step26</w:t>
            </w:r>
          </w:p>
          <w:p w14:paraId="26A031EF" w14:textId="77777777" w:rsidR="00703172" w:rsidRPr="00036818" w:rsidRDefault="00703172" w:rsidP="00523186">
            <w:r>
              <w:t>Vol_Step27</w:t>
            </w:r>
          </w:p>
          <w:p w14:paraId="6AA87171" w14:textId="77777777" w:rsidR="00703172" w:rsidRPr="00036818" w:rsidRDefault="00703172" w:rsidP="00523186">
            <w:r>
              <w:t>Vol_Step28</w:t>
            </w:r>
          </w:p>
          <w:p w14:paraId="5B14F12A" w14:textId="77777777" w:rsidR="00703172" w:rsidRPr="00036818" w:rsidRDefault="00703172" w:rsidP="00523186">
            <w:r>
              <w:t>Vol_Step29</w:t>
            </w:r>
          </w:p>
          <w:p w14:paraId="4D74AE6D" w14:textId="77777777" w:rsidR="00703172" w:rsidRPr="00036818" w:rsidRDefault="00703172" w:rsidP="00523186">
            <w:r>
              <w:lastRenderedPageBreak/>
              <w:t>Vol_Step30</w:t>
            </w:r>
          </w:p>
        </w:tc>
      </w:tr>
      <w:tr w:rsidR="00534E51" w:rsidRPr="00717330" w14:paraId="272E0A3B" w14:textId="77777777" w:rsidTr="00A654A1">
        <w:trPr>
          <w:trHeight w:val="252"/>
          <w:jc w:val="center"/>
        </w:trPr>
        <w:tc>
          <w:tcPr>
            <w:tcW w:w="1291" w:type="dxa"/>
            <w:vMerge/>
            <w:vAlign w:val="center"/>
          </w:tcPr>
          <w:p w14:paraId="101D92DD" w14:textId="77777777" w:rsidR="00534E51" w:rsidRDefault="00534E51" w:rsidP="007C1945">
            <w:pPr>
              <w:rPr>
                <w:rFonts w:cs="Arial"/>
              </w:rPr>
            </w:pPr>
          </w:p>
        </w:tc>
        <w:tc>
          <w:tcPr>
            <w:tcW w:w="1794" w:type="dxa"/>
            <w:vAlign w:val="center"/>
          </w:tcPr>
          <w:p w14:paraId="5997E427"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33188B07" w14:textId="77777777" w:rsidR="00534E51" w:rsidRDefault="00534E51" w:rsidP="007C1945">
            <w:pPr>
              <w:overflowPunct/>
              <w:autoSpaceDE/>
              <w:autoSpaceDN/>
              <w:adjustRightInd/>
              <w:textAlignment w:val="auto"/>
              <w:rPr>
                <w:rFonts w:cs="Arial"/>
              </w:rPr>
            </w:pPr>
            <w:r>
              <w:rPr>
                <w:rFonts w:cs="Arial"/>
              </w:rPr>
              <w:t>Signal for Audio volume in full cabin mode</w:t>
            </w:r>
          </w:p>
        </w:tc>
        <w:tc>
          <w:tcPr>
            <w:tcW w:w="2431" w:type="dxa"/>
            <w:vAlign w:val="center"/>
          </w:tcPr>
          <w:p w14:paraId="4F9A63BC" w14:textId="77777777" w:rsidR="00703172" w:rsidRPr="00036818" w:rsidRDefault="00703172" w:rsidP="00523186">
            <w:r>
              <w:t>NoVolume</w:t>
            </w:r>
          </w:p>
          <w:p w14:paraId="70F0F51E" w14:textId="77777777" w:rsidR="00703172" w:rsidRPr="00036818" w:rsidRDefault="00703172" w:rsidP="00523186">
            <w:r>
              <w:t>Vol_Step1</w:t>
            </w:r>
          </w:p>
          <w:p w14:paraId="66F86739" w14:textId="77777777" w:rsidR="00703172" w:rsidRPr="00036818" w:rsidRDefault="00703172" w:rsidP="00523186">
            <w:r>
              <w:t>Vol_Step2</w:t>
            </w:r>
          </w:p>
          <w:p w14:paraId="629CE220" w14:textId="77777777" w:rsidR="00703172" w:rsidRPr="00036818" w:rsidRDefault="00703172" w:rsidP="00523186">
            <w:r>
              <w:t>Vol_Step3</w:t>
            </w:r>
          </w:p>
          <w:p w14:paraId="379BDF76" w14:textId="77777777" w:rsidR="00703172" w:rsidRPr="00036818" w:rsidRDefault="00703172" w:rsidP="00523186">
            <w:r>
              <w:t>Vol_Step4</w:t>
            </w:r>
          </w:p>
          <w:p w14:paraId="71D872AD" w14:textId="77777777" w:rsidR="00703172" w:rsidRPr="00036818" w:rsidRDefault="00703172" w:rsidP="00523186">
            <w:r>
              <w:t>Vol_Step5</w:t>
            </w:r>
          </w:p>
          <w:p w14:paraId="17B45BA0" w14:textId="77777777" w:rsidR="00703172" w:rsidRPr="00036818" w:rsidRDefault="00703172" w:rsidP="00523186">
            <w:r>
              <w:t>Vol_Step6</w:t>
            </w:r>
          </w:p>
          <w:p w14:paraId="7D2BB781" w14:textId="77777777" w:rsidR="00703172" w:rsidRPr="00036818" w:rsidRDefault="00703172" w:rsidP="00523186">
            <w:r>
              <w:t>Vol_Step7</w:t>
            </w:r>
          </w:p>
          <w:p w14:paraId="112BBA6A" w14:textId="77777777" w:rsidR="00703172" w:rsidRPr="00036818" w:rsidRDefault="00703172" w:rsidP="00523186">
            <w:r>
              <w:t>Vol_Step8</w:t>
            </w:r>
          </w:p>
          <w:p w14:paraId="559B335F" w14:textId="77777777" w:rsidR="00703172" w:rsidRPr="00036818" w:rsidRDefault="00703172" w:rsidP="00523186">
            <w:r>
              <w:t>Vol_Step9</w:t>
            </w:r>
          </w:p>
          <w:p w14:paraId="3E0EAC90" w14:textId="77777777" w:rsidR="00703172" w:rsidRPr="00036818" w:rsidRDefault="00703172" w:rsidP="00523186">
            <w:r>
              <w:t>Vol_Step10</w:t>
            </w:r>
          </w:p>
          <w:p w14:paraId="53FEDD1D" w14:textId="77777777" w:rsidR="00703172" w:rsidRPr="00036818" w:rsidRDefault="00703172" w:rsidP="00523186">
            <w:r>
              <w:t>Vol_Step11</w:t>
            </w:r>
          </w:p>
          <w:p w14:paraId="73758257" w14:textId="77777777" w:rsidR="00703172" w:rsidRPr="00036818" w:rsidRDefault="00703172" w:rsidP="00523186">
            <w:r>
              <w:t>Vol_Step12</w:t>
            </w:r>
          </w:p>
          <w:p w14:paraId="7E163784" w14:textId="77777777" w:rsidR="00703172" w:rsidRPr="00036818" w:rsidRDefault="00703172" w:rsidP="00523186">
            <w:r>
              <w:t>Vol_Step13</w:t>
            </w:r>
          </w:p>
          <w:p w14:paraId="355CC328" w14:textId="77777777" w:rsidR="00703172" w:rsidRPr="00036818" w:rsidRDefault="00703172" w:rsidP="00523186">
            <w:r>
              <w:t>Vol_Step14</w:t>
            </w:r>
          </w:p>
          <w:p w14:paraId="42B7A747" w14:textId="77777777" w:rsidR="00703172" w:rsidRPr="00036818" w:rsidRDefault="00703172" w:rsidP="00523186">
            <w:r>
              <w:t>Vol_Step15</w:t>
            </w:r>
          </w:p>
          <w:p w14:paraId="1A992F27" w14:textId="77777777" w:rsidR="00703172" w:rsidRPr="00036818" w:rsidRDefault="00703172" w:rsidP="00523186">
            <w:r>
              <w:t>Vol_Step16</w:t>
            </w:r>
          </w:p>
          <w:p w14:paraId="01B2B547" w14:textId="77777777" w:rsidR="00703172" w:rsidRPr="00036818" w:rsidRDefault="00703172" w:rsidP="00523186">
            <w:r>
              <w:t>Vol_Step17</w:t>
            </w:r>
          </w:p>
          <w:p w14:paraId="3FE10A8F" w14:textId="77777777" w:rsidR="00703172" w:rsidRPr="00036818" w:rsidRDefault="00703172" w:rsidP="00523186">
            <w:r>
              <w:t>Vol_Step18</w:t>
            </w:r>
          </w:p>
          <w:p w14:paraId="375ED868" w14:textId="77777777" w:rsidR="00703172" w:rsidRPr="00036818" w:rsidRDefault="00703172" w:rsidP="00523186">
            <w:r>
              <w:t>Vol_Step19</w:t>
            </w:r>
          </w:p>
          <w:p w14:paraId="4CA0F110" w14:textId="77777777" w:rsidR="00703172" w:rsidRPr="00036818" w:rsidRDefault="00703172" w:rsidP="00523186">
            <w:r>
              <w:t>Vol_Step20</w:t>
            </w:r>
          </w:p>
          <w:p w14:paraId="554CC023" w14:textId="77777777" w:rsidR="00703172" w:rsidRPr="00036818" w:rsidRDefault="00703172" w:rsidP="00523186">
            <w:r>
              <w:t>Vol_Step21</w:t>
            </w:r>
          </w:p>
          <w:p w14:paraId="7C73E9EF" w14:textId="77777777" w:rsidR="00703172" w:rsidRPr="00036818" w:rsidRDefault="00703172" w:rsidP="00523186">
            <w:r>
              <w:t>Vol_Step22</w:t>
            </w:r>
          </w:p>
          <w:p w14:paraId="05E27342" w14:textId="77777777" w:rsidR="00703172" w:rsidRPr="00036818" w:rsidRDefault="00703172" w:rsidP="00523186">
            <w:r>
              <w:t>Vol_Step23</w:t>
            </w:r>
          </w:p>
          <w:p w14:paraId="5B6C6126" w14:textId="77777777" w:rsidR="00703172" w:rsidRPr="00036818" w:rsidRDefault="00703172" w:rsidP="00523186">
            <w:r>
              <w:t>Vol_Step24</w:t>
            </w:r>
          </w:p>
          <w:p w14:paraId="67D7D528" w14:textId="77777777" w:rsidR="00703172" w:rsidRPr="00036818" w:rsidRDefault="00703172" w:rsidP="00523186">
            <w:r>
              <w:t>Vol_Step25</w:t>
            </w:r>
          </w:p>
          <w:p w14:paraId="5E193E04" w14:textId="77777777" w:rsidR="00703172" w:rsidRPr="00036818" w:rsidRDefault="00703172" w:rsidP="00523186">
            <w:r>
              <w:t>Vol_Step26</w:t>
            </w:r>
          </w:p>
          <w:p w14:paraId="096CFB2B" w14:textId="77777777" w:rsidR="00703172" w:rsidRPr="00036818" w:rsidRDefault="00703172" w:rsidP="00523186">
            <w:r>
              <w:t>Vol_Step27</w:t>
            </w:r>
          </w:p>
          <w:p w14:paraId="34EC60B0" w14:textId="77777777" w:rsidR="00703172" w:rsidRPr="00036818" w:rsidRDefault="00703172" w:rsidP="00523186">
            <w:r>
              <w:t>Vol_Step28</w:t>
            </w:r>
          </w:p>
          <w:p w14:paraId="6B45FF06" w14:textId="77777777" w:rsidR="00703172" w:rsidRPr="00036818" w:rsidRDefault="00703172" w:rsidP="00523186">
            <w:r>
              <w:t>Vol_Step29</w:t>
            </w:r>
          </w:p>
          <w:p w14:paraId="77558722" w14:textId="77777777" w:rsidR="00703172" w:rsidRPr="00036818" w:rsidRDefault="00703172" w:rsidP="00523186">
            <w:r>
              <w:t>Vol_Step30</w:t>
            </w:r>
          </w:p>
        </w:tc>
      </w:tr>
      <w:tr w:rsidR="00534E51" w:rsidRPr="00717330" w14:paraId="60044A4E" w14:textId="77777777" w:rsidTr="00A654A1">
        <w:trPr>
          <w:trHeight w:val="252"/>
          <w:jc w:val="center"/>
        </w:trPr>
        <w:tc>
          <w:tcPr>
            <w:tcW w:w="1291" w:type="dxa"/>
            <w:vMerge w:val="restart"/>
            <w:vAlign w:val="center"/>
          </w:tcPr>
          <w:p w14:paraId="2C4B3C0C" w14:textId="77777777" w:rsidR="00534E51" w:rsidRDefault="00534E51" w:rsidP="007C1945">
            <w:pPr>
              <w:rPr>
                <w:rFonts w:cs="Arial"/>
              </w:rPr>
            </w:pPr>
            <w:r>
              <w:rPr>
                <w:rFonts w:cs="Arial"/>
              </w:rPr>
              <w:t>Audio_Vol_Level_Zone</w:t>
            </w:r>
          </w:p>
        </w:tc>
        <w:tc>
          <w:tcPr>
            <w:tcW w:w="1794" w:type="dxa"/>
            <w:vAlign w:val="center"/>
          </w:tcPr>
          <w:p w14:paraId="5D4B5E31"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2F6962BB" w14:textId="77777777" w:rsidR="00534E51" w:rsidRDefault="00534E51" w:rsidP="007C1945">
            <w:pPr>
              <w:overflowPunct/>
              <w:autoSpaceDE/>
              <w:autoSpaceDN/>
              <w:adjustRightInd/>
              <w:textAlignment w:val="auto"/>
              <w:rPr>
                <w:rFonts w:cs="Arial"/>
              </w:rPr>
            </w:pPr>
            <w:r>
              <w:rPr>
                <w:rFonts w:cs="Arial"/>
              </w:rPr>
              <w:t>Signal is for the Media volume in Zone 1 to Zone 6.</w:t>
            </w:r>
          </w:p>
        </w:tc>
        <w:tc>
          <w:tcPr>
            <w:tcW w:w="2431" w:type="dxa"/>
            <w:vAlign w:val="center"/>
          </w:tcPr>
          <w:p w14:paraId="78FD6D1B" w14:textId="77777777" w:rsidR="00703172" w:rsidRPr="00036818" w:rsidRDefault="00703172" w:rsidP="00523186">
            <w:r>
              <w:t>NoVolume</w:t>
            </w:r>
          </w:p>
          <w:p w14:paraId="2D4FA876" w14:textId="77777777" w:rsidR="00703172" w:rsidRPr="00036818" w:rsidRDefault="00703172" w:rsidP="00523186">
            <w:r>
              <w:t>Vol_Step1</w:t>
            </w:r>
          </w:p>
          <w:p w14:paraId="63FE6FE3" w14:textId="77777777" w:rsidR="00703172" w:rsidRPr="00036818" w:rsidRDefault="00703172" w:rsidP="00523186">
            <w:r>
              <w:t>Vol_Step2</w:t>
            </w:r>
          </w:p>
          <w:p w14:paraId="33173A12" w14:textId="77777777" w:rsidR="00703172" w:rsidRPr="00036818" w:rsidRDefault="00703172" w:rsidP="00523186">
            <w:r>
              <w:t>Vol_Step3</w:t>
            </w:r>
          </w:p>
          <w:p w14:paraId="1D1B9FE1" w14:textId="77777777" w:rsidR="00703172" w:rsidRPr="00036818" w:rsidRDefault="00703172" w:rsidP="00523186">
            <w:r>
              <w:t>Vol_Step4</w:t>
            </w:r>
          </w:p>
          <w:p w14:paraId="47D13E53" w14:textId="77777777" w:rsidR="00703172" w:rsidRPr="00036818" w:rsidRDefault="00703172" w:rsidP="00523186">
            <w:r>
              <w:t>Vol_Step5</w:t>
            </w:r>
          </w:p>
          <w:p w14:paraId="4150C9D9" w14:textId="77777777" w:rsidR="00703172" w:rsidRPr="00036818" w:rsidRDefault="00703172" w:rsidP="00523186">
            <w:r>
              <w:t>Vol_Step6</w:t>
            </w:r>
          </w:p>
          <w:p w14:paraId="535C5F8D" w14:textId="77777777" w:rsidR="00703172" w:rsidRPr="00036818" w:rsidRDefault="00703172" w:rsidP="00523186">
            <w:r>
              <w:t>Vol_Step7</w:t>
            </w:r>
          </w:p>
          <w:p w14:paraId="19CA7646" w14:textId="77777777" w:rsidR="00703172" w:rsidRPr="00036818" w:rsidRDefault="00703172" w:rsidP="00523186">
            <w:r>
              <w:t>Vol_Step8</w:t>
            </w:r>
          </w:p>
          <w:p w14:paraId="07280AF0" w14:textId="77777777" w:rsidR="00703172" w:rsidRPr="00036818" w:rsidRDefault="00703172" w:rsidP="00523186">
            <w:r>
              <w:t>Vol_Step9</w:t>
            </w:r>
          </w:p>
          <w:p w14:paraId="263852CF" w14:textId="77777777" w:rsidR="00703172" w:rsidRPr="00036818" w:rsidRDefault="00703172" w:rsidP="00523186">
            <w:r>
              <w:t>Vol_Step10</w:t>
            </w:r>
          </w:p>
          <w:p w14:paraId="59CD9CD3" w14:textId="77777777" w:rsidR="00703172" w:rsidRPr="00036818" w:rsidRDefault="00703172" w:rsidP="00523186">
            <w:r>
              <w:t>Vol_Step11</w:t>
            </w:r>
          </w:p>
          <w:p w14:paraId="40062B63" w14:textId="77777777" w:rsidR="00703172" w:rsidRPr="00036818" w:rsidRDefault="00703172" w:rsidP="00523186">
            <w:r>
              <w:t>Vol_Step12</w:t>
            </w:r>
          </w:p>
          <w:p w14:paraId="47BB3B8C" w14:textId="77777777" w:rsidR="00703172" w:rsidRPr="00036818" w:rsidRDefault="00703172" w:rsidP="00523186">
            <w:r>
              <w:t>Vol_Step13</w:t>
            </w:r>
          </w:p>
          <w:p w14:paraId="74E847BE" w14:textId="77777777" w:rsidR="00703172" w:rsidRPr="00036818" w:rsidRDefault="00703172" w:rsidP="00523186">
            <w:r>
              <w:t>Vol_Step14</w:t>
            </w:r>
          </w:p>
          <w:p w14:paraId="0E1534B8" w14:textId="77777777" w:rsidR="00703172" w:rsidRPr="00036818" w:rsidRDefault="00703172" w:rsidP="00523186">
            <w:r>
              <w:t>Vol_Step15</w:t>
            </w:r>
          </w:p>
          <w:p w14:paraId="5E943183" w14:textId="77777777" w:rsidR="00703172" w:rsidRPr="00036818" w:rsidRDefault="00703172" w:rsidP="00523186">
            <w:r>
              <w:t>Vol_Step16</w:t>
            </w:r>
          </w:p>
          <w:p w14:paraId="763C510B" w14:textId="77777777" w:rsidR="00703172" w:rsidRPr="00036818" w:rsidRDefault="00703172" w:rsidP="00523186">
            <w:r>
              <w:t>Vol_Step17</w:t>
            </w:r>
          </w:p>
          <w:p w14:paraId="02FE06C4" w14:textId="77777777" w:rsidR="00703172" w:rsidRPr="00036818" w:rsidRDefault="00703172" w:rsidP="00523186">
            <w:r>
              <w:t>Vol_Step18</w:t>
            </w:r>
          </w:p>
          <w:p w14:paraId="665632BD" w14:textId="77777777" w:rsidR="00703172" w:rsidRPr="00036818" w:rsidRDefault="00703172" w:rsidP="00523186">
            <w:r>
              <w:t>Vol_Step19</w:t>
            </w:r>
          </w:p>
          <w:p w14:paraId="13E57CF1" w14:textId="77777777" w:rsidR="00703172" w:rsidRPr="00036818" w:rsidRDefault="00703172" w:rsidP="00523186">
            <w:r>
              <w:t>Vol_Step20</w:t>
            </w:r>
          </w:p>
          <w:p w14:paraId="65F6F2D4" w14:textId="77777777" w:rsidR="00703172" w:rsidRPr="00036818" w:rsidRDefault="00703172" w:rsidP="00523186">
            <w:r>
              <w:t>Vol_Step21</w:t>
            </w:r>
          </w:p>
          <w:p w14:paraId="4DCEA195" w14:textId="77777777" w:rsidR="00703172" w:rsidRPr="00036818" w:rsidRDefault="00703172" w:rsidP="00523186">
            <w:r>
              <w:t>Vol_Step22</w:t>
            </w:r>
          </w:p>
          <w:p w14:paraId="0B19A08E" w14:textId="77777777" w:rsidR="00703172" w:rsidRPr="00036818" w:rsidRDefault="00703172" w:rsidP="00523186">
            <w:r>
              <w:t>Vol_Step23</w:t>
            </w:r>
          </w:p>
          <w:p w14:paraId="71312FBD" w14:textId="77777777" w:rsidR="00703172" w:rsidRPr="00036818" w:rsidRDefault="00703172" w:rsidP="00523186">
            <w:r>
              <w:t>Vol_Step24</w:t>
            </w:r>
          </w:p>
          <w:p w14:paraId="070162CB" w14:textId="77777777" w:rsidR="00703172" w:rsidRPr="00036818" w:rsidRDefault="00703172" w:rsidP="00523186">
            <w:r>
              <w:t>Vol_Step25</w:t>
            </w:r>
          </w:p>
          <w:p w14:paraId="5B37C668" w14:textId="77777777" w:rsidR="00703172" w:rsidRPr="00036818" w:rsidRDefault="00703172" w:rsidP="00523186">
            <w:r>
              <w:t>Vol_Step26</w:t>
            </w:r>
          </w:p>
          <w:p w14:paraId="05C37A9F" w14:textId="77777777" w:rsidR="00703172" w:rsidRPr="00036818" w:rsidRDefault="00703172" w:rsidP="00523186">
            <w:r>
              <w:lastRenderedPageBreak/>
              <w:t>Vol_Step27</w:t>
            </w:r>
          </w:p>
          <w:p w14:paraId="3743DC63" w14:textId="77777777" w:rsidR="00703172" w:rsidRPr="00036818" w:rsidRDefault="00703172" w:rsidP="00523186">
            <w:r>
              <w:t>Vol_Step28</w:t>
            </w:r>
          </w:p>
          <w:p w14:paraId="416A8567" w14:textId="77777777" w:rsidR="00703172" w:rsidRPr="00036818" w:rsidRDefault="00703172" w:rsidP="00523186">
            <w:r>
              <w:t>Vol_Step29</w:t>
            </w:r>
          </w:p>
          <w:p w14:paraId="2E8C862D" w14:textId="77777777" w:rsidR="00703172" w:rsidRPr="00036818" w:rsidRDefault="00703172" w:rsidP="00523186">
            <w:r>
              <w:t>Vol_Step30</w:t>
            </w:r>
          </w:p>
        </w:tc>
      </w:tr>
      <w:tr w:rsidR="00534E51" w:rsidRPr="00717330" w14:paraId="2747FD02" w14:textId="77777777" w:rsidTr="00A654A1">
        <w:trPr>
          <w:trHeight w:val="252"/>
          <w:jc w:val="center"/>
        </w:trPr>
        <w:tc>
          <w:tcPr>
            <w:tcW w:w="1291" w:type="dxa"/>
            <w:vMerge/>
            <w:vAlign w:val="center"/>
          </w:tcPr>
          <w:p w14:paraId="1FA38A00" w14:textId="77777777" w:rsidR="00534E51" w:rsidRDefault="00534E51" w:rsidP="007C1945">
            <w:pPr>
              <w:rPr>
                <w:rFonts w:cs="Arial"/>
              </w:rPr>
            </w:pPr>
          </w:p>
        </w:tc>
        <w:tc>
          <w:tcPr>
            <w:tcW w:w="1794" w:type="dxa"/>
            <w:vAlign w:val="center"/>
          </w:tcPr>
          <w:p w14:paraId="5FF1D88C"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5C0D55B0" w14:textId="77777777" w:rsidR="00534E51" w:rsidRDefault="00534E51" w:rsidP="007C1945">
            <w:pPr>
              <w:overflowPunct/>
              <w:autoSpaceDE/>
              <w:autoSpaceDN/>
              <w:adjustRightInd/>
              <w:textAlignment w:val="auto"/>
              <w:rPr>
                <w:rFonts w:cs="Arial"/>
              </w:rPr>
            </w:pPr>
            <w:r>
              <w:rPr>
                <w:rFonts w:cs="Arial"/>
              </w:rPr>
              <w:t>Signal is for the Media volume in Zone 1 to Zone 6.</w:t>
            </w:r>
          </w:p>
        </w:tc>
        <w:tc>
          <w:tcPr>
            <w:tcW w:w="2431" w:type="dxa"/>
            <w:vAlign w:val="center"/>
          </w:tcPr>
          <w:p w14:paraId="069D312F" w14:textId="77777777" w:rsidR="00703172" w:rsidRPr="00036818" w:rsidRDefault="00703172" w:rsidP="00523186">
            <w:r>
              <w:t>NoVolume</w:t>
            </w:r>
          </w:p>
          <w:p w14:paraId="57748F4C" w14:textId="77777777" w:rsidR="00703172" w:rsidRPr="00036818" w:rsidRDefault="00703172" w:rsidP="00523186">
            <w:r>
              <w:t>Vol_Step1</w:t>
            </w:r>
          </w:p>
          <w:p w14:paraId="2DAA2B6E" w14:textId="77777777" w:rsidR="00703172" w:rsidRPr="00036818" w:rsidRDefault="00703172" w:rsidP="00523186">
            <w:r>
              <w:t>Vol_Step2</w:t>
            </w:r>
          </w:p>
          <w:p w14:paraId="7450E61C" w14:textId="77777777" w:rsidR="00703172" w:rsidRPr="00036818" w:rsidRDefault="00703172" w:rsidP="00523186">
            <w:r>
              <w:t>Vol_Step3</w:t>
            </w:r>
          </w:p>
          <w:p w14:paraId="5E98C77E" w14:textId="77777777" w:rsidR="00703172" w:rsidRPr="00036818" w:rsidRDefault="00703172" w:rsidP="00523186">
            <w:r>
              <w:t>Vol_Step4</w:t>
            </w:r>
          </w:p>
          <w:p w14:paraId="262A086A" w14:textId="77777777" w:rsidR="00703172" w:rsidRPr="00036818" w:rsidRDefault="00703172" w:rsidP="00523186">
            <w:r>
              <w:t>Vol_Step5</w:t>
            </w:r>
          </w:p>
          <w:p w14:paraId="3591839B" w14:textId="77777777" w:rsidR="00703172" w:rsidRPr="00036818" w:rsidRDefault="00703172" w:rsidP="00523186">
            <w:r>
              <w:t>Vol_Step6</w:t>
            </w:r>
          </w:p>
          <w:p w14:paraId="2A729485" w14:textId="77777777" w:rsidR="00703172" w:rsidRPr="00036818" w:rsidRDefault="00703172" w:rsidP="00523186">
            <w:r>
              <w:t>Vol_Step7</w:t>
            </w:r>
          </w:p>
          <w:p w14:paraId="08B88989" w14:textId="77777777" w:rsidR="00703172" w:rsidRPr="00036818" w:rsidRDefault="00703172" w:rsidP="00523186">
            <w:r>
              <w:t>Vol_Step8</w:t>
            </w:r>
          </w:p>
          <w:p w14:paraId="2A8110BB" w14:textId="77777777" w:rsidR="00703172" w:rsidRPr="00036818" w:rsidRDefault="00703172" w:rsidP="00523186">
            <w:r>
              <w:t>Vol_Step9</w:t>
            </w:r>
          </w:p>
          <w:p w14:paraId="346BA61C" w14:textId="77777777" w:rsidR="00703172" w:rsidRPr="00036818" w:rsidRDefault="00703172" w:rsidP="00523186">
            <w:r>
              <w:t>Vol_Step10</w:t>
            </w:r>
          </w:p>
          <w:p w14:paraId="20D04149" w14:textId="77777777" w:rsidR="00703172" w:rsidRPr="00036818" w:rsidRDefault="00703172" w:rsidP="00523186">
            <w:r>
              <w:t>Vol_Step11</w:t>
            </w:r>
          </w:p>
          <w:p w14:paraId="70656170" w14:textId="77777777" w:rsidR="00703172" w:rsidRPr="00036818" w:rsidRDefault="00703172" w:rsidP="00523186">
            <w:r>
              <w:t>Vol_Step12</w:t>
            </w:r>
          </w:p>
          <w:p w14:paraId="7C57F04F" w14:textId="77777777" w:rsidR="00703172" w:rsidRPr="00036818" w:rsidRDefault="00703172" w:rsidP="00523186">
            <w:r>
              <w:t>Vol_Step13</w:t>
            </w:r>
          </w:p>
          <w:p w14:paraId="54AAF2D2" w14:textId="77777777" w:rsidR="00703172" w:rsidRPr="00036818" w:rsidRDefault="00703172" w:rsidP="00523186">
            <w:r>
              <w:t>Vol_Step14</w:t>
            </w:r>
          </w:p>
          <w:p w14:paraId="3D324053" w14:textId="77777777" w:rsidR="00703172" w:rsidRPr="00036818" w:rsidRDefault="00703172" w:rsidP="00523186">
            <w:r>
              <w:t>Vol_Step15</w:t>
            </w:r>
          </w:p>
          <w:p w14:paraId="4BDA886B" w14:textId="77777777" w:rsidR="00703172" w:rsidRPr="00036818" w:rsidRDefault="00703172" w:rsidP="00523186">
            <w:r>
              <w:t>Vol_Step16</w:t>
            </w:r>
          </w:p>
          <w:p w14:paraId="19B049AA" w14:textId="77777777" w:rsidR="00703172" w:rsidRPr="00036818" w:rsidRDefault="00703172" w:rsidP="00523186">
            <w:r>
              <w:t>Vol_Step17</w:t>
            </w:r>
          </w:p>
          <w:p w14:paraId="1B06BB9A" w14:textId="77777777" w:rsidR="00703172" w:rsidRPr="00036818" w:rsidRDefault="00703172" w:rsidP="00523186">
            <w:r>
              <w:t>Vol_Step18</w:t>
            </w:r>
          </w:p>
          <w:p w14:paraId="6C57C94D" w14:textId="77777777" w:rsidR="00703172" w:rsidRPr="00036818" w:rsidRDefault="00703172" w:rsidP="00523186">
            <w:r>
              <w:t>Vol_Step19</w:t>
            </w:r>
          </w:p>
          <w:p w14:paraId="7ED27E50" w14:textId="77777777" w:rsidR="00703172" w:rsidRPr="00036818" w:rsidRDefault="00703172" w:rsidP="00523186">
            <w:r>
              <w:t>Vol_Step20</w:t>
            </w:r>
          </w:p>
          <w:p w14:paraId="6C44C044" w14:textId="77777777" w:rsidR="00703172" w:rsidRPr="00036818" w:rsidRDefault="00703172" w:rsidP="00523186">
            <w:r>
              <w:t>Vol_Step21</w:t>
            </w:r>
          </w:p>
          <w:p w14:paraId="2490DEA0" w14:textId="77777777" w:rsidR="00703172" w:rsidRPr="00036818" w:rsidRDefault="00703172" w:rsidP="00523186">
            <w:r>
              <w:t>Vol_Step22</w:t>
            </w:r>
          </w:p>
          <w:p w14:paraId="64B96595" w14:textId="77777777" w:rsidR="00703172" w:rsidRPr="00036818" w:rsidRDefault="00703172" w:rsidP="00523186">
            <w:r>
              <w:t>Vol_Step23</w:t>
            </w:r>
          </w:p>
          <w:p w14:paraId="377AED94" w14:textId="77777777" w:rsidR="00703172" w:rsidRPr="00036818" w:rsidRDefault="00703172" w:rsidP="00523186">
            <w:r>
              <w:t>Vol_Step24</w:t>
            </w:r>
          </w:p>
          <w:p w14:paraId="01F9288D" w14:textId="77777777" w:rsidR="00703172" w:rsidRPr="00036818" w:rsidRDefault="00703172" w:rsidP="00523186">
            <w:r>
              <w:t>Vol_Step25</w:t>
            </w:r>
          </w:p>
          <w:p w14:paraId="4E955E45" w14:textId="77777777" w:rsidR="00703172" w:rsidRPr="00036818" w:rsidRDefault="00703172" w:rsidP="00523186">
            <w:r>
              <w:t>Vol_Step26</w:t>
            </w:r>
          </w:p>
          <w:p w14:paraId="534E6DFC" w14:textId="77777777" w:rsidR="00703172" w:rsidRPr="00036818" w:rsidRDefault="00703172" w:rsidP="00523186">
            <w:r>
              <w:t>Vol_Step27</w:t>
            </w:r>
          </w:p>
          <w:p w14:paraId="02DE4321" w14:textId="77777777" w:rsidR="00703172" w:rsidRPr="00036818" w:rsidRDefault="00703172" w:rsidP="00523186">
            <w:r>
              <w:t>Vol_Step28</w:t>
            </w:r>
          </w:p>
          <w:p w14:paraId="23C1EFA7" w14:textId="77777777" w:rsidR="00703172" w:rsidRPr="00036818" w:rsidRDefault="00703172" w:rsidP="00523186">
            <w:r>
              <w:t>Vol_Step29</w:t>
            </w:r>
          </w:p>
          <w:p w14:paraId="6213A905" w14:textId="77777777" w:rsidR="00703172" w:rsidRPr="00036818" w:rsidRDefault="00703172" w:rsidP="00523186">
            <w:r>
              <w:t>Vol_Step30</w:t>
            </w:r>
          </w:p>
        </w:tc>
      </w:tr>
      <w:tr w:rsidR="00534E51" w:rsidRPr="00717330" w14:paraId="1A42E342" w14:textId="77777777" w:rsidTr="00A654A1">
        <w:trPr>
          <w:trHeight w:val="252"/>
          <w:jc w:val="center"/>
        </w:trPr>
        <w:tc>
          <w:tcPr>
            <w:tcW w:w="1291" w:type="dxa"/>
            <w:vMerge w:val="restart"/>
            <w:vAlign w:val="center"/>
          </w:tcPr>
          <w:p w14:paraId="0FC2078D" w14:textId="77777777" w:rsidR="00534E51" w:rsidRDefault="00534E51" w:rsidP="007C1945">
            <w:pPr>
              <w:rPr>
                <w:rFonts w:cs="Arial"/>
              </w:rPr>
            </w:pPr>
            <w:r>
              <w:rPr>
                <w:rFonts w:cs="Arial"/>
              </w:rPr>
              <w:t>Audio_Vol_Updated</w:t>
            </w:r>
          </w:p>
        </w:tc>
        <w:tc>
          <w:tcPr>
            <w:tcW w:w="1794" w:type="dxa"/>
            <w:vAlign w:val="center"/>
          </w:tcPr>
          <w:p w14:paraId="21A86D30"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5571906B" w14:textId="77777777" w:rsidR="00534E51" w:rsidRDefault="00534E51" w:rsidP="007C1945">
            <w:pPr>
              <w:overflowPunct/>
              <w:autoSpaceDE/>
              <w:autoSpaceDN/>
              <w:adjustRightInd/>
              <w:textAlignment w:val="auto"/>
              <w:rPr>
                <w:rFonts w:cs="Arial"/>
              </w:rPr>
            </w:pPr>
            <w:r>
              <w:rPr>
                <w:rFonts w:cs="Arial"/>
              </w:rPr>
              <w:t>Signal indicates if audio volume was updated because of a user activated event in full cabin mode</w:t>
            </w:r>
          </w:p>
        </w:tc>
        <w:tc>
          <w:tcPr>
            <w:tcW w:w="2431" w:type="dxa"/>
            <w:vAlign w:val="center"/>
          </w:tcPr>
          <w:p w14:paraId="00BE4BBE" w14:textId="77777777" w:rsidR="00703172" w:rsidRPr="00036818" w:rsidRDefault="00703172" w:rsidP="00523186">
            <w:r>
              <w:t>Updated</w:t>
            </w:r>
          </w:p>
          <w:p w14:paraId="1F6C5699" w14:textId="77777777" w:rsidR="00703172" w:rsidRPr="00036818" w:rsidRDefault="00703172" w:rsidP="00523186">
            <w:r>
              <w:t>NoUpdate</w:t>
            </w:r>
          </w:p>
        </w:tc>
      </w:tr>
      <w:tr w:rsidR="00534E51" w:rsidRPr="00717330" w14:paraId="3E417761" w14:textId="77777777" w:rsidTr="00A654A1">
        <w:trPr>
          <w:trHeight w:val="252"/>
          <w:jc w:val="center"/>
        </w:trPr>
        <w:tc>
          <w:tcPr>
            <w:tcW w:w="1291" w:type="dxa"/>
            <w:vMerge/>
            <w:vAlign w:val="center"/>
          </w:tcPr>
          <w:p w14:paraId="13151862" w14:textId="77777777" w:rsidR="00534E51" w:rsidRDefault="00534E51" w:rsidP="007C1945">
            <w:pPr>
              <w:rPr>
                <w:rFonts w:cs="Arial"/>
              </w:rPr>
            </w:pPr>
          </w:p>
        </w:tc>
        <w:tc>
          <w:tcPr>
            <w:tcW w:w="1794" w:type="dxa"/>
            <w:vAlign w:val="center"/>
          </w:tcPr>
          <w:p w14:paraId="2B5528AE"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7D065876" w14:textId="77777777" w:rsidR="00534E51" w:rsidRDefault="00534E51" w:rsidP="007C1945">
            <w:pPr>
              <w:overflowPunct/>
              <w:autoSpaceDE/>
              <w:autoSpaceDN/>
              <w:adjustRightInd/>
              <w:textAlignment w:val="auto"/>
              <w:rPr>
                <w:rFonts w:cs="Arial"/>
              </w:rPr>
            </w:pPr>
            <w:r>
              <w:rPr>
                <w:rFonts w:cs="Arial"/>
              </w:rPr>
              <w:t>Signal indicates if audio volume was updated because of a user activated event in full cabin mode</w:t>
            </w:r>
          </w:p>
        </w:tc>
        <w:tc>
          <w:tcPr>
            <w:tcW w:w="2431" w:type="dxa"/>
            <w:vAlign w:val="center"/>
          </w:tcPr>
          <w:p w14:paraId="777CA6BB" w14:textId="77777777" w:rsidR="00703172" w:rsidRPr="00036818" w:rsidRDefault="00703172" w:rsidP="00523186">
            <w:r>
              <w:t>Updated</w:t>
            </w:r>
          </w:p>
          <w:p w14:paraId="04153FE9" w14:textId="77777777" w:rsidR="00703172" w:rsidRPr="00036818" w:rsidRDefault="00703172" w:rsidP="00523186">
            <w:r>
              <w:t>NoUpdate</w:t>
            </w:r>
          </w:p>
        </w:tc>
      </w:tr>
      <w:tr w:rsidR="00534E51" w:rsidRPr="00717330" w14:paraId="45055023" w14:textId="77777777" w:rsidTr="00A654A1">
        <w:trPr>
          <w:trHeight w:val="252"/>
          <w:jc w:val="center"/>
        </w:trPr>
        <w:tc>
          <w:tcPr>
            <w:tcW w:w="1291" w:type="dxa"/>
            <w:vMerge w:val="restart"/>
            <w:vAlign w:val="center"/>
          </w:tcPr>
          <w:p w14:paraId="708DA4BE" w14:textId="77777777" w:rsidR="00534E51" w:rsidRDefault="00534E51" w:rsidP="007C1945">
            <w:pPr>
              <w:rPr>
                <w:rFonts w:cs="Arial"/>
              </w:rPr>
            </w:pPr>
            <w:r>
              <w:rPr>
                <w:rFonts w:cs="Arial"/>
              </w:rPr>
              <w:t>Audio_Vol_Zone_Updated</w:t>
            </w:r>
          </w:p>
        </w:tc>
        <w:tc>
          <w:tcPr>
            <w:tcW w:w="1794" w:type="dxa"/>
            <w:vAlign w:val="center"/>
          </w:tcPr>
          <w:p w14:paraId="04F60B6E"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6E213EEB" w14:textId="77777777" w:rsidR="00534E51" w:rsidRDefault="00534E51" w:rsidP="007C1945">
            <w:pPr>
              <w:overflowPunct/>
              <w:autoSpaceDE/>
              <w:autoSpaceDN/>
              <w:adjustRightInd/>
              <w:textAlignment w:val="auto"/>
              <w:rPr>
                <w:rFonts w:cs="Arial"/>
              </w:rPr>
            </w:pPr>
            <w:r>
              <w:rPr>
                <w:rFonts w:cs="Arial"/>
              </w:rPr>
              <w:t>Signal indicates if the Media volume was updated because of a user activated event in Zone 1 to Zone 6</w:t>
            </w:r>
          </w:p>
        </w:tc>
        <w:tc>
          <w:tcPr>
            <w:tcW w:w="2431" w:type="dxa"/>
            <w:vAlign w:val="center"/>
          </w:tcPr>
          <w:p w14:paraId="0C77B3E9" w14:textId="77777777" w:rsidR="00703172" w:rsidRPr="00036818" w:rsidRDefault="00703172" w:rsidP="00523186">
            <w:r>
              <w:t>Updated</w:t>
            </w:r>
          </w:p>
          <w:p w14:paraId="673DB2E8" w14:textId="77777777" w:rsidR="00703172" w:rsidRPr="00036818" w:rsidRDefault="00703172" w:rsidP="00523186">
            <w:r>
              <w:t>NoUpdate</w:t>
            </w:r>
          </w:p>
        </w:tc>
      </w:tr>
      <w:tr w:rsidR="00534E51" w:rsidRPr="00717330" w14:paraId="3FFDFDB1" w14:textId="77777777" w:rsidTr="00A654A1">
        <w:trPr>
          <w:trHeight w:val="252"/>
          <w:jc w:val="center"/>
        </w:trPr>
        <w:tc>
          <w:tcPr>
            <w:tcW w:w="1291" w:type="dxa"/>
            <w:vMerge/>
            <w:vAlign w:val="center"/>
          </w:tcPr>
          <w:p w14:paraId="77E03118" w14:textId="77777777" w:rsidR="00534E51" w:rsidRDefault="00534E51" w:rsidP="007C1945">
            <w:pPr>
              <w:rPr>
                <w:rFonts w:cs="Arial"/>
              </w:rPr>
            </w:pPr>
          </w:p>
        </w:tc>
        <w:tc>
          <w:tcPr>
            <w:tcW w:w="1794" w:type="dxa"/>
            <w:vAlign w:val="center"/>
          </w:tcPr>
          <w:p w14:paraId="6EC85283"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161261E8" w14:textId="77777777" w:rsidR="00534E51" w:rsidRDefault="00534E51" w:rsidP="007C1945">
            <w:pPr>
              <w:overflowPunct/>
              <w:autoSpaceDE/>
              <w:autoSpaceDN/>
              <w:adjustRightInd/>
              <w:textAlignment w:val="auto"/>
              <w:rPr>
                <w:rFonts w:cs="Arial"/>
              </w:rPr>
            </w:pPr>
            <w:r>
              <w:rPr>
                <w:rFonts w:cs="Arial"/>
              </w:rPr>
              <w:t>Signal indicates if the Media volume was updated because of a user activated event in Zone 1 to Zone 6</w:t>
            </w:r>
          </w:p>
        </w:tc>
        <w:tc>
          <w:tcPr>
            <w:tcW w:w="2431" w:type="dxa"/>
            <w:vAlign w:val="center"/>
          </w:tcPr>
          <w:p w14:paraId="5A42AD90" w14:textId="77777777" w:rsidR="00703172" w:rsidRPr="00036818" w:rsidRDefault="00703172" w:rsidP="00523186">
            <w:r>
              <w:t>Updated</w:t>
            </w:r>
          </w:p>
          <w:p w14:paraId="4B095490" w14:textId="77777777" w:rsidR="00703172" w:rsidRPr="00036818" w:rsidRDefault="00703172" w:rsidP="00523186">
            <w:r>
              <w:t>NoUpdate</w:t>
            </w:r>
          </w:p>
        </w:tc>
      </w:tr>
      <w:tr w:rsidR="00534E51" w:rsidRPr="00717330" w14:paraId="245006B4" w14:textId="77777777" w:rsidTr="00A654A1">
        <w:trPr>
          <w:trHeight w:val="252"/>
          <w:jc w:val="center"/>
        </w:trPr>
        <w:tc>
          <w:tcPr>
            <w:tcW w:w="1291" w:type="dxa"/>
            <w:vMerge w:val="restart"/>
            <w:vAlign w:val="center"/>
          </w:tcPr>
          <w:p w14:paraId="0DFA3FED" w14:textId="77777777" w:rsidR="00534E51" w:rsidRDefault="00534E51" w:rsidP="007C1945">
            <w:pPr>
              <w:rPr>
                <w:rFonts w:cs="Arial"/>
              </w:rPr>
            </w:pPr>
            <w:r>
              <w:rPr>
                <w:rFonts w:cs="Arial"/>
              </w:rPr>
              <w:t>AutomotiveAudio_Req</w:t>
            </w:r>
          </w:p>
        </w:tc>
        <w:tc>
          <w:tcPr>
            <w:tcW w:w="1794" w:type="dxa"/>
            <w:vAlign w:val="center"/>
          </w:tcPr>
          <w:p w14:paraId="54732BA8"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615EAD96" w14:textId="77777777" w:rsidR="00534E51" w:rsidRDefault="00534E51" w:rsidP="007C1945">
            <w:pPr>
              <w:overflowPunct/>
              <w:autoSpaceDE/>
              <w:autoSpaceDN/>
              <w:adjustRightInd/>
              <w:textAlignment w:val="auto"/>
              <w:rPr>
                <w:rFonts w:cs="Arial"/>
              </w:rPr>
            </w:pPr>
            <w:r>
              <w:rPr>
                <w:rFonts w:cs="Arial"/>
              </w:rPr>
              <w:t>Internal Signal for Automotive Audio Req</w:t>
            </w:r>
          </w:p>
        </w:tc>
        <w:tc>
          <w:tcPr>
            <w:tcW w:w="2431" w:type="dxa"/>
            <w:vAlign w:val="center"/>
          </w:tcPr>
          <w:p w14:paraId="0836405E" w14:textId="77777777" w:rsidR="00CF6E20" w:rsidRDefault="00CF6E20"/>
        </w:tc>
      </w:tr>
      <w:tr w:rsidR="00534E51" w:rsidRPr="00717330" w14:paraId="65B50CA6" w14:textId="77777777" w:rsidTr="00A654A1">
        <w:trPr>
          <w:trHeight w:val="252"/>
          <w:jc w:val="center"/>
        </w:trPr>
        <w:tc>
          <w:tcPr>
            <w:tcW w:w="1291" w:type="dxa"/>
            <w:vMerge/>
            <w:vAlign w:val="center"/>
          </w:tcPr>
          <w:p w14:paraId="2D1DF5D8" w14:textId="77777777" w:rsidR="00534E51" w:rsidRDefault="00534E51" w:rsidP="007C1945">
            <w:pPr>
              <w:rPr>
                <w:rFonts w:cs="Arial"/>
              </w:rPr>
            </w:pPr>
          </w:p>
        </w:tc>
        <w:tc>
          <w:tcPr>
            <w:tcW w:w="1794" w:type="dxa"/>
            <w:vAlign w:val="center"/>
          </w:tcPr>
          <w:p w14:paraId="716D19C3" w14:textId="77777777" w:rsidR="00534E51" w:rsidRDefault="00534E51" w:rsidP="007C1945">
            <w:pPr>
              <w:overflowPunct/>
              <w:autoSpaceDE/>
              <w:autoSpaceDN/>
              <w:adjustRightInd/>
              <w:textAlignment w:val="auto"/>
              <w:rPr>
                <w:rFonts w:cs="Arial"/>
              </w:rPr>
            </w:pPr>
            <w:r>
              <w:rPr>
                <w:rFonts w:cs="Arial"/>
              </w:rPr>
              <w:t xml:space="preserve">OF5_p2 (Amplifier) To OF4_p1 </w:t>
            </w:r>
            <w:r>
              <w:rPr>
                <w:rFonts w:cs="Arial"/>
              </w:rPr>
              <w:lastRenderedPageBreak/>
              <w:t>(Headrest/Cabin Speakers)</w:t>
            </w:r>
          </w:p>
        </w:tc>
        <w:tc>
          <w:tcPr>
            <w:tcW w:w="4829" w:type="dxa"/>
            <w:vAlign w:val="center"/>
          </w:tcPr>
          <w:p w14:paraId="018233D2" w14:textId="77777777" w:rsidR="00534E51" w:rsidRDefault="00534E51" w:rsidP="007C1945">
            <w:pPr>
              <w:overflowPunct/>
              <w:autoSpaceDE/>
              <w:autoSpaceDN/>
              <w:adjustRightInd/>
              <w:textAlignment w:val="auto"/>
              <w:rPr>
                <w:rFonts w:cs="Arial"/>
              </w:rPr>
            </w:pPr>
            <w:r>
              <w:rPr>
                <w:rFonts w:cs="Arial"/>
              </w:rPr>
              <w:lastRenderedPageBreak/>
              <w:t>Internal Signal for Automotive Audio Req</w:t>
            </w:r>
          </w:p>
        </w:tc>
        <w:tc>
          <w:tcPr>
            <w:tcW w:w="2431" w:type="dxa"/>
            <w:vAlign w:val="center"/>
          </w:tcPr>
          <w:p w14:paraId="7B0ABB01" w14:textId="77777777" w:rsidR="00CF6E20" w:rsidRDefault="00CF6E20"/>
        </w:tc>
      </w:tr>
      <w:tr w:rsidR="00534E51" w:rsidRPr="00717330" w14:paraId="509DDD33" w14:textId="77777777" w:rsidTr="00A654A1">
        <w:trPr>
          <w:trHeight w:val="252"/>
          <w:jc w:val="center"/>
        </w:trPr>
        <w:tc>
          <w:tcPr>
            <w:tcW w:w="1291" w:type="dxa"/>
            <w:vMerge w:val="restart"/>
            <w:vAlign w:val="center"/>
          </w:tcPr>
          <w:p w14:paraId="6DB32846" w14:textId="77777777" w:rsidR="00534E51" w:rsidRDefault="00534E51" w:rsidP="007C1945">
            <w:pPr>
              <w:rPr>
                <w:rFonts w:cs="Arial"/>
              </w:rPr>
            </w:pPr>
            <w:r>
              <w:rPr>
                <w:rFonts w:cs="Arial"/>
              </w:rPr>
              <w:t>BluetoothAudioSource</w:t>
            </w:r>
          </w:p>
        </w:tc>
        <w:tc>
          <w:tcPr>
            <w:tcW w:w="1794" w:type="dxa"/>
            <w:vAlign w:val="center"/>
          </w:tcPr>
          <w:p w14:paraId="0D1CFBD2"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2BF55A77" w14:textId="77777777" w:rsidR="00534E51" w:rsidRDefault="00534E51" w:rsidP="007C1945">
            <w:pPr>
              <w:overflowPunct/>
              <w:autoSpaceDE/>
              <w:autoSpaceDN/>
              <w:adjustRightInd/>
              <w:textAlignment w:val="auto"/>
              <w:rPr>
                <w:rFonts w:cs="Arial"/>
              </w:rPr>
            </w:pPr>
            <w:r>
              <w:rPr>
                <w:rFonts w:cs="Arial"/>
              </w:rPr>
              <w:t xml:space="preserve">Internal Signal for Bluetooth Audio Source </w:t>
            </w:r>
          </w:p>
        </w:tc>
        <w:tc>
          <w:tcPr>
            <w:tcW w:w="2431" w:type="dxa"/>
            <w:vAlign w:val="center"/>
          </w:tcPr>
          <w:p w14:paraId="7E9C6364" w14:textId="77777777" w:rsidR="00703172" w:rsidRPr="00036818" w:rsidRDefault="00703172" w:rsidP="00523186">
            <w:r>
              <w:t>Connected</w:t>
            </w:r>
          </w:p>
        </w:tc>
      </w:tr>
      <w:tr w:rsidR="00534E51" w:rsidRPr="00717330" w14:paraId="4C753F29" w14:textId="77777777" w:rsidTr="00A654A1">
        <w:trPr>
          <w:trHeight w:val="252"/>
          <w:jc w:val="center"/>
        </w:trPr>
        <w:tc>
          <w:tcPr>
            <w:tcW w:w="1291" w:type="dxa"/>
            <w:vMerge w:val="restart"/>
            <w:vAlign w:val="center"/>
          </w:tcPr>
          <w:p w14:paraId="533BE0B1" w14:textId="77777777" w:rsidR="00534E51" w:rsidRDefault="00534E51" w:rsidP="007C1945">
            <w:pPr>
              <w:rPr>
                <w:rFonts w:cs="Arial"/>
              </w:rPr>
            </w:pPr>
            <w:r>
              <w:rPr>
                <w:rFonts w:cs="Arial"/>
              </w:rPr>
              <w:t>BluetoothAudioSource_Connection</w:t>
            </w:r>
          </w:p>
        </w:tc>
        <w:tc>
          <w:tcPr>
            <w:tcW w:w="1794" w:type="dxa"/>
            <w:vAlign w:val="center"/>
          </w:tcPr>
          <w:p w14:paraId="3B27C71C"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000E4ABA" w14:textId="77777777" w:rsidR="00534E51" w:rsidRDefault="00534E51" w:rsidP="007C1945">
            <w:pPr>
              <w:overflowPunct/>
              <w:autoSpaceDE/>
              <w:autoSpaceDN/>
              <w:adjustRightInd/>
              <w:textAlignment w:val="auto"/>
              <w:rPr>
                <w:rFonts w:cs="Arial"/>
              </w:rPr>
            </w:pPr>
            <w:r>
              <w:rPr>
                <w:rFonts w:cs="Arial"/>
              </w:rPr>
              <w:t xml:space="preserve">Internal Signal for Bluetooth Audio Source </w:t>
            </w:r>
          </w:p>
        </w:tc>
        <w:tc>
          <w:tcPr>
            <w:tcW w:w="2431" w:type="dxa"/>
            <w:vAlign w:val="center"/>
          </w:tcPr>
          <w:p w14:paraId="3F5574F9" w14:textId="77777777" w:rsidR="00703172" w:rsidRPr="00036818" w:rsidRDefault="00703172" w:rsidP="00523186">
            <w:r>
              <w:t>Connected</w:t>
            </w:r>
          </w:p>
        </w:tc>
      </w:tr>
      <w:tr w:rsidR="00534E51" w:rsidRPr="00717330" w14:paraId="64C5936B" w14:textId="77777777" w:rsidTr="00A654A1">
        <w:trPr>
          <w:trHeight w:val="252"/>
          <w:jc w:val="center"/>
        </w:trPr>
        <w:tc>
          <w:tcPr>
            <w:tcW w:w="1291" w:type="dxa"/>
            <w:vMerge/>
            <w:vAlign w:val="center"/>
          </w:tcPr>
          <w:p w14:paraId="4904F30B" w14:textId="77777777" w:rsidR="00534E51" w:rsidRDefault="00534E51" w:rsidP="007C1945">
            <w:pPr>
              <w:rPr>
                <w:rFonts w:cs="Arial"/>
              </w:rPr>
            </w:pPr>
          </w:p>
        </w:tc>
        <w:tc>
          <w:tcPr>
            <w:tcW w:w="1794" w:type="dxa"/>
            <w:vAlign w:val="center"/>
          </w:tcPr>
          <w:p w14:paraId="5DECBD18" w14:textId="77777777" w:rsidR="00534E51" w:rsidRDefault="00534E51" w:rsidP="007C1945">
            <w:pPr>
              <w:overflowPunct/>
              <w:autoSpaceDE/>
              <w:autoSpaceDN/>
              <w:adjustRightInd/>
              <w:textAlignment w:val="auto"/>
              <w:rPr>
                <w:rFonts w:cs="Arial"/>
              </w:rPr>
            </w:pPr>
            <w:r>
              <w:rPr>
                <w:rFonts w:cs="Arial"/>
              </w:rPr>
              <w:t>FN3_p5 (MSS Logical Manager) To OF2_p1 (Smartphone/Media Device)</w:t>
            </w:r>
          </w:p>
        </w:tc>
        <w:tc>
          <w:tcPr>
            <w:tcW w:w="4829" w:type="dxa"/>
            <w:vAlign w:val="center"/>
          </w:tcPr>
          <w:p w14:paraId="5E1F223A" w14:textId="77777777" w:rsidR="00534E51" w:rsidRDefault="00534E51" w:rsidP="007C1945">
            <w:pPr>
              <w:overflowPunct/>
              <w:autoSpaceDE/>
              <w:autoSpaceDN/>
              <w:adjustRightInd/>
              <w:textAlignment w:val="auto"/>
              <w:rPr>
                <w:rFonts w:cs="Arial"/>
              </w:rPr>
            </w:pPr>
            <w:r>
              <w:rPr>
                <w:rFonts w:cs="Arial"/>
              </w:rPr>
              <w:t xml:space="preserve">Internal Signal for Bluetooth Audio Source </w:t>
            </w:r>
          </w:p>
        </w:tc>
        <w:tc>
          <w:tcPr>
            <w:tcW w:w="2431" w:type="dxa"/>
            <w:vAlign w:val="center"/>
          </w:tcPr>
          <w:p w14:paraId="6B70E31C" w14:textId="77777777" w:rsidR="00703172" w:rsidRPr="00036818" w:rsidRDefault="00703172" w:rsidP="00523186">
            <w:r>
              <w:t>Connected</w:t>
            </w:r>
          </w:p>
        </w:tc>
      </w:tr>
      <w:tr w:rsidR="00534E51" w:rsidRPr="00717330" w14:paraId="00363DE8" w14:textId="77777777" w:rsidTr="00A654A1">
        <w:trPr>
          <w:trHeight w:val="252"/>
          <w:jc w:val="center"/>
        </w:trPr>
        <w:tc>
          <w:tcPr>
            <w:tcW w:w="1291" w:type="dxa"/>
            <w:vMerge/>
            <w:vAlign w:val="center"/>
          </w:tcPr>
          <w:p w14:paraId="0AB55F98" w14:textId="77777777" w:rsidR="00534E51" w:rsidRDefault="00534E51" w:rsidP="007C1945">
            <w:pPr>
              <w:rPr>
                <w:rFonts w:cs="Arial"/>
              </w:rPr>
            </w:pPr>
          </w:p>
        </w:tc>
        <w:tc>
          <w:tcPr>
            <w:tcW w:w="1794" w:type="dxa"/>
            <w:vAlign w:val="center"/>
          </w:tcPr>
          <w:p w14:paraId="6B20F706"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6AB192D8" w14:textId="77777777" w:rsidR="00534E51" w:rsidRDefault="00534E51" w:rsidP="007C1945">
            <w:pPr>
              <w:overflowPunct/>
              <w:autoSpaceDE/>
              <w:autoSpaceDN/>
              <w:adjustRightInd/>
              <w:textAlignment w:val="auto"/>
              <w:rPr>
                <w:rFonts w:cs="Arial"/>
              </w:rPr>
            </w:pPr>
            <w:r>
              <w:rPr>
                <w:rFonts w:cs="Arial"/>
              </w:rPr>
              <w:t xml:space="preserve">Internal Signal for Bluetooth Audio Source </w:t>
            </w:r>
          </w:p>
        </w:tc>
        <w:tc>
          <w:tcPr>
            <w:tcW w:w="2431" w:type="dxa"/>
            <w:vAlign w:val="center"/>
          </w:tcPr>
          <w:p w14:paraId="395B5770" w14:textId="77777777" w:rsidR="00703172" w:rsidRPr="00036818" w:rsidRDefault="00703172" w:rsidP="00523186">
            <w:r>
              <w:t>Connected</w:t>
            </w:r>
          </w:p>
        </w:tc>
      </w:tr>
      <w:tr w:rsidR="00534E51" w:rsidRPr="00717330" w14:paraId="2EE3A222" w14:textId="77777777" w:rsidTr="00A654A1">
        <w:trPr>
          <w:trHeight w:val="252"/>
          <w:jc w:val="center"/>
        </w:trPr>
        <w:tc>
          <w:tcPr>
            <w:tcW w:w="1291" w:type="dxa"/>
            <w:vMerge w:val="restart"/>
            <w:vAlign w:val="center"/>
          </w:tcPr>
          <w:p w14:paraId="3BF19512" w14:textId="77777777" w:rsidR="00534E51" w:rsidRDefault="00534E51" w:rsidP="007C1945">
            <w:pPr>
              <w:rPr>
                <w:rFonts w:cs="Arial"/>
              </w:rPr>
            </w:pPr>
            <w:r>
              <w:rPr>
                <w:rFonts w:cs="Arial"/>
              </w:rPr>
              <w:t>BTConnectionReq</w:t>
            </w:r>
          </w:p>
        </w:tc>
        <w:tc>
          <w:tcPr>
            <w:tcW w:w="1794" w:type="dxa"/>
            <w:vAlign w:val="center"/>
          </w:tcPr>
          <w:p w14:paraId="3DF09853"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521086A3" w14:textId="77777777" w:rsidR="00534E51" w:rsidRDefault="00534E51" w:rsidP="007C1945">
            <w:pPr>
              <w:overflowPunct/>
              <w:autoSpaceDE/>
              <w:autoSpaceDN/>
              <w:adjustRightInd/>
              <w:textAlignment w:val="auto"/>
              <w:rPr>
                <w:rFonts w:cs="Arial"/>
              </w:rPr>
            </w:pPr>
            <w:r>
              <w:rPr>
                <w:rFonts w:cs="Arial"/>
              </w:rPr>
              <w:t>Internal Signal for Bluetooth Connection Request</w:t>
            </w:r>
          </w:p>
        </w:tc>
        <w:tc>
          <w:tcPr>
            <w:tcW w:w="2431" w:type="dxa"/>
            <w:vAlign w:val="center"/>
          </w:tcPr>
          <w:p w14:paraId="5F09F6ED" w14:textId="77777777" w:rsidR="00703172" w:rsidRPr="00036818" w:rsidRDefault="00703172" w:rsidP="00523186">
            <w:r>
              <w:t>Connect</w:t>
            </w:r>
          </w:p>
          <w:p w14:paraId="1C52C887" w14:textId="77777777" w:rsidR="00703172" w:rsidRPr="00036818" w:rsidRDefault="00703172" w:rsidP="00523186">
            <w:r>
              <w:t>Disconnect</w:t>
            </w:r>
          </w:p>
        </w:tc>
      </w:tr>
      <w:tr w:rsidR="00534E51" w:rsidRPr="00717330" w14:paraId="51E87CA2" w14:textId="77777777" w:rsidTr="00A654A1">
        <w:trPr>
          <w:trHeight w:val="252"/>
          <w:jc w:val="center"/>
        </w:trPr>
        <w:tc>
          <w:tcPr>
            <w:tcW w:w="1291" w:type="dxa"/>
            <w:vMerge w:val="restart"/>
            <w:vAlign w:val="center"/>
          </w:tcPr>
          <w:p w14:paraId="6DCFC9F1" w14:textId="77777777" w:rsidR="00534E51" w:rsidRDefault="00534E51" w:rsidP="007C1945">
            <w:pPr>
              <w:rPr>
                <w:rFonts w:cs="Arial"/>
              </w:rPr>
            </w:pPr>
            <w:r>
              <w:rPr>
                <w:rFonts w:cs="Arial"/>
              </w:rPr>
              <w:t>BT_Command</w:t>
            </w:r>
          </w:p>
        </w:tc>
        <w:tc>
          <w:tcPr>
            <w:tcW w:w="1794" w:type="dxa"/>
            <w:vAlign w:val="center"/>
          </w:tcPr>
          <w:p w14:paraId="5783095A"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590AA3A0" w14:textId="77777777" w:rsidR="00534E51" w:rsidRDefault="00534E51" w:rsidP="007C1945">
            <w:pPr>
              <w:overflowPunct/>
              <w:autoSpaceDE/>
              <w:autoSpaceDN/>
              <w:adjustRightInd/>
              <w:textAlignment w:val="auto"/>
              <w:rPr>
                <w:rFonts w:cs="Arial"/>
              </w:rPr>
            </w:pPr>
            <w:r>
              <w:rPr>
                <w:rFonts w:cs="Arial"/>
              </w:rPr>
              <w:t>Bluetooth Command (Physical Touch)</w:t>
            </w:r>
          </w:p>
        </w:tc>
        <w:tc>
          <w:tcPr>
            <w:tcW w:w="2431" w:type="dxa"/>
            <w:vAlign w:val="center"/>
          </w:tcPr>
          <w:p w14:paraId="08341A7A" w14:textId="77777777" w:rsidR="00CF6E20" w:rsidRDefault="00CF6E20"/>
        </w:tc>
      </w:tr>
      <w:tr w:rsidR="00534E51" w:rsidRPr="00717330" w14:paraId="4DF0EA15" w14:textId="77777777" w:rsidTr="00A654A1">
        <w:trPr>
          <w:trHeight w:val="252"/>
          <w:jc w:val="center"/>
        </w:trPr>
        <w:tc>
          <w:tcPr>
            <w:tcW w:w="1291" w:type="dxa"/>
            <w:vMerge/>
            <w:vAlign w:val="center"/>
          </w:tcPr>
          <w:p w14:paraId="5F02232C" w14:textId="77777777" w:rsidR="00534E51" w:rsidRDefault="00534E51" w:rsidP="007C1945">
            <w:pPr>
              <w:rPr>
                <w:rFonts w:cs="Arial"/>
              </w:rPr>
            </w:pPr>
          </w:p>
        </w:tc>
        <w:tc>
          <w:tcPr>
            <w:tcW w:w="1794" w:type="dxa"/>
            <w:vAlign w:val="center"/>
          </w:tcPr>
          <w:p w14:paraId="700C4465"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21A8C8BC" w14:textId="77777777" w:rsidR="00534E51" w:rsidRDefault="00534E51" w:rsidP="007C1945">
            <w:pPr>
              <w:overflowPunct/>
              <w:autoSpaceDE/>
              <w:autoSpaceDN/>
              <w:adjustRightInd/>
              <w:textAlignment w:val="auto"/>
              <w:rPr>
                <w:rFonts w:cs="Arial"/>
              </w:rPr>
            </w:pPr>
            <w:r>
              <w:rPr>
                <w:rFonts w:cs="Arial"/>
              </w:rPr>
              <w:t>Bluetooth Command (Physical Touch)</w:t>
            </w:r>
          </w:p>
        </w:tc>
        <w:tc>
          <w:tcPr>
            <w:tcW w:w="2431" w:type="dxa"/>
            <w:vAlign w:val="center"/>
          </w:tcPr>
          <w:p w14:paraId="63299974" w14:textId="77777777" w:rsidR="00CF6E20" w:rsidRDefault="00CF6E20"/>
        </w:tc>
      </w:tr>
      <w:tr w:rsidR="00534E51" w:rsidRPr="00717330" w14:paraId="7C84202D" w14:textId="77777777" w:rsidTr="00A654A1">
        <w:trPr>
          <w:trHeight w:val="252"/>
          <w:jc w:val="center"/>
        </w:trPr>
        <w:tc>
          <w:tcPr>
            <w:tcW w:w="1291" w:type="dxa"/>
            <w:vMerge w:val="restart"/>
            <w:vAlign w:val="center"/>
          </w:tcPr>
          <w:p w14:paraId="2E50F388" w14:textId="77777777" w:rsidR="00534E51" w:rsidRDefault="00534E51" w:rsidP="007C1945">
            <w:pPr>
              <w:rPr>
                <w:rFonts w:cs="Arial"/>
              </w:rPr>
            </w:pPr>
            <w:r>
              <w:rPr>
                <w:rFonts w:cs="Arial"/>
              </w:rPr>
              <w:t>CA.Rq</w:t>
            </w:r>
          </w:p>
        </w:tc>
        <w:tc>
          <w:tcPr>
            <w:tcW w:w="1794" w:type="dxa"/>
            <w:vAlign w:val="center"/>
          </w:tcPr>
          <w:p w14:paraId="729B8251" w14:textId="77777777" w:rsidR="00534E51" w:rsidRDefault="00534E51" w:rsidP="007C1945">
            <w:pPr>
              <w:overflowPunct/>
              <w:autoSpaceDE/>
              <w:autoSpaceDN/>
              <w:adjustRightInd/>
              <w:textAlignment w:val="auto"/>
              <w:rPr>
                <w:rFonts w:cs="Arial"/>
              </w:rPr>
            </w:pPr>
            <w:r>
              <w:rPr>
                <w:rFonts w:cs="Arial"/>
              </w:rPr>
              <w:t>FN1_p1 (MSS Logical Database) To FN3_p6 (MSS Logical Manager)</w:t>
            </w:r>
          </w:p>
        </w:tc>
        <w:tc>
          <w:tcPr>
            <w:tcW w:w="4829" w:type="dxa"/>
            <w:vAlign w:val="center"/>
          </w:tcPr>
          <w:p w14:paraId="52E35C6E" w14:textId="77777777" w:rsidR="00534E51" w:rsidRDefault="00534E51" w:rsidP="007C1945">
            <w:pPr>
              <w:overflowPunct/>
              <w:autoSpaceDE/>
              <w:autoSpaceDN/>
              <w:adjustRightInd/>
              <w:textAlignment w:val="auto"/>
              <w:rPr>
                <w:rFonts w:cs="Arial"/>
              </w:rPr>
            </w:pPr>
            <w:r>
              <w:rPr>
                <w:rFonts w:cs="Arial"/>
              </w:rPr>
              <w:t>Signal to request activation or deactivation of Captain Annoucement</w:t>
            </w:r>
          </w:p>
        </w:tc>
        <w:tc>
          <w:tcPr>
            <w:tcW w:w="2431" w:type="dxa"/>
            <w:vAlign w:val="center"/>
          </w:tcPr>
          <w:p w14:paraId="775DBD4D" w14:textId="77777777" w:rsidR="00703172" w:rsidRPr="00036818" w:rsidRDefault="00703172" w:rsidP="00523186">
            <w:r>
              <w:t>Null</w:t>
            </w:r>
          </w:p>
          <w:p w14:paraId="62342EE7" w14:textId="77777777" w:rsidR="00703172" w:rsidRPr="00036818" w:rsidRDefault="00703172" w:rsidP="00523186">
            <w:r>
              <w:t>ActivateCA</w:t>
            </w:r>
          </w:p>
          <w:p w14:paraId="06F83E8B" w14:textId="77777777" w:rsidR="00703172" w:rsidRPr="00036818" w:rsidRDefault="00703172" w:rsidP="00523186">
            <w:r>
              <w:t>CancelCA</w:t>
            </w:r>
          </w:p>
        </w:tc>
      </w:tr>
      <w:tr w:rsidR="00534E51" w:rsidRPr="00717330" w14:paraId="3D7D686C" w14:textId="77777777" w:rsidTr="00A654A1">
        <w:trPr>
          <w:trHeight w:val="252"/>
          <w:jc w:val="center"/>
        </w:trPr>
        <w:tc>
          <w:tcPr>
            <w:tcW w:w="1291" w:type="dxa"/>
            <w:vMerge w:val="restart"/>
            <w:vAlign w:val="center"/>
          </w:tcPr>
          <w:p w14:paraId="73D35BB3" w14:textId="77777777" w:rsidR="00534E51" w:rsidRDefault="00534E51" w:rsidP="007C1945">
            <w:pPr>
              <w:rPr>
                <w:rFonts w:cs="Arial"/>
              </w:rPr>
            </w:pPr>
            <w:r>
              <w:rPr>
                <w:rFonts w:cs="Arial"/>
              </w:rPr>
              <w:t>CA.St</w:t>
            </w:r>
          </w:p>
        </w:tc>
        <w:tc>
          <w:tcPr>
            <w:tcW w:w="1794" w:type="dxa"/>
            <w:vAlign w:val="center"/>
          </w:tcPr>
          <w:p w14:paraId="0E71DDE3"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415A0AAE" w14:textId="77777777" w:rsidR="00534E51" w:rsidRDefault="00534E51" w:rsidP="007C1945">
            <w:pPr>
              <w:overflowPunct/>
              <w:autoSpaceDE/>
              <w:autoSpaceDN/>
              <w:adjustRightInd/>
              <w:textAlignment w:val="auto"/>
              <w:rPr>
                <w:rFonts w:cs="Arial"/>
              </w:rPr>
            </w:pPr>
            <w:r>
              <w:rPr>
                <w:rFonts w:cs="Arial"/>
              </w:rPr>
              <w:t>Signal to provide status feedback of Captain Annoucement State.</w:t>
            </w:r>
          </w:p>
        </w:tc>
        <w:tc>
          <w:tcPr>
            <w:tcW w:w="2431" w:type="dxa"/>
            <w:vAlign w:val="center"/>
          </w:tcPr>
          <w:p w14:paraId="36589E69" w14:textId="77777777" w:rsidR="00703172" w:rsidRPr="00036818" w:rsidRDefault="00703172" w:rsidP="00523186">
            <w:r>
              <w:t>Inactive</w:t>
            </w:r>
          </w:p>
          <w:p w14:paraId="00C1FCE3" w14:textId="77777777" w:rsidR="00703172" w:rsidRPr="00036818" w:rsidRDefault="00703172" w:rsidP="00523186">
            <w:r>
              <w:t>CA Active</w:t>
            </w:r>
          </w:p>
          <w:p w14:paraId="2D0F42AB" w14:textId="77777777" w:rsidR="00703172" w:rsidRPr="00036818" w:rsidRDefault="00703172" w:rsidP="00523186">
            <w:r>
              <w:t>CA Disabled</w:t>
            </w:r>
          </w:p>
        </w:tc>
      </w:tr>
      <w:tr w:rsidR="00534E51" w:rsidRPr="00717330" w14:paraId="7E53AAAE" w14:textId="77777777" w:rsidTr="00A654A1">
        <w:trPr>
          <w:trHeight w:val="252"/>
          <w:jc w:val="center"/>
        </w:trPr>
        <w:tc>
          <w:tcPr>
            <w:tcW w:w="1291" w:type="dxa"/>
            <w:vMerge/>
            <w:vAlign w:val="center"/>
          </w:tcPr>
          <w:p w14:paraId="0F1BD576" w14:textId="77777777" w:rsidR="00534E51" w:rsidRDefault="00534E51" w:rsidP="007C1945">
            <w:pPr>
              <w:rPr>
                <w:rFonts w:cs="Arial"/>
              </w:rPr>
            </w:pPr>
          </w:p>
        </w:tc>
        <w:tc>
          <w:tcPr>
            <w:tcW w:w="1794" w:type="dxa"/>
            <w:vAlign w:val="center"/>
          </w:tcPr>
          <w:p w14:paraId="39D8BFF9" w14:textId="77777777" w:rsidR="00534E51" w:rsidRDefault="00534E51" w:rsidP="007C1945">
            <w:pPr>
              <w:overflowPunct/>
              <w:autoSpaceDE/>
              <w:autoSpaceDN/>
              <w:adjustRightInd/>
              <w:textAlignment w:val="auto"/>
              <w:rPr>
                <w:rFonts w:cs="Arial"/>
              </w:rPr>
            </w:pPr>
            <w:r>
              <w:rPr>
                <w:rFonts w:cs="Arial"/>
              </w:rPr>
              <w:t>FN3_p6 (MSS Logical Manager) To FN1_p1 (MSS Logical Database)</w:t>
            </w:r>
          </w:p>
        </w:tc>
        <w:tc>
          <w:tcPr>
            <w:tcW w:w="4829" w:type="dxa"/>
            <w:vAlign w:val="center"/>
          </w:tcPr>
          <w:p w14:paraId="4B497E76" w14:textId="77777777" w:rsidR="00534E51" w:rsidRDefault="00534E51" w:rsidP="007C1945">
            <w:pPr>
              <w:overflowPunct/>
              <w:autoSpaceDE/>
              <w:autoSpaceDN/>
              <w:adjustRightInd/>
              <w:textAlignment w:val="auto"/>
              <w:rPr>
                <w:rFonts w:cs="Arial"/>
              </w:rPr>
            </w:pPr>
            <w:r>
              <w:rPr>
                <w:rFonts w:cs="Arial"/>
              </w:rPr>
              <w:t>Signal to provide status feedback of Captain Annoucement State.</w:t>
            </w:r>
          </w:p>
        </w:tc>
        <w:tc>
          <w:tcPr>
            <w:tcW w:w="2431" w:type="dxa"/>
            <w:vAlign w:val="center"/>
          </w:tcPr>
          <w:p w14:paraId="5D8547E3" w14:textId="77777777" w:rsidR="00703172" w:rsidRPr="00036818" w:rsidRDefault="00703172" w:rsidP="00523186">
            <w:r>
              <w:t>Inactive</w:t>
            </w:r>
          </w:p>
          <w:p w14:paraId="5D23B331" w14:textId="77777777" w:rsidR="00703172" w:rsidRPr="00036818" w:rsidRDefault="00703172" w:rsidP="00523186">
            <w:r>
              <w:t>CA Active</w:t>
            </w:r>
          </w:p>
          <w:p w14:paraId="3D9E55F0" w14:textId="77777777" w:rsidR="00703172" w:rsidRPr="00036818" w:rsidRDefault="00703172" w:rsidP="00523186">
            <w:r>
              <w:t>CA Disabled</w:t>
            </w:r>
          </w:p>
        </w:tc>
      </w:tr>
      <w:tr w:rsidR="00534E51" w:rsidRPr="00717330" w14:paraId="708A633A" w14:textId="77777777" w:rsidTr="00A654A1">
        <w:trPr>
          <w:trHeight w:val="252"/>
          <w:jc w:val="center"/>
        </w:trPr>
        <w:tc>
          <w:tcPr>
            <w:tcW w:w="1291" w:type="dxa"/>
            <w:vMerge w:val="restart"/>
            <w:vAlign w:val="center"/>
          </w:tcPr>
          <w:p w14:paraId="6AC7D4E3" w14:textId="77777777" w:rsidR="00534E51" w:rsidRDefault="00534E51" w:rsidP="007C1945">
            <w:pPr>
              <w:rPr>
                <w:rFonts w:cs="Arial"/>
              </w:rPr>
            </w:pPr>
            <w:r>
              <w:rPr>
                <w:rFonts w:cs="Arial"/>
              </w:rPr>
              <w:t>CallRing_Vol_Level</w:t>
            </w:r>
          </w:p>
        </w:tc>
        <w:tc>
          <w:tcPr>
            <w:tcW w:w="1794" w:type="dxa"/>
            <w:vAlign w:val="center"/>
          </w:tcPr>
          <w:p w14:paraId="0F3EF617"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7D7379F0" w14:textId="77777777" w:rsidR="00534E51" w:rsidRDefault="00534E51" w:rsidP="007C1945">
            <w:pPr>
              <w:overflowPunct/>
              <w:autoSpaceDE/>
              <w:autoSpaceDN/>
              <w:adjustRightInd/>
              <w:textAlignment w:val="auto"/>
              <w:rPr>
                <w:rFonts w:cs="Arial"/>
              </w:rPr>
            </w:pPr>
            <w:r>
              <w:rPr>
                <w:rFonts w:cs="Arial"/>
              </w:rPr>
              <w:t>Signal for Call Ring volume in full cabin mode</w:t>
            </w:r>
          </w:p>
        </w:tc>
        <w:tc>
          <w:tcPr>
            <w:tcW w:w="2431" w:type="dxa"/>
            <w:vAlign w:val="center"/>
          </w:tcPr>
          <w:p w14:paraId="5219E51F" w14:textId="77777777" w:rsidR="00703172" w:rsidRPr="00036818" w:rsidRDefault="00703172" w:rsidP="00523186">
            <w:r>
              <w:t>NoVolume</w:t>
            </w:r>
          </w:p>
          <w:p w14:paraId="4677B6B2" w14:textId="77777777" w:rsidR="00703172" w:rsidRPr="00036818" w:rsidRDefault="00703172" w:rsidP="00523186">
            <w:r>
              <w:t>Vol_Step1</w:t>
            </w:r>
          </w:p>
          <w:p w14:paraId="79A89BBC" w14:textId="77777777" w:rsidR="00703172" w:rsidRPr="00036818" w:rsidRDefault="00703172" w:rsidP="00523186">
            <w:r>
              <w:t>Vol_Step2</w:t>
            </w:r>
          </w:p>
          <w:p w14:paraId="546B69AA" w14:textId="77777777" w:rsidR="00703172" w:rsidRPr="00036818" w:rsidRDefault="00703172" w:rsidP="00523186">
            <w:r>
              <w:t>Vol_Step3</w:t>
            </w:r>
          </w:p>
          <w:p w14:paraId="37C18E07" w14:textId="77777777" w:rsidR="00703172" w:rsidRPr="00036818" w:rsidRDefault="00703172" w:rsidP="00523186">
            <w:r>
              <w:t>Vol_Step4</w:t>
            </w:r>
          </w:p>
          <w:p w14:paraId="17727245" w14:textId="77777777" w:rsidR="00703172" w:rsidRPr="00036818" w:rsidRDefault="00703172" w:rsidP="00523186">
            <w:r>
              <w:t>Vol_Step5</w:t>
            </w:r>
          </w:p>
          <w:p w14:paraId="1C967EBC" w14:textId="77777777" w:rsidR="00703172" w:rsidRPr="00036818" w:rsidRDefault="00703172" w:rsidP="00523186">
            <w:r>
              <w:t>Vol_Step6</w:t>
            </w:r>
          </w:p>
          <w:p w14:paraId="5488B894" w14:textId="77777777" w:rsidR="00703172" w:rsidRPr="00036818" w:rsidRDefault="00703172" w:rsidP="00523186">
            <w:r>
              <w:t>Vol_Step7</w:t>
            </w:r>
          </w:p>
          <w:p w14:paraId="1C1DEE25" w14:textId="77777777" w:rsidR="00703172" w:rsidRPr="00036818" w:rsidRDefault="00703172" w:rsidP="00523186">
            <w:r>
              <w:t>Vol_Step8</w:t>
            </w:r>
          </w:p>
          <w:p w14:paraId="4345B5E4" w14:textId="77777777" w:rsidR="00703172" w:rsidRPr="00036818" w:rsidRDefault="00703172" w:rsidP="00523186">
            <w:r>
              <w:lastRenderedPageBreak/>
              <w:t>Vol_Step9</w:t>
            </w:r>
          </w:p>
          <w:p w14:paraId="645FCB5C" w14:textId="77777777" w:rsidR="00703172" w:rsidRPr="00036818" w:rsidRDefault="00703172" w:rsidP="00523186">
            <w:r>
              <w:t>Vol_Step10</w:t>
            </w:r>
          </w:p>
          <w:p w14:paraId="4A0978F7" w14:textId="77777777" w:rsidR="00703172" w:rsidRPr="00036818" w:rsidRDefault="00703172" w:rsidP="00523186">
            <w:r>
              <w:t>Vol_Step11</w:t>
            </w:r>
          </w:p>
          <w:p w14:paraId="68726ED3" w14:textId="77777777" w:rsidR="00703172" w:rsidRPr="00036818" w:rsidRDefault="00703172" w:rsidP="00523186">
            <w:r>
              <w:t>Vol_Step12</w:t>
            </w:r>
          </w:p>
          <w:p w14:paraId="09127F5B" w14:textId="77777777" w:rsidR="00703172" w:rsidRPr="00036818" w:rsidRDefault="00703172" w:rsidP="00523186">
            <w:r>
              <w:t>Vol_Step13</w:t>
            </w:r>
          </w:p>
          <w:p w14:paraId="25AC6C59" w14:textId="77777777" w:rsidR="00703172" w:rsidRPr="00036818" w:rsidRDefault="00703172" w:rsidP="00523186">
            <w:r>
              <w:t>Vol_Step14</w:t>
            </w:r>
          </w:p>
          <w:p w14:paraId="62C56533" w14:textId="77777777" w:rsidR="00703172" w:rsidRPr="00036818" w:rsidRDefault="00703172" w:rsidP="00523186">
            <w:r>
              <w:t>Vol_Step15</w:t>
            </w:r>
          </w:p>
          <w:p w14:paraId="49C851AF" w14:textId="77777777" w:rsidR="00703172" w:rsidRPr="00036818" w:rsidRDefault="00703172" w:rsidP="00523186">
            <w:r>
              <w:t>Vol_Step16</w:t>
            </w:r>
          </w:p>
          <w:p w14:paraId="24F27F97" w14:textId="77777777" w:rsidR="00703172" w:rsidRPr="00036818" w:rsidRDefault="00703172" w:rsidP="00523186">
            <w:r>
              <w:t>Vol_Step17</w:t>
            </w:r>
          </w:p>
          <w:p w14:paraId="0615959B" w14:textId="77777777" w:rsidR="00703172" w:rsidRPr="00036818" w:rsidRDefault="00703172" w:rsidP="00523186">
            <w:r>
              <w:t>Vol_Step18</w:t>
            </w:r>
          </w:p>
          <w:p w14:paraId="0519154F" w14:textId="77777777" w:rsidR="00703172" w:rsidRPr="00036818" w:rsidRDefault="00703172" w:rsidP="00523186">
            <w:r>
              <w:t>Vol_Step19</w:t>
            </w:r>
          </w:p>
          <w:p w14:paraId="2E531B71" w14:textId="77777777" w:rsidR="00703172" w:rsidRPr="00036818" w:rsidRDefault="00703172" w:rsidP="00523186">
            <w:r>
              <w:t>Vol_Step20</w:t>
            </w:r>
          </w:p>
          <w:p w14:paraId="45508A2E" w14:textId="77777777" w:rsidR="00703172" w:rsidRPr="00036818" w:rsidRDefault="00703172" w:rsidP="00523186">
            <w:r>
              <w:t>Vol_Step21</w:t>
            </w:r>
          </w:p>
          <w:p w14:paraId="3DD1CF2B" w14:textId="77777777" w:rsidR="00703172" w:rsidRPr="00036818" w:rsidRDefault="00703172" w:rsidP="00523186">
            <w:r>
              <w:t>Vol_Step22</w:t>
            </w:r>
          </w:p>
          <w:p w14:paraId="350570E6" w14:textId="77777777" w:rsidR="00703172" w:rsidRPr="00036818" w:rsidRDefault="00703172" w:rsidP="00523186">
            <w:r>
              <w:t>Vol_Step23</w:t>
            </w:r>
          </w:p>
          <w:p w14:paraId="2CC8FDF3" w14:textId="77777777" w:rsidR="00703172" w:rsidRPr="00036818" w:rsidRDefault="00703172" w:rsidP="00523186">
            <w:r>
              <w:t>Vol_Step24</w:t>
            </w:r>
          </w:p>
          <w:p w14:paraId="35C31750" w14:textId="77777777" w:rsidR="00703172" w:rsidRPr="00036818" w:rsidRDefault="00703172" w:rsidP="00523186">
            <w:r>
              <w:t>Vol_Step25</w:t>
            </w:r>
          </w:p>
          <w:p w14:paraId="18622F35" w14:textId="77777777" w:rsidR="00703172" w:rsidRPr="00036818" w:rsidRDefault="00703172" w:rsidP="00523186">
            <w:r>
              <w:t>Vol_Step26</w:t>
            </w:r>
          </w:p>
          <w:p w14:paraId="09B9C140" w14:textId="77777777" w:rsidR="00703172" w:rsidRPr="00036818" w:rsidRDefault="00703172" w:rsidP="00523186">
            <w:r>
              <w:t>Vol_Step27</w:t>
            </w:r>
          </w:p>
          <w:p w14:paraId="3637622F" w14:textId="77777777" w:rsidR="00703172" w:rsidRPr="00036818" w:rsidRDefault="00703172" w:rsidP="00523186">
            <w:r>
              <w:t>Vol_Step28</w:t>
            </w:r>
          </w:p>
          <w:p w14:paraId="05BE65D1" w14:textId="77777777" w:rsidR="00703172" w:rsidRPr="00036818" w:rsidRDefault="00703172" w:rsidP="00523186">
            <w:r>
              <w:t>Vol_Step29</w:t>
            </w:r>
          </w:p>
          <w:p w14:paraId="7454B400" w14:textId="77777777" w:rsidR="00703172" w:rsidRPr="00036818" w:rsidRDefault="00703172" w:rsidP="00523186">
            <w:r>
              <w:t>Vol_Step30</w:t>
            </w:r>
          </w:p>
        </w:tc>
      </w:tr>
      <w:tr w:rsidR="00534E51" w:rsidRPr="00717330" w14:paraId="260BD66B" w14:textId="77777777" w:rsidTr="00A654A1">
        <w:trPr>
          <w:trHeight w:val="252"/>
          <w:jc w:val="center"/>
        </w:trPr>
        <w:tc>
          <w:tcPr>
            <w:tcW w:w="1291" w:type="dxa"/>
            <w:vMerge/>
            <w:vAlign w:val="center"/>
          </w:tcPr>
          <w:p w14:paraId="080D9266" w14:textId="77777777" w:rsidR="00534E51" w:rsidRDefault="00534E51" w:rsidP="007C1945">
            <w:pPr>
              <w:rPr>
                <w:rFonts w:cs="Arial"/>
              </w:rPr>
            </w:pPr>
          </w:p>
        </w:tc>
        <w:tc>
          <w:tcPr>
            <w:tcW w:w="1794" w:type="dxa"/>
            <w:vAlign w:val="center"/>
          </w:tcPr>
          <w:p w14:paraId="0BB5FCF1"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5FB571A1" w14:textId="77777777" w:rsidR="00534E51" w:rsidRDefault="00534E51" w:rsidP="007C1945">
            <w:pPr>
              <w:overflowPunct/>
              <w:autoSpaceDE/>
              <w:autoSpaceDN/>
              <w:adjustRightInd/>
              <w:textAlignment w:val="auto"/>
              <w:rPr>
                <w:rFonts w:cs="Arial"/>
              </w:rPr>
            </w:pPr>
            <w:r>
              <w:rPr>
                <w:rFonts w:cs="Arial"/>
              </w:rPr>
              <w:t>Signal for Call Ring volume in full cabin mode</w:t>
            </w:r>
          </w:p>
        </w:tc>
        <w:tc>
          <w:tcPr>
            <w:tcW w:w="2431" w:type="dxa"/>
            <w:vAlign w:val="center"/>
          </w:tcPr>
          <w:p w14:paraId="4ED523A6" w14:textId="77777777" w:rsidR="00703172" w:rsidRPr="00036818" w:rsidRDefault="00703172" w:rsidP="00523186">
            <w:r>
              <w:t>NoVolume</w:t>
            </w:r>
          </w:p>
          <w:p w14:paraId="61C5824D" w14:textId="77777777" w:rsidR="00703172" w:rsidRPr="00036818" w:rsidRDefault="00703172" w:rsidP="00523186">
            <w:r>
              <w:t>Vol_Step1</w:t>
            </w:r>
          </w:p>
          <w:p w14:paraId="7124AC7F" w14:textId="77777777" w:rsidR="00703172" w:rsidRPr="00036818" w:rsidRDefault="00703172" w:rsidP="00523186">
            <w:r>
              <w:t>Vol_Step2</w:t>
            </w:r>
          </w:p>
          <w:p w14:paraId="26FA6CE3" w14:textId="77777777" w:rsidR="00703172" w:rsidRPr="00036818" w:rsidRDefault="00703172" w:rsidP="00523186">
            <w:r>
              <w:t>Vol_Step3</w:t>
            </w:r>
          </w:p>
          <w:p w14:paraId="703017E7" w14:textId="77777777" w:rsidR="00703172" w:rsidRPr="00036818" w:rsidRDefault="00703172" w:rsidP="00523186">
            <w:r>
              <w:t>Vol_Step4</w:t>
            </w:r>
          </w:p>
          <w:p w14:paraId="0011F827" w14:textId="77777777" w:rsidR="00703172" w:rsidRPr="00036818" w:rsidRDefault="00703172" w:rsidP="00523186">
            <w:r>
              <w:t>Vol_Step5</w:t>
            </w:r>
          </w:p>
          <w:p w14:paraId="4C698DC4" w14:textId="77777777" w:rsidR="00703172" w:rsidRPr="00036818" w:rsidRDefault="00703172" w:rsidP="00523186">
            <w:r>
              <w:t>Vol_Step6</w:t>
            </w:r>
          </w:p>
          <w:p w14:paraId="08706862" w14:textId="77777777" w:rsidR="00703172" w:rsidRPr="00036818" w:rsidRDefault="00703172" w:rsidP="00523186">
            <w:r>
              <w:t>Vol_Step7</w:t>
            </w:r>
          </w:p>
          <w:p w14:paraId="5B611FFD" w14:textId="77777777" w:rsidR="00703172" w:rsidRPr="00036818" w:rsidRDefault="00703172" w:rsidP="00523186">
            <w:r>
              <w:t>Vol_Step8</w:t>
            </w:r>
          </w:p>
          <w:p w14:paraId="38150314" w14:textId="77777777" w:rsidR="00703172" w:rsidRPr="00036818" w:rsidRDefault="00703172" w:rsidP="00523186">
            <w:r>
              <w:t>Vol_Step9</w:t>
            </w:r>
          </w:p>
          <w:p w14:paraId="1923EBC3" w14:textId="77777777" w:rsidR="00703172" w:rsidRPr="00036818" w:rsidRDefault="00703172" w:rsidP="00523186">
            <w:r>
              <w:t>Vol_Step10</w:t>
            </w:r>
          </w:p>
          <w:p w14:paraId="121854FC" w14:textId="77777777" w:rsidR="00703172" w:rsidRPr="00036818" w:rsidRDefault="00703172" w:rsidP="00523186">
            <w:r>
              <w:t>Vol_Step11</w:t>
            </w:r>
          </w:p>
          <w:p w14:paraId="4A81036A" w14:textId="77777777" w:rsidR="00703172" w:rsidRPr="00036818" w:rsidRDefault="00703172" w:rsidP="00523186">
            <w:r>
              <w:t>Vol_Step12</w:t>
            </w:r>
          </w:p>
          <w:p w14:paraId="526CD85E" w14:textId="77777777" w:rsidR="00703172" w:rsidRPr="00036818" w:rsidRDefault="00703172" w:rsidP="00523186">
            <w:r>
              <w:t>Vol_Step13</w:t>
            </w:r>
          </w:p>
          <w:p w14:paraId="34B56657" w14:textId="77777777" w:rsidR="00703172" w:rsidRPr="00036818" w:rsidRDefault="00703172" w:rsidP="00523186">
            <w:r>
              <w:t>Vol_Step14</w:t>
            </w:r>
          </w:p>
          <w:p w14:paraId="2E23E96E" w14:textId="77777777" w:rsidR="00703172" w:rsidRPr="00036818" w:rsidRDefault="00703172" w:rsidP="00523186">
            <w:r>
              <w:t>Vol_Step15</w:t>
            </w:r>
          </w:p>
          <w:p w14:paraId="32BEE1ED" w14:textId="77777777" w:rsidR="00703172" w:rsidRPr="00036818" w:rsidRDefault="00703172" w:rsidP="00523186">
            <w:r>
              <w:t>Vol_Step16</w:t>
            </w:r>
          </w:p>
          <w:p w14:paraId="5FEE0714" w14:textId="77777777" w:rsidR="00703172" w:rsidRPr="00036818" w:rsidRDefault="00703172" w:rsidP="00523186">
            <w:r>
              <w:t>Vol_Step17</w:t>
            </w:r>
          </w:p>
          <w:p w14:paraId="49927D21" w14:textId="77777777" w:rsidR="00703172" w:rsidRPr="00036818" w:rsidRDefault="00703172" w:rsidP="00523186">
            <w:r>
              <w:t>Vol_Step18</w:t>
            </w:r>
          </w:p>
          <w:p w14:paraId="13D7464A" w14:textId="77777777" w:rsidR="00703172" w:rsidRPr="00036818" w:rsidRDefault="00703172" w:rsidP="00523186">
            <w:r>
              <w:t>Vol_Step19</w:t>
            </w:r>
          </w:p>
          <w:p w14:paraId="44B03C8E" w14:textId="77777777" w:rsidR="00703172" w:rsidRPr="00036818" w:rsidRDefault="00703172" w:rsidP="00523186">
            <w:r>
              <w:t>Vol_Step20</w:t>
            </w:r>
          </w:p>
          <w:p w14:paraId="380FEBDA" w14:textId="77777777" w:rsidR="00703172" w:rsidRPr="00036818" w:rsidRDefault="00703172" w:rsidP="00523186">
            <w:r>
              <w:t>Vol_Step21</w:t>
            </w:r>
          </w:p>
          <w:p w14:paraId="55D7E2FC" w14:textId="77777777" w:rsidR="00703172" w:rsidRPr="00036818" w:rsidRDefault="00703172" w:rsidP="00523186">
            <w:r>
              <w:t>Vol_Step22</w:t>
            </w:r>
          </w:p>
          <w:p w14:paraId="562BC0C0" w14:textId="77777777" w:rsidR="00703172" w:rsidRPr="00036818" w:rsidRDefault="00703172" w:rsidP="00523186">
            <w:r>
              <w:t>Vol_Step23</w:t>
            </w:r>
          </w:p>
          <w:p w14:paraId="678E7278" w14:textId="77777777" w:rsidR="00703172" w:rsidRPr="00036818" w:rsidRDefault="00703172" w:rsidP="00523186">
            <w:r>
              <w:t>Vol_Step24</w:t>
            </w:r>
          </w:p>
          <w:p w14:paraId="5ECA54F0" w14:textId="77777777" w:rsidR="00703172" w:rsidRPr="00036818" w:rsidRDefault="00703172" w:rsidP="00523186">
            <w:r>
              <w:t>Vol_Step25</w:t>
            </w:r>
          </w:p>
          <w:p w14:paraId="132951E2" w14:textId="77777777" w:rsidR="00703172" w:rsidRPr="00036818" w:rsidRDefault="00703172" w:rsidP="00523186">
            <w:r>
              <w:t>Vol_Step26</w:t>
            </w:r>
          </w:p>
          <w:p w14:paraId="333704A6" w14:textId="77777777" w:rsidR="00703172" w:rsidRPr="00036818" w:rsidRDefault="00703172" w:rsidP="00523186">
            <w:r>
              <w:t>Vol_Step27</w:t>
            </w:r>
          </w:p>
          <w:p w14:paraId="60BA1AF6" w14:textId="77777777" w:rsidR="00703172" w:rsidRPr="00036818" w:rsidRDefault="00703172" w:rsidP="00523186">
            <w:r>
              <w:t>Vol_Step28</w:t>
            </w:r>
          </w:p>
          <w:p w14:paraId="5EA93438" w14:textId="77777777" w:rsidR="00703172" w:rsidRPr="00036818" w:rsidRDefault="00703172" w:rsidP="00523186">
            <w:r>
              <w:t>Vol_Step29</w:t>
            </w:r>
          </w:p>
          <w:p w14:paraId="1C4534EB" w14:textId="77777777" w:rsidR="00703172" w:rsidRPr="00036818" w:rsidRDefault="00703172" w:rsidP="00523186">
            <w:r>
              <w:t>Vol_Step30</w:t>
            </w:r>
          </w:p>
        </w:tc>
      </w:tr>
      <w:tr w:rsidR="00534E51" w:rsidRPr="00717330" w14:paraId="5B3DC4ED" w14:textId="77777777" w:rsidTr="00A654A1">
        <w:trPr>
          <w:trHeight w:val="252"/>
          <w:jc w:val="center"/>
        </w:trPr>
        <w:tc>
          <w:tcPr>
            <w:tcW w:w="1291" w:type="dxa"/>
            <w:vMerge w:val="restart"/>
            <w:vAlign w:val="center"/>
          </w:tcPr>
          <w:p w14:paraId="2F2D7F71" w14:textId="77777777" w:rsidR="00534E51" w:rsidRDefault="00534E51" w:rsidP="007C1945">
            <w:pPr>
              <w:rPr>
                <w:rFonts w:cs="Arial"/>
              </w:rPr>
            </w:pPr>
            <w:r>
              <w:rPr>
                <w:rFonts w:cs="Arial"/>
              </w:rPr>
              <w:t>CallRing_Vol_Updated</w:t>
            </w:r>
          </w:p>
        </w:tc>
        <w:tc>
          <w:tcPr>
            <w:tcW w:w="1794" w:type="dxa"/>
            <w:vAlign w:val="center"/>
          </w:tcPr>
          <w:p w14:paraId="7F7EF135"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43F87251" w14:textId="77777777" w:rsidR="00534E51" w:rsidRDefault="00534E51" w:rsidP="007C1945">
            <w:pPr>
              <w:overflowPunct/>
              <w:autoSpaceDE/>
              <w:autoSpaceDN/>
              <w:adjustRightInd/>
              <w:textAlignment w:val="auto"/>
              <w:rPr>
                <w:rFonts w:cs="Arial"/>
              </w:rPr>
            </w:pPr>
            <w:r>
              <w:rPr>
                <w:rFonts w:cs="Arial"/>
              </w:rPr>
              <w:t>Signal indicates if Call ring volume was updated because of a user activated event in full cabin mode</w:t>
            </w:r>
          </w:p>
        </w:tc>
        <w:tc>
          <w:tcPr>
            <w:tcW w:w="2431" w:type="dxa"/>
            <w:vAlign w:val="center"/>
          </w:tcPr>
          <w:p w14:paraId="2D467534" w14:textId="77777777" w:rsidR="00703172" w:rsidRPr="00036818" w:rsidRDefault="00703172" w:rsidP="00523186">
            <w:r>
              <w:t>Updated</w:t>
            </w:r>
          </w:p>
          <w:p w14:paraId="030B1553" w14:textId="77777777" w:rsidR="00703172" w:rsidRPr="00036818" w:rsidRDefault="00703172" w:rsidP="00523186">
            <w:r>
              <w:t>NoUpdate</w:t>
            </w:r>
          </w:p>
        </w:tc>
      </w:tr>
      <w:tr w:rsidR="00534E51" w:rsidRPr="00717330" w14:paraId="177852DF" w14:textId="77777777" w:rsidTr="00A654A1">
        <w:trPr>
          <w:trHeight w:val="252"/>
          <w:jc w:val="center"/>
        </w:trPr>
        <w:tc>
          <w:tcPr>
            <w:tcW w:w="1291" w:type="dxa"/>
            <w:vMerge/>
            <w:vAlign w:val="center"/>
          </w:tcPr>
          <w:p w14:paraId="6BB8A5A5" w14:textId="77777777" w:rsidR="00534E51" w:rsidRDefault="00534E51" w:rsidP="007C1945">
            <w:pPr>
              <w:rPr>
                <w:rFonts w:cs="Arial"/>
              </w:rPr>
            </w:pPr>
          </w:p>
        </w:tc>
        <w:tc>
          <w:tcPr>
            <w:tcW w:w="1794" w:type="dxa"/>
            <w:vAlign w:val="center"/>
          </w:tcPr>
          <w:p w14:paraId="25B78ADA"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0D5693DB" w14:textId="77777777" w:rsidR="00534E51" w:rsidRDefault="00534E51" w:rsidP="007C1945">
            <w:pPr>
              <w:overflowPunct/>
              <w:autoSpaceDE/>
              <w:autoSpaceDN/>
              <w:adjustRightInd/>
              <w:textAlignment w:val="auto"/>
              <w:rPr>
                <w:rFonts w:cs="Arial"/>
              </w:rPr>
            </w:pPr>
            <w:r>
              <w:rPr>
                <w:rFonts w:cs="Arial"/>
              </w:rPr>
              <w:t>Signal indicates if Call ring volume was updated because of a user activated event in full cabin mode</w:t>
            </w:r>
          </w:p>
        </w:tc>
        <w:tc>
          <w:tcPr>
            <w:tcW w:w="2431" w:type="dxa"/>
            <w:vAlign w:val="center"/>
          </w:tcPr>
          <w:p w14:paraId="4D72F70C" w14:textId="77777777" w:rsidR="00703172" w:rsidRPr="00036818" w:rsidRDefault="00703172" w:rsidP="00523186">
            <w:r>
              <w:t>Updated</w:t>
            </w:r>
          </w:p>
          <w:p w14:paraId="4E7C73EE" w14:textId="77777777" w:rsidR="00703172" w:rsidRPr="00036818" w:rsidRDefault="00703172" w:rsidP="00523186">
            <w:r>
              <w:t>NoUpdate</w:t>
            </w:r>
          </w:p>
        </w:tc>
      </w:tr>
      <w:tr w:rsidR="00534E51" w:rsidRPr="00717330" w14:paraId="174170A0" w14:textId="77777777" w:rsidTr="00A654A1">
        <w:trPr>
          <w:trHeight w:val="252"/>
          <w:jc w:val="center"/>
        </w:trPr>
        <w:tc>
          <w:tcPr>
            <w:tcW w:w="1291" w:type="dxa"/>
            <w:vMerge w:val="restart"/>
            <w:vAlign w:val="center"/>
          </w:tcPr>
          <w:p w14:paraId="7E0FED94" w14:textId="77777777" w:rsidR="00534E51" w:rsidRDefault="00534E51" w:rsidP="007C1945">
            <w:pPr>
              <w:rPr>
                <w:rFonts w:cs="Arial"/>
              </w:rPr>
            </w:pPr>
            <w:r>
              <w:rPr>
                <w:rFonts w:cs="Arial"/>
              </w:rPr>
              <w:t>CA_Command</w:t>
            </w:r>
          </w:p>
        </w:tc>
        <w:tc>
          <w:tcPr>
            <w:tcW w:w="1794" w:type="dxa"/>
            <w:vAlign w:val="center"/>
          </w:tcPr>
          <w:p w14:paraId="441A4C4A"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3FED80BC" w14:textId="77777777" w:rsidR="00534E51" w:rsidRDefault="00534E51" w:rsidP="007C1945">
            <w:pPr>
              <w:overflowPunct/>
              <w:autoSpaceDE/>
              <w:autoSpaceDN/>
              <w:adjustRightInd/>
              <w:textAlignment w:val="auto"/>
              <w:rPr>
                <w:rFonts w:cs="Arial"/>
              </w:rPr>
            </w:pPr>
            <w:r>
              <w:rPr>
                <w:rFonts w:cs="Arial"/>
              </w:rPr>
              <w:t>Captain's Announcement Command (Physical Touch)</w:t>
            </w:r>
          </w:p>
        </w:tc>
        <w:tc>
          <w:tcPr>
            <w:tcW w:w="2431" w:type="dxa"/>
            <w:vAlign w:val="center"/>
          </w:tcPr>
          <w:p w14:paraId="15707B93" w14:textId="77777777" w:rsidR="00CF6E20" w:rsidRDefault="00CF6E20"/>
        </w:tc>
      </w:tr>
      <w:tr w:rsidR="00534E51" w:rsidRPr="00717330" w14:paraId="7A8DBBE2" w14:textId="77777777" w:rsidTr="00A654A1">
        <w:trPr>
          <w:trHeight w:val="252"/>
          <w:jc w:val="center"/>
        </w:trPr>
        <w:tc>
          <w:tcPr>
            <w:tcW w:w="1291" w:type="dxa"/>
            <w:vMerge/>
            <w:vAlign w:val="center"/>
          </w:tcPr>
          <w:p w14:paraId="448A62C5" w14:textId="77777777" w:rsidR="00534E51" w:rsidRDefault="00534E51" w:rsidP="007C1945">
            <w:pPr>
              <w:rPr>
                <w:rFonts w:cs="Arial"/>
              </w:rPr>
            </w:pPr>
          </w:p>
        </w:tc>
        <w:tc>
          <w:tcPr>
            <w:tcW w:w="1794" w:type="dxa"/>
            <w:vAlign w:val="center"/>
          </w:tcPr>
          <w:p w14:paraId="0BFC05B2" w14:textId="77777777" w:rsidR="00534E51" w:rsidRDefault="00534E51" w:rsidP="007C1945">
            <w:pPr>
              <w:overflowPunct/>
              <w:autoSpaceDE/>
              <w:autoSpaceDN/>
              <w:adjustRightInd/>
              <w:textAlignment w:val="auto"/>
              <w:rPr>
                <w:rFonts w:cs="Arial"/>
              </w:rPr>
            </w:pPr>
            <w:r>
              <w:rPr>
                <w:rFonts w:cs="Arial"/>
              </w:rPr>
              <w:t>OF1_p1 (User Interactions) To FN2_p1 (MSS HMI)</w:t>
            </w:r>
          </w:p>
        </w:tc>
        <w:tc>
          <w:tcPr>
            <w:tcW w:w="4829" w:type="dxa"/>
            <w:vAlign w:val="center"/>
          </w:tcPr>
          <w:p w14:paraId="5E73473E" w14:textId="77777777" w:rsidR="00534E51" w:rsidRDefault="00534E51" w:rsidP="007C1945">
            <w:pPr>
              <w:overflowPunct/>
              <w:autoSpaceDE/>
              <w:autoSpaceDN/>
              <w:adjustRightInd/>
              <w:textAlignment w:val="auto"/>
              <w:rPr>
                <w:rFonts w:cs="Arial"/>
              </w:rPr>
            </w:pPr>
            <w:r>
              <w:rPr>
                <w:rFonts w:cs="Arial"/>
              </w:rPr>
              <w:t>Captain's Announcement Command (Physical Touch)</w:t>
            </w:r>
          </w:p>
        </w:tc>
        <w:tc>
          <w:tcPr>
            <w:tcW w:w="2431" w:type="dxa"/>
            <w:vAlign w:val="center"/>
          </w:tcPr>
          <w:p w14:paraId="0780FD9A" w14:textId="77777777" w:rsidR="00CF6E20" w:rsidRDefault="00CF6E20"/>
        </w:tc>
      </w:tr>
      <w:tr w:rsidR="00534E51" w:rsidRPr="00717330" w14:paraId="7DE9E5E0" w14:textId="77777777" w:rsidTr="00A654A1">
        <w:trPr>
          <w:trHeight w:val="252"/>
          <w:jc w:val="center"/>
        </w:trPr>
        <w:tc>
          <w:tcPr>
            <w:tcW w:w="1291" w:type="dxa"/>
            <w:vMerge/>
            <w:vAlign w:val="center"/>
          </w:tcPr>
          <w:p w14:paraId="2A6DBD1F" w14:textId="77777777" w:rsidR="00534E51" w:rsidRDefault="00534E51" w:rsidP="007C1945">
            <w:pPr>
              <w:rPr>
                <w:rFonts w:cs="Arial"/>
              </w:rPr>
            </w:pPr>
          </w:p>
        </w:tc>
        <w:tc>
          <w:tcPr>
            <w:tcW w:w="1794" w:type="dxa"/>
            <w:vAlign w:val="center"/>
          </w:tcPr>
          <w:p w14:paraId="4EFD1704"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5E68DC9A" w14:textId="77777777" w:rsidR="00534E51" w:rsidRDefault="00534E51" w:rsidP="007C1945">
            <w:pPr>
              <w:overflowPunct/>
              <w:autoSpaceDE/>
              <w:autoSpaceDN/>
              <w:adjustRightInd/>
              <w:textAlignment w:val="auto"/>
              <w:rPr>
                <w:rFonts w:cs="Arial"/>
              </w:rPr>
            </w:pPr>
            <w:r>
              <w:rPr>
                <w:rFonts w:cs="Arial"/>
              </w:rPr>
              <w:t>Captain's Announcement Command (Physical Touch)</w:t>
            </w:r>
          </w:p>
        </w:tc>
        <w:tc>
          <w:tcPr>
            <w:tcW w:w="2431" w:type="dxa"/>
            <w:vAlign w:val="center"/>
          </w:tcPr>
          <w:p w14:paraId="77E3EC37" w14:textId="77777777" w:rsidR="00CF6E20" w:rsidRDefault="00CF6E20"/>
        </w:tc>
      </w:tr>
      <w:tr w:rsidR="00534E51" w:rsidRPr="00717330" w14:paraId="1CB09314" w14:textId="77777777" w:rsidTr="00A654A1">
        <w:trPr>
          <w:trHeight w:val="252"/>
          <w:jc w:val="center"/>
        </w:trPr>
        <w:tc>
          <w:tcPr>
            <w:tcW w:w="1291" w:type="dxa"/>
            <w:vMerge w:val="restart"/>
            <w:vAlign w:val="center"/>
          </w:tcPr>
          <w:p w14:paraId="1124B1CC" w14:textId="77777777" w:rsidR="00534E51" w:rsidRDefault="00534E51" w:rsidP="007C1945">
            <w:pPr>
              <w:rPr>
                <w:rFonts w:cs="Arial"/>
              </w:rPr>
            </w:pPr>
            <w:r>
              <w:rPr>
                <w:rFonts w:cs="Arial"/>
              </w:rPr>
              <w:t>ChangeVolume_Req</w:t>
            </w:r>
          </w:p>
        </w:tc>
        <w:tc>
          <w:tcPr>
            <w:tcW w:w="1794" w:type="dxa"/>
            <w:vAlign w:val="center"/>
          </w:tcPr>
          <w:p w14:paraId="47C5967B"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022ACF71" w14:textId="77777777" w:rsidR="00534E51" w:rsidRDefault="00534E51" w:rsidP="007C1945">
            <w:pPr>
              <w:overflowPunct/>
              <w:autoSpaceDE/>
              <w:autoSpaceDN/>
              <w:adjustRightInd/>
              <w:textAlignment w:val="auto"/>
              <w:rPr>
                <w:rFonts w:cs="Arial"/>
              </w:rPr>
            </w:pPr>
            <w:r>
              <w:rPr>
                <w:rFonts w:cs="Arial"/>
              </w:rPr>
              <w:t>Internal Signal for Change Volume</w:t>
            </w:r>
          </w:p>
        </w:tc>
        <w:tc>
          <w:tcPr>
            <w:tcW w:w="2431" w:type="dxa"/>
            <w:vAlign w:val="center"/>
          </w:tcPr>
          <w:p w14:paraId="3F64E4F6" w14:textId="77777777" w:rsidR="00CF6E20" w:rsidRDefault="00CF6E20"/>
        </w:tc>
      </w:tr>
      <w:tr w:rsidR="00534E51" w:rsidRPr="00717330" w14:paraId="46D9BCEB" w14:textId="77777777" w:rsidTr="00A654A1">
        <w:trPr>
          <w:trHeight w:val="252"/>
          <w:jc w:val="center"/>
        </w:trPr>
        <w:tc>
          <w:tcPr>
            <w:tcW w:w="1291" w:type="dxa"/>
            <w:vMerge w:val="restart"/>
            <w:vAlign w:val="center"/>
          </w:tcPr>
          <w:p w14:paraId="3D072B5A" w14:textId="77777777" w:rsidR="00534E51" w:rsidRDefault="00534E51" w:rsidP="007C1945">
            <w:pPr>
              <w:rPr>
                <w:rFonts w:cs="Arial"/>
              </w:rPr>
            </w:pPr>
            <w:r>
              <w:rPr>
                <w:rFonts w:cs="Arial"/>
              </w:rPr>
              <w:t>DND.Rq</w:t>
            </w:r>
          </w:p>
        </w:tc>
        <w:tc>
          <w:tcPr>
            <w:tcW w:w="1794" w:type="dxa"/>
            <w:vAlign w:val="center"/>
          </w:tcPr>
          <w:p w14:paraId="5716E14D" w14:textId="77777777" w:rsidR="00534E51" w:rsidRDefault="00534E51" w:rsidP="007C1945">
            <w:pPr>
              <w:overflowPunct/>
              <w:autoSpaceDE/>
              <w:autoSpaceDN/>
              <w:adjustRightInd/>
              <w:textAlignment w:val="auto"/>
              <w:rPr>
                <w:rFonts w:cs="Arial"/>
              </w:rPr>
            </w:pPr>
            <w:r>
              <w:rPr>
                <w:rFonts w:cs="Arial"/>
              </w:rPr>
              <w:t>FN3_p5 (MSS Logical Manager) To OF2_p1 (Smartphone/Media Device)</w:t>
            </w:r>
          </w:p>
        </w:tc>
        <w:tc>
          <w:tcPr>
            <w:tcW w:w="4829" w:type="dxa"/>
            <w:vAlign w:val="center"/>
          </w:tcPr>
          <w:p w14:paraId="23CE3D5D" w14:textId="77777777" w:rsidR="00534E51" w:rsidRDefault="00534E51" w:rsidP="007C1945">
            <w:pPr>
              <w:overflowPunct/>
              <w:autoSpaceDE/>
              <w:autoSpaceDN/>
              <w:adjustRightInd/>
              <w:textAlignment w:val="auto"/>
              <w:rPr>
                <w:rFonts w:cs="Arial"/>
              </w:rPr>
            </w:pPr>
            <w:r>
              <w:rPr>
                <w:rFonts w:cs="Arial"/>
              </w:rPr>
              <w:t>Internal Signal for Do Not Disturb</w:t>
            </w:r>
          </w:p>
        </w:tc>
        <w:tc>
          <w:tcPr>
            <w:tcW w:w="2431" w:type="dxa"/>
            <w:vAlign w:val="center"/>
          </w:tcPr>
          <w:p w14:paraId="3A14CBF6" w14:textId="77777777" w:rsidR="00703172" w:rsidRPr="00036818" w:rsidRDefault="00703172" w:rsidP="00523186">
            <w:r>
              <w:t>Enable</w:t>
            </w:r>
          </w:p>
          <w:p w14:paraId="4AE17887" w14:textId="77777777" w:rsidR="00703172" w:rsidRPr="00036818" w:rsidRDefault="00703172" w:rsidP="00523186">
            <w:r>
              <w:t>Disable</w:t>
            </w:r>
          </w:p>
        </w:tc>
      </w:tr>
      <w:tr w:rsidR="00534E51" w:rsidRPr="00717330" w14:paraId="404F2B5F" w14:textId="77777777" w:rsidTr="00A654A1">
        <w:trPr>
          <w:trHeight w:val="252"/>
          <w:jc w:val="center"/>
        </w:trPr>
        <w:tc>
          <w:tcPr>
            <w:tcW w:w="1291" w:type="dxa"/>
            <w:vMerge/>
            <w:vAlign w:val="center"/>
          </w:tcPr>
          <w:p w14:paraId="2A315019" w14:textId="77777777" w:rsidR="00534E51" w:rsidRDefault="00534E51" w:rsidP="007C1945">
            <w:pPr>
              <w:rPr>
                <w:rFonts w:cs="Arial"/>
              </w:rPr>
            </w:pPr>
          </w:p>
        </w:tc>
        <w:tc>
          <w:tcPr>
            <w:tcW w:w="1794" w:type="dxa"/>
            <w:vAlign w:val="center"/>
          </w:tcPr>
          <w:p w14:paraId="40DAA8EC"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1F8F3769" w14:textId="77777777" w:rsidR="00534E51" w:rsidRDefault="00534E51" w:rsidP="007C1945">
            <w:pPr>
              <w:overflowPunct/>
              <w:autoSpaceDE/>
              <w:autoSpaceDN/>
              <w:adjustRightInd/>
              <w:textAlignment w:val="auto"/>
              <w:rPr>
                <w:rFonts w:cs="Arial"/>
              </w:rPr>
            </w:pPr>
            <w:r>
              <w:rPr>
                <w:rFonts w:cs="Arial"/>
              </w:rPr>
              <w:t>Internal Signal for Do Not Disturb</w:t>
            </w:r>
          </w:p>
        </w:tc>
        <w:tc>
          <w:tcPr>
            <w:tcW w:w="2431" w:type="dxa"/>
            <w:vAlign w:val="center"/>
          </w:tcPr>
          <w:p w14:paraId="544D6A2B" w14:textId="77777777" w:rsidR="00703172" w:rsidRPr="00036818" w:rsidRDefault="00703172" w:rsidP="00523186">
            <w:r>
              <w:t>Enable</w:t>
            </w:r>
          </w:p>
          <w:p w14:paraId="38EEE836" w14:textId="77777777" w:rsidR="00703172" w:rsidRPr="00036818" w:rsidRDefault="00703172" w:rsidP="00523186">
            <w:r>
              <w:t>Disable</w:t>
            </w:r>
          </w:p>
        </w:tc>
      </w:tr>
      <w:tr w:rsidR="00534E51" w:rsidRPr="00717330" w14:paraId="2C52EFE9" w14:textId="77777777" w:rsidTr="00A654A1">
        <w:trPr>
          <w:trHeight w:val="252"/>
          <w:jc w:val="center"/>
        </w:trPr>
        <w:tc>
          <w:tcPr>
            <w:tcW w:w="1291" w:type="dxa"/>
            <w:vMerge w:val="restart"/>
            <w:vAlign w:val="center"/>
          </w:tcPr>
          <w:p w14:paraId="383FA77D" w14:textId="77777777" w:rsidR="00534E51" w:rsidRDefault="00534E51" w:rsidP="007C1945">
            <w:pPr>
              <w:rPr>
                <w:rFonts w:cs="Arial"/>
              </w:rPr>
            </w:pPr>
            <w:r>
              <w:rPr>
                <w:rFonts w:cs="Arial"/>
              </w:rPr>
              <w:t>DND_Command</w:t>
            </w:r>
          </w:p>
        </w:tc>
        <w:tc>
          <w:tcPr>
            <w:tcW w:w="1794" w:type="dxa"/>
            <w:vAlign w:val="center"/>
          </w:tcPr>
          <w:p w14:paraId="7D09474A"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6800DCC3" w14:textId="77777777" w:rsidR="00534E51" w:rsidRDefault="00534E51" w:rsidP="007C1945">
            <w:pPr>
              <w:overflowPunct/>
              <w:autoSpaceDE/>
              <w:autoSpaceDN/>
              <w:adjustRightInd/>
              <w:textAlignment w:val="auto"/>
              <w:rPr>
                <w:rFonts w:cs="Arial"/>
              </w:rPr>
            </w:pPr>
            <w:r>
              <w:rPr>
                <w:rFonts w:cs="Arial"/>
              </w:rPr>
              <w:t>Do Not Disturb Command (Physical Touch)</w:t>
            </w:r>
          </w:p>
        </w:tc>
        <w:tc>
          <w:tcPr>
            <w:tcW w:w="2431" w:type="dxa"/>
            <w:vAlign w:val="center"/>
          </w:tcPr>
          <w:p w14:paraId="042220DA" w14:textId="77777777" w:rsidR="00CF6E20" w:rsidRDefault="00CF6E20"/>
        </w:tc>
      </w:tr>
      <w:tr w:rsidR="00534E51" w:rsidRPr="00717330" w14:paraId="67716D9D" w14:textId="77777777" w:rsidTr="00A654A1">
        <w:trPr>
          <w:trHeight w:val="252"/>
          <w:jc w:val="center"/>
        </w:trPr>
        <w:tc>
          <w:tcPr>
            <w:tcW w:w="1291" w:type="dxa"/>
            <w:vMerge/>
            <w:vAlign w:val="center"/>
          </w:tcPr>
          <w:p w14:paraId="04CA97A3" w14:textId="77777777" w:rsidR="00534E51" w:rsidRDefault="00534E51" w:rsidP="007C1945">
            <w:pPr>
              <w:rPr>
                <w:rFonts w:cs="Arial"/>
              </w:rPr>
            </w:pPr>
          </w:p>
        </w:tc>
        <w:tc>
          <w:tcPr>
            <w:tcW w:w="1794" w:type="dxa"/>
            <w:vAlign w:val="center"/>
          </w:tcPr>
          <w:p w14:paraId="6B280175" w14:textId="77777777" w:rsidR="00534E51" w:rsidRDefault="00534E51" w:rsidP="007C1945">
            <w:pPr>
              <w:overflowPunct/>
              <w:autoSpaceDE/>
              <w:autoSpaceDN/>
              <w:adjustRightInd/>
              <w:textAlignment w:val="auto"/>
              <w:rPr>
                <w:rFonts w:cs="Arial"/>
              </w:rPr>
            </w:pPr>
            <w:r>
              <w:rPr>
                <w:rFonts w:cs="Arial"/>
              </w:rPr>
              <w:t>OF1_p1 (User Interactions) To FN2_p1 (MSS HMI)</w:t>
            </w:r>
          </w:p>
        </w:tc>
        <w:tc>
          <w:tcPr>
            <w:tcW w:w="4829" w:type="dxa"/>
            <w:vAlign w:val="center"/>
          </w:tcPr>
          <w:p w14:paraId="78CCDD03" w14:textId="77777777" w:rsidR="00534E51" w:rsidRDefault="00534E51" w:rsidP="007C1945">
            <w:pPr>
              <w:overflowPunct/>
              <w:autoSpaceDE/>
              <w:autoSpaceDN/>
              <w:adjustRightInd/>
              <w:textAlignment w:val="auto"/>
              <w:rPr>
                <w:rFonts w:cs="Arial"/>
              </w:rPr>
            </w:pPr>
            <w:r>
              <w:rPr>
                <w:rFonts w:cs="Arial"/>
              </w:rPr>
              <w:t>Do Not Disturb Command (Physical Touch)</w:t>
            </w:r>
          </w:p>
        </w:tc>
        <w:tc>
          <w:tcPr>
            <w:tcW w:w="2431" w:type="dxa"/>
            <w:vAlign w:val="center"/>
          </w:tcPr>
          <w:p w14:paraId="6647B180" w14:textId="77777777" w:rsidR="00CF6E20" w:rsidRDefault="00CF6E20"/>
        </w:tc>
      </w:tr>
      <w:tr w:rsidR="00534E51" w:rsidRPr="00717330" w14:paraId="15828850" w14:textId="77777777" w:rsidTr="00A654A1">
        <w:trPr>
          <w:trHeight w:val="252"/>
          <w:jc w:val="center"/>
        </w:trPr>
        <w:tc>
          <w:tcPr>
            <w:tcW w:w="1291" w:type="dxa"/>
            <w:vMerge w:val="restart"/>
            <w:vAlign w:val="center"/>
          </w:tcPr>
          <w:p w14:paraId="05871261" w14:textId="77777777" w:rsidR="00534E51" w:rsidRDefault="00534E51" w:rsidP="007C1945">
            <w:pPr>
              <w:rPr>
                <w:rFonts w:cs="Arial"/>
              </w:rPr>
            </w:pPr>
            <w:r>
              <w:rPr>
                <w:rFonts w:cs="Arial"/>
              </w:rPr>
              <w:t>HMI_Captains Announcement_ Status</w:t>
            </w:r>
          </w:p>
        </w:tc>
        <w:tc>
          <w:tcPr>
            <w:tcW w:w="1794" w:type="dxa"/>
            <w:vAlign w:val="center"/>
          </w:tcPr>
          <w:p w14:paraId="29D8CDC2" w14:textId="77777777" w:rsidR="00534E51" w:rsidRDefault="00534E51" w:rsidP="007C1945">
            <w:pPr>
              <w:overflowPunct/>
              <w:autoSpaceDE/>
              <w:autoSpaceDN/>
              <w:adjustRightInd/>
              <w:textAlignment w:val="auto"/>
              <w:rPr>
                <w:rFonts w:cs="Arial"/>
              </w:rPr>
            </w:pPr>
            <w:r>
              <w:rPr>
                <w:rFonts w:cs="Arial"/>
              </w:rPr>
              <w:t>FN3_p1 (MSS Logical Manager) To FN2_p2 (MSS HMI)</w:t>
            </w:r>
          </w:p>
        </w:tc>
        <w:tc>
          <w:tcPr>
            <w:tcW w:w="4829" w:type="dxa"/>
            <w:vAlign w:val="center"/>
          </w:tcPr>
          <w:p w14:paraId="7D5A5FFE" w14:textId="77777777" w:rsidR="00534E51" w:rsidRDefault="00534E51" w:rsidP="007C1945">
            <w:pPr>
              <w:overflowPunct/>
              <w:autoSpaceDE/>
              <w:autoSpaceDN/>
              <w:adjustRightInd/>
              <w:textAlignment w:val="auto"/>
              <w:rPr>
                <w:rFonts w:cs="Arial"/>
              </w:rPr>
            </w:pPr>
            <w:r>
              <w:rPr>
                <w:rFonts w:cs="Arial"/>
              </w:rPr>
              <w:t>HMI Status update for CA</w:t>
            </w:r>
          </w:p>
        </w:tc>
        <w:tc>
          <w:tcPr>
            <w:tcW w:w="2431" w:type="dxa"/>
            <w:vAlign w:val="center"/>
          </w:tcPr>
          <w:p w14:paraId="0F218F48" w14:textId="77777777" w:rsidR="00CF6E20" w:rsidRDefault="00CF6E20"/>
        </w:tc>
      </w:tr>
      <w:tr w:rsidR="00534E51" w:rsidRPr="00717330" w14:paraId="202BC96B" w14:textId="77777777" w:rsidTr="00A654A1">
        <w:trPr>
          <w:trHeight w:val="252"/>
          <w:jc w:val="center"/>
        </w:trPr>
        <w:tc>
          <w:tcPr>
            <w:tcW w:w="1291" w:type="dxa"/>
            <w:vMerge w:val="restart"/>
            <w:vAlign w:val="center"/>
          </w:tcPr>
          <w:p w14:paraId="4BB41FA8" w14:textId="77777777" w:rsidR="00534E51" w:rsidRDefault="00534E51" w:rsidP="007C1945">
            <w:pPr>
              <w:rPr>
                <w:rFonts w:cs="Arial"/>
              </w:rPr>
            </w:pPr>
            <w:r>
              <w:rPr>
                <w:rFonts w:cs="Arial"/>
              </w:rPr>
              <w:t>HMI_DND Status</w:t>
            </w:r>
          </w:p>
        </w:tc>
        <w:tc>
          <w:tcPr>
            <w:tcW w:w="1794" w:type="dxa"/>
            <w:vAlign w:val="center"/>
          </w:tcPr>
          <w:p w14:paraId="582F4B84" w14:textId="77777777" w:rsidR="00534E51" w:rsidRDefault="00534E51" w:rsidP="007C1945">
            <w:pPr>
              <w:overflowPunct/>
              <w:autoSpaceDE/>
              <w:autoSpaceDN/>
              <w:adjustRightInd/>
              <w:textAlignment w:val="auto"/>
              <w:rPr>
                <w:rFonts w:cs="Arial"/>
              </w:rPr>
            </w:pPr>
            <w:r>
              <w:rPr>
                <w:rFonts w:cs="Arial"/>
              </w:rPr>
              <w:t>FN3_p1 (MSS Logical Manager) To FN2_p2 (MSS HMI)</w:t>
            </w:r>
          </w:p>
        </w:tc>
        <w:tc>
          <w:tcPr>
            <w:tcW w:w="4829" w:type="dxa"/>
            <w:vAlign w:val="center"/>
          </w:tcPr>
          <w:p w14:paraId="2970FED7" w14:textId="77777777" w:rsidR="00534E51" w:rsidRDefault="00534E51" w:rsidP="007C1945">
            <w:pPr>
              <w:overflowPunct/>
              <w:autoSpaceDE/>
              <w:autoSpaceDN/>
              <w:adjustRightInd/>
              <w:textAlignment w:val="auto"/>
              <w:rPr>
                <w:rFonts w:cs="Arial"/>
              </w:rPr>
            </w:pPr>
            <w:r>
              <w:rPr>
                <w:rFonts w:cs="Arial"/>
              </w:rPr>
              <w:t>HMI Status update for DND Status</w:t>
            </w:r>
          </w:p>
        </w:tc>
        <w:tc>
          <w:tcPr>
            <w:tcW w:w="2431" w:type="dxa"/>
            <w:vAlign w:val="center"/>
          </w:tcPr>
          <w:p w14:paraId="6EED498E" w14:textId="77777777" w:rsidR="00CF6E20" w:rsidRDefault="00CF6E20"/>
        </w:tc>
      </w:tr>
      <w:tr w:rsidR="00534E51" w:rsidRPr="00717330" w14:paraId="1EE0CFF7" w14:textId="77777777" w:rsidTr="00A654A1">
        <w:trPr>
          <w:trHeight w:val="252"/>
          <w:jc w:val="center"/>
        </w:trPr>
        <w:tc>
          <w:tcPr>
            <w:tcW w:w="1291" w:type="dxa"/>
            <w:vMerge w:val="restart"/>
            <w:vAlign w:val="center"/>
          </w:tcPr>
          <w:p w14:paraId="4ADAD906" w14:textId="77777777" w:rsidR="00534E51" w:rsidRDefault="00534E51" w:rsidP="007C1945">
            <w:pPr>
              <w:rPr>
                <w:rFonts w:cs="Arial"/>
              </w:rPr>
            </w:pPr>
            <w:r>
              <w:rPr>
                <w:rFonts w:cs="Arial"/>
              </w:rPr>
              <w:t>HMI_In-Car Communication Status</w:t>
            </w:r>
          </w:p>
        </w:tc>
        <w:tc>
          <w:tcPr>
            <w:tcW w:w="1794" w:type="dxa"/>
            <w:vAlign w:val="center"/>
          </w:tcPr>
          <w:p w14:paraId="48C49C23" w14:textId="77777777" w:rsidR="00534E51" w:rsidRDefault="00534E51" w:rsidP="007C1945">
            <w:pPr>
              <w:overflowPunct/>
              <w:autoSpaceDE/>
              <w:autoSpaceDN/>
              <w:adjustRightInd/>
              <w:textAlignment w:val="auto"/>
              <w:rPr>
                <w:rFonts w:cs="Arial"/>
              </w:rPr>
            </w:pPr>
            <w:r>
              <w:rPr>
                <w:rFonts w:cs="Arial"/>
              </w:rPr>
              <w:t>FN3_p1 (MSS Logical Manager) To FN2_p2 (MSS HMI)</w:t>
            </w:r>
          </w:p>
        </w:tc>
        <w:tc>
          <w:tcPr>
            <w:tcW w:w="4829" w:type="dxa"/>
            <w:vAlign w:val="center"/>
          </w:tcPr>
          <w:p w14:paraId="39A6C634" w14:textId="77777777" w:rsidR="00534E51" w:rsidRDefault="00534E51" w:rsidP="007C1945">
            <w:pPr>
              <w:overflowPunct/>
              <w:autoSpaceDE/>
              <w:autoSpaceDN/>
              <w:adjustRightInd/>
              <w:textAlignment w:val="auto"/>
              <w:rPr>
                <w:rFonts w:cs="Arial"/>
              </w:rPr>
            </w:pPr>
            <w:r>
              <w:rPr>
                <w:rFonts w:cs="Arial"/>
              </w:rPr>
              <w:t>HMI Status update for ICC</w:t>
            </w:r>
          </w:p>
        </w:tc>
        <w:tc>
          <w:tcPr>
            <w:tcW w:w="2431" w:type="dxa"/>
            <w:vAlign w:val="center"/>
          </w:tcPr>
          <w:p w14:paraId="4E0E8A69" w14:textId="77777777" w:rsidR="00CF6E20" w:rsidRDefault="00CF6E20"/>
        </w:tc>
      </w:tr>
      <w:tr w:rsidR="00534E51" w:rsidRPr="00717330" w14:paraId="039EFB5E" w14:textId="77777777" w:rsidTr="00A654A1">
        <w:trPr>
          <w:trHeight w:val="252"/>
          <w:jc w:val="center"/>
        </w:trPr>
        <w:tc>
          <w:tcPr>
            <w:tcW w:w="1291" w:type="dxa"/>
            <w:vMerge w:val="restart"/>
            <w:vAlign w:val="center"/>
          </w:tcPr>
          <w:p w14:paraId="3196E6D6" w14:textId="77777777" w:rsidR="00534E51" w:rsidRDefault="00534E51" w:rsidP="007C1945">
            <w:pPr>
              <w:rPr>
                <w:rFonts w:cs="Arial"/>
              </w:rPr>
            </w:pPr>
            <w:r>
              <w:rPr>
                <w:rFonts w:cs="Arial"/>
              </w:rPr>
              <w:t>HMI_MediashareRequest_Feedback</w:t>
            </w:r>
          </w:p>
        </w:tc>
        <w:tc>
          <w:tcPr>
            <w:tcW w:w="1794" w:type="dxa"/>
            <w:vAlign w:val="center"/>
          </w:tcPr>
          <w:p w14:paraId="05226AC0" w14:textId="77777777" w:rsidR="00534E51" w:rsidRDefault="00534E51" w:rsidP="007C1945">
            <w:pPr>
              <w:overflowPunct/>
              <w:autoSpaceDE/>
              <w:autoSpaceDN/>
              <w:adjustRightInd/>
              <w:textAlignment w:val="auto"/>
              <w:rPr>
                <w:rFonts w:cs="Arial"/>
              </w:rPr>
            </w:pPr>
            <w:r>
              <w:rPr>
                <w:rFonts w:cs="Arial"/>
              </w:rPr>
              <w:t>FN3_p1 (MSS Logical Manager) To FN2_p2 (MSS HMI)</w:t>
            </w:r>
          </w:p>
        </w:tc>
        <w:tc>
          <w:tcPr>
            <w:tcW w:w="4829" w:type="dxa"/>
            <w:vAlign w:val="center"/>
          </w:tcPr>
          <w:p w14:paraId="1465F469" w14:textId="77777777" w:rsidR="00534E51" w:rsidRDefault="00534E51" w:rsidP="007C1945">
            <w:pPr>
              <w:overflowPunct/>
              <w:autoSpaceDE/>
              <w:autoSpaceDN/>
              <w:adjustRightInd/>
              <w:textAlignment w:val="auto"/>
              <w:rPr>
                <w:rFonts w:cs="Arial"/>
              </w:rPr>
            </w:pPr>
            <w:r>
              <w:rPr>
                <w:rFonts w:cs="Arial"/>
              </w:rPr>
              <w:t>HMI Feedback update for Media Share Request</w:t>
            </w:r>
          </w:p>
        </w:tc>
        <w:tc>
          <w:tcPr>
            <w:tcW w:w="2431" w:type="dxa"/>
            <w:vAlign w:val="center"/>
          </w:tcPr>
          <w:p w14:paraId="265E1D83" w14:textId="77777777" w:rsidR="00CF6E20" w:rsidRDefault="00CF6E20"/>
        </w:tc>
      </w:tr>
      <w:tr w:rsidR="00534E51" w:rsidRPr="00717330" w14:paraId="37423729" w14:textId="77777777" w:rsidTr="00A654A1">
        <w:trPr>
          <w:trHeight w:val="252"/>
          <w:jc w:val="center"/>
        </w:trPr>
        <w:tc>
          <w:tcPr>
            <w:tcW w:w="1291" w:type="dxa"/>
            <w:vMerge w:val="restart"/>
            <w:vAlign w:val="center"/>
          </w:tcPr>
          <w:p w14:paraId="051DF149" w14:textId="77777777" w:rsidR="00534E51" w:rsidRDefault="00534E51" w:rsidP="007C1945">
            <w:pPr>
              <w:rPr>
                <w:rFonts w:cs="Arial"/>
              </w:rPr>
            </w:pPr>
            <w:r>
              <w:rPr>
                <w:rFonts w:cs="Arial"/>
              </w:rPr>
              <w:lastRenderedPageBreak/>
              <w:t>HMI_Phone Call_Status</w:t>
            </w:r>
          </w:p>
        </w:tc>
        <w:tc>
          <w:tcPr>
            <w:tcW w:w="1794" w:type="dxa"/>
            <w:vAlign w:val="center"/>
          </w:tcPr>
          <w:p w14:paraId="68BE3078" w14:textId="77777777" w:rsidR="00534E51" w:rsidRDefault="00534E51" w:rsidP="007C1945">
            <w:pPr>
              <w:overflowPunct/>
              <w:autoSpaceDE/>
              <w:autoSpaceDN/>
              <w:adjustRightInd/>
              <w:textAlignment w:val="auto"/>
              <w:rPr>
                <w:rFonts w:cs="Arial"/>
              </w:rPr>
            </w:pPr>
            <w:r>
              <w:rPr>
                <w:rFonts w:cs="Arial"/>
              </w:rPr>
              <w:t>FN3_p1 (MSS Logical Manager) To FN2_p2 (MSS HMI)</w:t>
            </w:r>
          </w:p>
        </w:tc>
        <w:tc>
          <w:tcPr>
            <w:tcW w:w="4829" w:type="dxa"/>
            <w:vAlign w:val="center"/>
          </w:tcPr>
          <w:p w14:paraId="63565936" w14:textId="77777777" w:rsidR="00534E51" w:rsidRDefault="00534E51" w:rsidP="007C1945">
            <w:pPr>
              <w:overflowPunct/>
              <w:autoSpaceDE/>
              <w:autoSpaceDN/>
              <w:adjustRightInd/>
              <w:textAlignment w:val="auto"/>
              <w:rPr>
                <w:rFonts w:cs="Arial"/>
              </w:rPr>
            </w:pPr>
            <w:r>
              <w:rPr>
                <w:rFonts w:cs="Arial"/>
              </w:rPr>
              <w:t>HMI Status update for Phone Call</w:t>
            </w:r>
          </w:p>
        </w:tc>
        <w:tc>
          <w:tcPr>
            <w:tcW w:w="2431" w:type="dxa"/>
            <w:vAlign w:val="center"/>
          </w:tcPr>
          <w:p w14:paraId="02A962DC" w14:textId="77777777" w:rsidR="00CF6E20" w:rsidRDefault="00CF6E20"/>
        </w:tc>
      </w:tr>
      <w:tr w:rsidR="00534E51" w:rsidRPr="00717330" w14:paraId="7E121AC1" w14:textId="77777777" w:rsidTr="00A654A1">
        <w:trPr>
          <w:trHeight w:val="252"/>
          <w:jc w:val="center"/>
        </w:trPr>
        <w:tc>
          <w:tcPr>
            <w:tcW w:w="1291" w:type="dxa"/>
            <w:vMerge w:val="restart"/>
            <w:vAlign w:val="center"/>
          </w:tcPr>
          <w:p w14:paraId="024B044E" w14:textId="77777777" w:rsidR="00534E51" w:rsidRDefault="00534E51" w:rsidP="007C1945">
            <w:pPr>
              <w:rPr>
                <w:rFonts w:cs="Arial"/>
              </w:rPr>
            </w:pPr>
            <w:r>
              <w:rPr>
                <w:rFonts w:cs="Arial"/>
              </w:rPr>
              <w:t>HMI_Source Selection_Feedback</w:t>
            </w:r>
          </w:p>
        </w:tc>
        <w:tc>
          <w:tcPr>
            <w:tcW w:w="1794" w:type="dxa"/>
            <w:vAlign w:val="center"/>
          </w:tcPr>
          <w:p w14:paraId="12F0D7BD" w14:textId="77777777" w:rsidR="00534E51" w:rsidRDefault="00534E51" w:rsidP="007C1945">
            <w:pPr>
              <w:overflowPunct/>
              <w:autoSpaceDE/>
              <w:autoSpaceDN/>
              <w:adjustRightInd/>
              <w:textAlignment w:val="auto"/>
              <w:rPr>
                <w:rFonts w:cs="Arial"/>
              </w:rPr>
            </w:pPr>
            <w:r>
              <w:rPr>
                <w:rFonts w:cs="Arial"/>
              </w:rPr>
              <w:t>FN3_p1 (MSS Logical Manager) To FN2_p2 (MSS HMI)</w:t>
            </w:r>
          </w:p>
        </w:tc>
        <w:tc>
          <w:tcPr>
            <w:tcW w:w="4829" w:type="dxa"/>
            <w:vAlign w:val="center"/>
          </w:tcPr>
          <w:p w14:paraId="3C91385E" w14:textId="77777777" w:rsidR="00534E51" w:rsidRDefault="00534E51" w:rsidP="007C1945">
            <w:pPr>
              <w:overflowPunct/>
              <w:autoSpaceDE/>
              <w:autoSpaceDN/>
              <w:adjustRightInd/>
              <w:textAlignment w:val="auto"/>
              <w:rPr>
                <w:rFonts w:cs="Arial"/>
              </w:rPr>
            </w:pPr>
            <w:r>
              <w:rPr>
                <w:rFonts w:cs="Arial"/>
              </w:rPr>
              <w:t>HMI Feedback update for Source Selection</w:t>
            </w:r>
          </w:p>
        </w:tc>
        <w:tc>
          <w:tcPr>
            <w:tcW w:w="2431" w:type="dxa"/>
            <w:vAlign w:val="center"/>
          </w:tcPr>
          <w:p w14:paraId="2A2C3C4D" w14:textId="77777777" w:rsidR="00CF6E20" w:rsidRDefault="00CF6E20"/>
        </w:tc>
      </w:tr>
      <w:tr w:rsidR="00534E51" w:rsidRPr="00717330" w14:paraId="49BBD80F" w14:textId="77777777" w:rsidTr="00A654A1">
        <w:trPr>
          <w:trHeight w:val="252"/>
          <w:jc w:val="center"/>
        </w:trPr>
        <w:tc>
          <w:tcPr>
            <w:tcW w:w="1291" w:type="dxa"/>
            <w:vMerge w:val="restart"/>
            <w:vAlign w:val="center"/>
          </w:tcPr>
          <w:p w14:paraId="17995494" w14:textId="77777777" w:rsidR="00534E51" w:rsidRDefault="00534E51" w:rsidP="007C1945">
            <w:pPr>
              <w:rPr>
                <w:rFonts w:cs="Arial"/>
              </w:rPr>
            </w:pPr>
            <w:r>
              <w:rPr>
                <w:rFonts w:cs="Arial"/>
              </w:rPr>
              <w:t>HMI_Volume Control_Feedback</w:t>
            </w:r>
          </w:p>
        </w:tc>
        <w:tc>
          <w:tcPr>
            <w:tcW w:w="1794" w:type="dxa"/>
            <w:vAlign w:val="center"/>
          </w:tcPr>
          <w:p w14:paraId="704E6BFB" w14:textId="77777777" w:rsidR="00534E51" w:rsidRDefault="00534E51" w:rsidP="007C1945">
            <w:pPr>
              <w:overflowPunct/>
              <w:autoSpaceDE/>
              <w:autoSpaceDN/>
              <w:adjustRightInd/>
              <w:textAlignment w:val="auto"/>
              <w:rPr>
                <w:rFonts w:cs="Arial"/>
              </w:rPr>
            </w:pPr>
            <w:r>
              <w:rPr>
                <w:rFonts w:cs="Arial"/>
              </w:rPr>
              <w:t>FN3_p1 (MSS Logical Manager) To FN2_p2 (MSS HMI)</w:t>
            </w:r>
          </w:p>
        </w:tc>
        <w:tc>
          <w:tcPr>
            <w:tcW w:w="4829" w:type="dxa"/>
            <w:vAlign w:val="center"/>
          </w:tcPr>
          <w:p w14:paraId="0B91818F" w14:textId="77777777" w:rsidR="00534E51" w:rsidRDefault="00534E51" w:rsidP="007C1945">
            <w:pPr>
              <w:overflowPunct/>
              <w:autoSpaceDE/>
              <w:autoSpaceDN/>
              <w:adjustRightInd/>
              <w:textAlignment w:val="auto"/>
              <w:rPr>
                <w:rFonts w:cs="Arial"/>
              </w:rPr>
            </w:pPr>
            <w:r>
              <w:rPr>
                <w:rFonts w:cs="Arial"/>
              </w:rPr>
              <w:t>HMI Feedback update for Volume Control</w:t>
            </w:r>
          </w:p>
        </w:tc>
        <w:tc>
          <w:tcPr>
            <w:tcW w:w="2431" w:type="dxa"/>
            <w:vAlign w:val="center"/>
          </w:tcPr>
          <w:p w14:paraId="68240AB6" w14:textId="77777777" w:rsidR="00CF6E20" w:rsidRDefault="00CF6E20"/>
        </w:tc>
      </w:tr>
      <w:tr w:rsidR="00534E51" w:rsidRPr="00717330" w14:paraId="79FB8A38" w14:textId="77777777" w:rsidTr="00A654A1">
        <w:trPr>
          <w:trHeight w:val="252"/>
          <w:jc w:val="center"/>
        </w:trPr>
        <w:tc>
          <w:tcPr>
            <w:tcW w:w="1291" w:type="dxa"/>
            <w:vMerge w:val="restart"/>
            <w:vAlign w:val="center"/>
          </w:tcPr>
          <w:p w14:paraId="465C9F86" w14:textId="77777777" w:rsidR="00534E51" w:rsidRDefault="00534E51" w:rsidP="007C1945">
            <w:pPr>
              <w:rPr>
                <w:rFonts w:cs="Arial"/>
              </w:rPr>
            </w:pPr>
            <w:r>
              <w:rPr>
                <w:rFonts w:cs="Arial"/>
              </w:rPr>
              <w:t>HMI_ZoneLockOut_Feedback</w:t>
            </w:r>
          </w:p>
        </w:tc>
        <w:tc>
          <w:tcPr>
            <w:tcW w:w="1794" w:type="dxa"/>
            <w:vAlign w:val="center"/>
          </w:tcPr>
          <w:p w14:paraId="6A60BCFB" w14:textId="77777777" w:rsidR="00534E51" w:rsidRDefault="00534E51" w:rsidP="007C1945">
            <w:pPr>
              <w:overflowPunct/>
              <w:autoSpaceDE/>
              <w:autoSpaceDN/>
              <w:adjustRightInd/>
              <w:textAlignment w:val="auto"/>
              <w:rPr>
                <w:rFonts w:cs="Arial"/>
              </w:rPr>
            </w:pPr>
            <w:r>
              <w:rPr>
                <w:rFonts w:cs="Arial"/>
              </w:rPr>
              <w:t>FN3_p1 (MSS Logical Manager) To FN2_p2 (MSS HMI)</w:t>
            </w:r>
          </w:p>
        </w:tc>
        <w:tc>
          <w:tcPr>
            <w:tcW w:w="4829" w:type="dxa"/>
            <w:vAlign w:val="center"/>
          </w:tcPr>
          <w:p w14:paraId="1C3ED934" w14:textId="77777777" w:rsidR="00534E51" w:rsidRDefault="00534E51" w:rsidP="007C1945">
            <w:pPr>
              <w:overflowPunct/>
              <w:autoSpaceDE/>
              <w:autoSpaceDN/>
              <w:adjustRightInd/>
              <w:textAlignment w:val="auto"/>
              <w:rPr>
                <w:rFonts w:cs="Arial"/>
              </w:rPr>
            </w:pPr>
            <w:r>
              <w:rPr>
                <w:rFonts w:cs="Arial"/>
              </w:rPr>
              <w:t>HMI Feedback update for Zone Lockout</w:t>
            </w:r>
          </w:p>
        </w:tc>
        <w:tc>
          <w:tcPr>
            <w:tcW w:w="2431" w:type="dxa"/>
            <w:vAlign w:val="center"/>
          </w:tcPr>
          <w:p w14:paraId="321F6892" w14:textId="77777777" w:rsidR="00CF6E20" w:rsidRDefault="00CF6E20"/>
        </w:tc>
      </w:tr>
      <w:tr w:rsidR="00534E51" w:rsidRPr="00717330" w14:paraId="4C64F823" w14:textId="77777777" w:rsidTr="00A654A1">
        <w:trPr>
          <w:trHeight w:val="252"/>
          <w:jc w:val="center"/>
        </w:trPr>
        <w:tc>
          <w:tcPr>
            <w:tcW w:w="1291" w:type="dxa"/>
            <w:vMerge w:val="restart"/>
            <w:vAlign w:val="center"/>
          </w:tcPr>
          <w:p w14:paraId="41F276BD" w14:textId="77777777" w:rsidR="00534E51" w:rsidRDefault="00534E51" w:rsidP="007C1945">
            <w:pPr>
              <w:rPr>
                <w:rFonts w:cs="Arial"/>
              </w:rPr>
            </w:pPr>
            <w:r>
              <w:rPr>
                <w:rFonts w:cs="Arial"/>
              </w:rPr>
              <w:t>HMI_Zone_Cabin_Mode_Status</w:t>
            </w:r>
          </w:p>
        </w:tc>
        <w:tc>
          <w:tcPr>
            <w:tcW w:w="1794" w:type="dxa"/>
            <w:vAlign w:val="center"/>
          </w:tcPr>
          <w:p w14:paraId="0DC1F5D3" w14:textId="77777777" w:rsidR="00534E51" w:rsidRDefault="00534E51" w:rsidP="007C1945">
            <w:pPr>
              <w:overflowPunct/>
              <w:autoSpaceDE/>
              <w:autoSpaceDN/>
              <w:adjustRightInd/>
              <w:textAlignment w:val="auto"/>
              <w:rPr>
                <w:rFonts w:cs="Arial"/>
              </w:rPr>
            </w:pPr>
            <w:r>
              <w:rPr>
                <w:rFonts w:cs="Arial"/>
              </w:rPr>
              <w:t>FN3_p1 (MSS Logical Manager) To FN2_p2 (MSS HMI)</w:t>
            </w:r>
          </w:p>
        </w:tc>
        <w:tc>
          <w:tcPr>
            <w:tcW w:w="4829" w:type="dxa"/>
            <w:vAlign w:val="center"/>
          </w:tcPr>
          <w:p w14:paraId="650045DD" w14:textId="77777777" w:rsidR="00534E51" w:rsidRDefault="00534E51" w:rsidP="007C1945">
            <w:pPr>
              <w:overflowPunct/>
              <w:autoSpaceDE/>
              <w:autoSpaceDN/>
              <w:adjustRightInd/>
              <w:textAlignment w:val="auto"/>
              <w:rPr>
                <w:rFonts w:cs="Arial"/>
              </w:rPr>
            </w:pPr>
            <w:r>
              <w:rPr>
                <w:rFonts w:cs="Arial"/>
              </w:rPr>
              <w:t>HMI Status update for Zone/Cabin Mode</w:t>
            </w:r>
          </w:p>
        </w:tc>
        <w:tc>
          <w:tcPr>
            <w:tcW w:w="2431" w:type="dxa"/>
            <w:vAlign w:val="center"/>
          </w:tcPr>
          <w:p w14:paraId="5685218D" w14:textId="77777777" w:rsidR="00CF6E20" w:rsidRDefault="00CF6E20"/>
        </w:tc>
      </w:tr>
      <w:tr w:rsidR="00534E51" w:rsidRPr="00717330" w14:paraId="30479EBA" w14:textId="77777777" w:rsidTr="00A654A1">
        <w:trPr>
          <w:trHeight w:val="252"/>
          <w:jc w:val="center"/>
        </w:trPr>
        <w:tc>
          <w:tcPr>
            <w:tcW w:w="1291" w:type="dxa"/>
            <w:vMerge w:val="restart"/>
            <w:vAlign w:val="center"/>
          </w:tcPr>
          <w:p w14:paraId="58902F5B" w14:textId="77777777" w:rsidR="00534E51" w:rsidRDefault="00534E51" w:rsidP="007C1945">
            <w:pPr>
              <w:rPr>
                <w:rFonts w:cs="Arial"/>
              </w:rPr>
            </w:pPr>
            <w:r>
              <w:rPr>
                <w:rFonts w:cs="Arial"/>
              </w:rPr>
              <w:t>ICC_Command</w:t>
            </w:r>
          </w:p>
        </w:tc>
        <w:tc>
          <w:tcPr>
            <w:tcW w:w="1794" w:type="dxa"/>
            <w:vAlign w:val="center"/>
          </w:tcPr>
          <w:p w14:paraId="2E758B54"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6E6EE41D" w14:textId="77777777" w:rsidR="00534E51" w:rsidRDefault="00534E51" w:rsidP="007C1945">
            <w:pPr>
              <w:overflowPunct/>
              <w:autoSpaceDE/>
              <w:autoSpaceDN/>
              <w:adjustRightInd/>
              <w:textAlignment w:val="auto"/>
              <w:rPr>
                <w:rFonts w:cs="Arial"/>
              </w:rPr>
            </w:pPr>
            <w:r>
              <w:rPr>
                <w:rFonts w:cs="Arial"/>
              </w:rPr>
              <w:t>In Car's Communication Command (Physical Touch)</w:t>
            </w:r>
          </w:p>
        </w:tc>
        <w:tc>
          <w:tcPr>
            <w:tcW w:w="2431" w:type="dxa"/>
            <w:vAlign w:val="center"/>
          </w:tcPr>
          <w:p w14:paraId="2F321B21" w14:textId="77777777" w:rsidR="00CF6E20" w:rsidRDefault="00CF6E20"/>
        </w:tc>
      </w:tr>
      <w:tr w:rsidR="00534E51" w:rsidRPr="00717330" w14:paraId="6A37927A" w14:textId="77777777" w:rsidTr="00A654A1">
        <w:trPr>
          <w:trHeight w:val="252"/>
          <w:jc w:val="center"/>
        </w:trPr>
        <w:tc>
          <w:tcPr>
            <w:tcW w:w="1291" w:type="dxa"/>
            <w:vMerge/>
            <w:vAlign w:val="center"/>
          </w:tcPr>
          <w:p w14:paraId="46A101F6" w14:textId="77777777" w:rsidR="00534E51" w:rsidRDefault="00534E51" w:rsidP="007C1945">
            <w:pPr>
              <w:rPr>
                <w:rFonts w:cs="Arial"/>
              </w:rPr>
            </w:pPr>
          </w:p>
        </w:tc>
        <w:tc>
          <w:tcPr>
            <w:tcW w:w="1794" w:type="dxa"/>
            <w:vAlign w:val="center"/>
          </w:tcPr>
          <w:p w14:paraId="29D523A5" w14:textId="77777777" w:rsidR="00534E51" w:rsidRDefault="00534E51" w:rsidP="007C1945">
            <w:pPr>
              <w:overflowPunct/>
              <w:autoSpaceDE/>
              <w:autoSpaceDN/>
              <w:adjustRightInd/>
              <w:textAlignment w:val="auto"/>
              <w:rPr>
                <w:rFonts w:cs="Arial"/>
              </w:rPr>
            </w:pPr>
            <w:r>
              <w:rPr>
                <w:rFonts w:cs="Arial"/>
              </w:rPr>
              <w:t>OF1_p1 (User Interactions) To FN2_p1 (MSS HMI)</w:t>
            </w:r>
          </w:p>
        </w:tc>
        <w:tc>
          <w:tcPr>
            <w:tcW w:w="4829" w:type="dxa"/>
            <w:vAlign w:val="center"/>
          </w:tcPr>
          <w:p w14:paraId="70C52C48" w14:textId="77777777" w:rsidR="00534E51" w:rsidRDefault="00534E51" w:rsidP="007C1945">
            <w:pPr>
              <w:overflowPunct/>
              <w:autoSpaceDE/>
              <w:autoSpaceDN/>
              <w:adjustRightInd/>
              <w:textAlignment w:val="auto"/>
              <w:rPr>
                <w:rFonts w:cs="Arial"/>
              </w:rPr>
            </w:pPr>
            <w:r>
              <w:rPr>
                <w:rFonts w:cs="Arial"/>
              </w:rPr>
              <w:t>In Car's Communication Command (Physical Touch)</w:t>
            </w:r>
          </w:p>
        </w:tc>
        <w:tc>
          <w:tcPr>
            <w:tcW w:w="2431" w:type="dxa"/>
            <w:vAlign w:val="center"/>
          </w:tcPr>
          <w:p w14:paraId="5740C0F6" w14:textId="77777777" w:rsidR="00CF6E20" w:rsidRDefault="00CF6E20"/>
        </w:tc>
      </w:tr>
      <w:tr w:rsidR="00534E51" w:rsidRPr="00717330" w14:paraId="48F6A8C7" w14:textId="77777777" w:rsidTr="00A654A1">
        <w:trPr>
          <w:trHeight w:val="252"/>
          <w:jc w:val="center"/>
        </w:trPr>
        <w:tc>
          <w:tcPr>
            <w:tcW w:w="1291" w:type="dxa"/>
            <w:vMerge/>
            <w:vAlign w:val="center"/>
          </w:tcPr>
          <w:p w14:paraId="70FB4ED9" w14:textId="77777777" w:rsidR="00534E51" w:rsidRDefault="00534E51" w:rsidP="007C1945">
            <w:pPr>
              <w:rPr>
                <w:rFonts w:cs="Arial"/>
              </w:rPr>
            </w:pPr>
          </w:p>
        </w:tc>
        <w:tc>
          <w:tcPr>
            <w:tcW w:w="1794" w:type="dxa"/>
            <w:vAlign w:val="center"/>
          </w:tcPr>
          <w:p w14:paraId="740CD6B0"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2B950185" w14:textId="77777777" w:rsidR="00534E51" w:rsidRDefault="00534E51" w:rsidP="007C1945">
            <w:pPr>
              <w:overflowPunct/>
              <w:autoSpaceDE/>
              <w:autoSpaceDN/>
              <w:adjustRightInd/>
              <w:textAlignment w:val="auto"/>
              <w:rPr>
                <w:rFonts w:cs="Arial"/>
              </w:rPr>
            </w:pPr>
            <w:r>
              <w:rPr>
                <w:rFonts w:cs="Arial"/>
              </w:rPr>
              <w:t>In Car's Communication Command (Physical Touch)</w:t>
            </w:r>
          </w:p>
        </w:tc>
        <w:tc>
          <w:tcPr>
            <w:tcW w:w="2431" w:type="dxa"/>
            <w:vAlign w:val="center"/>
          </w:tcPr>
          <w:p w14:paraId="0E680E3B" w14:textId="77777777" w:rsidR="00CF6E20" w:rsidRDefault="00CF6E20"/>
        </w:tc>
      </w:tr>
      <w:tr w:rsidR="00534E51" w:rsidRPr="00717330" w14:paraId="6F35DF37" w14:textId="77777777" w:rsidTr="00A654A1">
        <w:trPr>
          <w:trHeight w:val="252"/>
          <w:jc w:val="center"/>
        </w:trPr>
        <w:tc>
          <w:tcPr>
            <w:tcW w:w="1291" w:type="dxa"/>
            <w:vMerge w:val="restart"/>
            <w:vAlign w:val="center"/>
          </w:tcPr>
          <w:p w14:paraId="39B5AEBD" w14:textId="77777777" w:rsidR="00534E51" w:rsidRDefault="00534E51" w:rsidP="007C1945">
            <w:pPr>
              <w:rPr>
                <w:rFonts w:cs="Arial"/>
              </w:rPr>
            </w:pPr>
            <w:r>
              <w:rPr>
                <w:rFonts w:cs="Arial"/>
              </w:rPr>
              <w:t>ICC_Rq</w:t>
            </w:r>
          </w:p>
        </w:tc>
        <w:tc>
          <w:tcPr>
            <w:tcW w:w="1794" w:type="dxa"/>
            <w:vAlign w:val="center"/>
          </w:tcPr>
          <w:p w14:paraId="09FD5757" w14:textId="77777777" w:rsidR="00534E51" w:rsidRDefault="00534E51" w:rsidP="007C1945">
            <w:pPr>
              <w:overflowPunct/>
              <w:autoSpaceDE/>
              <w:autoSpaceDN/>
              <w:adjustRightInd/>
              <w:textAlignment w:val="auto"/>
              <w:rPr>
                <w:rFonts w:cs="Arial"/>
              </w:rPr>
            </w:pPr>
            <w:r>
              <w:rPr>
                <w:rFonts w:cs="Arial"/>
              </w:rPr>
              <w:t>FN1_p1 (MSS Logical Database) To FN3_p6 (MSS Logical Manager)</w:t>
            </w:r>
          </w:p>
        </w:tc>
        <w:tc>
          <w:tcPr>
            <w:tcW w:w="4829" w:type="dxa"/>
            <w:vAlign w:val="center"/>
          </w:tcPr>
          <w:p w14:paraId="570C4D71" w14:textId="77777777" w:rsidR="00534E51" w:rsidRDefault="00534E51" w:rsidP="007C1945">
            <w:pPr>
              <w:overflowPunct/>
              <w:autoSpaceDE/>
              <w:autoSpaceDN/>
              <w:adjustRightInd/>
              <w:textAlignment w:val="auto"/>
              <w:rPr>
                <w:rFonts w:cs="Arial"/>
              </w:rPr>
            </w:pPr>
            <w:r>
              <w:rPr>
                <w:rFonts w:cs="Arial"/>
              </w:rPr>
              <w:t>Signal to request activation or deactivation of InCar Communication</w:t>
            </w:r>
          </w:p>
        </w:tc>
        <w:tc>
          <w:tcPr>
            <w:tcW w:w="2431" w:type="dxa"/>
            <w:vAlign w:val="center"/>
          </w:tcPr>
          <w:p w14:paraId="0E03C1AB" w14:textId="77777777" w:rsidR="00703172" w:rsidRPr="00036818" w:rsidRDefault="00703172" w:rsidP="00523186">
            <w:r>
              <w:t>Inactive</w:t>
            </w:r>
          </w:p>
          <w:p w14:paraId="412979E3" w14:textId="77777777" w:rsidR="00703172" w:rsidRPr="00036818" w:rsidRDefault="00703172" w:rsidP="00523186">
            <w:r>
              <w:t>Active</w:t>
            </w:r>
          </w:p>
        </w:tc>
      </w:tr>
      <w:tr w:rsidR="00534E51" w:rsidRPr="00717330" w14:paraId="015E02D6" w14:textId="77777777" w:rsidTr="00A654A1">
        <w:trPr>
          <w:trHeight w:val="252"/>
          <w:jc w:val="center"/>
        </w:trPr>
        <w:tc>
          <w:tcPr>
            <w:tcW w:w="1291" w:type="dxa"/>
            <w:vMerge w:val="restart"/>
            <w:vAlign w:val="center"/>
          </w:tcPr>
          <w:p w14:paraId="00C13473" w14:textId="77777777" w:rsidR="00534E51" w:rsidRDefault="00534E51" w:rsidP="007C1945">
            <w:pPr>
              <w:rPr>
                <w:rFonts w:cs="Arial"/>
              </w:rPr>
            </w:pPr>
            <w:r>
              <w:rPr>
                <w:rFonts w:cs="Arial"/>
              </w:rPr>
              <w:t>ICC_St</w:t>
            </w:r>
          </w:p>
        </w:tc>
        <w:tc>
          <w:tcPr>
            <w:tcW w:w="1794" w:type="dxa"/>
            <w:vAlign w:val="center"/>
          </w:tcPr>
          <w:p w14:paraId="0F05CFCF"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6D01FC3C" w14:textId="77777777" w:rsidR="00534E51" w:rsidRDefault="00534E51" w:rsidP="007C1945">
            <w:pPr>
              <w:overflowPunct/>
              <w:autoSpaceDE/>
              <w:autoSpaceDN/>
              <w:adjustRightInd/>
              <w:textAlignment w:val="auto"/>
              <w:rPr>
                <w:rFonts w:cs="Arial"/>
              </w:rPr>
            </w:pPr>
            <w:r>
              <w:rPr>
                <w:rFonts w:cs="Arial"/>
              </w:rPr>
              <w:t>Signal to provide status feedback of InCar Communication</w:t>
            </w:r>
          </w:p>
        </w:tc>
        <w:tc>
          <w:tcPr>
            <w:tcW w:w="2431" w:type="dxa"/>
            <w:vAlign w:val="center"/>
          </w:tcPr>
          <w:p w14:paraId="00366C72" w14:textId="77777777" w:rsidR="00703172" w:rsidRPr="00036818" w:rsidRDefault="00703172" w:rsidP="00523186">
            <w:r>
              <w:t>Inactive</w:t>
            </w:r>
          </w:p>
          <w:p w14:paraId="42EAF6CE" w14:textId="77777777" w:rsidR="00703172" w:rsidRPr="00036818" w:rsidRDefault="00703172" w:rsidP="00523186">
            <w:r>
              <w:t>Enabled</w:t>
            </w:r>
          </w:p>
          <w:p w14:paraId="4B0B08D0" w14:textId="77777777" w:rsidR="00703172" w:rsidRPr="00036818" w:rsidRDefault="00703172" w:rsidP="00523186">
            <w:r>
              <w:t>Temporarily Disabled</w:t>
            </w:r>
          </w:p>
        </w:tc>
      </w:tr>
      <w:tr w:rsidR="00534E51" w:rsidRPr="00717330" w14:paraId="1FC841B6" w14:textId="77777777" w:rsidTr="00A654A1">
        <w:trPr>
          <w:trHeight w:val="252"/>
          <w:jc w:val="center"/>
        </w:trPr>
        <w:tc>
          <w:tcPr>
            <w:tcW w:w="1291" w:type="dxa"/>
            <w:vMerge/>
            <w:vAlign w:val="center"/>
          </w:tcPr>
          <w:p w14:paraId="0E9F751B" w14:textId="77777777" w:rsidR="00534E51" w:rsidRDefault="00534E51" w:rsidP="007C1945">
            <w:pPr>
              <w:rPr>
                <w:rFonts w:cs="Arial"/>
              </w:rPr>
            </w:pPr>
          </w:p>
        </w:tc>
        <w:tc>
          <w:tcPr>
            <w:tcW w:w="1794" w:type="dxa"/>
            <w:vAlign w:val="center"/>
          </w:tcPr>
          <w:p w14:paraId="165C4A7B" w14:textId="77777777" w:rsidR="00534E51" w:rsidRDefault="00534E51" w:rsidP="007C1945">
            <w:pPr>
              <w:overflowPunct/>
              <w:autoSpaceDE/>
              <w:autoSpaceDN/>
              <w:adjustRightInd/>
              <w:textAlignment w:val="auto"/>
              <w:rPr>
                <w:rFonts w:cs="Arial"/>
              </w:rPr>
            </w:pPr>
            <w:r>
              <w:rPr>
                <w:rFonts w:cs="Arial"/>
              </w:rPr>
              <w:t>FN3_p6 (MSS Logical Manager) To FN1_p1 (MSS Logical Database)</w:t>
            </w:r>
          </w:p>
        </w:tc>
        <w:tc>
          <w:tcPr>
            <w:tcW w:w="4829" w:type="dxa"/>
            <w:vAlign w:val="center"/>
          </w:tcPr>
          <w:p w14:paraId="6DA1FC1A" w14:textId="77777777" w:rsidR="00534E51" w:rsidRDefault="00534E51" w:rsidP="007C1945">
            <w:pPr>
              <w:overflowPunct/>
              <w:autoSpaceDE/>
              <w:autoSpaceDN/>
              <w:adjustRightInd/>
              <w:textAlignment w:val="auto"/>
              <w:rPr>
                <w:rFonts w:cs="Arial"/>
              </w:rPr>
            </w:pPr>
            <w:r>
              <w:rPr>
                <w:rFonts w:cs="Arial"/>
              </w:rPr>
              <w:t>Signal to provide status feedback of InCar Communication</w:t>
            </w:r>
          </w:p>
        </w:tc>
        <w:tc>
          <w:tcPr>
            <w:tcW w:w="2431" w:type="dxa"/>
            <w:vAlign w:val="center"/>
          </w:tcPr>
          <w:p w14:paraId="7A516877" w14:textId="77777777" w:rsidR="00703172" w:rsidRPr="00036818" w:rsidRDefault="00703172" w:rsidP="00523186">
            <w:r>
              <w:t>Inactive</w:t>
            </w:r>
          </w:p>
          <w:p w14:paraId="20219EEF" w14:textId="77777777" w:rsidR="00703172" w:rsidRPr="00036818" w:rsidRDefault="00703172" w:rsidP="00523186">
            <w:r>
              <w:t>Enabled</w:t>
            </w:r>
          </w:p>
          <w:p w14:paraId="44DAFA7C" w14:textId="77777777" w:rsidR="00703172" w:rsidRPr="00036818" w:rsidRDefault="00703172" w:rsidP="00523186">
            <w:r>
              <w:t>Temporarily Disabled</w:t>
            </w:r>
          </w:p>
        </w:tc>
      </w:tr>
      <w:tr w:rsidR="00534E51" w:rsidRPr="00717330" w14:paraId="33159B21" w14:textId="77777777" w:rsidTr="00A654A1">
        <w:trPr>
          <w:trHeight w:val="252"/>
          <w:jc w:val="center"/>
        </w:trPr>
        <w:tc>
          <w:tcPr>
            <w:tcW w:w="1291" w:type="dxa"/>
            <w:vMerge w:val="restart"/>
            <w:vAlign w:val="center"/>
          </w:tcPr>
          <w:p w14:paraId="608DB4B6" w14:textId="77777777" w:rsidR="00534E51" w:rsidRDefault="00534E51" w:rsidP="007C1945">
            <w:pPr>
              <w:rPr>
                <w:rFonts w:cs="Arial"/>
              </w:rPr>
            </w:pPr>
            <w:r>
              <w:rPr>
                <w:rFonts w:cs="Arial"/>
              </w:rPr>
              <w:t>KeyType</w:t>
            </w:r>
          </w:p>
        </w:tc>
        <w:tc>
          <w:tcPr>
            <w:tcW w:w="1794" w:type="dxa"/>
            <w:vAlign w:val="center"/>
          </w:tcPr>
          <w:p w14:paraId="375AA2E7" w14:textId="77777777" w:rsidR="00534E51" w:rsidRDefault="00534E51" w:rsidP="007C1945">
            <w:pPr>
              <w:overflowPunct/>
              <w:autoSpaceDE/>
              <w:autoSpaceDN/>
              <w:adjustRightInd/>
              <w:textAlignment w:val="auto"/>
              <w:rPr>
                <w:rFonts w:cs="Arial"/>
              </w:rPr>
            </w:pPr>
            <w:r>
              <w:rPr>
                <w:rFonts w:cs="Arial"/>
              </w:rPr>
              <w:t>OF6_p1 (Key) To FN3_p2 (MSS Logical Manager)</w:t>
            </w:r>
          </w:p>
        </w:tc>
        <w:tc>
          <w:tcPr>
            <w:tcW w:w="4829" w:type="dxa"/>
            <w:vAlign w:val="center"/>
          </w:tcPr>
          <w:p w14:paraId="2B284A44" w14:textId="77777777" w:rsidR="00534E51" w:rsidRDefault="00534E51" w:rsidP="007C1945">
            <w:pPr>
              <w:overflowPunct/>
              <w:autoSpaceDE/>
              <w:autoSpaceDN/>
              <w:adjustRightInd/>
              <w:textAlignment w:val="auto"/>
              <w:rPr>
                <w:rFonts w:cs="Arial"/>
              </w:rPr>
            </w:pPr>
            <w:r>
              <w:rPr>
                <w:rFonts w:cs="Arial"/>
              </w:rPr>
              <w:t>Key Type (MyKey/NotMyKey)</w:t>
            </w:r>
          </w:p>
        </w:tc>
        <w:tc>
          <w:tcPr>
            <w:tcW w:w="2431" w:type="dxa"/>
            <w:vAlign w:val="center"/>
          </w:tcPr>
          <w:p w14:paraId="43B5DE15" w14:textId="77777777" w:rsidR="00CF6E20" w:rsidRDefault="00CF6E20"/>
        </w:tc>
      </w:tr>
      <w:tr w:rsidR="00534E51" w:rsidRPr="00717330" w14:paraId="765A3415" w14:textId="77777777" w:rsidTr="00A654A1">
        <w:trPr>
          <w:trHeight w:val="252"/>
          <w:jc w:val="center"/>
        </w:trPr>
        <w:tc>
          <w:tcPr>
            <w:tcW w:w="1291" w:type="dxa"/>
            <w:vMerge w:val="restart"/>
            <w:vAlign w:val="center"/>
          </w:tcPr>
          <w:p w14:paraId="5EED101C" w14:textId="77777777" w:rsidR="00534E51" w:rsidRDefault="00534E51" w:rsidP="007C1945">
            <w:pPr>
              <w:rPr>
                <w:rFonts w:cs="Arial"/>
              </w:rPr>
            </w:pPr>
            <w:r>
              <w:rPr>
                <w:rFonts w:cs="Arial"/>
              </w:rPr>
              <w:t>MicrophoneStatus</w:t>
            </w:r>
          </w:p>
        </w:tc>
        <w:tc>
          <w:tcPr>
            <w:tcW w:w="1794" w:type="dxa"/>
            <w:vAlign w:val="center"/>
          </w:tcPr>
          <w:p w14:paraId="478FFB2E" w14:textId="77777777" w:rsidR="00534E51" w:rsidRDefault="00534E51" w:rsidP="007C1945">
            <w:pPr>
              <w:overflowPunct/>
              <w:autoSpaceDE/>
              <w:autoSpaceDN/>
              <w:adjustRightInd/>
              <w:textAlignment w:val="auto"/>
              <w:rPr>
                <w:rFonts w:cs="Arial"/>
              </w:rPr>
            </w:pPr>
            <w:r>
              <w:rPr>
                <w:rFonts w:cs="Arial"/>
              </w:rPr>
              <w:t>OF3_p1 (Microphone Status Provider) To FN3_p3 (MSS Logical Manager)</w:t>
            </w:r>
          </w:p>
        </w:tc>
        <w:tc>
          <w:tcPr>
            <w:tcW w:w="4829" w:type="dxa"/>
            <w:vAlign w:val="center"/>
          </w:tcPr>
          <w:p w14:paraId="79A3FAF5" w14:textId="77777777" w:rsidR="00534E51" w:rsidRDefault="00534E51" w:rsidP="007C1945">
            <w:pPr>
              <w:overflowPunct/>
              <w:autoSpaceDE/>
              <w:autoSpaceDN/>
              <w:adjustRightInd/>
              <w:textAlignment w:val="auto"/>
              <w:rPr>
                <w:rFonts w:cs="Arial"/>
              </w:rPr>
            </w:pPr>
            <w:r>
              <w:rPr>
                <w:rFonts w:cs="Arial"/>
              </w:rPr>
              <w:t>Microphone Status (Enabled/Disabled)</w:t>
            </w:r>
          </w:p>
        </w:tc>
        <w:tc>
          <w:tcPr>
            <w:tcW w:w="2431" w:type="dxa"/>
            <w:vAlign w:val="center"/>
          </w:tcPr>
          <w:p w14:paraId="22DF94BF" w14:textId="77777777" w:rsidR="00CF6E20" w:rsidRDefault="00CF6E20"/>
        </w:tc>
      </w:tr>
      <w:tr w:rsidR="00534E51" w:rsidRPr="00717330" w14:paraId="6EECE044" w14:textId="77777777" w:rsidTr="00A654A1">
        <w:trPr>
          <w:trHeight w:val="252"/>
          <w:jc w:val="center"/>
        </w:trPr>
        <w:tc>
          <w:tcPr>
            <w:tcW w:w="1291" w:type="dxa"/>
            <w:vMerge w:val="restart"/>
            <w:vAlign w:val="center"/>
          </w:tcPr>
          <w:p w14:paraId="7D8CFB84" w14:textId="77777777" w:rsidR="00534E51" w:rsidRDefault="00534E51" w:rsidP="007C1945">
            <w:pPr>
              <w:rPr>
                <w:rFonts w:cs="Arial"/>
              </w:rPr>
            </w:pPr>
            <w:r>
              <w:rPr>
                <w:rFonts w:cs="Arial"/>
              </w:rPr>
              <w:t>MixableZonePrompts</w:t>
            </w:r>
          </w:p>
        </w:tc>
        <w:tc>
          <w:tcPr>
            <w:tcW w:w="1794" w:type="dxa"/>
            <w:vAlign w:val="center"/>
          </w:tcPr>
          <w:p w14:paraId="2499FAC1" w14:textId="77777777" w:rsidR="00534E51" w:rsidRDefault="00534E51" w:rsidP="007C1945">
            <w:pPr>
              <w:overflowPunct/>
              <w:autoSpaceDE/>
              <w:autoSpaceDN/>
              <w:adjustRightInd/>
              <w:textAlignment w:val="auto"/>
              <w:rPr>
                <w:rFonts w:cs="Arial"/>
              </w:rPr>
            </w:pPr>
            <w:r>
              <w:rPr>
                <w:rFonts w:cs="Arial"/>
              </w:rPr>
              <w:t xml:space="preserve">FN3_p4 (MSS Logical Manager) </w:t>
            </w:r>
            <w:r>
              <w:rPr>
                <w:rFonts w:cs="Arial"/>
              </w:rPr>
              <w:lastRenderedPageBreak/>
              <w:t>To OF5_p1 (Amplifier)</w:t>
            </w:r>
          </w:p>
        </w:tc>
        <w:tc>
          <w:tcPr>
            <w:tcW w:w="4829" w:type="dxa"/>
            <w:vAlign w:val="center"/>
          </w:tcPr>
          <w:p w14:paraId="42358512" w14:textId="77777777" w:rsidR="00534E51" w:rsidRDefault="00534E51" w:rsidP="007C1945">
            <w:pPr>
              <w:overflowPunct/>
              <w:autoSpaceDE/>
              <w:autoSpaceDN/>
              <w:adjustRightInd/>
              <w:textAlignment w:val="auto"/>
              <w:rPr>
                <w:rFonts w:cs="Arial"/>
              </w:rPr>
            </w:pPr>
            <w:r>
              <w:rPr>
                <w:rFonts w:cs="Arial"/>
              </w:rPr>
              <w:lastRenderedPageBreak/>
              <w:t>Signal indicates if mixable zone prompts are active or inactive for Zone 1 to Zone 6.</w:t>
            </w:r>
          </w:p>
        </w:tc>
        <w:tc>
          <w:tcPr>
            <w:tcW w:w="2431" w:type="dxa"/>
            <w:vAlign w:val="center"/>
          </w:tcPr>
          <w:p w14:paraId="1A3EDDE8" w14:textId="77777777" w:rsidR="00703172" w:rsidRPr="00036818" w:rsidRDefault="00703172" w:rsidP="00523186">
            <w:r>
              <w:t>Inactive</w:t>
            </w:r>
          </w:p>
          <w:p w14:paraId="78D3C300" w14:textId="77777777" w:rsidR="00703172" w:rsidRPr="00036818" w:rsidRDefault="00703172" w:rsidP="00523186">
            <w:r>
              <w:t>Active</w:t>
            </w:r>
          </w:p>
        </w:tc>
      </w:tr>
      <w:tr w:rsidR="00534E51" w:rsidRPr="00717330" w14:paraId="3DCECA50" w14:textId="77777777" w:rsidTr="00A654A1">
        <w:trPr>
          <w:trHeight w:val="252"/>
          <w:jc w:val="center"/>
        </w:trPr>
        <w:tc>
          <w:tcPr>
            <w:tcW w:w="1291" w:type="dxa"/>
            <w:vMerge/>
            <w:vAlign w:val="center"/>
          </w:tcPr>
          <w:p w14:paraId="106487EB" w14:textId="77777777" w:rsidR="00534E51" w:rsidRDefault="00534E51" w:rsidP="007C1945">
            <w:pPr>
              <w:rPr>
                <w:rFonts w:cs="Arial"/>
              </w:rPr>
            </w:pPr>
          </w:p>
        </w:tc>
        <w:tc>
          <w:tcPr>
            <w:tcW w:w="1794" w:type="dxa"/>
            <w:vAlign w:val="center"/>
          </w:tcPr>
          <w:p w14:paraId="7BBEF58B"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67DED805" w14:textId="77777777" w:rsidR="00534E51" w:rsidRDefault="00534E51" w:rsidP="007C1945">
            <w:pPr>
              <w:overflowPunct/>
              <w:autoSpaceDE/>
              <w:autoSpaceDN/>
              <w:adjustRightInd/>
              <w:textAlignment w:val="auto"/>
              <w:rPr>
                <w:rFonts w:cs="Arial"/>
              </w:rPr>
            </w:pPr>
            <w:r>
              <w:rPr>
                <w:rFonts w:cs="Arial"/>
              </w:rPr>
              <w:t>Signal indicates if mixable zone prompts are active or inactive for Zone 1 to Zone 6.</w:t>
            </w:r>
          </w:p>
        </w:tc>
        <w:tc>
          <w:tcPr>
            <w:tcW w:w="2431" w:type="dxa"/>
            <w:vAlign w:val="center"/>
          </w:tcPr>
          <w:p w14:paraId="6B1221D6" w14:textId="77777777" w:rsidR="00703172" w:rsidRPr="00036818" w:rsidRDefault="00703172" w:rsidP="00523186">
            <w:r>
              <w:t>Inactive</w:t>
            </w:r>
          </w:p>
          <w:p w14:paraId="31A90FC5" w14:textId="77777777" w:rsidR="00703172" w:rsidRPr="00036818" w:rsidRDefault="00703172" w:rsidP="00523186">
            <w:r>
              <w:t>Active</w:t>
            </w:r>
          </w:p>
        </w:tc>
      </w:tr>
      <w:tr w:rsidR="00534E51" w:rsidRPr="00717330" w14:paraId="70C676E5" w14:textId="77777777" w:rsidTr="00A654A1">
        <w:trPr>
          <w:trHeight w:val="252"/>
          <w:jc w:val="center"/>
        </w:trPr>
        <w:tc>
          <w:tcPr>
            <w:tcW w:w="1291" w:type="dxa"/>
            <w:vMerge w:val="restart"/>
            <w:vAlign w:val="center"/>
          </w:tcPr>
          <w:p w14:paraId="41343F6C" w14:textId="77777777" w:rsidR="00534E51" w:rsidRDefault="00534E51" w:rsidP="007C1945">
            <w:pPr>
              <w:rPr>
                <w:rFonts w:cs="Arial"/>
              </w:rPr>
            </w:pPr>
            <w:r>
              <w:rPr>
                <w:rFonts w:cs="Arial"/>
              </w:rPr>
              <w:t>MixableZonePromptsChannel</w:t>
            </w:r>
          </w:p>
        </w:tc>
        <w:tc>
          <w:tcPr>
            <w:tcW w:w="1794" w:type="dxa"/>
            <w:vAlign w:val="center"/>
          </w:tcPr>
          <w:p w14:paraId="0C71DC58"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071EC1BD" w14:textId="77777777" w:rsidR="00534E51" w:rsidRDefault="00534E51" w:rsidP="007C1945">
            <w:pPr>
              <w:overflowPunct/>
              <w:autoSpaceDE/>
              <w:autoSpaceDN/>
              <w:adjustRightInd/>
              <w:textAlignment w:val="auto"/>
              <w:rPr>
                <w:rFonts w:cs="Arial"/>
              </w:rPr>
            </w:pPr>
            <w:r>
              <w:rPr>
                <w:rFonts w:cs="Arial"/>
              </w:rPr>
              <w:t>Signal specifies audio channel for the mixable zone prompts on zone 1 to Zone 6</w:t>
            </w:r>
          </w:p>
        </w:tc>
        <w:tc>
          <w:tcPr>
            <w:tcW w:w="2431" w:type="dxa"/>
            <w:vAlign w:val="center"/>
          </w:tcPr>
          <w:p w14:paraId="41FB11C1" w14:textId="77777777" w:rsidR="00703172" w:rsidRPr="00036818" w:rsidRDefault="00703172" w:rsidP="00523186">
            <w:r>
              <w:t>Inactive</w:t>
            </w:r>
          </w:p>
          <w:p w14:paraId="57E4E564" w14:textId="77777777" w:rsidR="00703172" w:rsidRPr="00036818" w:rsidRDefault="00703172" w:rsidP="00523186">
            <w:r>
              <w:t>A2B_ID1</w:t>
            </w:r>
          </w:p>
          <w:p w14:paraId="034103B9" w14:textId="77777777" w:rsidR="00703172" w:rsidRPr="00036818" w:rsidRDefault="00703172" w:rsidP="00523186">
            <w:r>
              <w:t>A2B_ID2</w:t>
            </w:r>
          </w:p>
          <w:p w14:paraId="7038943D" w14:textId="77777777" w:rsidR="00703172" w:rsidRPr="00036818" w:rsidRDefault="00703172" w:rsidP="00523186">
            <w:r>
              <w:t>A2B_ID3</w:t>
            </w:r>
          </w:p>
          <w:p w14:paraId="459BE5AB" w14:textId="77777777" w:rsidR="00703172" w:rsidRPr="00036818" w:rsidRDefault="00703172" w:rsidP="00523186">
            <w:r>
              <w:t>A2B_ID4</w:t>
            </w:r>
          </w:p>
          <w:p w14:paraId="08C6A51F" w14:textId="77777777" w:rsidR="00703172" w:rsidRPr="00036818" w:rsidRDefault="00703172" w:rsidP="00523186">
            <w:r>
              <w:t>A2B_ID5</w:t>
            </w:r>
          </w:p>
          <w:p w14:paraId="47B93B20" w14:textId="77777777" w:rsidR="00703172" w:rsidRPr="00036818" w:rsidRDefault="00703172" w:rsidP="00523186">
            <w:r>
              <w:t>A2B_ID6</w:t>
            </w:r>
          </w:p>
          <w:p w14:paraId="281E228D" w14:textId="77777777" w:rsidR="00703172" w:rsidRPr="00036818" w:rsidRDefault="00703172" w:rsidP="00523186">
            <w:r>
              <w:t>A2B_ID7</w:t>
            </w:r>
          </w:p>
          <w:p w14:paraId="27205297" w14:textId="77777777" w:rsidR="00703172" w:rsidRPr="00036818" w:rsidRDefault="00703172" w:rsidP="00523186">
            <w:r>
              <w:t>A2B_ID8</w:t>
            </w:r>
          </w:p>
          <w:p w14:paraId="1E0D3CC1" w14:textId="77777777" w:rsidR="00703172" w:rsidRPr="00036818" w:rsidRDefault="00703172" w:rsidP="00523186">
            <w:r>
              <w:t>A2B_ID9</w:t>
            </w:r>
          </w:p>
          <w:p w14:paraId="7CE0800B" w14:textId="77777777" w:rsidR="00703172" w:rsidRPr="00036818" w:rsidRDefault="00703172" w:rsidP="00523186">
            <w:r>
              <w:t>A2B_ID10</w:t>
            </w:r>
          </w:p>
          <w:p w14:paraId="4B9D0E39" w14:textId="77777777" w:rsidR="00703172" w:rsidRPr="00036818" w:rsidRDefault="00703172" w:rsidP="00523186">
            <w:r>
              <w:t>A2B_ID11</w:t>
            </w:r>
          </w:p>
          <w:p w14:paraId="63376DA8" w14:textId="77777777" w:rsidR="00703172" w:rsidRPr="00036818" w:rsidRDefault="00703172" w:rsidP="00523186">
            <w:r>
              <w:t>A2B_ID12</w:t>
            </w:r>
          </w:p>
          <w:p w14:paraId="6076B4C6" w14:textId="77777777" w:rsidR="00703172" w:rsidRPr="00036818" w:rsidRDefault="00703172" w:rsidP="00523186">
            <w:r>
              <w:t>A2B_ID13</w:t>
            </w:r>
          </w:p>
          <w:p w14:paraId="4501FB9A" w14:textId="77777777" w:rsidR="00703172" w:rsidRPr="00036818" w:rsidRDefault="00703172" w:rsidP="00523186">
            <w:r>
              <w:t>A2B_ID14</w:t>
            </w:r>
          </w:p>
          <w:p w14:paraId="781E1D75" w14:textId="77777777" w:rsidR="00703172" w:rsidRPr="00036818" w:rsidRDefault="00703172" w:rsidP="00523186">
            <w:r>
              <w:t>A2B_ID15</w:t>
            </w:r>
          </w:p>
          <w:p w14:paraId="365CFB87" w14:textId="77777777" w:rsidR="00703172" w:rsidRPr="00036818" w:rsidRDefault="00703172" w:rsidP="00523186">
            <w:r>
              <w:t>A2B_ID16</w:t>
            </w:r>
          </w:p>
          <w:p w14:paraId="282A44C8" w14:textId="77777777" w:rsidR="00703172" w:rsidRPr="00036818" w:rsidRDefault="00703172" w:rsidP="00523186">
            <w:r>
              <w:t>A2B_ID17</w:t>
            </w:r>
          </w:p>
          <w:p w14:paraId="789D8538" w14:textId="77777777" w:rsidR="00703172" w:rsidRPr="00036818" w:rsidRDefault="00703172" w:rsidP="00523186">
            <w:r>
              <w:t>A2B_ID18</w:t>
            </w:r>
          </w:p>
          <w:p w14:paraId="4E0CAA02" w14:textId="77777777" w:rsidR="00703172" w:rsidRPr="00036818" w:rsidRDefault="00703172" w:rsidP="00523186">
            <w:r>
              <w:t>A2B_ID19</w:t>
            </w:r>
          </w:p>
          <w:p w14:paraId="56E2E185" w14:textId="77777777" w:rsidR="00703172" w:rsidRPr="00036818" w:rsidRDefault="00703172" w:rsidP="00523186">
            <w:r>
              <w:t>A2B_ID20</w:t>
            </w:r>
          </w:p>
          <w:p w14:paraId="58F2A081" w14:textId="77777777" w:rsidR="00703172" w:rsidRPr="00036818" w:rsidRDefault="00703172" w:rsidP="00523186">
            <w:r>
              <w:t>A2B_ID21</w:t>
            </w:r>
          </w:p>
          <w:p w14:paraId="6F0451FF" w14:textId="77777777" w:rsidR="00703172" w:rsidRPr="00036818" w:rsidRDefault="00703172" w:rsidP="00523186">
            <w:r>
              <w:t>A2B_ID22</w:t>
            </w:r>
          </w:p>
          <w:p w14:paraId="13CA9B60" w14:textId="77777777" w:rsidR="00703172" w:rsidRPr="00036818" w:rsidRDefault="00703172" w:rsidP="00523186">
            <w:r>
              <w:t>A2B_ID23</w:t>
            </w:r>
          </w:p>
          <w:p w14:paraId="5EB76F8A" w14:textId="77777777" w:rsidR="00703172" w:rsidRPr="00036818" w:rsidRDefault="00703172" w:rsidP="00523186">
            <w:r>
              <w:t>A2B_ID24</w:t>
            </w:r>
          </w:p>
          <w:p w14:paraId="3E3EEDC7" w14:textId="77777777" w:rsidR="00703172" w:rsidRPr="00036818" w:rsidRDefault="00703172" w:rsidP="00523186">
            <w:r>
              <w:t>A2B_ID25</w:t>
            </w:r>
          </w:p>
          <w:p w14:paraId="0F34D3AC" w14:textId="77777777" w:rsidR="00703172" w:rsidRPr="00036818" w:rsidRDefault="00703172" w:rsidP="00523186">
            <w:r>
              <w:t>A2B_ID26</w:t>
            </w:r>
          </w:p>
          <w:p w14:paraId="78A921EE" w14:textId="77777777" w:rsidR="00703172" w:rsidRPr="00036818" w:rsidRDefault="00703172" w:rsidP="00523186">
            <w:r>
              <w:t>A2B_ID27</w:t>
            </w:r>
          </w:p>
          <w:p w14:paraId="0B87AD5C" w14:textId="77777777" w:rsidR="00703172" w:rsidRPr="00036818" w:rsidRDefault="00703172" w:rsidP="00523186">
            <w:r>
              <w:t>A2B_ID28</w:t>
            </w:r>
          </w:p>
          <w:p w14:paraId="6F126CAC" w14:textId="77777777" w:rsidR="00703172" w:rsidRPr="00036818" w:rsidRDefault="00703172" w:rsidP="00523186">
            <w:r>
              <w:t>A2B_ID29</w:t>
            </w:r>
          </w:p>
          <w:p w14:paraId="30E002EA" w14:textId="77777777" w:rsidR="00703172" w:rsidRPr="00036818" w:rsidRDefault="00703172" w:rsidP="00523186">
            <w:r>
              <w:t>A2B_ID30</w:t>
            </w:r>
          </w:p>
          <w:p w14:paraId="1CDC8B60" w14:textId="77777777" w:rsidR="00703172" w:rsidRPr="00036818" w:rsidRDefault="00703172" w:rsidP="00523186">
            <w:r>
              <w:t>A2B_ID31</w:t>
            </w:r>
          </w:p>
          <w:p w14:paraId="53DB9679" w14:textId="77777777" w:rsidR="00703172" w:rsidRPr="00036818" w:rsidRDefault="00703172" w:rsidP="00523186">
            <w:r>
              <w:t>A2B_ID32</w:t>
            </w:r>
          </w:p>
          <w:p w14:paraId="2A288D6E" w14:textId="77777777" w:rsidR="00703172" w:rsidRPr="00036818" w:rsidRDefault="00703172" w:rsidP="00523186">
            <w:r>
              <w:t>Reserved for future expansion</w:t>
            </w:r>
          </w:p>
        </w:tc>
      </w:tr>
      <w:tr w:rsidR="00534E51" w:rsidRPr="00717330" w14:paraId="2045817B" w14:textId="77777777" w:rsidTr="00A654A1">
        <w:trPr>
          <w:trHeight w:val="252"/>
          <w:jc w:val="center"/>
        </w:trPr>
        <w:tc>
          <w:tcPr>
            <w:tcW w:w="1291" w:type="dxa"/>
            <w:vMerge/>
            <w:vAlign w:val="center"/>
          </w:tcPr>
          <w:p w14:paraId="08CC2967" w14:textId="77777777" w:rsidR="00534E51" w:rsidRDefault="00534E51" w:rsidP="007C1945">
            <w:pPr>
              <w:rPr>
                <w:rFonts w:cs="Arial"/>
              </w:rPr>
            </w:pPr>
          </w:p>
        </w:tc>
        <w:tc>
          <w:tcPr>
            <w:tcW w:w="1794" w:type="dxa"/>
            <w:vAlign w:val="center"/>
          </w:tcPr>
          <w:p w14:paraId="1B5D11C9"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5C801CCA" w14:textId="77777777" w:rsidR="00534E51" w:rsidRDefault="00534E51" w:rsidP="007C1945">
            <w:pPr>
              <w:overflowPunct/>
              <w:autoSpaceDE/>
              <w:autoSpaceDN/>
              <w:adjustRightInd/>
              <w:textAlignment w:val="auto"/>
              <w:rPr>
                <w:rFonts w:cs="Arial"/>
              </w:rPr>
            </w:pPr>
            <w:r>
              <w:rPr>
                <w:rFonts w:cs="Arial"/>
              </w:rPr>
              <w:t>Signal specifies audio channel for the mixable zone prompts on zone 1 to Zone 6</w:t>
            </w:r>
          </w:p>
        </w:tc>
        <w:tc>
          <w:tcPr>
            <w:tcW w:w="2431" w:type="dxa"/>
            <w:vAlign w:val="center"/>
          </w:tcPr>
          <w:p w14:paraId="39DD6A3E" w14:textId="77777777" w:rsidR="00703172" w:rsidRPr="00036818" w:rsidRDefault="00703172" w:rsidP="00523186">
            <w:r>
              <w:t>Inactive</w:t>
            </w:r>
          </w:p>
          <w:p w14:paraId="7E41A5D6" w14:textId="77777777" w:rsidR="00703172" w:rsidRPr="00036818" w:rsidRDefault="00703172" w:rsidP="00523186">
            <w:r>
              <w:t>A2B_ID1</w:t>
            </w:r>
          </w:p>
          <w:p w14:paraId="3783F05D" w14:textId="77777777" w:rsidR="00703172" w:rsidRPr="00036818" w:rsidRDefault="00703172" w:rsidP="00523186">
            <w:r>
              <w:t>A2B_ID2</w:t>
            </w:r>
          </w:p>
          <w:p w14:paraId="5BA8EFBB" w14:textId="77777777" w:rsidR="00703172" w:rsidRPr="00036818" w:rsidRDefault="00703172" w:rsidP="00523186">
            <w:r>
              <w:t>A2B_ID3</w:t>
            </w:r>
          </w:p>
          <w:p w14:paraId="7B01D1DD" w14:textId="77777777" w:rsidR="00703172" w:rsidRPr="00036818" w:rsidRDefault="00703172" w:rsidP="00523186">
            <w:r>
              <w:t>A2B_ID4</w:t>
            </w:r>
          </w:p>
          <w:p w14:paraId="0FDD11EF" w14:textId="77777777" w:rsidR="00703172" w:rsidRPr="00036818" w:rsidRDefault="00703172" w:rsidP="00523186">
            <w:r>
              <w:t>A2B_ID5</w:t>
            </w:r>
          </w:p>
          <w:p w14:paraId="2F05C109" w14:textId="77777777" w:rsidR="00703172" w:rsidRPr="00036818" w:rsidRDefault="00703172" w:rsidP="00523186">
            <w:r>
              <w:t>A2B_ID6</w:t>
            </w:r>
          </w:p>
          <w:p w14:paraId="0ACB4D7D" w14:textId="77777777" w:rsidR="00703172" w:rsidRPr="00036818" w:rsidRDefault="00703172" w:rsidP="00523186">
            <w:r>
              <w:t>A2B_ID7</w:t>
            </w:r>
          </w:p>
          <w:p w14:paraId="3468785F" w14:textId="77777777" w:rsidR="00703172" w:rsidRPr="00036818" w:rsidRDefault="00703172" w:rsidP="00523186">
            <w:r>
              <w:t>A2B_ID8</w:t>
            </w:r>
          </w:p>
          <w:p w14:paraId="26DEA4B0" w14:textId="77777777" w:rsidR="00703172" w:rsidRPr="00036818" w:rsidRDefault="00703172" w:rsidP="00523186">
            <w:r>
              <w:t>A2B_ID9</w:t>
            </w:r>
          </w:p>
          <w:p w14:paraId="4660B50D" w14:textId="77777777" w:rsidR="00703172" w:rsidRPr="00036818" w:rsidRDefault="00703172" w:rsidP="00523186">
            <w:r>
              <w:t>A2B_ID10</w:t>
            </w:r>
          </w:p>
          <w:p w14:paraId="070E87A5" w14:textId="77777777" w:rsidR="00703172" w:rsidRPr="00036818" w:rsidRDefault="00703172" w:rsidP="00523186">
            <w:r>
              <w:t>A2B_ID11</w:t>
            </w:r>
          </w:p>
          <w:p w14:paraId="53768933" w14:textId="77777777" w:rsidR="00703172" w:rsidRPr="00036818" w:rsidRDefault="00703172" w:rsidP="00523186">
            <w:r>
              <w:t>A2B_ID12</w:t>
            </w:r>
          </w:p>
          <w:p w14:paraId="057A5594" w14:textId="77777777" w:rsidR="00703172" w:rsidRPr="00036818" w:rsidRDefault="00703172" w:rsidP="00523186">
            <w:r>
              <w:t>A2B_ID13</w:t>
            </w:r>
          </w:p>
          <w:p w14:paraId="4131BF65" w14:textId="77777777" w:rsidR="00703172" w:rsidRPr="00036818" w:rsidRDefault="00703172" w:rsidP="00523186">
            <w:r>
              <w:t>A2B_ID14</w:t>
            </w:r>
          </w:p>
          <w:p w14:paraId="2C885B1C" w14:textId="77777777" w:rsidR="00703172" w:rsidRPr="00036818" w:rsidRDefault="00703172" w:rsidP="00523186">
            <w:r>
              <w:t>A2B_ID15</w:t>
            </w:r>
          </w:p>
          <w:p w14:paraId="061C1DB6" w14:textId="77777777" w:rsidR="00703172" w:rsidRPr="00036818" w:rsidRDefault="00703172" w:rsidP="00523186">
            <w:r>
              <w:t>A2B_ID16</w:t>
            </w:r>
          </w:p>
          <w:p w14:paraId="7FAC8F1A" w14:textId="77777777" w:rsidR="00703172" w:rsidRPr="00036818" w:rsidRDefault="00703172" w:rsidP="00523186">
            <w:r>
              <w:t>A2B_ID17</w:t>
            </w:r>
          </w:p>
          <w:p w14:paraId="19FADD4C" w14:textId="77777777" w:rsidR="00703172" w:rsidRPr="00036818" w:rsidRDefault="00703172" w:rsidP="00523186">
            <w:r>
              <w:lastRenderedPageBreak/>
              <w:t>A2B_ID18</w:t>
            </w:r>
          </w:p>
          <w:p w14:paraId="48086208" w14:textId="77777777" w:rsidR="00703172" w:rsidRPr="00036818" w:rsidRDefault="00703172" w:rsidP="00523186">
            <w:r>
              <w:t>A2B_ID19</w:t>
            </w:r>
          </w:p>
          <w:p w14:paraId="04A5BA4E" w14:textId="77777777" w:rsidR="00703172" w:rsidRPr="00036818" w:rsidRDefault="00703172" w:rsidP="00523186">
            <w:r>
              <w:t>A2B_ID20</w:t>
            </w:r>
          </w:p>
          <w:p w14:paraId="64E8FD4D" w14:textId="77777777" w:rsidR="00703172" w:rsidRPr="00036818" w:rsidRDefault="00703172" w:rsidP="00523186">
            <w:r>
              <w:t>A2B_ID21</w:t>
            </w:r>
          </w:p>
          <w:p w14:paraId="594A714D" w14:textId="77777777" w:rsidR="00703172" w:rsidRPr="00036818" w:rsidRDefault="00703172" w:rsidP="00523186">
            <w:r>
              <w:t>A2B_ID22</w:t>
            </w:r>
          </w:p>
          <w:p w14:paraId="17E97A41" w14:textId="77777777" w:rsidR="00703172" w:rsidRPr="00036818" w:rsidRDefault="00703172" w:rsidP="00523186">
            <w:r>
              <w:t>A2B_ID23</w:t>
            </w:r>
          </w:p>
          <w:p w14:paraId="7303DCF0" w14:textId="77777777" w:rsidR="00703172" w:rsidRPr="00036818" w:rsidRDefault="00703172" w:rsidP="00523186">
            <w:r>
              <w:t>A2B_ID24</w:t>
            </w:r>
          </w:p>
          <w:p w14:paraId="763FCE68" w14:textId="77777777" w:rsidR="00703172" w:rsidRPr="00036818" w:rsidRDefault="00703172" w:rsidP="00523186">
            <w:r>
              <w:t>A2B_ID25</w:t>
            </w:r>
          </w:p>
          <w:p w14:paraId="08DE694A" w14:textId="77777777" w:rsidR="00703172" w:rsidRPr="00036818" w:rsidRDefault="00703172" w:rsidP="00523186">
            <w:r>
              <w:t>A2B_ID26</w:t>
            </w:r>
          </w:p>
          <w:p w14:paraId="5779F8F3" w14:textId="77777777" w:rsidR="00703172" w:rsidRPr="00036818" w:rsidRDefault="00703172" w:rsidP="00523186">
            <w:r>
              <w:t>A2B_ID27</w:t>
            </w:r>
          </w:p>
          <w:p w14:paraId="7D505D89" w14:textId="77777777" w:rsidR="00703172" w:rsidRPr="00036818" w:rsidRDefault="00703172" w:rsidP="00523186">
            <w:r>
              <w:t>A2B_ID28</w:t>
            </w:r>
          </w:p>
          <w:p w14:paraId="0F215A1E" w14:textId="77777777" w:rsidR="00703172" w:rsidRPr="00036818" w:rsidRDefault="00703172" w:rsidP="00523186">
            <w:r>
              <w:t>A2B_ID29</w:t>
            </w:r>
          </w:p>
          <w:p w14:paraId="0D8AE26E" w14:textId="77777777" w:rsidR="00703172" w:rsidRPr="00036818" w:rsidRDefault="00703172" w:rsidP="00523186">
            <w:r>
              <w:t>A2B_ID30</w:t>
            </w:r>
          </w:p>
          <w:p w14:paraId="241D4BE9" w14:textId="77777777" w:rsidR="00703172" w:rsidRPr="00036818" w:rsidRDefault="00703172" w:rsidP="00523186">
            <w:r>
              <w:t>A2B_ID31</w:t>
            </w:r>
          </w:p>
          <w:p w14:paraId="12F5FB18" w14:textId="77777777" w:rsidR="00703172" w:rsidRPr="00036818" w:rsidRDefault="00703172" w:rsidP="00523186">
            <w:r>
              <w:t>A2B_ID32</w:t>
            </w:r>
          </w:p>
          <w:p w14:paraId="01AE8C35" w14:textId="77777777" w:rsidR="00703172" w:rsidRPr="00036818" w:rsidRDefault="00703172" w:rsidP="00523186">
            <w:r>
              <w:t>Reserved for future expansion</w:t>
            </w:r>
          </w:p>
        </w:tc>
      </w:tr>
      <w:tr w:rsidR="00534E51" w:rsidRPr="00717330" w14:paraId="6D9438FE" w14:textId="77777777" w:rsidTr="00A654A1">
        <w:trPr>
          <w:trHeight w:val="252"/>
          <w:jc w:val="center"/>
        </w:trPr>
        <w:tc>
          <w:tcPr>
            <w:tcW w:w="1291" w:type="dxa"/>
            <w:vMerge w:val="restart"/>
            <w:vAlign w:val="center"/>
          </w:tcPr>
          <w:p w14:paraId="25851651" w14:textId="77777777" w:rsidR="00534E51" w:rsidRDefault="00534E51" w:rsidP="007C1945">
            <w:pPr>
              <w:rPr>
                <w:rFonts w:cs="Arial"/>
              </w:rPr>
            </w:pPr>
            <w:r>
              <w:rPr>
                <w:rFonts w:cs="Arial"/>
              </w:rPr>
              <w:lastRenderedPageBreak/>
              <w:t>Offset_Vol_Zone</w:t>
            </w:r>
          </w:p>
        </w:tc>
        <w:tc>
          <w:tcPr>
            <w:tcW w:w="1794" w:type="dxa"/>
            <w:vAlign w:val="center"/>
          </w:tcPr>
          <w:p w14:paraId="7DB5E89B"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46A97194" w14:textId="77777777" w:rsidR="00534E51" w:rsidRDefault="00534E51" w:rsidP="007C1945">
            <w:pPr>
              <w:overflowPunct/>
              <w:autoSpaceDE/>
              <w:autoSpaceDN/>
              <w:adjustRightInd/>
              <w:textAlignment w:val="auto"/>
              <w:rPr>
                <w:rFonts w:cs="Arial"/>
              </w:rPr>
            </w:pPr>
            <w:r>
              <w:rPr>
                <w:rFonts w:cs="Arial"/>
              </w:rPr>
              <w:t>Signal is for the offset volume in Zone 1 to Zone 6.</w:t>
            </w:r>
          </w:p>
        </w:tc>
        <w:tc>
          <w:tcPr>
            <w:tcW w:w="2431" w:type="dxa"/>
            <w:vAlign w:val="center"/>
          </w:tcPr>
          <w:p w14:paraId="6D770A90" w14:textId="77777777" w:rsidR="00703172" w:rsidRPr="00036818" w:rsidRDefault="00703172" w:rsidP="00523186">
            <w:r>
              <w:t>-3</w:t>
            </w:r>
          </w:p>
          <w:p w14:paraId="0ADD2150" w14:textId="77777777" w:rsidR="00703172" w:rsidRPr="00036818" w:rsidRDefault="00703172" w:rsidP="00523186">
            <w:r>
              <w:t>-2</w:t>
            </w:r>
          </w:p>
          <w:p w14:paraId="6053BC39" w14:textId="77777777" w:rsidR="00703172" w:rsidRPr="00036818" w:rsidRDefault="00703172" w:rsidP="00523186">
            <w:r>
              <w:t>-1</w:t>
            </w:r>
          </w:p>
          <w:p w14:paraId="0768BF76" w14:textId="77777777" w:rsidR="00703172" w:rsidRPr="00036818" w:rsidRDefault="00703172" w:rsidP="00523186">
            <w:r>
              <w:t>0</w:t>
            </w:r>
          </w:p>
          <w:p w14:paraId="5885C2CB" w14:textId="77777777" w:rsidR="00703172" w:rsidRPr="00036818" w:rsidRDefault="00703172" w:rsidP="00523186">
            <w:r>
              <w:t>1</w:t>
            </w:r>
          </w:p>
          <w:p w14:paraId="1E8ED70A" w14:textId="77777777" w:rsidR="00703172" w:rsidRPr="00036818" w:rsidRDefault="00703172" w:rsidP="00523186">
            <w:r>
              <w:t>2</w:t>
            </w:r>
          </w:p>
          <w:p w14:paraId="68DC66AF" w14:textId="77777777" w:rsidR="00703172" w:rsidRPr="00036818" w:rsidRDefault="00703172" w:rsidP="00523186">
            <w:r>
              <w:t>3</w:t>
            </w:r>
          </w:p>
          <w:p w14:paraId="6A5C2F6C" w14:textId="77777777" w:rsidR="00703172" w:rsidRPr="00036818" w:rsidRDefault="00703172" w:rsidP="00523186">
            <w:r>
              <w:t>Unused</w:t>
            </w:r>
          </w:p>
        </w:tc>
      </w:tr>
      <w:tr w:rsidR="00534E51" w:rsidRPr="00717330" w14:paraId="319A67CE" w14:textId="77777777" w:rsidTr="00A654A1">
        <w:trPr>
          <w:trHeight w:val="252"/>
          <w:jc w:val="center"/>
        </w:trPr>
        <w:tc>
          <w:tcPr>
            <w:tcW w:w="1291" w:type="dxa"/>
            <w:vMerge/>
            <w:vAlign w:val="center"/>
          </w:tcPr>
          <w:p w14:paraId="6A5B64A7" w14:textId="77777777" w:rsidR="00534E51" w:rsidRDefault="00534E51" w:rsidP="007C1945">
            <w:pPr>
              <w:rPr>
                <w:rFonts w:cs="Arial"/>
              </w:rPr>
            </w:pPr>
          </w:p>
        </w:tc>
        <w:tc>
          <w:tcPr>
            <w:tcW w:w="1794" w:type="dxa"/>
            <w:vAlign w:val="center"/>
          </w:tcPr>
          <w:p w14:paraId="4F314896"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30BA8E3E" w14:textId="77777777" w:rsidR="00534E51" w:rsidRDefault="00534E51" w:rsidP="007C1945">
            <w:pPr>
              <w:overflowPunct/>
              <w:autoSpaceDE/>
              <w:autoSpaceDN/>
              <w:adjustRightInd/>
              <w:textAlignment w:val="auto"/>
              <w:rPr>
                <w:rFonts w:cs="Arial"/>
              </w:rPr>
            </w:pPr>
            <w:r>
              <w:rPr>
                <w:rFonts w:cs="Arial"/>
              </w:rPr>
              <w:t>Signal is for the offset volume in Zone 1 to Zone 6.</w:t>
            </w:r>
          </w:p>
        </w:tc>
        <w:tc>
          <w:tcPr>
            <w:tcW w:w="2431" w:type="dxa"/>
            <w:vAlign w:val="center"/>
          </w:tcPr>
          <w:p w14:paraId="7FEF9BA3" w14:textId="77777777" w:rsidR="00703172" w:rsidRPr="00036818" w:rsidRDefault="00703172" w:rsidP="00523186">
            <w:r>
              <w:t>-3</w:t>
            </w:r>
          </w:p>
          <w:p w14:paraId="2632C87C" w14:textId="77777777" w:rsidR="00703172" w:rsidRPr="00036818" w:rsidRDefault="00703172" w:rsidP="00523186">
            <w:r>
              <w:t>-2</w:t>
            </w:r>
          </w:p>
          <w:p w14:paraId="0541F1BA" w14:textId="77777777" w:rsidR="00703172" w:rsidRPr="00036818" w:rsidRDefault="00703172" w:rsidP="00523186">
            <w:r>
              <w:t>-1</w:t>
            </w:r>
          </w:p>
          <w:p w14:paraId="4DE31448" w14:textId="77777777" w:rsidR="00703172" w:rsidRPr="00036818" w:rsidRDefault="00703172" w:rsidP="00523186">
            <w:r>
              <w:t>0</w:t>
            </w:r>
          </w:p>
          <w:p w14:paraId="1B8DF257" w14:textId="77777777" w:rsidR="00703172" w:rsidRPr="00036818" w:rsidRDefault="00703172" w:rsidP="00523186">
            <w:r>
              <w:t>1</w:t>
            </w:r>
          </w:p>
          <w:p w14:paraId="2F96A177" w14:textId="77777777" w:rsidR="00703172" w:rsidRPr="00036818" w:rsidRDefault="00703172" w:rsidP="00523186">
            <w:r>
              <w:t>2</w:t>
            </w:r>
          </w:p>
          <w:p w14:paraId="40BD0C00" w14:textId="77777777" w:rsidR="00703172" w:rsidRPr="00036818" w:rsidRDefault="00703172" w:rsidP="00523186">
            <w:r>
              <w:t>3</w:t>
            </w:r>
          </w:p>
          <w:p w14:paraId="2F823790" w14:textId="77777777" w:rsidR="00703172" w:rsidRPr="00036818" w:rsidRDefault="00703172" w:rsidP="00523186">
            <w:r>
              <w:t>Unused</w:t>
            </w:r>
          </w:p>
        </w:tc>
      </w:tr>
      <w:tr w:rsidR="00534E51" w:rsidRPr="00717330" w14:paraId="07247A47" w14:textId="77777777" w:rsidTr="00A654A1">
        <w:trPr>
          <w:trHeight w:val="252"/>
          <w:jc w:val="center"/>
        </w:trPr>
        <w:tc>
          <w:tcPr>
            <w:tcW w:w="1291" w:type="dxa"/>
            <w:vMerge w:val="restart"/>
            <w:vAlign w:val="center"/>
          </w:tcPr>
          <w:p w14:paraId="0B8D112C" w14:textId="77777777" w:rsidR="00534E51" w:rsidRDefault="00534E51" w:rsidP="007C1945">
            <w:pPr>
              <w:rPr>
                <w:rFonts w:cs="Arial"/>
              </w:rPr>
            </w:pPr>
            <w:r>
              <w:rPr>
                <w:rFonts w:cs="Arial"/>
              </w:rPr>
              <w:t>Offset_Vol_Zone_Updated</w:t>
            </w:r>
          </w:p>
        </w:tc>
        <w:tc>
          <w:tcPr>
            <w:tcW w:w="1794" w:type="dxa"/>
            <w:vAlign w:val="center"/>
          </w:tcPr>
          <w:p w14:paraId="3DD87577"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341F1DB7" w14:textId="77777777" w:rsidR="00534E51" w:rsidRDefault="00534E51" w:rsidP="007C1945">
            <w:pPr>
              <w:overflowPunct/>
              <w:autoSpaceDE/>
              <w:autoSpaceDN/>
              <w:adjustRightInd/>
              <w:textAlignment w:val="auto"/>
              <w:rPr>
                <w:rFonts w:cs="Arial"/>
              </w:rPr>
            </w:pPr>
            <w:r>
              <w:rPr>
                <w:rFonts w:cs="Arial"/>
              </w:rPr>
              <w:t>Signal indicates if the Offset volume was updated because of a user activated event</w:t>
            </w:r>
          </w:p>
        </w:tc>
        <w:tc>
          <w:tcPr>
            <w:tcW w:w="2431" w:type="dxa"/>
            <w:vAlign w:val="center"/>
          </w:tcPr>
          <w:p w14:paraId="28C3B3E6" w14:textId="77777777" w:rsidR="00703172" w:rsidRPr="00036818" w:rsidRDefault="00703172" w:rsidP="00523186">
            <w:r>
              <w:t>Updated</w:t>
            </w:r>
          </w:p>
          <w:p w14:paraId="76D93DCB" w14:textId="77777777" w:rsidR="00703172" w:rsidRPr="00036818" w:rsidRDefault="00703172" w:rsidP="00523186">
            <w:r>
              <w:t>NoUpdate</w:t>
            </w:r>
          </w:p>
        </w:tc>
      </w:tr>
      <w:tr w:rsidR="00534E51" w:rsidRPr="00717330" w14:paraId="2B7B79CA" w14:textId="77777777" w:rsidTr="00A654A1">
        <w:trPr>
          <w:trHeight w:val="252"/>
          <w:jc w:val="center"/>
        </w:trPr>
        <w:tc>
          <w:tcPr>
            <w:tcW w:w="1291" w:type="dxa"/>
            <w:vMerge/>
            <w:vAlign w:val="center"/>
          </w:tcPr>
          <w:p w14:paraId="1D73AE11" w14:textId="77777777" w:rsidR="00534E51" w:rsidRDefault="00534E51" w:rsidP="007C1945">
            <w:pPr>
              <w:rPr>
                <w:rFonts w:cs="Arial"/>
              </w:rPr>
            </w:pPr>
          </w:p>
        </w:tc>
        <w:tc>
          <w:tcPr>
            <w:tcW w:w="1794" w:type="dxa"/>
            <w:vAlign w:val="center"/>
          </w:tcPr>
          <w:p w14:paraId="79E98575"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0EB1DE0E" w14:textId="77777777" w:rsidR="00534E51" w:rsidRDefault="00534E51" w:rsidP="007C1945">
            <w:pPr>
              <w:overflowPunct/>
              <w:autoSpaceDE/>
              <w:autoSpaceDN/>
              <w:adjustRightInd/>
              <w:textAlignment w:val="auto"/>
              <w:rPr>
                <w:rFonts w:cs="Arial"/>
              </w:rPr>
            </w:pPr>
            <w:r>
              <w:rPr>
                <w:rFonts w:cs="Arial"/>
              </w:rPr>
              <w:t>Signal indicates if the Offset volume was updated because of a user activated event</w:t>
            </w:r>
          </w:p>
        </w:tc>
        <w:tc>
          <w:tcPr>
            <w:tcW w:w="2431" w:type="dxa"/>
            <w:vAlign w:val="center"/>
          </w:tcPr>
          <w:p w14:paraId="58A07F00" w14:textId="77777777" w:rsidR="00703172" w:rsidRPr="00036818" w:rsidRDefault="00703172" w:rsidP="00523186">
            <w:r>
              <w:t>Updated</w:t>
            </w:r>
          </w:p>
          <w:p w14:paraId="2034FA85" w14:textId="77777777" w:rsidR="00703172" w:rsidRPr="00036818" w:rsidRDefault="00703172" w:rsidP="00523186">
            <w:r>
              <w:t>NoUpdate</w:t>
            </w:r>
          </w:p>
        </w:tc>
      </w:tr>
      <w:tr w:rsidR="00534E51" w:rsidRPr="00717330" w14:paraId="61325BE8" w14:textId="77777777" w:rsidTr="00A654A1">
        <w:trPr>
          <w:trHeight w:val="252"/>
          <w:jc w:val="center"/>
        </w:trPr>
        <w:tc>
          <w:tcPr>
            <w:tcW w:w="1291" w:type="dxa"/>
            <w:vMerge w:val="restart"/>
            <w:vAlign w:val="center"/>
          </w:tcPr>
          <w:p w14:paraId="3AFBFA13" w14:textId="77777777" w:rsidR="00534E51" w:rsidRDefault="00534E51" w:rsidP="007C1945">
            <w:pPr>
              <w:rPr>
                <w:rFonts w:cs="Arial"/>
              </w:rPr>
            </w:pPr>
            <w:r>
              <w:rPr>
                <w:rFonts w:cs="Arial"/>
              </w:rPr>
              <w:t>PhoneCall_Zone_Rq</w:t>
            </w:r>
          </w:p>
        </w:tc>
        <w:tc>
          <w:tcPr>
            <w:tcW w:w="1794" w:type="dxa"/>
            <w:vAlign w:val="center"/>
          </w:tcPr>
          <w:p w14:paraId="6FB56D83" w14:textId="77777777" w:rsidR="00534E51" w:rsidRDefault="00534E51" w:rsidP="007C1945">
            <w:pPr>
              <w:overflowPunct/>
              <w:autoSpaceDE/>
              <w:autoSpaceDN/>
              <w:adjustRightInd/>
              <w:textAlignment w:val="auto"/>
              <w:rPr>
                <w:rFonts w:cs="Arial"/>
              </w:rPr>
            </w:pPr>
            <w:r>
              <w:rPr>
                <w:rFonts w:cs="Arial"/>
              </w:rPr>
              <w:t>FN3_p6 (MSS Logical Manager) To FN1_p1 (MSS Logical Database)</w:t>
            </w:r>
          </w:p>
        </w:tc>
        <w:tc>
          <w:tcPr>
            <w:tcW w:w="4829" w:type="dxa"/>
            <w:vAlign w:val="center"/>
          </w:tcPr>
          <w:p w14:paraId="1E3726CA" w14:textId="77777777" w:rsidR="00534E51" w:rsidRDefault="00534E51" w:rsidP="007C1945">
            <w:pPr>
              <w:overflowPunct/>
              <w:autoSpaceDE/>
              <w:autoSpaceDN/>
              <w:adjustRightInd/>
              <w:textAlignment w:val="auto"/>
              <w:rPr>
                <w:rFonts w:cs="Arial"/>
              </w:rPr>
            </w:pPr>
            <w:r>
              <w:rPr>
                <w:rFonts w:cs="Arial"/>
              </w:rPr>
              <w:t>Signal requesting to switch the active phone call. This message is intended only for the Phones connected and mapped to zone 2.</w:t>
            </w:r>
          </w:p>
        </w:tc>
        <w:tc>
          <w:tcPr>
            <w:tcW w:w="2431" w:type="dxa"/>
            <w:vAlign w:val="center"/>
          </w:tcPr>
          <w:p w14:paraId="44D7D1F3" w14:textId="77777777" w:rsidR="00703172" w:rsidRPr="00036818" w:rsidRDefault="00703172" w:rsidP="00523186">
            <w:r>
              <w:t>NoCall</w:t>
            </w:r>
          </w:p>
          <w:p w14:paraId="269E2475" w14:textId="77777777" w:rsidR="00703172" w:rsidRPr="00036818" w:rsidRDefault="00703172" w:rsidP="00523186">
            <w:r>
              <w:t>CallRinging</w:t>
            </w:r>
          </w:p>
          <w:p w14:paraId="1BE9536E" w14:textId="77777777" w:rsidR="00703172" w:rsidRPr="00036818" w:rsidRDefault="00703172" w:rsidP="00523186">
            <w:r>
              <w:t>CallActive</w:t>
            </w:r>
          </w:p>
        </w:tc>
      </w:tr>
      <w:tr w:rsidR="00534E51" w:rsidRPr="00717330" w14:paraId="5CC8DE12" w14:textId="77777777" w:rsidTr="00A654A1">
        <w:trPr>
          <w:trHeight w:val="252"/>
          <w:jc w:val="center"/>
        </w:trPr>
        <w:tc>
          <w:tcPr>
            <w:tcW w:w="1291" w:type="dxa"/>
            <w:vMerge w:val="restart"/>
            <w:vAlign w:val="center"/>
          </w:tcPr>
          <w:p w14:paraId="63FCAEEB" w14:textId="77777777" w:rsidR="00534E51" w:rsidRDefault="00534E51" w:rsidP="007C1945">
            <w:pPr>
              <w:rPr>
                <w:rFonts w:cs="Arial"/>
              </w:rPr>
            </w:pPr>
            <w:r>
              <w:rPr>
                <w:rFonts w:cs="Arial"/>
              </w:rPr>
              <w:t>PhoneCall_Zone_St</w:t>
            </w:r>
          </w:p>
        </w:tc>
        <w:tc>
          <w:tcPr>
            <w:tcW w:w="1794" w:type="dxa"/>
            <w:vAlign w:val="center"/>
          </w:tcPr>
          <w:p w14:paraId="6FCF4CD4" w14:textId="77777777" w:rsidR="00534E51" w:rsidRDefault="00534E51" w:rsidP="007C1945">
            <w:pPr>
              <w:overflowPunct/>
              <w:autoSpaceDE/>
              <w:autoSpaceDN/>
              <w:adjustRightInd/>
              <w:textAlignment w:val="auto"/>
              <w:rPr>
                <w:rFonts w:cs="Arial"/>
              </w:rPr>
            </w:pPr>
            <w:r>
              <w:rPr>
                <w:rFonts w:cs="Arial"/>
              </w:rPr>
              <w:t>FN1_p1 (MSS Logical Database) To FN3_p6 (MSS Logical Manager)</w:t>
            </w:r>
          </w:p>
        </w:tc>
        <w:tc>
          <w:tcPr>
            <w:tcW w:w="4829" w:type="dxa"/>
            <w:vAlign w:val="center"/>
          </w:tcPr>
          <w:p w14:paraId="7EC34A96" w14:textId="77777777" w:rsidR="00534E51" w:rsidRDefault="00534E51" w:rsidP="007C1945">
            <w:pPr>
              <w:overflowPunct/>
              <w:autoSpaceDE/>
              <w:autoSpaceDN/>
              <w:adjustRightInd/>
              <w:textAlignment w:val="auto"/>
              <w:rPr>
                <w:rFonts w:cs="Arial"/>
              </w:rPr>
            </w:pPr>
            <w:r>
              <w:rPr>
                <w:rFonts w:cs="Arial"/>
              </w:rPr>
              <w:t>Signal indicating the call status for the Phones connected and mapped to zone 2</w:t>
            </w:r>
          </w:p>
        </w:tc>
        <w:tc>
          <w:tcPr>
            <w:tcW w:w="2431" w:type="dxa"/>
            <w:vAlign w:val="center"/>
          </w:tcPr>
          <w:p w14:paraId="25115A26" w14:textId="77777777" w:rsidR="00703172" w:rsidRPr="00036818" w:rsidRDefault="00703172" w:rsidP="00523186">
            <w:r>
              <w:t>Inactive</w:t>
            </w:r>
          </w:p>
          <w:p w14:paraId="25BC2ECF" w14:textId="77777777" w:rsidR="00703172" w:rsidRPr="00036818" w:rsidRDefault="00703172" w:rsidP="00523186">
            <w:r>
              <w:t>Privacy</w:t>
            </w:r>
          </w:p>
          <w:p w14:paraId="3F5C8E38" w14:textId="77777777" w:rsidR="00703172" w:rsidRPr="00036818" w:rsidRDefault="00703172" w:rsidP="00523186">
            <w:r>
              <w:t>Handsfree</w:t>
            </w:r>
          </w:p>
        </w:tc>
      </w:tr>
      <w:tr w:rsidR="00534E51" w:rsidRPr="00717330" w14:paraId="76567C9F" w14:textId="77777777" w:rsidTr="00A654A1">
        <w:trPr>
          <w:trHeight w:val="252"/>
          <w:jc w:val="center"/>
        </w:trPr>
        <w:tc>
          <w:tcPr>
            <w:tcW w:w="1291" w:type="dxa"/>
            <w:vMerge w:val="restart"/>
            <w:vAlign w:val="center"/>
          </w:tcPr>
          <w:p w14:paraId="20FC4FAD" w14:textId="77777777" w:rsidR="00534E51" w:rsidRDefault="00534E51" w:rsidP="007C1945">
            <w:pPr>
              <w:rPr>
                <w:rFonts w:cs="Arial"/>
              </w:rPr>
            </w:pPr>
            <w:r>
              <w:rPr>
                <w:rFonts w:cs="Arial"/>
              </w:rPr>
              <w:t>Phone_Vol_Level</w:t>
            </w:r>
          </w:p>
        </w:tc>
        <w:tc>
          <w:tcPr>
            <w:tcW w:w="1794" w:type="dxa"/>
            <w:vAlign w:val="center"/>
          </w:tcPr>
          <w:p w14:paraId="0A897259"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55F47348" w14:textId="77777777" w:rsidR="00534E51" w:rsidRDefault="00534E51" w:rsidP="007C1945">
            <w:pPr>
              <w:overflowPunct/>
              <w:autoSpaceDE/>
              <w:autoSpaceDN/>
              <w:adjustRightInd/>
              <w:textAlignment w:val="auto"/>
              <w:rPr>
                <w:rFonts w:cs="Arial"/>
              </w:rPr>
            </w:pPr>
            <w:r>
              <w:rPr>
                <w:rFonts w:cs="Arial"/>
              </w:rPr>
              <w:t>Signal for Phone volume in full cabin mode</w:t>
            </w:r>
          </w:p>
        </w:tc>
        <w:tc>
          <w:tcPr>
            <w:tcW w:w="2431" w:type="dxa"/>
            <w:vAlign w:val="center"/>
          </w:tcPr>
          <w:p w14:paraId="1DF77EC7" w14:textId="77777777" w:rsidR="00703172" w:rsidRPr="00036818" w:rsidRDefault="00703172" w:rsidP="00523186">
            <w:r>
              <w:t>NoVolume</w:t>
            </w:r>
          </w:p>
          <w:p w14:paraId="3AC7682B" w14:textId="77777777" w:rsidR="00703172" w:rsidRPr="00036818" w:rsidRDefault="00703172" w:rsidP="00523186">
            <w:r>
              <w:t>Vol_Step1</w:t>
            </w:r>
          </w:p>
          <w:p w14:paraId="0EF4053A" w14:textId="77777777" w:rsidR="00703172" w:rsidRPr="00036818" w:rsidRDefault="00703172" w:rsidP="00523186">
            <w:r>
              <w:t>Vol_Step2</w:t>
            </w:r>
          </w:p>
          <w:p w14:paraId="4279401C" w14:textId="77777777" w:rsidR="00703172" w:rsidRPr="00036818" w:rsidRDefault="00703172" w:rsidP="00523186">
            <w:r>
              <w:t>Vol_Step3</w:t>
            </w:r>
          </w:p>
          <w:p w14:paraId="409D5B4C" w14:textId="77777777" w:rsidR="00703172" w:rsidRPr="00036818" w:rsidRDefault="00703172" w:rsidP="00523186">
            <w:r>
              <w:t>Vol_Step4</w:t>
            </w:r>
          </w:p>
          <w:p w14:paraId="6FC44660" w14:textId="77777777" w:rsidR="00703172" w:rsidRPr="00036818" w:rsidRDefault="00703172" w:rsidP="00523186">
            <w:r>
              <w:t>Vol_Step5</w:t>
            </w:r>
          </w:p>
          <w:p w14:paraId="57CCD3EC" w14:textId="77777777" w:rsidR="00703172" w:rsidRPr="00036818" w:rsidRDefault="00703172" w:rsidP="00523186">
            <w:r>
              <w:t>Vol_Step6</w:t>
            </w:r>
          </w:p>
          <w:p w14:paraId="67EAF919" w14:textId="77777777" w:rsidR="00703172" w:rsidRPr="00036818" w:rsidRDefault="00703172" w:rsidP="00523186">
            <w:r>
              <w:t>Vol_Step7</w:t>
            </w:r>
          </w:p>
          <w:p w14:paraId="3C63114B" w14:textId="77777777" w:rsidR="00703172" w:rsidRPr="00036818" w:rsidRDefault="00703172" w:rsidP="00523186">
            <w:r>
              <w:lastRenderedPageBreak/>
              <w:t>Vol_Step8</w:t>
            </w:r>
          </w:p>
          <w:p w14:paraId="3F9B4296" w14:textId="77777777" w:rsidR="00703172" w:rsidRPr="00036818" w:rsidRDefault="00703172" w:rsidP="00523186">
            <w:r>
              <w:t>Vol_Step9</w:t>
            </w:r>
          </w:p>
          <w:p w14:paraId="42565440" w14:textId="77777777" w:rsidR="00703172" w:rsidRPr="00036818" w:rsidRDefault="00703172" w:rsidP="00523186">
            <w:r>
              <w:t>Vol_Step10</w:t>
            </w:r>
          </w:p>
          <w:p w14:paraId="04EAFA57" w14:textId="77777777" w:rsidR="00703172" w:rsidRPr="00036818" w:rsidRDefault="00703172" w:rsidP="00523186">
            <w:r>
              <w:t>Vol_Step11</w:t>
            </w:r>
          </w:p>
          <w:p w14:paraId="45927BF9" w14:textId="77777777" w:rsidR="00703172" w:rsidRPr="00036818" w:rsidRDefault="00703172" w:rsidP="00523186">
            <w:r>
              <w:t>Vol_Step12</w:t>
            </w:r>
          </w:p>
          <w:p w14:paraId="1FAAEB48" w14:textId="77777777" w:rsidR="00703172" w:rsidRPr="00036818" w:rsidRDefault="00703172" w:rsidP="00523186">
            <w:r>
              <w:t>Vol_Step13</w:t>
            </w:r>
          </w:p>
          <w:p w14:paraId="7B10EB3D" w14:textId="77777777" w:rsidR="00703172" w:rsidRPr="00036818" w:rsidRDefault="00703172" w:rsidP="00523186">
            <w:r>
              <w:t>Vol_Step14</w:t>
            </w:r>
          </w:p>
          <w:p w14:paraId="531D8B4E" w14:textId="77777777" w:rsidR="00703172" w:rsidRPr="00036818" w:rsidRDefault="00703172" w:rsidP="00523186">
            <w:r>
              <w:t>Vol_Step15</w:t>
            </w:r>
          </w:p>
          <w:p w14:paraId="2F760AD3" w14:textId="77777777" w:rsidR="00703172" w:rsidRPr="00036818" w:rsidRDefault="00703172" w:rsidP="00523186">
            <w:r>
              <w:t>Vol_Step16</w:t>
            </w:r>
          </w:p>
          <w:p w14:paraId="5E8A122C" w14:textId="77777777" w:rsidR="00703172" w:rsidRPr="00036818" w:rsidRDefault="00703172" w:rsidP="00523186">
            <w:r>
              <w:t>Vol_Step17</w:t>
            </w:r>
          </w:p>
          <w:p w14:paraId="71E813CC" w14:textId="77777777" w:rsidR="00703172" w:rsidRPr="00036818" w:rsidRDefault="00703172" w:rsidP="00523186">
            <w:r>
              <w:t>Vol_Step18</w:t>
            </w:r>
          </w:p>
          <w:p w14:paraId="6F4C75F0" w14:textId="77777777" w:rsidR="00703172" w:rsidRPr="00036818" w:rsidRDefault="00703172" w:rsidP="00523186">
            <w:r>
              <w:t>Vol_Step19</w:t>
            </w:r>
          </w:p>
          <w:p w14:paraId="635569B4" w14:textId="77777777" w:rsidR="00703172" w:rsidRPr="00036818" w:rsidRDefault="00703172" w:rsidP="00523186">
            <w:r>
              <w:t>Vol_Step20</w:t>
            </w:r>
          </w:p>
          <w:p w14:paraId="5EC4FF6C" w14:textId="77777777" w:rsidR="00703172" w:rsidRPr="00036818" w:rsidRDefault="00703172" w:rsidP="00523186">
            <w:r>
              <w:t>Vol_Step21</w:t>
            </w:r>
          </w:p>
          <w:p w14:paraId="4687B4B1" w14:textId="77777777" w:rsidR="00703172" w:rsidRPr="00036818" w:rsidRDefault="00703172" w:rsidP="00523186">
            <w:r>
              <w:t>Vol_Step22</w:t>
            </w:r>
          </w:p>
          <w:p w14:paraId="5F2BB7B3" w14:textId="77777777" w:rsidR="00703172" w:rsidRPr="00036818" w:rsidRDefault="00703172" w:rsidP="00523186">
            <w:r>
              <w:t>Vol_Step23</w:t>
            </w:r>
          </w:p>
          <w:p w14:paraId="2B334038" w14:textId="77777777" w:rsidR="00703172" w:rsidRPr="00036818" w:rsidRDefault="00703172" w:rsidP="00523186">
            <w:r>
              <w:t>Vol_Step24</w:t>
            </w:r>
          </w:p>
          <w:p w14:paraId="6833774A" w14:textId="77777777" w:rsidR="00703172" w:rsidRPr="00036818" w:rsidRDefault="00703172" w:rsidP="00523186">
            <w:r>
              <w:t>Vol_Step25</w:t>
            </w:r>
          </w:p>
          <w:p w14:paraId="19742EA6" w14:textId="77777777" w:rsidR="00703172" w:rsidRPr="00036818" w:rsidRDefault="00703172" w:rsidP="00523186">
            <w:r>
              <w:t>Vol_Step26</w:t>
            </w:r>
          </w:p>
          <w:p w14:paraId="192E44D6" w14:textId="77777777" w:rsidR="00703172" w:rsidRPr="00036818" w:rsidRDefault="00703172" w:rsidP="00523186">
            <w:r>
              <w:t>Vol_Step27</w:t>
            </w:r>
          </w:p>
          <w:p w14:paraId="1F1397DE" w14:textId="77777777" w:rsidR="00703172" w:rsidRPr="00036818" w:rsidRDefault="00703172" w:rsidP="00523186">
            <w:r>
              <w:t>Vol_Step28</w:t>
            </w:r>
          </w:p>
          <w:p w14:paraId="4DB5D61F" w14:textId="77777777" w:rsidR="00703172" w:rsidRPr="00036818" w:rsidRDefault="00703172" w:rsidP="00523186">
            <w:r>
              <w:t>Vol_Step29</w:t>
            </w:r>
          </w:p>
          <w:p w14:paraId="53E43F1F" w14:textId="77777777" w:rsidR="00703172" w:rsidRPr="00036818" w:rsidRDefault="00703172" w:rsidP="00523186">
            <w:r>
              <w:t>Vol_Step30</w:t>
            </w:r>
          </w:p>
        </w:tc>
      </w:tr>
      <w:tr w:rsidR="00534E51" w:rsidRPr="00717330" w14:paraId="6596C577" w14:textId="77777777" w:rsidTr="00A654A1">
        <w:trPr>
          <w:trHeight w:val="252"/>
          <w:jc w:val="center"/>
        </w:trPr>
        <w:tc>
          <w:tcPr>
            <w:tcW w:w="1291" w:type="dxa"/>
            <w:vMerge/>
            <w:vAlign w:val="center"/>
          </w:tcPr>
          <w:p w14:paraId="6EF7E355" w14:textId="77777777" w:rsidR="00534E51" w:rsidRDefault="00534E51" w:rsidP="007C1945">
            <w:pPr>
              <w:rPr>
                <w:rFonts w:cs="Arial"/>
              </w:rPr>
            </w:pPr>
          </w:p>
        </w:tc>
        <w:tc>
          <w:tcPr>
            <w:tcW w:w="1794" w:type="dxa"/>
            <w:vAlign w:val="center"/>
          </w:tcPr>
          <w:p w14:paraId="36D93295"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45765DF6" w14:textId="77777777" w:rsidR="00534E51" w:rsidRDefault="00534E51" w:rsidP="007C1945">
            <w:pPr>
              <w:overflowPunct/>
              <w:autoSpaceDE/>
              <w:autoSpaceDN/>
              <w:adjustRightInd/>
              <w:textAlignment w:val="auto"/>
              <w:rPr>
                <w:rFonts w:cs="Arial"/>
              </w:rPr>
            </w:pPr>
            <w:r>
              <w:rPr>
                <w:rFonts w:cs="Arial"/>
              </w:rPr>
              <w:t>Signal for Phone volume in full cabin mode</w:t>
            </w:r>
          </w:p>
        </w:tc>
        <w:tc>
          <w:tcPr>
            <w:tcW w:w="2431" w:type="dxa"/>
            <w:vAlign w:val="center"/>
          </w:tcPr>
          <w:p w14:paraId="68FF8C6B" w14:textId="77777777" w:rsidR="00703172" w:rsidRPr="00036818" w:rsidRDefault="00703172" w:rsidP="00523186">
            <w:r>
              <w:t>NoVolume</w:t>
            </w:r>
          </w:p>
          <w:p w14:paraId="2EBACDD9" w14:textId="77777777" w:rsidR="00703172" w:rsidRPr="00036818" w:rsidRDefault="00703172" w:rsidP="00523186">
            <w:r>
              <w:t>Vol_Step1</w:t>
            </w:r>
          </w:p>
          <w:p w14:paraId="4F77C3AA" w14:textId="77777777" w:rsidR="00703172" w:rsidRPr="00036818" w:rsidRDefault="00703172" w:rsidP="00523186">
            <w:r>
              <w:t>Vol_Step2</w:t>
            </w:r>
          </w:p>
          <w:p w14:paraId="409A35B0" w14:textId="77777777" w:rsidR="00703172" w:rsidRPr="00036818" w:rsidRDefault="00703172" w:rsidP="00523186">
            <w:r>
              <w:t>Vol_Step3</w:t>
            </w:r>
          </w:p>
          <w:p w14:paraId="770A6E1C" w14:textId="77777777" w:rsidR="00703172" w:rsidRPr="00036818" w:rsidRDefault="00703172" w:rsidP="00523186">
            <w:r>
              <w:t>Vol_Step4</w:t>
            </w:r>
          </w:p>
          <w:p w14:paraId="662F2BD2" w14:textId="77777777" w:rsidR="00703172" w:rsidRPr="00036818" w:rsidRDefault="00703172" w:rsidP="00523186">
            <w:r>
              <w:t>Vol_Step5</w:t>
            </w:r>
          </w:p>
          <w:p w14:paraId="3AB0F6AC" w14:textId="77777777" w:rsidR="00703172" w:rsidRPr="00036818" w:rsidRDefault="00703172" w:rsidP="00523186">
            <w:r>
              <w:t>Vol_Step6</w:t>
            </w:r>
          </w:p>
          <w:p w14:paraId="31F40717" w14:textId="77777777" w:rsidR="00703172" w:rsidRPr="00036818" w:rsidRDefault="00703172" w:rsidP="00523186">
            <w:r>
              <w:t>Vol_Step7</w:t>
            </w:r>
          </w:p>
          <w:p w14:paraId="79C0D8B1" w14:textId="77777777" w:rsidR="00703172" w:rsidRPr="00036818" w:rsidRDefault="00703172" w:rsidP="00523186">
            <w:r>
              <w:t>Vol_Step8</w:t>
            </w:r>
          </w:p>
          <w:p w14:paraId="7645E83F" w14:textId="77777777" w:rsidR="00703172" w:rsidRPr="00036818" w:rsidRDefault="00703172" w:rsidP="00523186">
            <w:r>
              <w:t>Vol_Step9</w:t>
            </w:r>
          </w:p>
          <w:p w14:paraId="72EBB318" w14:textId="77777777" w:rsidR="00703172" w:rsidRPr="00036818" w:rsidRDefault="00703172" w:rsidP="00523186">
            <w:r>
              <w:t>Vol_Step10</w:t>
            </w:r>
          </w:p>
          <w:p w14:paraId="57428372" w14:textId="77777777" w:rsidR="00703172" w:rsidRPr="00036818" w:rsidRDefault="00703172" w:rsidP="00523186">
            <w:r>
              <w:t>Vol_Step11</w:t>
            </w:r>
          </w:p>
          <w:p w14:paraId="2DB9A3A0" w14:textId="77777777" w:rsidR="00703172" w:rsidRPr="00036818" w:rsidRDefault="00703172" w:rsidP="00523186">
            <w:r>
              <w:t>Vol_Step12</w:t>
            </w:r>
          </w:p>
          <w:p w14:paraId="45C70A97" w14:textId="77777777" w:rsidR="00703172" w:rsidRPr="00036818" w:rsidRDefault="00703172" w:rsidP="00523186">
            <w:r>
              <w:t>Vol_Step13</w:t>
            </w:r>
          </w:p>
          <w:p w14:paraId="7FEE180C" w14:textId="77777777" w:rsidR="00703172" w:rsidRPr="00036818" w:rsidRDefault="00703172" w:rsidP="00523186">
            <w:r>
              <w:t>Vol_Step14</w:t>
            </w:r>
          </w:p>
          <w:p w14:paraId="6C1D725A" w14:textId="77777777" w:rsidR="00703172" w:rsidRPr="00036818" w:rsidRDefault="00703172" w:rsidP="00523186">
            <w:r>
              <w:t>Vol_Step15</w:t>
            </w:r>
          </w:p>
          <w:p w14:paraId="40B8D969" w14:textId="77777777" w:rsidR="00703172" w:rsidRPr="00036818" w:rsidRDefault="00703172" w:rsidP="00523186">
            <w:r>
              <w:t>Vol_Step16</w:t>
            </w:r>
          </w:p>
          <w:p w14:paraId="0E796E95" w14:textId="77777777" w:rsidR="00703172" w:rsidRPr="00036818" w:rsidRDefault="00703172" w:rsidP="00523186">
            <w:r>
              <w:t>Vol_Step17</w:t>
            </w:r>
          </w:p>
          <w:p w14:paraId="63941102" w14:textId="77777777" w:rsidR="00703172" w:rsidRPr="00036818" w:rsidRDefault="00703172" w:rsidP="00523186">
            <w:r>
              <w:t>Vol_Step18</w:t>
            </w:r>
          </w:p>
          <w:p w14:paraId="425D737C" w14:textId="77777777" w:rsidR="00703172" w:rsidRPr="00036818" w:rsidRDefault="00703172" w:rsidP="00523186">
            <w:r>
              <w:t>Vol_Step19</w:t>
            </w:r>
          </w:p>
          <w:p w14:paraId="16243C42" w14:textId="77777777" w:rsidR="00703172" w:rsidRPr="00036818" w:rsidRDefault="00703172" w:rsidP="00523186">
            <w:r>
              <w:t>Vol_Step20</w:t>
            </w:r>
          </w:p>
          <w:p w14:paraId="07286C26" w14:textId="77777777" w:rsidR="00703172" w:rsidRPr="00036818" w:rsidRDefault="00703172" w:rsidP="00523186">
            <w:r>
              <w:t>Vol_Step21</w:t>
            </w:r>
          </w:p>
          <w:p w14:paraId="34C99BD0" w14:textId="77777777" w:rsidR="00703172" w:rsidRPr="00036818" w:rsidRDefault="00703172" w:rsidP="00523186">
            <w:r>
              <w:t>Vol_Step22</w:t>
            </w:r>
          </w:p>
          <w:p w14:paraId="356B4245" w14:textId="77777777" w:rsidR="00703172" w:rsidRPr="00036818" w:rsidRDefault="00703172" w:rsidP="00523186">
            <w:r>
              <w:t>Vol_Step23</w:t>
            </w:r>
          </w:p>
          <w:p w14:paraId="6EDA2462" w14:textId="77777777" w:rsidR="00703172" w:rsidRPr="00036818" w:rsidRDefault="00703172" w:rsidP="00523186">
            <w:r>
              <w:t>Vol_Step24</w:t>
            </w:r>
          </w:p>
          <w:p w14:paraId="41B2C334" w14:textId="77777777" w:rsidR="00703172" w:rsidRPr="00036818" w:rsidRDefault="00703172" w:rsidP="00523186">
            <w:r>
              <w:t>Vol_Step25</w:t>
            </w:r>
          </w:p>
          <w:p w14:paraId="01F7889F" w14:textId="77777777" w:rsidR="00703172" w:rsidRPr="00036818" w:rsidRDefault="00703172" w:rsidP="00523186">
            <w:r>
              <w:t>Vol_Step26</w:t>
            </w:r>
          </w:p>
          <w:p w14:paraId="1040F05D" w14:textId="77777777" w:rsidR="00703172" w:rsidRPr="00036818" w:rsidRDefault="00703172" w:rsidP="00523186">
            <w:r>
              <w:t>Vol_Step27</w:t>
            </w:r>
          </w:p>
          <w:p w14:paraId="2651E6E5" w14:textId="77777777" w:rsidR="00703172" w:rsidRPr="00036818" w:rsidRDefault="00703172" w:rsidP="00523186">
            <w:r>
              <w:t>Vol_Step28</w:t>
            </w:r>
          </w:p>
          <w:p w14:paraId="2F13B822" w14:textId="77777777" w:rsidR="00703172" w:rsidRPr="00036818" w:rsidRDefault="00703172" w:rsidP="00523186">
            <w:r>
              <w:t>Vol_Step29</w:t>
            </w:r>
          </w:p>
          <w:p w14:paraId="228BBB22" w14:textId="77777777" w:rsidR="00703172" w:rsidRPr="00036818" w:rsidRDefault="00703172" w:rsidP="00523186">
            <w:r>
              <w:t>Vol_Step30</w:t>
            </w:r>
          </w:p>
        </w:tc>
      </w:tr>
      <w:tr w:rsidR="00534E51" w:rsidRPr="00717330" w14:paraId="54FE1CE1" w14:textId="77777777" w:rsidTr="00A654A1">
        <w:trPr>
          <w:trHeight w:val="252"/>
          <w:jc w:val="center"/>
        </w:trPr>
        <w:tc>
          <w:tcPr>
            <w:tcW w:w="1291" w:type="dxa"/>
            <w:vMerge w:val="restart"/>
            <w:vAlign w:val="center"/>
          </w:tcPr>
          <w:p w14:paraId="64225652" w14:textId="77777777" w:rsidR="00534E51" w:rsidRDefault="00534E51" w:rsidP="007C1945">
            <w:pPr>
              <w:rPr>
                <w:rFonts w:cs="Arial"/>
              </w:rPr>
            </w:pPr>
            <w:r>
              <w:rPr>
                <w:rFonts w:cs="Arial"/>
              </w:rPr>
              <w:t>Phone_Vol_Updated</w:t>
            </w:r>
          </w:p>
        </w:tc>
        <w:tc>
          <w:tcPr>
            <w:tcW w:w="1794" w:type="dxa"/>
            <w:vAlign w:val="center"/>
          </w:tcPr>
          <w:p w14:paraId="14567DCE"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5524FE88" w14:textId="77777777" w:rsidR="00534E51" w:rsidRDefault="00534E51" w:rsidP="007C1945">
            <w:pPr>
              <w:overflowPunct/>
              <w:autoSpaceDE/>
              <w:autoSpaceDN/>
              <w:adjustRightInd/>
              <w:textAlignment w:val="auto"/>
              <w:rPr>
                <w:rFonts w:cs="Arial"/>
              </w:rPr>
            </w:pPr>
            <w:r>
              <w:rPr>
                <w:rFonts w:cs="Arial"/>
              </w:rPr>
              <w:t>Signal indicates if phone volume was updated because of a user activated event in full cabin mode</w:t>
            </w:r>
          </w:p>
        </w:tc>
        <w:tc>
          <w:tcPr>
            <w:tcW w:w="2431" w:type="dxa"/>
            <w:vAlign w:val="center"/>
          </w:tcPr>
          <w:p w14:paraId="0745982D" w14:textId="77777777" w:rsidR="00703172" w:rsidRPr="00036818" w:rsidRDefault="00703172" w:rsidP="00523186">
            <w:r>
              <w:t>Updated</w:t>
            </w:r>
          </w:p>
          <w:p w14:paraId="13EBB7FD" w14:textId="77777777" w:rsidR="00703172" w:rsidRPr="00036818" w:rsidRDefault="00703172" w:rsidP="00523186">
            <w:r>
              <w:t>NoUpdate</w:t>
            </w:r>
          </w:p>
        </w:tc>
      </w:tr>
      <w:tr w:rsidR="00534E51" w:rsidRPr="00717330" w14:paraId="54BFE32E" w14:textId="77777777" w:rsidTr="00A654A1">
        <w:trPr>
          <w:trHeight w:val="252"/>
          <w:jc w:val="center"/>
        </w:trPr>
        <w:tc>
          <w:tcPr>
            <w:tcW w:w="1291" w:type="dxa"/>
            <w:vMerge/>
            <w:vAlign w:val="center"/>
          </w:tcPr>
          <w:p w14:paraId="33A6D7E1" w14:textId="77777777" w:rsidR="00534E51" w:rsidRDefault="00534E51" w:rsidP="007C1945">
            <w:pPr>
              <w:rPr>
                <w:rFonts w:cs="Arial"/>
              </w:rPr>
            </w:pPr>
          </w:p>
        </w:tc>
        <w:tc>
          <w:tcPr>
            <w:tcW w:w="1794" w:type="dxa"/>
            <w:vAlign w:val="center"/>
          </w:tcPr>
          <w:p w14:paraId="22B49B0C"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05ACD9B4" w14:textId="77777777" w:rsidR="00534E51" w:rsidRDefault="00534E51" w:rsidP="007C1945">
            <w:pPr>
              <w:overflowPunct/>
              <w:autoSpaceDE/>
              <w:autoSpaceDN/>
              <w:adjustRightInd/>
              <w:textAlignment w:val="auto"/>
              <w:rPr>
                <w:rFonts w:cs="Arial"/>
              </w:rPr>
            </w:pPr>
            <w:r>
              <w:rPr>
                <w:rFonts w:cs="Arial"/>
              </w:rPr>
              <w:t>Signal indicates if phone volume was updated because of a user activated event in full cabin mode</w:t>
            </w:r>
          </w:p>
        </w:tc>
        <w:tc>
          <w:tcPr>
            <w:tcW w:w="2431" w:type="dxa"/>
            <w:vAlign w:val="center"/>
          </w:tcPr>
          <w:p w14:paraId="532886A9" w14:textId="77777777" w:rsidR="00703172" w:rsidRPr="00036818" w:rsidRDefault="00703172" w:rsidP="00523186">
            <w:r>
              <w:t>Updated</w:t>
            </w:r>
          </w:p>
          <w:p w14:paraId="54C2EB0B" w14:textId="77777777" w:rsidR="00703172" w:rsidRPr="00036818" w:rsidRDefault="00703172" w:rsidP="00523186">
            <w:r>
              <w:t>NoUpdate</w:t>
            </w:r>
          </w:p>
        </w:tc>
      </w:tr>
      <w:tr w:rsidR="00534E51" w:rsidRPr="00717330" w14:paraId="6D47516F" w14:textId="77777777" w:rsidTr="00A654A1">
        <w:trPr>
          <w:trHeight w:val="252"/>
          <w:jc w:val="center"/>
        </w:trPr>
        <w:tc>
          <w:tcPr>
            <w:tcW w:w="1291" w:type="dxa"/>
            <w:vMerge w:val="restart"/>
            <w:vAlign w:val="center"/>
          </w:tcPr>
          <w:p w14:paraId="607B41E9" w14:textId="77777777" w:rsidR="00534E51" w:rsidRDefault="00534E51" w:rsidP="007C1945">
            <w:pPr>
              <w:rPr>
                <w:rFonts w:cs="Arial"/>
              </w:rPr>
            </w:pPr>
            <w:r>
              <w:rPr>
                <w:rFonts w:cs="Arial"/>
              </w:rPr>
              <w:t>PlayAudio_Req</w:t>
            </w:r>
          </w:p>
        </w:tc>
        <w:tc>
          <w:tcPr>
            <w:tcW w:w="1794" w:type="dxa"/>
            <w:vAlign w:val="center"/>
          </w:tcPr>
          <w:p w14:paraId="739C7E8E"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55AFF18A" w14:textId="77777777" w:rsidR="00534E51" w:rsidRDefault="00534E51" w:rsidP="007C1945">
            <w:pPr>
              <w:overflowPunct/>
              <w:autoSpaceDE/>
              <w:autoSpaceDN/>
              <w:adjustRightInd/>
              <w:textAlignment w:val="auto"/>
              <w:rPr>
                <w:rFonts w:cs="Arial"/>
              </w:rPr>
            </w:pPr>
            <w:r>
              <w:rPr>
                <w:rFonts w:cs="Arial"/>
              </w:rPr>
              <w:t>Internal Signal for Play Audio Req</w:t>
            </w:r>
          </w:p>
        </w:tc>
        <w:tc>
          <w:tcPr>
            <w:tcW w:w="2431" w:type="dxa"/>
            <w:vAlign w:val="center"/>
          </w:tcPr>
          <w:p w14:paraId="59D220F6" w14:textId="77777777" w:rsidR="00CF6E20" w:rsidRDefault="00CF6E20"/>
        </w:tc>
      </w:tr>
      <w:tr w:rsidR="00534E51" w:rsidRPr="00717330" w14:paraId="6402CD7A" w14:textId="77777777" w:rsidTr="00A654A1">
        <w:trPr>
          <w:trHeight w:val="252"/>
          <w:jc w:val="center"/>
        </w:trPr>
        <w:tc>
          <w:tcPr>
            <w:tcW w:w="1291" w:type="dxa"/>
            <w:vMerge/>
            <w:vAlign w:val="center"/>
          </w:tcPr>
          <w:p w14:paraId="640C07E2" w14:textId="77777777" w:rsidR="00534E51" w:rsidRDefault="00534E51" w:rsidP="007C1945">
            <w:pPr>
              <w:rPr>
                <w:rFonts w:cs="Arial"/>
              </w:rPr>
            </w:pPr>
          </w:p>
        </w:tc>
        <w:tc>
          <w:tcPr>
            <w:tcW w:w="1794" w:type="dxa"/>
            <w:vAlign w:val="center"/>
          </w:tcPr>
          <w:p w14:paraId="3C974CFB" w14:textId="77777777" w:rsidR="00534E51" w:rsidRDefault="00534E51" w:rsidP="007C1945">
            <w:pPr>
              <w:overflowPunct/>
              <w:autoSpaceDE/>
              <w:autoSpaceDN/>
              <w:adjustRightInd/>
              <w:textAlignment w:val="auto"/>
              <w:rPr>
                <w:rFonts w:cs="Arial"/>
              </w:rPr>
            </w:pPr>
            <w:r>
              <w:rPr>
                <w:rFonts w:cs="Arial"/>
              </w:rPr>
              <w:t>OF5_p2 (Amplifier) To OF4_p1 (Headrest/Cabin Speakers)</w:t>
            </w:r>
          </w:p>
        </w:tc>
        <w:tc>
          <w:tcPr>
            <w:tcW w:w="4829" w:type="dxa"/>
            <w:vAlign w:val="center"/>
          </w:tcPr>
          <w:p w14:paraId="137117E5" w14:textId="77777777" w:rsidR="00534E51" w:rsidRDefault="00534E51" w:rsidP="007C1945">
            <w:pPr>
              <w:overflowPunct/>
              <w:autoSpaceDE/>
              <w:autoSpaceDN/>
              <w:adjustRightInd/>
              <w:textAlignment w:val="auto"/>
              <w:rPr>
                <w:rFonts w:cs="Arial"/>
              </w:rPr>
            </w:pPr>
            <w:r>
              <w:rPr>
                <w:rFonts w:cs="Arial"/>
              </w:rPr>
              <w:t>Internal Signal for Play Audio Req</w:t>
            </w:r>
          </w:p>
        </w:tc>
        <w:tc>
          <w:tcPr>
            <w:tcW w:w="2431" w:type="dxa"/>
            <w:vAlign w:val="center"/>
          </w:tcPr>
          <w:p w14:paraId="74AE7671" w14:textId="77777777" w:rsidR="00CF6E20" w:rsidRDefault="00CF6E20"/>
        </w:tc>
      </w:tr>
      <w:tr w:rsidR="00534E51" w:rsidRPr="00717330" w14:paraId="4EE18E4E" w14:textId="77777777" w:rsidTr="00A654A1">
        <w:trPr>
          <w:trHeight w:val="252"/>
          <w:jc w:val="center"/>
        </w:trPr>
        <w:tc>
          <w:tcPr>
            <w:tcW w:w="1291" w:type="dxa"/>
            <w:vMerge w:val="restart"/>
            <w:vAlign w:val="center"/>
          </w:tcPr>
          <w:p w14:paraId="5A91A80C" w14:textId="77777777" w:rsidR="00534E51" w:rsidRDefault="00534E51" w:rsidP="007C1945">
            <w:pPr>
              <w:rPr>
                <w:rFonts w:cs="Arial"/>
              </w:rPr>
            </w:pPr>
            <w:r>
              <w:rPr>
                <w:rFonts w:cs="Arial"/>
              </w:rPr>
              <w:t>Prompt_Vol_Level</w:t>
            </w:r>
          </w:p>
        </w:tc>
        <w:tc>
          <w:tcPr>
            <w:tcW w:w="1794" w:type="dxa"/>
            <w:vAlign w:val="center"/>
          </w:tcPr>
          <w:p w14:paraId="20E8AF53"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199ACA43" w14:textId="77777777" w:rsidR="00534E51" w:rsidRDefault="00534E51" w:rsidP="007C1945">
            <w:pPr>
              <w:overflowPunct/>
              <w:autoSpaceDE/>
              <w:autoSpaceDN/>
              <w:adjustRightInd/>
              <w:textAlignment w:val="auto"/>
              <w:rPr>
                <w:rFonts w:cs="Arial"/>
              </w:rPr>
            </w:pPr>
            <w:r>
              <w:rPr>
                <w:rFonts w:cs="Arial"/>
              </w:rPr>
              <w:t>Signal for Prompt volume in full cabin mode</w:t>
            </w:r>
          </w:p>
        </w:tc>
        <w:tc>
          <w:tcPr>
            <w:tcW w:w="2431" w:type="dxa"/>
            <w:vAlign w:val="center"/>
          </w:tcPr>
          <w:p w14:paraId="624E2E46" w14:textId="77777777" w:rsidR="00703172" w:rsidRPr="00036818" w:rsidRDefault="00703172" w:rsidP="00523186">
            <w:r>
              <w:t>NoVolume</w:t>
            </w:r>
          </w:p>
          <w:p w14:paraId="6C522DA3" w14:textId="77777777" w:rsidR="00703172" w:rsidRPr="00036818" w:rsidRDefault="00703172" w:rsidP="00523186">
            <w:r>
              <w:t>Vol_Step1</w:t>
            </w:r>
          </w:p>
          <w:p w14:paraId="27ADA9DF" w14:textId="77777777" w:rsidR="00703172" w:rsidRPr="00036818" w:rsidRDefault="00703172" w:rsidP="00523186">
            <w:r>
              <w:t>Vol_Step2</w:t>
            </w:r>
          </w:p>
          <w:p w14:paraId="4C5A99F7" w14:textId="77777777" w:rsidR="00703172" w:rsidRPr="00036818" w:rsidRDefault="00703172" w:rsidP="00523186">
            <w:r>
              <w:t>Vol_Step3</w:t>
            </w:r>
          </w:p>
          <w:p w14:paraId="4AD17D49" w14:textId="77777777" w:rsidR="00703172" w:rsidRPr="00036818" w:rsidRDefault="00703172" w:rsidP="00523186">
            <w:r>
              <w:t>Vol_Step4</w:t>
            </w:r>
          </w:p>
          <w:p w14:paraId="61C02A37" w14:textId="77777777" w:rsidR="00703172" w:rsidRPr="00036818" w:rsidRDefault="00703172" w:rsidP="00523186">
            <w:r>
              <w:t>Vol_Step5</w:t>
            </w:r>
          </w:p>
          <w:p w14:paraId="242071E0" w14:textId="77777777" w:rsidR="00703172" w:rsidRPr="00036818" w:rsidRDefault="00703172" w:rsidP="00523186">
            <w:r>
              <w:t>Vol_Step6</w:t>
            </w:r>
          </w:p>
          <w:p w14:paraId="0BBD5573" w14:textId="77777777" w:rsidR="00703172" w:rsidRPr="00036818" w:rsidRDefault="00703172" w:rsidP="00523186">
            <w:r>
              <w:t>Vol_Step7</w:t>
            </w:r>
          </w:p>
          <w:p w14:paraId="7983E3A8" w14:textId="77777777" w:rsidR="00703172" w:rsidRPr="00036818" w:rsidRDefault="00703172" w:rsidP="00523186">
            <w:r>
              <w:t>Vol_Step8</w:t>
            </w:r>
          </w:p>
          <w:p w14:paraId="53C19DCA" w14:textId="77777777" w:rsidR="00703172" w:rsidRPr="00036818" w:rsidRDefault="00703172" w:rsidP="00523186">
            <w:r>
              <w:t>Vol_Step9</w:t>
            </w:r>
          </w:p>
          <w:p w14:paraId="45CF2EAA" w14:textId="77777777" w:rsidR="00703172" w:rsidRPr="00036818" w:rsidRDefault="00703172" w:rsidP="00523186">
            <w:r>
              <w:t>Vol_Step10</w:t>
            </w:r>
          </w:p>
          <w:p w14:paraId="383E1942" w14:textId="77777777" w:rsidR="00703172" w:rsidRPr="00036818" w:rsidRDefault="00703172" w:rsidP="00523186">
            <w:r>
              <w:t>Vol_Step11</w:t>
            </w:r>
          </w:p>
          <w:p w14:paraId="415BC93A" w14:textId="77777777" w:rsidR="00703172" w:rsidRPr="00036818" w:rsidRDefault="00703172" w:rsidP="00523186">
            <w:r>
              <w:t>Vol_Step12</w:t>
            </w:r>
          </w:p>
          <w:p w14:paraId="79437E26" w14:textId="77777777" w:rsidR="00703172" w:rsidRPr="00036818" w:rsidRDefault="00703172" w:rsidP="00523186">
            <w:r>
              <w:t>Vol_Step13</w:t>
            </w:r>
          </w:p>
          <w:p w14:paraId="2D4B6DF8" w14:textId="77777777" w:rsidR="00703172" w:rsidRPr="00036818" w:rsidRDefault="00703172" w:rsidP="00523186">
            <w:r>
              <w:t>Vol_Step14</w:t>
            </w:r>
          </w:p>
          <w:p w14:paraId="41C687CE" w14:textId="77777777" w:rsidR="00703172" w:rsidRPr="00036818" w:rsidRDefault="00703172" w:rsidP="00523186">
            <w:r>
              <w:t>Vol_Step15</w:t>
            </w:r>
          </w:p>
          <w:p w14:paraId="7854B2F6" w14:textId="77777777" w:rsidR="00703172" w:rsidRPr="00036818" w:rsidRDefault="00703172" w:rsidP="00523186">
            <w:r>
              <w:t>Vol_Step16</w:t>
            </w:r>
          </w:p>
          <w:p w14:paraId="6462925B" w14:textId="77777777" w:rsidR="00703172" w:rsidRPr="00036818" w:rsidRDefault="00703172" w:rsidP="00523186">
            <w:r>
              <w:t>Vol_Step17</w:t>
            </w:r>
          </w:p>
          <w:p w14:paraId="3495AB2A" w14:textId="77777777" w:rsidR="00703172" w:rsidRPr="00036818" w:rsidRDefault="00703172" w:rsidP="00523186">
            <w:r>
              <w:t>Vol_Step18</w:t>
            </w:r>
          </w:p>
          <w:p w14:paraId="6CD438A1" w14:textId="77777777" w:rsidR="00703172" w:rsidRPr="00036818" w:rsidRDefault="00703172" w:rsidP="00523186">
            <w:r>
              <w:t>Vol_Step19</w:t>
            </w:r>
          </w:p>
          <w:p w14:paraId="248D788B" w14:textId="77777777" w:rsidR="00703172" w:rsidRPr="00036818" w:rsidRDefault="00703172" w:rsidP="00523186">
            <w:r>
              <w:t>Vol_Step20</w:t>
            </w:r>
          </w:p>
          <w:p w14:paraId="6256304E" w14:textId="77777777" w:rsidR="00703172" w:rsidRPr="00036818" w:rsidRDefault="00703172" w:rsidP="00523186">
            <w:r>
              <w:t>Vol_Step21</w:t>
            </w:r>
          </w:p>
          <w:p w14:paraId="1F8808F0" w14:textId="77777777" w:rsidR="00703172" w:rsidRPr="00036818" w:rsidRDefault="00703172" w:rsidP="00523186">
            <w:r>
              <w:t>Vol_Step22</w:t>
            </w:r>
          </w:p>
          <w:p w14:paraId="40CBA88B" w14:textId="77777777" w:rsidR="00703172" w:rsidRPr="00036818" w:rsidRDefault="00703172" w:rsidP="00523186">
            <w:r>
              <w:t>Vol_Step23</w:t>
            </w:r>
          </w:p>
          <w:p w14:paraId="600DAFAA" w14:textId="77777777" w:rsidR="00703172" w:rsidRPr="00036818" w:rsidRDefault="00703172" w:rsidP="00523186">
            <w:r>
              <w:t>Vol_Step24</w:t>
            </w:r>
          </w:p>
          <w:p w14:paraId="0818FE6E" w14:textId="77777777" w:rsidR="00703172" w:rsidRPr="00036818" w:rsidRDefault="00703172" w:rsidP="00523186">
            <w:r>
              <w:t>Vol_Step25</w:t>
            </w:r>
          </w:p>
          <w:p w14:paraId="41E56421" w14:textId="77777777" w:rsidR="00703172" w:rsidRPr="00036818" w:rsidRDefault="00703172" w:rsidP="00523186">
            <w:r>
              <w:t>Vol_Step26</w:t>
            </w:r>
          </w:p>
          <w:p w14:paraId="183F193D" w14:textId="77777777" w:rsidR="00703172" w:rsidRPr="00036818" w:rsidRDefault="00703172" w:rsidP="00523186">
            <w:r>
              <w:t>Vol_Step27</w:t>
            </w:r>
          </w:p>
          <w:p w14:paraId="47B7E511" w14:textId="77777777" w:rsidR="00703172" w:rsidRPr="00036818" w:rsidRDefault="00703172" w:rsidP="00523186">
            <w:r>
              <w:t>Vol_Step28</w:t>
            </w:r>
          </w:p>
          <w:p w14:paraId="74DBA7F2" w14:textId="77777777" w:rsidR="00703172" w:rsidRPr="00036818" w:rsidRDefault="00703172" w:rsidP="00523186">
            <w:r>
              <w:t>Vol_Step29</w:t>
            </w:r>
          </w:p>
          <w:p w14:paraId="29C6E8E6" w14:textId="77777777" w:rsidR="00703172" w:rsidRPr="00036818" w:rsidRDefault="00703172" w:rsidP="00523186">
            <w:r>
              <w:t>Vol_Step30</w:t>
            </w:r>
          </w:p>
        </w:tc>
      </w:tr>
      <w:tr w:rsidR="00534E51" w:rsidRPr="00717330" w14:paraId="45DEFFD8" w14:textId="77777777" w:rsidTr="00A654A1">
        <w:trPr>
          <w:trHeight w:val="252"/>
          <w:jc w:val="center"/>
        </w:trPr>
        <w:tc>
          <w:tcPr>
            <w:tcW w:w="1291" w:type="dxa"/>
            <w:vMerge/>
            <w:vAlign w:val="center"/>
          </w:tcPr>
          <w:p w14:paraId="3E1D1C81" w14:textId="77777777" w:rsidR="00534E51" w:rsidRDefault="00534E51" w:rsidP="007C1945">
            <w:pPr>
              <w:rPr>
                <w:rFonts w:cs="Arial"/>
              </w:rPr>
            </w:pPr>
          </w:p>
        </w:tc>
        <w:tc>
          <w:tcPr>
            <w:tcW w:w="1794" w:type="dxa"/>
            <w:vAlign w:val="center"/>
          </w:tcPr>
          <w:p w14:paraId="7DDB565A"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628CC490" w14:textId="77777777" w:rsidR="00534E51" w:rsidRDefault="00534E51" w:rsidP="007C1945">
            <w:pPr>
              <w:overflowPunct/>
              <w:autoSpaceDE/>
              <w:autoSpaceDN/>
              <w:adjustRightInd/>
              <w:textAlignment w:val="auto"/>
              <w:rPr>
                <w:rFonts w:cs="Arial"/>
              </w:rPr>
            </w:pPr>
            <w:r>
              <w:rPr>
                <w:rFonts w:cs="Arial"/>
              </w:rPr>
              <w:t>Signal for Prompt volume in full cabin mode</w:t>
            </w:r>
          </w:p>
        </w:tc>
        <w:tc>
          <w:tcPr>
            <w:tcW w:w="2431" w:type="dxa"/>
            <w:vAlign w:val="center"/>
          </w:tcPr>
          <w:p w14:paraId="4D5DAA8B" w14:textId="77777777" w:rsidR="00703172" w:rsidRPr="00036818" w:rsidRDefault="00703172" w:rsidP="00523186">
            <w:r>
              <w:t>NoVolume</w:t>
            </w:r>
          </w:p>
          <w:p w14:paraId="1D64755C" w14:textId="77777777" w:rsidR="00703172" w:rsidRPr="00036818" w:rsidRDefault="00703172" w:rsidP="00523186">
            <w:r>
              <w:t>Vol_Step1</w:t>
            </w:r>
          </w:p>
          <w:p w14:paraId="31F6FC40" w14:textId="77777777" w:rsidR="00703172" w:rsidRPr="00036818" w:rsidRDefault="00703172" w:rsidP="00523186">
            <w:r>
              <w:t>Vol_Step2</w:t>
            </w:r>
          </w:p>
          <w:p w14:paraId="6B37F512" w14:textId="77777777" w:rsidR="00703172" w:rsidRPr="00036818" w:rsidRDefault="00703172" w:rsidP="00523186">
            <w:r>
              <w:t>Vol_Step3</w:t>
            </w:r>
          </w:p>
          <w:p w14:paraId="5CC19ADD" w14:textId="77777777" w:rsidR="00703172" w:rsidRPr="00036818" w:rsidRDefault="00703172" w:rsidP="00523186">
            <w:r>
              <w:t>Vol_Step4</w:t>
            </w:r>
          </w:p>
          <w:p w14:paraId="0A5EFCB6" w14:textId="77777777" w:rsidR="00703172" w:rsidRPr="00036818" w:rsidRDefault="00703172" w:rsidP="00523186">
            <w:r>
              <w:t>Vol_Step5</w:t>
            </w:r>
          </w:p>
          <w:p w14:paraId="79117F39" w14:textId="77777777" w:rsidR="00703172" w:rsidRPr="00036818" w:rsidRDefault="00703172" w:rsidP="00523186">
            <w:r>
              <w:t>Vol_Step6</w:t>
            </w:r>
          </w:p>
          <w:p w14:paraId="2F4A94E2" w14:textId="77777777" w:rsidR="00703172" w:rsidRPr="00036818" w:rsidRDefault="00703172" w:rsidP="00523186">
            <w:r>
              <w:t>Vol_Step7</w:t>
            </w:r>
          </w:p>
          <w:p w14:paraId="5B3E8096" w14:textId="77777777" w:rsidR="00703172" w:rsidRPr="00036818" w:rsidRDefault="00703172" w:rsidP="00523186">
            <w:r>
              <w:t>Vol_Step8</w:t>
            </w:r>
          </w:p>
          <w:p w14:paraId="07D7D635" w14:textId="77777777" w:rsidR="00703172" w:rsidRPr="00036818" w:rsidRDefault="00703172" w:rsidP="00523186">
            <w:r>
              <w:t>Vol_Step9</w:t>
            </w:r>
          </w:p>
          <w:p w14:paraId="7E416F50" w14:textId="77777777" w:rsidR="00703172" w:rsidRPr="00036818" w:rsidRDefault="00703172" w:rsidP="00523186">
            <w:r>
              <w:t>Vol_Step10</w:t>
            </w:r>
          </w:p>
          <w:p w14:paraId="2F585BE1" w14:textId="77777777" w:rsidR="00703172" w:rsidRPr="00036818" w:rsidRDefault="00703172" w:rsidP="00523186">
            <w:r>
              <w:t>Vol_Step11</w:t>
            </w:r>
          </w:p>
          <w:p w14:paraId="6BC99E7A" w14:textId="77777777" w:rsidR="00703172" w:rsidRPr="00036818" w:rsidRDefault="00703172" w:rsidP="00523186">
            <w:r>
              <w:t>Vol_Step12</w:t>
            </w:r>
          </w:p>
          <w:p w14:paraId="30D1A30F" w14:textId="77777777" w:rsidR="00703172" w:rsidRPr="00036818" w:rsidRDefault="00703172" w:rsidP="00523186">
            <w:r>
              <w:t>Vol_Step13</w:t>
            </w:r>
          </w:p>
          <w:p w14:paraId="75695049" w14:textId="77777777" w:rsidR="00703172" w:rsidRPr="00036818" w:rsidRDefault="00703172" w:rsidP="00523186">
            <w:r>
              <w:t>Vol_Step14</w:t>
            </w:r>
          </w:p>
          <w:p w14:paraId="6439F88E" w14:textId="77777777" w:rsidR="00703172" w:rsidRPr="00036818" w:rsidRDefault="00703172" w:rsidP="00523186">
            <w:r>
              <w:lastRenderedPageBreak/>
              <w:t>Vol_Step15</w:t>
            </w:r>
          </w:p>
          <w:p w14:paraId="1F013921" w14:textId="77777777" w:rsidR="00703172" w:rsidRPr="00036818" w:rsidRDefault="00703172" w:rsidP="00523186">
            <w:r>
              <w:t>Vol_Step16</w:t>
            </w:r>
          </w:p>
          <w:p w14:paraId="0CF95CCA" w14:textId="77777777" w:rsidR="00703172" w:rsidRPr="00036818" w:rsidRDefault="00703172" w:rsidP="00523186">
            <w:r>
              <w:t>Vol_Step17</w:t>
            </w:r>
          </w:p>
          <w:p w14:paraId="556974E4" w14:textId="77777777" w:rsidR="00703172" w:rsidRPr="00036818" w:rsidRDefault="00703172" w:rsidP="00523186">
            <w:r>
              <w:t>Vol_Step18</w:t>
            </w:r>
          </w:p>
          <w:p w14:paraId="49B641EB" w14:textId="77777777" w:rsidR="00703172" w:rsidRPr="00036818" w:rsidRDefault="00703172" w:rsidP="00523186">
            <w:r>
              <w:t>Vol_Step19</w:t>
            </w:r>
          </w:p>
          <w:p w14:paraId="700BAE35" w14:textId="77777777" w:rsidR="00703172" w:rsidRPr="00036818" w:rsidRDefault="00703172" w:rsidP="00523186">
            <w:r>
              <w:t>Vol_Step20</w:t>
            </w:r>
          </w:p>
          <w:p w14:paraId="0B271F4B" w14:textId="77777777" w:rsidR="00703172" w:rsidRPr="00036818" w:rsidRDefault="00703172" w:rsidP="00523186">
            <w:r>
              <w:t>Vol_Step21</w:t>
            </w:r>
          </w:p>
          <w:p w14:paraId="76E8336B" w14:textId="77777777" w:rsidR="00703172" w:rsidRPr="00036818" w:rsidRDefault="00703172" w:rsidP="00523186">
            <w:r>
              <w:t>Vol_Step22</w:t>
            </w:r>
          </w:p>
          <w:p w14:paraId="45099265" w14:textId="77777777" w:rsidR="00703172" w:rsidRPr="00036818" w:rsidRDefault="00703172" w:rsidP="00523186">
            <w:r>
              <w:t>Vol_Step23</w:t>
            </w:r>
          </w:p>
          <w:p w14:paraId="1B4216B8" w14:textId="77777777" w:rsidR="00703172" w:rsidRPr="00036818" w:rsidRDefault="00703172" w:rsidP="00523186">
            <w:r>
              <w:t>Vol_Step24</w:t>
            </w:r>
          </w:p>
          <w:p w14:paraId="516E4525" w14:textId="77777777" w:rsidR="00703172" w:rsidRPr="00036818" w:rsidRDefault="00703172" w:rsidP="00523186">
            <w:r>
              <w:t>Vol_Step25</w:t>
            </w:r>
          </w:p>
          <w:p w14:paraId="0E5F6E0B" w14:textId="77777777" w:rsidR="00703172" w:rsidRPr="00036818" w:rsidRDefault="00703172" w:rsidP="00523186">
            <w:r>
              <w:t>Vol_Step26</w:t>
            </w:r>
          </w:p>
          <w:p w14:paraId="7E0D480D" w14:textId="77777777" w:rsidR="00703172" w:rsidRPr="00036818" w:rsidRDefault="00703172" w:rsidP="00523186">
            <w:r>
              <w:t>Vol_Step27</w:t>
            </w:r>
          </w:p>
          <w:p w14:paraId="5E92136E" w14:textId="77777777" w:rsidR="00703172" w:rsidRPr="00036818" w:rsidRDefault="00703172" w:rsidP="00523186">
            <w:r>
              <w:t>Vol_Step28</w:t>
            </w:r>
          </w:p>
          <w:p w14:paraId="250054C7" w14:textId="77777777" w:rsidR="00703172" w:rsidRPr="00036818" w:rsidRDefault="00703172" w:rsidP="00523186">
            <w:r>
              <w:t>Vol_Step29</w:t>
            </w:r>
          </w:p>
          <w:p w14:paraId="18C12CC3" w14:textId="77777777" w:rsidR="00703172" w:rsidRPr="00036818" w:rsidRDefault="00703172" w:rsidP="00523186">
            <w:r>
              <w:t>Vol_Step30</w:t>
            </w:r>
          </w:p>
        </w:tc>
      </w:tr>
      <w:tr w:rsidR="00534E51" w:rsidRPr="00717330" w14:paraId="65EFF282" w14:textId="77777777" w:rsidTr="00A654A1">
        <w:trPr>
          <w:trHeight w:val="252"/>
          <w:jc w:val="center"/>
        </w:trPr>
        <w:tc>
          <w:tcPr>
            <w:tcW w:w="1291" w:type="dxa"/>
            <w:vMerge w:val="restart"/>
            <w:vAlign w:val="center"/>
          </w:tcPr>
          <w:p w14:paraId="1709D47E" w14:textId="77777777" w:rsidR="00534E51" w:rsidRDefault="00534E51" w:rsidP="007C1945">
            <w:pPr>
              <w:rPr>
                <w:rFonts w:cs="Arial"/>
              </w:rPr>
            </w:pPr>
            <w:r>
              <w:rPr>
                <w:rFonts w:cs="Arial"/>
              </w:rPr>
              <w:lastRenderedPageBreak/>
              <w:t>Prompt_Vol_Level_Zone</w:t>
            </w:r>
          </w:p>
        </w:tc>
        <w:tc>
          <w:tcPr>
            <w:tcW w:w="1794" w:type="dxa"/>
            <w:vAlign w:val="center"/>
          </w:tcPr>
          <w:p w14:paraId="6F29A323"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2B646CDA" w14:textId="77777777" w:rsidR="00534E51" w:rsidRDefault="00534E51" w:rsidP="007C1945">
            <w:pPr>
              <w:overflowPunct/>
              <w:autoSpaceDE/>
              <w:autoSpaceDN/>
              <w:adjustRightInd/>
              <w:textAlignment w:val="auto"/>
              <w:rPr>
                <w:rFonts w:cs="Arial"/>
              </w:rPr>
            </w:pPr>
            <w:r>
              <w:rPr>
                <w:rFonts w:cs="Arial"/>
              </w:rPr>
              <w:t>Signal is for the Prompt volume in Zone 1 to Zone 6.</w:t>
            </w:r>
          </w:p>
        </w:tc>
        <w:tc>
          <w:tcPr>
            <w:tcW w:w="2431" w:type="dxa"/>
            <w:vAlign w:val="center"/>
          </w:tcPr>
          <w:p w14:paraId="46B0B9D7" w14:textId="77777777" w:rsidR="00703172" w:rsidRPr="00036818" w:rsidRDefault="00703172" w:rsidP="00523186">
            <w:r>
              <w:t>NoVolume</w:t>
            </w:r>
          </w:p>
          <w:p w14:paraId="04D6545C" w14:textId="77777777" w:rsidR="00703172" w:rsidRPr="00036818" w:rsidRDefault="00703172" w:rsidP="00523186">
            <w:r>
              <w:t>Vol_Step1</w:t>
            </w:r>
          </w:p>
          <w:p w14:paraId="2D6F0C70" w14:textId="77777777" w:rsidR="00703172" w:rsidRPr="00036818" w:rsidRDefault="00703172" w:rsidP="00523186">
            <w:r>
              <w:t>Vol_Step2</w:t>
            </w:r>
          </w:p>
          <w:p w14:paraId="183CF550" w14:textId="77777777" w:rsidR="00703172" w:rsidRPr="00036818" w:rsidRDefault="00703172" w:rsidP="00523186">
            <w:r>
              <w:t>Vol_Step3</w:t>
            </w:r>
          </w:p>
          <w:p w14:paraId="759BC29E" w14:textId="77777777" w:rsidR="00703172" w:rsidRPr="00036818" w:rsidRDefault="00703172" w:rsidP="00523186">
            <w:r>
              <w:t>Vol_Step4</w:t>
            </w:r>
          </w:p>
          <w:p w14:paraId="73862F51" w14:textId="77777777" w:rsidR="00703172" w:rsidRPr="00036818" w:rsidRDefault="00703172" w:rsidP="00523186">
            <w:r>
              <w:t>Vol_Step5</w:t>
            </w:r>
          </w:p>
          <w:p w14:paraId="7DD22371" w14:textId="77777777" w:rsidR="00703172" w:rsidRPr="00036818" w:rsidRDefault="00703172" w:rsidP="00523186">
            <w:r>
              <w:t>Vol_Step6</w:t>
            </w:r>
          </w:p>
          <w:p w14:paraId="01A6B159" w14:textId="77777777" w:rsidR="00703172" w:rsidRPr="00036818" w:rsidRDefault="00703172" w:rsidP="00523186">
            <w:r>
              <w:t>Vol_Step7</w:t>
            </w:r>
          </w:p>
          <w:p w14:paraId="72EE4A38" w14:textId="77777777" w:rsidR="00703172" w:rsidRPr="00036818" w:rsidRDefault="00703172" w:rsidP="00523186">
            <w:r>
              <w:t>Vol_Step8</w:t>
            </w:r>
          </w:p>
          <w:p w14:paraId="3AA22A9A" w14:textId="77777777" w:rsidR="00703172" w:rsidRPr="00036818" w:rsidRDefault="00703172" w:rsidP="00523186">
            <w:r>
              <w:t>Vol_Step9</w:t>
            </w:r>
          </w:p>
          <w:p w14:paraId="7A49164E" w14:textId="77777777" w:rsidR="00703172" w:rsidRPr="00036818" w:rsidRDefault="00703172" w:rsidP="00523186">
            <w:r>
              <w:t>Vol_Step10</w:t>
            </w:r>
          </w:p>
          <w:p w14:paraId="60E9AFA9" w14:textId="77777777" w:rsidR="00703172" w:rsidRPr="00036818" w:rsidRDefault="00703172" w:rsidP="00523186">
            <w:r>
              <w:t>Vol_Step11</w:t>
            </w:r>
          </w:p>
          <w:p w14:paraId="0004D405" w14:textId="77777777" w:rsidR="00703172" w:rsidRPr="00036818" w:rsidRDefault="00703172" w:rsidP="00523186">
            <w:r>
              <w:t>Vol_Step12</w:t>
            </w:r>
          </w:p>
          <w:p w14:paraId="54466D53" w14:textId="77777777" w:rsidR="00703172" w:rsidRPr="00036818" w:rsidRDefault="00703172" w:rsidP="00523186">
            <w:r>
              <w:t>Vol_Step13</w:t>
            </w:r>
          </w:p>
          <w:p w14:paraId="2CDCFB1F" w14:textId="77777777" w:rsidR="00703172" w:rsidRPr="00036818" w:rsidRDefault="00703172" w:rsidP="00523186">
            <w:r>
              <w:t>Vol_Step14</w:t>
            </w:r>
          </w:p>
          <w:p w14:paraId="349AA02A" w14:textId="77777777" w:rsidR="00703172" w:rsidRPr="00036818" w:rsidRDefault="00703172" w:rsidP="00523186">
            <w:r>
              <w:t>Vol_Step15</w:t>
            </w:r>
          </w:p>
          <w:p w14:paraId="2AFF452C" w14:textId="77777777" w:rsidR="00703172" w:rsidRPr="00036818" w:rsidRDefault="00703172" w:rsidP="00523186">
            <w:r>
              <w:t>Vol_Step16</w:t>
            </w:r>
          </w:p>
          <w:p w14:paraId="1E0D81A0" w14:textId="77777777" w:rsidR="00703172" w:rsidRPr="00036818" w:rsidRDefault="00703172" w:rsidP="00523186">
            <w:r>
              <w:t>Vol_Step17</w:t>
            </w:r>
          </w:p>
          <w:p w14:paraId="0732AC66" w14:textId="77777777" w:rsidR="00703172" w:rsidRPr="00036818" w:rsidRDefault="00703172" w:rsidP="00523186">
            <w:r>
              <w:t>Vol_Step18</w:t>
            </w:r>
          </w:p>
          <w:p w14:paraId="3E0C6D4B" w14:textId="77777777" w:rsidR="00703172" w:rsidRPr="00036818" w:rsidRDefault="00703172" w:rsidP="00523186">
            <w:r>
              <w:t>Vol_Step19</w:t>
            </w:r>
          </w:p>
          <w:p w14:paraId="7DC99E79" w14:textId="77777777" w:rsidR="00703172" w:rsidRPr="00036818" w:rsidRDefault="00703172" w:rsidP="00523186">
            <w:r>
              <w:t>Vol_Step20</w:t>
            </w:r>
          </w:p>
          <w:p w14:paraId="3AD18C0E" w14:textId="77777777" w:rsidR="00703172" w:rsidRPr="00036818" w:rsidRDefault="00703172" w:rsidP="00523186">
            <w:r>
              <w:t>Vol_Step21</w:t>
            </w:r>
          </w:p>
          <w:p w14:paraId="13F6D7EB" w14:textId="77777777" w:rsidR="00703172" w:rsidRPr="00036818" w:rsidRDefault="00703172" w:rsidP="00523186">
            <w:r>
              <w:t>Vol_Step22</w:t>
            </w:r>
          </w:p>
          <w:p w14:paraId="7FC61C3F" w14:textId="77777777" w:rsidR="00703172" w:rsidRPr="00036818" w:rsidRDefault="00703172" w:rsidP="00523186">
            <w:r>
              <w:t>Vol_Step23</w:t>
            </w:r>
          </w:p>
          <w:p w14:paraId="6E36A0D5" w14:textId="77777777" w:rsidR="00703172" w:rsidRPr="00036818" w:rsidRDefault="00703172" w:rsidP="00523186">
            <w:r>
              <w:t>Vol_Step24</w:t>
            </w:r>
          </w:p>
          <w:p w14:paraId="40C506A3" w14:textId="77777777" w:rsidR="00703172" w:rsidRPr="00036818" w:rsidRDefault="00703172" w:rsidP="00523186">
            <w:r>
              <w:t>Vol_Step25</w:t>
            </w:r>
          </w:p>
          <w:p w14:paraId="619C6D69" w14:textId="77777777" w:rsidR="00703172" w:rsidRPr="00036818" w:rsidRDefault="00703172" w:rsidP="00523186">
            <w:r>
              <w:t>Vol_Step26</w:t>
            </w:r>
          </w:p>
          <w:p w14:paraId="491E38F3" w14:textId="77777777" w:rsidR="00703172" w:rsidRPr="00036818" w:rsidRDefault="00703172" w:rsidP="00523186">
            <w:r>
              <w:t>Vol_Step27</w:t>
            </w:r>
          </w:p>
          <w:p w14:paraId="277B9A05" w14:textId="77777777" w:rsidR="00703172" w:rsidRPr="00036818" w:rsidRDefault="00703172" w:rsidP="00523186">
            <w:r>
              <w:t>Vol_Step28</w:t>
            </w:r>
          </w:p>
          <w:p w14:paraId="4BD08031" w14:textId="77777777" w:rsidR="00703172" w:rsidRPr="00036818" w:rsidRDefault="00703172" w:rsidP="00523186">
            <w:r>
              <w:t>Vol_Step29</w:t>
            </w:r>
          </w:p>
          <w:p w14:paraId="18D2B17E" w14:textId="77777777" w:rsidR="00703172" w:rsidRPr="00036818" w:rsidRDefault="00703172" w:rsidP="00523186">
            <w:r>
              <w:t>Vol_Step30</w:t>
            </w:r>
          </w:p>
        </w:tc>
      </w:tr>
      <w:tr w:rsidR="00534E51" w:rsidRPr="00717330" w14:paraId="63E9DAAB" w14:textId="77777777" w:rsidTr="00A654A1">
        <w:trPr>
          <w:trHeight w:val="252"/>
          <w:jc w:val="center"/>
        </w:trPr>
        <w:tc>
          <w:tcPr>
            <w:tcW w:w="1291" w:type="dxa"/>
            <w:vMerge/>
            <w:vAlign w:val="center"/>
          </w:tcPr>
          <w:p w14:paraId="413746DC" w14:textId="77777777" w:rsidR="00534E51" w:rsidRDefault="00534E51" w:rsidP="007C1945">
            <w:pPr>
              <w:rPr>
                <w:rFonts w:cs="Arial"/>
              </w:rPr>
            </w:pPr>
          </w:p>
        </w:tc>
        <w:tc>
          <w:tcPr>
            <w:tcW w:w="1794" w:type="dxa"/>
            <w:vAlign w:val="center"/>
          </w:tcPr>
          <w:p w14:paraId="00A63367"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030EA2DB" w14:textId="77777777" w:rsidR="00534E51" w:rsidRDefault="00534E51" w:rsidP="007C1945">
            <w:pPr>
              <w:overflowPunct/>
              <w:autoSpaceDE/>
              <w:autoSpaceDN/>
              <w:adjustRightInd/>
              <w:textAlignment w:val="auto"/>
              <w:rPr>
                <w:rFonts w:cs="Arial"/>
              </w:rPr>
            </w:pPr>
            <w:r>
              <w:rPr>
                <w:rFonts w:cs="Arial"/>
              </w:rPr>
              <w:t>Signal is for the Prompt volume in Zone 1 to Zone 6.</w:t>
            </w:r>
          </w:p>
        </w:tc>
        <w:tc>
          <w:tcPr>
            <w:tcW w:w="2431" w:type="dxa"/>
            <w:vAlign w:val="center"/>
          </w:tcPr>
          <w:p w14:paraId="638A5405" w14:textId="77777777" w:rsidR="00703172" w:rsidRPr="00036818" w:rsidRDefault="00703172" w:rsidP="00523186">
            <w:r>
              <w:t>NoVolume</w:t>
            </w:r>
          </w:p>
          <w:p w14:paraId="4CC62C73" w14:textId="77777777" w:rsidR="00703172" w:rsidRPr="00036818" w:rsidRDefault="00703172" w:rsidP="00523186">
            <w:r>
              <w:t>Vol_Step1</w:t>
            </w:r>
          </w:p>
          <w:p w14:paraId="69A42732" w14:textId="77777777" w:rsidR="00703172" w:rsidRPr="00036818" w:rsidRDefault="00703172" w:rsidP="00523186">
            <w:r>
              <w:t>Vol_Step2</w:t>
            </w:r>
          </w:p>
          <w:p w14:paraId="598086D3" w14:textId="77777777" w:rsidR="00703172" w:rsidRPr="00036818" w:rsidRDefault="00703172" w:rsidP="00523186">
            <w:r>
              <w:t>Vol_Step3</w:t>
            </w:r>
          </w:p>
          <w:p w14:paraId="32C12871" w14:textId="77777777" w:rsidR="00703172" w:rsidRPr="00036818" w:rsidRDefault="00703172" w:rsidP="00523186">
            <w:r>
              <w:t>Vol_Step4</w:t>
            </w:r>
          </w:p>
          <w:p w14:paraId="37393E15" w14:textId="77777777" w:rsidR="00703172" w:rsidRPr="00036818" w:rsidRDefault="00703172" w:rsidP="00523186">
            <w:r>
              <w:t>Vol_Step5</w:t>
            </w:r>
          </w:p>
          <w:p w14:paraId="2A0F8CF6" w14:textId="77777777" w:rsidR="00703172" w:rsidRPr="00036818" w:rsidRDefault="00703172" w:rsidP="00523186">
            <w:r>
              <w:t>Vol_Step6</w:t>
            </w:r>
          </w:p>
          <w:p w14:paraId="319F9156" w14:textId="77777777" w:rsidR="00703172" w:rsidRPr="00036818" w:rsidRDefault="00703172" w:rsidP="00523186">
            <w:r>
              <w:t>Vol_Step7</w:t>
            </w:r>
          </w:p>
          <w:p w14:paraId="51974D28" w14:textId="77777777" w:rsidR="00703172" w:rsidRPr="00036818" w:rsidRDefault="00703172" w:rsidP="00523186">
            <w:r>
              <w:t>Vol_Step8</w:t>
            </w:r>
          </w:p>
          <w:p w14:paraId="3477EB39" w14:textId="77777777" w:rsidR="00703172" w:rsidRPr="00036818" w:rsidRDefault="00703172" w:rsidP="00523186">
            <w:r>
              <w:t>Vol_Step9</w:t>
            </w:r>
          </w:p>
          <w:p w14:paraId="7787AE90" w14:textId="77777777" w:rsidR="00703172" w:rsidRPr="00036818" w:rsidRDefault="00703172" w:rsidP="00523186">
            <w:r>
              <w:t>Vol_Step10</w:t>
            </w:r>
          </w:p>
          <w:p w14:paraId="2B40C7BE" w14:textId="77777777" w:rsidR="00703172" w:rsidRPr="00036818" w:rsidRDefault="00703172" w:rsidP="00523186">
            <w:r>
              <w:t>Vol_Step11</w:t>
            </w:r>
          </w:p>
          <w:p w14:paraId="6F3BA08F" w14:textId="77777777" w:rsidR="00703172" w:rsidRPr="00036818" w:rsidRDefault="00703172" w:rsidP="00523186">
            <w:r>
              <w:lastRenderedPageBreak/>
              <w:t>Vol_Step12</w:t>
            </w:r>
          </w:p>
          <w:p w14:paraId="5D8B744D" w14:textId="77777777" w:rsidR="00703172" w:rsidRPr="00036818" w:rsidRDefault="00703172" w:rsidP="00523186">
            <w:r>
              <w:t>Vol_Step13</w:t>
            </w:r>
          </w:p>
          <w:p w14:paraId="49F98C9B" w14:textId="77777777" w:rsidR="00703172" w:rsidRPr="00036818" w:rsidRDefault="00703172" w:rsidP="00523186">
            <w:r>
              <w:t>Vol_Step14</w:t>
            </w:r>
          </w:p>
          <w:p w14:paraId="0593FFF6" w14:textId="77777777" w:rsidR="00703172" w:rsidRPr="00036818" w:rsidRDefault="00703172" w:rsidP="00523186">
            <w:r>
              <w:t>Vol_Step15</w:t>
            </w:r>
          </w:p>
          <w:p w14:paraId="19CF3831" w14:textId="77777777" w:rsidR="00703172" w:rsidRPr="00036818" w:rsidRDefault="00703172" w:rsidP="00523186">
            <w:r>
              <w:t>Vol_Step16</w:t>
            </w:r>
          </w:p>
          <w:p w14:paraId="3DAB6FA4" w14:textId="77777777" w:rsidR="00703172" w:rsidRPr="00036818" w:rsidRDefault="00703172" w:rsidP="00523186">
            <w:r>
              <w:t>Vol_Step17</w:t>
            </w:r>
          </w:p>
          <w:p w14:paraId="74E6B720" w14:textId="77777777" w:rsidR="00703172" w:rsidRPr="00036818" w:rsidRDefault="00703172" w:rsidP="00523186">
            <w:r>
              <w:t>Vol_Step18</w:t>
            </w:r>
          </w:p>
          <w:p w14:paraId="520C2A94" w14:textId="77777777" w:rsidR="00703172" w:rsidRPr="00036818" w:rsidRDefault="00703172" w:rsidP="00523186">
            <w:r>
              <w:t>Vol_Step19</w:t>
            </w:r>
          </w:p>
          <w:p w14:paraId="37CA5598" w14:textId="77777777" w:rsidR="00703172" w:rsidRPr="00036818" w:rsidRDefault="00703172" w:rsidP="00523186">
            <w:r>
              <w:t>Vol_Step20</w:t>
            </w:r>
          </w:p>
          <w:p w14:paraId="68427C49" w14:textId="77777777" w:rsidR="00703172" w:rsidRPr="00036818" w:rsidRDefault="00703172" w:rsidP="00523186">
            <w:r>
              <w:t>Vol_Step21</w:t>
            </w:r>
          </w:p>
          <w:p w14:paraId="59A6F514" w14:textId="77777777" w:rsidR="00703172" w:rsidRPr="00036818" w:rsidRDefault="00703172" w:rsidP="00523186">
            <w:r>
              <w:t>Vol_Step22</w:t>
            </w:r>
          </w:p>
          <w:p w14:paraId="7514E411" w14:textId="77777777" w:rsidR="00703172" w:rsidRPr="00036818" w:rsidRDefault="00703172" w:rsidP="00523186">
            <w:r>
              <w:t>Vol_Step23</w:t>
            </w:r>
          </w:p>
          <w:p w14:paraId="3D7E5E48" w14:textId="77777777" w:rsidR="00703172" w:rsidRPr="00036818" w:rsidRDefault="00703172" w:rsidP="00523186">
            <w:r>
              <w:t>Vol_Step24</w:t>
            </w:r>
          </w:p>
          <w:p w14:paraId="33F3BE9B" w14:textId="77777777" w:rsidR="00703172" w:rsidRPr="00036818" w:rsidRDefault="00703172" w:rsidP="00523186">
            <w:r>
              <w:t>Vol_Step25</w:t>
            </w:r>
          </w:p>
          <w:p w14:paraId="28E420F8" w14:textId="77777777" w:rsidR="00703172" w:rsidRPr="00036818" w:rsidRDefault="00703172" w:rsidP="00523186">
            <w:r>
              <w:t>Vol_Step26</w:t>
            </w:r>
          </w:p>
          <w:p w14:paraId="52D189B5" w14:textId="77777777" w:rsidR="00703172" w:rsidRPr="00036818" w:rsidRDefault="00703172" w:rsidP="00523186">
            <w:r>
              <w:t>Vol_Step27</w:t>
            </w:r>
          </w:p>
          <w:p w14:paraId="4B9CC6C2" w14:textId="77777777" w:rsidR="00703172" w:rsidRPr="00036818" w:rsidRDefault="00703172" w:rsidP="00523186">
            <w:r>
              <w:t>Vol_Step28</w:t>
            </w:r>
          </w:p>
          <w:p w14:paraId="5881F0CB" w14:textId="77777777" w:rsidR="00703172" w:rsidRPr="00036818" w:rsidRDefault="00703172" w:rsidP="00523186">
            <w:r>
              <w:t>Vol_Step29</w:t>
            </w:r>
          </w:p>
          <w:p w14:paraId="0BFF804E" w14:textId="77777777" w:rsidR="00703172" w:rsidRPr="00036818" w:rsidRDefault="00703172" w:rsidP="00523186">
            <w:r>
              <w:t>Vol_Step30</w:t>
            </w:r>
          </w:p>
        </w:tc>
      </w:tr>
      <w:tr w:rsidR="00534E51" w:rsidRPr="00717330" w14:paraId="467F685E" w14:textId="77777777" w:rsidTr="00A654A1">
        <w:trPr>
          <w:trHeight w:val="252"/>
          <w:jc w:val="center"/>
        </w:trPr>
        <w:tc>
          <w:tcPr>
            <w:tcW w:w="1291" w:type="dxa"/>
            <w:vMerge w:val="restart"/>
            <w:vAlign w:val="center"/>
          </w:tcPr>
          <w:p w14:paraId="1D76C404" w14:textId="77777777" w:rsidR="00534E51" w:rsidRDefault="00534E51" w:rsidP="007C1945">
            <w:pPr>
              <w:rPr>
                <w:rFonts w:cs="Arial"/>
              </w:rPr>
            </w:pPr>
            <w:r>
              <w:rPr>
                <w:rFonts w:cs="Arial"/>
              </w:rPr>
              <w:lastRenderedPageBreak/>
              <w:t>Prompt_Vol_Updated</w:t>
            </w:r>
          </w:p>
        </w:tc>
        <w:tc>
          <w:tcPr>
            <w:tcW w:w="1794" w:type="dxa"/>
            <w:vAlign w:val="center"/>
          </w:tcPr>
          <w:p w14:paraId="704A8486"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75CAF5EC" w14:textId="77777777" w:rsidR="00534E51" w:rsidRDefault="00534E51" w:rsidP="007C1945">
            <w:pPr>
              <w:overflowPunct/>
              <w:autoSpaceDE/>
              <w:autoSpaceDN/>
              <w:adjustRightInd/>
              <w:textAlignment w:val="auto"/>
              <w:rPr>
                <w:rFonts w:cs="Arial"/>
              </w:rPr>
            </w:pPr>
            <w:r>
              <w:rPr>
                <w:rFonts w:cs="Arial"/>
              </w:rPr>
              <w:t>Signal indicates if prompt volume was updated because of a user activated event in full cabin mode</w:t>
            </w:r>
          </w:p>
        </w:tc>
        <w:tc>
          <w:tcPr>
            <w:tcW w:w="2431" w:type="dxa"/>
            <w:vAlign w:val="center"/>
          </w:tcPr>
          <w:p w14:paraId="064958A6" w14:textId="77777777" w:rsidR="00703172" w:rsidRPr="00036818" w:rsidRDefault="00703172" w:rsidP="00523186">
            <w:r>
              <w:t>Updated</w:t>
            </w:r>
          </w:p>
          <w:p w14:paraId="46DA79CC" w14:textId="77777777" w:rsidR="00703172" w:rsidRPr="00036818" w:rsidRDefault="00703172" w:rsidP="00523186">
            <w:r>
              <w:t>NoUpdate</w:t>
            </w:r>
          </w:p>
        </w:tc>
      </w:tr>
      <w:tr w:rsidR="00534E51" w:rsidRPr="00717330" w14:paraId="1694A929" w14:textId="77777777" w:rsidTr="00A654A1">
        <w:trPr>
          <w:trHeight w:val="252"/>
          <w:jc w:val="center"/>
        </w:trPr>
        <w:tc>
          <w:tcPr>
            <w:tcW w:w="1291" w:type="dxa"/>
            <w:vMerge/>
            <w:vAlign w:val="center"/>
          </w:tcPr>
          <w:p w14:paraId="20D3AF26" w14:textId="77777777" w:rsidR="00534E51" w:rsidRDefault="00534E51" w:rsidP="007C1945">
            <w:pPr>
              <w:rPr>
                <w:rFonts w:cs="Arial"/>
              </w:rPr>
            </w:pPr>
          </w:p>
        </w:tc>
        <w:tc>
          <w:tcPr>
            <w:tcW w:w="1794" w:type="dxa"/>
            <w:vAlign w:val="center"/>
          </w:tcPr>
          <w:p w14:paraId="73F305D7"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4D33FC6B" w14:textId="77777777" w:rsidR="00534E51" w:rsidRDefault="00534E51" w:rsidP="007C1945">
            <w:pPr>
              <w:overflowPunct/>
              <w:autoSpaceDE/>
              <w:autoSpaceDN/>
              <w:adjustRightInd/>
              <w:textAlignment w:val="auto"/>
              <w:rPr>
                <w:rFonts w:cs="Arial"/>
              </w:rPr>
            </w:pPr>
            <w:r>
              <w:rPr>
                <w:rFonts w:cs="Arial"/>
              </w:rPr>
              <w:t>Signal indicates if prompt volume was updated because of a user activated event in full cabin mode</w:t>
            </w:r>
          </w:p>
        </w:tc>
        <w:tc>
          <w:tcPr>
            <w:tcW w:w="2431" w:type="dxa"/>
            <w:vAlign w:val="center"/>
          </w:tcPr>
          <w:p w14:paraId="5E6783B0" w14:textId="77777777" w:rsidR="00703172" w:rsidRPr="00036818" w:rsidRDefault="00703172" w:rsidP="00523186">
            <w:r>
              <w:t>Updated</w:t>
            </w:r>
          </w:p>
          <w:p w14:paraId="4433E994" w14:textId="77777777" w:rsidR="00703172" w:rsidRPr="00036818" w:rsidRDefault="00703172" w:rsidP="00523186">
            <w:r>
              <w:t>NoUpdate</w:t>
            </w:r>
          </w:p>
        </w:tc>
      </w:tr>
      <w:tr w:rsidR="00534E51" w:rsidRPr="00717330" w14:paraId="3F624C47" w14:textId="77777777" w:rsidTr="00A654A1">
        <w:trPr>
          <w:trHeight w:val="252"/>
          <w:jc w:val="center"/>
        </w:trPr>
        <w:tc>
          <w:tcPr>
            <w:tcW w:w="1291" w:type="dxa"/>
            <w:vMerge w:val="restart"/>
            <w:vAlign w:val="center"/>
          </w:tcPr>
          <w:p w14:paraId="602A4DEE" w14:textId="77777777" w:rsidR="00534E51" w:rsidRDefault="00534E51" w:rsidP="007C1945">
            <w:pPr>
              <w:rPr>
                <w:rFonts w:cs="Arial"/>
              </w:rPr>
            </w:pPr>
            <w:r>
              <w:rPr>
                <w:rFonts w:cs="Arial"/>
              </w:rPr>
              <w:t>Prompt_Vol_Zone_Updated</w:t>
            </w:r>
          </w:p>
        </w:tc>
        <w:tc>
          <w:tcPr>
            <w:tcW w:w="1794" w:type="dxa"/>
            <w:vAlign w:val="center"/>
          </w:tcPr>
          <w:p w14:paraId="51FC7A9A"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5DF8494C" w14:textId="77777777" w:rsidR="00534E51" w:rsidRDefault="00534E51" w:rsidP="007C1945">
            <w:pPr>
              <w:overflowPunct/>
              <w:autoSpaceDE/>
              <w:autoSpaceDN/>
              <w:adjustRightInd/>
              <w:textAlignment w:val="auto"/>
              <w:rPr>
                <w:rFonts w:cs="Arial"/>
              </w:rPr>
            </w:pPr>
            <w:r>
              <w:rPr>
                <w:rFonts w:cs="Arial"/>
              </w:rPr>
              <w:t>Signal is to indicate if the Prompt volume was updated because of a user activated event</w:t>
            </w:r>
          </w:p>
        </w:tc>
        <w:tc>
          <w:tcPr>
            <w:tcW w:w="2431" w:type="dxa"/>
            <w:vAlign w:val="center"/>
          </w:tcPr>
          <w:p w14:paraId="1920E345" w14:textId="77777777" w:rsidR="00703172" w:rsidRPr="00036818" w:rsidRDefault="00703172" w:rsidP="00523186">
            <w:r>
              <w:t>Updated</w:t>
            </w:r>
          </w:p>
          <w:p w14:paraId="1DBB8ECF" w14:textId="77777777" w:rsidR="00703172" w:rsidRPr="00036818" w:rsidRDefault="00703172" w:rsidP="00523186">
            <w:r>
              <w:t>NoUpdate</w:t>
            </w:r>
          </w:p>
        </w:tc>
      </w:tr>
      <w:tr w:rsidR="00534E51" w:rsidRPr="00717330" w14:paraId="15A52225" w14:textId="77777777" w:rsidTr="00A654A1">
        <w:trPr>
          <w:trHeight w:val="252"/>
          <w:jc w:val="center"/>
        </w:trPr>
        <w:tc>
          <w:tcPr>
            <w:tcW w:w="1291" w:type="dxa"/>
            <w:vMerge/>
            <w:vAlign w:val="center"/>
          </w:tcPr>
          <w:p w14:paraId="391518A9" w14:textId="77777777" w:rsidR="00534E51" w:rsidRDefault="00534E51" w:rsidP="007C1945">
            <w:pPr>
              <w:rPr>
                <w:rFonts w:cs="Arial"/>
              </w:rPr>
            </w:pPr>
          </w:p>
        </w:tc>
        <w:tc>
          <w:tcPr>
            <w:tcW w:w="1794" w:type="dxa"/>
            <w:vAlign w:val="center"/>
          </w:tcPr>
          <w:p w14:paraId="795FCF34"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6B9CE67D" w14:textId="77777777" w:rsidR="00534E51" w:rsidRDefault="00534E51" w:rsidP="007C1945">
            <w:pPr>
              <w:overflowPunct/>
              <w:autoSpaceDE/>
              <w:autoSpaceDN/>
              <w:adjustRightInd/>
              <w:textAlignment w:val="auto"/>
              <w:rPr>
                <w:rFonts w:cs="Arial"/>
              </w:rPr>
            </w:pPr>
            <w:r>
              <w:rPr>
                <w:rFonts w:cs="Arial"/>
              </w:rPr>
              <w:t>Signal is to indicate if the Prompt volume was updated because of a user activated event</w:t>
            </w:r>
          </w:p>
        </w:tc>
        <w:tc>
          <w:tcPr>
            <w:tcW w:w="2431" w:type="dxa"/>
            <w:vAlign w:val="center"/>
          </w:tcPr>
          <w:p w14:paraId="7D433920" w14:textId="77777777" w:rsidR="00703172" w:rsidRPr="00036818" w:rsidRDefault="00703172" w:rsidP="00523186">
            <w:r>
              <w:t>Updated</w:t>
            </w:r>
          </w:p>
          <w:p w14:paraId="16F37A3D" w14:textId="77777777" w:rsidR="00703172" w:rsidRPr="00036818" w:rsidRDefault="00703172" w:rsidP="00523186">
            <w:r>
              <w:t>NoUpdate</w:t>
            </w:r>
          </w:p>
        </w:tc>
      </w:tr>
      <w:tr w:rsidR="00534E51" w:rsidRPr="00717330" w14:paraId="238637E5" w14:textId="77777777" w:rsidTr="00A654A1">
        <w:trPr>
          <w:trHeight w:val="252"/>
          <w:jc w:val="center"/>
        </w:trPr>
        <w:tc>
          <w:tcPr>
            <w:tcW w:w="1291" w:type="dxa"/>
            <w:vMerge w:val="restart"/>
            <w:vAlign w:val="center"/>
          </w:tcPr>
          <w:p w14:paraId="7B1BB0D1" w14:textId="77777777" w:rsidR="00534E51" w:rsidRDefault="00534E51" w:rsidP="007C1945">
            <w:pPr>
              <w:rPr>
                <w:rFonts w:cs="Arial"/>
              </w:rPr>
            </w:pPr>
            <w:r>
              <w:rPr>
                <w:rFonts w:cs="Arial"/>
              </w:rPr>
              <w:t>RA_Vol_Level</w:t>
            </w:r>
          </w:p>
        </w:tc>
        <w:tc>
          <w:tcPr>
            <w:tcW w:w="1794" w:type="dxa"/>
            <w:vAlign w:val="center"/>
          </w:tcPr>
          <w:p w14:paraId="705B37C9"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76780F94" w14:textId="77777777" w:rsidR="00534E51" w:rsidRDefault="00534E51" w:rsidP="007C1945">
            <w:pPr>
              <w:overflowPunct/>
              <w:autoSpaceDE/>
              <w:autoSpaceDN/>
              <w:adjustRightInd/>
              <w:textAlignment w:val="auto"/>
              <w:rPr>
                <w:rFonts w:cs="Arial"/>
              </w:rPr>
            </w:pPr>
            <w:r>
              <w:rPr>
                <w:rFonts w:cs="Arial"/>
              </w:rPr>
              <w:t>Signal for Radio Announcement volume in full cabin mode</w:t>
            </w:r>
          </w:p>
        </w:tc>
        <w:tc>
          <w:tcPr>
            <w:tcW w:w="2431" w:type="dxa"/>
            <w:vAlign w:val="center"/>
          </w:tcPr>
          <w:p w14:paraId="76FAA0D1" w14:textId="77777777" w:rsidR="00703172" w:rsidRPr="00036818" w:rsidRDefault="00703172" w:rsidP="00523186">
            <w:r>
              <w:t>NoVolume</w:t>
            </w:r>
          </w:p>
          <w:p w14:paraId="07F85C1A" w14:textId="77777777" w:rsidR="00703172" w:rsidRPr="00036818" w:rsidRDefault="00703172" w:rsidP="00523186">
            <w:r>
              <w:t>Vol_Step1</w:t>
            </w:r>
          </w:p>
          <w:p w14:paraId="5DF213C1" w14:textId="77777777" w:rsidR="00703172" w:rsidRPr="00036818" w:rsidRDefault="00703172" w:rsidP="00523186">
            <w:r>
              <w:t>Vol_Step2</w:t>
            </w:r>
          </w:p>
          <w:p w14:paraId="2AECC9CD" w14:textId="77777777" w:rsidR="00703172" w:rsidRPr="00036818" w:rsidRDefault="00703172" w:rsidP="00523186">
            <w:r>
              <w:t>Vol_Step3</w:t>
            </w:r>
          </w:p>
          <w:p w14:paraId="59068C85" w14:textId="77777777" w:rsidR="00703172" w:rsidRPr="00036818" w:rsidRDefault="00703172" w:rsidP="00523186">
            <w:r>
              <w:t>Vol_Step4</w:t>
            </w:r>
          </w:p>
          <w:p w14:paraId="6B49BC5B" w14:textId="77777777" w:rsidR="00703172" w:rsidRPr="00036818" w:rsidRDefault="00703172" w:rsidP="00523186">
            <w:r>
              <w:t>Vol_Step5</w:t>
            </w:r>
          </w:p>
          <w:p w14:paraId="06CBDA6F" w14:textId="77777777" w:rsidR="00703172" w:rsidRPr="00036818" w:rsidRDefault="00703172" w:rsidP="00523186">
            <w:r>
              <w:t>Vol_Step6</w:t>
            </w:r>
          </w:p>
          <w:p w14:paraId="5587930A" w14:textId="77777777" w:rsidR="00703172" w:rsidRPr="00036818" w:rsidRDefault="00703172" w:rsidP="00523186">
            <w:r>
              <w:t>Vol_Step7</w:t>
            </w:r>
          </w:p>
          <w:p w14:paraId="4D20C1BF" w14:textId="77777777" w:rsidR="00703172" w:rsidRPr="00036818" w:rsidRDefault="00703172" w:rsidP="00523186">
            <w:r>
              <w:t>Vol_Step8</w:t>
            </w:r>
          </w:p>
          <w:p w14:paraId="7CB5916D" w14:textId="77777777" w:rsidR="00703172" w:rsidRPr="00036818" w:rsidRDefault="00703172" w:rsidP="00523186">
            <w:r>
              <w:t>Vol_Step9</w:t>
            </w:r>
          </w:p>
          <w:p w14:paraId="5C990905" w14:textId="77777777" w:rsidR="00703172" w:rsidRPr="00036818" w:rsidRDefault="00703172" w:rsidP="00523186">
            <w:r>
              <w:t>Vol_Step10</w:t>
            </w:r>
          </w:p>
          <w:p w14:paraId="75FBD98F" w14:textId="77777777" w:rsidR="00703172" w:rsidRPr="00036818" w:rsidRDefault="00703172" w:rsidP="00523186">
            <w:r>
              <w:t>Vol_Step11</w:t>
            </w:r>
          </w:p>
          <w:p w14:paraId="59D62D7F" w14:textId="77777777" w:rsidR="00703172" w:rsidRPr="00036818" w:rsidRDefault="00703172" w:rsidP="00523186">
            <w:r>
              <w:t>Vol_Step12</w:t>
            </w:r>
          </w:p>
          <w:p w14:paraId="089C465E" w14:textId="77777777" w:rsidR="00703172" w:rsidRPr="00036818" w:rsidRDefault="00703172" w:rsidP="00523186">
            <w:r>
              <w:t>Vol_Step13</w:t>
            </w:r>
          </w:p>
          <w:p w14:paraId="6E4446D5" w14:textId="77777777" w:rsidR="00703172" w:rsidRPr="00036818" w:rsidRDefault="00703172" w:rsidP="00523186">
            <w:r>
              <w:t>Vol_Step14</w:t>
            </w:r>
          </w:p>
          <w:p w14:paraId="4C5E4C8B" w14:textId="77777777" w:rsidR="00703172" w:rsidRPr="00036818" w:rsidRDefault="00703172" w:rsidP="00523186">
            <w:r>
              <w:t>Vol_Step15</w:t>
            </w:r>
          </w:p>
          <w:p w14:paraId="58AB5161" w14:textId="77777777" w:rsidR="00703172" w:rsidRPr="00036818" w:rsidRDefault="00703172" w:rsidP="00523186">
            <w:r>
              <w:t>Vol_Step16</w:t>
            </w:r>
          </w:p>
          <w:p w14:paraId="3F5DCAC2" w14:textId="77777777" w:rsidR="00703172" w:rsidRPr="00036818" w:rsidRDefault="00703172" w:rsidP="00523186">
            <w:r>
              <w:t>Vol_Step17</w:t>
            </w:r>
          </w:p>
          <w:p w14:paraId="0C384A20" w14:textId="77777777" w:rsidR="00703172" w:rsidRPr="00036818" w:rsidRDefault="00703172" w:rsidP="00523186">
            <w:r>
              <w:t>Vol_Step18</w:t>
            </w:r>
          </w:p>
          <w:p w14:paraId="66805256" w14:textId="77777777" w:rsidR="00703172" w:rsidRPr="00036818" w:rsidRDefault="00703172" w:rsidP="00523186">
            <w:r>
              <w:t>Vol_Step19</w:t>
            </w:r>
          </w:p>
          <w:p w14:paraId="63E3AD98" w14:textId="77777777" w:rsidR="00703172" w:rsidRPr="00036818" w:rsidRDefault="00703172" w:rsidP="00523186">
            <w:r>
              <w:t>Vol_Step20</w:t>
            </w:r>
          </w:p>
          <w:p w14:paraId="30877FD4" w14:textId="77777777" w:rsidR="00703172" w:rsidRPr="00036818" w:rsidRDefault="00703172" w:rsidP="00523186">
            <w:r>
              <w:t>Vol_Step21</w:t>
            </w:r>
          </w:p>
          <w:p w14:paraId="593FB929" w14:textId="77777777" w:rsidR="00703172" w:rsidRPr="00036818" w:rsidRDefault="00703172" w:rsidP="00523186">
            <w:r>
              <w:t>Vol_Step22</w:t>
            </w:r>
          </w:p>
          <w:p w14:paraId="7CAF4F3B" w14:textId="77777777" w:rsidR="00703172" w:rsidRPr="00036818" w:rsidRDefault="00703172" w:rsidP="00523186">
            <w:r>
              <w:t>Vol_Step23</w:t>
            </w:r>
          </w:p>
          <w:p w14:paraId="6C7F7581" w14:textId="77777777" w:rsidR="00703172" w:rsidRPr="00036818" w:rsidRDefault="00703172" w:rsidP="00523186">
            <w:r>
              <w:lastRenderedPageBreak/>
              <w:t>Vol_Step24</w:t>
            </w:r>
          </w:p>
          <w:p w14:paraId="70CBC56E" w14:textId="77777777" w:rsidR="00703172" w:rsidRPr="00036818" w:rsidRDefault="00703172" w:rsidP="00523186">
            <w:r>
              <w:t>Vol_Step25</w:t>
            </w:r>
          </w:p>
          <w:p w14:paraId="5461F8A2" w14:textId="77777777" w:rsidR="00703172" w:rsidRPr="00036818" w:rsidRDefault="00703172" w:rsidP="00523186">
            <w:r>
              <w:t>Vol_Step26</w:t>
            </w:r>
          </w:p>
          <w:p w14:paraId="4D8C3970" w14:textId="77777777" w:rsidR="00703172" w:rsidRPr="00036818" w:rsidRDefault="00703172" w:rsidP="00523186">
            <w:r>
              <w:t>Vol_Step27</w:t>
            </w:r>
          </w:p>
          <w:p w14:paraId="17846EAF" w14:textId="77777777" w:rsidR="00703172" w:rsidRPr="00036818" w:rsidRDefault="00703172" w:rsidP="00523186">
            <w:r>
              <w:t>Vol_Step28</w:t>
            </w:r>
          </w:p>
          <w:p w14:paraId="4E96DFC1" w14:textId="77777777" w:rsidR="00703172" w:rsidRPr="00036818" w:rsidRDefault="00703172" w:rsidP="00523186">
            <w:r>
              <w:t>Vol_Step29</w:t>
            </w:r>
          </w:p>
          <w:p w14:paraId="0D12C117" w14:textId="77777777" w:rsidR="00703172" w:rsidRPr="00036818" w:rsidRDefault="00703172" w:rsidP="00523186">
            <w:r>
              <w:t>Vol_Step30</w:t>
            </w:r>
          </w:p>
        </w:tc>
      </w:tr>
      <w:tr w:rsidR="00534E51" w:rsidRPr="00717330" w14:paraId="43613C02" w14:textId="77777777" w:rsidTr="00A654A1">
        <w:trPr>
          <w:trHeight w:val="252"/>
          <w:jc w:val="center"/>
        </w:trPr>
        <w:tc>
          <w:tcPr>
            <w:tcW w:w="1291" w:type="dxa"/>
            <w:vMerge/>
            <w:vAlign w:val="center"/>
          </w:tcPr>
          <w:p w14:paraId="6F1B09EE" w14:textId="77777777" w:rsidR="00534E51" w:rsidRDefault="00534E51" w:rsidP="007C1945">
            <w:pPr>
              <w:rPr>
                <w:rFonts w:cs="Arial"/>
              </w:rPr>
            </w:pPr>
          </w:p>
        </w:tc>
        <w:tc>
          <w:tcPr>
            <w:tcW w:w="1794" w:type="dxa"/>
            <w:vAlign w:val="center"/>
          </w:tcPr>
          <w:p w14:paraId="7B58E312"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1C0C343C" w14:textId="77777777" w:rsidR="00534E51" w:rsidRDefault="00534E51" w:rsidP="007C1945">
            <w:pPr>
              <w:overflowPunct/>
              <w:autoSpaceDE/>
              <w:autoSpaceDN/>
              <w:adjustRightInd/>
              <w:textAlignment w:val="auto"/>
              <w:rPr>
                <w:rFonts w:cs="Arial"/>
              </w:rPr>
            </w:pPr>
            <w:r>
              <w:rPr>
                <w:rFonts w:cs="Arial"/>
              </w:rPr>
              <w:t>Signal for Radio Announcement volume in full cabin mode</w:t>
            </w:r>
          </w:p>
        </w:tc>
        <w:tc>
          <w:tcPr>
            <w:tcW w:w="2431" w:type="dxa"/>
            <w:vAlign w:val="center"/>
          </w:tcPr>
          <w:p w14:paraId="1B3C9DAB" w14:textId="77777777" w:rsidR="00703172" w:rsidRPr="00036818" w:rsidRDefault="00703172" w:rsidP="00523186">
            <w:r>
              <w:t>NoVolume</w:t>
            </w:r>
          </w:p>
          <w:p w14:paraId="7F79619D" w14:textId="77777777" w:rsidR="00703172" w:rsidRPr="00036818" w:rsidRDefault="00703172" w:rsidP="00523186">
            <w:r>
              <w:t>Vol_Step1</w:t>
            </w:r>
          </w:p>
          <w:p w14:paraId="6EA2C296" w14:textId="77777777" w:rsidR="00703172" w:rsidRPr="00036818" w:rsidRDefault="00703172" w:rsidP="00523186">
            <w:r>
              <w:t>Vol_Step2</w:t>
            </w:r>
          </w:p>
          <w:p w14:paraId="750FECC0" w14:textId="77777777" w:rsidR="00703172" w:rsidRPr="00036818" w:rsidRDefault="00703172" w:rsidP="00523186">
            <w:r>
              <w:t>Vol_Step3</w:t>
            </w:r>
          </w:p>
          <w:p w14:paraId="7EFA701E" w14:textId="77777777" w:rsidR="00703172" w:rsidRPr="00036818" w:rsidRDefault="00703172" w:rsidP="00523186">
            <w:r>
              <w:t>Vol_Step4</w:t>
            </w:r>
          </w:p>
          <w:p w14:paraId="68AC1E2A" w14:textId="77777777" w:rsidR="00703172" w:rsidRPr="00036818" w:rsidRDefault="00703172" w:rsidP="00523186">
            <w:r>
              <w:t>Vol_Step5</w:t>
            </w:r>
          </w:p>
          <w:p w14:paraId="2E0E276C" w14:textId="77777777" w:rsidR="00703172" w:rsidRPr="00036818" w:rsidRDefault="00703172" w:rsidP="00523186">
            <w:r>
              <w:t>Vol_Step6</w:t>
            </w:r>
          </w:p>
          <w:p w14:paraId="700B1EDE" w14:textId="77777777" w:rsidR="00703172" w:rsidRPr="00036818" w:rsidRDefault="00703172" w:rsidP="00523186">
            <w:r>
              <w:t>Vol_Step7</w:t>
            </w:r>
          </w:p>
          <w:p w14:paraId="75AC132C" w14:textId="77777777" w:rsidR="00703172" w:rsidRPr="00036818" w:rsidRDefault="00703172" w:rsidP="00523186">
            <w:r>
              <w:t>Vol_Step8</w:t>
            </w:r>
          </w:p>
          <w:p w14:paraId="656867CF" w14:textId="77777777" w:rsidR="00703172" w:rsidRPr="00036818" w:rsidRDefault="00703172" w:rsidP="00523186">
            <w:r>
              <w:t>Vol_Step9</w:t>
            </w:r>
          </w:p>
          <w:p w14:paraId="71634E88" w14:textId="77777777" w:rsidR="00703172" w:rsidRPr="00036818" w:rsidRDefault="00703172" w:rsidP="00523186">
            <w:r>
              <w:t>Vol_Step10</w:t>
            </w:r>
          </w:p>
          <w:p w14:paraId="09C8AB8C" w14:textId="77777777" w:rsidR="00703172" w:rsidRPr="00036818" w:rsidRDefault="00703172" w:rsidP="00523186">
            <w:r>
              <w:t>Vol_Step11</w:t>
            </w:r>
          </w:p>
          <w:p w14:paraId="7269E250" w14:textId="77777777" w:rsidR="00703172" w:rsidRPr="00036818" w:rsidRDefault="00703172" w:rsidP="00523186">
            <w:r>
              <w:t>Vol_Step12</w:t>
            </w:r>
          </w:p>
          <w:p w14:paraId="631C09B3" w14:textId="77777777" w:rsidR="00703172" w:rsidRPr="00036818" w:rsidRDefault="00703172" w:rsidP="00523186">
            <w:r>
              <w:t>Vol_Step13</w:t>
            </w:r>
          </w:p>
          <w:p w14:paraId="45AD14EF" w14:textId="77777777" w:rsidR="00703172" w:rsidRPr="00036818" w:rsidRDefault="00703172" w:rsidP="00523186">
            <w:r>
              <w:t>Vol_Step14</w:t>
            </w:r>
          </w:p>
          <w:p w14:paraId="1C08E6CC" w14:textId="77777777" w:rsidR="00703172" w:rsidRPr="00036818" w:rsidRDefault="00703172" w:rsidP="00523186">
            <w:r>
              <w:t>Vol_Step15</w:t>
            </w:r>
          </w:p>
          <w:p w14:paraId="1C8AEF03" w14:textId="77777777" w:rsidR="00703172" w:rsidRPr="00036818" w:rsidRDefault="00703172" w:rsidP="00523186">
            <w:r>
              <w:t>Vol_Step16</w:t>
            </w:r>
          </w:p>
          <w:p w14:paraId="190003D5" w14:textId="77777777" w:rsidR="00703172" w:rsidRPr="00036818" w:rsidRDefault="00703172" w:rsidP="00523186">
            <w:r>
              <w:t>Vol_Step17</w:t>
            </w:r>
          </w:p>
          <w:p w14:paraId="309FCFA2" w14:textId="77777777" w:rsidR="00703172" w:rsidRPr="00036818" w:rsidRDefault="00703172" w:rsidP="00523186">
            <w:r>
              <w:t>Vol_Step18</w:t>
            </w:r>
          </w:p>
          <w:p w14:paraId="7DED37BD" w14:textId="77777777" w:rsidR="00703172" w:rsidRPr="00036818" w:rsidRDefault="00703172" w:rsidP="00523186">
            <w:r>
              <w:t>Vol_Step19</w:t>
            </w:r>
          </w:p>
          <w:p w14:paraId="10804F37" w14:textId="77777777" w:rsidR="00703172" w:rsidRPr="00036818" w:rsidRDefault="00703172" w:rsidP="00523186">
            <w:r>
              <w:t>Vol_Step20</w:t>
            </w:r>
          </w:p>
          <w:p w14:paraId="256BA6B5" w14:textId="77777777" w:rsidR="00703172" w:rsidRPr="00036818" w:rsidRDefault="00703172" w:rsidP="00523186">
            <w:r>
              <w:t>Vol_Step21</w:t>
            </w:r>
          </w:p>
          <w:p w14:paraId="2DE72A4C" w14:textId="77777777" w:rsidR="00703172" w:rsidRPr="00036818" w:rsidRDefault="00703172" w:rsidP="00523186">
            <w:r>
              <w:t>Vol_Step22</w:t>
            </w:r>
          </w:p>
          <w:p w14:paraId="184E7676" w14:textId="77777777" w:rsidR="00703172" w:rsidRPr="00036818" w:rsidRDefault="00703172" w:rsidP="00523186">
            <w:r>
              <w:t>Vol_Step23</w:t>
            </w:r>
          </w:p>
          <w:p w14:paraId="15233FF9" w14:textId="77777777" w:rsidR="00703172" w:rsidRPr="00036818" w:rsidRDefault="00703172" w:rsidP="00523186">
            <w:r>
              <w:t>Vol_Step24</w:t>
            </w:r>
          </w:p>
          <w:p w14:paraId="0459E24B" w14:textId="77777777" w:rsidR="00703172" w:rsidRPr="00036818" w:rsidRDefault="00703172" w:rsidP="00523186">
            <w:r>
              <w:t>Vol_Step25</w:t>
            </w:r>
          </w:p>
          <w:p w14:paraId="074AF885" w14:textId="77777777" w:rsidR="00703172" w:rsidRPr="00036818" w:rsidRDefault="00703172" w:rsidP="00523186">
            <w:r>
              <w:t>Vol_Step26</w:t>
            </w:r>
          </w:p>
          <w:p w14:paraId="622CAC4E" w14:textId="77777777" w:rsidR="00703172" w:rsidRPr="00036818" w:rsidRDefault="00703172" w:rsidP="00523186">
            <w:r>
              <w:t>Vol_Step27</w:t>
            </w:r>
          </w:p>
          <w:p w14:paraId="66DB09B2" w14:textId="77777777" w:rsidR="00703172" w:rsidRPr="00036818" w:rsidRDefault="00703172" w:rsidP="00523186">
            <w:r>
              <w:t>Vol_Step28</w:t>
            </w:r>
          </w:p>
          <w:p w14:paraId="7C0FD7F0" w14:textId="77777777" w:rsidR="00703172" w:rsidRPr="00036818" w:rsidRDefault="00703172" w:rsidP="00523186">
            <w:r>
              <w:t>Vol_Step29</w:t>
            </w:r>
          </w:p>
          <w:p w14:paraId="06DC1012" w14:textId="77777777" w:rsidR="00703172" w:rsidRPr="00036818" w:rsidRDefault="00703172" w:rsidP="00523186">
            <w:r>
              <w:t>Vol_Step30</w:t>
            </w:r>
          </w:p>
        </w:tc>
      </w:tr>
      <w:tr w:rsidR="00534E51" w:rsidRPr="00717330" w14:paraId="72C49B24" w14:textId="77777777" w:rsidTr="00A654A1">
        <w:trPr>
          <w:trHeight w:val="252"/>
          <w:jc w:val="center"/>
        </w:trPr>
        <w:tc>
          <w:tcPr>
            <w:tcW w:w="1291" w:type="dxa"/>
            <w:vMerge w:val="restart"/>
            <w:vAlign w:val="center"/>
          </w:tcPr>
          <w:p w14:paraId="0447FEC8" w14:textId="77777777" w:rsidR="00534E51" w:rsidRDefault="00534E51" w:rsidP="007C1945">
            <w:pPr>
              <w:rPr>
                <w:rFonts w:cs="Arial"/>
              </w:rPr>
            </w:pPr>
            <w:r>
              <w:rPr>
                <w:rFonts w:cs="Arial"/>
              </w:rPr>
              <w:t>RA_Vol_Updated</w:t>
            </w:r>
          </w:p>
        </w:tc>
        <w:tc>
          <w:tcPr>
            <w:tcW w:w="1794" w:type="dxa"/>
            <w:vAlign w:val="center"/>
          </w:tcPr>
          <w:p w14:paraId="59060144"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566B79E6" w14:textId="77777777" w:rsidR="00534E51" w:rsidRDefault="00534E51" w:rsidP="007C1945">
            <w:pPr>
              <w:overflowPunct/>
              <w:autoSpaceDE/>
              <w:autoSpaceDN/>
              <w:adjustRightInd/>
              <w:textAlignment w:val="auto"/>
              <w:rPr>
                <w:rFonts w:cs="Arial"/>
              </w:rPr>
            </w:pPr>
            <w:r>
              <w:rPr>
                <w:rFonts w:cs="Arial"/>
              </w:rPr>
              <w:t>Signal indicates if RA volume was updated because of a user activated event in full cabin mode</w:t>
            </w:r>
          </w:p>
        </w:tc>
        <w:tc>
          <w:tcPr>
            <w:tcW w:w="2431" w:type="dxa"/>
            <w:vAlign w:val="center"/>
          </w:tcPr>
          <w:p w14:paraId="7430517B" w14:textId="77777777" w:rsidR="00703172" w:rsidRPr="00036818" w:rsidRDefault="00703172" w:rsidP="00523186">
            <w:r>
              <w:t>Updated</w:t>
            </w:r>
          </w:p>
          <w:p w14:paraId="7CB2CF38" w14:textId="77777777" w:rsidR="00703172" w:rsidRPr="00036818" w:rsidRDefault="00703172" w:rsidP="00523186">
            <w:r>
              <w:t>NoUpdate</w:t>
            </w:r>
          </w:p>
        </w:tc>
      </w:tr>
      <w:tr w:rsidR="00534E51" w:rsidRPr="00717330" w14:paraId="4E1B06E2" w14:textId="77777777" w:rsidTr="00A654A1">
        <w:trPr>
          <w:trHeight w:val="252"/>
          <w:jc w:val="center"/>
        </w:trPr>
        <w:tc>
          <w:tcPr>
            <w:tcW w:w="1291" w:type="dxa"/>
            <w:vMerge/>
            <w:vAlign w:val="center"/>
          </w:tcPr>
          <w:p w14:paraId="7B80A165" w14:textId="77777777" w:rsidR="00534E51" w:rsidRDefault="00534E51" w:rsidP="007C1945">
            <w:pPr>
              <w:rPr>
                <w:rFonts w:cs="Arial"/>
              </w:rPr>
            </w:pPr>
          </w:p>
        </w:tc>
        <w:tc>
          <w:tcPr>
            <w:tcW w:w="1794" w:type="dxa"/>
            <w:vAlign w:val="center"/>
          </w:tcPr>
          <w:p w14:paraId="10BCA07F"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2F65E4E8" w14:textId="77777777" w:rsidR="00534E51" w:rsidRDefault="00534E51" w:rsidP="007C1945">
            <w:pPr>
              <w:overflowPunct/>
              <w:autoSpaceDE/>
              <w:autoSpaceDN/>
              <w:adjustRightInd/>
              <w:textAlignment w:val="auto"/>
              <w:rPr>
                <w:rFonts w:cs="Arial"/>
              </w:rPr>
            </w:pPr>
            <w:r>
              <w:rPr>
                <w:rFonts w:cs="Arial"/>
              </w:rPr>
              <w:t>Signal indicates if RA volume was updated because of a user activated event in full cabin mode</w:t>
            </w:r>
          </w:p>
        </w:tc>
        <w:tc>
          <w:tcPr>
            <w:tcW w:w="2431" w:type="dxa"/>
            <w:vAlign w:val="center"/>
          </w:tcPr>
          <w:p w14:paraId="730B57AB" w14:textId="77777777" w:rsidR="00703172" w:rsidRPr="00036818" w:rsidRDefault="00703172" w:rsidP="00523186">
            <w:r>
              <w:t>Updated</w:t>
            </w:r>
          </w:p>
          <w:p w14:paraId="152F2E97" w14:textId="77777777" w:rsidR="00703172" w:rsidRPr="00036818" w:rsidRDefault="00703172" w:rsidP="00523186">
            <w:r>
              <w:t>NoUpdate</w:t>
            </w:r>
          </w:p>
        </w:tc>
      </w:tr>
      <w:tr w:rsidR="00534E51" w:rsidRPr="00717330" w14:paraId="0EA755E5" w14:textId="77777777" w:rsidTr="00A654A1">
        <w:trPr>
          <w:trHeight w:val="252"/>
          <w:jc w:val="center"/>
        </w:trPr>
        <w:tc>
          <w:tcPr>
            <w:tcW w:w="1291" w:type="dxa"/>
            <w:vMerge w:val="restart"/>
            <w:vAlign w:val="center"/>
          </w:tcPr>
          <w:p w14:paraId="7DE3F67F" w14:textId="77777777" w:rsidR="00534E51" w:rsidRDefault="00534E51" w:rsidP="007C1945">
            <w:pPr>
              <w:rPr>
                <w:rFonts w:cs="Arial"/>
              </w:rPr>
            </w:pPr>
            <w:r>
              <w:rPr>
                <w:rFonts w:cs="Arial"/>
              </w:rPr>
              <w:t>Share_Command</w:t>
            </w:r>
          </w:p>
        </w:tc>
        <w:tc>
          <w:tcPr>
            <w:tcW w:w="1794" w:type="dxa"/>
            <w:vAlign w:val="center"/>
          </w:tcPr>
          <w:p w14:paraId="2D7463A5"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651F6E02" w14:textId="77777777" w:rsidR="00534E51" w:rsidRDefault="00534E51" w:rsidP="007C1945">
            <w:pPr>
              <w:overflowPunct/>
              <w:autoSpaceDE/>
              <w:autoSpaceDN/>
              <w:adjustRightInd/>
              <w:textAlignment w:val="auto"/>
              <w:rPr>
                <w:rFonts w:cs="Arial"/>
              </w:rPr>
            </w:pPr>
            <w:r>
              <w:rPr>
                <w:rFonts w:cs="Arial"/>
              </w:rPr>
              <w:t>Request Share Command (Physical Touch)</w:t>
            </w:r>
          </w:p>
        </w:tc>
        <w:tc>
          <w:tcPr>
            <w:tcW w:w="2431" w:type="dxa"/>
            <w:vAlign w:val="center"/>
          </w:tcPr>
          <w:p w14:paraId="01CC1DFE" w14:textId="77777777" w:rsidR="00CF6E20" w:rsidRDefault="00CF6E20"/>
        </w:tc>
      </w:tr>
      <w:tr w:rsidR="00534E51" w:rsidRPr="00717330" w14:paraId="2A5DF376" w14:textId="77777777" w:rsidTr="00A654A1">
        <w:trPr>
          <w:trHeight w:val="252"/>
          <w:jc w:val="center"/>
        </w:trPr>
        <w:tc>
          <w:tcPr>
            <w:tcW w:w="1291" w:type="dxa"/>
            <w:vMerge/>
            <w:vAlign w:val="center"/>
          </w:tcPr>
          <w:p w14:paraId="4496E3A5" w14:textId="77777777" w:rsidR="00534E51" w:rsidRDefault="00534E51" w:rsidP="007C1945">
            <w:pPr>
              <w:rPr>
                <w:rFonts w:cs="Arial"/>
              </w:rPr>
            </w:pPr>
          </w:p>
        </w:tc>
        <w:tc>
          <w:tcPr>
            <w:tcW w:w="1794" w:type="dxa"/>
            <w:vAlign w:val="center"/>
          </w:tcPr>
          <w:p w14:paraId="6BA81D49" w14:textId="77777777" w:rsidR="00534E51" w:rsidRDefault="00534E51" w:rsidP="007C1945">
            <w:pPr>
              <w:overflowPunct/>
              <w:autoSpaceDE/>
              <w:autoSpaceDN/>
              <w:adjustRightInd/>
              <w:textAlignment w:val="auto"/>
              <w:rPr>
                <w:rFonts w:cs="Arial"/>
              </w:rPr>
            </w:pPr>
            <w:r>
              <w:rPr>
                <w:rFonts w:cs="Arial"/>
              </w:rPr>
              <w:t>OF1_p1 (User Interactions) To FN2_p1 (MSS HMI)</w:t>
            </w:r>
          </w:p>
        </w:tc>
        <w:tc>
          <w:tcPr>
            <w:tcW w:w="4829" w:type="dxa"/>
            <w:vAlign w:val="center"/>
          </w:tcPr>
          <w:p w14:paraId="2B786C63" w14:textId="77777777" w:rsidR="00534E51" w:rsidRDefault="00534E51" w:rsidP="007C1945">
            <w:pPr>
              <w:overflowPunct/>
              <w:autoSpaceDE/>
              <w:autoSpaceDN/>
              <w:adjustRightInd/>
              <w:textAlignment w:val="auto"/>
              <w:rPr>
                <w:rFonts w:cs="Arial"/>
              </w:rPr>
            </w:pPr>
            <w:r>
              <w:rPr>
                <w:rFonts w:cs="Arial"/>
              </w:rPr>
              <w:t>Request Share Command (Physical Touch)</w:t>
            </w:r>
          </w:p>
        </w:tc>
        <w:tc>
          <w:tcPr>
            <w:tcW w:w="2431" w:type="dxa"/>
            <w:vAlign w:val="center"/>
          </w:tcPr>
          <w:p w14:paraId="45E2D6F9" w14:textId="77777777" w:rsidR="00CF6E20" w:rsidRDefault="00CF6E20"/>
        </w:tc>
      </w:tr>
      <w:tr w:rsidR="00534E51" w:rsidRPr="00717330" w14:paraId="3C9D985B" w14:textId="77777777" w:rsidTr="00A654A1">
        <w:trPr>
          <w:trHeight w:val="252"/>
          <w:jc w:val="center"/>
        </w:trPr>
        <w:tc>
          <w:tcPr>
            <w:tcW w:w="1291" w:type="dxa"/>
            <w:vMerge/>
            <w:vAlign w:val="center"/>
          </w:tcPr>
          <w:p w14:paraId="7151CA02" w14:textId="77777777" w:rsidR="00534E51" w:rsidRDefault="00534E51" w:rsidP="007C1945">
            <w:pPr>
              <w:rPr>
                <w:rFonts w:cs="Arial"/>
              </w:rPr>
            </w:pPr>
          </w:p>
        </w:tc>
        <w:tc>
          <w:tcPr>
            <w:tcW w:w="1794" w:type="dxa"/>
            <w:vAlign w:val="center"/>
          </w:tcPr>
          <w:p w14:paraId="69BFAE41"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798CD372" w14:textId="77777777" w:rsidR="00534E51" w:rsidRDefault="00534E51" w:rsidP="007C1945">
            <w:pPr>
              <w:overflowPunct/>
              <w:autoSpaceDE/>
              <w:autoSpaceDN/>
              <w:adjustRightInd/>
              <w:textAlignment w:val="auto"/>
              <w:rPr>
                <w:rFonts w:cs="Arial"/>
              </w:rPr>
            </w:pPr>
            <w:r>
              <w:rPr>
                <w:rFonts w:cs="Arial"/>
              </w:rPr>
              <w:t>Request Share Command (Physical Touch)</w:t>
            </w:r>
          </w:p>
        </w:tc>
        <w:tc>
          <w:tcPr>
            <w:tcW w:w="2431" w:type="dxa"/>
            <w:vAlign w:val="center"/>
          </w:tcPr>
          <w:p w14:paraId="2A98A278" w14:textId="77777777" w:rsidR="00CF6E20" w:rsidRDefault="00CF6E20"/>
        </w:tc>
      </w:tr>
      <w:tr w:rsidR="00534E51" w:rsidRPr="00717330" w14:paraId="39772A83" w14:textId="77777777" w:rsidTr="00A654A1">
        <w:trPr>
          <w:trHeight w:val="252"/>
          <w:jc w:val="center"/>
        </w:trPr>
        <w:tc>
          <w:tcPr>
            <w:tcW w:w="1291" w:type="dxa"/>
            <w:vMerge w:val="restart"/>
            <w:vAlign w:val="center"/>
          </w:tcPr>
          <w:p w14:paraId="04EAAED5" w14:textId="77777777" w:rsidR="00534E51" w:rsidRDefault="00534E51" w:rsidP="007C1945">
            <w:pPr>
              <w:rPr>
                <w:rFonts w:cs="Arial"/>
              </w:rPr>
            </w:pPr>
            <w:r>
              <w:rPr>
                <w:rFonts w:cs="Arial"/>
              </w:rPr>
              <w:lastRenderedPageBreak/>
              <w:t>Share_Rq</w:t>
            </w:r>
          </w:p>
        </w:tc>
        <w:tc>
          <w:tcPr>
            <w:tcW w:w="1794" w:type="dxa"/>
            <w:vAlign w:val="center"/>
          </w:tcPr>
          <w:p w14:paraId="3A41D7B4"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0AFCE252" w14:textId="77777777" w:rsidR="00534E51" w:rsidRDefault="00534E51" w:rsidP="007C1945">
            <w:pPr>
              <w:overflowPunct/>
              <w:autoSpaceDE/>
              <w:autoSpaceDN/>
              <w:adjustRightInd/>
              <w:textAlignment w:val="auto"/>
              <w:rPr>
                <w:rFonts w:cs="Arial"/>
              </w:rPr>
            </w:pPr>
            <w:r>
              <w:rPr>
                <w:rFonts w:cs="Arial"/>
              </w:rPr>
              <w:t xml:space="preserve">Internal Signal for Audio Share Response </w:t>
            </w:r>
          </w:p>
        </w:tc>
        <w:tc>
          <w:tcPr>
            <w:tcW w:w="2431" w:type="dxa"/>
            <w:vAlign w:val="center"/>
          </w:tcPr>
          <w:p w14:paraId="228313AC" w14:textId="77777777" w:rsidR="00703172" w:rsidRPr="00036818" w:rsidRDefault="00703172" w:rsidP="00523186">
            <w:r>
              <w:t>Accept</w:t>
            </w:r>
          </w:p>
          <w:p w14:paraId="19966396" w14:textId="77777777" w:rsidR="00703172" w:rsidRPr="00036818" w:rsidRDefault="00703172" w:rsidP="00523186">
            <w:r>
              <w:t>Decline</w:t>
            </w:r>
          </w:p>
        </w:tc>
      </w:tr>
      <w:tr w:rsidR="00534E51" w:rsidRPr="00717330" w14:paraId="15EEA5AE" w14:textId="77777777" w:rsidTr="00A654A1">
        <w:trPr>
          <w:trHeight w:val="252"/>
          <w:jc w:val="center"/>
        </w:trPr>
        <w:tc>
          <w:tcPr>
            <w:tcW w:w="1291" w:type="dxa"/>
            <w:vMerge w:val="restart"/>
            <w:vAlign w:val="center"/>
          </w:tcPr>
          <w:p w14:paraId="2BA6C632" w14:textId="77777777" w:rsidR="00534E51" w:rsidRDefault="00534E51" w:rsidP="007C1945">
            <w:pPr>
              <w:rPr>
                <w:rFonts w:cs="Arial"/>
              </w:rPr>
            </w:pPr>
            <w:r>
              <w:rPr>
                <w:rFonts w:cs="Arial"/>
              </w:rPr>
              <w:t>SoundMode_Command</w:t>
            </w:r>
          </w:p>
        </w:tc>
        <w:tc>
          <w:tcPr>
            <w:tcW w:w="1794" w:type="dxa"/>
            <w:vAlign w:val="center"/>
          </w:tcPr>
          <w:p w14:paraId="380E4781"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16D9E374" w14:textId="77777777" w:rsidR="00534E51" w:rsidRDefault="00534E51" w:rsidP="007C1945">
            <w:pPr>
              <w:overflowPunct/>
              <w:autoSpaceDE/>
              <w:autoSpaceDN/>
              <w:adjustRightInd/>
              <w:textAlignment w:val="auto"/>
              <w:rPr>
                <w:rFonts w:cs="Arial"/>
              </w:rPr>
            </w:pPr>
            <w:r>
              <w:rPr>
                <w:rFonts w:cs="Arial"/>
              </w:rPr>
              <w:t>Sound Mode Command (Physical Touch)</w:t>
            </w:r>
          </w:p>
        </w:tc>
        <w:tc>
          <w:tcPr>
            <w:tcW w:w="2431" w:type="dxa"/>
            <w:vAlign w:val="center"/>
          </w:tcPr>
          <w:p w14:paraId="3FF78679" w14:textId="77777777" w:rsidR="00CF6E20" w:rsidRDefault="00CF6E20"/>
        </w:tc>
      </w:tr>
      <w:tr w:rsidR="00534E51" w:rsidRPr="00717330" w14:paraId="733D6ACA" w14:textId="77777777" w:rsidTr="00A654A1">
        <w:trPr>
          <w:trHeight w:val="252"/>
          <w:jc w:val="center"/>
        </w:trPr>
        <w:tc>
          <w:tcPr>
            <w:tcW w:w="1291" w:type="dxa"/>
            <w:vMerge/>
            <w:vAlign w:val="center"/>
          </w:tcPr>
          <w:p w14:paraId="7F56AFE4" w14:textId="77777777" w:rsidR="00534E51" w:rsidRDefault="00534E51" w:rsidP="007C1945">
            <w:pPr>
              <w:rPr>
                <w:rFonts w:cs="Arial"/>
              </w:rPr>
            </w:pPr>
          </w:p>
        </w:tc>
        <w:tc>
          <w:tcPr>
            <w:tcW w:w="1794" w:type="dxa"/>
            <w:vAlign w:val="center"/>
          </w:tcPr>
          <w:p w14:paraId="3BA6BA0F" w14:textId="77777777" w:rsidR="00534E51" w:rsidRDefault="00534E51" w:rsidP="007C1945">
            <w:pPr>
              <w:overflowPunct/>
              <w:autoSpaceDE/>
              <w:autoSpaceDN/>
              <w:adjustRightInd/>
              <w:textAlignment w:val="auto"/>
              <w:rPr>
                <w:rFonts w:cs="Arial"/>
              </w:rPr>
            </w:pPr>
            <w:r>
              <w:rPr>
                <w:rFonts w:cs="Arial"/>
              </w:rPr>
              <w:t>OF1_p1 (User Interactions) To FN2_p1 (MSS HMI)</w:t>
            </w:r>
          </w:p>
        </w:tc>
        <w:tc>
          <w:tcPr>
            <w:tcW w:w="4829" w:type="dxa"/>
            <w:vAlign w:val="center"/>
          </w:tcPr>
          <w:p w14:paraId="063CB196" w14:textId="77777777" w:rsidR="00534E51" w:rsidRDefault="00534E51" w:rsidP="007C1945">
            <w:pPr>
              <w:overflowPunct/>
              <w:autoSpaceDE/>
              <w:autoSpaceDN/>
              <w:adjustRightInd/>
              <w:textAlignment w:val="auto"/>
              <w:rPr>
                <w:rFonts w:cs="Arial"/>
              </w:rPr>
            </w:pPr>
            <w:r>
              <w:rPr>
                <w:rFonts w:cs="Arial"/>
              </w:rPr>
              <w:t>Sound Mode Command (Physical Touch)</w:t>
            </w:r>
          </w:p>
        </w:tc>
        <w:tc>
          <w:tcPr>
            <w:tcW w:w="2431" w:type="dxa"/>
            <w:vAlign w:val="center"/>
          </w:tcPr>
          <w:p w14:paraId="61757CB1" w14:textId="77777777" w:rsidR="00CF6E20" w:rsidRDefault="00CF6E20"/>
        </w:tc>
      </w:tr>
      <w:tr w:rsidR="00534E51" w:rsidRPr="00717330" w14:paraId="35EACE05" w14:textId="77777777" w:rsidTr="00A654A1">
        <w:trPr>
          <w:trHeight w:val="252"/>
          <w:jc w:val="center"/>
        </w:trPr>
        <w:tc>
          <w:tcPr>
            <w:tcW w:w="1291" w:type="dxa"/>
            <w:vMerge/>
            <w:vAlign w:val="center"/>
          </w:tcPr>
          <w:p w14:paraId="1636B515" w14:textId="77777777" w:rsidR="00534E51" w:rsidRDefault="00534E51" w:rsidP="007C1945">
            <w:pPr>
              <w:rPr>
                <w:rFonts w:cs="Arial"/>
              </w:rPr>
            </w:pPr>
          </w:p>
        </w:tc>
        <w:tc>
          <w:tcPr>
            <w:tcW w:w="1794" w:type="dxa"/>
            <w:vAlign w:val="center"/>
          </w:tcPr>
          <w:p w14:paraId="4BCD971B"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292AD4A8" w14:textId="77777777" w:rsidR="00534E51" w:rsidRDefault="00534E51" w:rsidP="007C1945">
            <w:pPr>
              <w:overflowPunct/>
              <w:autoSpaceDE/>
              <w:autoSpaceDN/>
              <w:adjustRightInd/>
              <w:textAlignment w:val="auto"/>
              <w:rPr>
                <w:rFonts w:cs="Arial"/>
              </w:rPr>
            </w:pPr>
            <w:r>
              <w:rPr>
                <w:rFonts w:cs="Arial"/>
              </w:rPr>
              <w:t>Sound Mode Command (Physical Touch)</w:t>
            </w:r>
          </w:p>
        </w:tc>
        <w:tc>
          <w:tcPr>
            <w:tcW w:w="2431" w:type="dxa"/>
            <w:vAlign w:val="center"/>
          </w:tcPr>
          <w:p w14:paraId="6B2CEF72" w14:textId="77777777" w:rsidR="00CF6E20" w:rsidRDefault="00CF6E20"/>
        </w:tc>
      </w:tr>
      <w:tr w:rsidR="00534E51" w:rsidRPr="00717330" w14:paraId="4E36418E" w14:textId="77777777" w:rsidTr="00A654A1">
        <w:trPr>
          <w:trHeight w:val="252"/>
          <w:jc w:val="center"/>
        </w:trPr>
        <w:tc>
          <w:tcPr>
            <w:tcW w:w="1291" w:type="dxa"/>
            <w:vMerge w:val="restart"/>
            <w:vAlign w:val="center"/>
          </w:tcPr>
          <w:p w14:paraId="0BEE54FC" w14:textId="77777777" w:rsidR="00534E51" w:rsidRDefault="00534E51" w:rsidP="007C1945">
            <w:pPr>
              <w:rPr>
                <w:rFonts w:cs="Arial"/>
              </w:rPr>
            </w:pPr>
            <w:r>
              <w:rPr>
                <w:rFonts w:cs="Arial"/>
              </w:rPr>
              <w:t>SourceType</w:t>
            </w:r>
          </w:p>
        </w:tc>
        <w:tc>
          <w:tcPr>
            <w:tcW w:w="1794" w:type="dxa"/>
            <w:vAlign w:val="center"/>
          </w:tcPr>
          <w:p w14:paraId="513EFFBE"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78E5FEB3" w14:textId="77777777" w:rsidR="00534E51" w:rsidRDefault="00534E51" w:rsidP="007C1945">
            <w:pPr>
              <w:overflowPunct/>
              <w:autoSpaceDE/>
              <w:autoSpaceDN/>
              <w:adjustRightInd/>
              <w:textAlignment w:val="auto"/>
              <w:rPr>
                <w:rFonts w:cs="Arial"/>
              </w:rPr>
            </w:pPr>
            <w:r>
              <w:rPr>
                <w:rFonts w:cs="Arial"/>
              </w:rPr>
              <w:t>Signal specifies selection of source type of audio used for zone 1 to zone 6</w:t>
            </w:r>
          </w:p>
        </w:tc>
        <w:tc>
          <w:tcPr>
            <w:tcW w:w="2431" w:type="dxa"/>
            <w:vAlign w:val="center"/>
          </w:tcPr>
          <w:p w14:paraId="2A6921B3" w14:textId="77777777" w:rsidR="00703172" w:rsidRPr="00036818" w:rsidRDefault="00703172" w:rsidP="00523186">
            <w:r>
              <w:t>Inactive / Audio OFF</w:t>
            </w:r>
          </w:p>
          <w:p w14:paraId="1E3E8F7E" w14:textId="77777777" w:rsidR="00703172" w:rsidRPr="00036818" w:rsidRDefault="00703172" w:rsidP="00523186">
            <w:r>
              <w:t>Aux_Media</w:t>
            </w:r>
          </w:p>
          <w:p w14:paraId="6113A8D7" w14:textId="77777777" w:rsidR="00703172" w:rsidRPr="00036818" w:rsidRDefault="00703172" w:rsidP="00523186">
            <w:r>
              <w:t>AM</w:t>
            </w:r>
          </w:p>
          <w:p w14:paraId="4A4138AA" w14:textId="77777777" w:rsidR="00703172" w:rsidRPr="00036818" w:rsidRDefault="00703172" w:rsidP="00523186">
            <w:r>
              <w:t>FM</w:t>
            </w:r>
          </w:p>
          <w:p w14:paraId="4327B590" w14:textId="77777777" w:rsidR="00703172" w:rsidRPr="00036818" w:rsidRDefault="00703172" w:rsidP="00523186">
            <w:r>
              <w:t>SDARS SAT</w:t>
            </w:r>
          </w:p>
          <w:p w14:paraId="656D2D0D" w14:textId="77777777" w:rsidR="00703172" w:rsidRPr="00036818" w:rsidRDefault="00703172" w:rsidP="00523186">
            <w:r>
              <w:t>SDARS IP</w:t>
            </w:r>
          </w:p>
          <w:p w14:paraId="28664076" w14:textId="77777777" w:rsidR="00703172" w:rsidRPr="00036818" w:rsidRDefault="00703172" w:rsidP="00523186">
            <w:r>
              <w:t>DAB</w:t>
            </w:r>
          </w:p>
          <w:p w14:paraId="75C3C88E" w14:textId="77777777" w:rsidR="00703172" w:rsidRPr="00036818" w:rsidRDefault="00703172" w:rsidP="00523186">
            <w:r>
              <w:t>Phone</w:t>
            </w:r>
          </w:p>
          <w:p w14:paraId="72F1D9AE" w14:textId="77777777" w:rsidR="00703172" w:rsidRPr="00036818" w:rsidRDefault="00703172" w:rsidP="00523186">
            <w:r>
              <w:t>Call Ring</w:t>
            </w:r>
          </w:p>
          <w:p w14:paraId="4338F035" w14:textId="77777777" w:rsidR="00703172" w:rsidRPr="00036818" w:rsidRDefault="00703172" w:rsidP="00523186">
            <w:r>
              <w:t>Radio Announcement</w:t>
            </w:r>
          </w:p>
          <w:p w14:paraId="7A63EECD" w14:textId="77777777" w:rsidR="00703172" w:rsidRPr="00036818" w:rsidRDefault="00703172" w:rsidP="00523186">
            <w:r>
              <w:t>VR</w:t>
            </w:r>
          </w:p>
          <w:p w14:paraId="66CD2E99" w14:textId="77777777" w:rsidR="00703172" w:rsidRPr="00036818" w:rsidRDefault="00703172" w:rsidP="00523186">
            <w:r>
              <w:t xml:space="preserve">Priority Assist </w:t>
            </w:r>
          </w:p>
          <w:p w14:paraId="688194CC" w14:textId="77777777" w:rsidR="00703172" w:rsidRPr="00036818" w:rsidRDefault="00703172" w:rsidP="00523186">
            <w:r>
              <w:t>Reserved</w:t>
            </w:r>
          </w:p>
        </w:tc>
      </w:tr>
      <w:tr w:rsidR="00534E51" w:rsidRPr="00717330" w14:paraId="4F43631F" w14:textId="77777777" w:rsidTr="00A654A1">
        <w:trPr>
          <w:trHeight w:val="252"/>
          <w:jc w:val="center"/>
        </w:trPr>
        <w:tc>
          <w:tcPr>
            <w:tcW w:w="1291" w:type="dxa"/>
            <w:vMerge/>
            <w:vAlign w:val="center"/>
          </w:tcPr>
          <w:p w14:paraId="127DD090" w14:textId="77777777" w:rsidR="00534E51" w:rsidRDefault="00534E51" w:rsidP="007C1945">
            <w:pPr>
              <w:rPr>
                <w:rFonts w:cs="Arial"/>
              </w:rPr>
            </w:pPr>
          </w:p>
        </w:tc>
        <w:tc>
          <w:tcPr>
            <w:tcW w:w="1794" w:type="dxa"/>
            <w:vAlign w:val="center"/>
          </w:tcPr>
          <w:p w14:paraId="7FB6CDF8"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2308A300" w14:textId="77777777" w:rsidR="00534E51" w:rsidRDefault="00534E51" w:rsidP="007C1945">
            <w:pPr>
              <w:overflowPunct/>
              <w:autoSpaceDE/>
              <w:autoSpaceDN/>
              <w:adjustRightInd/>
              <w:textAlignment w:val="auto"/>
              <w:rPr>
                <w:rFonts w:cs="Arial"/>
              </w:rPr>
            </w:pPr>
            <w:r>
              <w:rPr>
                <w:rFonts w:cs="Arial"/>
              </w:rPr>
              <w:t>Signal specifies selection of source type of audio used for zone 1 to zone 6</w:t>
            </w:r>
          </w:p>
        </w:tc>
        <w:tc>
          <w:tcPr>
            <w:tcW w:w="2431" w:type="dxa"/>
            <w:vAlign w:val="center"/>
          </w:tcPr>
          <w:p w14:paraId="1D61ECE0" w14:textId="77777777" w:rsidR="00703172" w:rsidRPr="00036818" w:rsidRDefault="00703172" w:rsidP="00523186">
            <w:r>
              <w:t>Inactive / Audio OFF</w:t>
            </w:r>
          </w:p>
          <w:p w14:paraId="50C917DA" w14:textId="77777777" w:rsidR="00703172" w:rsidRPr="00036818" w:rsidRDefault="00703172" w:rsidP="00523186">
            <w:r>
              <w:t>Aux_Media</w:t>
            </w:r>
          </w:p>
          <w:p w14:paraId="4DA4F52A" w14:textId="77777777" w:rsidR="00703172" w:rsidRPr="00036818" w:rsidRDefault="00703172" w:rsidP="00523186">
            <w:r>
              <w:t>AM</w:t>
            </w:r>
          </w:p>
          <w:p w14:paraId="4C5E2679" w14:textId="77777777" w:rsidR="00703172" w:rsidRPr="00036818" w:rsidRDefault="00703172" w:rsidP="00523186">
            <w:r>
              <w:t>FM</w:t>
            </w:r>
          </w:p>
          <w:p w14:paraId="52F6BE1B" w14:textId="77777777" w:rsidR="00703172" w:rsidRPr="00036818" w:rsidRDefault="00703172" w:rsidP="00523186">
            <w:r>
              <w:t>SDARS SAT</w:t>
            </w:r>
          </w:p>
          <w:p w14:paraId="5EE7FCF4" w14:textId="77777777" w:rsidR="00703172" w:rsidRPr="00036818" w:rsidRDefault="00703172" w:rsidP="00523186">
            <w:r>
              <w:t>SDARS IP</w:t>
            </w:r>
          </w:p>
          <w:p w14:paraId="04E0131B" w14:textId="77777777" w:rsidR="00703172" w:rsidRPr="00036818" w:rsidRDefault="00703172" w:rsidP="00523186">
            <w:r>
              <w:t>DAB</w:t>
            </w:r>
          </w:p>
          <w:p w14:paraId="2349ACF4" w14:textId="77777777" w:rsidR="00703172" w:rsidRPr="00036818" w:rsidRDefault="00703172" w:rsidP="00523186">
            <w:r>
              <w:t>Phone</w:t>
            </w:r>
          </w:p>
          <w:p w14:paraId="5C7CE4AE" w14:textId="77777777" w:rsidR="00703172" w:rsidRPr="00036818" w:rsidRDefault="00703172" w:rsidP="00523186">
            <w:r>
              <w:t>Call Ring</w:t>
            </w:r>
          </w:p>
          <w:p w14:paraId="3E5DD176" w14:textId="77777777" w:rsidR="00703172" w:rsidRPr="00036818" w:rsidRDefault="00703172" w:rsidP="00523186">
            <w:r>
              <w:t>Radio Announcement</w:t>
            </w:r>
          </w:p>
          <w:p w14:paraId="30396513" w14:textId="77777777" w:rsidR="00703172" w:rsidRPr="00036818" w:rsidRDefault="00703172" w:rsidP="00523186">
            <w:r>
              <w:t>VR</w:t>
            </w:r>
          </w:p>
          <w:p w14:paraId="24E74F23" w14:textId="77777777" w:rsidR="00703172" w:rsidRPr="00036818" w:rsidRDefault="00703172" w:rsidP="00523186">
            <w:r>
              <w:t xml:space="preserve">Priority Assist </w:t>
            </w:r>
          </w:p>
          <w:p w14:paraId="58D3C542" w14:textId="77777777" w:rsidR="00703172" w:rsidRPr="00036818" w:rsidRDefault="00703172" w:rsidP="00523186">
            <w:r>
              <w:t>Reserved</w:t>
            </w:r>
          </w:p>
        </w:tc>
      </w:tr>
      <w:tr w:rsidR="00534E51" w:rsidRPr="00717330" w14:paraId="57CDDA1A" w14:textId="77777777" w:rsidTr="00A654A1">
        <w:trPr>
          <w:trHeight w:val="252"/>
          <w:jc w:val="center"/>
        </w:trPr>
        <w:tc>
          <w:tcPr>
            <w:tcW w:w="1291" w:type="dxa"/>
            <w:vMerge w:val="restart"/>
            <w:vAlign w:val="center"/>
          </w:tcPr>
          <w:p w14:paraId="673E768C" w14:textId="77777777" w:rsidR="00534E51" w:rsidRDefault="00534E51" w:rsidP="007C1945">
            <w:pPr>
              <w:rPr>
                <w:rFonts w:cs="Arial"/>
              </w:rPr>
            </w:pPr>
            <w:r>
              <w:rPr>
                <w:rFonts w:cs="Arial"/>
              </w:rPr>
              <w:t>SourceTypeChannel</w:t>
            </w:r>
          </w:p>
        </w:tc>
        <w:tc>
          <w:tcPr>
            <w:tcW w:w="1794" w:type="dxa"/>
            <w:vAlign w:val="center"/>
          </w:tcPr>
          <w:p w14:paraId="6256D457"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381CF4A2" w14:textId="77777777" w:rsidR="00534E51" w:rsidRDefault="00534E51" w:rsidP="007C1945">
            <w:pPr>
              <w:overflowPunct/>
              <w:autoSpaceDE/>
              <w:autoSpaceDN/>
              <w:adjustRightInd/>
              <w:textAlignment w:val="auto"/>
              <w:rPr>
                <w:rFonts w:cs="Arial"/>
              </w:rPr>
            </w:pPr>
            <w:r>
              <w:rPr>
                <w:rFonts w:cs="Arial"/>
              </w:rPr>
              <w:t>Signal specifies selection of audio channel for the audio source for zone 1 to zone 6</w:t>
            </w:r>
          </w:p>
        </w:tc>
        <w:tc>
          <w:tcPr>
            <w:tcW w:w="2431" w:type="dxa"/>
            <w:vAlign w:val="center"/>
          </w:tcPr>
          <w:p w14:paraId="49E1BB53" w14:textId="77777777" w:rsidR="00703172" w:rsidRPr="00036818" w:rsidRDefault="00703172" w:rsidP="00523186">
            <w:r>
              <w:t>Inactive</w:t>
            </w:r>
          </w:p>
          <w:p w14:paraId="73DC3C23" w14:textId="77777777" w:rsidR="00703172" w:rsidRPr="00036818" w:rsidRDefault="00703172" w:rsidP="00523186">
            <w:r>
              <w:t>BT_Zone2</w:t>
            </w:r>
          </w:p>
          <w:p w14:paraId="62FBF483" w14:textId="77777777" w:rsidR="00703172" w:rsidRPr="00036818" w:rsidRDefault="00703172" w:rsidP="00523186">
            <w:r>
              <w:t>Reserved for future expansion</w:t>
            </w:r>
          </w:p>
          <w:p w14:paraId="76E031B5" w14:textId="77777777" w:rsidR="00703172" w:rsidRPr="00036818" w:rsidRDefault="00703172" w:rsidP="00523186">
            <w:r>
              <w:t>A2B_ID1</w:t>
            </w:r>
          </w:p>
          <w:p w14:paraId="11DFF115" w14:textId="77777777" w:rsidR="00703172" w:rsidRPr="00036818" w:rsidRDefault="00703172" w:rsidP="00523186">
            <w:r>
              <w:t>A2B_ID2</w:t>
            </w:r>
          </w:p>
          <w:p w14:paraId="57305DB6" w14:textId="77777777" w:rsidR="00703172" w:rsidRPr="00036818" w:rsidRDefault="00703172" w:rsidP="00523186">
            <w:r>
              <w:t>A2B_ID3</w:t>
            </w:r>
          </w:p>
          <w:p w14:paraId="7587F9F6" w14:textId="77777777" w:rsidR="00703172" w:rsidRPr="00036818" w:rsidRDefault="00703172" w:rsidP="00523186">
            <w:r>
              <w:t>A2B_ID4</w:t>
            </w:r>
          </w:p>
          <w:p w14:paraId="7C8D5351" w14:textId="77777777" w:rsidR="00703172" w:rsidRPr="00036818" w:rsidRDefault="00703172" w:rsidP="00523186">
            <w:r>
              <w:t>A2B_ID5</w:t>
            </w:r>
          </w:p>
          <w:p w14:paraId="54C23B7E" w14:textId="77777777" w:rsidR="00703172" w:rsidRPr="00036818" w:rsidRDefault="00703172" w:rsidP="00523186">
            <w:r>
              <w:t>A2B_ID6</w:t>
            </w:r>
          </w:p>
          <w:p w14:paraId="3A712E5C" w14:textId="77777777" w:rsidR="00703172" w:rsidRPr="00036818" w:rsidRDefault="00703172" w:rsidP="00523186">
            <w:r>
              <w:t>A2B_ID7</w:t>
            </w:r>
          </w:p>
          <w:p w14:paraId="230C543E" w14:textId="77777777" w:rsidR="00703172" w:rsidRPr="00036818" w:rsidRDefault="00703172" w:rsidP="00523186">
            <w:r>
              <w:t>A2B_ID8</w:t>
            </w:r>
          </w:p>
          <w:p w14:paraId="2B0899AE" w14:textId="77777777" w:rsidR="00703172" w:rsidRPr="00036818" w:rsidRDefault="00703172" w:rsidP="00523186">
            <w:r>
              <w:t>A2B_ID9</w:t>
            </w:r>
          </w:p>
          <w:p w14:paraId="03FC62CF" w14:textId="77777777" w:rsidR="00703172" w:rsidRPr="00036818" w:rsidRDefault="00703172" w:rsidP="00523186">
            <w:r>
              <w:t>A2B_ID10</w:t>
            </w:r>
          </w:p>
          <w:p w14:paraId="04675454" w14:textId="77777777" w:rsidR="00703172" w:rsidRPr="00036818" w:rsidRDefault="00703172" w:rsidP="00523186">
            <w:r>
              <w:t>A2B_ID11</w:t>
            </w:r>
          </w:p>
          <w:p w14:paraId="0B1AC5AE" w14:textId="77777777" w:rsidR="00703172" w:rsidRPr="00036818" w:rsidRDefault="00703172" w:rsidP="00523186">
            <w:r>
              <w:lastRenderedPageBreak/>
              <w:t>A2B_ID12</w:t>
            </w:r>
          </w:p>
          <w:p w14:paraId="1D1E494E" w14:textId="77777777" w:rsidR="00703172" w:rsidRPr="00036818" w:rsidRDefault="00703172" w:rsidP="00523186">
            <w:r>
              <w:t>A2B_ID13</w:t>
            </w:r>
          </w:p>
          <w:p w14:paraId="2DEEE571" w14:textId="77777777" w:rsidR="00703172" w:rsidRPr="00036818" w:rsidRDefault="00703172" w:rsidP="00523186">
            <w:r>
              <w:t>A2B_ID14</w:t>
            </w:r>
          </w:p>
          <w:p w14:paraId="40E4EB0E" w14:textId="77777777" w:rsidR="00703172" w:rsidRPr="00036818" w:rsidRDefault="00703172" w:rsidP="00523186">
            <w:r>
              <w:t>A2B_ID15</w:t>
            </w:r>
          </w:p>
          <w:p w14:paraId="291A4B1C" w14:textId="77777777" w:rsidR="00703172" w:rsidRPr="00036818" w:rsidRDefault="00703172" w:rsidP="00523186">
            <w:r>
              <w:t>A2B_ID16</w:t>
            </w:r>
          </w:p>
          <w:p w14:paraId="70C02E89" w14:textId="77777777" w:rsidR="00703172" w:rsidRPr="00036818" w:rsidRDefault="00703172" w:rsidP="00523186">
            <w:r>
              <w:t>A2B_ID17</w:t>
            </w:r>
          </w:p>
          <w:p w14:paraId="17C634E9" w14:textId="77777777" w:rsidR="00703172" w:rsidRPr="00036818" w:rsidRDefault="00703172" w:rsidP="00523186">
            <w:r>
              <w:t>A2B_ID18</w:t>
            </w:r>
          </w:p>
          <w:p w14:paraId="29E87AEE" w14:textId="77777777" w:rsidR="00703172" w:rsidRPr="00036818" w:rsidRDefault="00703172" w:rsidP="00523186">
            <w:r>
              <w:t>A2B_ID19</w:t>
            </w:r>
          </w:p>
          <w:p w14:paraId="56C0BD59" w14:textId="77777777" w:rsidR="00703172" w:rsidRPr="00036818" w:rsidRDefault="00703172" w:rsidP="00523186">
            <w:r>
              <w:t>A2B_ID20</w:t>
            </w:r>
          </w:p>
          <w:p w14:paraId="3B2CE4B6" w14:textId="77777777" w:rsidR="00703172" w:rsidRPr="00036818" w:rsidRDefault="00703172" w:rsidP="00523186">
            <w:r>
              <w:t>A2B_ID21</w:t>
            </w:r>
          </w:p>
          <w:p w14:paraId="444EEABD" w14:textId="77777777" w:rsidR="00703172" w:rsidRPr="00036818" w:rsidRDefault="00703172" w:rsidP="00523186">
            <w:r>
              <w:t>A2B_ID22</w:t>
            </w:r>
          </w:p>
          <w:p w14:paraId="22903F96" w14:textId="77777777" w:rsidR="00703172" w:rsidRPr="00036818" w:rsidRDefault="00703172" w:rsidP="00523186">
            <w:r>
              <w:t>A2B_ID23</w:t>
            </w:r>
          </w:p>
          <w:p w14:paraId="12E418B0" w14:textId="77777777" w:rsidR="00703172" w:rsidRPr="00036818" w:rsidRDefault="00703172" w:rsidP="00523186">
            <w:r>
              <w:t>A2B_ID24</w:t>
            </w:r>
          </w:p>
          <w:p w14:paraId="5393DE72" w14:textId="77777777" w:rsidR="00703172" w:rsidRPr="00036818" w:rsidRDefault="00703172" w:rsidP="00523186">
            <w:r>
              <w:t>A2B_ID25</w:t>
            </w:r>
          </w:p>
          <w:p w14:paraId="6AC99254" w14:textId="77777777" w:rsidR="00703172" w:rsidRPr="00036818" w:rsidRDefault="00703172" w:rsidP="00523186">
            <w:r>
              <w:t>A2B_ID26</w:t>
            </w:r>
          </w:p>
          <w:p w14:paraId="51FF9554" w14:textId="77777777" w:rsidR="00703172" w:rsidRPr="00036818" w:rsidRDefault="00703172" w:rsidP="00523186">
            <w:r>
              <w:t>A2B_ID27</w:t>
            </w:r>
          </w:p>
          <w:p w14:paraId="5510983F" w14:textId="77777777" w:rsidR="00703172" w:rsidRPr="00036818" w:rsidRDefault="00703172" w:rsidP="00523186">
            <w:r>
              <w:t>A2B_ID28</w:t>
            </w:r>
          </w:p>
          <w:p w14:paraId="78AD95D4" w14:textId="77777777" w:rsidR="00703172" w:rsidRPr="00036818" w:rsidRDefault="00703172" w:rsidP="00523186">
            <w:r>
              <w:t>A2B_ID29</w:t>
            </w:r>
          </w:p>
          <w:p w14:paraId="3659EA44" w14:textId="77777777" w:rsidR="00703172" w:rsidRPr="00036818" w:rsidRDefault="00703172" w:rsidP="00523186">
            <w:r>
              <w:t>A2B_ID30</w:t>
            </w:r>
          </w:p>
          <w:p w14:paraId="327CFD1C" w14:textId="77777777" w:rsidR="00703172" w:rsidRPr="00036818" w:rsidRDefault="00703172" w:rsidP="00523186">
            <w:r>
              <w:t>A2B_ID31</w:t>
            </w:r>
          </w:p>
          <w:p w14:paraId="0006DCD0" w14:textId="77777777" w:rsidR="00703172" w:rsidRPr="00036818" w:rsidRDefault="00703172" w:rsidP="00523186">
            <w:r>
              <w:t>A2B_ID32</w:t>
            </w:r>
          </w:p>
          <w:p w14:paraId="2251CF89" w14:textId="77777777" w:rsidR="00703172" w:rsidRPr="00036818" w:rsidRDefault="00703172" w:rsidP="00523186">
            <w:r>
              <w:t>BT_Zone3</w:t>
            </w:r>
          </w:p>
          <w:p w14:paraId="3793888C" w14:textId="77777777" w:rsidR="00703172" w:rsidRPr="00036818" w:rsidRDefault="00703172" w:rsidP="00523186">
            <w:r>
              <w:t>BT_Zone4</w:t>
            </w:r>
          </w:p>
          <w:p w14:paraId="31EA38CE" w14:textId="77777777" w:rsidR="00703172" w:rsidRPr="00036818" w:rsidRDefault="00703172" w:rsidP="00523186">
            <w:r>
              <w:t>BT_Zone5</w:t>
            </w:r>
          </w:p>
          <w:p w14:paraId="0191F76E" w14:textId="77777777" w:rsidR="00703172" w:rsidRPr="00036818" w:rsidRDefault="00703172" w:rsidP="00523186">
            <w:r>
              <w:t>BT_Zone6</w:t>
            </w:r>
          </w:p>
        </w:tc>
      </w:tr>
      <w:tr w:rsidR="00534E51" w:rsidRPr="00717330" w14:paraId="1605752B" w14:textId="77777777" w:rsidTr="00A654A1">
        <w:trPr>
          <w:trHeight w:val="252"/>
          <w:jc w:val="center"/>
        </w:trPr>
        <w:tc>
          <w:tcPr>
            <w:tcW w:w="1291" w:type="dxa"/>
            <w:vMerge/>
            <w:vAlign w:val="center"/>
          </w:tcPr>
          <w:p w14:paraId="0F34F88F" w14:textId="77777777" w:rsidR="00534E51" w:rsidRDefault="00534E51" w:rsidP="007C1945">
            <w:pPr>
              <w:rPr>
                <w:rFonts w:cs="Arial"/>
              </w:rPr>
            </w:pPr>
          </w:p>
        </w:tc>
        <w:tc>
          <w:tcPr>
            <w:tcW w:w="1794" w:type="dxa"/>
            <w:vAlign w:val="center"/>
          </w:tcPr>
          <w:p w14:paraId="7E302E1B"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1965CFCD" w14:textId="77777777" w:rsidR="00534E51" w:rsidRDefault="00534E51" w:rsidP="007C1945">
            <w:pPr>
              <w:overflowPunct/>
              <w:autoSpaceDE/>
              <w:autoSpaceDN/>
              <w:adjustRightInd/>
              <w:textAlignment w:val="auto"/>
              <w:rPr>
                <w:rFonts w:cs="Arial"/>
              </w:rPr>
            </w:pPr>
            <w:r>
              <w:rPr>
                <w:rFonts w:cs="Arial"/>
              </w:rPr>
              <w:t>Signal specifies selection of audio channel for the audio source for zone 1 to zone 6</w:t>
            </w:r>
          </w:p>
        </w:tc>
        <w:tc>
          <w:tcPr>
            <w:tcW w:w="2431" w:type="dxa"/>
            <w:vAlign w:val="center"/>
          </w:tcPr>
          <w:p w14:paraId="71E1A70A" w14:textId="77777777" w:rsidR="00703172" w:rsidRPr="00036818" w:rsidRDefault="00703172" w:rsidP="00523186">
            <w:r>
              <w:t>Inactive</w:t>
            </w:r>
          </w:p>
          <w:p w14:paraId="78D213FB" w14:textId="77777777" w:rsidR="00703172" w:rsidRPr="00036818" w:rsidRDefault="00703172" w:rsidP="00523186">
            <w:r>
              <w:t>BT_Zone2</w:t>
            </w:r>
          </w:p>
          <w:p w14:paraId="2E556D02" w14:textId="77777777" w:rsidR="00703172" w:rsidRPr="00036818" w:rsidRDefault="00703172" w:rsidP="00523186">
            <w:r>
              <w:t>Reserved for future expansion</w:t>
            </w:r>
          </w:p>
          <w:p w14:paraId="1E43C410" w14:textId="77777777" w:rsidR="00703172" w:rsidRPr="00036818" w:rsidRDefault="00703172" w:rsidP="00523186">
            <w:r>
              <w:t>A2B_ID1</w:t>
            </w:r>
          </w:p>
          <w:p w14:paraId="28C56797" w14:textId="77777777" w:rsidR="00703172" w:rsidRPr="00036818" w:rsidRDefault="00703172" w:rsidP="00523186">
            <w:r>
              <w:t>A2B_ID2</w:t>
            </w:r>
          </w:p>
          <w:p w14:paraId="3823D429" w14:textId="77777777" w:rsidR="00703172" w:rsidRPr="00036818" w:rsidRDefault="00703172" w:rsidP="00523186">
            <w:r>
              <w:t>A2B_ID3</w:t>
            </w:r>
          </w:p>
          <w:p w14:paraId="518F0D99" w14:textId="77777777" w:rsidR="00703172" w:rsidRPr="00036818" w:rsidRDefault="00703172" w:rsidP="00523186">
            <w:r>
              <w:t>A2B_ID4</w:t>
            </w:r>
          </w:p>
          <w:p w14:paraId="78098537" w14:textId="77777777" w:rsidR="00703172" w:rsidRPr="00036818" w:rsidRDefault="00703172" w:rsidP="00523186">
            <w:r>
              <w:t>A2B_ID5</w:t>
            </w:r>
          </w:p>
          <w:p w14:paraId="204878A2" w14:textId="77777777" w:rsidR="00703172" w:rsidRPr="00036818" w:rsidRDefault="00703172" w:rsidP="00523186">
            <w:r>
              <w:t>A2B_ID6</w:t>
            </w:r>
          </w:p>
          <w:p w14:paraId="174896D3" w14:textId="77777777" w:rsidR="00703172" w:rsidRPr="00036818" w:rsidRDefault="00703172" w:rsidP="00523186">
            <w:r>
              <w:t>A2B_ID7</w:t>
            </w:r>
          </w:p>
          <w:p w14:paraId="56CEEA6D" w14:textId="77777777" w:rsidR="00703172" w:rsidRPr="00036818" w:rsidRDefault="00703172" w:rsidP="00523186">
            <w:r>
              <w:t>A2B_ID8</w:t>
            </w:r>
          </w:p>
          <w:p w14:paraId="5B044644" w14:textId="77777777" w:rsidR="00703172" w:rsidRPr="00036818" w:rsidRDefault="00703172" w:rsidP="00523186">
            <w:r>
              <w:t>A2B_ID9</w:t>
            </w:r>
          </w:p>
          <w:p w14:paraId="4E088368" w14:textId="77777777" w:rsidR="00703172" w:rsidRPr="00036818" w:rsidRDefault="00703172" w:rsidP="00523186">
            <w:r>
              <w:t>A2B_ID10</w:t>
            </w:r>
          </w:p>
          <w:p w14:paraId="37A60B6B" w14:textId="77777777" w:rsidR="00703172" w:rsidRPr="00036818" w:rsidRDefault="00703172" w:rsidP="00523186">
            <w:r>
              <w:t>A2B_ID11</w:t>
            </w:r>
          </w:p>
          <w:p w14:paraId="7810CB27" w14:textId="77777777" w:rsidR="00703172" w:rsidRPr="00036818" w:rsidRDefault="00703172" w:rsidP="00523186">
            <w:r>
              <w:t>A2B_ID12</w:t>
            </w:r>
          </w:p>
          <w:p w14:paraId="374E9BB8" w14:textId="77777777" w:rsidR="00703172" w:rsidRPr="00036818" w:rsidRDefault="00703172" w:rsidP="00523186">
            <w:r>
              <w:t>A2B_ID13</w:t>
            </w:r>
          </w:p>
          <w:p w14:paraId="5DB8A1C2" w14:textId="77777777" w:rsidR="00703172" w:rsidRPr="00036818" w:rsidRDefault="00703172" w:rsidP="00523186">
            <w:r>
              <w:t>A2B_ID14</w:t>
            </w:r>
          </w:p>
          <w:p w14:paraId="0F2266FF" w14:textId="77777777" w:rsidR="00703172" w:rsidRPr="00036818" w:rsidRDefault="00703172" w:rsidP="00523186">
            <w:r>
              <w:t>A2B_ID15</w:t>
            </w:r>
          </w:p>
          <w:p w14:paraId="35D5FE1C" w14:textId="77777777" w:rsidR="00703172" w:rsidRPr="00036818" w:rsidRDefault="00703172" w:rsidP="00523186">
            <w:r>
              <w:t>A2B_ID16</w:t>
            </w:r>
          </w:p>
          <w:p w14:paraId="6D8237DC" w14:textId="77777777" w:rsidR="00703172" w:rsidRPr="00036818" w:rsidRDefault="00703172" w:rsidP="00523186">
            <w:r>
              <w:t>A2B_ID17</w:t>
            </w:r>
          </w:p>
          <w:p w14:paraId="37A5DBE6" w14:textId="77777777" w:rsidR="00703172" w:rsidRPr="00036818" w:rsidRDefault="00703172" w:rsidP="00523186">
            <w:r>
              <w:t>A2B_ID18</w:t>
            </w:r>
          </w:p>
          <w:p w14:paraId="70F1CC76" w14:textId="77777777" w:rsidR="00703172" w:rsidRPr="00036818" w:rsidRDefault="00703172" w:rsidP="00523186">
            <w:r>
              <w:t>A2B_ID19</w:t>
            </w:r>
          </w:p>
          <w:p w14:paraId="073DB6C5" w14:textId="77777777" w:rsidR="00703172" w:rsidRPr="00036818" w:rsidRDefault="00703172" w:rsidP="00523186">
            <w:r>
              <w:t>A2B_ID20</w:t>
            </w:r>
          </w:p>
          <w:p w14:paraId="65994642" w14:textId="77777777" w:rsidR="00703172" w:rsidRPr="00036818" w:rsidRDefault="00703172" w:rsidP="00523186">
            <w:r>
              <w:t>A2B_ID21</w:t>
            </w:r>
          </w:p>
          <w:p w14:paraId="44292FA3" w14:textId="77777777" w:rsidR="00703172" w:rsidRPr="00036818" w:rsidRDefault="00703172" w:rsidP="00523186">
            <w:r>
              <w:t>A2B_ID22</w:t>
            </w:r>
          </w:p>
          <w:p w14:paraId="7B155C00" w14:textId="77777777" w:rsidR="00703172" w:rsidRPr="00036818" w:rsidRDefault="00703172" w:rsidP="00523186">
            <w:r>
              <w:t>A2B_ID23</w:t>
            </w:r>
          </w:p>
          <w:p w14:paraId="7D775964" w14:textId="77777777" w:rsidR="00703172" w:rsidRPr="00036818" w:rsidRDefault="00703172" w:rsidP="00523186">
            <w:r>
              <w:t>A2B_ID24</w:t>
            </w:r>
          </w:p>
          <w:p w14:paraId="66AD5905" w14:textId="77777777" w:rsidR="00703172" w:rsidRPr="00036818" w:rsidRDefault="00703172" w:rsidP="00523186">
            <w:r>
              <w:t>A2B_ID25</w:t>
            </w:r>
          </w:p>
          <w:p w14:paraId="233D1339" w14:textId="77777777" w:rsidR="00703172" w:rsidRPr="00036818" w:rsidRDefault="00703172" w:rsidP="00523186">
            <w:r>
              <w:t>A2B_ID26</w:t>
            </w:r>
          </w:p>
          <w:p w14:paraId="79173597" w14:textId="77777777" w:rsidR="00703172" w:rsidRPr="00036818" w:rsidRDefault="00703172" w:rsidP="00523186">
            <w:r>
              <w:t>A2B_ID27</w:t>
            </w:r>
          </w:p>
          <w:p w14:paraId="0A6FD16D" w14:textId="77777777" w:rsidR="00703172" w:rsidRPr="00036818" w:rsidRDefault="00703172" w:rsidP="00523186">
            <w:r>
              <w:t>A2B_ID28</w:t>
            </w:r>
          </w:p>
          <w:p w14:paraId="7EC207E7" w14:textId="77777777" w:rsidR="00703172" w:rsidRPr="00036818" w:rsidRDefault="00703172" w:rsidP="00523186">
            <w:r>
              <w:t>A2B_ID29</w:t>
            </w:r>
          </w:p>
          <w:p w14:paraId="74B629CB" w14:textId="77777777" w:rsidR="00703172" w:rsidRPr="00036818" w:rsidRDefault="00703172" w:rsidP="00523186">
            <w:r>
              <w:t>A2B_ID30</w:t>
            </w:r>
          </w:p>
          <w:p w14:paraId="0B6E3AC6" w14:textId="77777777" w:rsidR="00703172" w:rsidRPr="00036818" w:rsidRDefault="00703172" w:rsidP="00523186">
            <w:r>
              <w:lastRenderedPageBreak/>
              <w:t>A2B_ID31</w:t>
            </w:r>
          </w:p>
          <w:p w14:paraId="1ED1724F" w14:textId="77777777" w:rsidR="00703172" w:rsidRPr="00036818" w:rsidRDefault="00703172" w:rsidP="00523186">
            <w:r>
              <w:t>A2B_ID32</w:t>
            </w:r>
          </w:p>
          <w:p w14:paraId="641AF2E6" w14:textId="77777777" w:rsidR="00703172" w:rsidRPr="00036818" w:rsidRDefault="00703172" w:rsidP="00523186">
            <w:r>
              <w:t>BT_Zone3</w:t>
            </w:r>
          </w:p>
          <w:p w14:paraId="78E55637" w14:textId="77777777" w:rsidR="00703172" w:rsidRPr="00036818" w:rsidRDefault="00703172" w:rsidP="00523186">
            <w:r>
              <w:t>BT_Zone4</w:t>
            </w:r>
          </w:p>
          <w:p w14:paraId="11297511" w14:textId="77777777" w:rsidR="00703172" w:rsidRPr="00036818" w:rsidRDefault="00703172" w:rsidP="00523186">
            <w:r>
              <w:t>BT_Zone5</w:t>
            </w:r>
          </w:p>
          <w:p w14:paraId="7E7CD507" w14:textId="77777777" w:rsidR="00703172" w:rsidRPr="00036818" w:rsidRDefault="00703172" w:rsidP="00523186">
            <w:r>
              <w:t>BT_Zone6</w:t>
            </w:r>
          </w:p>
        </w:tc>
      </w:tr>
      <w:tr w:rsidR="00534E51" w:rsidRPr="00717330" w14:paraId="26812961" w14:textId="77777777" w:rsidTr="00A654A1">
        <w:trPr>
          <w:trHeight w:val="252"/>
          <w:jc w:val="center"/>
        </w:trPr>
        <w:tc>
          <w:tcPr>
            <w:tcW w:w="1291" w:type="dxa"/>
            <w:vMerge w:val="restart"/>
            <w:vAlign w:val="center"/>
          </w:tcPr>
          <w:p w14:paraId="6A6C9D67" w14:textId="77777777" w:rsidR="00534E51" w:rsidRDefault="00534E51" w:rsidP="007C1945">
            <w:pPr>
              <w:rPr>
                <w:rFonts w:cs="Arial"/>
              </w:rPr>
            </w:pPr>
            <w:r>
              <w:rPr>
                <w:rFonts w:cs="Arial"/>
              </w:rPr>
              <w:lastRenderedPageBreak/>
              <w:t>SourceTypeStatus</w:t>
            </w:r>
          </w:p>
        </w:tc>
        <w:tc>
          <w:tcPr>
            <w:tcW w:w="1794" w:type="dxa"/>
            <w:vAlign w:val="center"/>
          </w:tcPr>
          <w:p w14:paraId="63DF6DC1"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0D827030" w14:textId="77777777" w:rsidR="00534E51" w:rsidRDefault="00534E51" w:rsidP="007C1945">
            <w:pPr>
              <w:overflowPunct/>
              <w:autoSpaceDE/>
              <w:autoSpaceDN/>
              <w:adjustRightInd/>
              <w:textAlignment w:val="auto"/>
              <w:rPr>
                <w:rFonts w:cs="Arial"/>
              </w:rPr>
            </w:pPr>
            <w:r>
              <w:rPr>
                <w:rFonts w:cs="Arial"/>
              </w:rPr>
              <w:t>Signal specifies the source type status of audio source used for zone 1 to zone 6</w:t>
            </w:r>
          </w:p>
        </w:tc>
        <w:tc>
          <w:tcPr>
            <w:tcW w:w="2431" w:type="dxa"/>
            <w:vAlign w:val="center"/>
          </w:tcPr>
          <w:p w14:paraId="6016AA91" w14:textId="77777777" w:rsidR="00703172" w:rsidRPr="00036818" w:rsidRDefault="00703172" w:rsidP="00523186">
            <w:r>
              <w:t>Inactive</w:t>
            </w:r>
          </w:p>
          <w:p w14:paraId="609A614E" w14:textId="77777777" w:rsidR="00703172" w:rsidRPr="00036818" w:rsidRDefault="00703172" w:rsidP="00523186">
            <w:r>
              <w:t>Deallocated</w:t>
            </w:r>
          </w:p>
          <w:p w14:paraId="1D93C501" w14:textId="77777777" w:rsidR="00703172" w:rsidRPr="00036818" w:rsidRDefault="00703172" w:rsidP="00523186">
            <w:r>
              <w:t>Stacked</w:t>
            </w:r>
          </w:p>
          <w:p w14:paraId="48F97EC5" w14:textId="77777777" w:rsidR="00703172" w:rsidRPr="00036818" w:rsidRDefault="00703172" w:rsidP="00523186">
            <w:r>
              <w:t>Granted</w:t>
            </w:r>
          </w:p>
        </w:tc>
      </w:tr>
      <w:tr w:rsidR="00534E51" w:rsidRPr="00717330" w14:paraId="41369E1E" w14:textId="77777777" w:rsidTr="00A654A1">
        <w:trPr>
          <w:trHeight w:val="252"/>
          <w:jc w:val="center"/>
        </w:trPr>
        <w:tc>
          <w:tcPr>
            <w:tcW w:w="1291" w:type="dxa"/>
            <w:vMerge/>
            <w:vAlign w:val="center"/>
          </w:tcPr>
          <w:p w14:paraId="441D3199" w14:textId="77777777" w:rsidR="00534E51" w:rsidRDefault="00534E51" w:rsidP="007C1945">
            <w:pPr>
              <w:rPr>
                <w:rFonts w:cs="Arial"/>
              </w:rPr>
            </w:pPr>
          </w:p>
        </w:tc>
        <w:tc>
          <w:tcPr>
            <w:tcW w:w="1794" w:type="dxa"/>
            <w:vAlign w:val="center"/>
          </w:tcPr>
          <w:p w14:paraId="2F049FBD"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5F70D160" w14:textId="77777777" w:rsidR="00534E51" w:rsidRDefault="00534E51" w:rsidP="007C1945">
            <w:pPr>
              <w:overflowPunct/>
              <w:autoSpaceDE/>
              <w:autoSpaceDN/>
              <w:adjustRightInd/>
              <w:textAlignment w:val="auto"/>
              <w:rPr>
                <w:rFonts w:cs="Arial"/>
              </w:rPr>
            </w:pPr>
            <w:r>
              <w:rPr>
                <w:rFonts w:cs="Arial"/>
              </w:rPr>
              <w:t>Signal specifies the source type status of audio source used for zone 1 to zone 6</w:t>
            </w:r>
          </w:p>
        </w:tc>
        <w:tc>
          <w:tcPr>
            <w:tcW w:w="2431" w:type="dxa"/>
            <w:vAlign w:val="center"/>
          </w:tcPr>
          <w:p w14:paraId="061D472A" w14:textId="77777777" w:rsidR="00703172" w:rsidRPr="00036818" w:rsidRDefault="00703172" w:rsidP="00523186">
            <w:r>
              <w:t>Inactive</w:t>
            </w:r>
          </w:p>
          <w:p w14:paraId="2C3FD054" w14:textId="77777777" w:rsidR="00703172" w:rsidRPr="00036818" w:rsidRDefault="00703172" w:rsidP="00523186">
            <w:r>
              <w:t>Deallocated</w:t>
            </w:r>
          </w:p>
          <w:p w14:paraId="2727F797" w14:textId="77777777" w:rsidR="00703172" w:rsidRPr="00036818" w:rsidRDefault="00703172" w:rsidP="00523186">
            <w:r>
              <w:t>Stacked</w:t>
            </w:r>
          </w:p>
          <w:p w14:paraId="435223DD" w14:textId="77777777" w:rsidR="00703172" w:rsidRPr="00036818" w:rsidRDefault="00703172" w:rsidP="00523186">
            <w:r>
              <w:t>Granted</w:t>
            </w:r>
          </w:p>
        </w:tc>
      </w:tr>
      <w:tr w:rsidR="00534E51" w:rsidRPr="00717330" w14:paraId="5AAA41DE" w14:textId="77777777" w:rsidTr="00A654A1">
        <w:trPr>
          <w:trHeight w:val="252"/>
          <w:jc w:val="center"/>
        </w:trPr>
        <w:tc>
          <w:tcPr>
            <w:tcW w:w="1291" w:type="dxa"/>
            <w:vMerge w:val="restart"/>
            <w:vAlign w:val="center"/>
          </w:tcPr>
          <w:p w14:paraId="675CADA7" w14:textId="77777777" w:rsidR="00534E51" w:rsidRDefault="00534E51" w:rsidP="007C1945">
            <w:pPr>
              <w:rPr>
                <w:rFonts w:cs="Arial"/>
              </w:rPr>
            </w:pPr>
            <w:r>
              <w:rPr>
                <w:rFonts w:cs="Arial"/>
              </w:rPr>
              <w:t>Source_Command</w:t>
            </w:r>
          </w:p>
        </w:tc>
        <w:tc>
          <w:tcPr>
            <w:tcW w:w="1794" w:type="dxa"/>
            <w:vAlign w:val="center"/>
          </w:tcPr>
          <w:p w14:paraId="697EC7D1"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3FC48933" w14:textId="77777777" w:rsidR="00534E51" w:rsidRDefault="00534E51" w:rsidP="007C1945">
            <w:pPr>
              <w:overflowPunct/>
              <w:autoSpaceDE/>
              <w:autoSpaceDN/>
              <w:adjustRightInd/>
              <w:textAlignment w:val="auto"/>
              <w:rPr>
                <w:rFonts w:cs="Arial"/>
              </w:rPr>
            </w:pPr>
            <w:r>
              <w:rPr>
                <w:rFonts w:cs="Arial"/>
              </w:rPr>
              <w:t>Source Command (Physical Touch)</w:t>
            </w:r>
          </w:p>
        </w:tc>
        <w:tc>
          <w:tcPr>
            <w:tcW w:w="2431" w:type="dxa"/>
            <w:vAlign w:val="center"/>
          </w:tcPr>
          <w:p w14:paraId="71D02F0F" w14:textId="77777777" w:rsidR="00CF6E20" w:rsidRDefault="00CF6E20"/>
        </w:tc>
      </w:tr>
      <w:tr w:rsidR="00534E51" w:rsidRPr="00717330" w14:paraId="236569F0" w14:textId="77777777" w:rsidTr="00A654A1">
        <w:trPr>
          <w:trHeight w:val="252"/>
          <w:jc w:val="center"/>
        </w:trPr>
        <w:tc>
          <w:tcPr>
            <w:tcW w:w="1291" w:type="dxa"/>
            <w:vMerge/>
            <w:vAlign w:val="center"/>
          </w:tcPr>
          <w:p w14:paraId="50ADBF62" w14:textId="77777777" w:rsidR="00534E51" w:rsidRDefault="00534E51" w:rsidP="007C1945">
            <w:pPr>
              <w:rPr>
                <w:rFonts w:cs="Arial"/>
              </w:rPr>
            </w:pPr>
          </w:p>
        </w:tc>
        <w:tc>
          <w:tcPr>
            <w:tcW w:w="1794" w:type="dxa"/>
            <w:vAlign w:val="center"/>
          </w:tcPr>
          <w:p w14:paraId="3493F55C" w14:textId="77777777" w:rsidR="00534E51" w:rsidRDefault="00534E51" w:rsidP="007C1945">
            <w:pPr>
              <w:overflowPunct/>
              <w:autoSpaceDE/>
              <w:autoSpaceDN/>
              <w:adjustRightInd/>
              <w:textAlignment w:val="auto"/>
              <w:rPr>
                <w:rFonts w:cs="Arial"/>
              </w:rPr>
            </w:pPr>
            <w:r>
              <w:rPr>
                <w:rFonts w:cs="Arial"/>
              </w:rPr>
              <w:t>OF1_p1 (User Interactions) To FN2_p1 (MSS HMI)</w:t>
            </w:r>
          </w:p>
        </w:tc>
        <w:tc>
          <w:tcPr>
            <w:tcW w:w="4829" w:type="dxa"/>
            <w:vAlign w:val="center"/>
          </w:tcPr>
          <w:p w14:paraId="2B388D56" w14:textId="77777777" w:rsidR="00534E51" w:rsidRDefault="00534E51" w:rsidP="007C1945">
            <w:pPr>
              <w:overflowPunct/>
              <w:autoSpaceDE/>
              <w:autoSpaceDN/>
              <w:adjustRightInd/>
              <w:textAlignment w:val="auto"/>
              <w:rPr>
                <w:rFonts w:cs="Arial"/>
              </w:rPr>
            </w:pPr>
            <w:r>
              <w:rPr>
                <w:rFonts w:cs="Arial"/>
              </w:rPr>
              <w:t>Source Command (Physical Touch)</w:t>
            </w:r>
          </w:p>
        </w:tc>
        <w:tc>
          <w:tcPr>
            <w:tcW w:w="2431" w:type="dxa"/>
            <w:vAlign w:val="center"/>
          </w:tcPr>
          <w:p w14:paraId="3392D796" w14:textId="77777777" w:rsidR="00CF6E20" w:rsidRDefault="00CF6E20"/>
        </w:tc>
      </w:tr>
      <w:tr w:rsidR="00534E51" w:rsidRPr="00717330" w14:paraId="0409A170" w14:textId="77777777" w:rsidTr="00A654A1">
        <w:trPr>
          <w:trHeight w:val="252"/>
          <w:jc w:val="center"/>
        </w:trPr>
        <w:tc>
          <w:tcPr>
            <w:tcW w:w="1291" w:type="dxa"/>
            <w:vMerge/>
            <w:vAlign w:val="center"/>
          </w:tcPr>
          <w:p w14:paraId="049DEADE" w14:textId="77777777" w:rsidR="00534E51" w:rsidRDefault="00534E51" w:rsidP="007C1945">
            <w:pPr>
              <w:rPr>
                <w:rFonts w:cs="Arial"/>
              </w:rPr>
            </w:pPr>
          </w:p>
        </w:tc>
        <w:tc>
          <w:tcPr>
            <w:tcW w:w="1794" w:type="dxa"/>
            <w:vAlign w:val="center"/>
          </w:tcPr>
          <w:p w14:paraId="3947EF7C"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17BB41AA" w14:textId="77777777" w:rsidR="00534E51" w:rsidRDefault="00534E51" w:rsidP="007C1945">
            <w:pPr>
              <w:overflowPunct/>
              <w:autoSpaceDE/>
              <w:autoSpaceDN/>
              <w:adjustRightInd/>
              <w:textAlignment w:val="auto"/>
              <w:rPr>
                <w:rFonts w:cs="Arial"/>
              </w:rPr>
            </w:pPr>
            <w:r>
              <w:rPr>
                <w:rFonts w:cs="Arial"/>
              </w:rPr>
              <w:t>Source Command (Physical Touch)</w:t>
            </w:r>
          </w:p>
        </w:tc>
        <w:tc>
          <w:tcPr>
            <w:tcW w:w="2431" w:type="dxa"/>
            <w:vAlign w:val="center"/>
          </w:tcPr>
          <w:p w14:paraId="05D2D387" w14:textId="77777777" w:rsidR="00CF6E20" w:rsidRDefault="00CF6E20"/>
        </w:tc>
      </w:tr>
      <w:tr w:rsidR="00534E51" w:rsidRPr="00717330" w14:paraId="79BBADF8" w14:textId="77777777" w:rsidTr="00A654A1">
        <w:trPr>
          <w:trHeight w:val="252"/>
          <w:jc w:val="center"/>
        </w:trPr>
        <w:tc>
          <w:tcPr>
            <w:tcW w:w="1291" w:type="dxa"/>
            <w:vMerge w:val="restart"/>
            <w:vAlign w:val="center"/>
          </w:tcPr>
          <w:p w14:paraId="0082EC6E" w14:textId="77777777" w:rsidR="00534E51" w:rsidRDefault="00534E51" w:rsidP="007C1945">
            <w:pPr>
              <w:rPr>
                <w:rFonts w:cs="Arial"/>
              </w:rPr>
            </w:pPr>
            <w:r>
              <w:rPr>
                <w:rFonts w:cs="Arial"/>
              </w:rPr>
              <w:t>TempSource_Vol_Level_Zone</w:t>
            </w:r>
          </w:p>
        </w:tc>
        <w:tc>
          <w:tcPr>
            <w:tcW w:w="1794" w:type="dxa"/>
            <w:vAlign w:val="center"/>
          </w:tcPr>
          <w:p w14:paraId="39B4E7EA"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6C31DF70" w14:textId="77777777" w:rsidR="00534E51" w:rsidRDefault="00534E51" w:rsidP="007C1945">
            <w:pPr>
              <w:overflowPunct/>
              <w:autoSpaceDE/>
              <w:autoSpaceDN/>
              <w:adjustRightInd/>
              <w:textAlignment w:val="auto"/>
              <w:rPr>
                <w:rFonts w:cs="Arial"/>
              </w:rPr>
            </w:pPr>
            <w:r>
              <w:rPr>
                <w:rFonts w:cs="Arial"/>
              </w:rPr>
              <w:t>Signal is for the Phone, Call Ring, and Radio Announcement volume in Zone 1 to Zone 6.</w:t>
            </w:r>
          </w:p>
        </w:tc>
        <w:tc>
          <w:tcPr>
            <w:tcW w:w="2431" w:type="dxa"/>
            <w:vAlign w:val="center"/>
          </w:tcPr>
          <w:p w14:paraId="5055B26A" w14:textId="77777777" w:rsidR="00703172" w:rsidRPr="00036818" w:rsidRDefault="00703172" w:rsidP="00523186">
            <w:r>
              <w:t>NoVolume</w:t>
            </w:r>
          </w:p>
          <w:p w14:paraId="02AA678D" w14:textId="77777777" w:rsidR="00703172" w:rsidRPr="00036818" w:rsidRDefault="00703172" w:rsidP="00523186">
            <w:r>
              <w:t>Vol_Step1</w:t>
            </w:r>
          </w:p>
          <w:p w14:paraId="5E5333EF" w14:textId="77777777" w:rsidR="00703172" w:rsidRPr="00036818" w:rsidRDefault="00703172" w:rsidP="00523186">
            <w:r>
              <w:t>Vol_Step2</w:t>
            </w:r>
          </w:p>
          <w:p w14:paraId="38FC3C02" w14:textId="77777777" w:rsidR="00703172" w:rsidRPr="00036818" w:rsidRDefault="00703172" w:rsidP="00523186">
            <w:r>
              <w:t>Vol_Step3</w:t>
            </w:r>
          </w:p>
          <w:p w14:paraId="3F96DD96" w14:textId="77777777" w:rsidR="00703172" w:rsidRPr="00036818" w:rsidRDefault="00703172" w:rsidP="00523186">
            <w:r>
              <w:t>Vol_Step4</w:t>
            </w:r>
          </w:p>
          <w:p w14:paraId="19BF9A90" w14:textId="77777777" w:rsidR="00703172" w:rsidRPr="00036818" w:rsidRDefault="00703172" w:rsidP="00523186">
            <w:r>
              <w:t>Vol_Step5</w:t>
            </w:r>
          </w:p>
          <w:p w14:paraId="66993C55" w14:textId="77777777" w:rsidR="00703172" w:rsidRPr="00036818" w:rsidRDefault="00703172" w:rsidP="00523186">
            <w:r>
              <w:t>Vol_Step6</w:t>
            </w:r>
          </w:p>
          <w:p w14:paraId="1FAC87A9" w14:textId="77777777" w:rsidR="00703172" w:rsidRPr="00036818" w:rsidRDefault="00703172" w:rsidP="00523186">
            <w:r>
              <w:t>Vol_Step7</w:t>
            </w:r>
          </w:p>
          <w:p w14:paraId="38DD1EC2" w14:textId="77777777" w:rsidR="00703172" w:rsidRPr="00036818" w:rsidRDefault="00703172" w:rsidP="00523186">
            <w:r>
              <w:t>Vol_Step8</w:t>
            </w:r>
          </w:p>
          <w:p w14:paraId="15F1D371" w14:textId="77777777" w:rsidR="00703172" w:rsidRPr="00036818" w:rsidRDefault="00703172" w:rsidP="00523186">
            <w:r>
              <w:t>Vol_Step9</w:t>
            </w:r>
          </w:p>
          <w:p w14:paraId="79495D28" w14:textId="77777777" w:rsidR="00703172" w:rsidRPr="00036818" w:rsidRDefault="00703172" w:rsidP="00523186">
            <w:r>
              <w:t>Vol_Step10</w:t>
            </w:r>
          </w:p>
          <w:p w14:paraId="0E87AFD6" w14:textId="77777777" w:rsidR="00703172" w:rsidRPr="00036818" w:rsidRDefault="00703172" w:rsidP="00523186">
            <w:r>
              <w:t>Vol_Step11</w:t>
            </w:r>
          </w:p>
          <w:p w14:paraId="0671523A" w14:textId="77777777" w:rsidR="00703172" w:rsidRPr="00036818" w:rsidRDefault="00703172" w:rsidP="00523186">
            <w:r>
              <w:t>Vol_Step12</w:t>
            </w:r>
          </w:p>
          <w:p w14:paraId="446C385D" w14:textId="77777777" w:rsidR="00703172" w:rsidRPr="00036818" w:rsidRDefault="00703172" w:rsidP="00523186">
            <w:r>
              <w:t>Vol_Step13</w:t>
            </w:r>
          </w:p>
          <w:p w14:paraId="06BB1198" w14:textId="77777777" w:rsidR="00703172" w:rsidRPr="00036818" w:rsidRDefault="00703172" w:rsidP="00523186">
            <w:r>
              <w:t>Vol_Step14</w:t>
            </w:r>
          </w:p>
          <w:p w14:paraId="519EA479" w14:textId="77777777" w:rsidR="00703172" w:rsidRPr="00036818" w:rsidRDefault="00703172" w:rsidP="00523186">
            <w:r>
              <w:t>Vol_Step15</w:t>
            </w:r>
          </w:p>
          <w:p w14:paraId="4E188EE5" w14:textId="77777777" w:rsidR="00703172" w:rsidRPr="00036818" w:rsidRDefault="00703172" w:rsidP="00523186">
            <w:r>
              <w:t>Vol_Step16</w:t>
            </w:r>
          </w:p>
          <w:p w14:paraId="1F2ED856" w14:textId="77777777" w:rsidR="00703172" w:rsidRPr="00036818" w:rsidRDefault="00703172" w:rsidP="00523186">
            <w:r>
              <w:t>Vol_Step17</w:t>
            </w:r>
          </w:p>
          <w:p w14:paraId="632E195B" w14:textId="77777777" w:rsidR="00703172" w:rsidRPr="00036818" w:rsidRDefault="00703172" w:rsidP="00523186">
            <w:r>
              <w:t>Vol_Step18</w:t>
            </w:r>
          </w:p>
          <w:p w14:paraId="7A8FA826" w14:textId="77777777" w:rsidR="00703172" w:rsidRPr="00036818" w:rsidRDefault="00703172" w:rsidP="00523186">
            <w:r>
              <w:t>Vol_Step19</w:t>
            </w:r>
          </w:p>
          <w:p w14:paraId="7432AFD0" w14:textId="77777777" w:rsidR="00703172" w:rsidRPr="00036818" w:rsidRDefault="00703172" w:rsidP="00523186">
            <w:r>
              <w:t>Vol_Step20</w:t>
            </w:r>
          </w:p>
          <w:p w14:paraId="578FC20F" w14:textId="77777777" w:rsidR="00703172" w:rsidRPr="00036818" w:rsidRDefault="00703172" w:rsidP="00523186">
            <w:r>
              <w:t>Vol_Step21</w:t>
            </w:r>
          </w:p>
          <w:p w14:paraId="4114B143" w14:textId="77777777" w:rsidR="00703172" w:rsidRPr="00036818" w:rsidRDefault="00703172" w:rsidP="00523186">
            <w:r>
              <w:t>Vol_Step22</w:t>
            </w:r>
          </w:p>
          <w:p w14:paraId="51E11BD3" w14:textId="77777777" w:rsidR="00703172" w:rsidRPr="00036818" w:rsidRDefault="00703172" w:rsidP="00523186">
            <w:r>
              <w:t>Vol_Step23</w:t>
            </w:r>
          </w:p>
          <w:p w14:paraId="43F5483E" w14:textId="77777777" w:rsidR="00703172" w:rsidRPr="00036818" w:rsidRDefault="00703172" w:rsidP="00523186">
            <w:r>
              <w:t>Vol_Step24</w:t>
            </w:r>
          </w:p>
          <w:p w14:paraId="33E13D27" w14:textId="77777777" w:rsidR="00703172" w:rsidRPr="00036818" w:rsidRDefault="00703172" w:rsidP="00523186">
            <w:r>
              <w:t>Vol_Step25</w:t>
            </w:r>
          </w:p>
          <w:p w14:paraId="62F3D7B5" w14:textId="77777777" w:rsidR="00703172" w:rsidRPr="00036818" w:rsidRDefault="00703172" w:rsidP="00523186">
            <w:r>
              <w:t>Vol_Step26</w:t>
            </w:r>
          </w:p>
          <w:p w14:paraId="3FA73317" w14:textId="77777777" w:rsidR="00703172" w:rsidRPr="00036818" w:rsidRDefault="00703172" w:rsidP="00523186">
            <w:r>
              <w:t>Vol_Step27</w:t>
            </w:r>
          </w:p>
          <w:p w14:paraId="0C5FC842" w14:textId="77777777" w:rsidR="00703172" w:rsidRPr="00036818" w:rsidRDefault="00703172" w:rsidP="00523186">
            <w:r>
              <w:t>Vol_Step28</w:t>
            </w:r>
          </w:p>
          <w:p w14:paraId="519249B7" w14:textId="77777777" w:rsidR="00703172" w:rsidRPr="00036818" w:rsidRDefault="00703172" w:rsidP="00523186">
            <w:r>
              <w:t>Vol_Step29</w:t>
            </w:r>
          </w:p>
          <w:p w14:paraId="7422E518" w14:textId="77777777" w:rsidR="00703172" w:rsidRPr="00036818" w:rsidRDefault="00703172" w:rsidP="00523186">
            <w:r>
              <w:t>Vol_Step30</w:t>
            </w:r>
          </w:p>
        </w:tc>
      </w:tr>
      <w:tr w:rsidR="00534E51" w:rsidRPr="00717330" w14:paraId="51F44A6F" w14:textId="77777777" w:rsidTr="00A654A1">
        <w:trPr>
          <w:trHeight w:val="252"/>
          <w:jc w:val="center"/>
        </w:trPr>
        <w:tc>
          <w:tcPr>
            <w:tcW w:w="1291" w:type="dxa"/>
            <w:vMerge/>
            <w:vAlign w:val="center"/>
          </w:tcPr>
          <w:p w14:paraId="300E04CC" w14:textId="77777777" w:rsidR="00534E51" w:rsidRDefault="00534E51" w:rsidP="007C1945">
            <w:pPr>
              <w:rPr>
                <w:rFonts w:cs="Arial"/>
              </w:rPr>
            </w:pPr>
          </w:p>
        </w:tc>
        <w:tc>
          <w:tcPr>
            <w:tcW w:w="1794" w:type="dxa"/>
            <w:vAlign w:val="center"/>
          </w:tcPr>
          <w:p w14:paraId="24DAC9C6"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787B653A" w14:textId="77777777" w:rsidR="00534E51" w:rsidRDefault="00534E51" w:rsidP="007C1945">
            <w:pPr>
              <w:overflowPunct/>
              <w:autoSpaceDE/>
              <w:autoSpaceDN/>
              <w:adjustRightInd/>
              <w:textAlignment w:val="auto"/>
              <w:rPr>
                <w:rFonts w:cs="Arial"/>
              </w:rPr>
            </w:pPr>
            <w:r>
              <w:rPr>
                <w:rFonts w:cs="Arial"/>
              </w:rPr>
              <w:t>Signal is for the Phone, Call Ring, and Radio Announcement volume in Zone 1 to Zone 6.</w:t>
            </w:r>
          </w:p>
        </w:tc>
        <w:tc>
          <w:tcPr>
            <w:tcW w:w="2431" w:type="dxa"/>
            <w:vAlign w:val="center"/>
          </w:tcPr>
          <w:p w14:paraId="30E75A08" w14:textId="77777777" w:rsidR="00703172" w:rsidRPr="00036818" w:rsidRDefault="00703172" w:rsidP="00523186">
            <w:r>
              <w:t>NoVolume</w:t>
            </w:r>
          </w:p>
          <w:p w14:paraId="3675B767" w14:textId="77777777" w:rsidR="00703172" w:rsidRPr="00036818" w:rsidRDefault="00703172" w:rsidP="00523186">
            <w:r>
              <w:t>Vol_Step1</w:t>
            </w:r>
          </w:p>
          <w:p w14:paraId="5D09C3BB" w14:textId="77777777" w:rsidR="00703172" w:rsidRPr="00036818" w:rsidRDefault="00703172" w:rsidP="00523186">
            <w:r>
              <w:t>Vol_Step2</w:t>
            </w:r>
          </w:p>
          <w:p w14:paraId="5AA6CA8D" w14:textId="77777777" w:rsidR="00703172" w:rsidRPr="00036818" w:rsidRDefault="00703172" w:rsidP="00523186">
            <w:r>
              <w:t>Vol_Step3</w:t>
            </w:r>
          </w:p>
          <w:p w14:paraId="4BB57976" w14:textId="77777777" w:rsidR="00703172" w:rsidRPr="00036818" w:rsidRDefault="00703172" w:rsidP="00523186">
            <w:r>
              <w:t>Vol_Step4</w:t>
            </w:r>
          </w:p>
          <w:p w14:paraId="0C016F79" w14:textId="77777777" w:rsidR="00703172" w:rsidRPr="00036818" w:rsidRDefault="00703172" w:rsidP="00523186">
            <w:r>
              <w:t>Vol_Step5</w:t>
            </w:r>
          </w:p>
          <w:p w14:paraId="2E1E3300" w14:textId="77777777" w:rsidR="00703172" w:rsidRPr="00036818" w:rsidRDefault="00703172" w:rsidP="00523186">
            <w:r>
              <w:t>Vol_Step6</w:t>
            </w:r>
          </w:p>
          <w:p w14:paraId="579749C3" w14:textId="77777777" w:rsidR="00703172" w:rsidRPr="00036818" w:rsidRDefault="00703172" w:rsidP="00523186">
            <w:r>
              <w:t>Vol_Step7</w:t>
            </w:r>
          </w:p>
          <w:p w14:paraId="61F5919C" w14:textId="77777777" w:rsidR="00703172" w:rsidRPr="00036818" w:rsidRDefault="00703172" w:rsidP="00523186">
            <w:r>
              <w:t>Vol_Step8</w:t>
            </w:r>
          </w:p>
          <w:p w14:paraId="24DFEA5C" w14:textId="77777777" w:rsidR="00703172" w:rsidRPr="00036818" w:rsidRDefault="00703172" w:rsidP="00523186">
            <w:r>
              <w:t>Vol_Step9</w:t>
            </w:r>
          </w:p>
          <w:p w14:paraId="3D2E9959" w14:textId="77777777" w:rsidR="00703172" w:rsidRPr="00036818" w:rsidRDefault="00703172" w:rsidP="00523186">
            <w:r>
              <w:t>Vol_Step10</w:t>
            </w:r>
          </w:p>
          <w:p w14:paraId="3FBDC193" w14:textId="77777777" w:rsidR="00703172" w:rsidRPr="00036818" w:rsidRDefault="00703172" w:rsidP="00523186">
            <w:r>
              <w:t>Vol_Step11</w:t>
            </w:r>
          </w:p>
          <w:p w14:paraId="6DB800DD" w14:textId="77777777" w:rsidR="00703172" w:rsidRPr="00036818" w:rsidRDefault="00703172" w:rsidP="00523186">
            <w:r>
              <w:t>Vol_Step12</w:t>
            </w:r>
          </w:p>
          <w:p w14:paraId="4705FDAB" w14:textId="77777777" w:rsidR="00703172" w:rsidRPr="00036818" w:rsidRDefault="00703172" w:rsidP="00523186">
            <w:r>
              <w:t>Vol_Step13</w:t>
            </w:r>
          </w:p>
          <w:p w14:paraId="4BE16BCD" w14:textId="77777777" w:rsidR="00703172" w:rsidRPr="00036818" w:rsidRDefault="00703172" w:rsidP="00523186">
            <w:r>
              <w:t>Vol_Step14</w:t>
            </w:r>
          </w:p>
          <w:p w14:paraId="21F179C8" w14:textId="77777777" w:rsidR="00703172" w:rsidRPr="00036818" w:rsidRDefault="00703172" w:rsidP="00523186">
            <w:r>
              <w:t>Vol_Step15</w:t>
            </w:r>
          </w:p>
          <w:p w14:paraId="47D9AD1F" w14:textId="77777777" w:rsidR="00703172" w:rsidRPr="00036818" w:rsidRDefault="00703172" w:rsidP="00523186">
            <w:r>
              <w:t>Vol_Step16</w:t>
            </w:r>
          </w:p>
          <w:p w14:paraId="04D35256" w14:textId="77777777" w:rsidR="00703172" w:rsidRPr="00036818" w:rsidRDefault="00703172" w:rsidP="00523186">
            <w:r>
              <w:t>Vol_Step17</w:t>
            </w:r>
          </w:p>
          <w:p w14:paraId="3A0A5913" w14:textId="77777777" w:rsidR="00703172" w:rsidRPr="00036818" w:rsidRDefault="00703172" w:rsidP="00523186">
            <w:r>
              <w:t>Vol_Step18</w:t>
            </w:r>
          </w:p>
          <w:p w14:paraId="3A0811B5" w14:textId="77777777" w:rsidR="00703172" w:rsidRPr="00036818" w:rsidRDefault="00703172" w:rsidP="00523186">
            <w:r>
              <w:t>Vol_Step19</w:t>
            </w:r>
          </w:p>
          <w:p w14:paraId="629C247E" w14:textId="77777777" w:rsidR="00703172" w:rsidRPr="00036818" w:rsidRDefault="00703172" w:rsidP="00523186">
            <w:r>
              <w:t>Vol_Step20</w:t>
            </w:r>
          </w:p>
          <w:p w14:paraId="1B30EA84" w14:textId="77777777" w:rsidR="00703172" w:rsidRPr="00036818" w:rsidRDefault="00703172" w:rsidP="00523186">
            <w:r>
              <w:t>Vol_Step21</w:t>
            </w:r>
          </w:p>
          <w:p w14:paraId="3EA17D48" w14:textId="77777777" w:rsidR="00703172" w:rsidRPr="00036818" w:rsidRDefault="00703172" w:rsidP="00523186">
            <w:r>
              <w:t>Vol_Step22</w:t>
            </w:r>
          </w:p>
          <w:p w14:paraId="544FF6E4" w14:textId="77777777" w:rsidR="00703172" w:rsidRPr="00036818" w:rsidRDefault="00703172" w:rsidP="00523186">
            <w:r>
              <w:t>Vol_Step23</w:t>
            </w:r>
          </w:p>
          <w:p w14:paraId="1ABF6A76" w14:textId="77777777" w:rsidR="00703172" w:rsidRPr="00036818" w:rsidRDefault="00703172" w:rsidP="00523186">
            <w:r>
              <w:t>Vol_Step24</w:t>
            </w:r>
          </w:p>
          <w:p w14:paraId="3C63FE58" w14:textId="77777777" w:rsidR="00703172" w:rsidRPr="00036818" w:rsidRDefault="00703172" w:rsidP="00523186">
            <w:r>
              <w:t>Vol_Step25</w:t>
            </w:r>
          </w:p>
          <w:p w14:paraId="632148C3" w14:textId="77777777" w:rsidR="00703172" w:rsidRPr="00036818" w:rsidRDefault="00703172" w:rsidP="00523186">
            <w:r>
              <w:t>Vol_Step26</w:t>
            </w:r>
          </w:p>
          <w:p w14:paraId="0EF15608" w14:textId="77777777" w:rsidR="00703172" w:rsidRPr="00036818" w:rsidRDefault="00703172" w:rsidP="00523186">
            <w:r>
              <w:t>Vol_Step27</w:t>
            </w:r>
          </w:p>
          <w:p w14:paraId="5B7E27AD" w14:textId="77777777" w:rsidR="00703172" w:rsidRPr="00036818" w:rsidRDefault="00703172" w:rsidP="00523186">
            <w:r>
              <w:t>Vol_Step28</w:t>
            </w:r>
          </w:p>
          <w:p w14:paraId="11C50F96" w14:textId="77777777" w:rsidR="00703172" w:rsidRPr="00036818" w:rsidRDefault="00703172" w:rsidP="00523186">
            <w:r>
              <w:t>Vol_Step29</w:t>
            </w:r>
          </w:p>
          <w:p w14:paraId="4FF3AB02" w14:textId="77777777" w:rsidR="00703172" w:rsidRPr="00036818" w:rsidRDefault="00703172" w:rsidP="00523186">
            <w:r>
              <w:t>Vol_Step30</w:t>
            </w:r>
          </w:p>
        </w:tc>
      </w:tr>
      <w:tr w:rsidR="00534E51" w:rsidRPr="00717330" w14:paraId="15CD6D73" w14:textId="77777777" w:rsidTr="00A654A1">
        <w:trPr>
          <w:trHeight w:val="252"/>
          <w:jc w:val="center"/>
        </w:trPr>
        <w:tc>
          <w:tcPr>
            <w:tcW w:w="1291" w:type="dxa"/>
            <w:vMerge w:val="restart"/>
            <w:vAlign w:val="center"/>
          </w:tcPr>
          <w:p w14:paraId="23D874F2" w14:textId="77777777" w:rsidR="00534E51" w:rsidRDefault="00534E51" w:rsidP="007C1945">
            <w:pPr>
              <w:rPr>
                <w:rFonts w:cs="Arial"/>
              </w:rPr>
            </w:pPr>
            <w:r>
              <w:rPr>
                <w:rFonts w:cs="Arial"/>
              </w:rPr>
              <w:t>TempSource_Vol_Zone_Updated</w:t>
            </w:r>
          </w:p>
        </w:tc>
        <w:tc>
          <w:tcPr>
            <w:tcW w:w="1794" w:type="dxa"/>
            <w:vAlign w:val="center"/>
          </w:tcPr>
          <w:p w14:paraId="420B1B9D"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3F2F3C9D" w14:textId="77777777" w:rsidR="00534E51" w:rsidRDefault="00534E51" w:rsidP="007C1945">
            <w:pPr>
              <w:overflowPunct/>
              <w:autoSpaceDE/>
              <w:autoSpaceDN/>
              <w:adjustRightInd/>
              <w:textAlignment w:val="auto"/>
              <w:rPr>
                <w:rFonts w:cs="Arial"/>
              </w:rPr>
            </w:pPr>
            <w:r>
              <w:rPr>
                <w:rFonts w:cs="Arial"/>
              </w:rPr>
              <w:t>Signal indicates if the TempSource volume was updated because of a user activated event</w:t>
            </w:r>
          </w:p>
        </w:tc>
        <w:tc>
          <w:tcPr>
            <w:tcW w:w="2431" w:type="dxa"/>
            <w:vAlign w:val="center"/>
          </w:tcPr>
          <w:p w14:paraId="12352011" w14:textId="77777777" w:rsidR="00703172" w:rsidRPr="00036818" w:rsidRDefault="00703172" w:rsidP="00523186">
            <w:r>
              <w:t>Updated</w:t>
            </w:r>
          </w:p>
          <w:p w14:paraId="1B1BD52A" w14:textId="77777777" w:rsidR="00703172" w:rsidRPr="00036818" w:rsidRDefault="00703172" w:rsidP="00523186">
            <w:r>
              <w:t>NoUpdate</w:t>
            </w:r>
          </w:p>
        </w:tc>
      </w:tr>
      <w:tr w:rsidR="00534E51" w:rsidRPr="00717330" w14:paraId="34E34A16" w14:textId="77777777" w:rsidTr="00A654A1">
        <w:trPr>
          <w:trHeight w:val="252"/>
          <w:jc w:val="center"/>
        </w:trPr>
        <w:tc>
          <w:tcPr>
            <w:tcW w:w="1291" w:type="dxa"/>
            <w:vMerge/>
            <w:vAlign w:val="center"/>
          </w:tcPr>
          <w:p w14:paraId="04EC894E" w14:textId="77777777" w:rsidR="00534E51" w:rsidRDefault="00534E51" w:rsidP="007C1945">
            <w:pPr>
              <w:rPr>
                <w:rFonts w:cs="Arial"/>
              </w:rPr>
            </w:pPr>
          </w:p>
        </w:tc>
        <w:tc>
          <w:tcPr>
            <w:tcW w:w="1794" w:type="dxa"/>
            <w:vAlign w:val="center"/>
          </w:tcPr>
          <w:p w14:paraId="015C357B" w14:textId="77777777" w:rsidR="00534E51" w:rsidRDefault="00534E51" w:rsidP="007C1945">
            <w:pPr>
              <w:overflowPunct/>
              <w:autoSpaceDE/>
              <w:autoSpaceDN/>
              <w:adjustRightInd/>
              <w:textAlignment w:val="auto"/>
              <w:rPr>
                <w:rFonts w:cs="Arial"/>
              </w:rPr>
            </w:pPr>
            <w:r>
              <w:rPr>
                <w:rFonts w:cs="Arial"/>
              </w:rPr>
              <w:t>OF5_p1 (Amplifier) To FN3_p4 (MSS Logical Manager)</w:t>
            </w:r>
          </w:p>
        </w:tc>
        <w:tc>
          <w:tcPr>
            <w:tcW w:w="4829" w:type="dxa"/>
            <w:vAlign w:val="center"/>
          </w:tcPr>
          <w:p w14:paraId="497C4F61" w14:textId="77777777" w:rsidR="00534E51" w:rsidRDefault="00534E51" w:rsidP="007C1945">
            <w:pPr>
              <w:overflowPunct/>
              <w:autoSpaceDE/>
              <w:autoSpaceDN/>
              <w:adjustRightInd/>
              <w:textAlignment w:val="auto"/>
              <w:rPr>
                <w:rFonts w:cs="Arial"/>
              </w:rPr>
            </w:pPr>
            <w:r>
              <w:rPr>
                <w:rFonts w:cs="Arial"/>
              </w:rPr>
              <w:t>Signal indicates if the TempSource volume was updated because of a user activated event</w:t>
            </w:r>
          </w:p>
        </w:tc>
        <w:tc>
          <w:tcPr>
            <w:tcW w:w="2431" w:type="dxa"/>
            <w:vAlign w:val="center"/>
          </w:tcPr>
          <w:p w14:paraId="40FE0FB6" w14:textId="77777777" w:rsidR="00703172" w:rsidRPr="00036818" w:rsidRDefault="00703172" w:rsidP="00523186">
            <w:r>
              <w:t>Updated</w:t>
            </w:r>
          </w:p>
          <w:p w14:paraId="6DAD8564" w14:textId="77777777" w:rsidR="00703172" w:rsidRPr="00036818" w:rsidRDefault="00703172" w:rsidP="00523186">
            <w:r>
              <w:t>NoUpdate</w:t>
            </w:r>
          </w:p>
        </w:tc>
      </w:tr>
      <w:tr w:rsidR="00534E51" w:rsidRPr="00717330" w14:paraId="5FC62F41" w14:textId="77777777" w:rsidTr="00A654A1">
        <w:trPr>
          <w:trHeight w:val="252"/>
          <w:jc w:val="center"/>
        </w:trPr>
        <w:tc>
          <w:tcPr>
            <w:tcW w:w="1291" w:type="dxa"/>
            <w:vMerge w:val="restart"/>
            <w:vAlign w:val="center"/>
          </w:tcPr>
          <w:p w14:paraId="0E9DF21B" w14:textId="77777777" w:rsidR="00534E51" w:rsidRDefault="00534E51" w:rsidP="007C1945">
            <w:pPr>
              <w:rPr>
                <w:rFonts w:cs="Arial"/>
              </w:rPr>
            </w:pPr>
            <w:r>
              <w:rPr>
                <w:rFonts w:cs="Arial"/>
              </w:rPr>
              <w:t>VehicleAudioMode</w:t>
            </w:r>
          </w:p>
        </w:tc>
        <w:tc>
          <w:tcPr>
            <w:tcW w:w="1794" w:type="dxa"/>
            <w:vAlign w:val="center"/>
          </w:tcPr>
          <w:p w14:paraId="5C5DAD8E" w14:textId="77777777" w:rsidR="00534E51" w:rsidRDefault="00534E51" w:rsidP="007C1945">
            <w:pPr>
              <w:overflowPunct/>
              <w:autoSpaceDE/>
              <w:autoSpaceDN/>
              <w:adjustRightInd/>
              <w:textAlignment w:val="auto"/>
              <w:rPr>
                <w:rFonts w:cs="Arial"/>
              </w:rPr>
            </w:pPr>
            <w:r>
              <w:rPr>
                <w:rFonts w:cs="Arial"/>
              </w:rPr>
              <w:t>FN1_p1 (MSS Logical Database) To FN3_p6 (MSS Logical Manager)</w:t>
            </w:r>
          </w:p>
        </w:tc>
        <w:tc>
          <w:tcPr>
            <w:tcW w:w="4829" w:type="dxa"/>
            <w:vAlign w:val="center"/>
          </w:tcPr>
          <w:p w14:paraId="10D7FFD3" w14:textId="77777777" w:rsidR="00534E51" w:rsidRDefault="00534E51" w:rsidP="007C1945">
            <w:pPr>
              <w:overflowPunct/>
              <w:autoSpaceDE/>
              <w:autoSpaceDN/>
              <w:adjustRightInd/>
              <w:textAlignment w:val="auto"/>
              <w:rPr>
                <w:rFonts w:cs="Arial"/>
              </w:rPr>
            </w:pPr>
            <w:r>
              <w:rPr>
                <w:rFonts w:cs="Arial"/>
              </w:rPr>
              <w:t>Signal to request to select Cabin mode or Zone Mode.</w:t>
            </w:r>
          </w:p>
        </w:tc>
        <w:tc>
          <w:tcPr>
            <w:tcW w:w="2431" w:type="dxa"/>
            <w:vAlign w:val="center"/>
          </w:tcPr>
          <w:p w14:paraId="497DEFF5" w14:textId="77777777" w:rsidR="00703172" w:rsidRPr="00036818" w:rsidRDefault="00703172" w:rsidP="00523186">
            <w:r>
              <w:t>Null</w:t>
            </w:r>
          </w:p>
          <w:p w14:paraId="7F6B6D94" w14:textId="77777777" w:rsidR="00703172" w:rsidRPr="00036818" w:rsidRDefault="00703172" w:rsidP="00523186">
            <w:r>
              <w:t>Cabin</w:t>
            </w:r>
          </w:p>
          <w:p w14:paraId="5757D654" w14:textId="77777777" w:rsidR="00703172" w:rsidRPr="00036818" w:rsidRDefault="00703172" w:rsidP="00523186">
            <w:r>
              <w:t>Zone</w:t>
            </w:r>
          </w:p>
        </w:tc>
      </w:tr>
      <w:tr w:rsidR="00534E51" w:rsidRPr="00717330" w14:paraId="22BC2AF3" w14:textId="77777777" w:rsidTr="00A654A1">
        <w:trPr>
          <w:trHeight w:val="252"/>
          <w:jc w:val="center"/>
        </w:trPr>
        <w:tc>
          <w:tcPr>
            <w:tcW w:w="1291" w:type="dxa"/>
            <w:vMerge w:val="restart"/>
            <w:vAlign w:val="center"/>
          </w:tcPr>
          <w:p w14:paraId="510FA92E" w14:textId="77777777" w:rsidR="00534E51" w:rsidRDefault="00534E51" w:rsidP="007C1945">
            <w:pPr>
              <w:rPr>
                <w:rFonts w:cs="Arial"/>
              </w:rPr>
            </w:pPr>
            <w:r>
              <w:rPr>
                <w:rFonts w:cs="Arial"/>
              </w:rPr>
              <w:t>VehicleAudioMode_Rsp</w:t>
            </w:r>
          </w:p>
        </w:tc>
        <w:tc>
          <w:tcPr>
            <w:tcW w:w="1794" w:type="dxa"/>
            <w:vAlign w:val="center"/>
          </w:tcPr>
          <w:p w14:paraId="60DA1802"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29D7FDD0" w14:textId="77777777" w:rsidR="00534E51" w:rsidRDefault="00534E51" w:rsidP="007C1945">
            <w:pPr>
              <w:overflowPunct/>
              <w:autoSpaceDE/>
              <w:autoSpaceDN/>
              <w:adjustRightInd/>
              <w:textAlignment w:val="auto"/>
              <w:rPr>
                <w:rFonts w:cs="Arial"/>
              </w:rPr>
            </w:pPr>
            <w:r>
              <w:rPr>
                <w:rFonts w:cs="Arial"/>
              </w:rPr>
              <w:t>Signal provides feedback on Audio mode selection</w:t>
            </w:r>
          </w:p>
        </w:tc>
        <w:tc>
          <w:tcPr>
            <w:tcW w:w="2431" w:type="dxa"/>
            <w:vAlign w:val="center"/>
          </w:tcPr>
          <w:p w14:paraId="5E30DC6B" w14:textId="77777777" w:rsidR="00703172" w:rsidRPr="00036818" w:rsidRDefault="00703172" w:rsidP="00523186">
            <w:r>
              <w:t>Null</w:t>
            </w:r>
          </w:p>
          <w:p w14:paraId="1384D622" w14:textId="77777777" w:rsidR="00703172" w:rsidRPr="00036818" w:rsidRDefault="00703172" w:rsidP="00523186">
            <w:r>
              <w:t>Cabin</w:t>
            </w:r>
          </w:p>
          <w:p w14:paraId="6A1780FC" w14:textId="77777777" w:rsidR="00703172" w:rsidRPr="00036818" w:rsidRDefault="00703172" w:rsidP="00523186">
            <w:r>
              <w:t>Zone</w:t>
            </w:r>
          </w:p>
        </w:tc>
      </w:tr>
      <w:tr w:rsidR="00534E51" w:rsidRPr="00717330" w14:paraId="5F057225" w14:textId="77777777" w:rsidTr="00A654A1">
        <w:trPr>
          <w:trHeight w:val="252"/>
          <w:jc w:val="center"/>
        </w:trPr>
        <w:tc>
          <w:tcPr>
            <w:tcW w:w="1291" w:type="dxa"/>
            <w:vMerge/>
            <w:vAlign w:val="center"/>
          </w:tcPr>
          <w:p w14:paraId="27C8793B" w14:textId="77777777" w:rsidR="00534E51" w:rsidRDefault="00534E51" w:rsidP="007C1945">
            <w:pPr>
              <w:rPr>
                <w:rFonts w:cs="Arial"/>
              </w:rPr>
            </w:pPr>
          </w:p>
        </w:tc>
        <w:tc>
          <w:tcPr>
            <w:tcW w:w="1794" w:type="dxa"/>
            <w:vAlign w:val="center"/>
          </w:tcPr>
          <w:p w14:paraId="50DF94D0" w14:textId="77777777" w:rsidR="00534E51" w:rsidRDefault="00534E51" w:rsidP="007C1945">
            <w:pPr>
              <w:overflowPunct/>
              <w:autoSpaceDE/>
              <w:autoSpaceDN/>
              <w:adjustRightInd/>
              <w:textAlignment w:val="auto"/>
              <w:rPr>
                <w:rFonts w:cs="Arial"/>
              </w:rPr>
            </w:pPr>
            <w:r>
              <w:rPr>
                <w:rFonts w:cs="Arial"/>
              </w:rPr>
              <w:t>FN3_p6 (MSS Logical Manager) To FN1_p1 (MSS Logical Database)</w:t>
            </w:r>
          </w:p>
        </w:tc>
        <w:tc>
          <w:tcPr>
            <w:tcW w:w="4829" w:type="dxa"/>
            <w:vAlign w:val="center"/>
          </w:tcPr>
          <w:p w14:paraId="2C5CDB3C" w14:textId="77777777" w:rsidR="00534E51" w:rsidRDefault="00534E51" w:rsidP="007C1945">
            <w:pPr>
              <w:overflowPunct/>
              <w:autoSpaceDE/>
              <w:autoSpaceDN/>
              <w:adjustRightInd/>
              <w:textAlignment w:val="auto"/>
              <w:rPr>
                <w:rFonts w:cs="Arial"/>
              </w:rPr>
            </w:pPr>
            <w:r>
              <w:rPr>
                <w:rFonts w:cs="Arial"/>
              </w:rPr>
              <w:t>Signal provides feedback on Audio mode selection</w:t>
            </w:r>
          </w:p>
        </w:tc>
        <w:tc>
          <w:tcPr>
            <w:tcW w:w="2431" w:type="dxa"/>
            <w:vAlign w:val="center"/>
          </w:tcPr>
          <w:p w14:paraId="01536750" w14:textId="77777777" w:rsidR="00703172" w:rsidRPr="00036818" w:rsidRDefault="00703172" w:rsidP="00523186">
            <w:r>
              <w:t>Null</w:t>
            </w:r>
          </w:p>
          <w:p w14:paraId="77AF2BB8" w14:textId="77777777" w:rsidR="00703172" w:rsidRPr="00036818" w:rsidRDefault="00703172" w:rsidP="00523186">
            <w:r>
              <w:t>Cabin</w:t>
            </w:r>
          </w:p>
          <w:p w14:paraId="162D32E0" w14:textId="77777777" w:rsidR="00703172" w:rsidRPr="00036818" w:rsidRDefault="00703172" w:rsidP="00523186">
            <w:r>
              <w:t>Zone</w:t>
            </w:r>
          </w:p>
        </w:tc>
      </w:tr>
      <w:tr w:rsidR="00534E51" w:rsidRPr="00717330" w14:paraId="66DFAB95" w14:textId="77777777" w:rsidTr="00A654A1">
        <w:trPr>
          <w:trHeight w:val="252"/>
          <w:jc w:val="center"/>
        </w:trPr>
        <w:tc>
          <w:tcPr>
            <w:tcW w:w="1291" w:type="dxa"/>
            <w:vMerge w:val="restart"/>
            <w:vAlign w:val="center"/>
          </w:tcPr>
          <w:p w14:paraId="6EF8ED2D" w14:textId="77777777" w:rsidR="00534E51" w:rsidRDefault="00534E51" w:rsidP="007C1945">
            <w:pPr>
              <w:rPr>
                <w:rFonts w:cs="Arial"/>
              </w:rPr>
            </w:pPr>
            <w:r>
              <w:rPr>
                <w:rFonts w:cs="Arial"/>
              </w:rPr>
              <w:t>VolCntlr_Audio_Vol_Level_Zone</w:t>
            </w:r>
          </w:p>
        </w:tc>
        <w:tc>
          <w:tcPr>
            <w:tcW w:w="1794" w:type="dxa"/>
            <w:vAlign w:val="center"/>
          </w:tcPr>
          <w:p w14:paraId="5EAFBB3A"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16AE7EDC" w14:textId="77777777" w:rsidR="00534E51" w:rsidRDefault="00534E51" w:rsidP="007C1945">
            <w:pPr>
              <w:overflowPunct/>
              <w:autoSpaceDE/>
              <w:autoSpaceDN/>
              <w:adjustRightInd/>
              <w:textAlignment w:val="auto"/>
              <w:rPr>
                <w:rFonts w:cs="Arial"/>
              </w:rPr>
            </w:pPr>
            <w:r>
              <w:rPr>
                <w:rFonts w:cs="Arial"/>
              </w:rPr>
              <w:t>Signal provides status of media volume that is active in zones 1 - 6</w:t>
            </w:r>
          </w:p>
        </w:tc>
        <w:tc>
          <w:tcPr>
            <w:tcW w:w="2431" w:type="dxa"/>
            <w:vAlign w:val="center"/>
          </w:tcPr>
          <w:p w14:paraId="3F4568C8" w14:textId="77777777" w:rsidR="00703172" w:rsidRPr="00036818" w:rsidRDefault="00703172" w:rsidP="00523186">
            <w:r>
              <w:t>NoVolume</w:t>
            </w:r>
          </w:p>
          <w:p w14:paraId="64D19699" w14:textId="77777777" w:rsidR="00703172" w:rsidRPr="00036818" w:rsidRDefault="00703172" w:rsidP="00523186">
            <w:r>
              <w:t>Vol_Step1</w:t>
            </w:r>
          </w:p>
          <w:p w14:paraId="578B5288" w14:textId="77777777" w:rsidR="00703172" w:rsidRPr="00036818" w:rsidRDefault="00703172" w:rsidP="00523186">
            <w:r>
              <w:t>Vol_Step2</w:t>
            </w:r>
          </w:p>
          <w:p w14:paraId="16EA1B47" w14:textId="77777777" w:rsidR="00703172" w:rsidRPr="00036818" w:rsidRDefault="00703172" w:rsidP="00523186">
            <w:r>
              <w:t>Vol_Step3</w:t>
            </w:r>
          </w:p>
          <w:p w14:paraId="2E252D8A" w14:textId="77777777" w:rsidR="00703172" w:rsidRPr="00036818" w:rsidRDefault="00703172" w:rsidP="00523186">
            <w:r>
              <w:t>Vol_Step4</w:t>
            </w:r>
          </w:p>
          <w:p w14:paraId="6350CA31" w14:textId="77777777" w:rsidR="00703172" w:rsidRPr="00036818" w:rsidRDefault="00703172" w:rsidP="00523186">
            <w:r>
              <w:t>Vol_Step5</w:t>
            </w:r>
          </w:p>
          <w:p w14:paraId="2D69A972" w14:textId="77777777" w:rsidR="00703172" w:rsidRPr="00036818" w:rsidRDefault="00703172" w:rsidP="00523186">
            <w:r>
              <w:lastRenderedPageBreak/>
              <w:t>Vol_Step6</w:t>
            </w:r>
          </w:p>
          <w:p w14:paraId="4996469E" w14:textId="77777777" w:rsidR="00703172" w:rsidRPr="00036818" w:rsidRDefault="00703172" w:rsidP="00523186">
            <w:r>
              <w:t>Vol_Step7</w:t>
            </w:r>
          </w:p>
          <w:p w14:paraId="251FEAD3" w14:textId="77777777" w:rsidR="00703172" w:rsidRPr="00036818" w:rsidRDefault="00703172" w:rsidP="00523186">
            <w:r>
              <w:t>Vol_Step8</w:t>
            </w:r>
          </w:p>
          <w:p w14:paraId="548068CF" w14:textId="77777777" w:rsidR="00703172" w:rsidRPr="00036818" w:rsidRDefault="00703172" w:rsidP="00523186">
            <w:r>
              <w:t>Vol_Step9</w:t>
            </w:r>
          </w:p>
          <w:p w14:paraId="5D41A3F7" w14:textId="77777777" w:rsidR="00703172" w:rsidRPr="00036818" w:rsidRDefault="00703172" w:rsidP="00523186">
            <w:r>
              <w:t>Vol_Step10</w:t>
            </w:r>
          </w:p>
          <w:p w14:paraId="3A3C219C" w14:textId="77777777" w:rsidR="00703172" w:rsidRPr="00036818" w:rsidRDefault="00703172" w:rsidP="00523186">
            <w:r>
              <w:t>Vol_Step11</w:t>
            </w:r>
          </w:p>
          <w:p w14:paraId="2FE22036" w14:textId="77777777" w:rsidR="00703172" w:rsidRPr="00036818" w:rsidRDefault="00703172" w:rsidP="00523186">
            <w:r>
              <w:t>Vol_Step12</w:t>
            </w:r>
          </w:p>
          <w:p w14:paraId="10FA767C" w14:textId="77777777" w:rsidR="00703172" w:rsidRPr="00036818" w:rsidRDefault="00703172" w:rsidP="00523186">
            <w:r>
              <w:t>Vol_Step13</w:t>
            </w:r>
          </w:p>
          <w:p w14:paraId="73A035BB" w14:textId="77777777" w:rsidR="00703172" w:rsidRPr="00036818" w:rsidRDefault="00703172" w:rsidP="00523186">
            <w:r>
              <w:t>Vol_Step14</w:t>
            </w:r>
          </w:p>
          <w:p w14:paraId="643A3A19" w14:textId="77777777" w:rsidR="00703172" w:rsidRPr="00036818" w:rsidRDefault="00703172" w:rsidP="00523186">
            <w:r>
              <w:t>Vol_Step15</w:t>
            </w:r>
          </w:p>
          <w:p w14:paraId="28D3B1F7" w14:textId="77777777" w:rsidR="00703172" w:rsidRPr="00036818" w:rsidRDefault="00703172" w:rsidP="00523186">
            <w:r>
              <w:t>Vol_Step16</w:t>
            </w:r>
          </w:p>
          <w:p w14:paraId="5C5F2540" w14:textId="77777777" w:rsidR="00703172" w:rsidRPr="00036818" w:rsidRDefault="00703172" w:rsidP="00523186">
            <w:r>
              <w:t>Vol_Step17</w:t>
            </w:r>
          </w:p>
          <w:p w14:paraId="4924DDE5" w14:textId="77777777" w:rsidR="00703172" w:rsidRPr="00036818" w:rsidRDefault="00703172" w:rsidP="00523186">
            <w:r>
              <w:t>Vol_Step18</w:t>
            </w:r>
          </w:p>
          <w:p w14:paraId="26616545" w14:textId="77777777" w:rsidR="00703172" w:rsidRPr="00036818" w:rsidRDefault="00703172" w:rsidP="00523186">
            <w:r>
              <w:t>Vol_Step19</w:t>
            </w:r>
          </w:p>
          <w:p w14:paraId="0176E20F" w14:textId="77777777" w:rsidR="00703172" w:rsidRPr="00036818" w:rsidRDefault="00703172" w:rsidP="00523186">
            <w:r>
              <w:t>Vol_Step20</w:t>
            </w:r>
          </w:p>
          <w:p w14:paraId="48CB12B2" w14:textId="77777777" w:rsidR="00703172" w:rsidRPr="00036818" w:rsidRDefault="00703172" w:rsidP="00523186">
            <w:r>
              <w:t>Vol_Step21</w:t>
            </w:r>
          </w:p>
          <w:p w14:paraId="319907D0" w14:textId="77777777" w:rsidR="00703172" w:rsidRPr="00036818" w:rsidRDefault="00703172" w:rsidP="00523186">
            <w:r>
              <w:t>Vol_Step22</w:t>
            </w:r>
          </w:p>
          <w:p w14:paraId="56CD9100" w14:textId="77777777" w:rsidR="00703172" w:rsidRPr="00036818" w:rsidRDefault="00703172" w:rsidP="00523186">
            <w:r>
              <w:t>Vol_Step23</w:t>
            </w:r>
          </w:p>
          <w:p w14:paraId="2740900F" w14:textId="77777777" w:rsidR="00703172" w:rsidRPr="00036818" w:rsidRDefault="00703172" w:rsidP="00523186">
            <w:r>
              <w:t>Vol_Step24</w:t>
            </w:r>
          </w:p>
          <w:p w14:paraId="72E347DE" w14:textId="77777777" w:rsidR="00703172" w:rsidRPr="00036818" w:rsidRDefault="00703172" w:rsidP="00523186">
            <w:r>
              <w:t>Vol_Step25</w:t>
            </w:r>
          </w:p>
          <w:p w14:paraId="1449073D" w14:textId="77777777" w:rsidR="00703172" w:rsidRPr="00036818" w:rsidRDefault="00703172" w:rsidP="00523186">
            <w:r>
              <w:t>Vol_Step26</w:t>
            </w:r>
          </w:p>
          <w:p w14:paraId="50A75EBD" w14:textId="77777777" w:rsidR="00703172" w:rsidRPr="00036818" w:rsidRDefault="00703172" w:rsidP="00523186">
            <w:r>
              <w:t>Vol_Step27</w:t>
            </w:r>
          </w:p>
          <w:p w14:paraId="3FEA5F9D" w14:textId="77777777" w:rsidR="00703172" w:rsidRPr="00036818" w:rsidRDefault="00703172" w:rsidP="00523186">
            <w:r>
              <w:t>Vol_Step28</w:t>
            </w:r>
          </w:p>
          <w:p w14:paraId="1D62D38B" w14:textId="77777777" w:rsidR="00703172" w:rsidRPr="00036818" w:rsidRDefault="00703172" w:rsidP="00523186">
            <w:r>
              <w:t>Vol_Step29</w:t>
            </w:r>
          </w:p>
          <w:p w14:paraId="735A363D" w14:textId="77777777" w:rsidR="00703172" w:rsidRPr="00036818" w:rsidRDefault="00703172" w:rsidP="00523186">
            <w:r>
              <w:t>Vol_Step30</w:t>
            </w:r>
          </w:p>
        </w:tc>
      </w:tr>
      <w:tr w:rsidR="00534E51" w:rsidRPr="00717330" w14:paraId="1E47F00A" w14:textId="77777777" w:rsidTr="00A654A1">
        <w:trPr>
          <w:trHeight w:val="252"/>
          <w:jc w:val="center"/>
        </w:trPr>
        <w:tc>
          <w:tcPr>
            <w:tcW w:w="1291" w:type="dxa"/>
            <w:vMerge/>
            <w:vAlign w:val="center"/>
          </w:tcPr>
          <w:p w14:paraId="2DC662D9" w14:textId="77777777" w:rsidR="00534E51" w:rsidRDefault="00534E51" w:rsidP="007C1945">
            <w:pPr>
              <w:rPr>
                <w:rFonts w:cs="Arial"/>
              </w:rPr>
            </w:pPr>
          </w:p>
        </w:tc>
        <w:tc>
          <w:tcPr>
            <w:tcW w:w="1794" w:type="dxa"/>
            <w:vAlign w:val="center"/>
          </w:tcPr>
          <w:p w14:paraId="2ECAF201"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3AB2DBAB" w14:textId="77777777" w:rsidR="00534E51" w:rsidRDefault="00534E51" w:rsidP="007C1945">
            <w:pPr>
              <w:overflowPunct/>
              <w:autoSpaceDE/>
              <w:autoSpaceDN/>
              <w:adjustRightInd/>
              <w:textAlignment w:val="auto"/>
              <w:rPr>
                <w:rFonts w:cs="Arial"/>
              </w:rPr>
            </w:pPr>
            <w:r>
              <w:rPr>
                <w:rFonts w:cs="Arial"/>
              </w:rPr>
              <w:t>Signal provides status of media volume that is active in zones 1 - 6</w:t>
            </w:r>
          </w:p>
        </w:tc>
        <w:tc>
          <w:tcPr>
            <w:tcW w:w="2431" w:type="dxa"/>
            <w:vAlign w:val="center"/>
          </w:tcPr>
          <w:p w14:paraId="7AA1F7A6" w14:textId="77777777" w:rsidR="00703172" w:rsidRPr="00036818" w:rsidRDefault="00703172" w:rsidP="00523186">
            <w:r>
              <w:t>NoVolume</w:t>
            </w:r>
          </w:p>
          <w:p w14:paraId="32A694EA" w14:textId="77777777" w:rsidR="00703172" w:rsidRPr="00036818" w:rsidRDefault="00703172" w:rsidP="00523186">
            <w:r>
              <w:t>Vol_Step1</w:t>
            </w:r>
          </w:p>
          <w:p w14:paraId="3BABA75B" w14:textId="77777777" w:rsidR="00703172" w:rsidRPr="00036818" w:rsidRDefault="00703172" w:rsidP="00523186">
            <w:r>
              <w:t>Vol_Step2</w:t>
            </w:r>
          </w:p>
          <w:p w14:paraId="43401970" w14:textId="77777777" w:rsidR="00703172" w:rsidRPr="00036818" w:rsidRDefault="00703172" w:rsidP="00523186">
            <w:r>
              <w:t>Vol_Step3</w:t>
            </w:r>
          </w:p>
          <w:p w14:paraId="0D1CAD31" w14:textId="77777777" w:rsidR="00703172" w:rsidRPr="00036818" w:rsidRDefault="00703172" w:rsidP="00523186">
            <w:r>
              <w:t>Vol_Step4</w:t>
            </w:r>
          </w:p>
          <w:p w14:paraId="202CD990" w14:textId="77777777" w:rsidR="00703172" w:rsidRPr="00036818" w:rsidRDefault="00703172" w:rsidP="00523186">
            <w:r>
              <w:t>Vol_Step5</w:t>
            </w:r>
          </w:p>
          <w:p w14:paraId="73A33BF5" w14:textId="77777777" w:rsidR="00703172" w:rsidRPr="00036818" w:rsidRDefault="00703172" w:rsidP="00523186">
            <w:r>
              <w:t>Vol_Step6</w:t>
            </w:r>
          </w:p>
          <w:p w14:paraId="58400D41" w14:textId="77777777" w:rsidR="00703172" w:rsidRPr="00036818" w:rsidRDefault="00703172" w:rsidP="00523186">
            <w:r>
              <w:t>Vol_Step7</w:t>
            </w:r>
          </w:p>
          <w:p w14:paraId="2C495C25" w14:textId="77777777" w:rsidR="00703172" w:rsidRPr="00036818" w:rsidRDefault="00703172" w:rsidP="00523186">
            <w:r>
              <w:t>Vol_Step8</w:t>
            </w:r>
          </w:p>
          <w:p w14:paraId="1560AFA4" w14:textId="77777777" w:rsidR="00703172" w:rsidRPr="00036818" w:rsidRDefault="00703172" w:rsidP="00523186">
            <w:r>
              <w:t>Vol_Step9</w:t>
            </w:r>
          </w:p>
          <w:p w14:paraId="393EE2E5" w14:textId="77777777" w:rsidR="00703172" w:rsidRPr="00036818" w:rsidRDefault="00703172" w:rsidP="00523186">
            <w:r>
              <w:t>Vol_Step10</w:t>
            </w:r>
          </w:p>
          <w:p w14:paraId="3C934D7F" w14:textId="77777777" w:rsidR="00703172" w:rsidRPr="00036818" w:rsidRDefault="00703172" w:rsidP="00523186">
            <w:r>
              <w:t>Vol_Step11</w:t>
            </w:r>
          </w:p>
          <w:p w14:paraId="7A10E6F6" w14:textId="77777777" w:rsidR="00703172" w:rsidRPr="00036818" w:rsidRDefault="00703172" w:rsidP="00523186">
            <w:r>
              <w:t>Vol_Step12</w:t>
            </w:r>
          </w:p>
          <w:p w14:paraId="757965CC" w14:textId="77777777" w:rsidR="00703172" w:rsidRPr="00036818" w:rsidRDefault="00703172" w:rsidP="00523186">
            <w:r>
              <w:t>Vol_Step13</w:t>
            </w:r>
          </w:p>
          <w:p w14:paraId="4D433BD2" w14:textId="77777777" w:rsidR="00703172" w:rsidRPr="00036818" w:rsidRDefault="00703172" w:rsidP="00523186">
            <w:r>
              <w:t>Vol_Step14</w:t>
            </w:r>
          </w:p>
          <w:p w14:paraId="275AB2BE" w14:textId="77777777" w:rsidR="00703172" w:rsidRPr="00036818" w:rsidRDefault="00703172" w:rsidP="00523186">
            <w:r>
              <w:t>Vol_Step15</w:t>
            </w:r>
          </w:p>
          <w:p w14:paraId="5D87F97D" w14:textId="77777777" w:rsidR="00703172" w:rsidRPr="00036818" w:rsidRDefault="00703172" w:rsidP="00523186">
            <w:r>
              <w:t>Vol_Step16</w:t>
            </w:r>
          </w:p>
          <w:p w14:paraId="447B21C7" w14:textId="77777777" w:rsidR="00703172" w:rsidRPr="00036818" w:rsidRDefault="00703172" w:rsidP="00523186">
            <w:r>
              <w:t>Vol_Step17</w:t>
            </w:r>
          </w:p>
          <w:p w14:paraId="42CBA250" w14:textId="77777777" w:rsidR="00703172" w:rsidRPr="00036818" w:rsidRDefault="00703172" w:rsidP="00523186">
            <w:r>
              <w:t>Vol_Step18</w:t>
            </w:r>
          </w:p>
          <w:p w14:paraId="191EBACB" w14:textId="77777777" w:rsidR="00703172" w:rsidRPr="00036818" w:rsidRDefault="00703172" w:rsidP="00523186">
            <w:r>
              <w:t>Vol_Step19</w:t>
            </w:r>
          </w:p>
          <w:p w14:paraId="4AF0CE85" w14:textId="77777777" w:rsidR="00703172" w:rsidRPr="00036818" w:rsidRDefault="00703172" w:rsidP="00523186">
            <w:r>
              <w:t>Vol_Step20</w:t>
            </w:r>
          </w:p>
          <w:p w14:paraId="132F96D1" w14:textId="77777777" w:rsidR="00703172" w:rsidRPr="00036818" w:rsidRDefault="00703172" w:rsidP="00523186">
            <w:r>
              <w:t>Vol_Step21</w:t>
            </w:r>
          </w:p>
          <w:p w14:paraId="23B982E1" w14:textId="77777777" w:rsidR="00703172" w:rsidRPr="00036818" w:rsidRDefault="00703172" w:rsidP="00523186">
            <w:r>
              <w:t>Vol_Step22</w:t>
            </w:r>
          </w:p>
          <w:p w14:paraId="1EDEB8FF" w14:textId="77777777" w:rsidR="00703172" w:rsidRPr="00036818" w:rsidRDefault="00703172" w:rsidP="00523186">
            <w:r>
              <w:t>Vol_Step23</w:t>
            </w:r>
          </w:p>
          <w:p w14:paraId="616BDE82" w14:textId="77777777" w:rsidR="00703172" w:rsidRPr="00036818" w:rsidRDefault="00703172" w:rsidP="00523186">
            <w:r>
              <w:t>Vol_Step24</w:t>
            </w:r>
          </w:p>
          <w:p w14:paraId="02441332" w14:textId="77777777" w:rsidR="00703172" w:rsidRPr="00036818" w:rsidRDefault="00703172" w:rsidP="00523186">
            <w:r>
              <w:t>Vol_Step25</w:t>
            </w:r>
          </w:p>
          <w:p w14:paraId="08A12335" w14:textId="77777777" w:rsidR="00703172" w:rsidRPr="00036818" w:rsidRDefault="00703172" w:rsidP="00523186">
            <w:r>
              <w:t>Vol_Step26</w:t>
            </w:r>
          </w:p>
          <w:p w14:paraId="28D06B05" w14:textId="77777777" w:rsidR="00703172" w:rsidRPr="00036818" w:rsidRDefault="00703172" w:rsidP="00523186">
            <w:r>
              <w:t>Vol_Step27</w:t>
            </w:r>
          </w:p>
          <w:p w14:paraId="5EA66337" w14:textId="77777777" w:rsidR="00703172" w:rsidRPr="00036818" w:rsidRDefault="00703172" w:rsidP="00523186">
            <w:r>
              <w:t>Vol_Step28</w:t>
            </w:r>
          </w:p>
          <w:p w14:paraId="30391FB8" w14:textId="77777777" w:rsidR="00703172" w:rsidRPr="00036818" w:rsidRDefault="00703172" w:rsidP="00523186">
            <w:r>
              <w:t>Vol_Step29</w:t>
            </w:r>
          </w:p>
          <w:p w14:paraId="1A8292D7" w14:textId="77777777" w:rsidR="00703172" w:rsidRPr="00036818" w:rsidRDefault="00703172" w:rsidP="00523186">
            <w:r>
              <w:t>Vol_Step30</w:t>
            </w:r>
          </w:p>
        </w:tc>
      </w:tr>
      <w:tr w:rsidR="00534E51" w:rsidRPr="00717330" w14:paraId="6E25BF26" w14:textId="77777777" w:rsidTr="00A654A1">
        <w:trPr>
          <w:trHeight w:val="252"/>
          <w:jc w:val="center"/>
        </w:trPr>
        <w:tc>
          <w:tcPr>
            <w:tcW w:w="1291" w:type="dxa"/>
            <w:vMerge w:val="restart"/>
            <w:vAlign w:val="center"/>
          </w:tcPr>
          <w:p w14:paraId="48D0705F" w14:textId="77777777" w:rsidR="00534E51" w:rsidRDefault="00534E51" w:rsidP="007C1945">
            <w:pPr>
              <w:rPr>
                <w:rFonts w:cs="Arial"/>
              </w:rPr>
            </w:pPr>
            <w:r>
              <w:rPr>
                <w:rFonts w:cs="Arial"/>
              </w:rPr>
              <w:t>VolCntlr_Offset_Vol_Level_Zone</w:t>
            </w:r>
          </w:p>
        </w:tc>
        <w:tc>
          <w:tcPr>
            <w:tcW w:w="1794" w:type="dxa"/>
            <w:vAlign w:val="center"/>
          </w:tcPr>
          <w:p w14:paraId="7F73C3F3" w14:textId="77777777" w:rsidR="00534E51" w:rsidRDefault="00534E51" w:rsidP="007C1945">
            <w:pPr>
              <w:overflowPunct/>
              <w:autoSpaceDE/>
              <w:autoSpaceDN/>
              <w:adjustRightInd/>
              <w:textAlignment w:val="auto"/>
              <w:rPr>
                <w:rFonts w:cs="Arial"/>
              </w:rPr>
            </w:pPr>
            <w:r>
              <w:rPr>
                <w:rFonts w:cs="Arial"/>
              </w:rPr>
              <w:t xml:space="preserve">FN2_p2 (MSS HMI) To FN3_p1 </w:t>
            </w:r>
            <w:r>
              <w:rPr>
                <w:rFonts w:cs="Arial"/>
              </w:rPr>
              <w:lastRenderedPageBreak/>
              <w:t>(MSS Logical Manager)</w:t>
            </w:r>
          </w:p>
        </w:tc>
        <w:tc>
          <w:tcPr>
            <w:tcW w:w="4829" w:type="dxa"/>
            <w:vAlign w:val="center"/>
          </w:tcPr>
          <w:p w14:paraId="17314082" w14:textId="77777777" w:rsidR="00534E51" w:rsidRDefault="00534E51" w:rsidP="007C1945">
            <w:pPr>
              <w:overflowPunct/>
              <w:autoSpaceDE/>
              <w:autoSpaceDN/>
              <w:adjustRightInd/>
              <w:textAlignment w:val="auto"/>
              <w:rPr>
                <w:rFonts w:cs="Arial"/>
              </w:rPr>
            </w:pPr>
            <w:r>
              <w:rPr>
                <w:rFonts w:cs="Arial"/>
              </w:rPr>
              <w:lastRenderedPageBreak/>
              <w:t>Signal provides status of the offset volume that is active in zones 1 - 6</w:t>
            </w:r>
          </w:p>
        </w:tc>
        <w:tc>
          <w:tcPr>
            <w:tcW w:w="2431" w:type="dxa"/>
            <w:vAlign w:val="center"/>
          </w:tcPr>
          <w:p w14:paraId="57847F2F" w14:textId="77777777" w:rsidR="00703172" w:rsidRPr="00036818" w:rsidRDefault="00703172" w:rsidP="00523186">
            <w:r>
              <w:t>-3</w:t>
            </w:r>
          </w:p>
          <w:p w14:paraId="1110249D" w14:textId="77777777" w:rsidR="00703172" w:rsidRPr="00036818" w:rsidRDefault="00703172" w:rsidP="00523186">
            <w:r>
              <w:t>-2</w:t>
            </w:r>
          </w:p>
          <w:p w14:paraId="33595C26" w14:textId="77777777" w:rsidR="00703172" w:rsidRPr="00036818" w:rsidRDefault="00703172" w:rsidP="00523186">
            <w:r>
              <w:t>-1</w:t>
            </w:r>
          </w:p>
          <w:p w14:paraId="0630F1BA" w14:textId="77777777" w:rsidR="00703172" w:rsidRPr="00036818" w:rsidRDefault="00703172" w:rsidP="00523186">
            <w:r>
              <w:lastRenderedPageBreak/>
              <w:t>0</w:t>
            </w:r>
          </w:p>
          <w:p w14:paraId="1EB630D5" w14:textId="77777777" w:rsidR="00703172" w:rsidRPr="00036818" w:rsidRDefault="00703172" w:rsidP="00523186">
            <w:r>
              <w:t>1</w:t>
            </w:r>
          </w:p>
          <w:p w14:paraId="4E7C2110" w14:textId="77777777" w:rsidR="00703172" w:rsidRPr="00036818" w:rsidRDefault="00703172" w:rsidP="00523186">
            <w:r>
              <w:t>2</w:t>
            </w:r>
          </w:p>
          <w:p w14:paraId="0B0D39CF" w14:textId="77777777" w:rsidR="00703172" w:rsidRPr="00036818" w:rsidRDefault="00703172" w:rsidP="00523186">
            <w:r>
              <w:t>3</w:t>
            </w:r>
          </w:p>
          <w:p w14:paraId="156F6942" w14:textId="77777777" w:rsidR="00703172" w:rsidRPr="00036818" w:rsidRDefault="00703172" w:rsidP="00523186">
            <w:r>
              <w:t>Unused</w:t>
            </w:r>
          </w:p>
        </w:tc>
      </w:tr>
      <w:tr w:rsidR="00534E51" w:rsidRPr="00717330" w14:paraId="2B90784A" w14:textId="77777777" w:rsidTr="00A654A1">
        <w:trPr>
          <w:trHeight w:val="252"/>
          <w:jc w:val="center"/>
        </w:trPr>
        <w:tc>
          <w:tcPr>
            <w:tcW w:w="1291" w:type="dxa"/>
            <w:vMerge/>
            <w:vAlign w:val="center"/>
          </w:tcPr>
          <w:p w14:paraId="3922FB28" w14:textId="77777777" w:rsidR="00534E51" w:rsidRDefault="00534E51" w:rsidP="007C1945">
            <w:pPr>
              <w:rPr>
                <w:rFonts w:cs="Arial"/>
              </w:rPr>
            </w:pPr>
          </w:p>
        </w:tc>
        <w:tc>
          <w:tcPr>
            <w:tcW w:w="1794" w:type="dxa"/>
            <w:vAlign w:val="center"/>
          </w:tcPr>
          <w:p w14:paraId="0E0A0C2B"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328190E8" w14:textId="77777777" w:rsidR="00534E51" w:rsidRDefault="00534E51" w:rsidP="007C1945">
            <w:pPr>
              <w:overflowPunct/>
              <w:autoSpaceDE/>
              <w:autoSpaceDN/>
              <w:adjustRightInd/>
              <w:textAlignment w:val="auto"/>
              <w:rPr>
                <w:rFonts w:cs="Arial"/>
              </w:rPr>
            </w:pPr>
            <w:r>
              <w:rPr>
                <w:rFonts w:cs="Arial"/>
              </w:rPr>
              <w:t>Signal provides status of the offset volume that is active in zones 1 - 6</w:t>
            </w:r>
          </w:p>
        </w:tc>
        <w:tc>
          <w:tcPr>
            <w:tcW w:w="2431" w:type="dxa"/>
            <w:vAlign w:val="center"/>
          </w:tcPr>
          <w:p w14:paraId="2FA0F278" w14:textId="77777777" w:rsidR="00703172" w:rsidRPr="00036818" w:rsidRDefault="00703172" w:rsidP="00523186">
            <w:r>
              <w:t>-3</w:t>
            </w:r>
          </w:p>
          <w:p w14:paraId="4C82A56F" w14:textId="77777777" w:rsidR="00703172" w:rsidRPr="00036818" w:rsidRDefault="00703172" w:rsidP="00523186">
            <w:r>
              <w:t>-2</w:t>
            </w:r>
          </w:p>
          <w:p w14:paraId="4B1163DF" w14:textId="77777777" w:rsidR="00703172" w:rsidRPr="00036818" w:rsidRDefault="00703172" w:rsidP="00523186">
            <w:r>
              <w:t>-1</w:t>
            </w:r>
          </w:p>
          <w:p w14:paraId="753145F7" w14:textId="77777777" w:rsidR="00703172" w:rsidRPr="00036818" w:rsidRDefault="00703172" w:rsidP="00523186">
            <w:r>
              <w:t>0</w:t>
            </w:r>
          </w:p>
          <w:p w14:paraId="7E55FA68" w14:textId="77777777" w:rsidR="00703172" w:rsidRPr="00036818" w:rsidRDefault="00703172" w:rsidP="00523186">
            <w:r>
              <w:t>1</w:t>
            </w:r>
          </w:p>
          <w:p w14:paraId="4374545A" w14:textId="77777777" w:rsidR="00703172" w:rsidRPr="00036818" w:rsidRDefault="00703172" w:rsidP="00523186">
            <w:r>
              <w:t>2</w:t>
            </w:r>
          </w:p>
          <w:p w14:paraId="60D4E22D" w14:textId="77777777" w:rsidR="00703172" w:rsidRPr="00036818" w:rsidRDefault="00703172" w:rsidP="00523186">
            <w:r>
              <w:t>3</w:t>
            </w:r>
          </w:p>
          <w:p w14:paraId="61F5BE40" w14:textId="77777777" w:rsidR="00703172" w:rsidRPr="00036818" w:rsidRDefault="00703172" w:rsidP="00523186">
            <w:r>
              <w:t>Unused</w:t>
            </w:r>
          </w:p>
        </w:tc>
      </w:tr>
      <w:tr w:rsidR="00534E51" w:rsidRPr="00717330" w14:paraId="16EC3915" w14:textId="77777777" w:rsidTr="00A654A1">
        <w:trPr>
          <w:trHeight w:val="252"/>
          <w:jc w:val="center"/>
        </w:trPr>
        <w:tc>
          <w:tcPr>
            <w:tcW w:w="1291" w:type="dxa"/>
            <w:vMerge w:val="restart"/>
            <w:vAlign w:val="center"/>
          </w:tcPr>
          <w:p w14:paraId="60637CF5" w14:textId="77777777" w:rsidR="00534E51" w:rsidRDefault="00534E51" w:rsidP="007C1945">
            <w:pPr>
              <w:rPr>
                <w:rFonts w:cs="Arial"/>
              </w:rPr>
            </w:pPr>
            <w:r>
              <w:rPr>
                <w:rFonts w:cs="Arial"/>
              </w:rPr>
              <w:t>VolCntlr_TempSource_Vol_Level_Zone</w:t>
            </w:r>
          </w:p>
        </w:tc>
        <w:tc>
          <w:tcPr>
            <w:tcW w:w="1794" w:type="dxa"/>
            <w:vAlign w:val="center"/>
          </w:tcPr>
          <w:p w14:paraId="63BDA72E"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7DC38A4A" w14:textId="77777777" w:rsidR="00534E51" w:rsidRDefault="00534E51" w:rsidP="007C1945">
            <w:pPr>
              <w:overflowPunct/>
              <w:autoSpaceDE/>
              <w:autoSpaceDN/>
              <w:adjustRightInd/>
              <w:textAlignment w:val="auto"/>
              <w:rPr>
                <w:rFonts w:cs="Arial"/>
              </w:rPr>
            </w:pPr>
            <w:r>
              <w:rPr>
                <w:rFonts w:cs="Arial"/>
              </w:rPr>
              <w:t>Signal provides status of Phone, Call Ring or Radio Announcement volume that is active in zones 1 - 6</w:t>
            </w:r>
          </w:p>
        </w:tc>
        <w:tc>
          <w:tcPr>
            <w:tcW w:w="2431" w:type="dxa"/>
            <w:vAlign w:val="center"/>
          </w:tcPr>
          <w:p w14:paraId="519D3F61" w14:textId="77777777" w:rsidR="00703172" w:rsidRPr="00036818" w:rsidRDefault="00703172" w:rsidP="00523186">
            <w:r>
              <w:t>NoVolume</w:t>
            </w:r>
          </w:p>
          <w:p w14:paraId="189547E1" w14:textId="77777777" w:rsidR="00703172" w:rsidRPr="00036818" w:rsidRDefault="00703172" w:rsidP="00523186">
            <w:r>
              <w:t>Vol_Step1</w:t>
            </w:r>
          </w:p>
          <w:p w14:paraId="31F33BD6" w14:textId="77777777" w:rsidR="00703172" w:rsidRPr="00036818" w:rsidRDefault="00703172" w:rsidP="00523186">
            <w:r>
              <w:t>Vol_Step2</w:t>
            </w:r>
          </w:p>
          <w:p w14:paraId="5B4B43F4" w14:textId="77777777" w:rsidR="00703172" w:rsidRPr="00036818" w:rsidRDefault="00703172" w:rsidP="00523186">
            <w:r>
              <w:t>Vol_Step3</w:t>
            </w:r>
          </w:p>
          <w:p w14:paraId="717ABEDB" w14:textId="77777777" w:rsidR="00703172" w:rsidRPr="00036818" w:rsidRDefault="00703172" w:rsidP="00523186">
            <w:r>
              <w:t>Vol_Step4</w:t>
            </w:r>
          </w:p>
          <w:p w14:paraId="0CF8C1E3" w14:textId="77777777" w:rsidR="00703172" w:rsidRPr="00036818" w:rsidRDefault="00703172" w:rsidP="00523186">
            <w:r>
              <w:t>Vol_Step5</w:t>
            </w:r>
          </w:p>
          <w:p w14:paraId="3E32CB5A" w14:textId="77777777" w:rsidR="00703172" w:rsidRPr="00036818" w:rsidRDefault="00703172" w:rsidP="00523186">
            <w:r>
              <w:t>Vol_Step6</w:t>
            </w:r>
          </w:p>
          <w:p w14:paraId="3DB003C7" w14:textId="77777777" w:rsidR="00703172" w:rsidRPr="00036818" w:rsidRDefault="00703172" w:rsidP="00523186">
            <w:r>
              <w:t>Vol_Step7</w:t>
            </w:r>
          </w:p>
          <w:p w14:paraId="248DB918" w14:textId="77777777" w:rsidR="00703172" w:rsidRPr="00036818" w:rsidRDefault="00703172" w:rsidP="00523186">
            <w:r>
              <w:t>Vol_Step8</w:t>
            </w:r>
          </w:p>
          <w:p w14:paraId="6C02925A" w14:textId="77777777" w:rsidR="00703172" w:rsidRPr="00036818" w:rsidRDefault="00703172" w:rsidP="00523186">
            <w:r>
              <w:t>Vol_Step9</w:t>
            </w:r>
          </w:p>
          <w:p w14:paraId="39B56F39" w14:textId="77777777" w:rsidR="00703172" w:rsidRPr="00036818" w:rsidRDefault="00703172" w:rsidP="00523186">
            <w:r>
              <w:t>Vol_Step10</w:t>
            </w:r>
          </w:p>
          <w:p w14:paraId="0078A02C" w14:textId="77777777" w:rsidR="00703172" w:rsidRPr="00036818" w:rsidRDefault="00703172" w:rsidP="00523186">
            <w:r>
              <w:t>Vol_Step11</w:t>
            </w:r>
          </w:p>
          <w:p w14:paraId="2EA56FE2" w14:textId="77777777" w:rsidR="00703172" w:rsidRPr="00036818" w:rsidRDefault="00703172" w:rsidP="00523186">
            <w:r>
              <w:t>Vol_Step12</w:t>
            </w:r>
          </w:p>
          <w:p w14:paraId="1BC1F7EA" w14:textId="77777777" w:rsidR="00703172" w:rsidRPr="00036818" w:rsidRDefault="00703172" w:rsidP="00523186">
            <w:r>
              <w:t>Vol_Step13</w:t>
            </w:r>
          </w:p>
          <w:p w14:paraId="7B507D92" w14:textId="77777777" w:rsidR="00703172" w:rsidRPr="00036818" w:rsidRDefault="00703172" w:rsidP="00523186">
            <w:r>
              <w:t>Vol_Step14</w:t>
            </w:r>
          </w:p>
          <w:p w14:paraId="59EE3D04" w14:textId="77777777" w:rsidR="00703172" w:rsidRPr="00036818" w:rsidRDefault="00703172" w:rsidP="00523186">
            <w:r>
              <w:t>Vol_Step15</w:t>
            </w:r>
          </w:p>
          <w:p w14:paraId="23A7A523" w14:textId="77777777" w:rsidR="00703172" w:rsidRPr="00036818" w:rsidRDefault="00703172" w:rsidP="00523186">
            <w:r>
              <w:t>Vol_Step16</w:t>
            </w:r>
          </w:p>
          <w:p w14:paraId="7176EBA8" w14:textId="77777777" w:rsidR="00703172" w:rsidRPr="00036818" w:rsidRDefault="00703172" w:rsidP="00523186">
            <w:r>
              <w:t>Vol_Step17</w:t>
            </w:r>
          </w:p>
          <w:p w14:paraId="7A3B71DB" w14:textId="77777777" w:rsidR="00703172" w:rsidRPr="00036818" w:rsidRDefault="00703172" w:rsidP="00523186">
            <w:r>
              <w:t>Vol_Step18</w:t>
            </w:r>
          </w:p>
          <w:p w14:paraId="558BD911" w14:textId="77777777" w:rsidR="00703172" w:rsidRPr="00036818" w:rsidRDefault="00703172" w:rsidP="00523186">
            <w:r>
              <w:t>Vol_Step19</w:t>
            </w:r>
          </w:p>
          <w:p w14:paraId="71133A6A" w14:textId="77777777" w:rsidR="00703172" w:rsidRPr="00036818" w:rsidRDefault="00703172" w:rsidP="00523186">
            <w:r>
              <w:t>Vol_Step20</w:t>
            </w:r>
          </w:p>
          <w:p w14:paraId="09B4DB2A" w14:textId="77777777" w:rsidR="00703172" w:rsidRPr="00036818" w:rsidRDefault="00703172" w:rsidP="00523186">
            <w:r>
              <w:t>Vol_Step21</w:t>
            </w:r>
          </w:p>
          <w:p w14:paraId="7A488809" w14:textId="77777777" w:rsidR="00703172" w:rsidRPr="00036818" w:rsidRDefault="00703172" w:rsidP="00523186">
            <w:r>
              <w:t>Vol_Step22</w:t>
            </w:r>
          </w:p>
          <w:p w14:paraId="4B97C0CC" w14:textId="77777777" w:rsidR="00703172" w:rsidRPr="00036818" w:rsidRDefault="00703172" w:rsidP="00523186">
            <w:r>
              <w:t>Vol_Step23</w:t>
            </w:r>
          </w:p>
          <w:p w14:paraId="17CC31F2" w14:textId="77777777" w:rsidR="00703172" w:rsidRPr="00036818" w:rsidRDefault="00703172" w:rsidP="00523186">
            <w:r>
              <w:t>Vol_Step24</w:t>
            </w:r>
          </w:p>
          <w:p w14:paraId="0FA4D09B" w14:textId="77777777" w:rsidR="00703172" w:rsidRPr="00036818" w:rsidRDefault="00703172" w:rsidP="00523186">
            <w:r>
              <w:t>Vol_Step25</w:t>
            </w:r>
          </w:p>
          <w:p w14:paraId="40E38CEC" w14:textId="77777777" w:rsidR="00703172" w:rsidRPr="00036818" w:rsidRDefault="00703172" w:rsidP="00523186">
            <w:r>
              <w:t>Vol_Step26</w:t>
            </w:r>
          </w:p>
          <w:p w14:paraId="74A1FF91" w14:textId="77777777" w:rsidR="00703172" w:rsidRPr="00036818" w:rsidRDefault="00703172" w:rsidP="00523186">
            <w:r>
              <w:t>Vol_Step27</w:t>
            </w:r>
          </w:p>
          <w:p w14:paraId="05D6429C" w14:textId="77777777" w:rsidR="00703172" w:rsidRPr="00036818" w:rsidRDefault="00703172" w:rsidP="00523186">
            <w:r>
              <w:t>Vol_Step28</w:t>
            </w:r>
          </w:p>
          <w:p w14:paraId="07C60190" w14:textId="77777777" w:rsidR="00703172" w:rsidRPr="00036818" w:rsidRDefault="00703172" w:rsidP="00523186">
            <w:r>
              <w:t>Vol_Step29</w:t>
            </w:r>
          </w:p>
          <w:p w14:paraId="5236AF34" w14:textId="77777777" w:rsidR="00703172" w:rsidRPr="00036818" w:rsidRDefault="00703172" w:rsidP="00523186">
            <w:r>
              <w:t>Vol_Step30</w:t>
            </w:r>
          </w:p>
        </w:tc>
      </w:tr>
      <w:tr w:rsidR="00534E51" w:rsidRPr="00717330" w14:paraId="7989F05F" w14:textId="77777777" w:rsidTr="00A654A1">
        <w:trPr>
          <w:trHeight w:val="252"/>
          <w:jc w:val="center"/>
        </w:trPr>
        <w:tc>
          <w:tcPr>
            <w:tcW w:w="1291" w:type="dxa"/>
            <w:vMerge/>
            <w:vAlign w:val="center"/>
          </w:tcPr>
          <w:p w14:paraId="7F569046" w14:textId="77777777" w:rsidR="00534E51" w:rsidRDefault="00534E51" w:rsidP="007C1945">
            <w:pPr>
              <w:rPr>
                <w:rFonts w:cs="Arial"/>
              </w:rPr>
            </w:pPr>
          </w:p>
        </w:tc>
        <w:tc>
          <w:tcPr>
            <w:tcW w:w="1794" w:type="dxa"/>
            <w:vAlign w:val="center"/>
          </w:tcPr>
          <w:p w14:paraId="36E9CFBB" w14:textId="77777777" w:rsidR="00534E51" w:rsidRDefault="00534E51" w:rsidP="007C1945">
            <w:pPr>
              <w:overflowPunct/>
              <w:autoSpaceDE/>
              <w:autoSpaceDN/>
              <w:adjustRightInd/>
              <w:textAlignment w:val="auto"/>
              <w:rPr>
                <w:rFonts w:cs="Arial"/>
              </w:rPr>
            </w:pPr>
            <w:r>
              <w:rPr>
                <w:rFonts w:cs="Arial"/>
              </w:rPr>
              <w:t>FN3_p4 (MSS Logical Manager) To OF5_p1 (Amplifier)</w:t>
            </w:r>
          </w:p>
        </w:tc>
        <w:tc>
          <w:tcPr>
            <w:tcW w:w="4829" w:type="dxa"/>
            <w:vAlign w:val="center"/>
          </w:tcPr>
          <w:p w14:paraId="42D30DFA" w14:textId="77777777" w:rsidR="00534E51" w:rsidRDefault="00534E51" w:rsidP="007C1945">
            <w:pPr>
              <w:overflowPunct/>
              <w:autoSpaceDE/>
              <w:autoSpaceDN/>
              <w:adjustRightInd/>
              <w:textAlignment w:val="auto"/>
              <w:rPr>
                <w:rFonts w:cs="Arial"/>
              </w:rPr>
            </w:pPr>
            <w:r>
              <w:rPr>
                <w:rFonts w:cs="Arial"/>
              </w:rPr>
              <w:t>Signal provides status of Phone, Call Ring or Radio Announcement volume that is active in zones 1 - 6</w:t>
            </w:r>
          </w:p>
        </w:tc>
        <w:tc>
          <w:tcPr>
            <w:tcW w:w="2431" w:type="dxa"/>
            <w:vAlign w:val="center"/>
          </w:tcPr>
          <w:p w14:paraId="35CC0FE1" w14:textId="77777777" w:rsidR="00703172" w:rsidRPr="00036818" w:rsidRDefault="00703172" w:rsidP="00523186">
            <w:r>
              <w:t>NoVolume</w:t>
            </w:r>
          </w:p>
          <w:p w14:paraId="7089FF54" w14:textId="77777777" w:rsidR="00703172" w:rsidRPr="00036818" w:rsidRDefault="00703172" w:rsidP="00523186">
            <w:r>
              <w:t>Vol_Step1</w:t>
            </w:r>
          </w:p>
          <w:p w14:paraId="79153C7D" w14:textId="77777777" w:rsidR="00703172" w:rsidRPr="00036818" w:rsidRDefault="00703172" w:rsidP="00523186">
            <w:r>
              <w:t>Vol_Step2</w:t>
            </w:r>
          </w:p>
          <w:p w14:paraId="3EBE74BB" w14:textId="77777777" w:rsidR="00703172" w:rsidRPr="00036818" w:rsidRDefault="00703172" w:rsidP="00523186">
            <w:r>
              <w:t>Vol_Step3</w:t>
            </w:r>
          </w:p>
          <w:p w14:paraId="2B910460" w14:textId="77777777" w:rsidR="00703172" w:rsidRPr="00036818" w:rsidRDefault="00703172" w:rsidP="00523186">
            <w:r>
              <w:t>Vol_Step4</w:t>
            </w:r>
          </w:p>
          <w:p w14:paraId="75619390" w14:textId="77777777" w:rsidR="00703172" w:rsidRPr="00036818" w:rsidRDefault="00703172" w:rsidP="00523186">
            <w:r>
              <w:t>Vol_Step5</w:t>
            </w:r>
          </w:p>
          <w:p w14:paraId="3B670076" w14:textId="77777777" w:rsidR="00703172" w:rsidRPr="00036818" w:rsidRDefault="00703172" w:rsidP="00523186">
            <w:r>
              <w:t>Vol_Step6</w:t>
            </w:r>
          </w:p>
          <w:p w14:paraId="79898029" w14:textId="77777777" w:rsidR="00703172" w:rsidRPr="00036818" w:rsidRDefault="00703172" w:rsidP="00523186">
            <w:r>
              <w:t>Vol_Step7</w:t>
            </w:r>
          </w:p>
          <w:p w14:paraId="2B06A82C" w14:textId="77777777" w:rsidR="00703172" w:rsidRPr="00036818" w:rsidRDefault="00703172" w:rsidP="00523186">
            <w:r>
              <w:t>Vol_Step8</w:t>
            </w:r>
          </w:p>
          <w:p w14:paraId="396E5C74" w14:textId="77777777" w:rsidR="00703172" w:rsidRPr="00036818" w:rsidRDefault="00703172" w:rsidP="00523186">
            <w:r>
              <w:t>Vol_Step9</w:t>
            </w:r>
          </w:p>
          <w:p w14:paraId="59DD9805" w14:textId="77777777" w:rsidR="00703172" w:rsidRPr="00036818" w:rsidRDefault="00703172" w:rsidP="00523186">
            <w:r>
              <w:t>Vol_Step10</w:t>
            </w:r>
          </w:p>
          <w:p w14:paraId="251DD567" w14:textId="77777777" w:rsidR="00703172" w:rsidRPr="00036818" w:rsidRDefault="00703172" w:rsidP="00523186">
            <w:r>
              <w:t>Vol_Step11</w:t>
            </w:r>
          </w:p>
          <w:p w14:paraId="0490A53E" w14:textId="77777777" w:rsidR="00703172" w:rsidRPr="00036818" w:rsidRDefault="00703172" w:rsidP="00523186">
            <w:r>
              <w:t>Vol_Step12</w:t>
            </w:r>
          </w:p>
          <w:p w14:paraId="3C1FE050" w14:textId="77777777" w:rsidR="00703172" w:rsidRPr="00036818" w:rsidRDefault="00703172" w:rsidP="00523186">
            <w:r>
              <w:t>Vol_Step13</w:t>
            </w:r>
          </w:p>
          <w:p w14:paraId="2DED3E05" w14:textId="77777777" w:rsidR="00703172" w:rsidRPr="00036818" w:rsidRDefault="00703172" w:rsidP="00523186">
            <w:r>
              <w:t>Vol_Step14</w:t>
            </w:r>
          </w:p>
          <w:p w14:paraId="0171214F" w14:textId="77777777" w:rsidR="00703172" w:rsidRPr="00036818" w:rsidRDefault="00703172" w:rsidP="00523186">
            <w:r>
              <w:lastRenderedPageBreak/>
              <w:t>Vol_Step15</w:t>
            </w:r>
          </w:p>
          <w:p w14:paraId="6C177EDB" w14:textId="77777777" w:rsidR="00703172" w:rsidRPr="00036818" w:rsidRDefault="00703172" w:rsidP="00523186">
            <w:r>
              <w:t>Vol_Step16</w:t>
            </w:r>
          </w:p>
          <w:p w14:paraId="5C6A8960" w14:textId="77777777" w:rsidR="00703172" w:rsidRPr="00036818" w:rsidRDefault="00703172" w:rsidP="00523186">
            <w:r>
              <w:t>Vol_Step17</w:t>
            </w:r>
          </w:p>
          <w:p w14:paraId="7E2509F4" w14:textId="77777777" w:rsidR="00703172" w:rsidRPr="00036818" w:rsidRDefault="00703172" w:rsidP="00523186">
            <w:r>
              <w:t>Vol_Step18</w:t>
            </w:r>
          </w:p>
          <w:p w14:paraId="6DFBCCED" w14:textId="77777777" w:rsidR="00703172" w:rsidRPr="00036818" w:rsidRDefault="00703172" w:rsidP="00523186">
            <w:r>
              <w:t>Vol_Step19</w:t>
            </w:r>
          </w:p>
          <w:p w14:paraId="6FF18087" w14:textId="77777777" w:rsidR="00703172" w:rsidRPr="00036818" w:rsidRDefault="00703172" w:rsidP="00523186">
            <w:r>
              <w:t>Vol_Step20</w:t>
            </w:r>
          </w:p>
          <w:p w14:paraId="1EDCB28E" w14:textId="77777777" w:rsidR="00703172" w:rsidRPr="00036818" w:rsidRDefault="00703172" w:rsidP="00523186">
            <w:r>
              <w:t>Vol_Step21</w:t>
            </w:r>
          </w:p>
          <w:p w14:paraId="13BAC0A3" w14:textId="77777777" w:rsidR="00703172" w:rsidRPr="00036818" w:rsidRDefault="00703172" w:rsidP="00523186">
            <w:r>
              <w:t>Vol_Step22</w:t>
            </w:r>
          </w:p>
          <w:p w14:paraId="7E7CF8E4" w14:textId="77777777" w:rsidR="00703172" w:rsidRPr="00036818" w:rsidRDefault="00703172" w:rsidP="00523186">
            <w:r>
              <w:t>Vol_Step23</w:t>
            </w:r>
          </w:p>
          <w:p w14:paraId="1B652E34" w14:textId="77777777" w:rsidR="00703172" w:rsidRPr="00036818" w:rsidRDefault="00703172" w:rsidP="00523186">
            <w:r>
              <w:t>Vol_Step24</w:t>
            </w:r>
          </w:p>
          <w:p w14:paraId="13AA3F9C" w14:textId="77777777" w:rsidR="00703172" w:rsidRPr="00036818" w:rsidRDefault="00703172" w:rsidP="00523186">
            <w:r>
              <w:t>Vol_Step25</w:t>
            </w:r>
          </w:p>
          <w:p w14:paraId="0556F86D" w14:textId="77777777" w:rsidR="00703172" w:rsidRPr="00036818" w:rsidRDefault="00703172" w:rsidP="00523186">
            <w:r>
              <w:t>Vol_Step26</w:t>
            </w:r>
          </w:p>
          <w:p w14:paraId="74851C46" w14:textId="77777777" w:rsidR="00703172" w:rsidRPr="00036818" w:rsidRDefault="00703172" w:rsidP="00523186">
            <w:r>
              <w:t>Vol_Step27</w:t>
            </w:r>
          </w:p>
          <w:p w14:paraId="319AAFDA" w14:textId="77777777" w:rsidR="00703172" w:rsidRPr="00036818" w:rsidRDefault="00703172" w:rsidP="00523186">
            <w:r>
              <w:t>Vol_Step28</w:t>
            </w:r>
          </w:p>
          <w:p w14:paraId="165912F1" w14:textId="77777777" w:rsidR="00703172" w:rsidRPr="00036818" w:rsidRDefault="00703172" w:rsidP="00523186">
            <w:r>
              <w:t>Vol_Step29</w:t>
            </w:r>
          </w:p>
          <w:p w14:paraId="72386BBC" w14:textId="77777777" w:rsidR="00703172" w:rsidRPr="00036818" w:rsidRDefault="00703172" w:rsidP="00523186">
            <w:r>
              <w:t>Vol_Step30</w:t>
            </w:r>
          </w:p>
        </w:tc>
      </w:tr>
      <w:tr w:rsidR="00534E51" w:rsidRPr="00717330" w14:paraId="3CED25F2" w14:textId="77777777" w:rsidTr="00A654A1">
        <w:trPr>
          <w:trHeight w:val="252"/>
          <w:jc w:val="center"/>
        </w:trPr>
        <w:tc>
          <w:tcPr>
            <w:tcW w:w="1291" w:type="dxa"/>
            <w:vMerge w:val="restart"/>
            <w:vAlign w:val="center"/>
          </w:tcPr>
          <w:p w14:paraId="3BD76E10" w14:textId="77777777" w:rsidR="00534E51" w:rsidRDefault="00534E51" w:rsidP="007C1945">
            <w:pPr>
              <w:rPr>
                <w:rFonts w:cs="Arial"/>
              </w:rPr>
            </w:pPr>
            <w:r>
              <w:rPr>
                <w:rFonts w:cs="Arial"/>
              </w:rPr>
              <w:lastRenderedPageBreak/>
              <w:t>Volume_Command</w:t>
            </w:r>
          </w:p>
        </w:tc>
        <w:tc>
          <w:tcPr>
            <w:tcW w:w="1794" w:type="dxa"/>
            <w:vAlign w:val="center"/>
          </w:tcPr>
          <w:p w14:paraId="52A637E6"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4DBB5576" w14:textId="77777777" w:rsidR="00534E51" w:rsidRDefault="00534E51" w:rsidP="007C1945">
            <w:pPr>
              <w:overflowPunct/>
              <w:autoSpaceDE/>
              <w:autoSpaceDN/>
              <w:adjustRightInd/>
              <w:textAlignment w:val="auto"/>
              <w:rPr>
                <w:rFonts w:cs="Arial"/>
              </w:rPr>
            </w:pPr>
            <w:r>
              <w:rPr>
                <w:rFonts w:cs="Arial"/>
              </w:rPr>
              <w:t>Volume Command (Physical Touch)</w:t>
            </w:r>
          </w:p>
        </w:tc>
        <w:tc>
          <w:tcPr>
            <w:tcW w:w="2431" w:type="dxa"/>
            <w:vAlign w:val="center"/>
          </w:tcPr>
          <w:p w14:paraId="26CA60B7" w14:textId="77777777" w:rsidR="00CF6E20" w:rsidRDefault="00CF6E20"/>
        </w:tc>
      </w:tr>
      <w:tr w:rsidR="00534E51" w:rsidRPr="00717330" w14:paraId="60C95863" w14:textId="77777777" w:rsidTr="00A654A1">
        <w:trPr>
          <w:trHeight w:val="252"/>
          <w:jc w:val="center"/>
        </w:trPr>
        <w:tc>
          <w:tcPr>
            <w:tcW w:w="1291" w:type="dxa"/>
            <w:vMerge/>
            <w:vAlign w:val="center"/>
          </w:tcPr>
          <w:p w14:paraId="70D58A1B" w14:textId="77777777" w:rsidR="00534E51" w:rsidRDefault="00534E51" w:rsidP="007C1945">
            <w:pPr>
              <w:rPr>
                <w:rFonts w:cs="Arial"/>
              </w:rPr>
            </w:pPr>
          </w:p>
        </w:tc>
        <w:tc>
          <w:tcPr>
            <w:tcW w:w="1794" w:type="dxa"/>
            <w:vAlign w:val="center"/>
          </w:tcPr>
          <w:p w14:paraId="4B201BCE" w14:textId="77777777" w:rsidR="00534E51" w:rsidRDefault="00534E51" w:rsidP="007C1945">
            <w:pPr>
              <w:overflowPunct/>
              <w:autoSpaceDE/>
              <w:autoSpaceDN/>
              <w:adjustRightInd/>
              <w:textAlignment w:val="auto"/>
              <w:rPr>
                <w:rFonts w:cs="Arial"/>
              </w:rPr>
            </w:pPr>
            <w:r>
              <w:rPr>
                <w:rFonts w:cs="Arial"/>
              </w:rPr>
              <w:t>OF1_p1 (User Interactions) To FN2_p1 (MSS HMI)</w:t>
            </w:r>
          </w:p>
        </w:tc>
        <w:tc>
          <w:tcPr>
            <w:tcW w:w="4829" w:type="dxa"/>
            <w:vAlign w:val="center"/>
          </w:tcPr>
          <w:p w14:paraId="29D77A31" w14:textId="77777777" w:rsidR="00534E51" w:rsidRDefault="00534E51" w:rsidP="007C1945">
            <w:pPr>
              <w:overflowPunct/>
              <w:autoSpaceDE/>
              <w:autoSpaceDN/>
              <w:adjustRightInd/>
              <w:textAlignment w:val="auto"/>
              <w:rPr>
                <w:rFonts w:cs="Arial"/>
              </w:rPr>
            </w:pPr>
            <w:r>
              <w:rPr>
                <w:rFonts w:cs="Arial"/>
              </w:rPr>
              <w:t>Volume Command (Physical Touch)</w:t>
            </w:r>
          </w:p>
        </w:tc>
        <w:tc>
          <w:tcPr>
            <w:tcW w:w="2431" w:type="dxa"/>
            <w:vAlign w:val="center"/>
          </w:tcPr>
          <w:p w14:paraId="4A7760CC" w14:textId="77777777" w:rsidR="00CF6E20" w:rsidRDefault="00CF6E20"/>
        </w:tc>
      </w:tr>
      <w:tr w:rsidR="00534E51" w:rsidRPr="00717330" w14:paraId="0FF71B71" w14:textId="77777777" w:rsidTr="00A654A1">
        <w:trPr>
          <w:trHeight w:val="252"/>
          <w:jc w:val="center"/>
        </w:trPr>
        <w:tc>
          <w:tcPr>
            <w:tcW w:w="1291" w:type="dxa"/>
            <w:vMerge/>
            <w:vAlign w:val="center"/>
          </w:tcPr>
          <w:p w14:paraId="2750A57C" w14:textId="77777777" w:rsidR="00534E51" w:rsidRDefault="00534E51" w:rsidP="007C1945">
            <w:pPr>
              <w:rPr>
                <w:rFonts w:cs="Arial"/>
              </w:rPr>
            </w:pPr>
          </w:p>
        </w:tc>
        <w:tc>
          <w:tcPr>
            <w:tcW w:w="1794" w:type="dxa"/>
            <w:vAlign w:val="center"/>
          </w:tcPr>
          <w:p w14:paraId="5BE93F84" w14:textId="77777777" w:rsidR="00534E51" w:rsidRDefault="00534E51" w:rsidP="007C1945">
            <w:pPr>
              <w:overflowPunct/>
              <w:autoSpaceDE/>
              <w:autoSpaceDN/>
              <w:adjustRightInd/>
              <w:textAlignment w:val="auto"/>
              <w:rPr>
                <w:rFonts w:cs="Arial"/>
              </w:rPr>
            </w:pPr>
            <w:r>
              <w:rPr>
                <w:rFonts w:cs="Arial"/>
              </w:rPr>
              <w:t>OF2_p1 (Smartphone/Media Device) To FN3_p5 (MSS Logical Manager)</w:t>
            </w:r>
          </w:p>
        </w:tc>
        <w:tc>
          <w:tcPr>
            <w:tcW w:w="4829" w:type="dxa"/>
            <w:vAlign w:val="center"/>
          </w:tcPr>
          <w:p w14:paraId="1E369102" w14:textId="77777777" w:rsidR="00534E51" w:rsidRDefault="00534E51" w:rsidP="007C1945">
            <w:pPr>
              <w:overflowPunct/>
              <w:autoSpaceDE/>
              <w:autoSpaceDN/>
              <w:adjustRightInd/>
              <w:textAlignment w:val="auto"/>
              <w:rPr>
                <w:rFonts w:cs="Arial"/>
              </w:rPr>
            </w:pPr>
            <w:r>
              <w:rPr>
                <w:rFonts w:cs="Arial"/>
              </w:rPr>
              <w:t>Volume Command (Physical Touch)</w:t>
            </w:r>
          </w:p>
        </w:tc>
        <w:tc>
          <w:tcPr>
            <w:tcW w:w="2431" w:type="dxa"/>
            <w:vAlign w:val="center"/>
          </w:tcPr>
          <w:p w14:paraId="2E65BC57" w14:textId="77777777" w:rsidR="00CF6E20" w:rsidRDefault="00CF6E20"/>
        </w:tc>
      </w:tr>
      <w:tr w:rsidR="00534E51" w:rsidRPr="00717330" w14:paraId="1F5F4B08" w14:textId="77777777" w:rsidTr="00A654A1">
        <w:trPr>
          <w:trHeight w:val="252"/>
          <w:jc w:val="center"/>
        </w:trPr>
        <w:tc>
          <w:tcPr>
            <w:tcW w:w="1291" w:type="dxa"/>
            <w:vMerge w:val="restart"/>
            <w:vAlign w:val="center"/>
          </w:tcPr>
          <w:p w14:paraId="15E47C9E" w14:textId="77777777" w:rsidR="00534E51" w:rsidRDefault="00534E51" w:rsidP="007C1945">
            <w:pPr>
              <w:rPr>
                <w:rFonts w:cs="Arial"/>
              </w:rPr>
            </w:pPr>
            <w:r>
              <w:rPr>
                <w:rFonts w:cs="Arial"/>
              </w:rPr>
              <w:t>ZoneLockReq</w:t>
            </w:r>
          </w:p>
        </w:tc>
        <w:tc>
          <w:tcPr>
            <w:tcW w:w="1794" w:type="dxa"/>
            <w:vAlign w:val="center"/>
          </w:tcPr>
          <w:p w14:paraId="798D8692" w14:textId="77777777" w:rsidR="00534E51" w:rsidRDefault="00534E51" w:rsidP="007C1945">
            <w:pPr>
              <w:overflowPunct/>
              <w:autoSpaceDE/>
              <w:autoSpaceDN/>
              <w:adjustRightInd/>
              <w:textAlignment w:val="auto"/>
              <w:rPr>
                <w:rFonts w:cs="Arial"/>
              </w:rPr>
            </w:pPr>
            <w:r>
              <w:rPr>
                <w:rFonts w:cs="Arial"/>
              </w:rPr>
              <w:t>FN3_p5 (MSS Logical Manager) To OF2_p1 (Smartphone/Media Device)</w:t>
            </w:r>
          </w:p>
        </w:tc>
        <w:tc>
          <w:tcPr>
            <w:tcW w:w="4829" w:type="dxa"/>
            <w:vAlign w:val="center"/>
          </w:tcPr>
          <w:p w14:paraId="457092B0" w14:textId="77777777" w:rsidR="00534E51" w:rsidRDefault="00534E51" w:rsidP="007C1945">
            <w:pPr>
              <w:overflowPunct/>
              <w:autoSpaceDE/>
              <w:autoSpaceDN/>
              <w:adjustRightInd/>
              <w:textAlignment w:val="auto"/>
              <w:rPr>
                <w:rFonts w:cs="Arial"/>
              </w:rPr>
            </w:pPr>
            <w:r>
              <w:rPr>
                <w:rFonts w:cs="Arial"/>
              </w:rPr>
              <w:t>Internal Signal for Zone Lock Request</w:t>
            </w:r>
          </w:p>
        </w:tc>
        <w:tc>
          <w:tcPr>
            <w:tcW w:w="2431" w:type="dxa"/>
            <w:vAlign w:val="center"/>
          </w:tcPr>
          <w:p w14:paraId="0AB84953" w14:textId="77777777" w:rsidR="00703172" w:rsidRPr="00036818" w:rsidRDefault="00703172" w:rsidP="00523186">
            <w:r>
              <w:t>Activate</w:t>
            </w:r>
          </w:p>
          <w:p w14:paraId="5AE1B165" w14:textId="77777777" w:rsidR="00703172" w:rsidRPr="00036818" w:rsidRDefault="00703172" w:rsidP="00523186">
            <w:r>
              <w:t>Deactivate</w:t>
            </w:r>
          </w:p>
        </w:tc>
      </w:tr>
      <w:tr w:rsidR="00534E51" w:rsidRPr="00717330" w14:paraId="0D00220B" w14:textId="77777777" w:rsidTr="00A654A1">
        <w:trPr>
          <w:trHeight w:val="252"/>
          <w:jc w:val="center"/>
        </w:trPr>
        <w:tc>
          <w:tcPr>
            <w:tcW w:w="1291" w:type="dxa"/>
            <w:vMerge w:val="restart"/>
            <w:vAlign w:val="center"/>
          </w:tcPr>
          <w:p w14:paraId="25CE357E" w14:textId="77777777" w:rsidR="00534E51" w:rsidRDefault="00534E51" w:rsidP="007C1945">
            <w:pPr>
              <w:rPr>
                <w:rFonts w:cs="Arial"/>
              </w:rPr>
            </w:pPr>
            <w:r>
              <w:rPr>
                <w:rFonts w:cs="Arial"/>
              </w:rPr>
              <w:t>ZoneLock_Command</w:t>
            </w:r>
          </w:p>
        </w:tc>
        <w:tc>
          <w:tcPr>
            <w:tcW w:w="1794" w:type="dxa"/>
            <w:vAlign w:val="center"/>
          </w:tcPr>
          <w:p w14:paraId="72E6F677" w14:textId="77777777" w:rsidR="00534E51" w:rsidRDefault="00534E51" w:rsidP="007C1945">
            <w:pPr>
              <w:overflowPunct/>
              <w:autoSpaceDE/>
              <w:autoSpaceDN/>
              <w:adjustRightInd/>
              <w:textAlignment w:val="auto"/>
              <w:rPr>
                <w:rFonts w:cs="Arial"/>
              </w:rPr>
            </w:pPr>
            <w:r>
              <w:rPr>
                <w:rFonts w:cs="Arial"/>
              </w:rPr>
              <w:t>FN2_p2 (MSS HMI) To FN3_p1 (MSS Logical Manager)</w:t>
            </w:r>
          </w:p>
        </w:tc>
        <w:tc>
          <w:tcPr>
            <w:tcW w:w="4829" w:type="dxa"/>
            <w:vAlign w:val="center"/>
          </w:tcPr>
          <w:p w14:paraId="218A2F50" w14:textId="77777777" w:rsidR="00534E51" w:rsidRDefault="00534E51" w:rsidP="007C1945">
            <w:pPr>
              <w:overflowPunct/>
              <w:autoSpaceDE/>
              <w:autoSpaceDN/>
              <w:adjustRightInd/>
              <w:textAlignment w:val="auto"/>
              <w:rPr>
                <w:rFonts w:cs="Arial"/>
              </w:rPr>
            </w:pPr>
            <w:r>
              <w:rPr>
                <w:rFonts w:cs="Arial"/>
              </w:rPr>
              <w:t>Zone Lock Command (Physical Touch)</w:t>
            </w:r>
          </w:p>
        </w:tc>
        <w:tc>
          <w:tcPr>
            <w:tcW w:w="2431" w:type="dxa"/>
            <w:vAlign w:val="center"/>
          </w:tcPr>
          <w:p w14:paraId="4D45E21C" w14:textId="77777777" w:rsidR="00CF6E20" w:rsidRDefault="00CF6E20"/>
        </w:tc>
      </w:tr>
      <w:tr w:rsidR="00534E51" w:rsidRPr="00717330" w14:paraId="1E477FE5" w14:textId="77777777" w:rsidTr="00A654A1">
        <w:trPr>
          <w:trHeight w:val="252"/>
          <w:jc w:val="center"/>
        </w:trPr>
        <w:tc>
          <w:tcPr>
            <w:tcW w:w="1291" w:type="dxa"/>
            <w:vMerge/>
            <w:vAlign w:val="center"/>
          </w:tcPr>
          <w:p w14:paraId="5926B99D" w14:textId="77777777" w:rsidR="00534E51" w:rsidRDefault="00534E51" w:rsidP="007C1945">
            <w:pPr>
              <w:rPr>
                <w:rFonts w:cs="Arial"/>
              </w:rPr>
            </w:pPr>
          </w:p>
        </w:tc>
        <w:tc>
          <w:tcPr>
            <w:tcW w:w="1794" w:type="dxa"/>
            <w:vAlign w:val="center"/>
          </w:tcPr>
          <w:p w14:paraId="3DABB006" w14:textId="77777777" w:rsidR="00534E51" w:rsidRDefault="00534E51" w:rsidP="007C1945">
            <w:pPr>
              <w:overflowPunct/>
              <w:autoSpaceDE/>
              <w:autoSpaceDN/>
              <w:adjustRightInd/>
              <w:textAlignment w:val="auto"/>
              <w:rPr>
                <w:rFonts w:cs="Arial"/>
              </w:rPr>
            </w:pPr>
            <w:r>
              <w:rPr>
                <w:rFonts w:cs="Arial"/>
              </w:rPr>
              <w:t>OF1_p1 (User Interactions) To FN2_p1 (MSS HMI)</w:t>
            </w:r>
          </w:p>
        </w:tc>
        <w:tc>
          <w:tcPr>
            <w:tcW w:w="4829" w:type="dxa"/>
            <w:vAlign w:val="center"/>
          </w:tcPr>
          <w:p w14:paraId="7E8CB6E9" w14:textId="77777777" w:rsidR="00534E51" w:rsidRDefault="00534E51" w:rsidP="007C1945">
            <w:pPr>
              <w:overflowPunct/>
              <w:autoSpaceDE/>
              <w:autoSpaceDN/>
              <w:adjustRightInd/>
              <w:textAlignment w:val="auto"/>
              <w:rPr>
                <w:rFonts w:cs="Arial"/>
              </w:rPr>
            </w:pPr>
            <w:r>
              <w:rPr>
                <w:rFonts w:cs="Arial"/>
              </w:rPr>
              <w:t>Zone Lock Command (Physical Touch)</w:t>
            </w:r>
          </w:p>
        </w:tc>
        <w:tc>
          <w:tcPr>
            <w:tcW w:w="2431" w:type="dxa"/>
            <w:vAlign w:val="center"/>
          </w:tcPr>
          <w:p w14:paraId="7751F596" w14:textId="77777777" w:rsidR="00CF6E20" w:rsidRDefault="00CF6E20"/>
        </w:tc>
      </w:tr>
    </w:tbl>
    <w:p w14:paraId="084BA591" w14:textId="082CF970" w:rsidR="00534E51" w:rsidRDefault="00534E51" w:rsidP="00534E51">
      <w:pPr>
        <w:pStyle w:val="Caption"/>
      </w:pPr>
      <w:bookmarkStart w:id="239" w:name="_Toc12531130"/>
      <w:bookmarkStart w:id="240" w:name="_Toc529191312"/>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18</w:t>
      </w:r>
      <w:r>
        <w:rPr>
          <w:noProof/>
        </w:rPr>
        <w:fldChar w:fldCharType="end"/>
      </w:r>
      <w:r w:rsidRPr="00A13A7B">
        <w:t>: Feature Interactions</w:t>
      </w:r>
      <w:bookmarkEnd w:id="239"/>
      <w:bookmarkEnd w:id="240"/>
    </w:p>
    <w:p w14:paraId="3110F5CA" w14:textId="77777777" w:rsidR="0038117F" w:rsidRDefault="0038117F" w:rsidP="0038117F">
      <w:pPr>
        <w:pStyle w:val="Heading1"/>
        <w:tabs>
          <w:tab w:val="clear" w:pos="432"/>
        </w:tabs>
      </w:pPr>
      <w:bookmarkStart w:id="241" w:name="_Toc57194728"/>
      <w:bookmarkStart w:id="242" w:name="_Ref51772645"/>
      <w:bookmarkStart w:id="243" w:name="_Toc12531098"/>
      <w:r>
        <w:lastRenderedPageBreak/>
        <w:t>Traceability Matrix</w:t>
      </w:r>
      <w:bookmarkEnd w:id="241"/>
      <w:bookmarkEnd w:id="242"/>
    </w:p>
    <w:p w14:paraId="066F8388" w14:textId="6EA5D4B1" w:rsidR="0038117F" w:rsidRDefault="0038117F" w:rsidP="0038117F"/>
    <w:p w14:paraId="009BAE95" w14:textId="08A70DFE" w:rsidR="003A6666" w:rsidRPr="00DE0D96" w:rsidRDefault="003A6666" w:rsidP="0038117F">
      <w:r>
        <w:rPr>
          <w:noProof/>
        </w:rPr>
        <w:lastRenderedPageBreak/>
        <w:drawing>
          <wp:inline distT="0" distB="0" distL="0" distR="0" wp14:anchorId="0FC11D31" wp14:editId="7E89AA4D">
            <wp:extent cx="1866463" cy="8864600"/>
            <wp:effectExtent l="0" t="0" r="0" b="0"/>
            <wp:docPr id="38" name="Picture -1528015276.jpg" descr="-1528015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28015276.jpg"/>
                    <pic:cNvPicPr/>
                  </pic:nvPicPr>
                  <pic:blipFill>
                    <a:blip r:embed="rId118" cstate="print"/>
                    <a:stretch>
                      <a:fillRect/>
                    </a:stretch>
                  </pic:blipFill>
                  <pic:spPr>
                    <a:xfrm>
                      <a:off x="0" y="0"/>
                      <a:ext cx="1866463" cy="8864600"/>
                    </a:xfrm>
                    <a:prstGeom prst="rect">
                      <a:avLst/>
                    </a:prstGeom>
                  </pic:spPr>
                </pic:pic>
              </a:graphicData>
            </a:graphic>
          </wp:inline>
        </w:drawing>
      </w:r>
    </w:p>
    <w:p w14:paraId="0BD07376" w14:textId="77777777" w:rsidR="00851B89" w:rsidRPr="003A6666" w:rsidRDefault="00851B89" w:rsidP="0038117F">
      <w:pPr>
        <w:rPr>
          <w:highlight w:val="yellow"/>
        </w:rPr>
      </w:pPr>
    </w:p>
    <w:p w14:paraId="3802262B" w14:textId="77777777" w:rsidR="003A6666" w:rsidRPr="00DE0D96" w:rsidRDefault="003A6666" w:rsidP="0038117F">
      <w:r>
        <w:rPr>
          <w:noProof/>
        </w:rPr>
        <w:drawing>
          <wp:inline distT="0" distB="0" distL="0" distR="0" wp14:anchorId="02575372" wp14:editId="6B28FF79">
            <wp:extent cx="6466205" cy="1716691"/>
            <wp:effectExtent l="0" t="0" r="0" b="0"/>
            <wp:docPr id="40" name="Picture 1108104719.jpg" descr="1108104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08104719.jpg"/>
                    <pic:cNvPicPr/>
                  </pic:nvPicPr>
                  <pic:blipFill>
                    <a:blip r:embed="rId119" cstate="print"/>
                    <a:stretch>
                      <a:fillRect/>
                    </a:stretch>
                  </pic:blipFill>
                  <pic:spPr>
                    <a:xfrm>
                      <a:off x="0" y="0"/>
                      <a:ext cx="6466205" cy="1716691"/>
                    </a:xfrm>
                    <a:prstGeom prst="rect">
                      <a:avLst/>
                    </a:prstGeom>
                  </pic:spPr>
                </pic:pic>
              </a:graphicData>
            </a:graphic>
          </wp:inline>
        </w:drawing>
      </w:r>
    </w:p>
    <w:p w14:paraId="457F1F61" w14:textId="77777777" w:rsidR="00851B89" w:rsidRPr="003A6666" w:rsidRDefault="00851B89" w:rsidP="0038117F">
      <w:pPr>
        <w:rPr>
          <w:highlight w:val="yellow"/>
        </w:rPr>
      </w:pPr>
    </w:p>
    <w:p w14:paraId="00E51815" w14:textId="561EE36E" w:rsidR="00AF3D6B" w:rsidRDefault="00DB513B" w:rsidP="0038117F">
      <w:pPr>
        <w:pStyle w:val="Heading1"/>
        <w:tabs>
          <w:tab w:val="clear" w:pos="432"/>
        </w:tabs>
      </w:pPr>
      <w:r>
        <w:lastRenderedPageBreak/>
        <w:t>Open Concerns</w:t>
      </w:r>
      <w:bookmarkEnd w:id="243"/>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244"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44"/>
    </w:p>
    <w:p w14:paraId="01D9A68E" w14:textId="77777777" w:rsidR="00AF3D6B" w:rsidRPr="007C20FA" w:rsidRDefault="00C4581C" w:rsidP="00F70D52">
      <w:pPr>
        <w:pStyle w:val="Heading1"/>
      </w:pPr>
      <w:bookmarkStart w:id="245" w:name="_Toc12531099"/>
      <w:r>
        <w:lastRenderedPageBreak/>
        <w:t>Revision</w:t>
      </w:r>
      <w:r w:rsidR="00DB513B">
        <w:t xml:space="preserve"> History</w:t>
      </w:r>
      <w:bookmarkEnd w:id="245"/>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46" w:name="_Toc426532436"/>
      <w:bookmarkStart w:id="247" w:name="_Toc426532709"/>
      <w:bookmarkStart w:id="248" w:name="_Toc429735065"/>
      <w:bookmarkStart w:id="249" w:name="_Toc429736056"/>
      <w:bookmarkStart w:id="250" w:name="_Toc429740130"/>
      <w:bookmarkStart w:id="251" w:name="_Toc435105691"/>
      <w:bookmarkStart w:id="252" w:name="_Toc435447975"/>
      <w:bookmarkStart w:id="253" w:name="_Toc446338187"/>
      <w:bookmarkStart w:id="254" w:name="_Toc446338376"/>
      <w:bookmarkStart w:id="255" w:name="_Toc446338442"/>
      <w:bookmarkStart w:id="256" w:name="_Toc446338500"/>
      <w:bookmarkStart w:id="257" w:name="_Toc446401092"/>
      <w:bookmarkStart w:id="258" w:name="_Toc446401345"/>
      <w:bookmarkStart w:id="259" w:name="_Toc446401403"/>
      <w:bookmarkStart w:id="260" w:name="_Toc446403147"/>
      <w:bookmarkStart w:id="261" w:name="_Toc446420100"/>
      <w:bookmarkStart w:id="262" w:name="_Toc446420218"/>
      <w:bookmarkStart w:id="263" w:name="_Toc448921022"/>
      <w:bookmarkStart w:id="264" w:name="_Toc455758197"/>
      <w:bookmarkStart w:id="265" w:name="_Toc455943205"/>
      <w:bookmarkStart w:id="266" w:name="_Toc455943280"/>
      <w:bookmarkStart w:id="267" w:name="_Toc455943355"/>
      <w:bookmarkStart w:id="268" w:name="_Toc455987353"/>
      <w:bookmarkStart w:id="269" w:name="_Toc455987426"/>
      <w:bookmarkStart w:id="270" w:name="_Toc455989378"/>
      <w:bookmarkStart w:id="271" w:name="_Toc456007567"/>
      <w:bookmarkStart w:id="272" w:name="_Toc466873871"/>
      <w:bookmarkStart w:id="273" w:name="_Toc466874038"/>
      <w:bookmarkStart w:id="274" w:name="_Toc471214513"/>
      <w:bookmarkStart w:id="275" w:name="_Toc471216892"/>
      <w:bookmarkStart w:id="276" w:name="_Toc472080263"/>
      <w:bookmarkStart w:id="277" w:name="_Toc472492808"/>
      <w:bookmarkStart w:id="278" w:name="_Toc479868722"/>
      <w:bookmarkStart w:id="279" w:name="_Toc481143298"/>
      <w:bookmarkStart w:id="280" w:name="_Toc498522497"/>
      <w:bookmarkStart w:id="281" w:name="_Toc498523514"/>
      <w:bookmarkStart w:id="282" w:name="_Toc498524039"/>
      <w:bookmarkStart w:id="283" w:name="_Toc513649582"/>
      <w:bookmarkStart w:id="284" w:name="_Toc521186202"/>
      <w:bookmarkStart w:id="285" w:name="_Toc528759264"/>
      <w:bookmarkStart w:id="286" w:name="_Toc528768570"/>
      <w:bookmarkStart w:id="287" w:name="_Toc528770517"/>
      <w:bookmarkStart w:id="288" w:name="_Toc530745390"/>
      <w:bookmarkStart w:id="289" w:name="_Toc531340120"/>
      <w:bookmarkStart w:id="290" w:name="_Toc532390833"/>
      <w:bookmarkStart w:id="291" w:name="_Toc532391139"/>
      <w:bookmarkStart w:id="292" w:name="_Toc534967878"/>
      <w:bookmarkStart w:id="293" w:name="_Toc534967978"/>
      <w:bookmarkStart w:id="294" w:name="_Toc534968078"/>
      <w:bookmarkStart w:id="295" w:name="_Toc534968180"/>
      <w:bookmarkStart w:id="296" w:name="_Toc6307817"/>
      <w:bookmarkStart w:id="297" w:name="_Toc6307952"/>
      <w:bookmarkStart w:id="298" w:name="_Toc6466326"/>
      <w:bookmarkStart w:id="299" w:name="_Toc6466462"/>
      <w:bookmarkStart w:id="300" w:name="_Toc11650685"/>
      <w:bookmarkStart w:id="301" w:name="_Toc12531100"/>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8E1C95">
        <w:trPr>
          <w:hidden/>
        </w:trPr>
        <w:tc>
          <w:tcPr>
            <w:tcW w:w="1027" w:type="dxa"/>
            <w:shd w:val="clear" w:color="auto" w:fill="D9D9D9" w:themeFill="background1" w:themeFillShade="D9"/>
          </w:tcPr>
          <w:p w14:paraId="48F8D194" w14:textId="77777777" w:rsidR="0038117F" w:rsidRPr="00791DF4" w:rsidRDefault="0038117F" w:rsidP="008E1C95">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8E1C95">
            <w:pPr>
              <w:pStyle w:val="Caption"/>
              <w:rPr>
                <w:vanish/>
                <w:lang w:val="en-GB"/>
              </w:rPr>
            </w:pPr>
            <w:r w:rsidRPr="00791DF4">
              <w:rPr>
                <w:vanish/>
                <w:lang w:val="en-GB"/>
              </w:rPr>
              <w:t>Rev.</w:t>
            </w:r>
          </w:p>
          <w:p w14:paraId="14492A3D" w14:textId="77777777" w:rsidR="0038117F" w:rsidRPr="00791DF4" w:rsidRDefault="0038117F" w:rsidP="008E1C95">
            <w:pPr>
              <w:jc w:val="center"/>
              <w:rPr>
                <w:vanish/>
              </w:rPr>
            </w:pPr>
          </w:p>
        </w:tc>
        <w:tc>
          <w:tcPr>
            <w:tcW w:w="993" w:type="dxa"/>
            <w:shd w:val="clear" w:color="auto" w:fill="D9D9D9" w:themeFill="background1" w:themeFillShade="D9"/>
          </w:tcPr>
          <w:p w14:paraId="55E611C4" w14:textId="77777777" w:rsidR="0038117F" w:rsidRPr="00791DF4" w:rsidRDefault="0038117F" w:rsidP="008E1C95">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8E1C95">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8E1C95">
            <w:pPr>
              <w:pStyle w:val="Caption"/>
              <w:rPr>
                <w:vanish/>
                <w:lang w:val="en-GB"/>
              </w:rPr>
            </w:pPr>
            <w:r w:rsidRPr="00791DF4">
              <w:rPr>
                <w:vanish/>
                <w:lang w:val="en-GB"/>
              </w:rPr>
              <w:t>Responsible</w:t>
            </w:r>
          </w:p>
        </w:tc>
      </w:tr>
      <w:tr w:rsidR="0038117F" w:rsidRPr="00791DF4" w14:paraId="35FF2D9F" w14:textId="77777777" w:rsidTr="008E1C95">
        <w:trPr>
          <w:hidden/>
        </w:trPr>
        <w:tc>
          <w:tcPr>
            <w:tcW w:w="1027" w:type="dxa"/>
          </w:tcPr>
          <w:p w14:paraId="6B677C06" w14:textId="77777777" w:rsidR="0038117F" w:rsidRPr="00791DF4" w:rsidRDefault="0038117F" w:rsidP="008E1C95">
            <w:pPr>
              <w:jc w:val="center"/>
              <w:rPr>
                <w:snapToGrid w:val="0"/>
                <w:vanish/>
              </w:rPr>
            </w:pPr>
            <w:r w:rsidRPr="00791DF4">
              <w:rPr>
                <w:snapToGrid w:val="0"/>
                <w:vanish/>
              </w:rPr>
              <w:t>0</w:t>
            </w:r>
          </w:p>
        </w:tc>
        <w:tc>
          <w:tcPr>
            <w:tcW w:w="850" w:type="dxa"/>
          </w:tcPr>
          <w:p w14:paraId="7C0DF3BA" w14:textId="77777777" w:rsidR="0038117F" w:rsidRPr="00791DF4" w:rsidRDefault="0038117F" w:rsidP="008E1C95">
            <w:pPr>
              <w:jc w:val="center"/>
              <w:rPr>
                <w:snapToGrid w:val="0"/>
                <w:vanish/>
              </w:rPr>
            </w:pPr>
            <w:r w:rsidRPr="00791DF4">
              <w:rPr>
                <w:snapToGrid w:val="0"/>
                <w:vanish/>
              </w:rPr>
              <w:t>6</w:t>
            </w:r>
          </w:p>
        </w:tc>
        <w:tc>
          <w:tcPr>
            <w:tcW w:w="993" w:type="dxa"/>
          </w:tcPr>
          <w:p w14:paraId="3E4C2905" w14:textId="77777777" w:rsidR="0038117F" w:rsidRPr="00791DF4" w:rsidRDefault="0038117F" w:rsidP="008E1C95">
            <w:pPr>
              <w:jc w:val="center"/>
              <w:rPr>
                <w:snapToGrid w:val="0"/>
                <w:vanish/>
              </w:rPr>
            </w:pPr>
            <w:r w:rsidRPr="00791DF4">
              <w:rPr>
                <w:snapToGrid w:val="0"/>
                <w:vanish/>
              </w:rPr>
              <w:t>2015-05-26</w:t>
            </w:r>
          </w:p>
        </w:tc>
        <w:tc>
          <w:tcPr>
            <w:tcW w:w="5669" w:type="dxa"/>
          </w:tcPr>
          <w:p w14:paraId="0ACE87CD" w14:textId="77777777" w:rsidR="0038117F" w:rsidRPr="00791DF4" w:rsidRDefault="0038117F" w:rsidP="008E1C95">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8E1C95">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8E1C95">
            <w:pPr>
              <w:rPr>
                <w:snapToGrid w:val="0"/>
                <w:vanish/>
              </w:rPr>
            </w:pPr>
            <w:r w:rsidRPr="00791DF4">
              <w:rPr>
                <w:snapToGrid w:val="0"/>
                <w:vanish/>
              </w:rPr>
              <w:t>Jbaden1</w:t>
            </w:r>
          </w:p>
        </w:tc>
      </w:tr>
      <w:tr w:rsidR="0038117F" w:rsidRPr="00791DF4" w14:paraId="47CA0070" w14:textId="77777777" w:rsidTr="008E1C95">
        <w:trPr>
          <w:hidden/>
        </w:trPr>
        <w:tc>
          <w:tcPr>
            <w:tcW w:w="1027" w:type="dxa"/>
          </w:tcPr>
          <w:p w14:paraId="1985F0E0" w14:textId="77777777" w:rsidR="0038117F" w:rsidRPr="00791DF4" w:rsidRDefault="0038117F" w:rsidP="008E1C95">
            <w:pPr>
              <w:jc w:val="center"/>
              <w:rPr>
                <w:snapToGrid w:val="0"/>
                <w:vanish/>
              </w:rPr>
            </w:pPr>
            <w:r w:rsidRPr="00791DF4">
              <w:rPr>
                <w:snapToGrid w:val="0"/>
                <w:vanish/>
              </w:rPr>
              <w:t>0</w:t>
            </w:r>
          </w:p>
        </w:tc>
        <w:tc>
          <w:tcPr>
            <w:tcW w:w="850" w:type="dxa"/>
          </w:tcPr>
          <w:p w14:paraId="4276791F" w14:textId="77777777" w:rsidR="0038117F" w:rsidRPr="00791DF4" w:rsidRDefault="0038117F" w:rsidP="008E1C95">
            <w:pPr>
              <w:jc w:val="center"/>
              <w:rPr>
                <w:snapToGrid w:val="0"/>
                <w:vanish/>
              </w:rPr>
            </w:pPr>
            <w:r w:rsidRPr="00791DF4">
              <w:rPr>
                <w:snapToGrid w:val="0"/>
                <w:vanish/>
              </w:rPr>
              <w:t>7</w:t>
            </w:r>
          </w:p>
        </w:tc>
        <w:tc>
          <w:tcPr>
            <w:tcW w:w="993" w:type="dxa"/>
          </w:tcPr>
          <w:p w14:paraId="5611797F" w14:textId="77777777" w:rsidR="0038117F" w:rsidRPr="00791DF4" w:rsidRDefault="0038117F" w:rsidP="008E1C95">
            <w:pPr>
              <w:jc w:val="center"/>
              <w:rPr>
                <w:snapToGrid w:val="0"/>
                <w:vanish/>
              </w:rPr>
            </w:pPr>
            <w:r w:rsidRPr="00791DF4">
              <w:rPr>
                <w:snapToGrid w:val="0"/>
                <w:vanish/>
              </w:rPr>
              <w:t>2015-05-27</w:t>
            </w:r>
          </w:p>
        </w:tc>
        <w:tc>
          <w:tcPr>
            <w:tcW w:w="5669" w:type="dxa"/>
          </w:tcPr>
          <w:p w14:paraId="776ED1C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8E1C95">
            <w:pPr>
              <w:rPr>
                <w:snapToGrid w:val="0"/>
                <w:vanish/>
              </w:rPr>
            </w:pPr>
            <w:r w:rsidRPr="00791DF4">
              <w:rPr>
                <w:snapToGrid w:val="0"/>
                <w:vanish/>
              </w:rPr>
              <w:t>Jbaden1</w:t>
            </w:r>
          </w:p>
        </w:tc>
      </w:tr>
      <w:tr w:rsidR="0038117F" w:rsidRPr="00791DF4" w14:paraId="556C5000" w14:textId="77777777" w:rsidTr="008E1C95">
        <w:trPr>
          <w:hidden/>
        </w:trPr>
        <w:tc>
          <w:tcPr>
            <w:tcW w:w="1027" w:type="dxa"/>
          </w:tcPr>
          <w:p w14:paraId="2B7FA42D" w14:textId="77777777" w:rsidR="0038117F" w:rsidRPr="00791DF4" w:rsidRDefault="0038117F" w:rsidP="008E1C95">
            <w:pPr>
              <w:jc w:val="center"/>
              <w:rPr>
                <w:snapToGrid w:val="0"/>
                <w:vanish/>
              </w:rPr>
            </w:pPr>
            <w:r w:rsidRPr="00791DF4">
              <w:rPr>
                <w:snapToGrid w:val="0"/>
                <w:vanish/>
              </w:rPr>
              <w:t>0</w:t>
            </w:r>
          </w:p>
        </w:tc>
        <w:tc>
          <w:tcPr>
            <w:tcW w:w="850" w:type="dxa"/>
          </w:tcPr>
          <w:p w14:paraId="5ACA23DE" w14:textId="77777777" w:rsidR="0038117F" w:rsidRPr="00791DF4" w:rsidRDefault="0038117F" w:rsidP="008E1C95">
            <w:pPr>
              <w:jc w:val="center"/>
              <w:rPr>
                <w:snapToGrid w:val="0"/>
                <w:vanish/>
              </w:rPr>
            </w:pPr>
            <w:r w:rsidRPr="00791DF4">
              <w:rPr>
                <w:snapToGrid w:val="0"/>
                <w:vanish/>
              </w:rPr>
              <w:t>8</w:t>
            </w:r>
          </w:p>
        </w:tc>
        <w:tc>
          <w:tcPr>
            <w:tcW w:w="993" w:type="dxa"/>
          </w:tcPr>
          <w:p w14:paraId="17CEED78" w14:textId="77777777" w:rsidR="0038117F" w:rsidRPr="00791DF4" w:rsidRDefault="0038117F" w:rsidP="008E1C95">
            <w:pPr>
              <w:jc w:val="center"/>
              <w:rPr>
                <w:snapToGrid w:val="0"/>
                <w:vanish/>
              </w:rPr>
            </w:pPr>
            <w:r w:rsidRPr="00791DF4">
              <w:rPr>
                <w:snapToGrid w:val="0"/>
                <w:vanish/>
              </w:rPr>
              <w:t>2015-07-02</w:t>
            </w:r>
          </w:p>
        </w:tc>
        <w:tc>
          <w:tcPr>
            <w:tcW w:w="5669" w:type="dxa"/>
          </w:tcPr>
          <w:p w14:paraId="7878C4B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8E1C95">
            <w:pPr>
              <w:rPr>
                <w:snapToGrid w:val="0"/>
                <w:vanish/>
              </w:rPr>
            </w:pPr>
            <w:r w:rsidRPr="00791DF4">
              <w:rPr>
                <w:snapToGrid w:val="0"/>
                <w:vanish/>
              </w:rPr>
              <w:t>Alevin7</w:t>
            </w:r>
          </w:p>
        </w:tc>
      </w:tr>
      <w:tr w:rsidR="0038117F" w:rsidRPr="00791DF4" w14:paraId="4C6917F0" w14:textId="77777777" w:rsidTr="008E1C95">
        <w:trPr>
          <w:hidden/>
        </w:trPr>
        <w:tc>
          <w:tcPr>
            <w:tcW w:w="1027" w:type="dxa"/>
          </w:tcPr>
          <w:p w14:paraId="3745FAB3" w14:textId="77777777" w:rsidR="0038117F" w:rsidRPr="00791DF4" w:rsidRDefault="0038117F" w:rsidP="008E1C95">
            <w:pPr>
              <w:jc w:val="center"/>
              <w:rPr>
                <w:snapToGrid w:val="0"/>
                <w:vanish/>
              </w:rPr>
            </w:pPr>
            <w:r w:rsidRPr="00791DF4">
              <w:rPr>
                <w:snapToGrid w:val="0"/>
                <w:vanish/>
              </w:rPr>
              <w:t>0</w:t>
            </w:r>
          </w:p>
        </w:tc>
        <w:tc>
          <w:tcPr>
            <w:tcW w:w="850" w:type="dxa"/>
          </w:tcPr>
          <w:p w14:paraId="12AF71AF" w14:textId="77777777" w:rsidR="0038117F" w:rsidRPr="00791DF4" w:rsidRDefault="0038117F" w:rsidP="008E1C95">
            <w:pPr>
              <w:jc w:val="center"/>
              <w:rPr>
                <w:snapToGrid w:val="0"/>
                <w:vanish/>
              </w:rPr>
            </w:pPr>
            <w:r w:rsidRPr="00791DF4">
              <w:rPr>
                <w:snapToGrid w:val="0"/>
                <w:vanish/>
              </w:rPr>
              <w:t>9</w:t>
            </w:r>
          </w:p>
        </w:tc>
        <w:tc>
          <w:tcPr>
            <w:tcW w:w="993" w:type="dxa"/>
          </w:tcPr>
          <w:p w14:paraId="6FA8F314" w14:textId="77777777" w:rsidR="0038117F" w:rsidRPr="00791DF4" w:rsidRDefault="0038117F" w:rsidP="008E1C95">
            <w:pPr>
              <w:jc w:val="center"/>
              <w:rPr>
                <w:snapToGrid w:val="0"/>
                <w:vanish/>
              </w:rPr>
            </w:pPr>
            <w:r w:rsidRPr="00791DF4">
              <w:rPr>
                <w:snapToGrid w:val="0"/>
                <w:vanish/>
              </w:rPr>
              <w:t>2015-08-04</w:t>
            </w:r>
          </w:p>
        </w:tc>
        <w:tc>
          <w:tcPr>
            <w:tcW w:w="5669" w:type="dxa"/>
          </w:tcPr>
          <w:p w14:paraId="3F82426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8E1C95">
            <w:pPr>
              <w:rPr>
                <w:snapToGrid w:val="0"/>
                <w:vanish/>
              </w:rPr>
            </w:pPr>
            <w:r w:rsidRPr="00791DF4">
              <w:rPr>
                <w:snapToGrid w:val="0"/>
                <w:vanish/>
              </w:rPr>
              <w:t>Jbaden1, Awegman1</w:t>
            </w:r>
          </w:p>
        </w:tc>
      </w:tr>
      <w:tr w:rsidR="0038117F" w:rsidRPr="00791DF4" w14:paraId="097C9E2B" w14:textId="77777777" w:rsidTr="008E1C95">
        <w:trPr>
          <w:hidden/>
        </w:trPr>
        <w:tc>
          <w:tcPr>
            <w:tcW w:w="1027" w:type="dxa"/>
          </w:tcPr>
          <w:p w14:paraId="76C828CD" w14:textId="77777777" w:rsidR="0038117F" w:rsidRPr="00791DF4" w:rsidRDefault="0038117F" w:rsidP="008E1C95">
            <w:pPr>
              <w:jc w:val="center"/>
              <w:rPr>
                <w:snapToGrid w:val="0"/>
                <w:vanish/>
              </w:rPr>
            </w:pPr>
            <w:r w:rsidRPr="00791DF4">
              <w:rPr>
                <w:snapToGrid w:val="0"/>
                <w:vanish/>
              </w:rPr>
              <w:t>1</w:t>
            </w:r>
          </w:p>
        </w:tc>
        <w:tc>
          <w:tcPr>
            <w:tcW w:w="850" w:type="dxa"/>
          </w:tcPr>
          <w:p w14:paraId="77D23FC6" w14:textId="77777777" w:rsidR="0038117F" w:rsidRPr="00791DF4" w:rsidRDefault="0038117F" w:rsidP="008E1C95">
            <w:pPr>
              <w:jc w:val="center"/>
              <w:rPr>
                <w:snapToGrid w:val="0"/>
                <w:vanish/>
              </w:rPr>
            </w:pPr>
            <w:r w:rsidRPr="00791DF4">
              <w:rPr>
                <w:snapToGrid w:val="0"/>
                <w:vanish/>
              </w:rPr>
              <w:t>0</w:t>
            </w:r>
          </w:p>
        </w:tc>
        <w:tc>
          <w:tcPr>
            <w:tcW w:w="993" w:type="dxa"/>
          </w:tcPr>
          <w:p w14:paraId="57E58025" w14:textId="77777777" w:rsidR="0038117F" w:rsidRPr="00791DF4" w:rsidRDefault="0038117F" w:rsidP="008E1C95">
            <w:pPr>
              <w:jc w:val="center"/>
              <w:rPr>
                <w:snapToGrid w:val="0"/>
                <w:vanish/>
              </w:rPr>
            </w:pPr>
            <w:r w:rsidRPr="00791DF4">
              <w:rPr>
                <w:snapToGrid w:val="0"/>
                <w:vanish/>
              </w:rPr>
              <w:t>2015-09-11</w:t>
            </w:r>
          </w:p>
        </w:tc>
        <w:tc>
          <w:tcPr>
            <w:tcW w:w="5669" w:type="dxa"/>
          </w:tcPr>
          <w:p w14:paraId="1A71F6F7"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8E1C95">
            <w:pPr>
              <w:rPr>
                <w:snapToGrid w:val="0"/>
                <w:vanish/>
              </w:rPr>
            </w:pPr>
            <w:r w:rsidRPr="00791DF4">
              <w:rPr>
                <w:snapToGrid w:val="0"/>
                <w:vanish/>
              </w:rPr>
              <w:t>Jbaden1</w:t>
            </w:r>
          </w:p>
        </w:tc>
      </w:tr>
      <w:tr w:rsidR="0038117F" w:rsidRPr="00791DF4" w14:paraId="4D04F5DE" w14:textId="77777777" w:rsidTr="008E1C95">
        <w:trPr>
          <w:hidden/>
        </w:trPr>
        <w:tc>
          <w:tcPr>
            <w:tcW w:w="1027" w:type="dxa"/>
          </w:tcPr>
          <w:p w14:paraId="0CCC8EFF" w14:textId="77777777" w:rsidR="0038117F" w:rsidRPr="00791DF4" w:rsidRDefault="0038117F" w:rsidP="008E1C95">
            <w:pPr>
              <w:jc w:val="center"/>
              <w:rPr>
                <w:snapToGrid w:val="0"/>
                <w:vanish/>
              </w:rPr>
            </w:pPr>
            <w:r w:rsidRPr="00791DF4">
              <w:rPr>
                <w:snapToGrid w:val="0"/>
                <w:vanish/>
              </w:rPr>
              <w:t>1</w:t>
            </w:r>
          </w:p>
        </w:tc>
        <w:tc>
          <w:tcPr>
            <w:tcW w:w="850" w:type="dxa"/>
          </w:tcPr>
          <w:p w14:paraId="1E968908" w14:textId="77777777" w:rsidR="0038117F" w:rsidRPr="00791DF4" w:rsidRDefault="0038117F" w:rsidP="008E1C95">
            <w:pPr>
              <w:jc w:val="center"/>
              <w:rPr>
                <w:snapToGrid w:val="0"/>
                <w:vanish/>
              </w:rPr>
            </w:pPr>
            <w:r w:rsidRPr="00791DF4">
              <w:rPr>
                <w:snapToGrid w:val="0"/>
                <w:vanish/>
              </w:rPr>
              <w:t>1</w:t>
            </w:r>
          </w:p>
        </w:tc>
        <w:tc>
          <w:tcPr>
            <w:tcW w:w="993" w:type="dxa"/>
          </w:tcPr>
          <w:p w14:paraId="1013BAD2" w14:textId="77777777" w:rsidR="0038117F" w:rsidRPr="00791DF4" w:rsidRDefault="0038117F" w:rsidP="008E1C95">
            <w:pPr>
              <w:jc w:val="center"/>
              <w:rPr>
                <w:snapToGrid w:val="0"/>
                <w:vanish/>
              </w:rPr>
            </w:pPr>
            <w:r w:rsidRPr="00791DF4">
              <w:rPr>
                <w:snapToGrid w:val="0"/>
                <w:vanish/>
              </w:rPr>
              <w:t>2015-11-16</w:t>
            </w:r>
          </w:p>
        </w:tc>
        <w:tc>
          <w:tcPr>
            <w:tcW w:w="5669" w:type="dxa"/>
          </w:tcPr>
          <w:p w14:paraId="5FF2C5A1"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8E1C95">
            <w:pPr>
              <w:rPr>
                <w:snapToGrid w:val="0"/>
                <w:vanish/>
              </w:rPr>
            </w:pPr>
            <w:r w:rsidRPr="00791DF4">
              <w:rPr>
                <w:snapToGrid w:val="0"/>
                <w:vanish/>
              </w:rPr>
              <w:t>Awegman1, jbaden1</w:t>
            </w:r>
          </w:p>
        </w:tc>
      </w:tr>
      <w:tr w:rsidR="0038117F" w:rsidRPr="00791DF4" w14:paraId="07ABF297" w14:textId="77777777" w:rsidTr="008E1C95">
        <w:trPr>
          <w:hidden/>
        </w:trPr>
        <w:tc>
          <w:tcPr>
            <w:tcW w:w="1027" w:type="dxa"/>
          </w:tcPr>
          <w:p w14:paraId="52592D33" w14:textId="77777777" w:rsidR="0038117F" w:rsidRPr="00791DF4" w:rsidRDefault="0038117F" w:rsidP="008E1C95">
            <w:pPr>
              <w:jc w:val="center"/>
              <w:rPr>
                <w:snapToGrid w:val="0"/>
                <w:vanish/>
              </w:rPr>
            </w:pPr>
            <w:r w:rsidRPr="00791DF4">
              <w:rPr>
                <w:snapToGrid w:val="0"/>
                <w:vanish/>
              </w:rPr>
              <w:t>1</w:t>
            </w:r>
          </w:p>
        </w:tc>
        <w:tc>
          <w:tcPr>
            <w:tcW w:w="850" w:type="dxa"/>
          </w:tcPr>
          <w:p w14:paraId="4227D86A" w14:textId="77777777" w:rsidR="0038117F" w:rsidRPr="00791DF4" w:rsidRDefault="0038117F" w:rsidP="008E1C95">
            <w:pPr>
              <w:jc w:val="center"/>
              <w:rPr>
                <w:snapToGrid w:val="0"/>
                <w:vanish/>
              </w:rPr>
            </w:pPr>
            <w:r w:rsidRPr="00791DF4">
              <w:rPr>
                <w:snapToGrid w:val="0"/>
                <w:vanish/>
              </w:rPr>
              <w:t>2</w:t>
            </w:r>
          </w:p>
        </w:tc>
        <w:tc>
          <w:tcPr>
            <w:tcW w:w="993" w:type="dxa"/>
          </w:tcPr>
          <w:p w14:paraId="0DA64103" w14:textId="77777777" w:rsidR="0038117F" w:rsidRPr="00791DF4" w:rsidRDefault="0038117F" w:rsidP="008E1C95">
            <w:pPr>
              <w:jc w:val="center"/>
              <w:rPr>
                <w:snapToGrid w:val="0"/>
                <w:vanish/>
              </w:rPr>
            </w:pPr>
            <w:r w:rsidRPr="00791DF4">
              <w:rPr>
                <w:snapToGrid w:val="0"/>
                <w:vanish/>
              </w:rPr>
              <w:t>2016-02-26</w:t>
            </w:r>
          </w:p>
        </w:tc>
        <w:tc>
          <w:tcPr>
            <w:tcW w:w="5669" w:type="dxa"/>
          </w:tcPr>
          <w:p w14:paraId="3E18D62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8E1C95">
            <w:pPr>
              <w:rPr>
                <w:snapToGrid w:val="0"/>
                <w:vanish/>
              </w:rPr>
            </w:pPr>
            <w:r w:rsidRPr="00791DF4">
              <w:rPr>
                <w:snapToGrid w:val="0"/>
                <w:vanish/>
              </w:rPr>
              <w:t>Jbaden1</w:t>
            </w:r>
          </w:p>
        </w:tc>
      </w:tr>
      <w:tr w:rsidR="0038117F" w:rsidRPr="00791DF4" w14:paraId="15445DD6" w14:textId="77777777" w:rsidTr="008E1C95">
        <w:trPr>
          <w:hidden/>
        </w:trPr>
        <w:tc>
          <w:tcPr>
            <w:tcW w:w="1027" w:type="dxa"/>
          </w:tcPr>
          <w:p w14:paraId="6A864F0A" w14:textId="77777777" w:rsidR="0038117F" w:rsidRPr="00791DF4" w:rsidRDefault="0038117F" w:rsidP="008E1C95">
            <w:pPr>
              <w:jc w:val="center"/>
              <w:rPr>
                <w:snapToGrid w:val="0"/>
                <w:vanish/>
              </w:rPr>
            </w:pPr>
            <w:r w:rsidRPr="00791DF4">
              <w:rPr>
                <w:snapToGrid w:val="0"/>
                <w:vanish/>
              </w:rPr>
              <w:t>1</w:t>
            </w:r>
          </w:p>
        </w:tc>
        <w:tc>
          <w:tcPr>
            <w:tcW w:w="850" w:type="dxa"/>
          </w:tcPr>
          <w:p w14:paraId="3D9317B6" w14:textId="77777777" w:rsidR="0038117F" w:rsidRPr="00791DF4" w:rsidRDefault="0038117F" w:rsidP="008E1C95">
            <w:pPr>
              <w:jc w:val="center"/>
              <w:rPr>
                <w:snapToGrid w:val="0"/>
                <w:vanish/>
              </w:rPr>
            </w:pPr>
            <w:r w:rsidRPr="00791DF4">
              <w:rPr>
                <w:snapToGrid w:val="0"/>
                <w:vanish/>
              </w:rPr>
              <w:t>3</w:t>
            </w:r>
          </w:p>
        </w:tc>
        <w:tc>
          <w:tcPr>
            <w:tcW w:w="993" w:type="dxa"/>
          </w:tcPr>
          <w:p w14:paraId="4F017C3B" w14:textId="77777777" w:rsidR="0038117F" w:rsidRPr="00791DF4" w:rsidRDefault="0038117F" w:rsidP="008E1C95">
            <w:pPr>
              <w:jc w:val="center"/>
              <w:rPr>
                <w:snapToGrid w:val="0"/>
                <w:vanish/>
              </w:rPr>
            </w:pPr>
            <w:r w:rsidRPr="00791DF4">
              <w:rPr>
                <w:snapToGrid w:val="0"/>
                <w:vanish/>
              </w:rPr>
              <w:t>2016-02-26</w:t>
            </w:r>
          </w:p>
        </w:tc>
        <w:tc>
          <w:tcPr>
            <w:tcW w:w="5669" w:type="dxa"/>
          </w:tcPr>
          <w:p w14:paraId="0707B87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8E1C95">
            <w:pPr>
              <w:rPr>
                <w:snapToGrid w:val="0"/>
                <w:vanish/>
              </w:rPr>
            </w:pPr>
            <w:r w:rsidRPr="00791DF4">
              <w:rPr>
                <w:snapToGrid w:val="0"/>
                <w:vanish/>
              </w:rPr>
              <w:t>Jbaden1</w:t>
            </w:r>
          </w:p>
        </w:tc>
      </w:tr>
      <w:tr w:rsidR="0038117F" w:rsidRPr="00791DF4" w14:paraId="1504BAAB" w14:textId="77777777" w:rsidTr="008E1C95">
        <w:trPr>
          <w:hidden/>
        </w:trPr>
        <w:tc>
          <w:tcPr>
            <w:tcW w:w="1027" w:type="dxa"/>
          </w:tcPr>
          <w:p w14:paraId="7AD090FD" w14:textId="77777777" w:rsidR="0038117F" w:rsidRPr="00791DF4" w:rsidRDefault="0038117F" w:rsidP="008E1C95">
            <w:pPr>
              <w:jc w:val="center"/>
              <w:rPr>
                <w:snapToGrid w:val="0"/>
                <w:vanish/>
              </w:rPr>
            </w:pPr>
            <w:r w:rsidRPr="00791DF4">
              <w:rPr>
                <w:snapToGrid w:val="0"/>
                <w:vanish/>
              </w:rPr>
              <w:t>1</w:t>
            </w:r>
          </w:p>
        </w:tc>
        <w:tc>
          <w:tcPr>
            <w:tcW w:w="850" w:type="dxa"/>
          </w:tcPr>
          <w:p w14:paraId="2E57273B" w14:textId="77777777" w:rsidR="0038117F" w:rsidRPr="00791DF4" w:rsidRDefault="0038117F" w:rsidP="008E1C95">
            <w:pPr>
              <w:jc w:val="center"/>
              <w:rPr>
                <w:snapToGrid w:val="0"/>
                <w:vanish/>
              </w:rPr>
            </w:pPr>
            <w:r w:rsidRPr="00791DF4">
              <w:rPr>
                <w:snapToGrid w:val="0"/>
                <w:vanish/>
              </w:rPr>
              <w:t>4</w:t>
            </w:r>
          </w:p>
        </w:tc>
        <w:tc>
          <w:tcPr>
            <w:tcW w:w="993" w:type="dxa"/>
          </w:tcPr>
          <w:p w14:paraId="6088DCDF" w14:textId="77777777" w:rsidR="0038117F" w:rsidRPr="00791DF4" w:rsidRDefault="0038117F" w:rsidP="008E1C95">
            <w:pPr>
              <w:jc w:val="center"/>
              <w:rPr>
                <w:snapToGrid w:val="0"/>
                <w:vanish/>
              </w:rPr>
            </w:pPr>
            <w:r w:rsidRPr="00791DF4">
              <w:rPr>
                <w:snapToGrid w:val="0"/>
                <w:vanish/>
              </w:rPr>
              <w:t>2016-03-10</w:t>
            </w:r>
          </w:p>
        </w:tc>
        <w:tc>
          <w:tcPr>
            <w:tcW w:w="5669" w:type="dxa"/>
          </w:tcPr>
          <w:p w14:paraId="7D8E3A1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8E1C95">
            <w:pPr>
              <w:rPr>
                <w:snapToGrid w:val="0"/>
                <w:vanish/>
              </w:rPr>
            </w:pPr>
            <w:r w:rsidRPr="00791DF4">
              <w:rPr>
                <w:snapToGrid w:val="0"/>
                <w:vanish/>
              </w:rPr>
              <w:t>Jbaden1</w:t>
            </w:r>
          </w:p>
        </w:tc>
      </w:tr>
      <w:tr w:rsidR="0038117F" w:rsidRPr="00791DF4" w14:paraId="4003B217" w14:textId="77777777" w:rsidTr="008E1C95">
        <w:trPr>
          <w:hidden/>
        </w:trPr>
        <w:tc>
          <w:tcPr>
            <w:tcW w:w="1027" w:type="dxa"/>
          </w:tcPr>
          <w:p w14:paraId="7179E8AB" w14:textId="77777777" w:rsidR="0038117F" w:rsidRPr="00791DF4" w:rsidRDefault="0038117F" w:rsidP="008E1C95">
            <w:pPr>
              <w:jc w:val="center"/>
              <w:rPr>
                <w:snapToGrid w:val="0"/>
                <w:vanish/>
              </w:rPr>
            </w:pPr>
            <w:r w:rsidRPr="00791DF4">
              <w:rPr>
                <w:snapToGrid w:val="0"/>
                <w:vanish/>
              </w:rPr>
              <w:t>1</w:t>
            </w:r>
          </w:p>
        </w:tc>
        <w:tc>
          <w:tcPr>
            <w:tcW w:w="850" w:type="dxa"/>
          </w:tcPr>
          <w:p w14:paraId="6CDFCAF3" w14:textId="77777777" w:rsidR="0038117F" w:rsidRPr="00791DF4" w:rsidRDefault="0038117F" w:rsidP="008E1C95">
            <w:pPr>
              <w:jc w:val="center"/>
              <w:rPr>
                <w:snapToGrid w:val="0"/>
                <w:vanish/>
              </w:rPr>
            </w:pPr>
            <w:r w:rsidRPr="00791DF4">
              <w:rPr>
                <w:snapToGrid w:val="0"/>
                <w:vanish/>
              </w:rPr>
              <w:t>5</w:t>
            </w:r>
          </w:p>
        </w:tc>
        <w:tc>
          <w:tcPr>
            <w:tcW w:w="993" w:type="dxa"/>
          </w:tcPr>
          <w:p w14:paraId="6079BC98" w14:textId="77777777" w:rsidR="0038117F" w:rsidRPr="00791DF4" w:rsidRDefault="0038117F" w:rsidP="008E1C95">
            <w:pPr>
              <w:jc w:val="center"/>
              <w:rPr>
                <w:snapToGrid w:val="0"/>
                <w:vanish/>
              </w:rPr>
            </w:pPr>
            <w:r w:rsidRPr="00791DF4">
              <w:rPr>
                <w:snapToGrid w:val="0"/>
                <w:vanish/>
              </w:rPr>
              <w:t>2016-03-10</w:t>
            </w:r>
          </w:p>
        </w:tc>
        <w:tc>
          <w:tcPr>
            <w:tcW w:w="5669" w:type="dxa"/>
          </w:tcPr>
          <w:p w14:paraId="3944F7D9"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8E1C95">
            <w:pPr>
              <w:rPr>
                <w:snapToGrid w:val="0"/>
                <w:vanish/>
              </w:rPr>
            </w:pPr>
            <w:r w:rsidRPr="00791DF4">
              <w:rPr>
                <w:snapToGrid w:val="0"/>
                <w:vanish/>
              </w:rPr>
              <w:t>jbaden1</w:t>
            </w:r>
          </w:p>
        </w:tc>
      </w:tr>
      <w:tr w:rsidR="0038117F" w:rsidRPr="00791DF4" w14:paraId="0F0F018A" w14:textId="77777777" w:rsidTr="008E1C95">
        <w:trPr>
          <w:hidden/>
        </w:trPr>
        <w:tc>
          <w:tcPr>
            <w:tcW w:w="1027" w:type="dxa"/>
          </w:tcPr>
          <w:p w14:paraId="68D40614" w14:textId="77777777" w:rsidR="0038117F" w:rsidRPr="00791DF4" w:rsidRDefault="0038117F" w:rsidP="008E1C95">
            <w:pPr>
              <w:jc w:val="center"/>
              <w:rPr>
                <w:snapToGrid w:val="0"/>
                <w:vanish/>
              </w:rPr>
            </w:pPr>
            <w:r w:rsidRPr="00791DF4">
              <w:rPr>
                <w:snapToGrid w:val="0"/>
                <w:vanish/>
              </w:rPr>
              <w:t>1</w:t>
            </w:r>
          </w:p>
        </w:tc>
        <w:tc>
          <w:tcPr>
            <w:tcW w:w="850" w:type="dxa"/>
          </w:tcPr>
          <w:p w14:paraId="28FA126C" w14:textId="77777777" w:rsidR="0038117F" w:rsidRPr="00791DF4" w:rsidRDefault="0038117F" w:rsidP="008E1C95">
            <w:pPr>
              <w:jc w:val="center"/>
              <w:rPr>
                <w:snapToGrid w:val="0"/>
                <w:vanish/>
              </w:rPr>
            </w:pPr>
            <w:r w:rsidRPr="00791DF4">
              <w:rPr>
                <w:snapToGrid w:val="0"/>
                <w:vanish/>
              </w:rPr>
              <w:t>6</w:t>
            </w:r>
          </w:p>
        </w:tc>
        <w:tc>
          <w:tcPr>
            <w:tcW w:w="993" w:type="dxa"/>
          </w:tcPr>
          <w:p w14:paraId="1CA174F4" w14:textId="77777777" w:rsidR="0038117F" w:rsidRPr="00791DF4" w:rsidRDefault="0038117F" w:rsidP="008E1C95">
            <w:pPr>
              <w:jc w:val="center"/>
              <w:rPr>
                <w:snapToGrid w:val="0"/>
                <w:vanish/>
              </w:rPr>
            </w:pPr>
            <w:r w:rsidRPr="00791DF4">
              <w:rPr>
                <w:snapToGrid w:val="0"/>
                <w:vanish/>
              </w:rPr>
              <w:t>2016-04-18</w:t>
            </w:r>
          </w:p>
        </w:tc>
        <w:tc>
          <w:tcPr>
            <w:tcW w:w="5669" w:type="dxa"/>
          </w:tcPr>
          <w:p w14:paraId="7910858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8E1C95">
            <w:pPr>
              <w:rPr>
                <w:snapToGrid w:val="0"/>
                <w:vanish/>
              </w:rPr>
            </w:pPr>
            <w:r w:rsidRPr="00791DF4">
              <w:rPr>
                <w:snapToGrid w:val="0"/>
                <w:vanish/>
              </w:rPr>
              <w:t>Jbaden1</w:t>
            </w:r>
          </w:p>
        </w:tc>
      </w:tr>
      <w:tr w:rsidR="0038117F" w:rsidRPr="00791DF4" w14:paraId="1F5515FF" w14:textId="77777777" w:rsidTr="008E1C95">
        <w:trPr>
          <w:hidden/>
        </w:trPr>
        <w:tc>
          <w:tcPr>
            <w:tcW w:w="1027" w:type="dxa"/>
          </w:tcPr>
          <w:p w14:paraId="4DBAB3BE" w14:textId="77777777" w:rsidR="0038117F" w:rsidRPr="00791DF4" w:rsidRDefault="0038117F" w:rsidP="008E1C95">
            <w:pPr>
              <w:jc w:val="center"/>
              <w:rPr>
                <w:snapToGrid w:val="0"/>
                <w:vanish/>
              </w:rPr>
            </w:pPr>
            <w:r w:rsidRPr="00791DF4">
              <w:rPr>
                <w:snapToGrid w:val="0"/>
                <w:vanish/>
              </w:rPr>
              <w:t>1</w:t>
            </w:r>
          </w:p>
        </w:tc>
        <w:tc>
          <w:tcPr>
            <w:tcW w:w="850" w:type="dxa"/>
          </w:tcPr>
          <w:p w14:paraId="0E8E6B19" w14:textId="77777777" w:rsidR="0038117F" w:rsidRPr="00791DF4" w:rsidRDefault="0038117F" w:rsidP="008E1C95">
            <w:pPr>
              <w:jc w:val="center"/>
              <w:rPr>
                <w:snapToGrid w:val="0"/>
                <w:vanish/>
              </w:rPr>
            </w:pPr>
            <w:r w:rsidRPr="00791DF4">
              <w:rPr>
                <w:snapToGrid w:val="0"/>
                <w:vanish/>
              </w:rPr>
              <w:t>7</w:t>
            </w:r>
          </w:p>
        </w:tc>
        <w:tc>
          <w:tcPr>
            <w:tcW w:w="993" w:type="dxa"/>
          </w:tcPr>
          <w:p w14:paraId="08AF6737" w14:textId="77777777" w:rsidR="0038117F" w:rsidRPr="00791DF4" w:rsidRDefault="0038117F" w:rsidP="008E1C95">
            <w:pPr>
              <w:jc w:val="center"/>
              <w:rPr>
                <w:snapToGrid w:val="0"/>
                <w:vanish/>
              </w:rPr>
            </w:pPr>
            <w:r w:rsidRPr="00791DF4">
              <w:rPr>
                <w:snapToGrid w:val="0"/>
                <w:vanish/>
              </w:rPr>
              <w:t>2016-04-18</w:t>
            </w:r>
          </w:p>
        </w:tc>
        <w:tc>
          <w:tcPr>
            <w:tcW w:w="5669" w:type="dxa"/>
          </w:tcPr>
          <w:p w14:paraId="4C17673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8E1C95">
            <w:pPr>
              <w:rPr>
                <w:snapToGrid w:val="0"/>
                <w:vanish/>
              </w:rPr>
            </w:pPr>
            <w:r w:rsidRPr="00791DF4">
              <w:rPr>
                <w:snapToGrid w:val="0"/>
                <w:vanish/>
              </w:rPr>
              <w:t>Jbaden1</w:t>
            </w:r>
          </w:p>
        </w:tc>
      </w:tr>
      <w:tr w:rsidR="0038117F" w:rsidRPr="00791DF4" w14:paraId="02ACE4E6" w14:textId="77777777" w:rsidTr="008E1C95">
        <w:trPr>
          <w:hidden/>
        </w:trPr>
        <w:tc>
          <w:tcPr>
            <w:tcW w:w="1027" w:type="dxa"/>
          </w:tcPr>
          <w:p w14:paraId="1E398F16" w14:textId="77777777" w:rsidR="0038117F" w:rsidRPr="00791DF4" w:rsidRDefault="0038117F" w:rsidP="008E1C95">
            <w:pPr>
              <w:jc w:val="center"/>
              <w:rPr>
                <w:snapToGrid w:val="0"/>
                <w:vanish/>
              </w:rPr>
            </w:pPr>
            <w:r w:rsidRPr="00791DF4">
              <w:rPr>
                <w:snapToGrid w:val="0"/>
                <w:vanish/>
              </w:rPr>
              <w:t>1</w:t>
            </w:r>
          </w:p>
        </w:tc>
        <w:tc>
          <w:tcPr>
            <w:tcW w:w="850" w:type="dxa"/>
          </w:tcPr>
          <w:p w14:paraId="2133025B" w14:textId="77777777" w:rsidR="0038117F" w:rsidRPr="00791DF4" w:rsidRDefault="0038117F" w:rsidP="008E1C95">
            <w:pPr>
              <w:jc w:val="center"/>
              <w:rPr>
                <w:snapToGrid w:val="0"/>
                <w:vanish/>
              </w:rPr>
            </w:pPr>
            <w:r w:rsidRPr="00791DF4">
              <w:rPr>
                <w:snapToGrid w:val="0"/>
                <w:vanish/>
              </w:rPr>
              <w:t>8</w:t>
            </w:r>
          </w:p>
        </w:tc>
        <w:tc>
          <w:tcPr>
            <w:tcW w:w="993" w:type="dxa"/>
          </w:tcPr>
          <w:p w14:paraId="3CEE1BD9" w14:textId="77777777" w:rsidR="0038117F" w:rsidRPr="00791DF4" w:rsidRDefault="0038117F" w:rsidP="008E1C95">
            <w:pPr>
              <w:jc w:val="center"/>
              <w:rPr>
                <w:snapToGrid w:val="0"/>
                <w:vanish/>
              </w:rPr>
            </w:pPr>
            <w:r w:rsidRPr="00791DF4">
              <w:rPr>
                <w:snapToGrid w:val="0"/>
                <w:vanish/>
              </w:rPr>
              <w:t>2016-04-18</w:t>
            </w:r>
          </w:p>
        </w:tc>
        <w:tc>
          <w:tcPr>
            <w:tcW w:w="5669" w:type="dxa"/>
          </w:tcPr>
          <w:p w14:paraId="15AF35E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8E1C95">
            <w:pPr>
              <w:rPr>
                <w:snapToGrid w:val="0"/>
                <w:vanish/>
              </w:rPr>
            </w:pPr>
            <w:r w:rsidRPr="00791DF4">
              <w:rPr>
                <w:snapToGrid w:val="0"/>
                <w:vanish/>
              </w:rPr>
              <w:t>Jbaden1</w:t>
            </w:r>
          </w:p>
        </w:tc>
      </w:tr>
      <w:tr w:rsidR="0038117F" w:rsidRPr="00791DF4" w14:paraId="2192A465" w14:textId="77777777" w:rsidTr="008E1C95">
        <w:trPr>
          <w:hidden/>
        </w:trPr>
        <w:tc>
          <w:tcPr>
            <w:tcW w:w="1027" w:type="dxa"/>
          </w:tcPr>
          <w:p w14:paraId="3DD5F657" w14:textId="77777777" w:rsidR="0038117F" w:rsidRPr="00791DF4" w:rsidRDefault="0038117F" w:rsidP="008E1C95">
            <w:pPr>
              <w:jc w:val="center"/>
              <w:rPr>
                <w:snapToGrid w:val="0"/>
                <w:vanish/>
              </w:rPr>
            </w:pPr>
            <w:r w:rsidRPr="00791DF4">
              <w:rPr>
                <w:snapToGrid w:val="0"/>
                <w:vanish/>
              </w:rPr>
              <w:t>2</w:t>
            </w:r>
          </w:p>
        </w:tc>
        <w:tc>
          <w:tcPr>
            <w:tcW w:w="850" w:type="dxa"/>
          </w:tcPr>
          <w:p w14:paraId="54583695" w14:textId="77777777" w:rsidR="0038117F" w:rsidRPr="00791DF4" w:rsidRDefault="0038117F" w:rsidP="008E1C95">
            <w:pPr>
              <w:jc w:val="center"/>
              <w:rPr>
                <w:snapToGrid w:val="0"/>
                <w:vanish/>
              </w:rPr>
            </w:pPr>
            <w:r w:rsidRPr="00791DF4">
              <w:rPr>
                <w:snapToGrid w:val="0"/>
                <w:vanish/>
              </w:rPr>
              <w:t>0</w:t>
            </w:r>
          </w:p>
        </w:tc>
        <w:tc>
          <w:tcPr>
            <w:tcW w:w="993" w:type="dxa"/>
          </w:tcPr>
          <w:p w14:paraId="5732CDD7" w14:textId="77777777" w:rsidR="0038117F" w:rsidRPr="00791DF4" w:rsidRDefault="0038117F" w:rsidP="008E1C95">
            <w:pPr>
              <w:jc w:val="center"/>
              <w:rPr>
                <w:snapToGrid w:val="0"/>
                <w:vanish/>
              </w:rPr>
            </w:pPr>
            <w:r w:rsidRPr="00791DF4">
              <w:rPr>
                <w:snapToGrid w:val="0"/>
                <w:vanish/>
              </w:rPr>
              <w:t>2016-05-19</w:t>
            </w:r>
          </w:p>
        </w:tc>
        <w:tc>
          <w:tcPr>
            <w:tcW w:w="5669" w:type="dxa"/>
          </w:tcPr>
          <w:p w14:paraId="530F9788"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8E1C95">
            <w:pPr>
              <w:rPr>
                <w:snapToGrid w:val="0"/>
                <w:vanish/>
              </w:rPr>
            </w:pPr>
            <w:r w:rsidRPr="00791DF4">
              <w:rPr>
                <w:snapToGrid w:val="0"/>
                <w:vanish/>
              </w:rPr>
              <w:t>Jbaden1</w:t>
            </w:r>
          </w:p>
        </w:tc>
      </w:tr>
      <w:tr w:rsidR="0038117F" w:rsidRPr="00791DF4" w14:paraId="0F590CC9" w14:textId="77777777" w:rsidTr="008E1C95">
        <w:trPr>
          <w:hidden/>
        </w:trPr>
        <w:tc>
          <w:tcPr>
            <w:tcW w:w="1027" w:type="dxa"/>
          </w:tcPr>
          <w:p w14:paraId="11B97243" w14:textId="77777777" w:rsidR="0038117F" w:rsidRPr="00791DF4" w:rsidRDefault="0038117F" w:rsidP="008E1C95">
            <w:pPr>
              <w:jc w:val="center"/>
              <w:rPr>
                <w:snapToGrid w:val="0"/>
                <w:vanish/>
              </w:rPr>
            </w:pPr>
            <w:r w:rsidRPr="00791DF4">
              <w:rPr>
                <w:snapToGrid w:val="0"/>
                <w:vanish/>
              </w:rPr>
              <w:t>2</w:t>
            </w:r>
          </w:p>
        </w:tc>
        <w:tc>
          <w:tcPr>
            <w:tcW w:w="850" w:type="dxa"/>
          </w:tcPr>
          <w:p w14:paraId="12613754" w14:textId="77777777" w:rsidR="0038117F" w:rsidRPr="00791DF4" w:rsidRDefault="0038117F" w:rsidP="008E1C95">
            <w:pPr>
              <w:jc w:val="center"/>
              <w:rPr>
                <w:snapToGrid w:val="0"/>
                <w:vanish/>
              </w:rPr>
            </w:pPr>
            <w:r w:rsidRPr="00791DF4">
              <w:rPr>
                <w:snapToGrid w:val="0"/>
                <w:vanish/>
              </w:rPr>
              <w:t>1</w:t>
            </w:r>
          </w:p>
        </w:tc>
        <w:tc>
          <w:tcPr>
            <w:tcW w:w="993" w:type="dxa"/>
          </w:tcPr>
          <w:p w14:paraId="369453D4" w14:textId="77777777" w:rsidR="0038117F" w:rsidRPr="00791DF4" w:rsidRDefault="0038117F" w:rsidP="008E1C95">
            <w:pPr>
              <w:jc w:val="center"/>
              <w:rPr>
                <w:snapToGrid w:val="0"/>
                <w:vanish/>
              </w:rPr>
            </w:pPr>
            <w:r w:rsidRPr="00791DF4">
              <w:rPr>
                <w:snapToGrid w:val="0"/>
                <w:vanish/>
              </w:rPr>
              <w:t>2016-06-10</w:t>
            </w:r>
          </w:p>
        </w:tc>
        <w:tc>
          <w:tcPr>
            <w:tcW w:w="5669" w:type="dxa"/>
          </w:tcPr>
          <w:p w14:paraId="7360BC5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8E1C95">
            <w:pPr>
              <w:rPr>
                <w:snapToGrid w:val="0"/>
                <w:vanish/>
              </w:rPr>
            </w:pPr>
            <w:r w:rsidRPr="00791DF4">
              <w:rPr>
                <w:snapToGrid w:val="0"/>
                <w:vanish/>
              </w:rPr>
              <w:t>Jbaden1</w:t>
            </w:r>
          </w:p>
        </w:tc>
      </w:tr>
      <w:tr w:rsidR="0038117F" w:rsidRPr="00791DF4" w14:paraId="3BA0898E" w14:textId="77777777" w:rsidTr="008E1C95">
        <w:trPr>
          <w:hidden/>
        </w:trPr>
        <w:tc>
          <w:tcPr>
            <w:tcW w:w="1027" w:type="dxa"/>
          </w:tcPr>
          <w:p w14:paraId="664C46FF" w14:textId="77777777" w:rsidR="0038117F" w:rsidRPr="00791DF4" w:rsidRDefault="0038117F" w:rsidP="008E1C95">
            <w:pPr>
              <w:jc w:val="center"/>
              <w:rPr>
                <w:snapToGrid w:val="0"/>
                <w:vanish/>
              </w:rPr>
            </w:pPr>
            <w:r w:rsidRPr="00791DF4">
              <w:rPr>
                <w:snapToGrid w:val="0"/>
                <w:vanish/>
              </w:rPr>
              <w:t>2</w:t>
            </w:r>
          </w:p>
        </w:tc>
        <w:tc>
          <w:tcPr>
            <w:tcW w:w="850" w:type="dxa"/>
          </w:tcPr>
          <w:p w14:paraId="174C8586" w14:textId="77777777" w:rsidR="0038117F" w:rsidRPr="00791DF4" w:rsidRDefault="0038117F" w:rsidP="008E1C95">
            <w:pPr>
              <w:jc w:val="center"/>
              <w:rPr>
                <w:snapToGrid w:val="0"/>
                <w:vanish/>
              </w:rPr>
            </w:pPr>
            <w:r w:rsidRPr="00791DF4">
              <w:rPr>
                <w:snapToGrid w:val="0"/>
                <w:vanish/>
              </w:rPr>
              <w:t>2</w:t>
            </w:r>
          </w:p>
        </w:tc>
        <w:tc>
          <w:tcPr>
            <w:tcW w:w="993" w:type="dxa"/>
          </w:tcPr>
          <w:p w14:paraId="6DAB13D5" w14:textId="77777777" w:rsidR="0038117F" w:rsidRPr="00791DF4" w:rsidRDefault="0038117F" w:rsidP="008E1C95">
            <w:pPr>
              <w:jc w:val="center"/>
              <w:rPr>
                <w:snapToGrid w:val="0"/>
                <w:vanish/>
              </w:rPr>
            </w:pPr>
            <w:r w:rsidRPr="00791DF4">
              <w:rPr>
                <w:snapToGrid w:val="0"/>
                <w:vanish/>
              </w:rPr>
              <w:t>2016-07-08</w:t>
            </w:r>
          </w:p>
        </w:tc>
        <w:tc>
          <w:tcPr>
            <w:tcW w:w="5669" w:type="dxa"/>
          </w:tcPr>
          <w:p w14:paraId="5724CE6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8E1C95">
            <w:pPr>
              <w:rPr>
                <w:snapToGrid w:val="0"/>
                <w:vanish/>
              </w:rPr>
            </w:pPr>
            <w:r w:rsidRPr="00791DF4">
              <w:rPr>
                <w:snapToGrid w:val="0"/>
                <w:vanish/>
              </w:rPr>
              <w:t>Jbaden1</w:t>
            </w:r>
          </w:p>
        </w:tc>
      </w:tr>
      <w:tr w:rsidR="0038117F" w:rsidRPr="00791DF4" w14:paraId="269A9121" w14:textId="77777777" w:rsidTr="008E1C95">
        <w:trPr>
          <w:hidden/>
        </w:trPr>
        <w:tc>
          <w:tcPr>
            <w:tcW w:w="1027" w:type="dxa"/>
          </w:tcPr>
          <w:p w14:paraId="18C9E30E" w14:textId="77777777" w:rsidR="0038117F" w:rsidRPr="00791DF4" w:rsidRDefault="0038117F" w:rsidP="008E1C95">
            <w:pPr>
              <w:jc w:val="center"/>
              <w:rPr>
                <w:snapToGrid w:val="0"/>
                <w:vanish/>
              </w:rPr>
            </w:pPr>
            <w:r w:rsidRPr="00791DF4">
              <w:rPr>
                <w:snapToGrid w:val="0"/>
                <w:vanish/>
              </w:rPr>
              <w:t>2</w:t>
            </w:r>
          </w:p>
        </w:tc>
        <w:tc>
          <w:tcPr>
            <w:tcW w:w="850" w:type="dxa"/>
          </w:tcPr>
          <w:p w14:paraId="14185B18" w14:textId="77777777" w:rsidR="0038117F" w:rsidRPr="00791DF4" w:rsidRDefault="0038117F" w:rsidP="008E1C95">
            <w:pPr>
              <w:jc w:val="center"/>
              <w:rPr>
                <w:snapToGrid w:val="0"/>
                <w:vanish/>
              </w:rPr>
            </w:pPr>
            <w:r w:rsidRPr="00791DF4">
              <w:rPr>
                <w:snapToGrid w:val="0"/>
                <w:vanish/>
              </w:rPr>
              <w:t>3</w:t>
            </w:r>
          </w:p>
        </w:tc>
        <w:tc>
          <w:tcPr>
            <w:tcW w:w="993" w:type="dxa"/>
          </w:tcPr>
          <w:p w14:paraId="056B5461" w14:textId="77777777" w:rsidR="0038117F" w:rsidRPr="00791DF4" w:rsidRDefault="0038117F" w:rsidP="008E1C95">
            <w:pPr>
              <w:jc w:val="center"/>
              <w:rPr>
                <w:snapToGrid w:val="0"/>
                <w:vanish/>
              </w:rPr>
            </w:pPr>
            <w:r w:rsidRPr="00791DF4">
              <w:rPr>
                <w:snapToGrid w:val="0"/>
                <w:vanish/>
              </w:rPr>
              <w:t>2016-09-21</w:t>
            </w:r>
          </w:p>
        </w:tc>
        <w:tc>
          <w:tcPr>
            <w:tcW w:w="5669" w:type="dxa"/>
          </w:tcPr>
          <w:p w14:paraId="0190CA9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8E1C95">
            <w:pPr>
              <w:rPr>
                <w:snapToGrid w:val="0"/>
                <w:vanish/>
              </w:rPr>
            </w:pPr>
            <w:r w:rsidRPr="00791DF4">
              <w:rPr>
                <w:snapToGrid w:val="0"/>
                <w:vanish/>
              </w:rPr>
              <w:t>Jbaden1</w:t>
            </w:r>
          </w:p>
        </w:tc>
      </w:tr>
      <w:tr w:rsidR="0038117F" w:rsidRPr="00791DF4" w14:paraId="3E9CBC9C" w14:textId="77777777" w:rsidTr="008E1C95">
        <w:trPr>
          <w:hidden/>
        </w:trPr>
        <w:tc>
          <w:tcPr>
            <w:tcW w:w="1027" w:type="dxa"/>
          </w:tcPr>
          <w:p w14:paraId="12BE5D72" w14:textId="77777777" w:rsidR="0038117F" w:rsidRPr="00791DF4" w:rsidRDefault="0038117F" w:rsidP="008E1C95">
            <w:pPr>
              <w:jc w:val="center"/>
              <w:rPr>
                <w:snapToGrid w:val="0"/>
                <w:vanish/>
              </w:rPr>
            </w:pPr>
            <w:r w:rsidRPr="00791DF4">
              <w:rPr>
                <w:snapToGrid w:val="0"/>
                <w:vanish/>
              </w:rPr>
              <w:t>2</w:t>
            </w:r>
          </w:p>
        </w:tc>
        <w:tc>
          <w:tcPr>
            <w:tcW w:w="850" w:type="dxa"/>
          </w:tcPr>
          <w:p w14:paraId="2C138DF5" w14:textId="77777777" w:rsidR="0038117F" w:rsidRPr="00791DF4" w:rsidRDefault="0038117F" w:rsidP="008E1C95">
            <w:pPr>
              <w:jc w:val="center"/>
              <w:rPr>
                <w:snapToGrid w:val="0"/>
                <w:vanish/>
              </w:rPr>
            </w:pPr>
            <w:r w:rsidRPr="00791DF4">
              <w:rPr>
                <w:snapToGrid w:val="0"/>
                <w:vanish/>
              </w:rPr>
              <w:t>4</w:t>
            </w:r>
          </w:p>
        </w:tc>
        <w:tc>
          <w:tcPr>
            <w:tcW w:w="993" w:type="dxa"/>
          </w:tcPr>
          <w:p w14:paraId="0539C04B" w14:textId="77777777" w:rsidR="0038117F" w:rsidRPr="00791DF4" w:rsidRDefault="0038117F" w:rsidP="008E1C95">
            <w:pPr>
              <w:jc w:val="center"/>
              <w:rPr>
                <w:snapToGrid w:val="0"/>
                <w:vanish/>
              </w:rPr>
            </w:pPr>
            <w:r w:rsidRPr="00791DF4">
              <w:rPr>
                <w:snapToGrid w:val="0"/>
                <w:vanish/>
              </w:rPr>
              <w:t>2016-11-15</w:t>
            </w:r>
          </w:p>
        </w:tc>
        <w:tc>
          <w:tcPr>
            <w:tcW w:w="5669" w:type="dxa"/>
          </w:tcPr>
          <w:p w14:paraId="1392B5A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8E1C95">
            <w:pPr>
              <w:rPr>
                <w:snapToGrid w:val="0"/>
                <w:vanish/>
              </w:rPr>
            </w:pPr>
            <w:r w:rsidRPr="00791DF4">
              <w:rPr>
                <w:snapToGrid w:val="0"/>
                <w:vanish/>
              </w:rPr>
              <w:t>Jbaden1</w:t>
            </w:r>
          </w:p>
        </w:tc>
      </w:tr>
      <w:tr w:rsidR="0038117F" w:rsidRPr="00791DF4" w14:paraId="2B483C29" w14:textId="77777777" w:rsidTr="008E1C95">
        <w:trPr>
          <w:hidden/>
        </w:trPr>
        <w:tc>
          <w:tcPr>
            <w:tcW w:w="1027" w:type="dxa"/>
          </w:tcPr>
          <w:p w14:paraId="1DFC6F36" w14:textId="77777777" w:rsidR="0038117F" w:rsidRPr="00791DF4" w:rsidRDefault="0038117F" w:rsidP="008E1C95">
            <w:pPr>
              <w:jc w:val="center"/>
              <w:rPr>
                <w:snapToGrid w:val="0"/>
                <w:vanish/>
              </w:rPr>
            </w:pPr>
            <w:r w:rsidRPr="00791DF4">
              <w:rPr>
                <w:snapToGrid w:val="0"/>
                <w:vanish/>
              </w:rPr>
              <w:t>3</w:t>
            </w:r>
          </w:p>
        </w:tc>
        <w:tc>
          <w:tcPr>
            <w:tcW w:w="850" w:type="dxa"/>
          </w:tcPr>
          <w:p w14:paraId="7843297B" w14:textId="77777777" w:rsidR="0038117F" w:rsidRPr="00791DF4" w:rsidRDefault="0038117F" w:rsidP="008E1C95">
            <w:pPr>
              <w:jc w:val="center"/>
              <w:rPr>
                <w:snapToGrid w:val="0"/>
                <w:vanish/>
              </w:rPr>
            </w:pPr>
          </w:p>
        </w:tc>
        <w:tc>
          <w:tcPr>
            <w:tcW w:w="993" w:type="dxa"/>
            <w:vMerge w:val="restart"/>
          </w:tcPr>
          <w:p w14:paraId="439B3CBC" w14:textId="77777777" w:rsidR="0038117F" w:rsidRPr="00791DF4" w:rsidRDefault="0038117F" w:rsidP="008E1C95">
            <w:pPr>
              <w:jc w:val="center"/>
              <w:rPr>
                <w:snapToGrid w:val="0"/>
                <w:vanish/>
              </w:rPr>
            </w:pPr>
          </w:p>
        </w:tc>
        <w:tc>
          <w:tcPr>
            <w:tcW w:w="5669" w:type="dxa"/>
            <w:vMerge w:val="restart"/>
          </w:tcPr>
          <w:p w14:paraId="3575C540" w14:textId="77777777" w:rsidR="0038117F" w:rsidRPr="00791DF4" w:rsidRDefault="0038117F" w:rsidP="008E1C95">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8E1C95">
            <w:pPr>
              <w:rPr>
                <w:snapToGrid w:val="0"/>
                <w:vanish/>
              </w:rPr>
            </w:pPr>
          </w:p>
        </w:tc>
      </w:tr>
      <w:tr w:rsidR="0038117F" w:rsidRPr="00791DF4" w14:paraId="5614557D" w14:textId="77777777" w:rsidTr="008E1C95">
        <w:trPr>
          <w:hidden/>
        </w:trPr>
        <w:tc>
          <w:tcPr>
            <w:tcW w:w="1027" w:type="dxa"/>
          </w:tcPr>
          <w:p w14:paraId="0D38CB6A" w14:textId="77777777" w:rsidR="0038117F" w:rsidRPr="00791DF4" w:rsidRDefault="0038117F" w:rsidP="008E1C95">
            <w:pPr>
              <w:jc w:val="center"/>
              <w:rPr>
                <w:snapToGrid w:val="0"/>
                <w:vanish/>
              </w:rPr>
            </w:pPr>
            <w:r w:rsidRPr="00791DF4">
              <w:rPr>
                <w:snapToGrid w:val="0"/>
                <w:vanish/>
              </w:rPr>
              <w:t>4</w:t>
            </w:r>
          </w:p>
        </w:tc>
        <w:tc>
          <w:tcPr>
            <w:tcW w:w="850" w:type="dxa"/>
          </w:tcPr>
          <w:p w14:paraId="56E055CF" w14:textId="77777777" w:rsidR="0038117F" w:rsidRPr="00791DF4" w:rsidRDefault="0038117F" w:rsidP="008E1C95">
            <w:pPr>
              <w:jc w:val="center"/>
              <w:rPr>
                <w:snapToGrid w:val="0"/>
                <w:vanish/>
              </w:rPr>
            </w:pPr>
          </w:p>
        </w:tc>
        <w:tc>
          <w:tcPr>
            <w:tcW w:w="993" w:type="dxa"/>
            <w:vMerge/>
          </w:tcPr>
          <w:p w14:paraId="7748B7CB" w14:textId="77777777" w:rsidR="0038117F" w:rsidRPr="00791DF4" w:rsidRDefault="0038117F" w:rsidP="008E1C95">
            <w:pPr>
              <w:jc w:val="center"/>
              <w:rPr>
                <w:snapToGrid w:val="0"/>
                <w:vanish/>
              </w:rPr>
            </w:pPr>
          </w:p>
        </w:tc>
        <w:tc>
          <w:tcPr>
            <w:tcW w:w="5669" w:type="dxa"/>
            <w:vMerge/>
          </w:tcPr>
          <w:p w14:paraId="3BBFDF88" w14:textId="77777777" w:rsidR="0038117F" w:rsidRPr="00791DF4" w:rsidRDefault="0038117F" w:rsidP="008E1C95">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8E1C95">
            <w:pPr>
              <w:rPr>
                <w:snapToGrid w:val="0"/>
                <w:vanish/>
              </w:rPr>
            </w:pPr>
          </w:p>
        </w:tc>
      </w:tr>
      <w:tr w:rsidR="0038117F" w:rsidRPr="00791DF4" w14:paraId="2144ABCA" w14:textId="77777777" w:rsidTr="008E1C95">
        <w:trPr>
          <w:hidden/>
        </w:trPr>
        <w:tc>
          <w:tcPr>
            <w:tcW w:w="1027" w:type="dxa"/>
          </w:tcPr>
          <w:p w14:paraId="65209245" w14:textId="77777777" w:rsidR="0038117F" w:rsidRPr="00791DF4" w:rsidRDefault="0038117F" w:rsidP="008E1C95">
            <w:pPr>
              <w:jc w:val="center"/>
              <w:rPr>
                <w:snapToGrid w:val="0"/>
                <w:vanish/>
              </w:rPr>
            </w:pPr>
            <w:r w:rsidRPr="00791DF4">
              <w:rPr>
                <w:snapToGrid w:val="0"/>
                <w:vanish/>
              </w:rPr>
              <w:t>5</w:t>
            </w:r>
          </w:p>
        </w:tc>
        <w:tc>
          <w:tcPr>
            <w:tcW w:w="850" w:type="dxa"/>
          </w:tcPr>
          <w:p w14:paraId="2D98568E" w14:textId="77777777" w:rsidR="0038117F" w:rsidRPr="00791DF4" w:rsidRDefault="0038117F" w:rsidP="008E1C95">
            <w:pPr>
              <w:jc w:val="center"/>
              <w:rPr>
                <w:snapToGrid w:val="0"/>
                <w:vanish/>
              </w:rPr>
            </w:pPr>
            <w:r w:rsidRPr="00791DF4">
              <w:rPr>
                <w:snapToGrid w:val="0"/>
                <w:vanish/>
              </w:rPr>
              <w:t>0</w:t>
            </w:r>
          </w:p>
        </w:tc>
        <w:tc>
          <w:tcPr>
            <w:tcW w:w="993" w:type="dxa"/>
          </w:tcPr>
          <w:p w14:paraId="483D583B" w14:textId="77777777" w:rsidR="0038117F" w:rsidRPr="00791DF4" w:rsidRDefault="0038117F" w:rsidP="008E1C95">
            <w:pPr>
              <w:jc w:val="center"/>
              <w:rPr>
                <w:snapToGrid w:val="0"/>
                <w:vanish/>
              </w:rPr>
            </w:pPr>
            <w:r w:rsidRPr="00791DF4">
              <w:rPr>
                <w:snapToGrid w:val="0"/>
                <w:vanish/>
              </w:rPr>
              <w:t>2017-01-13</w:t>
            </w:r>
          </w:p>
        </w:tc>
        <w:tc>
          <w:tcPr>
            <w:tcW w:w="5669" w:type="dxa"/>
          </w:tcPr>
          <w:p w14:paraId="746EB6A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8E1C95">
            <w:pPr>
              <w:rPr>
                <w:snapToGrid w:val="0"/>
                <w:vanish/>
              </w:rPr>
            </w:pPr>
            <w:r w:rsidRPr="00791DF4">
              <w:rPr>
                <w:snapToGrid w:val="0"/>
                <w:vanish/>
              </w:rPr>
              <w:t>Jbaden1</w:t>
            </w:r>
          </w:p>
        </w:tc>
      </w:tr>
      <w:tr w:rsidR="0038117F" w:rsidRPr="00791DF4" w14:paraId="35884C72" w14:textId="77777777" w:rsidTr="008E1C95">
        <w:trPr>
          <w:hidden/>
        </w:trPr>
        <w:tc>
          <w:tcPr>
            <w:tcW w:w="1027" w:type="dxa"/>
          </w:tcPr>
          <w:p w14:paraId="627F2B43" w14:textId="77777777" w:rsidR="0038117F" w:rsidRPr="00791DF4" w:rsidRDefault="0038117F" w:rsidP="008E1C95">
            <w:pPr>
              <w:jc w:val="center"/>
              <w:rPr>
                <w:snapToGrid w:val="0"/>
                <w:vanish/>
              </w:rPr>
            </w:pPr>
            <w:r w:rsidRPr="00791DF4">
              <w:rPr>
                <w:snapToGrid w:val="0"/>
                <w:vanish/>
              </w:rPr>
              <w:t>5</w:t>
            </w:r>
          </w:p>
        </w:tc>
        <w:tc>
          <w:tcPr>
            <w:tcW w:w="850" w:type="dxa"/>
          </w:tcPr>
          <w:p w14:paraId="43ABA319" w14:textId="77777777" w:rsidR="0038117F" w:rsidRPr="00791DF4" w:rsidRDefault="0038117F" w:rsidP="008E1C95">
            <w:pPr>
              <w:jc w:val="center"/>
              <w:rPr>
                <w:snapToGrid w:val="0"/>
                <w:vanish/>
              </w:rPr>
            </w:pPr>
            <w:r w:rsidRPr="00791DF4">
              <w:rPr>
                <w:snapToGrid w:val="0"/>
                <w:vanish/>
              </w:rPr>
              <w:t>1</w:t>
            </w:r>
          </w:p>
        </w:tc>
        <w:tc>
          <w:tcPr>
            <w:tcW w:w="993" w:type="dxa"/>
          </w:tcPr>
          <w:p w14:paraId="2A9CD64B" w14:textId="77777777" w:rsidR="0038117F" w:rsidRPr="00791DF4" w:rsidRDefault="0038117F" w:rsidP="008E1C95">
            <w:pPr>
              <w:jc w:val="center"/>
              <w:rPr>
                <w:snapToGrid w:val="0"/>
                <w:vanish/>
              </w:rPr>
            </w:pPr>
            <w:r w:rsidRPr="00791DF4">
              <w:rPr>
                <w:snapToGrid w:val="0"/>
                <w:vanish/>
              </w:rPr>
              <w:t>2017-01-18</w:t>
            </w:r>
          </w:p>
        </w:tc>
        <w:tc>
          <w:tcPr>
            <w:tcW w:w="5669" w:type="dxa"/>
          </w:tcPr>
          <w:p w14:paraId="5DD5B769"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8E1C95">
            <w:pPr>
              <w:rPr>
                <w:snapToGrid w:val="0"/>
                <w:vanish/>
              </w:rPr>
            </w:pPr>
            <w:r w:rsidRPr="00791DF4">
              <w:rPr>
                <w:snapToGrid w:val="0"/>
                <w:vanish/>
              </w:rPr>
              <w:t>Jbaden1</w:t>
            </w:r>
          </w:p>
        </w:tc>
      </w:tr>
      <w:tr w:rsidR="0038117F" w:rsidRPr="00791DF4" w14:paraId="34A9224D" w14:textId="77777777" w:rsidTr="008E1C95">
        <w:trPr>
          <w:hidden/>
        </w:trPr>
        <w:tc>
          <w:tcPr>
            <w:tcW w:w="1027" w:type="dxa"/>
          </w:tcPr>
          <w:p w14:paraId="48E984CF" w14:textId="77777777" w:rsidR="0038117F" w:rsidRPr="00791DF4" w:rsidRDefault="0038117F" w:rsidP="008E1C95">
            <w:pPr>
              <w:jc w:val="center"/>
              <w:rPr>
                <w:snapToGrid w:val="0"/>
                <w:vanish/>
              </w:rPr>
            </w:pPr>
            <w:r w:rsidRPr="00791DF4">
              <w:rPr>
                <w:snapToGrid w:val="0"/>
                <w:vanish/>
              </w:rPr>
              <w:t>6</w:t>
            </w:r>
          </w:p>
        </w:tc>
        <w:tc>
          <w:tcPr>
            <w:tcW w:w="850" w:type="dxa"/>
          </w:tcPr>
          <w:p w14:paraId="4198D968" w14:textId="77777777" w:rsidR="0038117F" w:rsidRPr="00791DF4" w:rsidRDefault="0038117F" w:rsidP="008E1C95">
            <w:pPr>
              <w:jc w:val="center"/>
              <w:rPr>
                <w:snapToGrid w:val="0"/>
                <w:vanish/>
              </w:rPr>
            </w:pPr>
            <w:r w:rsidRPr="00791DF4">
              <w:rPr>
                <w:snapToGrid w:val="0"/>
                <w:vanish/>
              </w:rPr>
              <w:t>0</w:t>
            </w:r>
          </w:p>
        </w:tc>
        <w:tc>
          <w:tcPr>
            <w:tcW w:w="993" w:type="dxa"/>
          </w:tcPr>
          <w:p w14:paraId="1FD94D50" w14:textId="77777777" w:rsidR="0038117F" w:rsidRPr="00791DF4" w:rsidRDefault="0038117F" w:rsidP="008E1C95">
            <w:pPr>
              <w:jc w:val="center"/>
              <w:rPr>
                <w:snapToGrid w:val="0"/>
                <w:vanish/>
              </w:rPr>
            </w:pPr>
            <w:r w:rsidRPr="00791DF4">
              <w:rPr>
                <w:snapToGrid w:val="0"/>
                <w:vanish/>
              </w:rPr>
              <w:t>2017-02-03</w:t>
            </w:r>
          </w:p>
        </w:tc>
        <w:tc>
          <w:tcPr>
            <w:tcW w:w="5669" w:type="dxa"/>
          </w:tcPr>
          <w:p w14:paraId="6E77CA6E"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8E1C95">
            <w:pPr>
              <w:rPr>
                <w:snapToGrid w:val="0"/>
                <w:vanish/>
              </w:rPr>
            </w:pPr>
            <w:r w:rsidRPr="00791DF4">
              <w:rPr>
                <w:snapToGrid w:val="0"/>
                <w:vanish/>
              </w:rPr>
              <w:t>Jbaden1</w:t>
            </w:r>
          </w:p>
        </w:tc>
      </w:tr>
      <w:tr w:rsidR="0038117F" w:rsidRPr="00791DF4" w14:paraId="47B8857C" w14:textId="77777777" w:rsidTr="008E1C95">
        <w:trPr>
          <w:hidden/>
        </w:trPr>
        <w:tc>
          <w:tcPr>
            <w:tcW w:w="1027" w:type="dxa"/>
          </w:tcPr>
          <w:p w14:paraId="5795C42E" w14:textId="77777777" w:rsidR="0038117F" w:rsidRPr="00791DF4" w:rsidRDefault="0038117F" w:rsidP="008E1C95">
            <w:pPr>
              <w:jc w:val="center"/>
              <w:rPr>
                <w:snapToGrid w:val="0"/>
                <w:vanish/>
              </w:rPr>
            </w:pPr>
            <w:r w:rsidRPr="00791DF4">
              <w:rPr>
                <w:snapToGrid w:val="0"/>
                <w:vanish/>
              </w:rPr>
              <w:t>6</w:t>
            </w:r>
          </w:p>
        </w:tc>
        <w:tc>
          <w:tcPr>
            <w:tcW w:w="850" w:type="dxa"/>
          </w:tcPr>
          <w:p w14:paraId="2793FB3E" w14:textId="77777777" w:rsidR="0038117F" w:rsidRPr="00791DF4" w:rsidRDefault="0038117F" w:rsidP="008E1C95">
            <w:pPr>
              <w:jc w:val="center"/>
              <w:rPr>
                <w:snapToGrid w:val="0"/>
                <w:vanish/>
              </w:rPr>
            </w:pPr>
            <w:r w:rsidRPr="00791DF4">
              <w:rPr>
                <w:snapToGrid w:val="0"/>
                <w:vanish/>
              </w:rPr>
              <w:t>0</w:t>
            </w:r>
          </w:p>
        </w:tc>
        <w:tc>
          <w:tcPr>
            <w:tcW w:w="993" w:type="dxa"/>
          </w:tcPr>
          <w:p w14:paraId="731A4DE4" w14:textId="77777777" w:rsidR="0038117F" w:rsidRPr="00791DF4" w:rsidRDefault="0038117F" w:rsidP="008E1C95">
            <w:pPr>
              <w:jc w:val="center"/>
              <w:rPr>
                <w:snapToGrid w:val="0"/>
                <w:vanish/>
              </w:rPr>
            </w:pPr>
            <w:r w:rsidRPr="00791DF4">
              <w:rPr>
                <w:snapToGrid w:val="0"/>
                <w:vanish/>
              </w:rPr>
              <w:t>2017-04-28</w:t>
            </w:r>
          </w:p>
        </w:tc>
        <w:tc>
          <w:tcPr>
            <w:tcW w:w="5669" w:type="dxa"/>
          </w:tcPr>
          <w:p w14:paraId="532B11E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8E1C95">
            <w:pPr>
              <w:rPr>
                <w:snapToGrid w:val="0"/>
                <w:vanish/>
              </w:rPr>
            </w:pPr>
            <w:r w:rsidRPr="00791DF4">
              <w:rPr>
                <w:snapToGrid w:val="0"/>
                <w:vanish/>
              </w:rPr>
              <w:t>Jbaden1</w:t>
            </w:r>
          </w:p>
        </w:tc>
      </w:tr>
      <w:tr w:rsidR="0038117F" w:rsidRPr="00791DF4" w14:paraId="57D575AA" w14:textId="77777777" w:rsidTr="008E1C95">
        <w:trPr>
          <w:hidden/>
        </w:trPr>
        <w:tc>
          <w:tcPr>
            <w:tcW w:w="1027" w:type="dxa"/>
          </w:tcPr>
          <w:p w14:paraId="0CE5C895" w14:textId="77777777" w:rsidR="0038117F" w:rsidRPr="00791DF4" w:rsidRDefault="0038117F" w:rsidP="008E1C95">
            <w:pPr>
              <w:jc w:val="center"/>
              <w:rPr>
                <w:snapToGrid w:val="0"/>
                <w:vanish/>
              </w:rPr>
            </w:pPr>
            <w:r w:rsidRPr="00791DF4">
              <w:rPr>
                <w:snapToGrid w:val="0"/>
                <w:vanish/>
              </w:rPr>
              <w:t>6</w:t>
            </w:r>
          </w:p>
        </w:tc>
        <w:tc>
          <w:tcPr>
            <w:tcW w:w="850" w:type="dxa"/>
          </w:tcPr>
          <w:p w14:paraId="664CAA22" w14:textId="77777777" w:rsidR="0038117F" w:rsidRPr="00791DF4" w:rsidRDefault="0038117F" w:rsidP="008E1C95">
            <w:pPr>
              <w:jc w:val="center"/>
              <w:rPr>
                <w:snapToGrid w:val="0"/>
                <w:vanish/>
              </w:rPr>
            </w:pPr>
            <w:r w:rsidRPr="00791DF4">
              <w:rPr>
                <w:snapToGrid w:val="0"/>
                <w:vanish/>
              </w:rPr>
              <w:t>0</w:t>
            </w:r>
          </w:p>
        </w:tc>
        <w:tc>
          <w:tcPr>
            <w:tcW w:w="993" w:type="dxa"/>
          </w:tcPr>
          <w:p w14:paraId="2627C86C" w14:textId="77777777" w:rsidR="0038117F" w:rsidRPr="00791DF4" w:rsidRDefault="0038117F" w:rsidP="008E1C95">
            <w:pPr>
              <w:jc w:val="center"/>
              <w:rPr>
                <w:snapToGrid w:val="0"/>
                <w:vanish/>
              </w:rPr>
            </w:pPr>
            <w:r w:rsidRPr="00791DF4">
              <w:rPr>
                <w:snapToGrid w:val="0"/>
                <w:vanish/>
              </w:rPr>
              <w:t>2017-11-15</w:t>
            </w:r>
          </w:p>
        </w:tc>
        <w:tc>
          <w:tcPr>
            <w:tcW w:w="5669" w:type="dxa"/>
          </w:tcPr>
          <w:p w14:paraId="5F40AA8E"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8E1C95">
            <w:pPr>
              <w:rPr>
                <w:snapToGrid w:val="0"/>
                <w:vanish/>
              </w:rPr>
            </w:pPr>
            <w:r w:rsidRPr="00791DF4">
              <w:rPr>
                <w:snapToGrid w:val="0"/>
                <w:vanish/>
              </w:rPr>
              <w:t>Jbaden1</w:t>
            </w:r>
          </w:p>
        </w:tc>
      </w:tr>
      <w:tr w:rsidR="0038117F" w:rsidRPr="00791DF4" w14:paraId="23F19DCA" w14:textId="77777777" w:rsidTr="008E1C95">
        <w:trPr>
          <w:hidden/>
        </w:trPr>
        <w:tc>
          <w:tcPr>
            <w:tcW w:w="1027" w:type="dxa"/>
          </w:tcPr>
          <w:p w14:paraId="330FCCA8" w14:textId="77777777" w:rsidR="0038117F" w:rsidRPr="00791DF4" w:rsidRDefault="0038117F" w:rsidP="008E1C95">
            <w:pPr>
              <w:jc w:val="center"/>
              <w:rPr>
                <w:snapToGrid w:val="0"/>
                <w:vanish/>
              </w:rPr>
            </w:pPr>
            <w:r w:rsidRPr="00791DF4">
              <w:rPr>
                <w:snapToGrid w:val="0"/>
                <w:vanish/>
              </w:rPr>
              <w:t>6</w:t>
            </w:r>
          </w:p>
        </w:tc>
        <w:tc>
          <w:tcPr>
            <w:tcW w:w="850" w:type="dxa"/>
          </w:tcPr>
          <w:p w14:paraId="002B10F7" w14:textId="77777777" w:rsidR="0038117F" w:rsidRPr="00791DF4" w:rsidRDefault="0038117F" w:rsidP="008E1C95">
            <w:pPr>
              <w:jc w:val="center"/>
              <w:rPr>
                <w:snapToGrid w:val="0"/>
                <w:vanish/>
              </w:rPr>
            </w:pPr>
            <w:r w:rsidRPr="00791DF4">
              <w:rPr>
                <w:snapToGrid w:val="0"/>
                <w:vanish/>
              </w:rPr>
              <w:t>0</w:t>
            </w:r>
          </w:p>
        </w:tc>
        <w:tc>
          <w:tcPr>
            <w:tcW w:w="993" w:type="dxa"/>
          </w:tcPr>
          <w:p w14:paraId="0F369599" w14:textId="77777777" w:rsidR="0038117F" w:rsidRPr="00791DF4" w:rsidRDefault="0038117F" w:rsidP="008E1C95">
            <w:pPr>
              <w:jc w:val="center"/>
              <w:rPr>
                <w:snapToGrid w:val="0"/>
                <w:vanish/>
              </w:rPr>
            </w:pPr>
            <w:r w:rsidRPr="00791DF4">
              <w:rPr>
                <w:snapToGrid w:val="0"/>
                <w:vanish/>
              </w:rPr>
              <w:t>2018-01-31</w:t>
            </w:r>
          </w:p>
        </w:tc>
        <w:tc>
          <w:tcPr>
            <w:tcW w:w="5669" w:type="dxa"/>
          </w:tcPr>
          <w:p w14:paraId="3C15B519"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8E1C95">
            <w:pPr>
              <w:rPr>
                <w:snapToGrid w:val="0"/>
                <w:vanish/>
              </w:rPr>
            </w:pPr>
            <w:r w:rsidRPr="00791DF4">
              <w:rPr>
                <w:snapToGrid w:val="0"/>
                <w:vanish/>
              </w:rPr>
              <w:t>Jbaden1</w:t>
            </w:r>
          </w:p>
        </w:tc>
      </w:tr>
      <w:tr w:rsidR="0038117F" w:rsidRPr="00791DF4" w14:paraId="5FABDAB8" w14:textId="77777777" w:rsidTr="008E1C95">
        <w:trPr>
          <w:hidden/>
        </w:trPr>
        <w:tc>
          <w:tcPr>
            <w:tcW w:w="1027" w:type="dxa"/>
          </w:tcPr>
          <w:p w14:paraId="073F1352" w14:textId="77777777" w:rsidR="0038117F" w:rsidRPr="00791DF4" w:rsidRDefault="0038117F" w:rsidP="008E1C95">
            <w:pPr>
              <w:jc w:val="center"/>
              <w:rPr>
                <w:snapToGrid w:val="0"/>
                <w:vanish/>
              </w:rPr>
            </w:pPr>
            <w:r w:rsidRPr="00791DF4">
              <w:rPr>
                <w:snapToGrid w:val="0"/>
                <w:vanish/>
              </w:rPr>
              <w:t>6</w:t>
            </w:r>
          </w:p>
        </w:tc>
        <w:tc>
          <w:tcPr>
            <w:tcW w:w="850" w:type="dxa"/>
          </w:tcPr>
          <w:p w14:paraId="19D4E877" w14:textId="77777777" w:rsidR="0038117F" w:rsidRPr="00791DF4" w:rsidRDefault="0038117F" w:rsidP="008E1C95">
            <w:pPr>
              <w:jc w:val="center"/>
              <w:rPr>
                <w:snapToGrid w:val="0"/>
                <w:vanish/>
              </w:rPr>
            </w:pPr>
            <w:r w:rsidRPr="00791DF4">
              <w:rPr>
                <w:snapToGrid w:val="0"/>
                <w:vanish/>
              </w:rPr>
              <w:t>0</w:t>
            </w:r>
          </w:p>
        </w:tc>
        <w:tc>
          <w:tcPr>
            <w:tcW w:w="993" w:type="dxa"/>
          </w:tcPr>
          <w:p w14:paraId="17E6CF23" w14:textId="77777777" w:rsidR="0038117F" w:rsidRPr="00791DF4" w:rsidRDefault="0038117F" w:rsidP="008E1C95">
            <w:pPr>
              <w:jc w:val="center"/>
              <w:rPr>
                <w:snapToGrid w:val="0"/>
                <w:vanish/>
              </w:rPr>
            </w:pPr>
            <w:r w:rsidRPr="00791DF4">
              <w:rPr>
                <w:snapToGrid w:val="0"/>
                <w:vanish/>
              </w:rPr>
              <w:t>2018-07-24</w:t>
            </w:r>
          </w:p>
        </w:tc>
        <w:tc>
          <w:tcPr>
            <w:tcW w:w="5669" w:type="dxa"/>
          </w:tcPr>
          <w:p w14:paraId="0CA52425"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8E1C95">
            <w:pPr>
              <w:rPr>
                <w:snapToGrid w:val="0"/>
                <w:vanish/>
              </w:rPr>
            </w:pPr>
            <w:r w:rsidRPr="00791DF4">
              <w:rPr>
                <w:snapToGrid w:val="0"/>
                <w:vanish/>
              </w:rPr>
              <w:t>Jbaden1</w:t>
            </w:r>
          </w:p>
        </w:tc>
      </w:tr>
      <w:tr w:rsidR="0038117F" w:rsidRPr="00791DF4" w14:paraId="59AC66F2" w14:textId="77777777" w:rsidTr="008E1C95">
        <w:trPr>
          <w:hidden/>
        </w:trPr>
        <w:tc>
          <w:tcPr>
            <w:tcW w:w="1027" w:type="dxa"/>
          </w:tcPr>
          <w:p w14:paraId="5EF29B89" w14:textId="77777777" w:rsidR="0038117F" w:rsidRPr="00791DF4" w:rsidRDefault="0038117F" w:rsidP="008E1C95">
            <w:pPr>
              <w:jc w:val="center"/>
              <w:rPr>
                <w:snapToGrid w:val="0"/>
                <w:vanish/>
              </w:rPr>
            </w:pPr>
            <w:r w:rsidRPr="00791DF4">
              <w:rPr>
                <w:snapToGrid w:val="0"/>
                <w:vanish/>
              </w:rPr>
              <w:t>6</w:t>
            </w:r>
          </w:p>
        </w:tc>
        <w:tc>
          <w:tcPr>
            <w:tcW w:w="850" w:type="dxa"/>
          </w:tcPr>
          <w:p w14:paraId="1C45B6AE" w14:textId="77777777" w:rsidR="0038117F" w:rsidRPr="00791DF4" w:rsidRDefault="0038117F" w:rsidP="008E1C95">
            <w:pPr>
              <w:jc w:val="center"/>
              <w:rPr>
                <w:snapToGrid w:val="0"/>
                <w:vanish/>
              </w:rPr>
            </w:pPr>
            <w:r w:rsidRPr="00791DF4">
              <w:rPr>
                <w:snapToGrid w:val="0"/>
                <w:vanish/>
              </w:rPr>
              <w:t>0</w:t>
            </w:r>
          </w:p>
        </w:tc>
        <w:tc>
          <w:tcPr>
            <w:tcW w:w="993" w:type="dxa"/>
          </w:tcPr>
          <w:p w14:paraId="397DF7DE" w14:textId="77777777" w:rsidR="0038117F" w:rsidRPr="00791DF4" w:rsidRDefault="0038117F" w:rsidP="008E1C95">
            <w:pPr>
              <w:jc w:val="center"/>
              <w:rPr>
                <w:snapToGrid w:val="0"/>
                <w:vanish/>
              </w:rPr>
            </w:pPr>
            <w:r w:rsidRPr="00791DF4">
              <w:rPr>
                <w:snapToGrid w:val="0"/>
                <w:vanish/>
              </w:rPr>
              <w:t>2018-08-06</w:t>
            </w:r>
          </w:p>
        </w:tc>
        <w:tc>
          <w:tcPr>
            <w:tcW w:w="5669" w:type="dxa"/>
          </w:tcPr>
          <w:p w14:paraId="309AE481" w14:textId="77777777" w:rsidR="0038117F" w:rsidRPr="00791DF4" w:rsidRDefault="0038117F" w:rsidP="008E1C95">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8E1C95">
            <w:pPr>
              <w:rPr>
                <w:snapToGrid w:val="0"/>
                <w:vanish/>
              </w:rPr>
            </w:pPr>
            <w:r w:rsidRPr="00791DF4">
              <w:rPr>
                <w:snapToGrid w:val="0"/>
                <w:vanish/>
              </w:rPr>
              <w:t>Jbaden1</w:t>
            </w:r>
          </w:p>
        </w:tc>
      </w:tr>
      <w:tr w:rsidR="0038117F" w:rsidRPr="00791DF4" w14:paraId="63BBF852"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8E1C95">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8E1C95">
            <w:pPr>
              <w:rPr>
                <w:snapToGrid w:val="0"/>
                <w:vanish/>
              </w:rPr>
            </w:pPr>
            <w:r w:rsidRPr="00791DF4">
              <w:rPr>
                <w:snapToGrid w:val="0"/>
                <w:vanish/>
              </w:rPr>
              <w:t>Jbaden1</w:t>
            </w:r>
          </w:p>
        </w:tc>
      </w:tr>
      <w:tr w:rsidR="0038117F" w:rsidRPr="00791DF4" w14:paraId="4E443A7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8E1C95">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8E1C95">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8E1C95">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8E1C95">
            <w:pPr>
              <w:rPr>
                <w:snapToGrid w:val="0"/>
                <w:vanish/>
              </w:rPr>
            </w:pPr>
            <w:r w:rsidRPr="00791DF4">
              <w:rPr>
                <w:snapToGrid w:val="0"/>
                <w:vanish/>
              </w:rPr>
              <w:t>Jbaden1</w:t>
            </w:r>
          </w:p>
        </w:tc>
      </w:tr>
      <w:tr w:rsidR="0038117F" w:rsidRPr="00791DF4" w14:paraId="5077DABF"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8E1C95">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8E1C95">
            <w:pPr>
              <w:rPr>
                <w:snapToGrid w:val="0"/>
                <w:vanish/>
              </w:rPr>
            </w:pPr>
            <w:r w:rsidRPr="00791DF4">
              <w:rPr>
                <w:snapToGrid w:val="0"/>
                <w:vanish/>
              </w:rPr>
              <w:t>Jbaden1</w:t>
            </w:r>
          </w:p>
        </w:tc>
      </w:tr>
      <w:tr w:rsidR="0038117F" w:rsidRPr="00791DF4" w14:paraId="5C51417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8E1C95">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8E1C95">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8E1C95">
            <w:pPr>
              <w:rPr>
                <w:snapToGrid w:val="0"/>
                <w:vanish/>
              </w:rPr>
            </w:pPr>
            <w:r w:rsidRPr="00791DF4">
              <w:rPr>
                <w:snapToGrid w:val="0"/>
                <w:vanish/>
              </w:rPr>
              <w:t>Jbaden1</w:t>
            </w:r>
          </w:p>
        </w:tc>
      </w:tr>
      <w:tr w:rsidR="0038117F" w:rsidRPr="00791DF4" w14:paraId="7721CC55"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8E1C95">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8E1C95">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8E1C95">
            <w:pPr>
              <w:rPr>
                <w:snapToGrid w:val="0"/>
                <w:vanish/>
              </w:rPr>
            </w:pPr>
            <w:r w:rsidRPr="00791DF4">
              <w:rPr>
                <w:snapToGrid w:val="0"/>
                <w:vanish/>
              </w:rPr>
              <w:t>Jbaden1</w:t>
            </w:r>
          </w:p>
        </w:tc>
      </w:tr>
      <w:tr w:rsidR="0038117F" w:rsidRPr="00791DF4" w14:paraId="63626A8E"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8E1C95">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8E1C95">
            <w:pPr>
              <w:rPr>
                <w:snapToGrid w:val="0"/>
                <w:vanish/>
              </w:rPr>
            </w:pPr>
            <w:r w:rsidRPr="00791DF4">
              <w:rPr>
                <w:snapToGrid w:val="0"/>
                <w:vanish/>
              </w:rPr>
              <w:t>Jbaden1</w:t>
            </w:r>
          </w:p>
        </w:tc>
      </w:tr>
      <w:tr w:rsidR="0038117F" w:rsidRPr="00791DF4" w14:paraId="7371551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8E1C95">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8E1C95">
            <w:pPr>
              <w:rPr>
                <w:snapToGrid w:val="0"/>
                <w:vanish/>
              </w:rPr>
            </w:pPr>
            <w:r w:rsidRPr="00791DF4">
              <w:rPr>
                <w:snapToGrid w:val="0"/>
                <w:vanish/>
              </w:rPr>
              <w:t>Jbaden1</w:t>
            </w:r>
          </w:p>
        </w:tc>
      </w:tr>
      <w:tr w:rsidR="0038117F" w:rsidRPr="00791DF4" w14:paraId="1DABC820"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8E1C95">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8E1C95">
            <w:pPr>
              <w:rPr>
                <w:snapToGrid w:val="0"/>
                <w:vanish/>
              </w:rPr>
            </w:pPr>
            <w:r w:rsidRPr="00791DF4">
              <w:rPr>
                <w:snapToGrid w:val="0"/>
                <w:vanish/>
              </w:rPr>
              <w:t>Jbaden1</w:t>
            </w:r>
          </w:p>
        </w:tc>
      </w:tr>
      <w:tr w:rsidR="0038117F" w:rsidRPr="00791DF4" w14:paraId="249422BD"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8E1C9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8E1C95">
            <w:pPr>
              <w:rPr>
                <w:snapToGrid w:val="0"/>
                <w:vanish/>
              </w:rPr>
            </w:pPr>
            <w:r w:rsidRPr="00791DF4">
              <w:rPr>
                <w:snapToGrid w:val="0"/>
                <w:vanish/>
              </w:rPr>
              <w:t>Jbaden1</w:t>
            </w:r>
          </w:p>
        </w:tc>
      </w:tr>
      <w:tr w:rsidR="0038117F" w:rsidRPr="00791DF4" w14:paraId="4704B53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8E1C9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8E1C95">
            <w:pPr>
              <w:rPr>
                <w:snapToGrid w:val="0"/>
                <w:vanish/>
              </w:rPr>
            </w:pPr>
            <w:r w:rsidRPr="00791DF4">
              <w:rPr>
                <w:snapToGrid w:val="0"/>
                <w:vanish/>
              </w:rPr>
              <w:t>Jbaden1</w:t>
            </w:r>
          </w:p>
        </w:tc>
      </w:tr>
      <w:tr w:rsidR="0038117F" w:rsidRPr="00791DF4" w14:paraId="338D8BA2"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8E1C95">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120"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8E1C95">
            <w:pPr>
              <w:rPr>
                <w:snapToGrid w:val="0"/>
                <w:vanish/>
              </w:rPr>
            </w:pPr>
            <w:r w:rsidRPr="00791DF4">
              <w:rPr>
                <w:snapToGrid w:val="0"/>
                <w:vanish/>
              </w:rPr>
              <w:t>Jbaden1</w:t>
            </w:r>
          </w:p>
        </w:tc>
      </w:tr>
      <w:tr w:rsidR="0038117F" w:rsidRPr="00791DF4" w14:paraId="3EF98E57"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8E1C95">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8E1C95">
            <w:pPr>
              <w:rPr>
                <w:snapToGrid w:val="0"/>
                <w:vanish/>
              </w:rPr>
            </w:pPr>
            <w:r w:rsidRPr="00791DF4">
              <w:rPr>
                <w:snapToGrid w:val="0"/>
                <w:vanish/>
              </w:rPr>
              <w:t>Jbaden1</w:t>
            </w:r>
          </w:p>
        </w:tc>
      </w:tr>
      <w:tr w:rsidR="0038117F" w:rsidRPr="00791DF4" w14:paraId="5859AE0B"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8E1C95">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8E1C95">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8E1C95">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8E1C95">
            <w:pPr>
              <w:rPr>
                <w:snapToGrid w:val="0"/>
                <w:vanish/>
              </w:rPr>
            </w:pPr>
            <w:r w:rsidRPr="00791DF4">
              <w:rPr>
                <w:snapToGrid w:val="0"/>
                <w:vanish/>
              </w:rPr>
              <w:t>Jbaden1</w:t>
            </w:r>
          </w:p>
        </w:tc>
      </w:tr>
      <w:tr w:rsidR="0038117F" w:rsidRPr="00791DF4" w14:paraId="40039DFD"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8E1C95">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8E1C95">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8E1C95">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8E1C95">
            <w:pPr>
              <w:rPr>
                <w:snapToGrid w:val="0"/>
                <w:vanish/>
              </w:rPr>
            </w:pPr>
            <w:r w:rsidRPr="00791DF4">
              <w:rPr>
                <w:snapToGrid w:val="0"/>
                <w:vanish/>
              </w:rPr>
              <w:t>Jbaden1</w:t>
            </w:r>
          </w:p>
        </w:tc>
      </w:tr>
      <w:tr w:rsidR="0038117F" w:rsidRPr="00791DF4" w14:paraId="55AA0B2E"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8E1C95">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8E1C95">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8E1C95">
            <w:pPr>
              <w:rPr>
                <w:snapToGrid w:val="0"/>
                <w:vanish/>
              </w:rPr>
            </w:pPr>
            <w:r w:rsidRPr="00791DF4">
              <w:rPr>
                <w:snapToGrid w:val="0"/>
                <w:vanish/>
              </w:rPr>
              <w:t>Jbaden1</w:t>
            </w:r>
          </w:p>
        </w:tc>
      </w:tr>
      <w:tr w:rsidR="0038117F" w:rsidRPr="00791DF4" w14:paraId="07A8202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8E1C95">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8E1C95">
            <w:pPr>
              <w:rPr>
                <w:snapToGrid w:val="0"/>
                <w:vanish/>
              </w:rPr>
            </w:pPr>
            <w:r w:rsidRPr="00791DF4">
              <w:rPr>
                <w:snapToGrid w:val="0"/>
                <w:vanish/>
              </w:rPr>
              <w:t>Jbaden1</w:t>
            </w:r>
          </w:p>
        </w:tc>
      </w:tr>
      <w:tr w:rsidR="0038117F" w:rsidRPr="00791DF4" w14:paraId="1032751C"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8E1C95">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8E1C95">
            <w:pPr>
              <w:rPr>
                <w:snapToGrid w:val="0"/>
                <w:vanish/>
              </w:rPr>
            </w:pPr>
            <w:r w:rsidRPr="00791DF4">
              <w:rPr>
                <w:snapToGrid w:val="0"/>
                <w:vanish/>
              </w:rPr>
              <w:t>Jbaden1</w:t>
            </w:r>
          </w:p>
        </w:tc>
      </w:tr>
      <w:tr w:rsidR="0038117F" w:rsidRPr="00791DF4" w14:paraId="19F1D6F0"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8E1C95">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8E1C95">
            <w:pPr>
              <w:rPr>
                <w:snapToGrid w:val="0"/>
                <w:vanish/>
              </w:rPr>
            </w:pPr>
            <w:r>
              <w:rPr>
                <w:snapToGrid w:val="0"/>
                <w:vanish/>
              </w:rPr>
              <w:t>Jbaden1</w:t>
            </w:r>
          </w:p>
        </w:tc>
      </w:tr>
      <w:tr w:rsidR="0038117F" w:rsidRPr="00791DF4" w14:paraId="597705CB"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8E1C95">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8E1C95">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8E1C95">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8E1C95">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8E1C95">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8E1C95">
            <w:pPr>
              <w:rPr>
                <w:snapToGrid w:val="0"/>
                <w:vanish/>
              </w:rPr>
            </w:pPr>
            <w:r>
              <w:rPr>
                <w:snapToGrid w:val="0"/>
                <w:vanish/>
              </w:rPr>
              <w:t>Jbaden1</w:t>
            </w:r>
          </w:p>
        </w:tc>
      </w:tr>
      <w:tr w:rsidR="0038117F" w:rsidRPr="00791DF4" w14:paraId="4557108A"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8E1C9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8E1C95">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8E1C95">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8E1C95">
            <w:pPr>
              <w:rPr>
                <w:snapToGrid w:val="0"/>
                <w:vanish/>
              </w:rPr>
            </w:pPr>
            <w:r>
              <w:rPr>
                <w:snapToGrid w:val="0"/>
                <w:vanish/>
              </w:rPr>
              <w:t>Jbaden1</w:t>
            </w:r>
          </w:p>
        </w:tc>
      </w:tr>
      <w:tr w:rsidR="0038117F" w:rsidRPr="00791DF4" w14:paraId="441E11A4"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8E1C95">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8E1C9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8E1C95">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8E1C95">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8E1C95">
            <w:pPr>
              <w:rPr>
                <w:snapToGrid w:val="0"/>
                <w:vanish/>
              </w:rPr>
            </w:pPr>
            <w:r>
              <w:rPr>
                <w:snapToGrid w:val="0"/>
                <w:vanish/>
              </w:rPr>
              <w:t>Jbaden1</w:t>
            </w:r>
          </w:p>
        </w:tc>
      </w:tr>
      <w:tr w:rsidR="0038117F" w:rsidRPr="00791DF4" w14:paraId="668949FF"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8E1C9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8E1C9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8E1C95">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77777777" w:rsidR="0038117F" w:rsidRPr="007325EC" w:rsidRDefault="0038117F" w:rsidP="008E1C95">
            <w:pPr>
              <w:pStyle w:val="Header"/>
              <w:numPr>
                <w:ilvl w:val="0"/>
                <w:numId w:val="7"/>
              </w:numPr>
              <w:ind w:left="429"/>
              <w:textAlignment w:val="auto"/>
              <w:rPr>
                <w:snapToGrid w:val="0"/>
                <w:vanish/>
              </w:rPr>
            </w:pPr>
            <w:r w:rsidRPr="007325EC">
              <w:rPr>
                <w:snapToGrid w:val="0"/>
                <w:vanish/>
              </w:rPr>
              <w:t xml:space="preserve">CR28: Alignment to </w:t>
            </w:r>
            <w:hyperlink r:id="rId121"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8E1C95">
            <w:pPr>
              <w:rPr>
                <w:snapToGrid w:val="0"/>
                <w:vanish/>
              </w:rPr>
            </w:pPr>
            <w:r w:rsidRPr="007325EC">
              <w:rPr>
                <w:snapToGrid w:val="0"/>
                <w:vanish/>
              </w:rPr>
              <w:t>Jbaden1</w:t>
            </w:r>
          </w:p>
        </w:tc>
      </w:tr>
      <w:tr w:rsidR="0038117F" w:rsidRPr="00791DF4" w14:paraId="4249522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8E1C9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8E1C9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8E1C95">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8E1C95">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8E1C95">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8E1C95">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02" w:name="_Toc12531101"/>
      <w:bookmarkStart w:id="303" w:name="_Ref534973481"/>
      <w:bookmarkStart w:id="304" w:name="_Ref534973472"/>
      <w:r>
        <w:lastRenderedPageBreak/>
        <w:t>Appendix</w:t>
      </w:r>
      <w:bookmarkEnd w:id="302"/>
      <w:bookmarkEnd w:id="303"/>
      <w:bookmarkEnd w:id="304"/>
    </w:p>
    <w:p w14:paraId="5F17EF8F" w14:textId="77777777" w:rsidR="007B6779" w:rsidRDefault="007B6779" w:rsidP="007B6779">
      <w:pPr>
        <w:pStyle w:val="Heading2"/>
      </w:pPr>
      <w:bookmarkStart w:id="305" w:name="_Definitions"/>
      <w:bookmarkStart w:id="306" w:name="_Toc12531102"/>
      <w:bookmarkStart w:id="307" w:name="_Toc529191288"/>
      <w:bookmarkEnd w:id="305"/>
      <w:r>
        <w:t>Definitions</w:t>
      </w:r>
      <w:bookmarkEnd w:id="306"/>
      <w:bookmarkEnd w:id="307"/>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38E3AB53" w14:textId="77777777" w:rsidR="00CF6E20" w:rsidRDefault="00CF6E20"/>
        </w:tc>
        <w:tc>
          <w:tcPr>
            <w:tcW w:w="8222" w:type="dxa"/>
          </w:tcPr>
          <w:p w14:paraId="113055E3" w14:textId="77777777" w:rsidR="00CF6E20" w:rsidRDefault="00CF6E20"/>
        </w:tc>
      </w:tr>
      <w:tr w:rsidR="007B6779" w:rsidRPr="007C20FA" w14:paraId="065BAAED" w14:textId="77777777" w:rsidTr="00A654A1">
        <w:trPr>
          <w:jc w:val="center"/>
        </w:trPr>
        <w:tc>
          <w:tcPr>
            <w:tcW w:w="2268" w:type="dxa"/>
          </w:tcPr>
          <w:p w14:paraId="457383E9" w14:textId="77777777" w:rsidR="007B6779" w:rsidRPr="007C20FA" w:rsidRDefault="007B6779" w:rsidP="00A8009D">
            <w:r>
              <w:t>2 Zone Audio Share</w:t>
            </w:r>
          </w:p>
        </w:tc>
        <w:tc>
          <w:tcPr>
            <w:tcW w:w="8222" w:type="dxa"/>
          </w:tcPr>
          <w:p w14:paraId="7B9857E2" w14:textId="77777777" w:rsidR="007B6779" w:rsidRDefault="007B6779" w:rsidP="00A8009D">
            <w:r>
              <w:t>A lockout that can be activated via the front HMI screen. The lockout pushes the zone configuration from 4 zones to 2 zones (The front zone and the rear zone)</w:t>
            </w:r>
          </w:p>
        </w:tc>
      </w:tr>
      <w:tr w:rsidR="007B6779" w:rsidRPr="007C20FA" w14:paraId="77A1B0F8" w14:textId="77777777" w:rsidTr="00A654A1">
        <w:trPr>
          <w:jc w:val="center"/>
        </w:trPr>
        <w:tc>
          <w:tcPr>
            <w:tcW w:w="2268" w:type="dxa"/>
          </w:tcPr>
          <w:p w14:paraId="05B90830" w14:textId="77777777" w:rsidR="007B6779" w:rsidRPr="007C20FA" w:rsidRDefault="007B6779" w:rsidP="00A8009D">
            <w:r>
              <w:t>Cabin Mode</w:t>
            </w:r>
          </w:p>
        </w:tc>
        <w:tc>
          <w:tcPr>
            <w:tcW w:w="8222" w:type="dxa"/>
          </w:tcPr>
          <w:p w14:paraId="267BD4DC" w14:textId="77777777" w:rsidR="007B6779" w:rsidRDefault="007B6779" w:rsidP="00A8009D">
            <w:r>
              <w:t>The audio mode that plays audio through the cabin speakers. This involves a single source playing through the vehicle.</w:t>
            </w:r>
          </w:p>
        </w:tc>
      </w:tr>
      <w:tr w:rsidR="007B6779" w:rsidRPr="007C20FA" w14:paraId="1BB4CCB9" w14:textId="77777777" w:rsidTr="00A654A1">
        <w:trPr>
          <w:jc w:val="center"/>
        </w:trPr>
        <w:tc>
          <w:tcPr>
            <w:tcW w:w="2268" w:type="dxa"/>
          </w:tcPr>
          <w:p w14:paraId="110F0B04" w14:textId="77777777" w:rsidR="007B6779" w:rsidRPr="007C20FA" w:rsidRDefault="007B6779" w:rsidP="00A8009D">
            <w:r>
              <w:t>Duck</w:t>
            </w:r>
          </w:p>
        </w:tc>
        <w:tc>
          <w:tcPr>
            <w:tcW w:w="8222" w:type="dxa"/>
          </w:tcPr>
          <w:p w14:paraId="092641BE" w14:textId="77777777" w:rsidR="007B6779" w:rsidRDefault="007B6779" w:rsidP="00A8009D">
            <w:r>
              <w:t>Audio is reduced to allow another audio source to play at a heightened level</w:t>
            </w:r>
          </w:p>
        </w:tc>
      </w:tr>
      <w:tr w:rsidR="007B6779" w:rsidRPr="007C20FA" w14:paraId="4072A3D2" w14:textId="77777777" w:rsidTr="00A654A1">
        <w:trPr>
          <w:jc w:val="center"/>
        </w:trPr>
        <w:tc>
          <w:tcPr>
            <w:tcW w:w="2268" w:type="dxa"/>
          </w:tcPr>
          <w:p w14:paraId="021E9F9D" w14:textId="77777777" w:rsidR="007B6779" w:rsidRPr="007C20FA" w:rsidRDefault="007B6779" w:rsidP="00A8009D">
            <w:r>
              <w:t>Front Zone</w:t>
            </w:r>
          </w:p>
        </w:tc>
        <w:tc>
          <w:tcPr>
            <w:tcW w:w="8222" w:type="dxa"/>
          </w:tcPr>
          <w:p w14:paraId="6BDE0BAC" w14:textId="77777777" w:rsidR="007B6779" w:rsidRDefault="007B6779" w:rsidP="00A8009D">
            <w:r>
              <w:t>A zone configuration that is exclusive to "2 Zone Audio Share": This zone is allocated to the driver and first row passenger</w:t>
            </w:r>
          </w:p>
        </w:tc>
      </w:tr>
      <w:tr w:rsidR="007B6779" w:rsidRPr="007C20FA" w14:paraId="5E9FF8D2" w14:textId="77777777" w:rsidTr="00A654A1">
        <w:trPr>
          <w:jc w:val="center"/>
        </w:trPr>
        <w:tc>
          <w:tcPr>
            <w:tcW w:w="2268" w:type="dxa"/>
          </w:tcPr>
          <w:p w14:paraId="09039412" w14:textId="77777777" w:rsidR="007B6779" w:rsidRPr="007C20FA" w:rsidRDefault="007B6779" w:rsidP="00A8009D">
            <w:r>
              <w:t>Kick/Push</w:t>
            </w:r>
          </w:p>
        </w:tc>
        <w:tc>
          <w:tcPr>
            <w:tcW w:w="8222" w:type="dxa"/>
          </w:tcPr>
          <w:p w14:paraId="695435C7" w14:textId="77777777" w:rsidR="007B6779" w:rsidRDefault="007B6779" w:rsidP="00A8009D">
            <w:r>
              <w:t>Allocation is removed from a user and an alternative solution is provided</w:t>
            </w:r>
          </w:p>
        </w:tc>
      </w:tr>
      <w:tr w:rsidR="007B6779" w:rsidRPr="007C20FA" w14:paraId="2E164CE6" w14:textId="77777777" w:rsidTr="00A654A1">
        <w:trPr>
          <w:jc w:val="center"/>
        </w:trPr>
        <w:tc>
          <w:tcPr>
            <w:tcW w:w="2268" w:type="dxa"/>
          </w:tcPr>
          <w:p w14:paraId="3A196ED9" w14:textId="77777777" w:rsidR="007B6779" w:rsidRPr="007C20FA" w:rsidRDefault="007B6779" w:rsidP="00A8009D">
            <w:r>
              <w:t>Rear Zone</w:t>
            </w:r>
          </w:p>
        </w:tc>
        <w:tc>
          <w:tcPr>
            <w:tcW w:w="8222" w:type="dxa"/>
          </w:tcPr>
          <w:p w14:paraId="7CBE5D82" w14:textId="77777777" w:rsidR="007B6779" w:rsidRDefault="007B6779" w:rsidP="00A8009D">
            <w:r>
              <w:t>A zone configuration that is exclusive to "2 Zone Audio Share": This zone is allocated to the second and third row passengers</w:t>
            </w:r>
          </w:p>
        </w:tc>
      </w:tr>
      <w:tr w:rsidR="007B6779" w:rsidRPr="007C20FA" w14:paraId="256BE8AA" w14:textId="77777777" w:rsidTr="00A654A1">
        <w:trPr>
          <w:jc w:val="center"/>
        </w:trPr>
        <w:tc>
          <w:tcPr>
            <w:tcW w:w="2268" w:type="dxa"/>
          </w:tcPr>
          <w:p w14:paraId="2890D305" w14:textId="77777777" w:rsidR="007B6779" w:rsidRPr="007C20FA" w:rsidRDefault="007B6779" w:rsidP="00A8009D">
            <w:r>
              <w:t>Zone 1</w:t>
            </w:r>
          </w:p>
        </w:tc>
        <w:tc>
          <w:tcPr>
            <w:tcW w:w="8222" w:type="dxa"/>
          </w:tcPr>
          <w:p w14:paraId="56FC3AE3" w14:textId="77777777" w:rsidR="007B6779" w:rsidRDefault="007B6779" w:rsidP="00A8009D">
            <w:r>
              <w:t>The zone allocated to the driver.</w:t>
            </w:r>
          </w:p>
        </w:tc>
      </w:tr>
      <w:tr w:rsidR="007B6779" w:rsidRPr="007C20FA" w14:paraId="4CE7E871" w14:textId="77777777" w:rsidTr="00A654A1">
        <w:trPr>
          <w:jc w:val="center"/>
        </w:trPr>
        <w:tc>
          <w:tcPr>
            <w:tcW w:w="2268" w:type="dxa"/>
          </w:tcPr>
          <w:p w14:paraId="37C97F33" w14:textId="77777777" w:rsidR="007B6779" w:rsidRPr="007C20FA" w:rsidRDefault="007B6779" w:rsidP="00A8009D">
            <w:r>
              <w:t>Zone 2</w:t>
            </w:r>
          </w:p>
        </w:tc>
        <w:tc>
          <w:tcPr>
            <w:tcW w:w="8222" w:type="dxa"/>
          </w:tcPr>
          <w:p w14:paraId="48219F45" w14:textId="77777777" w:rsidR="007B6779" w:rsidRDefault="007B6779" w:rsidP="00A8009D">
            <w:r>
              <w:t>The zone allocated to the first row passenger.</w:t>
            </w:r>
          </w:p>
        </w:tc>
      </w:tr>
      <w:tr w:rsidR="007B6779" w:rsidRPr="007C20FA" w14:paraId="7CDE501B" w14:textId="77777777" w:rsidTr="00A654A1">
        <w:trPr>
          <w:jc w:val="center"/>
        </w:trPr>
        <w:tc>
          <w:tcPr>
            <w:tcW w:w="2268" w:type="dxa"/>
          </w:tcPr>
          <w:p w14:paraId="77CD10BD" w14:textId="77777777" w:rsidR="007B6779" w:rsidRPr="007C20FA" w:rsidRDefault="007B6779" w:rsidP="00A8009D">
            <w:r>
              <w:t>Zone 3</w:t>
            </w:r>
          </w:p>
        </w:tc>
        <w:tc>
          <w:tcPr>
            <w:tcW w:w="8222" w:type="dxa"/>
          </w:tcPr>
          <w:p w14:paraId="11080CC3" w14:textId="77777777" w:rsidR="007B6779" w:rsidRDefault="007B6779" w:rsidP="00A8009D">
            <w:r>
              <w:t>The zone allocated to the second row left and third row left passengers.</w:t>
            </w:r>
          </w:p>
        </w:tc>
      </w:tr>
      <w:tr w:rsidR="007B6779" w:rsidRPr="007C20FA" w14:paraId="2CCD4216" w14:textId="77777777" w:rsidTr="00A654A1">
        <w:trPr>
          <w:jc w:val="center"/>
        </w:trPr>
        <w:tc>
          <w:tcPr>
            <w:tcW w:w="2268" w:type="dxa"/>
          </w:tcPr>
          <w:p w14:paraId="77B40FA5" w14:textId="77777777" w:rsidR="007B6779" w:rsidRPr="007C20FA" w:rsidRDefault="007B6779" w:rsidP="00A8009D">
            <w:r>
              <w:t>Zone 4</w:t>
            </w:r>
          </w:p>
        </w:tc>
        <w:tc>
          <w:tcPr>
            <w:tcW w:w="8222" w:type="dxa"/>
          </w:tcPr>
          <w:p w14:paraId="51C92640" w14:textId="77777777" w:rsidR="007B6779" w:rsidRDefault="007B6779" w:rsidP="00A8009D">
            <w:r>
              <w:t>The Zone allocated to the second row right and third row right passengers.</w:t>
            </w:r>
          </w:p>
        </w:tc>
      </w:tr>
      <w:tr w:rsidR="007B6779" w:rsidRPr="007C20FA" w14:paraId="275AF729" w14:textId="77777777" w:rsidTr="00A654A1">
        <w:trPr>
          <w:jc w:val="center"/>
        </w:trPr>
        <w:tc>
          <w:tcPr>
            <w:tcW w:w="2268" w:type="dxa"/>
          </w:tcPr>
          <w:p w14:paraId="596D21DA" w14:textId="77777777" w:rsidR="007B6779" w:rsidRPr="007C20FA" w:rsidRDefault="007B6779" w:rsidP="00A8009D">
            <w:r>
              <w:t>Zone Mode</w:t>
            </w:r>
          </w:p>
        </w:tc>
        <w:tc>
          <w:tcPr>
            <w:tcW w:w="8222" w:type="dxa"/>
          </w:tcPr>
          <w:p w14:paraId="4AB89C8F" w14:textId="77777777" w:rsidR="007B6779" w:rsidRDefault="007B6779" w:rsidP="00A8009D">
            <w:r>
              <w:t>The audio mode that plays audio through zone speakers. Different media will play through different zone speakers, allowing for multiple sources to play throughout the vehicle.</w:t>
            </w:r>
          </w:p>
        </w:tc>
      </w:tr>
    </w:tbl>
    <w:p w14:paraId="608A9B07" w14:textId="1F5DC522" w:rsidR="007B6779" w:rsidRDefault="007B6779" w:rsidP="007B6779">
      <w:pPr>
        <w:pStyle w:val="Caption"/>
      </w:pPr>
      <w:bookmarkStart w:id="308" w:name="_Toc12531133"/>
      <w:bookmarkStart w:id="309" w:name="_Toc529191315"/>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308"/>
      <w:bookmarkEnd w:id="309"/>
    </w:p>
    <w:p w14:paraId="135741B8" w14:textId="5363023F" w:rsidR="006B25AF" w:rsidRDefault="007B6779" w:rsidP="000C365A">
      <w:pPr>
        <w:pStyle w:val="Heading2"/>
      </w:pPr>
      <w:bookmarkStart w:id="310" w:name="_Abbreviations"/>
      <w:bookmarkStart w:id="311" w:name="_Toc12531103"/>
      <w:bookmarkStart w:id="312" w:name="_Toc529191289"/>
      <w:bookmarkEnd w:id="310"/>
      <w:r>
        <w:t>Abbreviations</w:t>
      </w:r>
      <w:bookmarkEnd w:id="311"/>
      <w:bookmarkEnd w:id="312"/>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A2B</w:t>
            </w:r>
          </w:p>
        </w:tc>
        <w:tc>
          <w:tcPr>
            <w:tcW w:w="9214" w:type="dxa"/>
          </w:tcPr>
          <w:p w14:paraId="06A93F23" w14:textId="77777777" w:rsidR="007B6779" w:rsidRDefault="007B6779" w:rsidP="00A8009D">
            <w:r>
              <w:t>Automotive Audio Bus</w:t>
            </w:r>
          </w:p>
        </w:tc>
      </w:tr>
      <w:tr w:rsidR="007B6779" w:rsidRPr="007C20FA" w14:paraId="2551E7AC" w14:textId="77777777" w:rsidTr="00A654A1">
        <w:trPr>
          <w:jc w:val="center"/>
        </w:trPr>
        <w:tc>
          <w:tcPr>
            <w:tcW w:w="1276" w:type="dxa"/>
          </w:tcPr>
          <w:p w14:paraId="67C8B83C" w14:textId="77777777" w:rsidR="007B6779" w:rsidRPr="007C20FA" w:rsidRDefault="007B6779" w:rsidP="00A8009D">
            <w:pPr>
              <w:ind w:right="142"/>
              <w:rPr>
                <w:rFonts w:cs="Arial"/>
                <w:snapToGrid w:val="0"/>
              </w:rPr>
            </w:pPr>
            <w:r>
              <w:t>BLE</w:t>
            </w:r>
          </w:p>
        </w:tc>
        <w:tc>
          <w:tcPr>
            <w:tcW w:w="9214" w:type="dxa"/>
          </w:tcPr>
          <w:p w14:paraId="1A50B58F" w14:textId="77777777" w:rsidR="007B6779" w:rsidRDefault="007B6779" w:rsidP="00A8009D">
            <w:r>
              <w:t>Bluetooth Low Energy</w:t>
            </w:r>
          </w:p>
        </w:tc>
      </w:tr>
      <w:tr w:rsidR="007B6779" w:rsidRPr="007C20FA" w14:paraId="2C60BDED" w14:textId="77777777" w:rsidTr="00A654A1">
        <w:trPr>
          <w:jc w:val="center"/>
        </w:trPr>
        <w:tc>
          <w:tcPr>
            <w:tcW w:w="1276" w:type="dxa"/>
          </w:tcPr>
          <w:p w14:paraId="52317837" w14:textId="77777777" w:rsidR="007B6779" w:rsidRPr="007C20FA" w:rsidRDefault="007B6779" w:rsidP="00A8009D">
            <w:pPr>
              <w:ind w:right="142"/>
              <w:rPr>
                <w:rFonts w:cs="Arial"/>
                <w:snapToGrid w:val="0"/>
              </w:rPr>
            </w:pPr>
            <w:r>
              <w:t>BT</w:t>
            </w:r>
          </w:p>
        </w:tc>
        <w:tc>
          <w:tcPr>
            <w:tcW w:w="9214" w:type="dxa"/>
          </w:tcPr>
          <w:p w14:paraId="4EDDC1CD" w14:textId="77777777" w:rsidR="007B6779" w:rsidRDefault="007B6779" w:rsidP="00A8009D">
            <w:r>
              <w:t>Bluetooth</w:t>
            </w:r>
          </w:p>
        </w:tc>
      </w:tr>
      <w:tr w:rsidR="007B6779" w:rsidRPr="007C20FA" w14:paraId="7F183FB3" w14:textId="77777777" w:rsidTr="00A654A1">
        <w:trPr>
          <w:jc w:val="center"/>
        </w:trPr>
        <w:tc>
          <w:tcPr>
            <w:tcW w:w="1276" w:type="dxa"/>
          </w:tcPr>
          <w:p w14:paraId="1662E885" w14:textId="77777777" w:rsidR="007B6779" w:rsidRPr="007C20FA" w:rsidRDefault="007B6779" w:rsidP="00A8009D">
            <w:pPr>
              <w:ind w:right="142"/>
              <w:rPr>
                <w:rFonts w:cs="Arial"/>
                <w:snapToGrid w:val="0"/>
              </w:rPr>
            </w:pPr>
            <w:r>
              <w:t>CA</w:t>
            </w:r>
          </w:p>
        </w:tc>
        <w:tc>
          <w:tcPr>
            <w:tcW w:w="9214" w:type="dxa"/>
          </w:tcPr>
          <w:p w14:paraId="6B7EEB5D" w14:textId="77777777" w:rsidR="007B6779" w:rsidRDefault="007B6779" w:rsidP="00A8009D">
            <w:r>
              <w:t>Captain's Announcement</w:t>
            </w:r>
          </w:p>
        </w:tc>
      </w:tr>
      <w:tr w:rsidR="007B6779" w:rsidRPr="007C20FA" w14:paraId="135CCEF1" w14:textId="77777777" w:rsidTr="00A654A1">
        <w:trPr>
          <w:jc w:val="center"/>
        </w:trPr>
        <w:tc>
          <w:tcPr>
            <w:tcW w:w="1276" w:type="dxa"/>
          </w:tcPr>
          <w:p w14:paraId="6050AC0A" w14:textId="77777777" w:rsidR="007B6779" w:rsidRPr="007C20FA" w:rsidRDefault="007B6779" w:rsidP="00A8009D">
            <w:pPr>
              <w:ind w:right="142"/>
              <w:rPr>
                <w:rFonts w:cs="Arial"/>
                <w:snapToGrid w:val="0"/>
              </w:rPr>
            </w:pPr>
            <w:r>
              <w:t>DAB</w:t>
            </w:r>
          </w:p>
        </w:tc>
        <w:tc>
          <w:tcPr>
            <w:tcW w:w="9214" w:type="dxa"/>
          </w:tcPr>
          <w:p w14:paraId="11E4D8C6" w14:textId="77777777" w:rsidR="007B6779" w:rsidRDefault="007B6779" w:rsidP="00A8009D">
            <w:r>
              <w:t>Digital Audio Broadcasting</w:t>
            </w:r>
          </w:p>
        </w:tc>
      </w:tr>
      <w:tr w:rsidR="007B6779" w:rsidRPr="007C20FA" w14:paraId="354F49B8" w14:textId="77777777" w:rsidTr="00A654A1">
        <w:trPr>
          <w:jc w:val="center"/>
        </w:trPr>
        <w:tc>
          <w:tcPr>
            <w:tcW w:w="1276" w:type="dxa"/>
          </w:tcPr>
          <w:p w14:paraId="6A7BB111" w14:textId="77777777" w:rsidR="007B6779" w:rsidRPr="007C20FA" w:rsidRDefault="007B6779" w:rsidP="00A8009D">
            <w:pPr>
              <w:ind w:right="142"/>
              <w:rPr>
                <w:rFonts w:cs="Arial"/>
                <w:snapToGrid w:val="0"/>
              </w:rPr>
            </w:pPr>
            <w:r>
              <w:t>DND</w:t>
            </w:r>
          </w:p>
        </w:tc>
        <w:tc>
          <w:tcPr>
            <w:tcW w:w="9214" w:type="dxa"/>
          </w:tcPr>
          <w:p w14:paraId="2644B7E3" w14:textId="77777777" w:rsidR="007B6779" w:rsidRDefault="007B6779" w:rsidP="00A8009D">
            <w:r>
              <w:t>Do Not Disturb</w:t>
            </w:r>
          </w:p>
        </w:tc>
      </w:tr>
      <w:tr w:rsidR="007B6779" w:rsidRPr="007C20FA" w14:paraId="73C7BFF2" w14:textId="77777777" w:rsidTr="00A654A1">
        <w:trPr>
          <w:jc w:val="center"/>
        </w:trPr>
        <w:tc>
          <w:tcPr>
            <w:tcW w:w="1276" w:type="dxa"/>
          </w:tcPr>
          <w:p w14:paraId="3DCBF1E8" w14:textId="77777777" w:rsidR="007B6779" w:rsidRPr="007C20FA" w:rsidRDefault="007B6779" w:rsidP="00A8009D">
            <w:pPr>
              <w:ind w:right="142"/>
              <w:rPr>
                <w:rFonts w:cs="Arial"/>
                <w:snapToGrid w:val="0"/>
              </w:rPr>
            </w:pPr>
            <w:r>
              <w:t>DSP</w:t>
            </w:r>
          </w:p>
        </w:tc>
        <w:tc>
          <w:tcPr>
            <w:tcW w:w="9214" w:type="dxa"/>
          </w:tcPr>
          <w:p w14:paraId="540C37DB" w14:textId="77777777" w:rsidR="007B6779" w:rsidRDefault="007B6779" w:rsidP="00A8009D">
            <w:r>
              <w:t>Digital Signal Processing</w:t>
            </w:r>
          </w:p>
        </w:tc>
      </w:tr>
      <w:tr w:rsidR="007B6779" w:rsidRPr="007C20FA" w14:paraId="65CEE09B" w14:textId="77777777" w:rsidTr="00A654A1">
        <w:trPr>
          <w:jc w:val="center"/>
        </w:trPr>
        <w:tc>
          <w:tcPr>
            <w:tcW w:w="1276" w:type="dxa"/>
          </w:tcPr>
          <w:p w14:paraId="511B9CA0" w14:textId="77777777" w:rsidR="007B6779" w:rsidRPr="007C20FA" w:rsidRDefault="007B6779" w:rsidP="00A8009D">
            <w:pPr>
              <w:ind w:right="142"/>
              <w:rPr>
                <w:rFonts w:cs="Arial"/>
                <w:snapToGrid w:val="0"/>
              </w:rPr>
            </w:pPr>
            <w:r>
              <w:t>HMI</w:t>
            </w:r>
          </w:p>
        </w:tc>
        <w:tc>
          <w:tcPr>
            <w:tcW w:w="9214" w:type="dxa"/>
          </w:tcPr>
          <w:p w14:paraId="2B548DC1" w14:textId="77777777" w:rsidR="007B6779" w:rsidRDefault="007B6779" w:rsidP="00A8009D">
            <w:r>
              <w:t>Human-Machine Interface</w:t>
            </w:r>
          </w:p>
        </w:tc>
      </w:tr>
      <w:tr w:rsidR="007B6779" w:rsidRPr="007C20FA" w14:paraId="65C7F43E" w14:textId="77777777" w:rsidTr="00A654A1">
        <w:trPr>
          <w:jc w:val="center"/>
        </w:trPr>
        <w:tc>
          <w:tcPr>
            <w:tcW w:w="1276" w:type="dxa"/>
          </w:tcPr>
          <w:p w14:paraId="4C8B7CB0" w14:textId="77777777" w:rsidR="007B6779" w:rsidRPr="007C20FA" w:rsidRDefault="007B6779" w:rsidP="00A8009D">
            <w:pPr>
              <w:ind w:right="142"/>
              <w:rPr>
                <w:rFonts w:cs="Arial"/>
                <w:snapToGrid w:val="0"/>
              </w:rPr>
            </w:pPr>
            <w:r>
              <w:t>ICC</w:t>
            </w:r>
          </w:p>
        </w:tc>
        <w:tc>
          <w:tcPr>
            <w:tcW w:w="9214" w:type="dxa"/>
          </w:tcPr>
          <w:p w14:paraId="1E3B58BC" w14:textId="77777777" w:rsidR="007B6779" w:rsidRDefault="007B6779" w:rsidP="00A8009D">
            <w:r>
              <w:t>In Car Communication</w:t>
            </w:r>
          </w:p>
        </w:tc>
      </w:tr>
      <w:tr w:rsidR="007B6779" w:rsidRPr="007C20FA" w14:paraId="79202F84" w14:textId="77777777" w:rsidTr="00A654A1">
        <w:trPr>
          <w:jc w:val="center"/>
        </w:trPr>
        <w:tc>
          <w:tcPr>
            <w:tcW w:w="1276" w:type="dxa"/>
          </w:tcPr>
          <w:p w14:paraId="42F1E775" w14:textId="77777777" w:rsidR="007B6779" w:rsidRPr="007C20FA" w:rsidRDefault="007B6779" w:rsidP="00A8009D">
            <w:pPr>
              <w:ind w:right="142"/>
              <w:rPr>
                <w:rFonts w:cs="Arial"/>
                <w:snapToGrid w:val="0"/>
              </w:rPr>
            </w:pPr>
            <w:r>
              <w:t>LVDS</w:t>
            </w:r>
          </w:p>
        </w:tc>
        <w:tc>
          <w:tcPr>
            <w:tcW w:w="9214" w:type="dxa"/>
          </w:tcPr>
          <w:p w14:paraId="554953C9" w14:textId="77777777" w:rsidR="007B6779" w:rsidRDefault="007B6779" w:rsidP="00A8009D">
            <w:r>
              <w:t>Low Voltage Differential Signaling</w:t>
            </w:r>
          </w:p>
        </w:tc>
      </w:tr>
      <w:tr w:rsidR="007B6779" w:rsidRPr="007C20FA" w14:paraId="10561526" w14:textId="77777777" w:rsidTr="00A654A1">
        <w:trPr>
          <w:jc w:val="center"/>
        </w:trPr>
        <w:tc>
          <w:tcPr>
            <w:tcW w:w="1276" w:type="dxa"/>
          </w:tcPr>
          <w:p w14:paraId="62CBD190" w14:textId="77777777" w:rsidR="007B6779" w:rsidRPr="007C20FA" w:rsidRDefault="007B6779" w:rsidP="00A8009D">
            <w:pPr>
              <w:ind w:right="142"/>
              <w:rPr>
                <w:rFonts w:cs="Arial"/>
                <w:snapToGrid w:val="0"/>
              </w:rPr>
            </w:pPr>
            <w:r>
              <w:t>MSS</w:t>
            </w:r>
          </w:p>
        </w:tc>
        <w:tc>
          <w:tcPr>
            <w:tcW w:w="9214" w:type="dxa"/>
          </w:tcPr>
          <w:p w14:paraId="40336FD5" w14:textId="77777777" w:rsidR="007B6779" w:rsidRDefault="007B6779" w:rsidP="00A8009D">
            <w:r>
              <w:t>My Seat Space</w:t>
            </w:r>
          </w:p>
        </w:tc>
      </w:tr>
      <w:tr w:rsidR="007B6779" w:rsidRPr="007C20FA" w14:paraId="79B69C61" w14:textId="77777777" w:rsidTr="00A654A1">
        <w:trPr>
          <w:jc w:val="center"/>
        </w:trPr>
        <w:tc>
          <w:tcPr>
            <w:tcW w:w="1276" w:type="dxa"/>
          </w:tcPr>
          <w:p w14:paraId="51761351" w14:textId="77777777" w:rsidR="007B6779" w:rsidRPr="007C20FA" w:rsidRDefault="007B6779" w:rsidP="00A8009D">
            <w:pPr>
              <w:ind w:right="142"/>
              <w:rPr>
                <w:rFonts w:cs="Arial"/>
                <w:snapToGrid w:val="0"/>
              </w:rPr>
            </w:pPr>
            <w:r>
              <w:t>NMK</w:t>
            </w:r>
          </w:p>
        </w:tc>
        <w:tc>
          <w:tcPr>
            <w:tcW w:w="9214" w:type="dxa"/>
          </w:tcPr>
          <w:p w14:paraId="39CFF353" w14:textId="77777777" w:rsidR="007B6779" w:rsidRDefault="007B6779" w:rsidP="00A8009D">
            <w:r>
              <w:t>Not MyKey</w:t>
            </w:r>
          </w:p>
        </w:tc>
      </w:tr>
      <w:tr w:rsidR="007B6779" w:rsidRPr="007C20FA" w14:paraId="36B3DF33" w14:textId="77777777" w:rsidTr="00A654A1">
        <w:trPr>
          <w:jc w:val="center"/>
        </w:trPr>
        <w:tc>
          <w:tcPr>
            <w:tcW w:w="1276" w:type="dxa"/>
          </w:tcPr>
          <w:p w14:paraId="6D9A1E49" w14:textId="77777777" w:rsidR="007B6779" w:rsidRPr="007C20FA" w:rsidRDefault="007B6779" w:rsidP="00A8009D">
            <w:pPr>
              <w:ind w:right="142"/>
              <w:rPr>
                <w:rFonts w:cs="Arial"/>
                <w:snapToGrid w:val="0"/>
              </w:rPr>
            </w:pPr>
            <w:r>
              <w:t>PAC</w:t>
            </w:r>
          </w:p>
        </w:tc>
        <w:tc>
          <w:tcPr>
            <w:tcW w:w="9214" w:type="dxa"/>
          </w:tcPr>
          <w:p w14:paraId="4C88C9D5" w14:textId="77777777" w:rsidR="007B6779" w:rsidRDefault="007B6779" w:rsidP="00A8009D">
            <w:r>
              <w:t>Phoenix Audio Controller Module: ACM(AHU) Module</w:t>
            </w:r>
          </w:p>
        </w:tc>
      </w:tr>
      <w:tr w:rsidR="007B6779" w:rsidRPr="007C20FA" w14:paraId="454BA778" w14:textId="77777777" w:rsidTr="00A654A1">
        <w:trPr>
          <w:jc w:val="center"/>
        </w:trPr>
        <w:tc>
          <w:tcPr>
            <w:tcW w:w="1276" w:type="dxa"/>
          </w:tcPr>
          <w:p w14:paraId="2D8673CE" w14:textId="77777777" w:rsidR="007B6779" w:rsidRPr="007C20FA" w:rsidRDefault="007B6779" w:rsidP="00A8009D">
            <w:pPr>
              <w:ind w:right="142"/>
              <w:rPr>
                <w:rFonts w:cs="Arial"/>
                <w:snapToGrid w:val="0"/>
              </w:rPr>
            </w:pPr>
            <w:r>
              <w:t>PDC</w:t>
            </w:r>
          </w:p>
        </w:tc>
        <w:tc>
          <w:tcPr>
            <w:tcW w:w="9214" w:type="dxa"/>
          </w:tcPr>
          <w:p w14:paraId="1A157C3B" w14:textId="77777777" w:rsidR="007B6779" w:rsidRDefault="007B6779" w:rsidP="00A8009D">
            <w:r>
              <w:t>Phoenix Domain Controller Module: APIM_CDC</w:t>
            </w:r>
          </w:p>
        </w:tc>
      </w:tr>
      <w:tr w:rsidR="007B6779" w:rsidRPr="007C20FA" w14:paraId="657972F6" w14:textId="77777777" w:rsidTr="00A654A1">
        <w:trPr>
          <w:jc w:val="center"/>
        </w:trPr>
        <w:tc>
          <w:tcPr>
            <w:tcW w:w="1276" w:type="dxa"/>
          </w:tcPr>
          <w:p w14:paraId="02647DBD" w14:textId="77777777" w:rsidR="007B6779" w:rsidRPr="007C20FA" w:rsidRDefault="007B6779" w:rsidP="00A8009D">
            <w:pPr>
              <w:ind w:right="142"/>
              <w:rPr>
                <w:rFonts w:cs="Arial"/>
                <w:snapToGrid w:val="0"/>
              </w:rPr>
            </w:pPr>
            <w:r>
              <w:t>RACM</w:t>
            </w:r>
          </w:p>
        </w:tc>
        <w:tc>
          <w:tcPr>
            <w:tcW w:w="9214" w:type="dxa"/>
          </w:tcPr>
          <w:p w14:paraId="643878A6" w14:textId="77777777" w:rsidR="007B6779" w:rsidRDefault="007B6779" w:rsidP="00A8009D">
            <w:r>
              <w:t>Rear Audio Control Module</w:t>
            </w:r>
          </w:p>
        </w:tc>
      </w:tr>
      <w:tr w:rsidR="007B6779" w:rsidRPr="007C20FA" w14:paraId="6D39F3B7" w14:textId="77777777" w:rsidTr="00A654A1">
        <w:trPr>
          <w:jc w:val="center"/>
        </w:trPr>
        <w:tc>
          <w:tcPr>
            <w:tcW w:w="1276" w:type="dxa"/>
          </w:tcPr>
          <w:p w14:paraId="7F3C4578" w14:textId="77777777" w:rsidR="007B6779" w:rsidRPr="007C20FA" w:rsidRDefault="007B6779" w:rsidP="00A8009D">
            <w:pPr>
              <w:ind w:right="142"/>
              <w:rPr>
                <w:rFonts w:cs="Arial"/>
                <w:snapToGrid w:val="0"/>
              </w:rPr>
            </w:pPr>
            <w:r>
              <w:t>SDARS</w:t>
            </w:r>
          </w:p>
        </w:tc>
        <w:tc>
          <w:tcPr>
            <w:tcW w:w="9214" w:type="dxa"/>
          </w:tcPr>
          <w:p w14:paraId="46420155" w14:textId="77777777" w:rsidR="007B6779" w:rsidRDefault="007B6779" w:rsidP="00A8009D">
            <w:r>
              <w:t>Satellite Digital Audio Receiver System</w:t>
            </w:r>
          </w:p>
        </w:tc>
      </w:tr>
      <w:tr w:rsidR="007B6779" w:rsidRPr="007C20FA" w14:paraId="3F647DF0" w14:textId="77777777" w:rsidTr="00A654A1">
        <w:trPr>
          <w:jc w:val="center"/>
        </w:trPr>
        <w:tc>
          <w:tcPr>
            <w:tcW w:w="1276" w:type="dxa"/>
          </w:tcPr>
          <w:p w14:paraId="6347AB84" w14:textId="77777777" w:rsidR="007B6779" w:rsidRPr="007C20FA" w:rsidRDefault="007B6779" w:rsidP="00A8009D">
            <w:pPr>
              <w:ind w:right="142"/>
              <w:rPr>
                <w:rFonts w:cs="Arial"/>
                <w:snapToGrid w:val="0"/>
              </w:rPr>
            </w:pPr>
            <w:r>
              <w:t>TA</w:t>
            </w:r>
          </w:p>
        </w:tc>
        <w:tc>
          <w:tcPr>
            <w:tcW w:w="9214" w:type="dxa"/>
          </w:tcPr>
          <w:p w14:paraId="4F8BC07E" w14:textId="77777777" w:rsidR="007B6779" w:rsidRDefault="007B6779" w:rsidP="00A8009D">
            <w:r>
              <w:t xml:space="preserve">Traffic Announcement </w:t>
            </w:r>
          </w:p>
        </w:tc>
      </w:tr>
      <w:tr w:rsidR="007B6779" w:rsidRPr="007C20FA" w14:paraId="385B03F4" w14:textId="77777777" w:rsidTr="00A654A1">
        <w:trPr>
          <w:jc w:val="center"/>
        </w:trPr>
        <w:tc>
          <w:tcPr>
            <w:tcW w:w="1276" w:type="dxa"/>
          </w:tcPr>
          <w:p w14:paraId="0D4023B4" w14:textId="77777777" w:rsidR="007B6779" w:rsidRPr="007C20FA" w:rsidRDefault="007B6779" w:rsidP="00A8009D">
            <w:pPr>
              <w:ind w:right="142"/>
              <w:rPr>
                <w:rFonts w:cs="Arial"/>
                <w:snapToGrid w:val="0"/>
              </w:rPr>
            </w:pPr>
            <w:r>
              <w:t>VR</w:t>
            </w:r>
          </w:p>
        </w:tc>
        <w:tc>
          <w:tcPr>
            <w:tcW w:w="9214" w:type="dxa"/>
          </w:tcPr>
          <w:p w14:paraId="70A656C0" w14:textId="77777777" w:rsidR="007B6779" w:rsidRDefault="007B6779" w:rsidP="00A8009D">
            <w:r>
              <w:t>Voice Recognition</w:t>
            </w:r>
          </w:p>
        </w:tc>
      </w:tr>
    </w:tbl>
    <w:p w14:paraId="436BC4DB" w14:textId="66F47F05" w:rsidR="007B6779" w:rsidRDefault="007B6779" w:rsidP="007B6779">
      <w:pPr>
        <w:pStyle w:val="Caption"/>
      </w:pPr>
      <w:bookmarkStart w:id="313" w:name="_Toc529191316"/>
      <w:bookmarkStart w:id="314" w:name="_Toc12531134"/>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313"/>
      <w:bookmarkEnd w:id="314"/>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uesch, Sandro (S.P.)" w:date="2019-01-11T08:45:00Z" w:initials="NS(">
    <w:p w14:paraId="78D17AB1" w14:textId="77777777" w:rsidR="009B0BF0" w:rsidRDefault="009B0BF0" w:rsidP="00B8572F">
      <w:pPr>
        <w:pStyle w:val="CommentText"/>
      </w:pPr>
      <w:r>
        <w:rPr>
          <w:rStyle w:val="CommentReference"/>
        </w:rPr>
        <w:annotationRef/>
      </w:r>
      <w:r>
        <w:t>Please use the following link to see which sections must be manually filled in:</w:t>
      </w:r>
    </w:p>
    <w:p w14:paraId="175CD416" w14:textId="77777777" w:rsidR="009B0BF0" w:rsidRDefault="0051236B" w:rsidP="00B8572F">
      <w:pPr>
        <w:pStyle w:val="CommentText"/>
      </w:pPr>
      <w:hyperlink r:id="rId1" w:anchor="argument=iTYtQDSRx3NrTD&amp;appCode=Navigator" w:history="1">
        <w:r w:rsidR="009B0BF0">
          <w:rPr>
            <w:rStyle w:val="Hyperlink"/>
          </w:rPr>
          <w:t>https://www.vsemweb.ford.com/tc/webclient?argument=iTYtQDSRx3NrTD#argument=iTYtQDSRx3NrTD&amp;appCode=Navigator</w:t>
        </w:r>
      </w:hyperlink>
    </w:p>
  </w:comment>
  <w:comment w:id="6" w:author="Nuesch, Sandro (S.P.)" w:date="2019-01-11T08:46:00Z" w:initials="NS(">
    <w:p w14:paraId="10235C8E" w14:textId="77777777" w:rsidR="009B0BF0" w:rsidRPr="00314A71" w:rsidRDefault="009B0BF0"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9B0BF0" w:rsidRPr="00314A71" w:rsidRDefault="009B0BF0" w:rsidP="00EB673B">
      <w:pPr>
        <w:pStyle w:val="CommentText"/>
        <w:numPr>
          <w:ilvl w:val="0"/>
          <w:numId w:val="10"/>
        </w:numPr>
        <w:jc w:val="both"/>
        <w:rPr>
          <w:rStyle w:val="CommentReference"/>
        </w:rPr>
      </w:pPr>
      <w:r w:rsidRPr="00314A71">
        <w:rPr>
          <w:rStyle w:val="CommentReference"/>
        </w:rPr>
        <w:t>Press ctrl+a</w:t>
      </w:r>
    </w:p>
    <w:p w14:paraId="6D63F674" w14:textId="77777777" w:rsidR="009B0BF0" w:rsidRPr="00314A71" w:rsidRDefault="009B0BF0" w:rsidP="00EB673B">
      <w:pPr>
        <w:pStyle w:val="CommentText"/>
        <w:numPr>
          <w:ilvl w:val="0"/>
          <w:numId w:val="10"/>
        </w:numPr>
        <w:jc w:val="both"/>
        <w:rPr>
          <w:rStyle w:val="CommentReference"/>
        </w:rPr>
      </w:pPr>
      <w:r>
        <w:rPr>
          <w:rStyle w:val="CommentReference"/>
        </w:rPr>
        <w:t>Press F9</w:t>
      </w:r>
    </w:p>
    <w:p w14:paraId="2EF2C045" w14:textId="77777777" w:rsidR="009B0BF0" w:rsidRPr="00314A71" w:rsidRDefault="009B0BF0" w:rsidP="00EB673B">
      <w:pPr>
        <w:pStyle w:val="CommentText"/>
        <w:numPr>
          <w:ilvl w:val="0"/>
          <w:numId w:val="10"/>
        </w:numPr>
        <w:jc w:val="both"/>
        <w:rPr>
          <w:rStyle w:val="CommentReference"/>
        </w:rPr>
      </w:pPr>
      <w:r w:rsidRPr="00314A71">
        <w:rPr>
          <w:rStyle w:val="CommentReference"/>
        </w:rPr>
        <w:t>Click Update Table</w:t>
      </w:r>
    </w:p>
    <w:p w14:paraId="31C6E1EC" w14:textId="77777777" w:rsidR="009B0BF0" w:rsidRPr="00314A71" w:rsidRDefault="009B0BF0"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9B0BF0" w:rsidRDefault="009B0BF0" w:rsidP="00D33008">
      <w:pPr>
        <w:pStyle w:val="CommentText"/>
        <w:rPr>
          <w:rStyle w:val="CommentReference"/>
        </w:rPr>
      </w:pPr>
      <w:r w:rsidRPr="00314A71">
        <w:rPr>
          <w:rStyle w:val="CommentReference"/>
        </w:rPr>
        <w:t>Repeat 1-4 a second time.</w:t>
      </w:r>
    </w:p>
    <w:p w14:paraId="6BC6B40D" w14:textId="68F840E5" w:rsidR="009B0BF0" w:rsidRDefault="009B0BF0" w:rsidP="00D33008">
      <w:pPr>
        <w:pStyle w:val="CommentText"/>
      </w:pPr>
      <w:r>
        <w:rPr>
          <w:rStyle w:val="CommentReference"/>
          <w:b/>
        </w:rPr>
        <w:t>Delete this comment after the table of contents have been updated.</w:t>
      </w:r>
    </w:p>
  </w:comment>
  <w:comment w:id="59" w:author="Functional Safety" w:date="2017-12-04T12:00:00Z" w:initials="FS">
    <w:p w14:paraId="4074049C" w14:textId="77777777" w:rsidR="009B0BF0" w:rsidRDefault="009B0BF0" w:rsidP="00220CBA">
      <w:pPr>
        <w:pStyle w:val="CommentText"/>
      </w:pPr>
      <w:r>
        <w:rPr>
          <w:rStyle w:val="CommentReference"/>
        </w:rPr>
        <w:annotationRef/>
      </w:r>
      <w:r>
        <w:t>Not specified in SysML model.</w:t>
      </w:r>
    </w:p>
  </w:comment>
  <w:comment w:id="61" w:author="Functional Safety" w:date="2017-12-04T12:00:00Z" w:initials="FS">
    <w:p w14:paraId="48BBACFC" w14:textId="77777777" w:rsidR="009B0BF0" w:rsidRDefault="009B0BF0" w:rsidP="00220CBA">
      <w:pPr>
        <w:pStyle w:val="CommentText"/>
      </w:pPr>
      <w:r>
        <w:rPr>
          <w:rStyle w:val="CommentReference"/>
        </w:rPr>
        <w:annotationRef/>
      </w:r>
      <w:r>
        <w:t>Not specified in SysML model.</w:t>
      </w:r>
    </w:p>
  </w:comment>
  <w:comment w:id="66" w:author="Functional Safety" w:date="2018-01-05T10:47:00Z" w:initials="SN">
    <w:p w14:paraId="6CEBF6B3" w14:textId="77777777" w:rsidR="009B0BF0" w:rsidRDefault="009B0BF0" w:rsidP="00220CBA">
      <w:pPr>
        <w:pStyle w:val="CommentText"/>
      </w:pPr>
      <w:r>
        <w:rPr>
          <w:rStyle w:val="CommentReference"/>
        </w:rPr>
        <w:annotationRef/>
      </w:r>
      <w:r>
        <w:t>Not specified in SysML model.</w:t>
      </w:r>
    </w:p>
  </w:comment>
  <w:comment w:id="156" w:author="Functional Safety" w:date="2017-12-04T11:56:00Z" w:initials="FS">
    <w:p w14:paraId="056CBEC1" w14:textId="77777777" w:rsidR="009B0BF0" w:rsidRDefault="009B0BF0" w:rsidP="009A277F">
      <w:pPr>
        <w:pStyle w:val="CommentText"/>
      </w:pPr>
      <w:r>
        <w:rPr>
          <w:rStyle w:val="CommentReference"/>
        </w:rPr>
        <w:annotationRef/>
      </w:r>
      <w:r>
        <w:t>Not specified in SysML model.</w:t>
      </w:r>
    </w:p>
  </w:comment>
  <w:comment w:id="159" w:author="Functional Safety" w:date="2017-12-04T11:56:00Z" w:initials="FS">
    <w:p w14:paraId="5781DB73" w14:textId="77777777" w:rsidR="009B0BF0" w:rsidRDefault="009B0BF0" w:rsidP="009A277F">
      <w:pPr>
        <w:pStyle w:val="CommentText"/>
      </w:pPr>
      <w:r>
        <w:rPr>
          <w:rStyle w:val="CommentReference"/>
        </w:rPr>
        <w:annotationRef/>
      </w:r>
      <w:r>
        <w:t>Not specified in SysML model.</w:t>
      </w:r>
    </w:p>
  </w:comment>
  <w:comment w:id="162" w:author="Functional Safety" w:date="2017-12-04T11:56:00Z" w:initials="FS">
    <w:p w14:paraId="33CE46CB" w14:textId="77777777" w:rsidR="009B0BF0" w:rsidRDefault="009B0BF0" w:rsidP="009A277F">
      <w:pPr>
        <w:pStyle w:val="CommentText"/>
      </w:pPr>
      <w:r>
        <w:rPr>
          <w:rStyle w:val="CommentReference"/>
        </w:rPr>
        <w:annotationRef/>
      </w:r>
      <w:r>
        <w:t>Not specified in SysML model.</w:t>
      </w:r>
    </w:p>
  </w:comment>
  <w:comment w:id="163" w:author="Functional Safety" w:date="2017-12-04T11:56:00Z" w:initials="FS">
    <w:p w14:paraId="7B2FB9D1" w14:textId="77777777" w:rsidR="009B0BF0" w:rsidRDefault="009B0BF0" w:rsidP="007A6479">
      <w:pPr>
        <w:pStyle w:val="CommentText"/>
      </w:pPr>
      <w:r>
        <w:rPr>
          <w:rStyle w:val="CommentReference"/>
        </w:rPr>
        <w:annotationRef/>
      </w:r>
      <w:r>
        <w:t>Not specified in SysML model.</w:t>
      </w:r>
    </w:p>
  </w:comment>
  <w:comment w:id="193" w:author="Nuesch, Sandro (S.P.)" w:date="2019-01-11T10:45:00Z" w:initials="NS(">
    <w:p w14:paraId="1C74462D" w14:textId="74970CF4" w:rsidR="009B0BF0" w:rsidRDefault="009B0BF0">
      <w:pPr>
        <w:pStyle w:val="CommentText"/>
      </w:pPr>
      <w:r>
        <w:rPr>
          <w:rStyle w:val="CommentReference"/>
        </w:rPr>
        <w:annotationRef/>
      </w:r>
      <w:r>
        <w:t>Not specified in SysML model.</w:t>
      </w:r>
    </w:p>
  </w:comment>
  <w:comment w:id="196" w:author="Functional Safety" w:date="2017-12-04T11:57:00Z" w:initials="FS">
    <w:p w14:paraId="5355D910" w14:textId="77777777" w:rsidR="009B0BF0" w:rsidRDefault="009B0BF0" w:rsidP="009A277F">
      <w:pPr>
        <w:pStyle w:val="CommentText"/>
      </w:pPr>
      <w:r>
        <w:rPr>
          <w:rStyle w:val="CommentReference"/>
        </w:rPr>
        <w:annotationRef/>
      </w:r>
      <w:r>
        <w:t>Not specified in SysML model.</w:t>
      </w:r>
    </w:p>
  </w:comment>
  <w:comment w:id="199" w:author="Functional Safety" w:date="2017-12-04T11:57:00Z" w:initials="FS">
    <w:p w14:paraId="13BC2B7A" w14:textId="77777777" w:rsidR="009B0BF0" w:rsidRPr="00D63FB5" w:rsidRDefault="009B0BF0" w:rsidP="009A277F">
      <w:pPr>
        <w:pStyle w:val="CommentText"/>
        <w:rPr>
          <w:color w:val="7F7F7F" w:themeColor="text1" w:themeTint="80"/>
        </w:rPr>
      </w:pPr>
      <w:r>
        <w:rPr>
          <w:rStyle w:val="CommentReference"/>
        </w:rPr>
        <w:annotationRef/>
      </w:r>
      <w:r>
        <w:t>Not specified in SysML model.</w:t>
      </w:r>
    </w:p>
  </w:comment>
  <w:comment w:id="203" w:author="Functional Safety" w:date="2017-12-04T11:57:00Z" w:initials="FS">
    <w:p w14:paraId="18A0FD98" w14:textId="77777777" w:rsidR="009B0BF0" w:rsidRDefault="009B0BF0" w:rsidP="009A277F">
      <w:pPr>
        <w:pStyle w:val="CommentText"/>
      </w:pPr>
      <w:r>
        <w:rPr>
          <w:rStyle w:val="CommentReference"/>
        </w:rPr>
        <w:annotationRef/>
      </w:r>
      <w:r>
        <w:t>Not specified in SysML model.</w:t>
      </w:r>
    </w:p>
  </w:comment>
  <w:comment w:id="228" w:author="Alec Jackson" w:date="2019-01-25T09:53:00Z" w:initials="AJ">
    <w:p w14:paraId="7D6131B5" w14:textId="7C25F170" w:rsidR="009B0BF0" w:rsidRDefault="009B0BF0">
      <w:pPr>
        <w:pStyle w:val="CommentText"/>
      </w:pPr>
      <w:r>
        <w:rPr>
          <w:rStyle w:val="CommentReference"/>
        </w:rPr>
        <w:annotationRef/>
      </w:r>
      <w:r>
        <w:rPr>
          <w:rStyle w:val="CommentReference"/>
        </w:rPr>
        <w:annotationRef/>
      </w:r>
      <w:r>
        <w:t>Not specified in SysML model.</w:t>
      </w:r>
    </w:p>
  </w:comment>
  <w:comment w:id="230" w:author="Alec Jackson" w:date="2019-01-25T10:29:00Z" w:initials="AJ">
    <w:p w14:paraId="1DA01F80" w14:textId="31076995" w:rsidR="009B0BF0" w:rsidRDefault="009B0BF0">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4074049C" w15:done="0"/>
  <w15:commentEx w15:paraId="48BBACFC" w15:done="0"/>
  <w15:commentEx w15:paraId="6CEBF6B3" w15:done="0"/>
  <w15:commentEx w15:paraId="056CBEC1" w15:done="0"/>
  <w15:commentEx w15:paraId="5781DB73" w15:done="0"/>
  <w15:commentEx w15:paraId="33CE46CB" w15:done="0"/>
  <w15:commentEx w15:paraId="7B2FB9D1" w15:done="0"/>
  <w15:commentEx w15:paraId="1C74462D" w15:done="0"/>
  <w15:commentEx w15:paraId="5355D910" w15:done="0"/>
  <w15:commentEx w15:paraId="13BC2B7A" w15:done="0"/>
  <w15:commentEx w15:paraId="18A0FD98" w15:done="0"/>
  <w15:commentEx w15:paraId="7D6131B5" w15:done="0"/>
  <w15:commentEx w15:paraId="1DA01F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4074049C" w16cid:durableId="1FF2F7B1"/>
  <w16cid:commentId w16cid:paraId="48BBACFC" w16cid:durableId="1FF2F7B2"/>
  <w16cid:commentId w16cid:paraId="6CEBF6B3" w16cid:durableId="1FF2F7B6"/>
  <w16cid:commentId w16cid:paraId="056CBEC1" w16cid:durableId="1FF2F7BA"/>
  <w16cid:commentId w16cid:paraId="5781DB73" w16cid:durableId="1FF2F7BB"/>
  <w16cid:commentId w16cid:paraId="33CE46CB" w16cid:durableId="1FF2F7BC"/>
  <w16cid:commentId w16cid:paraId="7B2FB9D1" w16cid:durableId="242283C8"/>
  <w16cid:commentId w16cid:paraId="1C74462D" w16cid:durableId="1FF2F7BE"/>
  <w16cid:commentId w16cid:paraId="5355D910" w16cid:durableId="1FF2F7BF"/>
  <w16cid:commentId w16cid:paraId="13BC2B7A" w16cid:durableId="1FF2F7C0"/>
  <w16cid:commentId w16cid:paraId="18A0FD98" w16cid:durableId="1FF2F7C1"/>
  <w16cid:commentId w16cid:paraId="7D6131B5" w16cid:durableId="1FF55AFC"/>
  <w16cid:commentId w16cid:paraId="1DA01F80" w16cid:durableId="1FF56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98AED" w14:textId="77777777" w:rsidR="00A128D1" w:rsidRDefault="00A128D1">
      <w:r>
        <w:separator/>
      </w:r>
    </w:p>
    <w:p w14:paraId="1443741A" w14:textId="77777777" w:rsidR="00A128D1" w:rsidRDefault="00A128D1"/>
    <w:p w14:paraId="7AC9C04A" w14:textId="77777777" w:rsidR="00A128D1" w:rsidRDefault="00A128D1"/>
  </w:endnote>
  <w:endnote w:type="continuationSeparator" w:id="0">
    <w:p w14:paraId="2128BB54" w14:textId="77777777" w:rsidR="00A128D1" w:rsidRDefault="00A128D1">
      <w:r>
        <w:continuationSeparator/>
      </w:r>
    </w:p>
    <w:p w14:paraId="32A74535" w14:textId="77777777" w:rsidR="00A128D1" w:rsidRDefault="00A128D1"/>
    <w:p w14:paraId="5616C4DD" w14:textId="77777777" w:rsidR="00A128D1" w:rsidRDefault="00A128D1"/>
  </w:endnote>
  <w:endnote w:type="continuationNotice" w:id="1">
    <w:p w14:paraId="72E8D99C" w14:textId="77777777" w:rsidR="00A128D1" w:rsidRDefault="00A128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0829D151" w:rsidR="009B0BF0" w:rsidRDefault="009B0BF0" w:rsidP="002C7DF9">
    <w:pPr>
      <w:rPr>
        <w:rFonts w:cs="Arial"/>
        <w:i/>
        <w:noProof/>
        <w:sz w:val="16"/>
        <w:szCs w:val="16"/>
      </w:rPr>
    </w:pPr>
    <w:r w:rsidRPr="002C7DF9">
      <w:rPr>
        <w:rFonts w:cs="Arial"/>
        <w:i/>
        <w:sz w:val="16"/>
        <w:szCs w:val="16"/>
      </w:rPr>
      <w:t>Docume</w:t>
    </w:r>
    <w:r>
      <w:rPr>
        <w:rFonts w:cs="Arial"/>
        <w:i/>
        <w:sz w:val="16"/>
        <w:szCs w:val="16"/>
      </w:rPr>
      <w:t xml:space="preserve">nt Owner: </w:t>
    </w:r>
  </w:p>
  <w:p w14:paraId="472057EB" w14:textId="77777777" w:rsidR="00CF6E20" w:rsidRDefault="00A128D1">
    <w:r>
      <w:t>Cintron, Austin.</w:t>
    </w:r>
  </w:p>
  <w:p w14:paraId="3ED9AE75" w14:textId="77777777" w:rsidR="009B0BF0" w:rsidRDefault="009B0BF0" w:rsidP="002C7DF9">
    <w:pPr>
      <w:rPr>
        <w:rFonts w:cs="Arial"/>
        <w:i/>
        <w:noProof/>
        <w:sz w:val="16"/>
        <w:szCs w:val="16"/>
      </w:rPr>
    </w:pP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9B0BF0" w:rsidRPr="002C7DF9" w:rsidRDefault="009B0BF0"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2021/08/13</w:t>
    </w:r>
  </w:p>
  <w:p w14:paraId="2B48DB02" w14:textId="445792BD" w:rsidR="009B0BF0" w:rsidRPr="004D7C06" w:rsidRDefault="009B0BF0"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sidR="00E30AB2">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2021/08/13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B047F" w14:textId="77777777" w:rsidR="00A128D1" w:rsidRDefault="00A128D1">
      <w:r>
        <w:separator/>
      </w:r>
    </w:p>
    <w:p w14:paraId="01582FD7" w14:textId="77777777" w:rsidR="00A128D1" w:rsidRDefault="00A128D1"/>
    <w:p w14:paraId="2F300B52" w14:textId="77777777" w:rsidR="00A128D1" w:rsidRDefault="00A128D1"/>
  </w:footnote>
  <w:footnote w:type="continuationSeparator" w:id="0">
    <w:p w14:paraId="6664CDC6" w14:textId="77777777" w:rsidR="00A128D1" w:rsidRDefault="00A128D1">
      <w:r>
        <w:continuationSeparator/>
      </w:r>
    </w:p>
    <w:p w14:paraId="44371B2B" w14:textId="77777777" w:rsidR="00A128D1" w:rsidRDefault="00A128D1"/>
    <w:p w14:paraId="111A0C3A" w14:textId="77777777" w:rsidR="00A128D1" w:rsidRDefault="00A128D1"/>
  </w:footnote>
  <w:footnote w:type="continuationNotice" w:id="1">
    <w:p w14:paraId="3CA3DA4C" w14:textId="77777777" w:rsidR="00A128D1" w:rsidRDefault="00A128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9B0BF0" w:rsidRPr="00FC5500" w:rsidRDefault="009B0BF0"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9B0BF0" w:rsidRPr="00FC5500" w:rsidRDefault="009B0BF0"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9B0BF0" w:rsidRDefault="009B0BF0"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9B0BF0" w:rsidRDefault="009B0BF0" w:rsidP="00CC0D22">
    <w:pPr>
      <w:jc w:val="center"/>
      <w:rPr>
        <w:rFonts w:cs="Arial"/>
        <w:sz w:val="28"/>
      </w:rPr>
    </w:pPr>
    <w:r>
      <w:rPr>
        <w:rFonts w:cs="Arial"/>
        <w:sz w:val="28"/>
      </w:rPr>
      <w:t>My Seat Space</w:t>
    </w:r>
  </w:p>
  <w:p w14:paraId="5D442A99" w14:textId="77777777" w:rsidR="009B0BF0" w:rsidRPr="00F96466" w:rsidRDefault="009B0BF0"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6"/>
  </w:num>
  <w:num w:numId="6">
    <w:abstractNumId w:val="22"/>
  </w:num>
  <w:num w:numId="7">
    <w:abstractNumId w:val="8"/>
  </w:num>
  <w:num w:numId="8">
    <w:abstractNumId w:val="0"/>
  </w:num>
  <w:num w:numId="9">
    <w:abstractNumId w:val="2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4"/>
  </w:num>
  <w:num w:numId="11">
    <w:abstractNumId w:val="4"/>
  </w:num>
  <w:num w:numId="12">
    <w:abstractNumId w:val="19"/>
  </w:num>
  <w:num w:numId="13">
    <w:abstractNumId w:val="7"/>
  </w:num>
  <w:num w:numId="14">
    <w:abstractNumId w:val="25"/>
  </w:num>
  <w:num w:numId="15">
    <w:abstractNumId w:val="2"/>
  </w:num>
  <w:num w:numId="16">
    <w:abstractNumId w:val="9"/>
  </w:num>
  <w:num w:numId="17">
    <w:abstractNumId w:val="23"/>
  </w:num>
  <w:num w:numId="18">
    <w:abstractNumId w:val="15"/>
  </w:num>
  <w:num w:numId="19">
    <w:abstractNumId w:val="5"/>
  </w:num>
  <w:num w:numId="20">
    <w:abstractNumId w:val="3"/>
  </w:num>
  <w:num w:numId="21">
    <w:abstractNumId w:val="18"/>
  </w:num>
  <w:num w:numId="22">
    <w:abstractNumId w:val="27"/>
  </w:num>
  <w:num w:numId="23">
    <w:abstractNumId w:val="14"/>
  </w:num>
  <w:num w:numId="24">
    <w:abstractNumId w:val="12"/>
  </w:num>
  <w:num w:numId="25">
    <w:abstractNumId w:val="10"/>
  </w:num>
  <w:num w:numId="26">
    <w:abstractNumId w:val="1"/>
  </w:num>
  <w:num w:numId="27">
    <w:abstractNumId w:val="20"/>
  </w:num>
  <w:num w:numId="28">
    <w:abstractNumId w:val="16"/>
  </w:num>
  <w:num w:numId="29">
    <w:abstractNumId w:val="21"/>
  </w:num>
  <w:num w:numId="30">
    <w:abstractNumId w:val="2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45C"/>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2BA"/>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3F1"/>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38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B24"/>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6F55"/>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0FE"/>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200"/>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5ABF"/>
    <w:rsid w:val="002C63E5"/>
    <w:rsid w:val="002C6922"/>
    <w:rsid w:val="002C6E32"/>
    <w:rsid w:val="002C7AF9"/>
    <w:rsid w:val="002C7DF9"/>
    <w:rsid w:val="002C7FEB"/>
    <w:rsid w:val="002D02B8"/>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666"/>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4FFF"/>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36B"/>
    <w:rsid w:val="00512D4D"/>
    <w:rsid w:val="00513063"/>
    <w:rsid w:val="00513376"/>
    <w:rsid w:val="005134D4"/>
    <w:rsid w:val="00513854"/>
    <w:rsid w:val="00514292"/>
    <w:rsid w:val="005145CB"/>
    <w:rsid w:val="00514EE8"/>
    <w:rsid w:val="00514F49"/>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B46"/>
    <w:rsid w:val="00595C8F"/>
    <w:rsid w:val="005960F9"/>
    <w:rsid w:val="00596611"/>
    <w:rsid w:val="0059666E"/>
    <w:rsid w:val="00597B9E"/>
    <w:rsid w:val="005A0810"/>
    <w:rsid w:val="005A0C6E"/>
    <w:rsid w:val="005A1ABE"/>
    <w:rsid w:val="005A1D57"/>
    <w:rsid w:val="005A1D9D"/>
    <w:rsid w:val="005A31A0"/>
    <w:rsid w:val="005A3577"/>
    <w:rsid w:val="005A3906"/>
    <w:rsid w:val="005A3CAF"/>
    <w:rsid w:val="005A4442"/>
    <w:rsid w:val="005A470D"/>
    <w:rsid w:val="005A4A02"/>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55E"/>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4BD2"/>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A679B"/>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6466"/>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29B"/>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7F7A24"/>
    <w:rsid w:val="008010FF"/>
    <w:rsid w:val="008013AB"/>
    <w:rsid w:val="0080219D"/>
    <w:rsid w:val="008026FD"/>
    <w:rsid w:val="00802C50"/>
    <w:rsid w:val="00802F28"/>
    <w:rsid w:val="008041E6"/>
    <w:rsid w:val="00804F61"/>
    <w:rsid w:val="00805D63"/>
    <w:rsid w:val="00805F9D"/>
    <w:rsid w:val="00806157"/>
    <w:rsid w:val="00806554"/>
    <w:rsid w:val="008067AD"/>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76"/>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11F1"/>
    <w:rsid w:val="00851B4E"/>
    <w:rsid w:val="00851B89"/>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064"/>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646"/>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BF0"/>
    <w:rsid w:val="009B0C34"/>
    <w:rsid w:val="009B0E4D"/>
    <w:rsid w:val="009B0EAF"/>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0CF7"/>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8D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77F22"/>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2A00"/>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8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5EC5"/>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2D8"/>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03B"/>
    <w:rsid w:val="00BC075C"/>
    <w:rsid w:val="00BC0D89"/>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49C4"/>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E7AC5"/>
    <w:rsid w:val="00CF01A8"/>
    <w:rsid w:val="00CF1DBB"/>
    <w:rsid w:val="00CF2001"/>
    <w:rsid w:val="00CF3034"/>
    <w:rsid w:val="00CF319E"/>
    <w:rsid w:val="00CF3669"/>
    <w:rsid w:val="00CF45D5"/>
    <w:rsid w:val="00CF53E2"/>
    <w:rsid w:val="00CF5F10"/>
    <w:rsid w:val="00CF60F8"/>
    <w:rsid w:val="00CF6C72"/>
    <w:rsid w:val="00CF6E20"/>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37D0"/>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684A"/>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2AE1"/>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264"/>
    <w:rsid w:val="00DD6369"/>
    <w:rsid w:val="00DD6587"/>
    <w:rsid w:val="00DD7A0E"/>
    <w:rsid w:val="00DD7BF7"/>
    <w:rsid w:val="00DE0400"/>
    <w:rsid w:val="00DE0438"/>
    <w:rsid w:val="00DE0D96"/>
    <w:rsid w:val="00DE13A7"/>
    <w:rsid w:val="00DE148D"/>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8EC"/>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70A9"/>
    <w:rsid w:val="00F40267"/>
    <w:rsid w:val="00F4049B"/>
    <w:rsid w:val="00F409E2"/>
    <w:rsid w:val="00F4150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1A2F"/>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4097"/>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35008463">
      <w:bodyDiv w:val="1"/>
      <w:marLeft w:val="0"/>
      <w:marRight w:val="0"/>
      <w:marTop w:val="0"/>
      <w:marBottom w:val="0"/>
      <w:divBdr>
        <w:top w:val="none" w:sz="0" w:space="0" w:color="auto"/>
        <w:left w:val="none" w:sz="0" w:space="0" w:color="auto"/>
        <w:bottom w:val="none" w:sz="0" w:space="0" w:color="auto"/>
        <w:right w:val="none" w:sz="0" w:space="0" w:color="auto"/>
      </w:divBdr>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image" Target="media/image16.jpg"/><Relationship Id="rId21" Type="http://schemas.openxmlformats.org/officeDocument/2006/relationships/image" Target="media/image2.jpg"/><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6" Type="http://schemas.openxmlformats.org/officeDocument/2006/relationships/hyperlink" Target="https://azureford.sharepoint.com/sites/GlobalFunctionalSafety/Released%20Templates%20Guidelines%20and%20Examples/Guidelines/FFSG01.10_FeatureDocument_Guideline.pdf"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comments" Target="comments.xml"/><Relationship Id="rId32" Type="http://schemas.openxmlformats.org/officeDocument/2006/relationships/image" Target="media/image10.jpg"/><Relationship Id="rId37"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How+to+use+the+Specification+Templates?src=contextnavpagetreemode" TargetMode="External"/><Relationship Id="rId14" Type="http://schemas.openxmlformats.org/officeDocument/2006/relationships/header" Target="header1.xml"/><Relationship Id="rId22" Type="http://schemas.openxmlformats.org/officeDocument/2006/relationships/image" Target="NUL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image" Target="media/image17.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s://azureford.sharepoint.com/sites/GlobalFunctionalSafety/Released%20Templates%20Guidelines%20and%20Examples/Guidelines/FFSG01.10_FeatureDocument_Guideline.pdf"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iki.ford.com/display/RequirementsEngineering/Specification+templates" TargetMode="External"/><Relationship Id="rId25" Type="http://schemas.openxmlformats.org/officeDocument/2006/relationships/header" Target="header2.xml"/><Relationship Id="rId33" Type="http://schemas.openxmlformats.org/officeDocument/2006/relationships/image" Target="media/image11.jpg"/><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16" Type="http://schemas.openxmlformats.org/officeDocument/2006/relationships/image" Target="media/image15.jpg"/><Relationship Id="rId124" Type="http://schemas.openxmlformats.org/officeDocument/2006/relationships/theme" Target="theme/theme1.xm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d101001.pd2.ford.com/stages/" TargetMode="External"/><Relationship Id="rId23" Type="http://schemas.openxmlformats.org/officeDocument/2006/relationships/image" Target="media/image3.jpg"/><Relationship Id="rId28" Type="http://schemas.openxmlformats.org/officeDocument/2006/relationships/image" Target="media/image6.jpg"/><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image" Target="media/image18.jpg"/><Relationship Id="rId10" Type="http://schemas.openxmlformats.org/officeDocument/2006/relationships/endnotes" Target="endnotes.xml"/><Relationship Id="rId31" Type="http://schemas.openxmlformats.org/officeDocument/2006/relationships/image" Target="media/image9.jp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wiki.ford.com/display/RequirementsEngineering/Requirements+Engineering+for+SW+Enabled+Features"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image" Target="media/image12.jpg"/><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ww.fgti.ford.com/client/NewFGTI/CopyrightNotice.html"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7.jpg"/><Relationship Id="rId24" Type="http://schemas.openxmlformats.org/officeDocument/2006/relationships/image" Target="media/image4.jpg"/><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image" Target="media/image14.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2006/documentManagement/types"/>
    <ds:schemaRef ds:uri="http://purl.org/dc/elements/1.1/"/>
    <ds:schemaRef ds:uri="81a16630-39fb-41b5-a1e8-d0d101c4a562"/>
    <ds:schemaRef ds:uri="http://schemas.microsoft.com/office/infopath/2007/PartnerControls"/>
    <ds:schemaRef ds:uri="http://schemas.openxmlformats.org/package/2006/metadata/core-properties"/>
    <ds:schemaRef ds:uri="http://purl.org/dc/terms/"/>
    <ds:schemaRef ds:uri="0d42e90f-a17e-46ab-bac7-0e5ee25dc08c"/>
    <ds:schemaRef ds:uri="http://www.w3.org/XML/1998/namespace"/>
    <ds:schemaRef ds:uri="http://purl.org/dc/dcmitype/"/>
  </ds:schemaRefs>
</ds:datastoreItem>
</file>

<file path=customXml/itemProps3.xml><?xml version="1.0" encoding="utf-8"?>
<ds:datastoreItem xmlns:ds="http://schemas.openxmlformats.org/officeDocument/2006/customXml" ds:itemID="{C7FFD67A-2713-4455-8C30-30A66A2EA3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3FB47C-5F10-481F-91B6-915CF15DA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0</TotalTime>
  <Pages>90</Pages>
  <Words>15962</Words>
  <Characters>124388</Characters>
  <Application>Microsoft Office Word</Application>
  <DocSecurity>4</DocSecurity>
  <Lines>1036</Lines>
  <Paragraphs>280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140070</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Qiyang</cp:lastModifiedBy>
  <cp:revision>2</cp:revision>
  <cp:lastPrinted>2006-07-11T12:32:00Z</cp:lastPrinted>
  <dcterms:created xsi:type="dcterms:W3CDTF">2021-08-27T03:35:00Z</dcterms:created>
  <dcterms:modified xsi:type="dcterms:W3CDTF">2021-08-27T03:35:00Z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